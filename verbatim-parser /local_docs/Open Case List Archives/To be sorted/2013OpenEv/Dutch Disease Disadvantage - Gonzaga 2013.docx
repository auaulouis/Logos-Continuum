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DA8" w:rsidRPr="001D562C" w:rsidRDefault="00A24088" w:rsidP="00A95DA8">
      <w:pPr>
        <w:pStyle w:val="Heading1"/>
        <w:rPr>
          <w:rFonts w:cs="Times New Roman"/>
        </w:rPr>
      </w:pPr>
      <w:r>
        <w:rPr>
          <w:rFonts w:cs="Times New Roman"/>
        </w:rPr>
        <w:t>D</w:t>
      </w:r>
      <w:r w:rsidR="00A95DA8" w:rsidRPr="001D562C">
        <w:rPr>
          <w:rFonts w:cs="Times New Roman"/>
        </w:rPr>
        <w:t>utch Disease</w:t>
      </w:r>
    </w:p>
    <w:p w:rsidR="00A95DA8" w:rsidRDefault="00A95DA8" w:rsidP="00A95DA8">
      <w:pPr>
        <w:rPr>
          <w:rStyle w:val="StyleBoldUnderline"/>
        </w:rPr>
      </w:pPr>
    </w:p>
    <w:p w:rsidR="00E859DE" w:rsidRDefault="00E859DE" w:rsidP="00E859DE">
      <w:pPr>
        <w:pStyle w:val="Heading2"/>
      </w:pPr>
      <w:r w:rsidRPr="00E859DE">
        <w:lastRenderedPageBreak/>
        <w:t>1NC</w:t>
      </w:r>
      <w:r>
        <w:t xml:space="preserve"> Shells</w:t>
      </w:r>
    </w:p>
    <w:p w:rsidR="00E859DE" w:rsidRDefault="00E859DE" w:rsidP="00E859DE"/>
    <w:p w:rsidR="00E859DE" w:rsidRDefault="00E859DE" w:rsidP="00E859DE">
      <w:pPr>
        <w:pStyle w:val="Heading3"/>
      </w:pPr>
      <w:r>
        <w:lastRenderedPageBreak/>
        <w:t>Aid Module</w:t>
      </w:r>
    </w:p>
    <w:p w:rsidR="00E859DE" w:rsidRDefault="00E859DE" w:rsidP="00E859DE"/>
    <w:p w:rsidR="00E859DE" w:rsidRPr="00E859DE" w:rsidRDefault="00E859DE" w:rsidP="00E859DE">
      <w:pPr>
        <w:pStyle w:val="Heading4"/>
      </w:pPr>
      <w:r>
        <w:t xml:space="preserve">Turn – Dutch Disease – </w:t>
      </w:r>
      <w:r w:rsidRPr="001D562C">
        <w:rPr>
          <w:rFonts w:cs="Times New Roman"/>
        </w:rPr>
        <w:t xml:space="preserve">Aid chokes off the export sector, leading to Dutch disease and </w:t>
      </w:r>
      <w:r>
        <w:rPr>
          <w:rFonts w:cs="Times New Roman"/>
        </w:rPr>
        <w:t xml:space="preserve">stifling </w:t>
      </w:r>
      <w:r w:rsidRPr="001D562C">
        <w:rPr>
          <w:rFonts w:cs="Times New Roman"/>
        </w:rPr>
        <w:t>growth</w:t>
      </w:r>
    </w:p>
    <w:p w:rsidR="009B2585" w:rsidRDefault="00E859DE" w:rsidP="00E859DE">
      <w:pPr>
        <w:rPr>
          <w:rStyle w:val="StyleBoldUnderline"/>
        </w:rPr>
      </w:pPr>
      <w:proofErr w:type="spellStart"/>
      <w:r w:rsidRPr="001D562C">
        <w:rPr>
          <w:rStyle w:val="StyleStyleBold12pt"/>
        </w:rPr>
        <w:t>Moyo</w:t>
      </w:r>
      <w:proofErr w:type="spellEnd"/>
      <w:r w:rsidRPr="001D562C">
        <w:rPr>
          <w:rStyle w:val="StyleStyleBold12pt"/>
        </w:rPr>
        <w:t>, international economist with a PhD in Economics from Oxford, 9</w:t>
      </w:r>
    </w:p>
    <w:p w:rsidR="00E859DE" w:rsidRPr="001D562C" w:rsidRDefault="00E859DE" w:rsidP="00E859DE">
      <w:r w:rsidRPr="001D562C">
        <w:t>(</w:t>
      </w:r>
      <w:proofErr w:type="spellStart"/>
      <w:r w:rsidRPr="001D562C">
        <w:t>Dambisa</w:t>
      </w:r>
      <w:proofErr w:type="spellEnd"/>
      <w:r w:rsidRPr="001D562C">
        <w:t xml:space="preserve">, Dead Aid: Why Aid is Not Working and How There is a Better Way For Africa, </w:t>
      </w:r>
      <w:hyperlink r:id="rId11" w:history="1">
        <w:r w:rsidRPr="001D562C">
          <w:rPr>
            <w:rStyle w:val="Hyperlink"/>
          </w:rPr>
          <w:t>http://www2.fiu.edu/~ganapati/6838/02_15_10_Moyo.pdf</w:t>
        </w:r>
      </w:hyperlink>
      <w:r w:rsidRPr="001D562C">
        <w:t>, p. 62-4, Accessed 7-10-13, RRR)</w:t>
      </w:r>
    </w:p>
    <w:p w:rsidR="00E859DE" w:rsidRPr="001D562C" w:rsidRDefault="00E859DE" w:rsidP="00E859DE">
      <w:pPr>
        <w:rPr>
          <w:rStyle w:val="StyleBoldUnderline"/>
        </w:rPr>
      </w:pPr>
    </w:p>
    <w:p w:rsidR="00E859DE" w:rsidRPr="001D562C" w:rsidRDefault="00E859DE" w:rsidP="00E859DE">
      <w:r w:rsidRPr="001D562C">
        <w:rPr>
          <w:rStyle w:val="StyleBoldUnderline"/>
        </w:rPr>
        <w:t>Aid chokes off the export sector</w:t>
      </w:r>
    </w:p>
    <w:p w:rsidR="00E859DE" w:rsidRPr="001D562C" w:rsidRDefault="00E859DE" w:rsidP="00E859DE">
      <w:pPr>
        <w:rPr>
          <w:rStyle w:val="StyleBoldUnderline"/>
        </w:rPr>
      </w:pPr>
      <w:r w:rsidRPr="001D562C">
        <w:t xml:space="preserve">Take Kenya. </w:t>
      </w:r>
      <w:r w:rsidRPr="001D562C">
        <w:rPr>
          <w:rStyle w:val="StyleBoldUnderline"/>
        </w:rPr>
        <w:t>Suppose it has 100 Kenyan shillings in its economy,</w:t>
      </w:r>
      <w:r w:rsidRPr="001D562C">
        <w:t xml:space="preserve"> which are worth US$2. </w:t>
      </w:r>
      <w:r w:rsidRPr="001D562C">
        <w:rPr>
          <w:rStyle w:val="StyleBoldUnderline"/>
        </w:rPr>
        <w:t>Suddenly, US$10,000 worth of aid comes in. No one can spend dollars in the country, because shopkeepers only take</w:t>
      </w:r>
      <w:r w:rsidRPr="001D562C">
        <w:t xml:space="preserve"> the legal tender - </w:t>
      </w:r>
      <w:r w:rsidRPr="001D562C">
        <w:rPr>
          <w:rStyle w:val="StyleBoldUnderline"/>
        </w:rPr>
        <w:t>Kenyan shillings. In order to spend the aid dollars, those who have it must convert it to Kenyan shillings. All the while there are only still 100 shillings in the economy; thus the value of the freely floating shilling rises as economy as people try to offload the more easily available aid dollars.</w:t>
      </w:r>
      <w:r w:rsidRPr="001D562C">
        <w:t xml:space="preserve"> To the detriment of the Kenyan economy, </w:t>
      </w:r>
      <w:r w:rsidRPr="001D562C">
        <w:rPr>
          <w:rStyle w:val="StyleBoldUnderline"/>
        </w:rPr>
        <w:t>the now stronger Kenyan currency means that Kenyan-made goods for export are much more expensive in the international market</w:t>
      </w:r>
      <w:r w:rsidRPr="001D562C">
        <w:t xml:space="preserve">, </w:t>
      </w:r>
      <w:r w:rsidRPr="001D562C">
        <w:rPr>
          <w:rStyle w:val="StyleBoldUnderline"/>
        </w:rPr>
        <w:t>making the traded goods sector uncompetitive</w:t>
      </w:r>
      <w:r w:rsidRPr="001D562C">
        <w:t xml:space="preserve"> (if wages in that sector do not adjust downwards). All things being equal, </w:t>
      </w:r>
      <w:r w:rsidRPr="001D562C">
        <w:rPr>
          <w:rStyle w:val="StyleBoldUnderline"/>
        </w:rPr>
        <w:t>this chokes off Kenya’s export sector.</w:t>
      </w:r>
    </w:p>
    <w:p w:rsidR="00E859DE" w:rsidRPr="001D562C" w:rsidRDefault="00E859DE" w:rsidP="00E859DE">
      <w:r w:rsidRPr="001D562C">
        <w:t>The Silent Killer of Growth</w:t>
      </w:r>
    </w:p>
    <w:p w:rsidR="00E859DE" w:rsidRPr="001D562C" w:rsidRDefault="00E859DE" w:rsidP="00E859DE">
      <w:pPr>
        <w:rPr>
          <w:rStyle w:val="StyleBoldUnderline"/>
        </w:rPr>
      </w:pPr>
      <w:r w:rsidRPr="001D562C">
        <w:rPr>
          <w:rStyle w:val="StyleBoldUnderline"/>
        </w:rPr>
        <w:t xml:space="preserve">This phenomenon is known as </w:t>
      </w:r>
      <w:r w:rsidRPr="001D562C">
        <w:rPr>
          <w:rStyle w:val="Emphasis"/>
        </w:rPr>
        <w:t>Dutch disease</w:t>
      </w:r>
      <w:r w:rsidRPr="001D562C">
        <w:rPr>
          <w:rStyle w:val="StyleBoldUnderline"/>
        </w:rPr>
        <w:t>,</w:t>
      </w:r>
      <w:r w:rsidRPr="001D562C">
        <w:t xml:space="preserve"> as its effects were first observed when natural gas revenues flooded into the Netherlands in the 1960s, devastating the Dutch export sector and increasing unemployment. Over the years economic thinking has extended beyond the specifics of this original scenario, so that </w:t>
      </w:r>
      <w:r w:rsidRPr="001D562C">
        <w:rPr>
          <w:rStyle w:val="StyleBoldUnderline"/>
        </w:rPr>
        <w:t xml:space="preserve">any large inflow of </w:t>
      </w:r>
      <w:r w:rsidRPr="001D562C">
        <w:t xml:space="preserve">(any) </w:t>
      </w:r>
      <w:r w:rsidRPr="001D562C">
        <w:rPr>
          <w:rStyle w:val="StyleBoldUnderline"/>
        </w:rPr>
        <w:t>foreign currency is seen to have this potential effect.</w:t>
      </w:r>
    </w:p>
    <w:p w:rsidR="00E859DE" w:rsidRPr="001D562C" w:rsidRDefault="00E859DE" w:rsidP="00E859DE">
      <w:pPr>
        <w:rPr>
          <w:rStyle w:val="StyleBoldUnderline"/>
        </w:rPr>
      </w:pPr>
      <w:r w:rsidRPr="001D562C">
        <w:t xml:space="preserve">Even in an environment where the domestic currency is not freely floating, but rather its exchange rate remains fixed, the Dutch disease phenomenon can occur. In this case, </w:t>
      </w:r>
      <w:r w:rsidRPr="001D562C">
        <w:rPr>
          <w:rStyle w:val="StyleBoldUnderline"/>
        </w:rPr>
        <w:t>the increased availability of aid money expands domestic demand, which again can lead to inflation</w:t>
      </w:r>
      <w:r w:rsidRPr="001D562C">
        <w:t xml:space="preserve">. </w:t>
      </w:r>
      <w:r w:rsidRPr="001D562C">
        <w:rPr>
          <w:rStyle w:val="StyleBoldUnderline"/>
        </w:rPr>
        <w:t xml:space="preserve">Aid flows spent on domestic goods would push up the price of other resources that are in limited supply domestically </w:t>
      </w:r>
      <w:r w:rsidRPr="001D562C">
        <w:t xml:space="preserve">- such as skilled workers- </w:t>
      </w:r>
      <w:r w:rsidRPr="001D562C">
        <w:rPr>
          <w:rStyle w:val="StyleBoldUnderline"/>
        </w:rPr>
        <w:t>making industries</w:t>
      </w:r>
      <w:r w:rsidRPr="001D562C">
        <w:t xml:space="preserve"> (mainly the export sector) </w:t>
      </w:r>
      <w:r w:rsidRPr="001D562C">
        <w:rPr>
          <w:rStyle w:val="StyleBoldUnderline"/>
        </w:rPr>
        <w:t>that face international competition and depend on that resource more uncompetitive, and almost inevitably they close.</w:t>
      </w:r>
    </w:p>
    <w:p w:rsidR="00E859DE" w:rsidRPr="001D562C" w:rsidRDefault="00E859DE" w:rsidP="00E859DE">
      <w:r w:rsidRPr="001D562C">
        <w:t xml:space="preserve">The IMF has stated that </w:t>
      </w:r>
      <w:r w:rsidRPr="001D562C">
        <w:rPr>
          <w:rStyle w:val="StyleBoldUnderline"/>
        </w:rPr>
        <w:t>developing countries that rely on foreign capital are more prone to their currencies strengthening</w:t>
      </w:r>
      <w:r w:rsidRPr="001D562C">
        <w:t xml:space="preserve">. Accordingly, </w:t>
      </w:r>
      <w:r w:rsidRPr="001D562C">
        <w:rPr>
          <w:rStyle w:val="StyleBoldUnderline"/>
        </w:rPr>
        <w:t>aid inflows would strengthen the local currency and hurt manufacturing exports, which in turn reduces long-run growth.</w:t>
      </w:r>
      <w:r w:rsidRPr="001D562C">
        <w:t xml:space="preserve"> </w:t>
      </w:r>
      <w:r w:rsidRPr="001D562C">
        <w:rPr>
          <w:rStyle w:val="StyleBoldUnderline"/>
        </w:rPr>
        <w:t>IMF economists have argued that the contribution of aid flows to a country's rising exchange rate was one reason why aid has failed to improve growth, and that aid may very well have contributed to poor productivity in poor economies by depressing exports.</w:t>
      </w:r>
    </w:p>
    <w:p w:rsidR="00E859DE" w:rsidRPr="001D562C" w:rsidRDefault="00E859DE" w:rsidP="00E859DE">
      <w:pPr>
        <w:rPr>
          <w:rStyle w:val="StyleBoldUnderline"/>
        </w:rPr>
      </w:pPr>
      <w:r w:rsidRPr="001D562C">
        <w:t xml:space="preserve">In other work, their </w:t>
      </w:r>
      <w:r w:rsidRPr="001D562C">
        <w:rPr>
          <w:rStyle w:val="StyleBoldUnderline"/>
        </w:rPr>
        <w:t xml:space="preserve">research finds strong evidence consistent with aid undermining the competitiveness of the </w:t>
      </w:r>
      <w:proofErr w:type="spellStart"/>
      <w:r w:rsidRPr="001D562C">
        <w:rPr>
          <w:rStyle w:val="StyleBoldUnderline"/>
        </w:rPr>
        <w:t>labour-intensive</w:t>
      </w:r>
      <w:proofErr w:type="spellEnd"/>
      <w:r w:rsidRPr="001D562C">
        <w:rPr>
          <w:rStyle w:val="StyleBoldUnderline"/>
        </w:rPr>
        <w:t xml:space="preserve"> or exporting sectors </w:t>
      </w:r>
      <w:r w:rsidRPr="001D562C">
        <w:t xml:space="preserve">(for example, agriculture such as coffee farms). In particular, </w:t>
      </w:r>
      <w:r w:rsidRPr="001D562C">
        <w:rPr>
          <w:rStyle w:val="StyleBoldUnderline"/>
        </w:rPr>
        <w:t>in countries that receive more aid, export sectors grow more slowly relative to capital-intensive and non-exportable sectors.</w:t>
      </w:r>
    </w:p>
    <w:p w:rsidR="00E859DE" w:rsidRPr="001D562C" w:rsidRDefault="00E859DE" w:rsidP="00E859DE">
      <w:r w:rsidRPr="001D562C">
        <w:rPr>
          <w:rStyle w:val="StyleBoldUnderline"/>
        </w:rPr>
        <w:t>Aid inflows have adverse effects on overall competitiveness, wages, export sector employment</w:t>
      </w:r>
      <w:r w:rsidRPr="001D562C">
        <w:t xml:space="preserve"> (usually in the form of a decline in the share of those in the manufacturing sector) </w:t>
      </w:r>
      <w:r w:rsidRPr="001D562C">
        <w:rPr>
          <w:rStyle w:val="StyleBoldUnderline"/>
        </w:rPr>
        <w:t>and ultimately growth</w:t>
      </w:r>
      <w:r w:rsidRPr="001D562C">
        <w:t>. Given the fact that manufacturing exports are an essential vehicle for poor countries to start growing (and achieving sustained growth), any adverse effects on exports should prima facie be a cause for concern.</w:t>
      </w:r>
    </w:p>
    <w:p w:rsidR="00E859DE" w:rsidRPr="001D562C" w:rsidRDefault="00E859DE" w:rsidP="00E859DE">
      <w:pPr>
        <w:rPr>
          <w:rStyle w:val="StyleBoldUnderline"/>
        </w:rPr>
      </w:pPr>
      <w:r w:rsidRPr="001D562C">
        <w:t xml:space="preserve">Moreover, </w:t>
      </w:r>
      <w:r w:rsidRPr="001D562C">
        <w:rPr>
          <w:rStyle w:val="StyleBoldUnderline"/>
        </w:rPr>
        <w:t>because the traded goods sector can be the main source of productivity improvements and positive spillovers associated with learning by doing that filter through to the rest of the economy, the adverse impact of aid on its competitiveness retards not just the export sector, but also the growth of the entire economy.</w:t>
      </w:r>
    </w:p>
    <w:p w:rsidR="009B2585" w:rsidRDefault="00E859DE" w:rsidP="00E859DE">
      <w:r w:rsidRPr="001D562C">
        <w:lastRenderedPageBreak/>
        <w:t xml:space="preserve">In the </w:t>
      </w:r>
      <w:proofErr w:type="gramStart"/>
      <w:r w:rsidRPr="001D562C">
        <w:t>most odd</w:t>
      </w:r>
      <w:proofErr w:type="gramEnd"/>
      <w:r w:rsidRPr="001D562C">
        <w:t xml:space="preserve"> turn of events, </w:t>
      </w:r>
      <w:r w:rsidRPr="001D562C">
        <w:rPr>
          <w:rStyle w:val="StyleBoldUnderline"/>
        </w:rPr>
        <w:t>the fact that aid reduces competitiveness,</w:t>
      </w:r>
      <w:r w:rsidRPr="001D562C">
        <w:t xml:space="preserve"> and thus the traded sector's ability to generate foreign-exchange earnings, </w:t>
      </w:r>
      <w:r w:rsidRPr="001D562C">
        <w:rPr>
          <w:rStyle w:val="StyleBoldUnderline"/>
        </w:rPr>
        <w:t>makes countries even more dependent on future aid, leaving them exposed to all the adverse consequences of aid-dependency.</w:t>
      </w:r>
      <w:r w:rsidRPr="001D562C">
        <w:t xml:space="preserve"> What is more, policymakers know that private to-private flows like remittances do not seem to create these adverse aid-induced (Dutch disease) effects, but they largely choose to ignore these private capital sources.</w:t>
      </w:r>
    </w:p>
    <w:p w:rsidR="00E859DE" w:rsidRDefault="00E859DE" w:rsidP="00E859DE">
      <w:pPr>
        <w:pStyle w:val="Heading3"/>
      </w:pPr>
      <w:r>
        <w:lastRenderedPageBreak/>
        <w:t>Resource Module</w:t>
      </w:r>
    </w:p>
    <w:p w:rsidR="00E859DE" w:rsidRDefault="00E859DE" w:rsidP="00E859DE"/>
    <w:p w:rsidR="00E859DE" w:rsidRPr="00E859DE" w:rsidRDefault="00E859DE" w:rsidP="00E859DE">
      <w:pPr>
        <w:pStyle w:val="Heading4"/>
      </w:pPr>
      <w:r>
        <w:t xml:space="preserve">Turn – Dutch Disease – </w:t>
      </w:r>
      <w:r w:rsidRPr="001D562C">
        <w:rPr>
          <w:rFonts w:cs="Times New Roman"/>
        </w:rPr>
        <w:t xml:space="preserve">Increasing </w:t>
      </w:r>
      <w:r>
        <w:rPr>
          <w:rFonts w:cs="Times New Roman"/>
        </w:rPr>
        <w:t>resource</w:t>
      </w:r>
      <w:r w:rsidRPr="001D562C">
        <w:rPr>
          <w:rFonts w:cs="Times New Roman"/>
        </w:rPr>
        <w:t xml:space="preserve"> production causes Dutch Disease – drives up prices for domestic goods and services</w:t>
      </w:r>
      <w:r>
        <w:rPr>
          <w:rFonts w:cs="Times New Roman"/>
        </w:rPr>
        <w:t>, wrecking the economy</w:t>
      </w:r>
    </w:p>
    <w:p w:rsidR="00E859DE" w:rsidRPr="001D562C" w:rsidRDefault="00E859DE" w:rsidP="00E859DE">
      <w:pPr>
        <w:rPr>
          <w:rStyle w:val="StyleStyleBold12pt"/>
        </w:rPr>
      </w:pPr>
      <w:r w:rsidRPr="001D562C">
        <w:rPr>
          <w:rStyle w:val="StyleStyleBold12pt"/>
        </w:rPr>
        <w:t>Holland, Energy Trends Insider, 12</w:t>
      </w:r>
    </w:p>
    <w:p w:rsidR="00E859DE" w:rsidRPr="001D562C" w:rsidRDefault="00E859DE" w:rsidP="00E859DE">
      <w:r w:rsidRPr="001D562C">
        <w:t>[Andrew, 6-7-12, Energy Trends Insider, “Will Dutch Disease Follow-on the American Energy Boom</w:t>
      </w:r>
      <w:proofErr w:type="gramStart"/>
      <w:r w:rsidRPr="001D562C">
        <w:t>?,</w:t>
      </w:r>
      <w:proofErr w:type="gramEnd"/>
      <w:r w:rsidRPr="001D562C">
        <w:t xml:space="preserve">” </w:t>
      </w:r>
      <w:hyperlink r:id="rId12" w:history="1">
        <w:r w:rsidRPr="001D562C">
          <w:rPr>
            <w:rStyle w:val="Hyperlink"/>
          </w:rPr>
          <w:t>http://www.energytrendsinsider.com/2012/06/07/will-dutch-disease-follow-on-the-american-energy-boom/</w:t>
        </w:r>
      </w:hyperlink>
      <w:r w:rsidRPr="001D562C">
        <w:t>, accessed 7-12-13, MSG]</w:t>
      </w:r>
    </w:p>
    <w:p w:rsidR="00E859DE" w:rsidRPr="001D562C" w:rsidRDefault="00E859DE" w:rsidP="00E859DE"/>
    <w:p w:rsidR="00E859DE" w:rsidRPr="001D562C" w:rsidRDefault="00E859DE" w:rsidP="00E859DE">
      <w:r w:rsidRPr="001D562C">
        <w:rPr>
          <w:rStyle w:val="StyleBoldUnderline"/>
        </w:rPr>
        <w:t>An ongoing discussion</w:t>
      </w:r>
      <w:r w:rsidRPr="001D562C">
        <w:t xml:space="preserve"> among some of us analysts at Consumer Energy Report </w:t>
      </w:r>
      <w:r w:rsidRPr="001D562C">
        <w:rPr>
          <w:rStyle w:val="StyleBoldUnderline"/>
        </w:rPr>
        <w:t>has been about whether having natural resources like oil</w:t>
      </w:r>
      <w:r w:rsidRPr="001D562C">
        <w:t xml:space="preserve"> or coal </w:t>
      </w:r>
      <w:r w:rsidRPr="001D562C">
        <w:rPr>
          <w:rStyle w:val="StyleBoldUnderline"/>
        </w:rPr>
        <w:t xml:space="preserve">is actually beneficial to a country </w:t>
      </w:r>
      <w:r w:rsidRPr="001D562C">
        <w:t>(see Are Countries With Vast Oil Resources Blessed or Cursed?, Oil Dependence — Tom Friedman’s False Narrative, and Oil — Easy to Produce, But Not Easy to Buy).</w:t>
      </w:r>
    </w:p>
    <w:p w:rsidR="00E859DE" w:rsidRPr="001D562C" w:rsidRDefault="00E859DE" w:rsidP="00E859DE">
      <w:r w:rsidRPr="001D562C">
        <w:t xml:space="preserve">The argument which I’ve made is that </w:t>
      </w:r>
      <w:r w:rsidRPr="001D562C">
        <w:rPr>
          <w:rStyle w:val="StyleBoldUnderline"/>
        </w:rPr>
        <w:t>a boom in natural resources production can cover up some short-sighted economic policies; in effect, the earnings from producing oil mean that countries do not have to invest in their education or produce their own manufactured goods.</w:t>
      </w:r>
      <w:r w:rsidRPr="001D562C">
        <w:t xml:space="preserve"> The other side of the argument is that it can only be a good thing for new resources to be found.</w:t>
      </w:r>
    </w:p>
    <w:p w:rsidR="00E859DE" w:rsidRPr="001D562C" w:rsidRDefault="00E859DE" w:rsidP="00E859DE">
      <w:pPr>
        <w:rPr>
          <w:rStyle w:val="StyleBoldUnderline"/>
        </w:rPr>
      </w:pPr>
      <w:r w:rsidRPr="001D562C">
        <w:t xml:space="preserve">Leaving aside the question of whether natural resource wealth undermines institutions or causes corruption (and there is good evidence of a resource curse among developing countries) </w:t>
      </w:r>
      <w:r w:rsidRPr="001D562C">
        <w:rPr>
          <w:rStyle w:val="StyleBoldUnderline"/>
        </w:rPr>
        <w:t>there is one thing that increased production of oil does, once it gets to be a big enough sector of the economy: it pushes up the value of that country’s currency.</w:t>
      </w:r>
    </w:p>
    <w:p w:rsidR="00E859DE" w:rsidRPr="001D562C" w:rsidRDefault="00E859DE" w:rsidP="00E859DE">
      <w:pPr>
        <w:rPr>
          <w:rStyle w:val="StyleBoldUnderline"/>
        </w:rPr>
      </w:pPr>
      <w:r w:rsidRPr="001D562C">
        <w:t xml:space="preserve">All else equal (as economists always have to say), </w:t>
      </w:r>
      <w:r w:rsidRPr="001D562C">
        <w:rPr>
          <w:rStyle w:val="StyleBoldUnderline"/>
        </w:rPr>
        <w:t>new production of natural resources strengthens the domestic currency. That’s because those resources are either exported or are used to replace imports.</w:t>
      </w:r>
    </w:p>
    <w:p w:rsidR="00E859DE" w:rsidRPr="001D562C" w:rsidRDefault="00E859DE" w:rsidP="00E859DE">
      <w:r w:rsidRPr="001D562C">
        <w:t>Dutch Disease Phenomenon</w:t>
      </w:r>
    </w:p>
    <w:p w:rsidR="00E859DE" w:rsidRPr="001D562C" w:rsidRDefault="00E859DE" w:rsidP="00E859DE">
      <w:pPr>
        <w:rPr>
          <w:rStyle w:val="StyleBoldUnderline"/>
        </w:rPr>
      </w:pPr>
      <w:r w:rsidRPr="001D562C">
        <w:t xml:space="preserve">Now – I should mention that I like </w:t>
      </w:r>
      <w:r w:rsidRPr="001D562C">
        <w:rPr>
          <w:rStyle w:val="StyleBoldUnderline"/>
        </w:rPr>
        <w:t>a strong dollar</w:t>
      </w:r>
      <w:r w:rsidRPr="001D562C">
        <w:t xml:space="preserve">, personally: it means I can afford to travel abroad more, and buy more when I get there. It also </w:t>
      </w:r>
      <w:r w:rsidRPr="001D562C">
        <w:rPr>
          <w:rStyle w:val="StyleBoldUnderline"/>
        </w:rPr>
        <w:t>means that French wine (for example) becomes cheaper relative to Californian wine.</w:t>
      </w:r>
      <w:r w:rsidRPr="001D562C">
        <w:t xml:space="preserve"> I like French wine, and would welcome being able to buy more. However, </w:t>
      </w:r>
      <w:r w:rsidRPr="001D562C">
        <w:rPr>
          <w:rStyle w:val="StyleBoldUnderline"/>
        </w:rPr>
        <w:t>that shows the problem with having a strong currency — it undermines domestic manufacturing and production (of Californian wine, in this example) by driving up prices of American-made goods and services.</w:t>
      </w:r>
    </w:p>
    <w:p w:rsidR="00E859DE" w:rsidRPr="001D562C" w:rsidRDefault="00E859DE" w:rsidP="00E859DE">
      <w:pPr>
        <w:rPr>
          <w:rStyle w:val="StyleBoldUnderline"/>
        </w:rPr>
      </w:pPr>
      <w:r w:rsidRPr="001D562C">
        <w:rPr>
          <w:rStyle w:val="StyleBoldUnderline"/>
        </w:rPr>
        <w:t>This phenomenon is called “Dutch Disease.”</w:t>
      </w:r>
      <w:r w:rsidRPr="001D562C">
        <w:t xml:space="preserve"> Coined by The Economist in 1977 to describe how finding natural gas in the North Sea in 1959 affected the Netherlands’ economy over the ensuing decades. T</w:t>
      </w:r>
      <w:r w:rsidRPr="001D562C">
        <w:rPr>
          <w:rStyle w:val="StyleBoldUnderline"/>
        </w:rPr>
        <w:t>he symptoms of the ‘disease’ are when commodity exports push up the value of a nation’s currency, making other parts of the economy less competitive. This leads to a current-account deficit, which makes the economy even more dependent upon the commodity. The disease is especially pernicious for commodities like oil</w:t>
      </w:r>
      <w:r w:rsidRPr="001D562C">
        <w:t xml:space="preserve">, coal, </w:t>
      </w:r>
      <w:r w:rsidRPr="001D562C">
        <w:rPr>
          <w:rStyle w:val="StyleBoldUnderline"/>
        </w:rPr>
        <w:t>and natural gas because these industries are very capital-intensive, and actually do not generate that many jobs.</w:t>
      </w:r>
    </w:p>
    <w:p w:rsidR="009B2585" w:rsidRDefault="00E859DE" w:rsidP="00E859DE">
      <w:r w:rsidRPr="001D562C">
        <w:rPr>
          <w:rStyle w:val="StyleBoldUnderline"/>
        </w:rPr>
        <w:t>There are two major industrialized countries that have undergone commodities booms over the past decade: Canada and Australia. They are both showing signs of suffering from Dutch Disease</w:t>
      </w:r>
      <w:r w:rsidRPr="001D562C">
        <w:t>, with the Canadian dollar increasing in value vs. the American dollar (Canada’s #1 trading partner by far) by over 50% in the last ten years, and the Australian dollar increased in value compared to world currency rates by almost 70% in the past decade.</w:t>
      </w:r>
      <w:r w:rsidR="009B2585">
        <w:t xml:space="preserve">  </w:t>
      </w:r>
    </w:p>
    <w:p w:rsidR="009B2585" w:rsidRDefault="009B2585" w:rsidP="00E859DE"/>
    <w:p w:rsidR="00454FF1" w:rsidRPr="001D562C" w:rsidRDefault="00454FF1" w:rsidP="00454FF1">
      <w:pPr>
        <w:pStyle w:val="Heading2"/>
        <w:rPr>
          <w:rFonts w:cs="Times New Roman"/>
        </w:rPr>
      </w:pPr>
      <w:r w:rsidRPr="001D562C">
        <w:rPr>
          <w:rFonts w:cs="Times New Roman"/>
        </w:rPr>
        <w:lastRenderedPageBreak/>
        <w:t>Links</w:t>
      </w:r>
    </w:p>
    <w:p w:rsidR="005B2A39" w:rsidRPr="001D562C" w:rsidRDefault="005B2A39" w:rsidP="005B2A39"/>
    <w:p w:rsidR="005B2A39" w:rsidRPr="001D562C" w:rsidRDefault="005B2A39" w:rsidP="005B2A39">
      <w:pPr>
        <w:pStyle w:val="Heading3"/>
        <w:rPr>
          <w:rFonts w:cs="Times New Roman"/>
        </w:rPr>
      </w:pPr>
      <w:r w:rsidRPr="001D562C">
        <w:rPr>
          <w:rFonts w:cs="Times New Roman"/>
        </w:rPr>
        <w:lastRenderedPageBreak/>
        <w:t>Foreign Aid Links</w:t>
      </w:r>
    </w:p>
    <w:p w:rsidR="005B2A39" w:rsidRPr="001D562C" w:rsidRDefault="005B2A39" w:rsidP="005B2A39"/>
    <w:p w:rsidR="005B2A39" w:rsidRPr="001D562C" w:rsidRDefault="005B2A39" w:rsidP="005B2A39">
      <w:pPr>
        <w:pStyle w:val="Heading4"/>
        <w:rPr>
          <w:rFonts w:cs="Times New Roman"/>
        </w:rPr>
      </w:pPr>
      <w:r w:rsidRPr="001D562C">
        <w:rPr>
          <w:rFonts w:cs="Times New Roman"/>
        </w:rPr>
        <w:t>The influx of foreign investment in a country negatively impacts the exports sector and destroys competitiveness – empirically proven by the Europe</w:t>
      </w:r>
    </w:p>
    <w:p w:rsidR="005B2A39" w:rsidRPr="001D562C" w:rsidRDefault="005B2A39" w:rsidP="005B2A39">
      <w:pPr>
        <w:rPr>
          <w:rStyle w:val="StyleStyleBold12pt"/>
        </w:rPr>
      </w:pPr>
      <w:r w:rsidRPr="001D562C">
        <w:rPr>
          <w:rStyle w:val="StyleStyleBold12pt"/>
        </w:rPr>
        <w:t>Alford, former New York Fed economist, 13</w:t>
      </w:r>
    </w:p>
    <w:p w:rsidR="005B2A39" w:rsidRPr="001D562C" w:rsidRDefault="005B2A39" w:rsidP="005B2A39">
      <w:r w:rsidRPr="001D562C">
        <w:t xml:space="preserve">(Richard, financial strategist, 5/31/13, Naked Capitalism “The 'Dutch Disease' and Once and Future Economic Crises in the US”, </w:t>
      </w:r>
      <w:hyperlink r:id="rId13" w:history="1">
        <w:r w:rsidRPr="001D562C">
          <w:rPr>
            <w:rStyle w:val="Hyperlink"/>
          </w:rPr>
          <w:t>http://www.nakedcapitalism.com/2013/05/richard-alford-the-dutch-disease-and-once-and-future-economic-crises-in-the-us.html</w:t>
        </w:r>
      </w:hyperlink>
      <w:r w:rsidRPr="001D562C">
        <w:t>, accessed 7/13/13, JZ)</w:t>
      </w:r>
    </w:p>
    <w:p w:rsidR="005B2A39" w:rsidRPr="001D562C" w:rsidRDefault="005B2A39" w:rsidP="005B2A39"/>
    <w:p w:rsidR="005B2A39" w:rsidRPr="001D562C" w:rsidRDefault="005B2A39" w:rsidP="005B2A39">
      <w:r w:rsidRPr="001D562C">
        <w:rPr>
          <w:rStyle w:val="StyleBoldUnderline"/>
        </w:rPr>
        <w:t>The euro crisis has both a political and a financial dimension</w:t>
      </w:r>
      <w:r w:rsidRPr="001D562C">
        <w:t>. And the financial dimension has at least three components: a sovereign debt crisis and a banking crisis, as well as divergences in competitiveness.</w:t>
      </w:r>
    </w:p>
    <w:p w:rsidR="005B2A39" w:rsidRPr="001D562C" w:rsidRDefault="005B2A39" w:rsidP="005B2A39">
      <w:r w:rsidRPr="001D562C">
        <w:t>He went on to say:</w:t>
      </w:r>
    </w:p>
    <w:p w:rsidR="005B2A39" w:rsidRPr="001D562C" w:rsidRDefault="005B2A39" w:rsidP="005B2A39">
      <w:pPr>
        <w:rPr>
          <w:rStyle w:val="StyleBoldUnderline"/>
        </w:rPr>
      </w:pPr>
      <w:r w:rsidRPr="001D562C">
        <w:rPr>
          <w:rStyle w:val="StyleBoldUnderline"/>
        </w:rPr>
        <w:t>The boost derived from Eurobonds may not be sufficient to ensure recovery; additional fiscal and/or monetary stimulus may be needed. But having such a problem would be a luxury</w:t>
      </w:r>
      <w:r w:rsidRPr="001D562C">
        <w:t>. More troubling</w:t>
      </w:r>
      <w:r w:rsidRPr="001D562C">
        <w:rPr>
          <w:rStyle w:val="StyleBoldUnderline"/>
        </w:rPr>
        <w:t>, Eurobonds would not eliminate divergences in competitiveness. Individual countries would still need to undertake structural reforms….</w:t>
      </w:r>
    </w:p>
    <w:p w:rsidR="005B2A39" w:rsidRPr="001D562C" w:rsidRDefault="005B2A39" w:rsidP="005B2A39">
      <w:r w:rsidRPr="001D562C">
        <w:t>Hans-Werner Sinn put the loss of competitiveness front and center:</w:t>
      </w:r>
    </w:p>
    <w:p w:rsidR="005B2A39" w:rsidRPr="001D562C" w:rsidRDefault="005B2A39" w:rsidP="005B2A39">
      <w:pPr>
        <w:rPr>
          <w:rStyle w:val="StyleBoldUnderline"/>
        </w:rPr>
      </w:pPr>
      <w:r w:rsidRPr="001D562C">
        <w:rPr>
          <w:rStyle w:val="StyleBoldUnderline"/>
        </w:rPr>
        <w:t>The ongoing financial crisis is</w:t>
      </w:r>
      <w:r w:rsidRPr="001D562C">
        <w:t xml:space="preserve"> merely </w:t>
      </w:r>
      <w:r w:rsidRPr="001D562C">
        <w:rPr>
          <w:rStyle w:val="StyleBoldUnderline"/>
        </w:rPr>
        <w:t>a symptom of</w:t>
      </w:r>
      <w:r w:rsidRPr="001D562C">
        <w:t xml:space="preserve"> the monetary union's underlying malady: </w:t>
      </w:r>
      <w:r w:rsidRPr="001D562C">
        <w:rPr>
          <w:rStyle w:val="StyleBoldUnderline"/>
        </w:rPr>
        <w:t>its southern members' loss of competitiveness.</w:t>
      </w:r>
    </w:p>
    <w:p w:rsidR="005B2A39" w:rsidRPr="001D562C" w:rsidRDefault="005B2A39" w:rsidP="005B2A39">
      <w:r w:rsidRPr="001D562C">
        <w:t>The euro gave these countries access to cheap credit, which was used to finance wage increases that were not underpinned by productivity gains…</w:t>
      </w:r>
    </w:p>
    <w:p w:rsidR="005B2A39" w:rsidRPr="001D562C" w:rsidRDefault="005B2A39" w:rsidP="005B2A39">
      <w:r w:rsidRPr="001D562C">
        <w:t xml:space="preserve">Soros says countries that fail to implement the necessary reforms after the introduction of Eurobonds would become permanent pockets of poverty and dependency, much like Italy's </w:t>
      </w:r>
      <w:proofErr w:type="spellStart"/>
      <w:r w:rsidRPr="001D562C">
        <w:t>Mezzogiorno</w:t>
      </w:r>
      <w:proofErr w:type="spellEnd"/>
      <w:r w:rsidRPr="001D562C">
        <w:t xml:space="preserve"> region today… (</w:t>
      </w:r>
      <w:proofErr w:type="gramStart"/>
      <w:r w:rsidRPr="001D562C">
        <w:t>they</w:t>
      </w:r>
      <w:proofErr w:type="gramEnd"/>
      <w:r w:rsidRPr="001D562C">
        <w:t>) will permanently suffer from the so-called 'Dutch Disease,' with chronic unemployment and underperformance….</w:t>
      </w:r>
    </w:p>
    <w:p w:rsidR="009B2585" w:rsidRDefault="005B2A39" w:rsidP="005B2A39">
      <w:r w:rsidRPr="001D562C">
        <w:t xml:space="preserve">The two also disagreed on the likely adjustment paths that would be followed under various possible permutations of countries abandoning or being forced to abandon the Euro. However, they both agreed that </w:t>
      </w:r>
      <w:r w:rsidRPr="001D562C">
        <w:rPr>
          <w:rStyle w:val="StyleBoldUnderline"/>
        </w:rPr>
        <w:t xml:space="preserve">the north-south divergence in competiveness will have to be narrowed if </w:t>
      </w:r>
      <w:proofErr w:type="spellStart"/>
      <w:r w:rsidRPr="001D562C">
        <w:rPr>
          <w:rStyle w:val="StyleBoldUnderline"/>
        </w:rPr>
        <w:t>Euroland</w:t>
      </w:r>
      <w:proofErr w:type="spellEnd"/>
      <w:r w:rsidRPr="001D562C">
        <w:rPr>
          <w:rStyle w:val="StyleBoldUnderline"/>
        </w:rPr>
        <w:t xml:space="preserve"> is to be stable and meet the goals</w:t>
      </w:r>
      <w:r w:rsidRPr="001D562C">
        <w:t xml:space="preserve"> that were expected of it when the Euro was introduced.</w:t>
      </w:r>
    </w:p>
    <w:p w:rsidR="005B2A39" w:rsidRPr="001D562C" w:rsidRDefault="005B2A39" w:rsidP="005B2A39">
      <w:r w:rsidRPr="001D562C">
        <w:rPr>
          <w:rStyle w:val="StyleBoldUnderline"/>
        </w:rPr>
        <w:t>Sinn mentioned the Dutch Disease, linking the increased capital flows to the periphery to the erosion of the competitiveness of the periphery</w:t>
      </w:r>
      <w:r w:rsidRPr="001D562C">
        <w:t xml:space="preserve">. He is not alone in explicitly linking the increased capital inflows and the loss of competitiveness. A recent </w:t>
      </w:r>
      <w:proofErr w:type="spellStart"/>
      <w:r w:rsidRPr="001D562C">
        <w:t>VoxEU</w:t>
      </w:r>
      <w:proofErr w:type="spellEnd"/>
      <w:r w:rsidRPr="001D562C">
        <w:t xml:space="preserve"> post, 'Did the Euro Kill Governance in the Periphery</w:t>
      </w:r>
      <w:proofErr w:type="gramStart"/>
      <w:r w:rsidRPr="001D562C">
        <w:t>?[</w:t>
      </w:r>
      <w:proofErr w:type="gramEnd"/>
      <w:r w:rsidRPr="001D562C">
        <w:t xml:space="preserve">2]' by </w:t>
      </w:r>
      <w:proofErr w:type="spellStart"/>
      <w:r w:rsidRPr="001D562C">
        <w:t>Jesús</w:t>
      </w:r>
      <w:proofErr w:type="spellEnd"/>
      <w:r w:rsidRPr="001D562C">
        <w:t xml:space="preserve"> </w:t>
      </w:r>
      <w:proofErr w:type="spellStart"/>
      <w:r w:rsidRPr="001D562C">
        <w:t>Fernández-Villaverde</w:t>
      </w:r>
      <w:proofErr w:type="spellEnd"/>
      <w:r w:rsidRPr="001D562C">
        <w:t xml:space="preserve">, Luis </w:t>
      </w:r>
      <w:proofErr w:type="spellStart"/>
      <w:r w:rsidRPr="001D562C">
        <w:t>Garicano</w:t>
      </w:r>
      <w:proofErr w:type="spellEnd"/>
      <w:r w:rsidRPr="001D562C">
        <w:t xml:space="preserve">, and </w:t>
      </w:r>
      <w:proofErr w:type="spellStart"/>
      <w:r w:rsidRPr="001D562C">
        <w:t>Tano</w:t>
      </w:r>
      <w:proofErr w:type="spellEnd"/>
      <w:r w:rsidRPr="001D562C">
        <w:t xml:space="preserve"> Santos stressed the decline in efforts to promote competitiveness by countries in the periphery once they adopted the Euro:</w:t>
      </w:r>
    </w:p>
    <w:p w:rsidR="005B2A39" w:rsidRPr="001D562C" w:rsidRDefault="005B2A39" w:rsidP="005B2A39">
      <w:pPr>
        <w:rPr>
          <w:rStyle w:val="StyleBoldUnderline"/>
        </w:rPr>
      </w:pPr>
      <w:r w:rsidRPr="001D562C">
        <w:t xml:space="preserve">By the end of the 1990s, under the incentive of Eurozone entry, </w:t>
      </w:r>
      <w:r w:rsidRPr="001D562C">
        <w:rPr>
          <w:rStyle w:val="StyleBoldUnderline"/>
        </w:rPr>
        <w:t>most peripheral European countries were busy undertaking structural reforms and putting their fiscal houses in order. …the arrival of the euro, and the subsequent interest-rate convergence, loosened a tide of cheap money</w:t>
      </w:r>
      <w:r w:rsidRPr="001D562C">
        <w:t xml:space="preserve"> that reversed the incentives for further reforms</w:t>
      </w:r>
      <w:r w:rsidRPr="001D562C">
        <w:rPr>
          <w:rStyle w:val="StyleBoldUnderline"/>
        </w:rPr>
        <w:t>. As a result, by the end of the euro's first decade, the institutions and governance in the Eurozone periphery were in worse shape than they were at the start of the decade.</w:t>
      </w:r>
    </w:p>
    <w:p w:rsidR="005B2A39" w:rsidRPr="001D562C" w:rsidRDefault="005B2A39" w:rsidP="005B2A39">
      <w:r w:rsidRPr="001D562C">
        <w:t xml:space="preserve">This conclusion is supported by evidence presented in the research paper, which is abstracted in the </w:t>
      </w:r>
      <w:proofErr w:type="spellStart"/>
      <w:r w:rsidRPr="001D562C">
        <w:t>VoxEU</w:t>
      </w:r>
      <w:proofErr w:type="spellEnd"/>
      <w:r w:rsidRPr="001D562C">
        <w:t xml:space="preserve"> blog posting. The paper traces the history of and outlines a framework that can explain the mechanisms by which the introduction of the Euro contributed to the pre-crisis boom and the weakening of private and public governance across four countries in the periphery. Like Sinn, </w:t>
      </w:r>
      <w:proofErr w:type="spellStart"/>
      <w:r w:rsidRPr="001D562C">
        <w:t>Fernández-Villaverde</w:t>
      </w:r>
      <w:proofErr w:type="spellEnd"/>
      <w:r w:rsidRPr="001D562C">
        <w:t xml:space="preserve">, </w:t>
      </w:r>
      <w:proofErr w:type="spellStart"/>
      <w:r w:rsidRPr="001D562C">
        <w:t>Garicano</w:t>
      </w:r>
      <w:proofErr w:type="spellEnd"/>
      <w:r w:rsidRPr="001D562C">
        <w:t xml:space="preserve">, and Santos explicitly linked the Dutch disease to the crisis in Europe: 'Also, </w:t>
      </w:r>
      <w:r w:rsidRPr="001D562C">
        <w:rPr>
          <w:rStyle w:val="StyleBoldUnderline"/>
        </w:rPr>
        <w:t>the 'Dutch Disease' suffered most clearly by Ireland and Spain</w:t>
      </w:r>
      <w:r w:rsidRPr="001D562C">
        <w:t>…,' the authors also cite research that identifies links between economic and financial reforms on the one hand and economic conditions on the other:</w:t>
      </w:r>
    </w:p>
    <w:p w:rsidR="005B2A39" w:rsidRPr="001D562C" w:rsidRDefault="005B2A39" w:rsidP="005B2A39">
      <w:pPr>
        <w:rPr>
          <w:rStyle w:val="StyleBoldUnderline"/>
        </w:rPr>
      </w:pPr>
      <w:r w:rsidRPr="001D562C">
        <w:lastRenderedPageBreak/>
        <w:t xml:space="preserve">…It has been long observed in the political economy literature that </w:t>
      </w:r>
      <w:r w:rsidRPr="001D562C">
        <w:rPr>
          <w:rStyle w:val="StyleBoldUnderline"/>
        </w:rPr>
        <w:t>for growth enhancing reforms to take place, things must get 'sufficiently bad'…</w:t>
      </w:r>
      <w:r w:rsidRPr="001D562C">
        <w:t xml:space="preserve">(the authors cite studies by Sachs and Warner, and </w:t>
      </w:r>
      <w:proofErr w:type="spellStart"/>
      <w:r w:rsidRPr="001D562C">
        <w:t>Rodrik</w:t>
      </w:r>
      <w:proofErr w:type="spellEnd"/>
      <w:r w:rsidRPr="001D562C">
        <w:t xml:space="preserve">) . And, as the development literature has emphasized, </w:t>
      </w:r>
      <w:r w:rsidRPr="001D562C">
        <w:rPr>
          <w:rStyle w:val="StyleBoldUnderline"/>
        </w:rPr>
        <w:t>foreign aid loosens these constraints by allowing those interest groups whose constraints are loosened to oppose reforms for longer…also finds that the mechanism operates when debt grows, rather than aid.</w:t>
      </w:r>
    </w:p>
    <w:p w:rsidR="005B2A39" w:rsidRPr="001D562C" w:rsidRDefault="005B2A39" w:rsidP="005B2A39">
      <w:r w:rsidRPr="001D562C">
        <w:t>The authors also identify an additional mechanism: the reduced ability and the willingness of economic agents to extract accurate information in a boom or bubble:</w:t>
      </w:r>
    </w:p>
    <w:p w:rsidR="005B2A39" w:rsidRPr="001D562C" w:rsidRDefault="005B2A39" w:rsidP="005B2A39">
      <w:r w:rsidRPr="001D562C">
        <w:t xml:space="preserve">When all banks are delivering great profits, all managers look competent; </w:t>
      </w:r>
      <w:r w:rsidRPr="001D562C">
        <w:rPr>
          <w:rStyle w:val="StyleBoldUnderline"/>
        </w:rPr>
        <w:t>when all countries are delivering the public goods demanded by voters, all governments look efficient</w:t>
      </w:r>
      <w:r w:rsidRPr="001D562C">
        <w:t xml:space="preserve"> (this mechanism applies both to real estate bubbles as in Ireland and Spain, and to sovereign debt bubbles as in Portugal and Greece).</w:t>
      </w:r>
    </w:p>
    <w:p w:rsidR="005B2A39" w:rsidRPr="001D562C" w:rsidRDefault="005B2A39" w:rsidP="005B2A39">
      <w:pPr>
        <w:rPr>
          <w:rStyle w:val="StyleBoldUnderline"/>
        </w:rPr>
      </w:pPr>
      <w:r w:rsidRPr="001D562C">
        <w:t xml:space="preserve">The posts and research cited above do not establish that the crisis in the </w:t>
      </w:r>
      <w:proofErr w:type="spellStart"/>
      <w:r w:rsidRPr="001D562C">
        <w:t>Euroland</w:t>
      </w:r>
      <w:proofErr w:type="spellEnd"/>
      <w:r w:rsidRPr="001D562C">
        <w:t xml:space="preserve"> periphery can be completely explained as a case of the Dutch Disease. In fact, they reinforce the view that the Dutch Disease may be less of a disease (with a well-defined course and outcome) and more of a syndrome (a set of symptoms with similar courses and outcomes). Nonetheless, it does appear to be a useful perspective from which crises in developed countries can be examined. </w:t>
      </w:r>
      <w:r w:rsidRPr="001D562C">
        <w:rPr>
          <w:rStyle w:val="StyleBoldUnderline"/>
        </w:rPr>
        <w:t>The analyses suggest cases of the Dutch Disease/Syndrome share a number of factors in common:</w:t>
      </w:r>
    </w:p>
    <w:p w:rsidR="005B2A39" w:rsidRPr="001D562C" w:rsidRDefault="005B2A39" w:rsidP="005B2A39">
      <w:pPr>
        <w:rPr>
          <w:rStyle w:val="StyleBoldUnderline"/>
        </w:rPr>
      </w:pPr>
      <w:r w:rsidRPr="001D562C">
        <w:rPr>
          <w:rStyle w:val="StyleBoldUnderline"/>
        </w:rPr>
        <w:t>1. Significant capital inflows</w:t>
      </w:r>
    </w:p>
    <w:p w:rsidR="009B2585" w:rsidRDefault="005B2A39" w:rsidP="005B2A39">
      <w:pPr>
        <w:rPr>
          <w:rStyle w:val="StyleBoldUnderline"/>
        </w:rPr>
      </w:pPr>
      <w:r w:rsidRPr="001D562C">
        <w:rPr>
          <w:rStyle w:val="StyleBoldUnderline"/>
        </w:rPr>
        <w:t>2. Low interest rates</w:t>
      </w:r>
    </w:p>
    <w:p w:rsidR="005B2A39" w:rsidRPr="001D562C" w:rsidRDefault="005B2A39" w:rsidP="005B2A39">
      <w:pPr>
        <w:rPr>
          <w:rStyle w:val="StyleBoldUnderline"/>
        </w:rPr>
      </w:pPr>
      <w:r w:rsidRPr="001D562C">
        <w:rPr>
          <w:rStyle w:val="StyleBoldUnderline"/>
        </w:rPr>
        <w:t>3. A deterioration of the trade balance and resource shift to the non-tradable sectors</w:t>
      </w:r>
    </w:p>
    <w:p w:rsidR="005B2A39" w:rsidRPr="001D562C" w:rsidRDefault="005B2A39" w:rsidP="005B2A39">
      <w:pPr>
        <w:rPr>
          <w:rStyle w:val="StyleBoldUnderline"/>
        </w:rPr>
      </w:pPr>
      <w:r w:rsidRPr="001D562C">
        <w:rPr>
          <w:rStyle w:val="StyleBoldUnderline"/>
        </w:rPr>
        <w:t>4. Weakening of private and public governance</w:t>
      </w:r>
    </w:p>
    <w:p w:rsidR="005B2A39" w:rsidRPr="001D562C" w:rsidRDefault="005B2A39" w:rsidP="005B2A39"/>
    <w:p w:rsidR="005B2A39" w:rsidRPr="001D562C" w:rsidRDefault="005B2A39" w:rsidP="005B2A39">
      <w:pPr>
        <w:pStyle w:val="Heading4"/>
        <w:rPr>
          <w:rFonts w:cs="Times New Roman"/>
        </w:rPr>
      </w:pPr>
      <w:r w:rsidRPr="001D562C">
        <w:rPr>
          <w:rFonts w:cs="Times New Roman"/>
        </w:rPr>
        <w:t>Over-dependence on foreign aid supports corrupt governments that grow to depend even more on aid – makes economic recovery impossible and decline inevitable</w:t>
      </w:r>
    </w:p>
    <w:p w:rsidR="005B2A39" w:rsidRPr="001D562C" w:rsidRDefault="005B2A39" w:rsidP="005B2A39">
      <w:pPr>
        <w:rPr>
          <w:rStyle w:val="StyleStyleBold12pt"/>
        </w:rPr>
      </w:pPr>
      <w:proofErr w:type="gramStart"/>
      <w:r w:rsidRPr="001D562C">
        <w:rPr>
          <w:rStyle w:val="StyleStyleBold12pt"/>
        </w:rPr>
        <w:t>bin</w:t>
      </w:r>
      <w:proofErr w:type="gramEnd"/>
      <w:r w:rsidRPr="001D562C">
        <w:rPr>
          <w:rStyle w:val="StyleStyleBold12pt"/>
        </w:rPr>
        <w:t xml:space="preserve"> </w:t>
      </w:r>
      <w:proofErr w:type="spellStart"/>
      <w:r w:rsidRPr="001D562C">
        <w:rPr>
          <w:rStyle w:val="StyleStyleBold12pt"/>
        </w:rPr>
        <w:t>Talal</w:t>
      </w:r>
      <w:proofErr w:type="spellEnd"/>
      <w:r w:rsidRPr="001D562C">
        <w:rPr>
          <w:rStyle w:val="StyleStyleBold12pt"/>
        </w:rPr>
        <w:t>, United Nations Secretary-General's Advisory Board on Water and Sanitation chairman, 9</w:t>
      </w:r>
    </w:p>
    <w:p w:rsidR="005B2A39" w:rsidRPr="001D562C" w:rsidRDefault="005B2A39" w:rsidP="005B2A39">
      <w:r w:rsidRPr="001D562C">
        <w:t xml:space="preserve">(Prince El Hassan, former prince of Jordan, 9/10/09, Korea Times, “How to Modernize Middle East's Economies”, </w:t>
      </w:r>
      <w:hyperlink r:id="rId14" w:history="1">
        <w:r w:rsidRPr="001D562C">
          <w:rPr>
            <w:rStyle w:val="Hyperlink"/>
          </w:rPr>
          <w:t>http://www.koreatimes.co.kr/www/news/opinon/2009/09/137_51595.html</w:t>
        </w:r>
      </w:hyperlink>
      <w:r w:rsidRPr="001D562C">
        <w:t>, accessed 7/13/13, JZ)</w:t>
      </w:r>
    </w:p>
    <w:p w:rsidR="005B2A39" w:rsidRPr="001D562C" w:rsidRDefault="005B2A39" w:rsidP="005B2A39"/>
    <w:p w:rsidR="005B2A39" w:rsidRPr="001D562C" w:rsidRDefault="005B2A39" w:rsidP="005B2A39">
      <w:r w:rsidRPr="001D562C">
        <w:t>AMMAN - Rather than speak of the Middle East or the Arab world, I increasingly prefer to use the term WANA, meaning West Asia-North Africa.</w:t>
      </w:r>
    </w:p>
    <w:p w:rsidR="005B2A39" w:rsidRPr="001D562C" w:rsidRDefault="005B2A39" w:rsidP="005B2A39">
      <w:r w:rsidRPr="001D562C">
        <w:t xml:space="preserve">But, whatever we choose to call it, </w:t>
      </w:r>
      <w:r w:rsidRPr="001D562C">
        <w:rPr>
          <w:rStyle w:val="StyleBoldUnderline"/>
        </w:rPr>
        <w:t>the danger is that the global economic crisis is providing an almost perfect alibi for governments and others in the region to continue with "business as usual,"</w:t>
      </w:r>
      <w:r w:rsidRPr="001D562C">
        <w:t xml:space="preserve"> when what is needed is a loud wake-up call.</w:t>
      </w:r>
    </w:p>
    <w:p w:rsidR="005B2A39" w:rsidRPr="001D562C" w:rsidRDefault="005B2A39" w:rsidP="005B2A39">
      <w:pPr>
        <w:rPr>
          <w:rStyle w:val="StyleBoldUnderline"/>
        </w:rPr>
      </w:pPr>
      <w:r w:rsidRPr="001D562C">
        <w:rPr>
          <w:rStyle w:val="StyleBoldUnderline"/>
        </w:rPr>
        <w:t>The global economic crisis has merely helped to mask chronic structural imbalances</w:t>
      </w:r>
      <w:r w:rsidRPr="001D562C">
        <w:t xml:space="preserve"> within the region. </w:t>
      </w:r>
      <w:r w:rsidRPr="001D562C">
        <w:rPr>
          <w:rStyle w:val="StyleBoldUnderline"/>
        </w:rPr>
        <w:t>Over-dependence on aid and oil revenues characterizes almost all the economies of WANA.</w:t>
      </w:r>
    </w:p>
    <w:p w:rsidR="005B2A39" w:rsidRPr="001D562C" w:rsidRDefault="005B2A39" w:rsidP="005B2A39">
      <w:r w:rsidRPr="001D562C">
        <w:t>Indeed, it is no exaggeration to say that they represent a form of life-support system. The problem of how to wean these countries off this addiction seems to be insurmountable.</w:t>
      </w:r>
    </w:p>
    <w:p w:rsidR="005B2A39" w:rsidRPr="001D562C" w:rsidRDefault="005B2A39" w:rsidP="005B2A39">
      <w:r w:rsidRPr="001D562C">
        <w:t>For the "</w:t>
      </w:r>
      <w:r w:rsidRPr="001D562C">
        <w:rPr>
          <w:rStyle w:val="StyleBoldUnderline"/>
        </w:rPr>
        <w:t>Dutch disease</w:t>
      </w:r>
      <w:r w:rsidRPr="001D562C">
        <w:t xml:space="preserve">" and a </w:t>
      </w:r>
      <w:proofErr w:type="spellStart"/>
      <w:r w:rsidRPr="001D562C">
        <w:t>rentier</w:t>
      </w:r>
      <w:proofErr w:type="spellEnd"/>
      <w:r w:rsidRPr="001D562C">
        <w:t xml:space="preserve"> spirit prevail in WANA, and </w:t>
      </w:r>
      <w:r w:rsidRPr="001D562C">
        <w:rPr>
          <w:rStyle w:val="StyleBoldUnderline"/>
        </w:rPr>
        <w:t>have affected oil-producing and non-oil-producing countries, ranging from migrant workers' remittances and financial investment flows from the oil countries (mainly into real estate) to stock-exchange bubbles and foreign aid.</w:t>
      </w:r>
    </w:p>
    <w:p w:rsidR="005B2A39" w:rsidRPr="001D562C" w:rsidRDefault="005B2A39" w:rsidP="005B2A39">
      <w:r w:rsidRPr="001D562C">
        <w:rPr>
          <w:rStyle w:val="StyleBoldUnderline"/>
        </w:rPr>
        <w:t>A side effect of this has been the widening of income gaps,</w:t>
      </w:r>
      <w:r w:rsidRPr="001D562C">
        <w:t xml:space="preserve"> both within and between the WANA countries.</w:t>
      </w:r>
    </w:p>
    <w:p w:rsidR="005B2A39" w:rsidRPr="001D562C" w:rsidRDefault="005B2A39" w:rsidP="005B2A39">
      <w:pPr>
        <w:rPr>
          <w:rStyle w:val="StyleBoldUnderline"/>
        </w:rPr>
      </w:pPr>
      <w:r w:rsidRPr="001D562C">
        <w:t xml:space="preserve">Political scientists tell us that </w:t>
      </w:r>
      <w:proofErr w:type="spellStart"/>
      <w:r w:rsidRPr="001D562C">
        <w:t>rentier</w:t>
      </w:r>
      <w:proofErr w:type="spellEnd"/>
      <w:r w:rsidRPr="001D562C">
        <w:t xml:space="preserve"> economies, or </w:t>
      </w:r>
      <w:r w:rsidRPr="001D562C">
        <w:rPr>
          <w:rStyle w:val="StyleBoldUnderline"/>
        </w:rPr>
        <w:t>economies that depend on oil and foreign aid, stimulate greed and grievances.</w:t>
      </w:r>
    </w:p>
    <w:p w:rsidR="005B2A39" w:rsidRPr="001D562C" w:rsidRDefault="005B2A39" w:rsidP="005B2A39">
      <w:r w:rsidRPr="001D562C">
        <w:t xml:space="preserve">Indeed, </w:t>
      </w:r>
      <w:r w:rsidRPr="001D562C">
        <w:rPr>
          <w:rStyle w:val="StyleBoldUnderline"/>
        </w:rPr>
        <w:t>oil rents eventually weaken state institutions</w:t>
      </w:r>
      <w:r w:rsidRPr="001D562C">
        <w:t>, and this hollowing out of the state often gives rise to growing discontent.</w:t>
      </w:r>
    </w:p>
    <w:p w:rsidR="005B2A39" w:rsidRPr="001D562C" w:rsidRDefault="005B2A39" w:rsidP="005B2A39">
      <w:r w:rsidRPr="001D562C">
        <w:lastRenderedPageBreak/>
        <w:t xml:space="preserve">In a non-oil economy, labor is the main engine of wealth. But in a </w:t>
      </w:r>
      <w:proofErr w:type="spellStart"/>
      <w:r w:rsidRPr="001D562C">
        <w:t>rentier</w:t>
      </w:r>
      <w:proofErr w:type="spellEnd"/>
      <w:r w:rsidRPr="001D562C">
        <w:t xml:space="preserve"> economy, </w:t>
      </w:r>
      <w:r w:rsidRPr="001D562C">
        <w:rPr>
          <w:rStyle w:val="StyleBoldUnderline"/>
        </w:rPr>
        <w:t>huge revenues from oil or external financial transfers actually create a disincentive to work. Wealth and work are de-linked</w:t>
      </w:r>
      <w:r w:rsidRPr="001D562C">
        <w:t>, and this applies to most industrial and agricultural activities.</w:t>
      </w:r>
    </w:p>
    <w:p w:rsidR="005B2A39" w:rsidRPr="001D562C" w:rsidRDefault="005B2A39" w:rsidP="005B2A39">
      <w:r w:rsidRPr="001D562C">
        <w:rPr>
          <w:rStyle w:val="StyleBoldUnderline"/>
        </w:rPr>
        <w:t>Social and political mobility becomes extremely limited, and societies turn from production to consumption. This helps to explain the high level of unemployment in the Arab world.</w:t>
      </w:r>
    </w:p>
    <w:p w:rsidR="005B2A39" w:rsidRPr="001D562C" w:rsidRDefault="005B2A39" w:rsidP="005B2A39">
      <w:r w:rsidRPr="001D562C">
        <w:t>According to World Bank figures, the Middle East North Africa (MENA) region suffered a 25 percent fall in per capita incomes during the last 25 years of the 20th century, when oil prices were low. In this decade, thanks to record-high oil prices, GDP growth rates soared.</w:t>
      </w:r>
    </w:p>
    <w:p w:rsidR="005B2A39" w:rsidRPr="001D562C" w:rsidRDefault="005B2A39" w:rsidP="005B2A39">
      <w:pPr>
        <w:rPr>
          <w:rStyle w:val="StyleBoldUnderline"/>
        </w:rPr>
      </w:pPr>
      <w:r w:rsidRPr="001D562C">
        <w:t xml:space="preserve">A recent study by India's Strategic Foresight Group entitled "The Cost of Conflict in the Middle East" suggested that </w:t>
      </w:r>
      <w:r w:rsidRPr="001D562C">
        <w:rPr>
          <w:rStyle w:val="StyleBoldUnderline"/>
        </w:rPr>
        <w:t>the past 20 years of conflict have cost WANA countries some $12 trillion.</w:t>
      </w:r>
    </w:p>
    <w:p w:rsidR="005B2A39" w:rsidRPr="001D562C" w:rsidRDefault="005B2A39" w:rsidP="005B2A39">
      <w:r w:rsidRPr="001D562C">
        <w:rPr>
          <w:rStyle w:val="StyleBoldUnderline"/>
        </w:rPr>
        <w:t>Rent-seeking tends to lead to policy failure</w:t>
      </w:r>
      <w:r w:rsidRPr="001D562C">
        <w:t xml:space="preserve"> in the form of intense political competition aimed at gaining short-term access to revenues and benefits, as opposed to political competition over what policies might be in the long-term public interest.</w:t>
      </w:r>
    </w:p>
    <w:p w:rsidR="005B2A39" w:rsidRPr="001D562C" w:rsidRDefault="005B2A39" w:rsidP="005B2A39">
      <w:r w:rsidRPr="001D562C">
        <w:rPr>
          <w:rStyle w:val="StyleBoldUnderline"/>
        </w:rPr>
        <w:t>The politics of greed and grievance replace more far-sighted policymaking</w:t>
      </w:r>
      <w:r w:rsidRPr="001D562C">
        <w:t>.</w:t>
      </w:r>
    </w:p>
    <w:p w:rsidR="00CD6A23" w:rsidRPr="001D562C" w:rsidRDefault="00CD6A23" w:rsidP="005B2A39"/>
    <w:p w:rsidR="00CD6A23" w:rsidRPr="001D562C" w:rsidRDefault="00CD6A23" w:rsidP="00CD6A23">
      <w:pPr>
        <w:pStyle w:val="Heading4"/>
        <w:rPr>
          <w:rFonts w:cs="Times New Roman"/>
        </w:rPr>
      </w:pPr>
      <w:r w:rsidRPr="001D562C">
        <w:rPr>
          <w:rFonts w:cs="Times New Roman"/>
        </w:rPr>
        <w:t>Foreign aid fails – creates economic dependency and fosters non-democratic regimes</w:t>
      </w:r>
    </w:p>
    <w:p w:rsidR="00CD6A23" w:rsidRPr="001D562C" w:rsidRDefault="00CD6A23" w:rsidP="00CD6A23">
      <w:pPr>
        <w:rPr>
          <w:rStyle w:val="StyleStyleBold12pt"/>
        </w:rPr>
      </w:pPr>
      <w:r w:rsidRPr="001D562C">
        <w:rPr>
          <w:rStyle w:val="StyleStyleBold12pt"/>
        </w:rPr>
        <w:t>Keenan, University of Illinois associate professor of law, 9</w:t>
      </w:r>
    </w:p>
    <w:p w:rsidR="00CD6A23" w:rsidRPr="001D562C" w:rsidRDefault="00CD6A23" w:rsidP="00CD6A23">
      <w:r w:rsidRPr="001D562C">
        <w:t>(Patrick J., 2009, “CURSE OR CURE? CHINA, AFRICA, AND THE EFFECTS OF UNCONDITIONED WEALTH”, Berkeley Journal of International Law, vol. 84, Lexis, accessed 7/13/13, JZ)</w:t>
      </w:r>
    </w:p>
    <w:p w:rsidR="00CD6A23" w:rsidRPr="001D562C" w:rsidRDefault="00CD6A23" w:rsidP="00CD6A23"/>
    <w:p w:rsidR="00CD6A23" w:rsidRPr="001D562C" w:rsidRDefault="00CD6A23" w:rsidP="00CD6A23">
      <w:proofErr w:type="gramStart"/>
      <w:r w:rsidRPr="001D562C">
        <w:t>III.</w:t>
      </w:r>
      <w:proofErr w:type="gramEnd"/>
    </w:p>
    <w:p w:rsidR="00CD6A23" w:rsidRPr="001D562C" w:rsidRDefault="00CD6A23" w:rsidP="00CD6A23">
      <w:r w:rsidRPr="001D562C">
        <w:t>Conventional Accounts of State Behavior and Unconditioned Wealth</w:t>
      </w:r>
    </w:p>
    <w:p w:rsidR="00CD6A23" w:rsidRPr="001D562C" w:rsidRDefault="00CD6A23" w:rsidP="00CD6A23">
      <w:r w:rsidRPr="001D562C">
        <w:t xml:space="preserve"> Are states sensitive to the source of their wealth? Does it matter whether a state receives the bulk of its income from taxes on goods produced domestically, or from oil revenues, or in the form of aid from other countries? It is true, of course, that most states in the developing world derive revenue from these and many other sources. And it is likely a fool's errand to attempt to specify any single factor as the sole or primary reason that any government behaves at it does. Despite these limitations, there is evidence that </w:t>
      </w:r>
      <w:r w:rsidRPr="001D562C">
        <w:rPr>
          <w:rStyle w:val="StyleBoldUnderline"/>
        </w:rPr>
        <w:t>the source of a regime's wealth might well affect human rights practices in the country. These issues have taken on increasing importance with</w:t>
      </w:r>
      <w:r w:rsidRPr="001D562C">
        <w:t xml:space="preserve"> China's recent </w:t>
      </w:r>
      <w:r w:rsidRPr="001D562C">
        <w:rPr>
          <w:rStyle w:val="StyleBoldUnderline"/>
        </w:rPr>
        <w:t xml:space="preserve">investments </w:t>
      </w:r>
      <w:r w:rsidRPr="001D562C">
        <w:t xml:space="preserve">in Africa because they are largely </w:t>
      </w:r>
      <w:r w:rsidRPr="001D562C">
        <w:rPr>
          <w:rStyle w:val="StyleBoldUnderline"/>
        </w:rPr>
        <w:t>devoid of the conditions</w:t>
      </w:r>
      <w:r w:rsidRPr="001D562C">
        <w:t xml:space="preserve"> that historically have accompanied foreign investment or assistance. In this Part, I start by assessing</w:t>
      </w:r>
      <w:r w:rsidR="00A24088">
        <w:t xml:space="preserve"> </w:t>
      </w:r>
      <w:r w:rsidRPr="001D562C">
        <w:t>[*105]</w:t>
      </w:r>
      <w:r w:rsidR="00A24088">
        <w:t xml:space="preserve"> </w:t>
      </w:r>
      <w:r w:rsidRPr="001D562C">
        <w:t xml:space="preserve">the effect of resource wealth on regime behavior. There is a well-developed economic literature suggesting that rapid influxes of wealth from natural resources can have a profound effect on the domestic economy of a state. Moreover, according to a political economic approach, </w:t>
      </w:r>
      <w:r w:rsidRPr="001D562C">
        <w:rPr>
          <w:rStyle w:val="StyleBoldUnderline"/>
        </w:rPr>
        <w:t>there is increasing evidence that resource wealth can contribute to a weakening of democratic institutions, an increase in official corruption, and a deterioration in human rights practices.</w:t>
      </w:r>
      <w:r w:rsidRPr="001D562C">
        <w:t xml:space="preserve"> I then consider the effects of foreign aid, which largely parallel those of resource wealth. In the end, this survey of the literature is important to my argument because it helps frame the likely effects of China's investments in Africa.</w:t>
      </w:r>
    </w:p>
    <w:p w:rsidR="00CD6A23" w:rsidRPr="001D562C" w:rsidRDefault="00CD6A23" w:rsidP="00CD6A23">
      <w:r w:rsidRPr="001D562C">
        <w:t>A. The Macroeconomic Approach: The "Dutch Disease"</w:t>
      </w:r>
    </w:p>
    <w:p w:rsidR="00CD6A23" w:rsidRPr="001D562C" w:rsidRDefault="00CD6A23" w:rsidP="00CD6A23">
      <w:r w:rsidRPr="001D562C">
        <w:t xml:space="preserve">Economists have long noted that </w:t>
      </w:r>
      <w:r w:rsidRPr="001D562C">
        <w:rPr>
          <w:rStyle w:val="StyleBoldUnderline"/>
        </w:rPr>
        <w:t>rapid infusions of wealth from foreign sources such as remittances from colonies or earnings from exports can disrupt the domestic economy</w:t>
      </w:r>
      <w:r w:rsidRPr="001D562C">
        <w:t xml:space="preserve">. </w:t>
      </w:r>
      <w:proofErr w:type="gramStart"/>
      <w:r w:rsidRPr="001D562C">
        <w:t>n100</w:t>
      </w:r>
      <w:proofErr w:type="gramEnd"/>
      <w:r w:rsidRPr="001D562C">
        <w:t xml:space="preserve"> Known variously as "the Dutch disease" n101 or the resource curse, the basic economic analysis looks at the effect that a rapid expansion in the export of natural resources has on a domestic economy. </w:t>
      </w:r>
      <w:r w:rsidRPr="001D562C">
        <w:rPr>
          <w:rStyle w:val="StyleBoldUnderline"/>
        </w:rPr>
        <w:t xml:space="preserve">A natural resources boom can affect a domestic economy through two closely-linked causal pathways. First, </w:t>
      </w:r>
      <w:r w:rsidRPr="001D562C">
        <w:t xml:space="preserve">in a typical domestic economy, one reason that goods manufactured for export are valuable is that </w:t>
      </w:r>
      <w:r w:rsidRPr="001D562C">
        <w:rPr>
          <w:rStyle w:val="StyleBoldUnderline"/>
        </w:rPr>
        <w:t>they generate foreign exchange, which can be used to import goods</w:t>
      </w:r>
      <w:r w:rsidRPr="001D562C">
        <w:t xml:space="preserve"> from other countries. </w:t>
      </w:r>
      <w:r w:rsidRPr="001D562C">
        <w:rPr>
          <w:rStyle w:val="StyleBoldUnderline"/>
        </w:rPr>
        <w:t>But</w:t>
      </w:r>
      <w:r w:rsidRPr="001D562C">
        <w:t xml:space="preserve"> if, for example, natural gas is discovered and begins to generate significant amounts of foreign exchange, </w:t>
      </w:r>
      <w:r w:rsidRPr="001D562C">
        <w:rPr>
          <w:rStyle w:val="StyleBoldUnderline"/>
        </w:rPr>
        <w:t xml:space="preserve">there is no longer a need to manufacture other goods for export because the domestic demand for foreign currency has already </w:t>
      </w:r>
      <w:r w:rsidRPr="001D562C">
        <w:rPr>
          <w:rStyle w:val="StyleBoldUnderline"/>
        </w:rPr>
        <w:lastRenderedPageBreak/>
        <w:t xml:space="preserve">been satisfied. </w:t>
      </w:r>
      <w:proofErr w:type="gramStart"/>
      <w:r w:rsidRPr="001D562C">
        <w:rPr>
          <w:rStyle w:val="StyleBoldUnderline"/>
        </w:rPr>
        <w:t>n102</w:t>
      </w:r>
      <w:proofErr w:type="gramEnd"/>
      <w:r w:rsidRPr="001D562C">
        <w:rPr>
          <w:rStyle w:val="StyleBoldUnderline"/>
        </w:rPr>
        <w:t xml:space="preserve"> One consequence of this is to make products produced solely for the domestic market relatively more expensive and to suppress the profitability of goods</w:t>
      </w:r>
      <w:r w:rsidRPr="001D562C">
        <w:t xml:space="preserve"> (other than natural resources) produced for export. </w:t>
      </w:r>
      <w:proofErr w:type="gramStart"/>
      <w:r w:rsidRPr="001D562C">
        <w:t>n103</w:t>
      </w:r>
      <w:proofErr w:type="gramEnd"/>
      <w:r w:rsidRPr="001D562C">
        <w:t xml:space="preserve"> Put slightly differently, it is the effect of increased earnings from the sale of natural resources on demand that matters. </w:t>
      </w:r>
      <w:proofErr w:type="gramStart"/>
      <w:r w:rsidRPr="001D562C">
        <w:t>n104</w:t>
      </w:r>
      <w:proofErr w:type="gramEnd"/>
      <w:r w:rsidRPr="001D562C">
        <w:t xml:space="preserve"> Assume that the demand for some goods</w:t>
      </w:r>
      <w:r w:rsidR="00A24088">
        <w:t xml:space="preserve"> </w:t>
      </w:r>
      <w:r w:rsidRPr="001D562C">
        <w:t>[*106]</w:t>
      </w:r>
      <w:r w:rsidR="00A24088">
        <w:t xml:space="preserve"> </w:t>
      </w:r>
      <w:r w:rsidRPr="001D562C">
        <w:t xml:space="preserve">can be satisfied by importing them, but that other goods can only be produced domestically. In this case, </w:t>
      </w:r>
      <w:r w:rsidRPr="001D562C">
        <w:rPr>
          <w:rStyle w:val="StyleBoldUnderline"/>
        </w:rPr>
        <w:t xml:space="preserve">the relative price of domestically-produced goods will rise, and draw capital and labor "into the non-traded goods sector and away from </w:t>
      </w:r>
      <w:proofErr w:type="spellStart"/>
      <w:r w:rsidRPr="001D562C">
        <w:rPr>
          <w:rStyle w:val="StyleBoldUnderline"/>
        </w:rPr>
        <w:t>tradeables</w:t>
      </w:r>
      <w:proofErr w:type="spellEnd"/>
      <w:r w:rsidRPr="001D562C">
        <w:rPr>
          <w:rStyle w:val="StyleBoldUnderline"/>
        </w:rPr>
        <w:t>."</w:t>
      </w:r>
      <w:r w:rsidRPr="001D562C">
        <w:t xml:space="preserve"> n105 Thus, in a developed economy, the result of a natural resources boom on a domestic economy can be to raise the price of local goods and services and reduce the value of non-resource exports. n106</w:t>
      </w:r>
    </w:p>
    <w:p w:rsidR="00CD6A23" w:rsidRPr="001D562C" w:rsidRDefault="00CD6A23" w:rsidP="00CD6A23">
      <w:r w:rsidRPr="001D562C">
        <w:rPr>
          <w:rStyle w:val="StyleBoldUnderline"/>
        </w:rPr>
        <w:t>In a developing economy, the results can be similar</w:t>
      </w:r>
      <w:r w:rsidRPr="001D562C">
        <w:t xml:space="preserve">, but, owing to structural differences between developed and developing economies, the causal pathways are somewhat different. A resource boom has at least two important effects. </w:t>
      </w:r>
      <w:r w:rsidRPr="001D562C">
        <w:rPr>
          <w:rStyle w:val="StyleBoldUnderline"/>
        </w:rPr>
        <w:t>First, because of changes in the relative rates of return in different economic sectors, a boom can cause resources to shift from one sector of the economy to another - "the resource movement effect." n107 The second effect is the "spending effect," which occurs when increasing incomes lead to greater spending on some goods and services (primarily those associated with the booming industry), thereby increasing their price and causing the real exchange rate to rise.</w:t>
      </w:r>
      <w:r w:rsidRPr="001D562C">
        <w:t xml:space="preserve"> </w:t>
      </w:r>
      <w:proofErr w:type="gramStart"/>
      <w:r w:rsidRPr="001D562C">
        <w:t>n108</w:t>
      </w:r>
      <w:proofErr w:type="gramEnd"/>
      <w:r w:rsidRPr="001D562C">
        <w:t xml:space="preserve"> Because the relative size of each effect is determined by other features of the economy, it is here that developing economies can differ from developed economies. The most important factor is whether the sector responsible for the boom - typically the exploitation of a resource such as oil or gas - depends mostly on resources that can be drawn from other sectors of the economy. </w:t>
      </w:r>
      <w:proofErr w:type="gramStart"/>
      <w:r w:rsidRPr="001D562C">
        <w:t>n109</w:t>
      </w:r>
      <w:proofErr w:type="gramEnd"/>
      <w:r w:rsidRPr="001D562C">
        <w:t xml:space="preserve"> </w:t>
      </w:r>
      <w:r w:rsidRPr="001D562C">
        <w:rPr>
          <w:rStyle w:val="StyleBoldUnderline"/>
        </w:rPr>
        <w:t>If</w:t>
      </w:r>
      <w:r w:rsidRPr="001D562C">
        <w:t xml:space="preserve">, as is often the case, </w:t>
      </w:r>
      <w:r w:rsidRPr="001D562C">
        <w:rPr>
          <w:rStyle w:val="StyleBoldUnderline"/>
        </w:rPr>
        <w:t>"the oil sector in a developing country is an enclave with respect to the rest of the economy</w:t>
      </w:r>
      <w:r w:rsidRPr="001D562C">
        <w:t xml:space="preserve"> (since it uses mainly imported materials and labor)," </w:t>
      </w:r>
      <w:r w:rsidRPr="001D562C">
        <w:rPr>
          <w:rStyle w:val="StyleBoldUnderline"/>
        </w:rPr>
        <w:t xml:space="preserve">there is unlikely to be a significant shift of resources within the domestic economy. </w:t>
      </w:r>
      <w:proofErr w:type="gramStart"/>
      <w:r w:rsidRPr="001D562C">
        <w:t>n110</w:t>
      </w:r>
      <w:proofErr w:type="gramEnd"/>
      <w:r w:rsidRPr="001D562C">
        <w:t xml:space="preserve"> On the other hand, the spending effect can be significant as goods with increased demand drive up the prices of one category of goods more than another. n111</w:t>
      </w:r>
    </w:p>
    <w:p w:rsidR="00CD6A23" w:rsidRPr="001D562C" w:rsidRDefault="00CD6A23" w:rsidP="00CD6A23">
      <w:r w:rsidRPr="001D562C">
        <w:t>B. The Political Economy Approach: The Resource Curse</w:t>
      </w:r>
    </w:p>
    <w:p w:rsidR="00CD6A23" w:rsidRPr="001D562C" w:rsidRDefault="00CD6A23" w:rsidP="00CD6A23">
      <w:r w:rsidRPr="001D562C">
        <w:t>The Dutch disease literature seeks to explain the relationship between resource endowments and economic outcomes. This macroeconomic model, though useful for explaining a number of cases, is limited because it does not account for those states with substantial natural resources that are growing. Put another way, why do some states with natural resources show remarkable</w:t>
      </w:r>
      <w:r w:rsidR="00A24088">
        <w:t xml:space="preserve"> </w:t>
      </w:r>
      <w:r w:rsidRPr="001D562C">
        <w:t>[*107]</w:t>
      </w:r>
      <w:r w:rsidR="00A24088">
        <w:t xml:space="preserve"> </w:t>
      </w:r>
      <w:r w:rsidRPr="001D562C">
        <w:t xml:space="preserve">growth while others seem to suffer despite their riches? </w:t>
      </w:r>
      <w:proofErr w:type="gramStart"/>
      <w:r w:rsidRPr="001D562C">
        <w:t>n112</w:t>
      </w:r>
      <w:proofErr w:type="gramEnd"/>
      <w:r w:rsidRPr="001D562C">
        <w:t xml:space="preserve"> It is true, of course, that economic models are not laws of nature; that a model explains one situation does not mean it will explain every apparently similar situation. Even so, this model does not fully account for the robust empirical evidence showing that a reliance on natural resource exports, particularly oil, is associated with lower-quality governance, greater corruption, and a higher likelihood of civil war. First, as to governance, </w:t>
      </w:r>
      <w:r w:rsidRPr="001D562C">
        <w:rPr>
          <w:rStyle w:val="StyleBoldUnderline"/>
        </w:rPr>
        <w:t>the strongest association is between a greater incidence of authoritarian governance and oil wealth.</w:t>
      </w:r>
      <w:r w:rsidRPr="001D562C">
        <w:t xml:space="preserve"> Even when controlling for a range of other factors that might influence governance, "oil does hurt democracy." n113 What is more, "oil does greater damage to democracy in poor states than in rich ones," even if exports are relatively small. </w:t>
      </w:r>
      <w:proofErr w:type="gramStart"/>
      <w:r w:rsidRPr="001D562C">
        <w:t>n114</w:t>
      </w:r>
      <w:proofErr w:type="gramEnd"/>
      <w:r w:rsidRPr="001D562C">
        <w:t xml:space="preserve"> Next, as to corruption, </w:t>
      </w:r>
      <w:r w:rsidRPr="001D562C">
        <w:rPr>
          <w:rStyle w:val="StyleBoldUnderline"/>
        </w:rPr>
        <w:t>there is evidence that natural resource wealth creates strong incentives for economic actors to bribe those who control access to the resources.</w:t>
      </w:r>
      <w:r w:rsidRPr="001D562C">
        <w:t xml:space="preserve"> </w:t>
      </w:r>
      <w:proofErr w:type="gramStart"/>
      <w:r w:rsidRPr="001D562C">
        <w:t>n115</w:t>
      </w:r>
      <w:proofErr w:type="gramEnd"/>
      <w:r w:rsidRPr="001D562C">
        <w:t xml:space="preserve"> Finally, </w:t>
      </w:r>
      <w:r w:rsidRPr="001D562C">
        <w:rPr>
          <w:rStyle w:val="StyleBoldUnderline"/>
        </w:rPr>
        <w:t>the evidence of the association between resource wealth and civil conflict is compelling and appears robust</w:t>
      </w:r>
      <w:r w:rsidRPr="001D562C">
        <w:t xml:space="preserve"> across a number of contexts. n116</w:t>
      </w:r>
    </w:p>
    <w:p w:rsidR="009B2585" w:rsidRDefault="00CD6A23" w:rsidP="00CD6A23">
      <w:r w:rsidRPr="001D562C">
        <w:t xml:space="preserve"> [*108]</w:t>
      </w:r>
    </w:p>
    <w:p w:rsidR="00CD6A23" w:rsidRPr="001D562C" w:rsidRDefault="00CD6A23" w:rsidP="00CD6A23">
      <w:r w:rsidRPr="001D562C">
        <w:t>C. Foreign Aid: Different Source, Similar Effects</w:t>
      </w:r>
    </w:p>
    <w:p w:rsidR="00CD6A23" w:rsidRPr="001D562C" w:rsidRDefault="00CD6A23" w:rsidP="00CD6A23">
      <w:r w:rsidRPr="001D562C">
        <w:t xml:space="preserve">In addition to revenue from the sale of natural resources, </w:t>
      </w:r>
      <w:r w:rsidRPr="001D562C">
        <w:rPr>
          <w:rStyle w:val="StyleBoldUnderline"/>
        </w:rPr>
        <w:t xml:space="preserve">an important source of revenue for many poor countries is foreign assistance. </w:t>
      </w:r>
      <w:r w:rsidRPr="001D562C">
        <w:t xml:space="preserve">Wealthy countries provide vast amounts of money per year to poor countries in the form of grants and loans. In the past, much of this assistance was provided as loans that were, in theory, required to be repaid. More recently, foreign aid has come in the form of grants, with no obligation of repayment. The conventional approaches to aid had two broad justifications. First, </w:t>
      </w:r>
      <w:r w:rsidRPr="001D562C">
        <w:rPr>
          <w:rStyle w:val="StyleBoldUnderline"/>
        </w:rPr>
        <w:t>aid is viewed as an instrument of foreign policy</w:t>
      </w:r>
      <w:r w:rsidRPr="001D562C">
        <w:t xml:space="preserve">, designed to influence recipient states to behave in ways that benefit the donor state. </w:t>
      </w:r>
      <w:proofErr w:type="gramStart"/>
      <w:r w:rsidRPr="001D562C">
        <w:t>n117</w:t>
      </w:r>
      <w:proofErr w:type="gramEnd"/>
      <w:r w:rsidRPr="001D562C">
        <w:t xml:space="preserve"> On this account, aid can be either a carrot or a stick. Poor states know that if they wish to receive (or continue to receive) aid, they must behave in particular ways. Or, if states fail to </w:t>
      </w:r>
      <w:r w:rsidRPr="001D562C">
        <w:lastRenderedPageBreak/>
        <w:t>behave, the donor state might withdraw aid (or provide it to the recipient's strategic rival). The second conventional account of aid is that it is provided because of some moral obligation - wealthy states provide aid because they can and because poor states need it to reduce the suffering or increase the social welfare of their people. n118</w:t>
      </w:r>
    </w:p>
    <w:p w:rsidR="00CD6A23" w:rsidRPr="001D562C" w:rsidRDefault="00CD6A23" w:rsidP="00CD6A23">
      <w:r w:rsidRPr="001D562C">
        <w:rPr>
          <w:rStyle w:val="StyleBoldUnderline"/>
        </w:rPr>
        <w:t xml:space="preserve">The two most common measures of the effectiveness of aid are whether the aid contributed to economic growth or enhanced democracy. </w:t>
      </w:r>
      <w:proofErr w:type="gramStart"/>
      <w:r w:rsidRPr="001D562C">
        <w:rPr>
          <w:rStyle w:val="StyleBoldUnderline"/>
        </w:rPr>
        <w:t>n119</w:t>
      </w:r>
      <w:proofErr w:type="gramEnd"/>
      <w:r w:rsidRPr="001D562C">
        <w:rPr>
          <w:rStyle w:val="StyleBoldUnderline"/>
        </w:rPr>
        <w:t xml:space="preserve"> Most aid flows from wealthy democracies</w:t>
      </w:r>
      <w:r w:rsidRPr="001D562C">
        <w:t xml:space="preserve"> like the U.S., Europe, and Japan </w:t>
      </w:r>
      <w:r w:rsidRPr="001D562C">
        <w:rPr>
          <w:rStyle w:val="StyleBoldUnderline"/>
        </w:rPr>
        <w:t>to poor non-democratic states.</w:t>
      </w:r>
      <w:r w:rsidRPr="001D562C">
        <w:t xml:space="preserve"> For donors, </w:t>
      </w:r>
      <w:r w:rsidRPr="001D562C">
        <w:rPr>
          <w:rStyle w:val="StyleBoldUnderline"/>
        </w:rPr>
        <w:t>whether this aid was a wise use of funds was thought to depend,</w:t>
      </w:r>
      <w:r w:rsidRPr="001D562C">
        <w:t xml:space="preserve"> at least in part, on </w:t>
      </w:r>
      <w:r w:rsidRPr="001D562C">
        <w:rPr>
          <w:rStyle w:val="StyleBoldUnderline"/>
        </w:rPr>
        <w:t>whether recipient states became more democratic</w:t>
      </w:r>
      <w:r w:rsidRPr="001D562C">
        <w:t xml:space="preserve"> and more market-oriented. </w:t>
      </w:r>
      <w:r w:rsidRPr="001D562C">
        <w:rPr>
          <w:rStyle w:val="StyleBoldUnderline"/>
        </w:rPr>
        <w:t>The other most common test</w:t>
      </w:r>
      <w:r w:rsidRPr="001D562C">
        <w:t xml:space="preserve"> of the effectiveness of aid is whether the recipient state experienced </w:t>
      </w:r>
      <w:r w:rsidRPr="001D562C">
        <w:rPr>
          <w:rStyle w:val="StyleBoldUnderline"/>
        </w:rPr>
        <w:t>economic growth.</w:t>
      </w:r>
      <w:r w:rsidRPr="001D562C">
        <w:t xml:space="preserve"> </w:t>
      </w:r>
      <w:proofErr w:type="gramStart"/>
      <w:r w:rsidRPr="001D562C">
        <w:t>n120</w:t>
      </w:r>
      <w:proofErr w:type="gramEnd"/>
      <w:r w:rsidRPr="001D562C">
        <w:t xml:space="preserve"> The evidence suggests that aid, at least as conventionally defined and delivered, has been largely ineffective on both scores. n121</w:t>
      </w:r>
    </w:p>
    <w:p w:rsidR="00CD6A23" w:rsidRPr="001D562C" w:rsidRDefault="00CD6A23" w:rsidP="00CD6A23">
      <w:r w:rsidRPr="001D562C">
        <w:t xml:space="preserve"> [*109]</w:t>
      </w:r>
      <w:r w:rsidR="00A24088">
        <w:t xml:space="preserve"> </w:t>
      </w:r>
      <w:r w:rsidRPr="001D562C">
        <w:t xml:space="preserve">There is little consensus about why </w:t>
      </w:r>
      <w:r w:rsidRPr="001D562C">
        <w:rPr>
          <w:rStyle w:val="StyleBoldUnderline"/>
        </w:rPr>
        <w:t>aid has been so ineffective</w:t>
      </w:r>
      <w:r w:rsidRPr="001D562C">
        <w:t xml:space="preserve"> at achieving donors' stated goals. Consider three hypotheses. One theory is that </w:t>
      </w:r>
      <w:r w:rsidRPr="001D562C">
        <w:rPr>
          <w:rStyle w:val="StyleBoldUnderline"/>
        </w:rPr>
        <w:t xml:space="preserve">aid creates a type of moral hazard for recipients. </w:t>
      </w:r>
      <w:proofErr w:type="gramStart"/>
      <w:r w:rsidRPr="001D562C">
        <w:t>n122</w:t>
      </w:r>
      <w:proofErr w:type="gramEnd"/>
      <w:r w:rsidRPr="001D562C">
        <w:t xml:space="preserve"> There are many versions of this argument, but most suggest that </w:t>
      </w:r>
      <w:r w:rsidRPr="001D562C">
        <w:rPr>
          <w:rStyle w:val="StyleBoldUnderline"/>
        </w:rPr>
        <w:t>recipients of aid use it not to open their economies or invest in their own people, but to entrench their own power</w:t>
      </w:r>
      <w:r w:rsidRPr="001D562C">
        <w:t xml:space="preserve"> through legitimate or illegitimate means. </w:t>
      </w:r>
      <w:proofErr w:type="gramStart"/>
      <w:r w:rsidRPr="001D562C">
        <w:t>n123</w:t>
      </w:r>
      <w:proofErr w:type="gramEnd"/>
      <w:r w:rsidRPr="001D562C">
        <w:t xml:space="preserve"> On this theory</w:t>
      </w:r>
      <w:r w:rsidRPr="001D562C">
        <w:rPr>
          <w:rStyle w:val="StyleBoldUnderline"/>
        </w:rPr>
        <w:t>, aid is ineffective because donors are unable to control the uses to which recipients put aid,</w:t>
      </w:r>
      <w:r w:rsidRPr="001D562C">
        <w:t xml:space="preserve"> which allows recipients with a desire to stay in power to do so. </w:t>
      </w:r>
      <w:proofErr w:type="gramStart"/>
      <w:r w:rsidRPr="001D562C">
        <w:t>n124</w:t>
      </w:r>
      <w:proofErr w:type="gramEnd"/>
      <w:r w:rsidRPr="001D562C">
        <w:t xml:space="preserve"> Another element of this theory is that </w:t>
      </w:r>
      <w:r w:rsidRPr="001D562C">
        <w:rPr>
          <w:rStyle w:val="StyleBoldUnderline"/>
        </w:rPr>
        <w:t xml:space="preserve">aid can undermine the recipient government's incentive to pursue policies that might improve social welfare but might simultaneously create political risk for incumbents. </w:t>
      </w:r>
      <w:r w:rsidRPr="001D562C">
        <w:t>Aggressive tax collection and high tax rates are an example of such a policy. n125</w:t>
      </w:r>
    </w:p>
    <w:p w:rsidR="00CD6A23" w:rsidRPr="001D562C" w:rsidRDefault="00CD6A23" w:rsidP="00CD6A23">
      <w:pPr>
        <w:rPr>
          <w:b/>
          <w:bCs/>
          <w:u w:val="single"/>
        </w:rPr>
      </w:pPr>
      <w:r w:rsidRPr="001D562C">
        <w:t xml:space="preserve">A second explanation for the apparent ineffectiveness of aid is that </w:t>
      </w:r>
      <w:r w:rsidRPr="001D562C">
        <w:rPr>
          <w:rStyle w:val="StyleBoldUnderline"/>
        </w:rPr>
        <w:t xml:space="preserve">aid too often comes with unhelpful requirements </w:t>
      </w:r>
      <w:r w:rsidRPr="001D562C">
        <w:t xml:space="preserve">for its use. This theory holds that </w:t>
      </w:r>
      <w:r w:rsidRPr="001D562C">
        <w:rPr>
          <w:rStyle w:val="StyleBoldUnderline"/>
        </w:rPr>
        <w:t>aid amounts</w:t>
      </w:r>
      <w:r w:rsidRPr="001D562C">
        <w:t xml:space="preserve"> to a form of centralized planning that </w:t>
      </w:r>
      <w:r w:rsidRPr="001D562C">
        <w:rPr>
          <w:rStyle w:val="StyleBoldUnderline"/>
        </w:rPr>
        <w:t>can cause recipient states' bureaucracies to swell and can cause recipient economies to develop</w:t>
      </w:r>
      <w:r w:rsidRPr="001D562C">
        <w:t xml:space="preserve"> in ways that are responsive to the ill-conceived ideas of donors rather than the expressed</w:t>
      </w:r>
      <w:r w:rsidR="00A24088">
        <w:t xml:space="preserve"> </w:t>
      </w:r>
      <w:r w:rsidRPr="001D562C">
        <w:t>[*110]</w:t>
      </w:r>
      <w:r w:rsidR="00A24088">
        <w:t xml:space="preserve"> </w:t>
      </w:r>
      <w:r w:rsidRPr="001D562C">
        <w:t xml:space="preserve">preferences of local consumers or other legitimate market forces. n126 In contrast to the moral hazard theory, this account suggests that </w:t>
      </w:r>
      <w:r w:rsidRPr="001D562C">
        <w:rPr>
          <w:rStyle w:val="StyleBoldUnderline"/>
        </w:rPr>
        <w:t>the problem is that the policy preferences of donors are followed too closely, thereby distorting the natural or appropriate development of the local economy.</w:t>
      </w:r>
    </w:p>
    <w:p w:rsidR="00CD6A23" w:rsidRPr="001D562C" w:rsidRDefault="00CD6A23" w:rsidP="00CD6A23"/>
    <w:p w:rsidR="00F10EAA" w:rsidRPr="001D562C" w:rsidRDefault="00F10EAA" w:rsidP="00F10EAA">
      <w:pPr>
        <w:pStyle w:val="Heading4"/>
        <w:rPr>
          <w:rFonts w:cs="Times New Roman"/>
        </w:rPr>
      </w:pPr>
      <w:r w:rsidRPr="001D562C">
        <w:rPr>
          <w:rFonts w:cs="Times New Roman"/>
        </w:rPr>
        <w:t>Foreign aid fails – creates a culture of dependency and prevents long term economic growth</w:t>
      </w:r>
    </w:p>
    <w:p w:rsidR="00F10EAA" w:rsidRPr="001D562C" w:rsidRDefault="00F10EAA" w:rsidP="00F10EAA">
      <w:pPr>
        <w:rPr>
          <w:rStyle w:val="StyleStyleBold12pt"/>
        </w:rPr>
      </w:pPr>
      <w:r w:rsidRPr="001D562C">
        <w:rPr>
          <w:rStyle w:val="StyleStyleBold12pt"/>
        </w:rPr>
        <w:t>Business Monitor Online, 11</w:t>
      </w:r>
    </w:p>
    <w:p w:rsidR="00F10EAA" w:rsidRPr="001D562C" w:rsidRDefault="00F10EAA" w:rsidP="00F10EAA">
      <w:r w:rsidRPr="001D562C">
        <w:t xml:space="preserve">(6/21/11, “Uganda: From Aid </w:t>
      </w:r>
      <w:proofErr w:type="gramStart"/>
      <w:r w:rsidRPr="001D562C">
        <w:t>To</w:t>
      </w:r>
      <w:proofErr w:type="gramEnd"/>
      <w:r w:rsidRPr="001D562C">
        <w:t xml:space="preserve"> Taxes – A Crucial Transition”, EBSCO, accessed 7/13/13, JZ)</w:t>
      </w:r>
    </w:p>
    <w:p w:rsidR="00F10EAA" w:rsidRPr="001D562C" w:rsidRDefault="00F10EAA" w:rsidP="00F10EAA"/>
    <w:p w:rsidR="00F10EAA" w:rsidRPr="001D562C" w:rsidRDefault="00F10EAA" w:rsidP="00F10EAA">
      <w:r w:rsidRPr="001D562C">
        <w:t xml:space="preserve">The Problem </w:t>
      </w:r>
      <w:proofErr w:type="gramStart"/>
      <w:r w:rsidRPr="001D562C">
        <w:t>With</w:t>
      </w:r>
      <w:proofErr w:type="gramEnd"/>
      <w:r w:rsidRPr="001D562C">
        <w:t xml:space="preserve"> Aid</w:t>
      </w:r>
    </w:p>
    <w:p w:rsidR="00F10EAA" w:rsidRPr="001D562C" w:rsidRDefault="00F10EAA" w:rsidP="00F10EAA">
      <w:r w:rsidRPr="001D562C">
        <w:rPr>
          <w:rStyle w:val="StyleBoldUnderline"/>
        </w:rPr>
        <w:t>Studies evaluating the effectiveness of aid have resulted in heated debates and mixed conclusions.</w:t>
      </w:r>
      <w:r w:rsidRPr="001D562C">
        <w:t xml:space="preserve"> While aid targeted at specific outcomes, such as vaccinations or food provision, is demonstrably successful at achieving those short-term goals, </w:t>
      </w:r>
      <w:r w:rsidRPr="001D562C">
        <w:rPr>
          <w:rStyle w:val="StyleBoldUnderline"/>
        </w:rPr>
        <w:t xml:space="preserve">the dispute largely </w:t>
      </w:r>
      <w:proofErr w:type="spellStart"/>
      <w:r w:rsidRPr="001D562C">
        <w:rPr>
          <w:rStyle w:val="StyleBoldUnderline"/>
        </w:rPr>
        <w:t>centres</w:t>
      </w:r>
      <w:proofErr w:type="spellEnd"/>
      <w:r w:rsidRPr="001D562C">
        <w:rPr>
          <w:rStyle w:val="StyleBoldUnderline"/>
        </w:rPr>
        <w:t xml:space="preserve"> on longer-term outcomes. Aid's effectiveness in promoting economic growth, capable institutions, and social justice over the course of many years is doubted by many</w:t>
      </w:r>
      <w:r w:rsidRPr="001D562C">
        <w:t>, with even the most vocal advocates for aid accepting it has its flaws.</w:t>
      </w:r>
    </w:p>
    <w:p w:rsidR="00F10EAA" w:rsidRPr="001D562C" w:rsidRDefault="00F10EAA" w:rsidP="00F10EAA">
      <w:r w:rsidRPr="001D562C">
        <w:rPr>
          <w:rStyle w:val="StyleBoldUnderline"/>
        </w:rPr>
        <w:t>One of the most common criticisms is the concept of aid dependence, that a steady stream of free money creates a strong disincentive to develop domestic sources of revenue</w:t>
      </w:r>
      <w:r w:rsidRPr="001D562C">
        <w:t xml:space="preserve">. IMF economists </w:t>
      </w:r>
      <w:proofErr w:type="spellStart"/>
      <w:r w:rsidRPr="001D562C">
        <w:t>Raghuram</w:t>
      </w:r>
      <w:proofErr w:type="spellEnd"/>
      <w:r w:rsidRPr="001D562C">
        <w:t xml:space="preserve"> G. </w:t>
      </w:r>
      <w:proofErr w:type="spellStart"/>
      <w:r w:rsidRPr="001D562C">
        <w:t>Rajan</w:t>
      </w:r>
      <w:proofErr w:type="spellEnd"/>
      <w:r w:rsidRPr="001D562C">
        <w:t xml:space="preserve"> and </w:t>
      </w:r>
      <w:proofErr w:type="spellStart"/>
      <w:r w:rsidRPr="001D562C">
        <w:t>Arvind</w:t>
      </w:r>
      <w:proofErr w:type="spellEnd"/>
      <w:r w:rsidRPr="001D562C">
        <w:t xml:space="preserve"> Subramanian have described the process of dependency as follows: </w:t>
      </w:r>
      <w:r w:rsidRPr="001D562C">
        <w:rPr>
          <w:rStyle w:val="StyleBoldUnderline"/>
        </w:rPr>
        <w:t xml:space="preserve">'Even though aid resources are initially additional to the budget, eventually the country becomes more lax on raising tax </w:t>
      </w:r>
      <w:proofErr w:type="gramStart"/>
      <w:r w:rsidRPr="001D562C">
        <w:rPr>
          <w:rStyle w:val="StyleBoldUnderline"/>
        </w:rPr>
        <w:t>revenues,</w:t>
      </w:r>
      <w:proofErr w:type="gramEnd"/>
      <w:r w:rsidRPr="001D562C">
        <w:rPr>
          <w:rStyle w:val="StyleBoldUnderline"/>
        </w:rPr>
        <w:t xml:space="preserve"> and more aid is necessary just to keep the country on even keel</w:t>
      </w:r>
      <w:r w:rsidRPr="001D562C">
        <w:t xml:space="preserve">. If that aid is not forthcoming, and if the country's tax raising mechanisms have atrophied, </w:t>
      </w:r>
      <w:r w:rsidRPr="001D562C">
        <w:rPr>
          <w:rStyle w:val="StyleBoldUnderline"/>
        </w:rPr>
        <w:t>all the short-term beneficial effects of aid may dissipate over the long run as it creates a culture of dependency'</w:t>
      </w:r>
      <w:r w:rsidRPr="001D562C">
        <w:t>.</w:t>
      </w:r>
    </w:p>
    <w:p w:rsidR="00F10EAA" w:rsidRDefault="00F10EAA" w:rsidP="00F10EAA">
      <w:pPr>
        <w:rPr>
          <w:rStyle w:val="StyleBoldUnderline"/>
        </w:rPr>
      </w:pPr>
      <w:r w:rsidRPr="001D562C">
        <w:rPr>
          <w:rStyle w:val="StyleBoldUnderline"/>
        </w:rPr>
        <w:t>Aid may also create a sort of manmade resource curse.</w:t>
      </w:r>
      <w:r w:rsidRPr="001D562C">
        <w:t xml:space="preserve"> Since foreign aid is by definition denominated in foreign currency, </w:t>
      </w:r>
      <w:r w:rsidRPr="001D562C">
        <w:rPr>
          <w:rStyle w:val="StyleBoldUnderline"/>
        </w:rPr>
        <w:t xml:space="preserve">large inflows may skew recipient countries' balance of payments positions and </w:t>
      </w:r>
      <w:r w:rsidRPr="001D562C">
        <w:rPr>
          <w:rStyle w:val="StyleBoldUnderline"/>
        </w:rPr>
        <w:lastRenderedPageBreak/>
        <w:t>by extension the currency</w:t>
      </w:r>
      <w:r w:rsidRPr="001D562C">
        <w:t xml:space="preserve"> to such an extent that manufactures and other exports </w:t>
      </w:r>
      <w:proofErr w:type="gramStart"/>
      <w:r w:rsidRPr="001D562C">
        <w:t>are uncompetitive, stymieing broad-based development</w:t>
      </w:r>
      <w:proofErr w:type="gramEnd"/>
      <w:r w:rsidRPr="001D562C">
        <w:rPr>
          <w:rStyle w:val="StyleBoldUnderline"/>
        </w:rPr>
        <w:t>. Large inflows into public coffers may also diminish taxpayers' ability to hold authorities to account.</w:t>
      </w:r>
    </w:p>
    <w:p w:rsidR="00E859DE" w:rsidRPr="001D562C" w:rsidRDefault="00E859DE" w:rsidP="00F10EAA">
      <w:pPr>
        <w:rPr>
          <w:b/>
          <w:bCs/>
          <w:u w:val="single"/>
        </w:rPr>
      </w:pPr>
    </w:p>
    <w:p w:rsidR="00F10EAA" w:rsidRPr="001D562C" w:rsidRDefault="00F10EAA" w:rsidP="00F10EAA">
      <w:pPr>
        <w:pStyle w:val="Heading4"/>
        <w:rPr>
          <w:rFonts w:cs="Times New Roman"/>
        </w:rPr>
      </w:pPr>
      <w:r w:rsidRPr="001D562C">
        <w:rPr>
          <w:rFonts w:cs="Times New Roman"/>
        </w:rPr>
        <w:t>Aid hampers development – fosters dependence and creates the “resource curse”</w:t>
      </w:r>
    </w:p>
    <w:p w:rsidR="00F10EAA" w:rsidRPr="001D562C" w:rsidRDefault="00F10EAA" w:rsidP="00F10EAA">
      <w:pPr>
        <w:rPr>
          <w:rStyle w:val="StyleStyleBold12pt"/>
        </w:rPr>
      </w:pPr>
      <w:r w:rsidRPr="001D562C">
        <w:rPr>
          <w:rStyle w:val="StyleStyleBold12pt"/>
        </w:rPr>
        <w:t>Cape Times, 9</w:t>
      </w:r>
    </w:p>
    <w:p w:rsidR="00F10EAA" w:rsidRPr="001D562C" w:rsidRDefault="00F10EAA" w:rsidP="00F10EAA">
      <w:r w:rsidRPr="001D562C">
        <w:t>(</w:t>
      </w:r>
      <w:proofErr w:type="gramStart"/>
      <w:r w:rsidRPr="001D562C">
        <w:t>news</w:t>
      </w:r>
      <w:proofErr w:type="gramEnd"/>
      <w:r w:rsidRPr="001D562C">
        <w:t xml:space="preserve"> source, 4/12/09, “Western aid a debilitating addiction that African countries could do without”, pg. 9, </w:t>
      </w:r>
      <w:proofErr w:type="spellStart"/>
      <w:r w:rsidRPr="001D562C">
        <w:t>Questia</w:t>
      </w:r>
      <w:proofErr w:type="spellEnd"/>
      <w:r w:rsidRPr="001D562C">
        <w:t>, accessed 7/13/13, JZ)</w:t>
      </w:r>
    </w:p>
    <w:p w:rsidR="00F10EAA" w:rsidRPr="001D562C" w:rsidRDefault="00F10EAA" w:rsidP="00F10EAA"/>
    <w:p w:rsidR="00F10EAA" w:rsidRPr="001D562C" w:rsidRDefault="00F10EAA" w:rsidP="00F10EAA">
      <w:r w:rsidRPr="001D562C">
        <w:t>"</w:t>
      </w:r>
      <w:r w:rsidRPr="001D562C">
        <w:rPr>
          <w:rStyle w:val="StyleBoldUnderline"/>
        </w:rPr>
        <w:t>What if, one by one, African countries each received a phone call telling them that in exactly five years the aid taps would be shut off</w:t>
      </w:r>
      <w:r w:rsidRPr="001D562C">
        <w:t xml:space="preserve"> - permanently?" the young Zambian economist </w:t>
      </w:r>
      <w:proofErr w:type="spellStart"/>
      <w:r w:rsidRPr="001D562C">
        <w:t>Dambisa</w:t>
      </w:r>
      <w:proofErr w:type="spellEnd"/>
      <w:r w:rsidRPr="001D562C">
        <w:t xml:space="preserve"> </w:t>
      </w:r>
      <w:proofErr w:type="spellStart"/>
      <w:r w:rsidRPr="001D562C">
        <w:t>Moyo</w:t>
      </w:r>
      <w:proofErr w:type="spellEnd"/>
      <w:r w:rsidRPr="001D562C">
        <w:t xml:space="preserve"> asks in her book Dead Aid.</w:t>
      </w:r>
    </w:p>
    <w:p w:rsidR="00F10EAA" w:rsidRPr="001D562C" w:rsidRDefault="00F10EAA" w:rsidP="00F10EAA">
      <w:r w:rsidRPr="001D562C">
        <w:t>Her bold answer to that excellent question is that African countries would finally prosper, freed at last from what she regards as the stifling burden of foreign aid.</w:t>
      </w:r>
    </w:p>
    <w:p w:rsidR="00F10EAA" w:rsidRPr="001D562C" w:rsidRDefault="00F10EAA" w:rsidP="00F10EAA">
      <w:pPr>
        <w:rPr>
          <w:rStyle w:val="StyleBoldUnderline"/>
        </w:rPr>
      </w:pPr>
      <w:r w:rsidRPr="001D562C">
        <w:rPr>
          <w:rStyle w:val="StyleBoldUnderline"/>
        </w:rPr>
        <w:t>Many analysts have complained that aid has done no good to Africa.</w:t>
      </w:r>
    </w:p>
    <w:p w:rsidR="00F10EAA" w:rsidRPr="001D562C" w:rsidRDefault="00F10EAA" w:rsidP="00F10EAA">
      <w:pPr>
        <w:rPr>
          <w:rStyle w:val="StyleBoldUnderline"/>
        </w:rPr>
      </w:pPr>
      <w:r w:rsidRPr="001D562C">
        <w:rPr>
          <w:rStyle w:val="StyleBoldUnderline"/>
        </w:rPr>
        <w:t>Not so many have argued</w:t>
      </w:r>
      <w:r w:rsidRPr="001D562C">
        <w:t xml:space="preserve">, as she does, </w:t>
      </w:r>
      <w:r w:rsidRPr="001D562C">
        <w:rPr>
          <w:rStyle w:val="StyleBoldUnderline"/>
        </w:rPr>
        <w:t>that aid has itself been the single greatest cause of Africa's failure to develop and grow and so should be scrapped altogether.</w:t>
      </w:r>
    </w:p>
    <w:p w:rsidR="00F10EAA" w:rsidRPr="001D562C" w:rsidRDefault="00F10EAA" w:rsidP="00F10EAA">
      <w:r w:rsidRPr="001D562C">
        <w:rPr>
          <w:rStyle w:val="StyleBoldUnderline"/>
        </w:rPr>
        <w:t>This of course runs entirely contrary to the fashionable</w:t>
      </w:r>
      <w:r w:rsidRPr="001D562C">
        <w:t xml:space="preserve"> (though one suspects, now faltering) </w:t>
      </w:r>
      <w:r w:rsidRPr="001D562C">
        <w:rPr>
          <w:rStyle w:val="StyleBoldUnderline"/>
        </w:rPr>
        <w:t>view</w:t>
      </w:r>
      <w:r w:rsidRPr="001D562C">
        <w:t xml:space="preserve"> (best articulated by the likes of Tony Blair in his Commission for Africa report and endorsed by the 2005 G8 Gleneagles summit) that what Africa needs instead is a doubling and perhaps even tripling of aid over the next decade or so.</w:t>
      </w:r>
    </w:p>
    <w:p w:rsidR="00F10EAA" w:rsidRPr="001D562C" w:rsidRDefault="00F10EAA" w:rsidP="00F10EAA">
      <w:pPr>
        <w:rPr>
          <w:rStyle w:val="StyleBoldUnderline"/>
        </w:rPr>
      </w:pPr>
      <w:proofErr w:type="spellStart"/>
      <w:r w:rsidRPr="001D562C">
        <w:rPr>
          <w:rStyle w:val="StyleBoldUnderline"/>
        </w:rPr>
        <w:t>Moyo</w:t>
      </w:r>
      <w:proofErr w:type="spellEnd"/>
      <w:r w:rsidRPr="001D562C">
        <w:rPr>
          <w:rStyle w:val="StyleBoldUnderline"/>
        </w:rPr>
        <w:t xml:space="preserve"> wholly disagrees, arguing that donor countries have already poured more than $1US trillion of aid into Africa over the past 50 years, yet the continent is generally far worse off.</w:t>
      </w:r>
    </w:p>
    <w:p w:rsidR="00F10EAA" w:rsidRPr="001D562C" w:rsidRDefault="00F10EAA" w:rsidP="00F10EAA">
      <w:r w:rsidRPr="001D562C">
        <w:rPr>
          <w:rStyle w:val="StyleBoldUnderline"/>
        </w:rPr>
        <w:t>She likens foreign aid to the "resource curse"' of African countries rich in natural resources</w:t>
      </w:r>
      <w:r w:rsidRPr="001D562C">
        <w:t xml:space="preserve"> like oil, yet mostly still wretched and poor.</w:t>
      </w:r>
    </w:p>
    <w:p w:rsidR="00F10EAA" w:rsidRPr="001D562C" w:rsidRDefault="00F10EAA" w:rsidP="00F10EAA">
      <w:r w:rsidRPr="001D562C">
        <w:rPr>
          <w:rStyle w:val="StyleBoldUnderline"/>
        </w:rPr>
        <w:t>And for many of the same reasons - that dollops of Western aid,</w:t>
      </w:r>
      <w:r w:rsidRPr="001D562C">
        <w:t xml:space="preserve"> like oil and mining revenues, </w:t>
      </w:r>
      <w:r w:rsidRPr="001D562C">
        <w:rPr>
          <w:rStyle w:val="StyleBoldUnderline"/>
        </w:rPr>
        <w:t>have mostly just increased the spoils of power for African elites to fight over</w:t>
      </w:r>
      <w:r w:rsidRPr="001D562C">
        <w:t>, leaving very little of either to trickle down to ordinary citizens.</w:t>
      </w:r>
    </w:p>
    <w:p w:rsidR="00F10EAA" w:rsidRPr="001D562C" w:rsidRDefault="00F10EAA" w:rsidP="00F10EAA">
      <w:proofErr w:type="spellStart"/>
      <w:r w:rsidRPr="001D562C">
        <w:rPr>
          <w:rStyle w:val="StyleBoldUnderline"/>
        </w:rPr>
        <w:t>Moyo</w:t>
      </w:r>
      <w:proofErr w:type="spellEnd"/>
      <w:r w:rsidRPr="001D562C">
        <w:rPr>
          <w:rStyle w:val="StyleBoldUnderline"/>
        </w:rPr>
        <w:t xml:space="preserve"> directs much blame at Western donors and financial institutions</w:t>
      </w:r>
      <w:r w:rsidRPr="001D562C">
        <w:t xml:space="preserve"> like the World Bank and IMF for stipulating conditions (sound economic policies, good governance </w:t>
      </w:r>
      <w:proofErr w:type="spellStart"/>
      <w:r w:rsidRPr="001D562C">
        <w:t>etc</w:t>
      </w:r>
      <w:proofErr w:type="spellEnd"/>
      <w:r w:rsidRPr="001D562C">
        <w:t>) for their grants and loans, but never enforcing them.</w:t>
      </w:r>
    </w:p>
    <w:p w:rsidR="00F10EAA" w:rsidRPr="001D562C" w:rsidRDefault="00F10EAA" w:rsidP="00F10EAA">
      <w:pPr>
        <w:rPr>
          <w:rStyle w:val="StyleBoldUnderline"/>
        </w:rPr>
      </w:pPr>
      <w:r w:rsidRPr="001D562C">
        <w:rPr>
          <w:rStyle w:val="StyleBoldUnderline"/>
        </w:rPr>
        <w:t>She also identifies more subtle economic reasons why aid is bad - it pushes up inflation and also the exchange rates</w:t>
      </w:r>
      <w:r w:rsidRPr="001D562C">
        <w:t xml:space="preserve"> of recipient countries, </w:t>
      </w:r>
      <w:r w:rsidRPr="001D562C">
        <w:rPr>
          <w:rStyle w:val="StyleBoldUnderline"/>
        </w:rPr>
        <w:t>making their exports less competitive, crowds out local entrepreneurs and perhaps financiers, discourages local saving and therefore harms long-term growth.</w:t>
      </w:r>
    </w:p>
    <w:p w:rsidR="009B2585" w:rsidRDefault="00F10EAA" w:rsidP="00F10EAA">
      <w:r w:rsidRPr="001D562C">
        <w:t xml:space="preserve">In short, </w:t>
      </w:r>
      <w:r w:rsidRPr="001D562C">
        <w:rPr>
          <w:rStyle w:val="StyleBoldUnderline"/>
        </w:rPr>
        <w:t>the steady and seemingly endless flow of capital</w:t>
      </w:r>
      <w:r w:rsidRPr="001D562C">
        <w:t xml:space="preserve">, mainly from the West, </w:t>
      </w:r>
      <w:r w:rsidRPr="001D562C">
        <w:rPr>
          <w:rStyle w:val="StyleBoldUnderline"/>
        </w:rPr>
        <w:t xml:space="preserve">has turned many African countries into aid-addicts, </w:t>
      </w:r>
      <w:r w:rsidRPr="001D562C">
        <w:t>dependent on outside finance and therefore unable or unwilling to find their own sources of finance to tackle their countries' problems.</w:t>
      </w:r>
      <w:r w:rsidR="009B2585">
        <w:t xml:space="preserve"> </w:t>
      </w:r>
    </w:p>
    <w:p w:rsidR="009B2585" w:rsidRDefault="009B2585" w:rsidP="00F10EAA"/>
    <w:p w:rsidR="00DE3D91" w:rsidRPr="001D562C" w:rsidRDefault="00DE3D91" w:rsidP="00DE3D91">
      <w:pPr>
        <w:pStyle w:val="Heading4"/>
        <w:rPr>
          <w:rFonts w:cs="Times New Roman"/>
        </w:rPr>
      </w:pPr>
      <w:r w:rsidRPr="001D562C">
        <w:rPr>
          <w:rFonts w:cs="Times New Roman"/>
        </w:rPr>
        <w:t>Aid fails – fosters Dutch Disease</w:t>
      </w:r>
    </w:p>
    <w:p w:rsidR="00DE3D91" w:rsidRPr="001D562C" w:rsidRDefault="00DE3D91" w:rsidP="00DE3D91">
      <w:pPr>
        <w:rPr>
          <w:rStyle w:val="StyleStyleBold12pt"/>
          <w:sz w:val="28"/>
        </w:rPr>
      </w:pPr>
      <w:proofErr w:type="spellStart"/>
      <w:r w:rsidRPr="001D562C">
        <w:rPr>
          <w:rStyle w:val="StyleStyleBold12pt"/>
          <w:sz w:val="28"/>
        </w:rPr>
        <w:t>Moyo</w:t>
      </w:r>
      <w:proofErr w:type="spellEnd"/>
      <w:r w:rsidRPr="001D562C">
        <w:rPr>
          <w:rStyle w:val="StyleStyleBold12pt"/>
          <w:sz w:val="28"/>
        </w:rPr>
        <w:t>, Goldman Sachs economist, 9</w:t>
      </w:r>
    </w:p>
    <w:p w:rsidR="009B2585" w:rsidRDefault="00DE3D91" w:rsidP="00DE3D91">
      <w:r w:rsidRPr="001D562C">
        <w:t>(</w:t>
      </w:r>
      <w:proofErr w:type="spellStart"/>
      <w:r w:rsidRPr="001D562C">
        <w:t>Dambisa</w:t>
      </w:r>
      <w:proofErr w:type="spellEnd"/>
      <w:r w:rsidRPr="001D562C">
        <w:t>, author of "Dead Aid: Why Aid Is Not Working and How There Is a Better Way for Africa.</w:t>
      </w:r>
      <w:proofErr w:type="gramStart"/>
      <w:r w:rsidRPr="001D562C">
        <w:t>",</w:t>
      </w:r>
      <w:proofErr w:type="gramEnd"/>
      <w:r w:rsidRPr="001D562C">
        <w:t xml:space="preserve"> Wall Street Journal- Africa News, 3/21/09 “Why Foreign Aid Is Hurting Africa”, </w:t>
      </w:r>
      <w:hyperlink r:id="rId15" w:history="1">
        <w:r w:rsidRPr="001D562C">
          <w:rPr>
            <w:rStyle w:val="Hyperlink"/>
          </w:rPr>
          <w:t>http://online.wsj.com/article/SB123758895999200083.html2</w:t>
        </w:r>
      </w:hyperlink>
      <w:r w:rsidRPr="001D562C">
        <w:t>, accessed 7/8/2013, QDKM)</w:t>
      </w:r>
    </w:p>
    <w:p w:rsidR="00DE3D91" w:rsidRPr="001D562C" w:rsidRDefault="00DE3D91" w:rsidP="00DE3D91"/>
    <w:p w:rsidR="00DE3D91" w:rsidRPr="001D562C" w:rsidRDefault="00DE3D91" w:rsidP="00DE3D91">
      <w:r w:rsidRPr="001D562C">
        <w:rPr>
          <w:rStyle w:val="StyleBoldUnderline"/>
        </w:rPr>
        <w:t>A constant stream of "free" money is a perfect way to keep an inefficient or simply bad government in power</w:t>
      </w:r>
      <w:r w:rsidRPr="001D562C">
        <w:t xml:space="preserve">. </w:t>
      </w:r>
      <w:r w:rsidRPr="001D562C">
        <w:rPr>
          <w:rStyle w:val="StyleBoldUnderline"/>
        </w:rPr>
        <w:t xml:space="preserve">As aid flows in, there is nothing more for the government to do -- it doesn't need to raise taxes, and as long as it pays the army, it doesn't have to take account of its disgruntled citizens. </w:t>
      </w:r>
      <w:r w:rsidRPr="001D562C">
        <w:t xml:space="preserve">No </w:t>
      </w:r>
      <w:r w:rsidRPr="001D562C">
        <w:lastRenderedPageBreak/>
        <w:t>matter that its citizens are disenfranchised (as with no taxation there can be no representation). All the government really needs to do is to court and cater to its foreign donors to stay in power.</w:t>
      </w:r>
    </w:p>
    <w:p w:rsidR="00DE3D91" w:rsidRPr="001D562C" w:rsidRDefault="00DE3D91" w:rsidP="00DE3D91">
      <w:r w:rsidRPr="001D562C">
        <w:rPr>
          <w:rStyle w:val="StyleBoldUnderline"/>
        </w:rPr>
        <w:t>Stuck in an aid world of no incentives, there is no reason for governments to seek other, better, more transparent ways of raising development finance</w:t>
      </w:r>
      <w:r w:rsidRPr="001D562C">
        <w:t xml:space="preserve"> (such as accessing the bond market, despite how hard that might be). </w:t>
      </w:r>
      <w:r w:rsidRPr="001D562C">
        <w:rPr>
          <w:rStyle w:val="StyleBoldUnderline"/>
        </w:rPr>
        <w:t>The</w:t>
      </w:r>
      <w:r w:rsidRPr="001D562C">
        <w:t xml:space="preserve"> </w:t>
      </w:r>
      <w:r w:rsidRPr="001D562C">
        <w:rPr>
          <w:rStyle w:val="StyleBoldUnderline"/>
        </w:rPr>
        <w:t>aid system encourages poor-country governments to pick up the phone and ask the donor agencies for next capital infusion</w:t>
      </w:r>
      <w:r w:rsidRPr="001D562C">
        <w:t>. It is no wonder that across Africa, over 70% of the public purse comes from foreign aid.</w:t>
      </w:r>
    </w:p>
    <w:p w:rsidR="00DE3D91" w:rsidRPr="001D562C" w:rsidRDefault="00DE3D91" w:rsidP="00DE3D91">
      <w:r w:rsidRPr="001D562C">
        <w:t xml:space="preserve">In Ethiopia, where aid constitutes more than 90% of the government budget, a mere 2% of the country's population has access to mobile phones. (The African country average is around </w:t>
      </w:r>
      <w:proofErr w:type="gramStart"/>
      <w:r w:rsidRPr="001D562C">
        <w:t>30%</w:t>
      </w:r>
      <w:proofErr w:type="gramEnd"/>
      <w:r w:rsidRPr="001D562C">
        <w:t>.) Might it not be preferable for the government to earn money by selling its mobile phone license, thereby generating much-needed development income and also providing its citizens with telephone service that could, in turn, spur economic activity?</w:t>
      </w:r>
    </w:p>
    <w:p w:rsidR="00DE3D91" w:rsidRPr="001D562C" w:rsidRDefault="00DE3D91" w:rsidP="00DE3D91">
      <w:r w:rsidRPr="001D562C">
        <w:t xml:space="preserve">Look what has happened in Ghana, a country where after decades of military rule brought about by a coup, a pro-market government has yielded encouraging developments. Farmers and fishermen now use mobile phones to communicate with their agents and customers across the country to find out where prices are most competitive. This translates into numerous opportunities for self-sustainability and income generation -- which, with encouragement, could </w:t>
      </w:r>
      <w:proofErr w:type="spellStart"/>
      <w:r w:rsidRPr="001D562C">
        <w:t>e</w:t>
      </w:r>
      <w:proofErr w:type="spellEnd"/>
      <w:r w:rsidRPr="001D562C">
        <w:t xml:space="preserve"> easily replicated across the continent.</w:t>
      </w:r>
    </w:p>
    <w:p w:rsidR="00DE3D91" w:rsidRPr="001D562C" w:rsidRDefault="00DE3D91" w:rsidP="00DE3D91">
      <w:r w:rsidRPr="001D562C">
        <w:t>To advance a country's economic prospects, governments need efficient civil service. But civil service is naturally prone to bureaucracy, and there is always the incipient danger of self-serving cronyism and the desire to bind citizens in endless, time-consuming red tape. What aid does is to make that danger a grim reality. This helps to explain why doing business across much of Africa is a nightmare. In Cameroon, it takes a potential investor around 426 days to perform 15 procedures to gain a business license. What entrepreneur wants to spend 119 days filling out forms to start a business in Angola? He's much more likely to consider the U.S. (40 days and 19 procedures) or South Korea (17 days and 10 procedures).</w:t>
      </w:r>
    </w:p>
    <w:p w:rsidR="00DE3D91" w:rsidRPr="001D562C" w:rsidRDefault="00DE3D91" w:rsidP="00DE3D91">
      <w:r w:rsidRPr="001D562C">
        <w:t>Even what may appear as a benign intervention on the surface can have damning consequences. Say there is a mosquito-net maker in small-town Africa. Say he employs 10 people who together manufacture 500 nets a week. Typically, these 10 employees support upward of 15 relatives each. A Western government-inspired program generously supplies the affected region with 100,000 free mosquito nets. This promptly puts the mosquito net manufacturer out of business, and now his 10 employees can no longer support their 150 dependents. In a couple of years, most of the donated nets will be torn and useless, but now there is no mosquito net maker to go to. They'll have to get more aid. And African governments once again get to abdicate their responsibilities.</w:t>
      </w:r>
    </w:p>
    <w:p w:rsidR="00DE3D91" w:rsidRPr="001D562C" w:rsidRDefault="00DE3D91" w:rsidP="00DE3D91">
      <w:r w:rsidRPr="001D562C">
        <w:t>In a similar vein has been the approach to food aid, which historically has done little to support African farmers. Under the auspices of the U.S. Food for Peace program, each year millions of dollars are used to buy American-grown food that has to then be shipped across oceans. One wonders how a system of flooding foreign markets with American food, which puts local farmers out of business, actually helps better Africa. A better strategy would be to use aid money to buy food from farmers within the country, and then distribute that food to the local citizens in need.</w:t>
      </w:r>
    </w:p>
    <w:p w:rsidR="00DE3D91" w:rsidRPr="001D562C" w:rsidRDefault="00DE3D91" w:rsidP="00DE3D91">
      <w:pPr>
        <w:rPr>
          <w:rStyle w:val="StyleBoldUnderline"/>
        </w:rPr>
      </w:pPr>
      <w:r w:rsidRPr="001D562C">
        <w:rPr>
          <w:rStyle w:val="StyleBoldUnderline"/>
        </w:rPr>
        <w:t>Then there is the issue of "Dutch disease," a term that describes how large inflows of money can kill off a country's export sector, by driving up home prices and thus making their goods too expensive for export. Aid has the same effect. Large dollar-denominated aid windfalls that envelop fragile developing economies cause the domestic currency to strengthen against foreign currencies. This is catastrophic for jobs in the poor country where people's livelihoods depend on being relatively competitive in the global market.</w:t>
      </w:r>
    </w:p>
    <w:p w:rsidR="00DE3D91" w:rsidRPr="001D562C" w:rsidRDefault="00DE3D91" w:rsidP="00DE3D91">
      <w:r w:rsidRPr="001D562C">
        <w:rPr>
          <w:rStyle w:val="StyleBoldUnderline"/>
        </w:rPr>
        <w:t>To fight aid-induced inflation, countries have to issue bonds to soak up the subsequent glut of money swamping the economy</w:t>
      </w:r>
      <w:r w:rsidRPr="001D562C">
        <w:t>. In 2005, for example, Uganda was forced to issue such bonds to mop up excess liquidity to the tune of $700 million. The interest payments alone on this were a staggering $110 million, to be paid annually.</w:t>
      </w:r>
    </w:p>
    <w:p w:rsidR="00DE3D91" w:rsidRPr="001D562C" w:rsidRDefault="00DE3D91" w:rsidP="00DE3D91">
      <w:pPr>
        <w:rPr>
          <w:rStyle w:val="StyleBoldUnderline"/>
        </w:rPr>
      </w:pPr>
      <w:r w:rsidRPr="001D562C">
        <w:rPr>
          <w:rStyle w:val="StyleBoldUnderline"/>
        </w:rPr>
        <w:t>The stigma associated with countries relying on aid should also not be underestimated or ignored. It is the rare investor that wants to risk money in a country that is unable to stand on its own feet and manage its own affairs in a sustainable way.</w:t>
      </w:r>
    </w:p>
    <w:p w:rsidR="00DE3D91" w:rsidRPr="001D562C" w:rsidRDefault="00DE3D91" w:rsidP="00DE3D91">
      <w:pPr>
        <w:rPr>
          <w:rStyle w:val="StyleBoldUnderline"/>
        </w:rPr>
      </w:pPr>
    </w:p>
    <w:p w:rsidR="00A95DA8" w:rsidRPr="001D562C" w:rsidRDefault="006C1BFE" w:rsidP="00454FF1">
      <w:pPr>
        <w:pStyle w:val="Heading3"/>
        <w:rPr>
          <w:rFonts w:cs="Times New Roman"/>
        </w:rPr>
      </w:pPr>
      <w:r w:rsidRPr="001D562C">
        <w:rPr>
          <w:rFonts w:cs="Times New Roman"/>
        </w:rPr>
        <w:lastRenderedPageBreak/>
        <w:t>Oil Production Link</w:t>
      </w:r>
      <w:r w:rsidR="005B2A39" w:rsidRPr="001D562C">
        <w:rPr>
          <w:rFonts w:cs="Times New Roman"/>
        </w:rPr>
        <w:t>s</w:t>
      </w:r>
    </w:p>
    <w:p w:rsidR="00A95DA8" w:rsidRPr="001D562C" w:rsidRDefault="00A95DA8" w:rsidP="00A95DA8"/>
    <w:p w:rsidR="00A95DA8" w:rsidRPr="001D562C" w:rsidRDefault="00A95DA8" w:rsidP="00A95DA8">
      <w:pPr>
        <w:pStyle w:val="Heading4"/>
        <w:rPr>
          <w:rFonts w:cs="Times New Roman"/>
        </w:rPr>
      </w:pPr>
      <w:r w:rsidRPr="001D562C">
        <w:rPr>
          <w:rFonts w:cs="Times New Roman"/>
        </w:rPr>
        <w:t>Increasing oil production causes Dutch Disease</w:t>
      </w:r>
      <w:r w:rsidR="006C1BFE" w:rsidRPr="001D562C">
        <w:rPr>
          <w:rFonts w:cs="Times New Roman"/>
        </w:rPr>
        <w:t xml:space="preserve"> – </w:t>
      </w:r>
      <w:r w:rsidRPr="001D562C">
        <w:rPr>
          <w:rFonts w:cs="Times New Roman"/>
        </w:rPr>
        <w:t>hurts manufacturing and jobs</w:t>
      </w:r>
    </w:p>
    <w:p w:rsidR="00A95DA8" w:rsidRPr="001D562C" w:rsidRDefault="00A95DA8" w:rsidP="00A95DA8">
      <w:pPr>
        <w:rPr>
          <w:rStyle w:val="StyleStyleBold12pt"/>
        </w:rPr>
      </w:pPr>
      <w:proofErr w:type="spellStart"/>
      <w:r w:rsidRPr="001D562C">
        <w:rPr>
          <w:rStyle w:val="StyleStyleBold12pt"/>
        </w:rPr>
        <w:t>LeVine</w:t>
      </w:r>
      <w:proofErr w:type="spellEnd"/>
      <w:r w:rsidRPr="001D562C">
        <w:rPr>
          <w:rStyle w:val="StyleStyleBold12pt"/>
        </w:rPr>
        <w:t>, E&amp;E reporter, 12</w:t>
      </w:r>
    </w:p>
    <w:p w:rsidR="00A95DA8" w:rsidRPr="001D562C" w:rsidRDefault="00A95DA8" w:rsidP="00A95DA8">
      <w:r w:rsidRPr="001D562C">
        <w:t xml:space="preserve">[Steve, 6-7-12, E&amp;E, “A cautionary tale for U.S. energy policy unfolds in the Land Down Under,” </w:t>
      </w:r>
      <w:hyperlink r:id="rId16" w:history="1">
        <w:r w:rsidRPr="001D562C">
          <w:rPr>
            <w:rStyle w:val="Hyperlink"/>
          </w:rPr>
          <w:t>http://www.eenews.net/stories/1059965497</w:t>
        </w:r>
      </w:hyperlink>
      <w:r w:rsidRPr="001D562C">
        <w:t>, accessed 7-12-13, MSG]</w:t>
      </w:r>
    </w:p>
    <w:p w:rsidR="00A95DA8" w:rsidRPr="001D562C" w:rsidRDefault="00A95DA8" w:rsidP="00A95DA8"/>
    <w:p w:rsidR="00A95DA8" w:rsidRPr="001D562C" w:rsidRDefault="00A95DA8" w:rsidP="00A95DA8">
      <w:pPr>
        <w:rPr>
          <w:rStyle w:val="StyleBoldUnderline"/>
        </w:rPr>
      </w:pPr>
      <w:r w:rsidRPr="001D562C">
        <w:rPr>
          <w:rStyle w:val="StyleBoldUnderline"/>
        </w:rPr>
        <w:t>U.S. economists and energy analysts, taking stock of growing production in shale oil and shale gas fields, have begun to forecast a broad-based American economic revival</w:t>
      </w:r>
      <w:r w:rsidRPr="001D562C">
        <w:t xml:space="preserve">, including hundreds of thousands of new jobs. </w:t>
      </w:r>
      <w:r w:rsidRPr="001D562C">
        <w:rPr>
          <w:rStyle w:val="StyleBoldUnderline"/>
        </w:rPr>
        <w:t>But Australia illustrates that such booms do not necessarily produce broad-based job growth, and that they can prove debilitating in unexpected ways to other important industries.</w:t>
      </w:r>
    </w:p>
    <w:p w:rsidR="00A95DA8" w:rsidRPr="001D562C" w:rsidRDefault="00A95DA8" w:rsidP="00A95DA8">
      <w:r w:rsidRPr="001D562C">
        <w:t>"</w:t>
      </w:r>
      <w:r w:rsidRPr="001D562C">
        <w:rPr>
          <w:rStyle w:val="StyleBoldUnderline"/>
        </w:rPr>
        <w:t>The challenge for the government has been to even out the non-commodities sectors so they can take advantage of the resource boom</w:t>
      </w:r>
      <w:r w:rsidRPr="001D562C">
        <w:t xml:space="preserve">," said </w:t>
      </w:r>
      <w:proofErr w:type="spellStart"/>
      <w:r w:rsidRPr="001D562C">
        <w:t>Divya</w:t>
      </w:r>
      <w:proofErr w:type="spellEnd"/>
      <w:r w:rsidRPr="001D562C">
        <w:t xml:space="preserve"> Reddy, a coal analyst with the Eurasia Group.</w:t>
      </w:r>
    </w:p>
    <w:p w:rsidR="00A95DA8" w:rsidRPr="001D562C" w:rsidRDefault="00A95DA8" w:rsidP="00A95DA8">
      <w:pPr>
        <w:rPr>
          <w:rStyle w:val="StyleBoldUnderline"/>
        </w:rPr>
      </w:pPr>
      <w:r w:rsidRPr="001D562C">
        <w:rPr>
          <w:rStyle w:val="StyleBoldUnderline"/>
        </w:rPr>
        <w:t>The Australian boom roughly coincides with the commodities "super-cycle," a period</w:t>
      </w:r>
      <w:r w:rsidRPr="001D562C">
        <w:t xml:space="preserve"> since 2002 </w:t>
      </w:r>
      <w:r w:rsidRPr="001D562C">
        <w:rPr>
          <w:rStyle w:val="StyleBoldUnderline"/>
        </w:rPr>
        <w:t>in which a Chinese-led surge of demand for raw materials, coinciding with relatively tight global supplies, has triggered a sharp rise in prices for metals and hydrocarbons. Australia has been an outsized beneficiary of the super-cycle, with its comparatively small population, stable investment environment, prodigious quantities of key natural resources and capacity for reliably delivering materials to China.</w:t>
      </w:r>
    </w:p>
    <w:p w:rsidR="00A95DA8" w:rsidRPr="001D562C" w:rsidRDefault="00A95DA8" w:rsidP="00A95DA8">
      <w:r w:rsidRPr="001D562C">
        <w:t xml:space="preserve">In the coming couple of decades, </w:t>
      </w:r>
      <w:r w:rsidRPr="001D562C">
        <w:rPr>
          <w:rStyle w:val="StyleBoldUnderline"/>
        </w:rPr>
        <w:t>coal and iron ore will be joined by LNG as a principal export earner for Australia.</w:t>
      </w:r>
      <w:r w:rsidRPr="001D562C">
        <w:t xml:space="preserve"> The country currently produces 20 million tons of LNG a year. By the end of the decade, </w:t>
      </w:r>
      <w:r w:rsidRPr="001D562C">
        <w:rPr>
          <w:rStyle w:val="StyleBoldUnderline"/>
        </w:rPr>
        <w:t>Australia is on track to become the world's biggest producer of LNG</w:t>
      </w:r>
      <w:r w:rsidRPr="001D562C">
        <w:t>, with seven projects worth $169 billion under way that would raise that to 80 million tons a year. That would eclipse Qatar's 77 million tons of yearly export capacity. Much of this Australian LNG is already sold in decades-long contracts with China and Japan.</w:t>
      </w:r>
    </w:p>
    <w:p w:rsidR="00A95DA8" w:rsidRPr="001D562C" w:rsidRDefault="00A95DA8" w:rsidP="00A95DA8">
      <w:r w:rsidRPr="001D562C">
        <w:t>"The big story is the type of player that Australia is becoming on the LNG side," said Josh Meltzer, a former Australian diplomat and now a senior fellow at the Brookings Institution. "It is going to be fairly ground-breaking."</w:t>
      </w:r>
    </w:p>
    <w:p w:rsidR="00A95DA8" w:rsidRPr="001D562C" w:rsidRDefault="00A95DA8" w:rsidP="00A95DA8">
      <w:pPr>
        <w:rPr>
          <w:rStyle w:val="StyleBoldUnderline"/>
        </w:rPr>
      </w:pPr>
      <w:r w:rsidRPr="001D562C">
        <w:rPr>
          <w:rStyle w:val="StyleBoldUnderline"/>
        </w:rPr>
        <w:t>'Very real risks that we might not make the most of this boom'</w:t>
      </w:r>
    </w:p>
    <w:p w:rsidR="00A95DA8" w:rsidRPr="001D562C" w:rsidRDefault="00A95DA8" w:rsidP="00A95DA8">
      <w:r w:rsidRPr="001D562C">
        <w:t>Some analysts are urging the country to more deeply embrace a commodities-based economy. Last year, Australia and New Zealand Banking Group issued a much-discussed 31-page report that conceded the trade-offs of massive investment in raw materials production, such as a crowding out of investment in manufacturing. But it concluded that, on balance, natural resources present a greater upside for the economy.</w:t>
      </w:r>
    </w:p>
    <w:p w:rsidR="00A95DA8" w:rsidRPr="001D562C" w:rsidRDefault="00A95DA8" w:rsidP="00A95DA8">
      <w:r w:rsidRPr="001D562C">
        <w:t>"The shift in the source of global growth to the developing world means that many of the fastest growing sectors are now in basic materials, energy and commodities," ANZ said. "Natural resource-related sectors can form the cornerstone for Australia's growth and productivity gains in the coming years."</w:t>
      </w:r>
    </w:p>
    <w:p w:rsidR="00A95DA8" w:rsidRPr="001D562C" w:rsidRDefault="00A95DA8" w:rsidP="00A95DA8">
      <w:pPr>
        <w:rPr>
          <w:rStyle w:val="StyleBoldUnderline"/>
        </w:rPr>
      </w:pPr>
      <w:r w:rsidRPr="001D562C">
        <w:t xml:space="preserve">Yet some </w:t>
      </w:r>
      <w:r w:rsidRPr="001D562C">
        <w:rPr>
          <w:rStyle w:val="StyleBoldUnderline"/>
        </w:rPr>
        <w:t xml:space="preserve">analysts worry about allowing manufacturing to wither. Cyclical commodities can plummet in price as well as go up, as the global market is currently demonstrating. </w:t>
      </w:r>
      <w:r w:rsidRPr="001D562C">
        <w:t xml:space="preserve">In addition, </w:t>
      </w:r>
      <w:r w:rsidRPr="001D562C">
        <w:rPr>
          <w:rStyle w:val="StyleBoldUnderline"/>
        </w:rPr>
        <w:t>coal competition from the United States, Mongolia, Russia, Colombia and Indonesia is eroding Australia's dominant place in the regional market. U.S. and Mozambique gas producers have plans to ship large volumes of LNG to Asia.</w:t>
      </w:r>
    </w:p>
    <w:p w:rsidR="00A95DA8" w:rsidRPr="001D562C" w:rsidRDefault="00A95DA8" w:rsidP="00A95DA8">
      <w:pPr>
        <w:rPr>
          <w:rStyle w:val="StyleBoldUnderline"/>
        </w:rPr>
      </w:pPr>
      <w:r w:rsidRPr="001D562C">
        <w:t>"</w:t>
      </w:r>
      <w:r w:rsidRPr="001D562C">
        <w:rPr>
          <w:rStyle w:val="StyleBoldUnderline"/>
        </w:rPr>
        <w:t>Whilst the Australian coal industry is in great shape, there are very real risks that we might not make the most of this boom, as we head toward a high-cost environment and our competitors move aggressively to eat into our market share</w:t>
      </w:r>
      <w:r w:rsidRPr="001D562C">
        <w:t xml:space="preserve">," </w:t>
      </w:r>
      <w:r w:rsidRPr="001D562C">
        <w:rPr>
          <w:rStyle w:val="StyleBoldUnderline"/>
        </w:rPr>
        <w:t>said</w:t>
      </w:r>
      <w:r w:rsidRPr="001D562C">
        <w:t xml:space="preserve"> Nikki Williams, </w:t>
      </w:r>
      <w:r w:rsidRPr="001D562C">
        <w:rPr>
          <w:rStyle w:val="StyleBoldUnderline"/>
        </w:rPr>
        <w:t>CEO of the Australian Coal Association.</w:t>
      </w:r>
    </w:p>
    <w:p w:rsidR="00A95DA8" w:rsidRPr="001D562C" w:rsidRDefault="00A95DA8" w:rsidP="00A95DA8">
      <w:r w:rsidRPr="001D562C">
        <w:lastRenderedPageBreak/>
        <w:t xml:space="preserve">Despite the surge of Australian mining, </w:t>
      </w:r>
      <w:r w:rsidRPr="001D562C">
        <w:rPr>
          <w:rStyle w:val="StyleBoldUnderline"/>
        </w:rPr>
        <w:t>the absolute number of jobs has not caught up with manufacturing, which is the country's primary employer</w:t>
      </w:r>
      <w:r w:rsidRPr="001D562C">
        <w:t xml:space="preserve">. According to the Australian Bureau of Statistics, </w:t>
      </w:r>
      <w:r w:rsidRPr="001D562C">
        <w:rPr>
          <w:rStyle w:val="StyleBoldUnderline"/>
        </w:rPr>
        <w:t>manufacturing has lost about the same number of jobs as mining has added over the past four years</w:t>
      </w:r>
      <w:r w:rsidRPr="001D562C">
        <w:t xml:space="preserve"> -- 97,200 and 103,000, respectively. Even so, manufacturing companies still employ about 950,000 people, compared with about 240,000 in mining.</w:t>
      </w:r>
    </w:p>
    <w:p w:rsidR="00A95DA8" w:rsidRPr="001D562C" w:rsidRDefault="00A95DA8" w:rsidP="00A95DA8">
      <w:pPr>
        <w:rPr>
          <w:rStyle w:val="StyleBoldUnderline"/>
        </w:rPr>
      </w:pPr>
      <w:r w:rsidRPr="001D562C">
        <w:rPr>
          <w:rStyle w:val="StyleBoldUnderline"/>
        </w:rPr>
        <w:t>Australia is an "economic powerhouse of commodities</w:t>
      </w:r>
      <w:r w:rsidRPr="001D562C">
        <w:t xml:space="preserve">," said Neil Bristow, managing director of H&amp;W Worldwide Consulting. </w:t>
      </w:r>
      <w:r w:rsidRPr="001D562C">
        <w:rPr>
          <w:rStyle w:val="StyleBoldUnderline"/>
        </w:rPr>
        <w:t>But the result is "very much a mixed prosperity,"</w:t>
      </w:r>
      <w:r w:rsidRPr="001D562C">
        <w:t xml:space="preserve"> he said. "</w:t>
      </w:r>
      <w:r w:rsidRPr="001D562C">
        <w:rPr>
          <w:rStyle w:val="StyleBoldUnderline"/>
        </w:rPr>
        <w:t>Parts of the economy are doing</w:t>
      </w:r>
      <w:r w:rsidRPr="001D562C">
        <w:t xml:space="preserve"> very, very </w:t>
      </w:r>
      <w:r w:rsidRPr="001D562C">
        <w:rPr>
          <w:rStyle w:val="StyleBoldUnderline"/>
        </w:rPr>
        <w:t>well</w:t>
      </w:r>
      <w:r w:rsidRPr="001D562C">
        <w:t xml:space="preserve">. </w:t>
      </w:r>
      <w:r w:rsidRPr="001D562C">
        <w:rPr>
          <w:rStyle w:val="StyleBoldUnderline"/>
        </w:rPr>
        <w:t>But the amount of jobs being generated in the mining sector is really not that many compared with the lost tourism service jobs and manufacturing jobs."</w:t>
      </w:r>
    </w:p>
    <w:p w:rsidR="00A95DA8" w:rsidRPr="001D562C" w:rsidRDefault="00A95DA8" w:rsidP="00A95DA8">
      <w:r w:rsidRPr="001D562C">
        <w:rPr>
          <w:rStyle w:val="StyleBoldUnderline"/>
        </w:rPr>
        <w:t>Mining and gas industry players say they have more potential projects than the capital, manpower and equipment to exploit them</w:t>
      </w:r>
      <w:r w:rsidRPr="001D562C">
        <w:t xml:space="preserve">, and plan to continue the massive injection of investment into raw materials plays. </w:t>
      </w:r>
      <w:r w:rsidRPr="001D562C">
        <w:rPr>
          <w:rStyle w:val="StyleBoldUnderline"/>
        </w:rPr>
        <w:t>Yet given the distribution of jobs, the government may have to step in if more economic balance is sought. "Bull markets don't last forever and commodity bull markets are especially ephemeral,"</w:t>
      </w:r>
      <w:r w:rsidRPr="001D562C">
        <w:t xml:space="preserve"> </w:t>
      </w:r>
      <w:proofErr w:type="spellStart"/>
      <w:r w:rsidRPr="001D562C">
        <w:t>Société</w:t>
      </w:r>
      <w:proofErr w:type="spellEnd"/>
      <w:r w:rsidRPr="001D562C">
        <w:t xml:space="preserve"> </w:t>
      </w:r>
      <w:proofErr w:type="spellStart"/>
      <w:r w:rsidRPr="001D562C">
        <w:t>Générale's</w:t>
      </w:r>
      <w:proofErr w:type="spellEnd"/>
      <w:r w:rsidRPr="001D562C">
        <w:t xml:space="preserve"> Grice wrote.</w:t>
      </w:r>
    </w:p>
    <w:p w:rsidR="00A95DA8" w:rsidRPr="001D562C" w:rsidRDefault="00A95DA8" w:rsidP="00A95DA8"/>
    <w:p w:rsidR="009B2585" w:rsidRDefault="00A95DA8" w:rsidP="00A95DA8">
      <w:pPr>
        <w:pStyle w:val="Heading4"/>
        <w:rPr>
          <w:rFonts w:cs="Times New Roman"/>
        </w:rPr>
      </w:pPr>
      <w:r w:rsidRPr="001D562C">
        <w:rPr>
          <w:rFonts w:cs="Times New Roman"/>
        </w:rPr>
        <w:t>Increasing oil production causes Dutch Disease</w:t>
      </w:r>
      <w:r w:rsidR="006C1BFE" w:rsidRPr="001D562C">
        <w:rPr>
          <w:rFonts w:cs="Times New Roman"/>
        </w:rPr>
        <w:t xml:space="preserve"> – </w:t>
      </w:r>
      <w:r w:rsidRPr="001D562C">
        <w:rPr>
          <w:rFonts w:cs="Times New Roman"/>
        </w:rPr>
        <w:t>hurts other domestic entrepreneurs</w:t>
      </w:r>
    </w:p>
    <w:p w:rsidR="00A95DA8" w:rsidRPr="001D562C" w:rsidRDefault="00A95DA8" w:rsidP="00A95DA8">
      <w:pPr>
        <w:rPr>
          <w:rStyle w:val="StyleStyleBold12pt"/>
        </w:rPr>
      </w:pPr>
      <w:proofErr w:type="spellStart"/>
      <w:r w:rsidRPr="001D562C">
        <w:rPr>
          <w:rStyle w:val="StyleStyleBold12pt"/>
        </w:rPr>
        <w:t>Glaeser</w:t>
      </w:r>
      <w:proofErr w:type="spellEnd"/>
      <w:r w:rsidRPr="001D562C">
        <w:rPr>
          <w:rStyle w:val="StyleStyleBold12pt"/>
        </w:rPr>
        <w:t>, Harvard Economics professor, 12</w:t>
      </w:r>
    </w:p>
    <w:p w:rsidR="00A95DA8" w:rsidRPr="001D562C" w:rsidRDefault="00A95DA8" w:rsidP="00A95DA8">
      <w:r w:rsidRPr="001D562C">
        <w:t xml:space="preserve">[Edward, 7-11-12, Bloomberg, “What the U.S. Can Learn </w:t>
      </w:r>
      <w:proofErr w:type="gramStart"/>
      <w:r w:rsidRPr="001D562C">
        <w:t>From</w:t>
      </w:r>
      <w:proofErr w:type="gramEnd"/>
      <w:r w:rsidRPr="001D562C">
        <w:t xml:space="preserve"> Australia’s Coal Mines,” </w:t>
      </w:r>
      <w:hyperlink r:id="rId17" w:history="1">
        <w:r w:rsidRPr="001D562C">
          <w:rPr>
            <w:rStyle w:val="Hyperlink"/>
          </w:rPr>
          <w:t>http://www.bloomberg.com/news/2012-07-11/what-the-u-s-can-learn-from-australia-s-coal-mines.html</w:t>
        </w:r>
      </w:hyperlink>
      <w:r w:rsidRPr="001D562C">
        <w:t>, accessed 7-12-13, MSG]</w:t>
      </w:r>
    </w:p>
    <w:p w:rsidR="00A95DA8" w:rsidRPr="001D562C" w:rsidRDefault="00A95DA8" w:rsidP="00A95DA8"/>
    <w:p w:rsidR="00A95DA8" w:rsidRPr="001D562C" w:rsidRDefault="00A95DA8" w:rsidP="00A95DA8">
      <w:pPr>
        <w:rPr>
          <w:rStyle w:val="StyleBoldUnderline"/>
        </w:rPr>
      </w:pPr>
      <w:r w:rsidRPr="001D562C">
        <w:rPr>
          <w:rStyle w:val="StyleBoldUnderline"/>
        </w:rPr>
        <w:t>In Western Australia</w:t>
      </w:r>
      <w:r w:rsidRPr="001D562C">
        <w:t xml:space="preserve">, which produced more than </w:t>
      </w:r>
      <w:proofErr w:type="gramStart"/>
      <w:r w:rsidRPr="001D562C">
        <w:t>A$</w:t>
      </w:r>
      <w:proofErr w:type="gramEnd"/>
      <w:r w:rsidRPr="001D562C">
        <w:t xml:space="preserve">62.8 billion worth of iron ore in 2011, </w:t>
      </w:r>
      <w:r w:rsidRPr="001D562C">
        <w:rPr>
          <w:rStyle w:val="StyleBoldUnderline"/>
        </w:rPr>
        <w:t>iron-ore companies employed only 33,345 people. Iron-ore producers</w:t>
      </w:r>
      <w:r w:rsidRPr="001D562C">
        <w:t xml:space="preserve">, as a whole, </w:t>
      </w:r>
      <w:r w:rsidRPr="001D562C">
        <w:rPr>
          <w:rStyle w:val="StyleBoldUnderline"/>
        </w:rPr>
        <w:t>spent less than one-tenth of their total earnings on wages and salaries; 42 percent of those earnings became pretax profits.</w:t>
      </w:r>
    </w:p>
    <w:p w:rsidR="00A95DA8" w:rsidRPr="001D562C" w:rsidRDefault="00A95DA8" w:rsidP="00A95DA8">
      <w:pPr>
        <w:rPr>
          <w:rStyle w:val="StyleBoldUnderline"/>
        </w:rPr>
      </w:pPr>
      <w:r w:rsidRPr="001D562C">
        <w:t>M</w:t>
      </w:r>
      <w:r w:rsidRPr="001D562C">
        <w:rPr>
          <w:rStyle w:val="StyleBoldUnderline"/>
        </w:rPr>
        <w:t>ining does little for Australian employment because mining is profoundly capital-intensive.</w:t>
      </w:r>
      <w:r w:rsidRPr="001D562C">
        <w:t xml:space="preserve"> Ore is pried from the Earth by computer-controlled blasts. One insightful article reminds us that </w:t>
      </w:r>
      <w:r w:rsidRPr="001D562C">
        <w:rPr>
          <w:rStyle w:val="StyleBoldUnderline"/>
        </w:rPr>
        <w:t>mining is not men “wielding pickaxes, but sitting in prefab offices with keyboards, watching on video monitors.” Even those 1.5-mile-long trains will soon be driverless.</w:t>
      </w:r>
    </w:p>
    <w:p w:rsidR="00A95DA8" w:rsidRPr="001D562C" w:rsidRDefault="00A95DA8" w:rsidP="00A95DA8">
      <w:r w:rsidRPr="001D562C">
        <w:rPr>
          <w:rStyle w:val="StyleBoldUnderline"/>
        </w:rPr>
        <w:t>The Australians themselves seem to think their economy is far more mining-intensive than it is in reality.</w:t>
      </w:r>
      <w:r w:rsidRPr="001D562C">
        <w:t xml:space="preserve"> One recent survey found that, on average, Australians believe the mining sector “employs nine times more workers than it actually does” and “accounts for three times as much economic activity as it actually does.” Australians may prefer to see themselves as a nation of rugged extractors, rather than as a conventional service-based economy, but overestimating the importance of natural resources can lead to faulty public policy.</w:t>
      </w:r>
    </w:p>
    <w:p w:rsidR="00A95DA8" w:rsidRPr="001D562C" w:rsidRDefault="00A95DA8" w:rsidP="00A95DA8">
      <w:r w:rsidRPr="001D562C">
        <w:t>Dangerous Dynamic</w:t>
      </w:r>
    </w:p>
    <w:p w:rsidR="00A95DA8" w:rsidRPr="001D562C" w:rsidRDefault="00A95DA8" w:rsidP="00A95DA8">
      <w:pPr>
        <w:rPr>
          <w:rStyle w:val="StyleBoldUnderline"/>
        </w:rPr>
      </w:pPr>
      <w:r w:rsidRPr="001D562C">
        <w:t xml:space="preserve">Australia is lucky to have its </w:t>
      </w:r>
      <w:r w:rsidRPr="001D562C">
        <w:rPr>
          <w:rStyle w:val="StyleBoldUnderline"/>
        </w:rPr>
        <w:t>mining revenue</w:t>
      </w:r>
      <w:r w:rsidRPr="001D562C">
        <w:t xml:space="preserve">, but that cash </w:t>
      </w:r>
      <w:r w:rsidRPr="001D562C">
        <w:rPr>
          <w:rStyle w:val="StyleBoldUnderline"/>
        </w:rPr>
        <w:t>has a cost.</w:t>
      </w:r>
      <w:r w:rsidRPr="001D562C">
        <w:t xml:space="preserve"> For decades, </w:t>
      </w:r>
      <w:r w:rsidRPr="001D562C">
        <w:rPr>
          <w:rStyle w:val="StyleBoldUnderline"/>
        </w:rPr>
        <w:t>economists have fretted about the Dutch disease, which can occur when natural-resource exports push up exchange rates. Australia has experienced a steady increase in the value of its dollar, and a high exchange rate makes it more difficult to export other products. The really dangerous dynamic occurs when high exchange rates crowd out more innovative industries that employ more typical Australian workers.</w:t>
      </w:r>
    </w:p>
    <w:p w:rsidR="00A95DA8" w:rsidRPr="001D562C" w:rsidRDefault="00A95DA8" w:rsidP="00A95DA8">
      <w:pPr>
        <w:rPr>
          <w:rStyle w:val="StyleBoldUnderline"/>
        </w:rPr>
      </w:pPr>
      <w:r w:rsidRPr="001D562C">
        <w:t xml:space="preserve">A recent paper I co-wrote with William Kerr and Sari </w:t>
      </w:r>
      <w:proofErr w:type="spellStart"/>
      <w:r w:rsidRPr="001D562C">
        <w:t>Pekkala</w:t>
      </w:r>
      <w:proofErr w:type="spellEnd"/>
      <w:r w:rsidRPr="001D562C">
        <w:t xml:space="preserve"> Kerr examined the long-run impact of mining across the U.S. Fifty years ago, the </w:t>
      </w:r>
      <w:r w:rsidRPr="001D562C">
        <w:rPr>
          <w:rStyle w:val="StyleBoldUnderline"/>
        </w:rPr>
        <w:t xml:space="preserve">economist Benjamin </w:t>
      </w:r>
      <w:proofErr w:type="spellStart"/>
      <w:r w:rsidRPr="001D562C">
        <w:rPr>
          <w:rStyle w:val="StyleBoldUnderline"/>
        </w:rPr>
        <w:t>Chinitz</w:t>
      </w:r>
      <w:proofErr w:type="spellEnd"/>
      <w:r w:rsidRPr="001D562C">
        <w:rPr>
          <w:rStyle w:val="StyleBoldUnderline"/>
        </w:rPr>
        <w:t xml:space="preserve"> noted that New York appeared even then to be more resilient than Pittsburgh. He argued that New York’s garment industry, with its small setup costs, had engendered a culture of entrepreneurship that spilled over into new industries. Pittsburgh, because of its coal mines,</w:t>
      </w:r>
      <w:r w:rsidRPr="001D562C">
        <w:t xml:space="preserve"> </w:t>
      </w:r>
      <w:r w:rsidRPr="001D562C">
        <w:rPr>
          <w:rStyle w:val="StyleBoldUnderline"/>
        </w:rPr>
        <w:t>had</w:t>
      </w:r>
      <w:r w:rsidRPr="001D562C">
        <w:t xml:space="preserve"> the huge </w:t>
      </w:r>
      <w:r w:rsidRPr="001D562C">
        <w:rPr>
          <w:rStyle w:val="StyleBoldUnderline"/>
        </w:rPr>
        <w:t>U.S. Steel Corp.</w:t>
      </w:r>
      <w:r w:rsidRPr="001D562C">
        <w:t xml:space="preserve"> (X), </w:t>
      </w:r>
      <w:r w:rsidRPr="001D562C">
        <w:rPr>
          <w:rStyle w:val="StyleBoldUnderline"/>
        </w:rPr>
        <w:t xml:space="preserve">which trained company men with neither the ability nor the inclination to start some new venture. A body of healthy literature now documents the connection between economic success and measures of </w:t>
      </w:r>
      <w:r w:rsidRPr="001D562C">
        <w:rPr>
          <w:rStyle w:val="StyleBoldUnderline"/>
        </w:rPr>
        <w:lastRenderedPageBreak/>
        <w:t>local entrepreneurship, such as the share of employment in startups and an abundance of smaller companies.</w:t>
      </w:r>
    </w:p>
    <w:p w:rsidR="00A95DA8" w:rsidRPr="001D562C" w:rsidRDefault="00A95DA8" w:rsidP="00A95DA8">
      <w:pPr>
        <w:rPr>
          <w:rStyle w:val="StyleBoldUnderline"/>
        </w:rPr>
      </w:pPr>
      <w:r w:rsidRPr="001D562C">
        <w:t xml:space="preserve">Our new paper documents </w:t>
      </w:r>
      <w:proofErr w:type="spellStart"/>
      <w:r w:rsidRPr="001D562C">
        <w:t>Chinitz’s</w:t>
      </w:r>
      <w:proofErr w:type="spellEnd"/>
      <w:r w:rsidRPr="001D562C">
        <w:t xml:space="preserve"> insight that </w:t>
      </w:r>
      <w:r w:rsidRPr="001D562C">
        <w:rPr>
          <w:rStyle w:val="StyleBoldUnderline"/>
        </w:rPr>
        <w:t xml:space="preserve">mineral wealth historically led to big companies, not entrepreneurial clusters. In Australia, iron ore and coal are mined by giant corporations such as Rio Tinto </w:t>
      </w:r>
      <w:proofErr w:type="spellStart"/>
      <w:r w:rsidRPr="001D562C">
        <w:rPr>
          <w:rStyle w:val="StyleBoldUnderline"/>
        </w:rPr>
        <w:t>Plc</w:t>
      </w:r>
      <w:proofErr w:type="spellEnd"/>
      <w:r w:rsidRPr="001D562C">
        <w:rPr>
          <w:rStyle w:val="StyleBoldUnderline"/>
        </w:rPr>
        <w:t xml:space="preserve"> and BHP Billiton Ltd., and giant enterprises typically work best with other big companies. Across U.S. metropolitan areas, we found that historical mining cities had fewer small companies and fewer startups</w:t>
      </w:r>
      <w:r w:rsidRPr="001D562C">
        <w:t xml:space="preserve">, even today in sectors unrelated to mining or manufacturing, and even in the Sunbelt. </w:t>
      </w:r>
      <w:r w:rsidRPr="001D562C">
        <w:rPr>
          <w:rStyle w:val="StyleBoldUnderline"/>
        </w:rPr>
        <w:t>These mining cities were also experiencing less new economic activity.</w:t>
      </w:r>
    </w:p>
    <w:p w:rsidR="00A95DA8" w:rsidRPr="001D562C" w:rsidRDefault="00A95DA8" w:rsidP="00A95DA8">
      <w:r w:rsidRPr="001D562C">
        <w:t>Low Taxes</w:t>
      </w:r>
    </w:p>
    <w:p w:rsidR="00A95DA8" w:rsidRPr="001D562C" w:rsidRDefault="00A95DA8" w:rsidP="00A95DA8">
      <w:r w:rsidRPr="001D562C">
        <w:t>Australia’s economic future depends on using its mineral wealth wisely, following the example of Iowa farmers who once used their corn profits to fund high schools. Yet Kevin Rudd, a former prime minister of Australia, was ousted in a backdoor political coup in 2010 partially because of his support for an extra mining tax. I’m against almost all industry-specific taxes, but the share of miners’ “resource profits” returned to the Australian government in the form of taxes and royalties fell from about 40 percent in 2001 to less than 20 percent seven years later.</w:t>
      </w:r>
    </w:p>
    <w:p w:rsidR="00A95DA8" w:rsidRPr="001D562C" w:rsidRDefault="00A95DA8" w:rsidP="00A95DA8">
      <w:r w:rsidRPr="001D562C">
        <w:rPr>
          <w:rStyle w:val="StyleBoldUnderline"/>
        </w:rPr>
        <w:t>It is a fiction that U.S. economic woes could be solved if only the nation adopted a “drill, baby, drill” attitude toward natural resources. Less than 0.6 percent of American jobs are in natural-resource extraction. Even a vast increase in drilling employment would have a trivial impact on U.S. jobs.</w:t>
      </w:r>
      <w:r w:rsidRPr="001D562C">
        <w:t xml:space="preserve"> Oil prices are set in the world market, so American production can do little to radically decrease the global price of petroleum.</w:t>
      </w:r>
    </w:p>
    <w:p w:rsidR="009B2585" w:rsidRDefault="00A95DA8" w:rsidP="00A95DA8">
      <w:pPr>
        <w:rPr>
          <w:rStyle w:val="StyleBoldUnderline"/>
        </w:rPr>
      </w:pPr>
      <w:r w:rsidRPr="001D562C">
        <w:rPr>
          <w:rStyle w:val="StyleBoldUnderline"/>
        </w:rPr>
        <w:t>The wealth that comes out of the ground is a short-term windfall, not a long-term source of economic growth. The U.S. and Australia should both recognize that their futures depend on training</w:t>
      </w:r>
      <w:r w:rsidRPr="001D562C">
        <w:t xml:space="preserve"> smart, innovative </w:t>
      </w:r>
      <w:r w:rsidRPr="001D562C">
        <w:rPr>
          <w:rStyle w:val="StyleBoldUnderline"/>
        </w:rPr>
        <w:t>entrepreneurs and reducing the barriers that limit their success.</w:t>
      </w:r>
      <w:r w:rsidR="009B2585">
        <w:rPr>
          <w:rStyle w:val="StyleBoldUnderline"/>
        </w:rPr>
        <w:t xml:space="preserve"> </w:t>
      </w:r>
    </w:p>
    <w:p w:rsidR="009B2585" w:rsidRDefault="009B2585" w:rsidP="00A95DA8">
      <w:pPr>
        <w:rPr>
          <w:rStyle w:val="StyleBoldUnderline"/>
        </w:rPr>
      </w:pPr>
    </w:p>
    <w:p w:rsidR="009B2585" w:rsidRDefault="00A95DA8" w:rsidP="00A95DA8">
      <w:pPr>
        <w:pStyle w:val="Heading4"/>
        <w:rPr>
          <w:rFonts w:cs="Times New Roman"/>
        </w:rPr>
      </w:pPr>
      <w:r w:rsidRPr="001D562C">
        <w:rPr>
          <w:rFonts w:cs="Times New Roman"/>
        </w:rPr>
        <w:t>Oil production causes Dutch disease – takes jobs away from other industries and renders other industries noncompetitive</w:t>
      </w:r>
    </w:p>
    <w:p w:rsidR="00A95DA8" w:rsidRPr="001D562C" w:rsidRDefault="00A95DA8" w:rsidP="00A95DA8">
      <w:pPr>
        <w:rPr>
          <w:rStyle w:val="StyleStyleBold12pt"/>
        </w:rPr>
      </w:pPr>
      <w:r w:rsidRPr="001D562C">
        <w:rPr>
          <w:rStyle w:val="StyleStyleBold12pt"/>
        </w:rPr>
        <w:t>Garber, US Agency for International Development Office of Economic Growth economist, 4</w:t>
      </w:r>
    </w:p>
    <w:p w:rsidR="00A95DA8" w:rsidRPr="001D562C" w:rsidRDefault="00A95DA8" w:rsidP="00A95DA8">
      <w:r w:rsidRPr="001D562C">
        <w:t xml:space="preserve">[David S., July 2004, “Oil, Dutch Disease, and Development: The Case of Chad,” </w:t>
      </w:r>
      <w:hyperlink r:id="rId18" w:history="1">
        <w:r w:rsidRPr="001D562C">
          <w:rPr>
            <w:rStyle w:val="Hyperlink"/>
          </w:rPr>
          <w:t>http://global.wisc.edu/skj/fellows/reports/2004-travel-garber.pdf</w:t>
        </w:r>
      </w:hyperlink>
      <w:r w:rsidRPr="001D562C">
        <w:t>, accessed 7-12-13, MSG]</w:t>
      </w:r>
    </w:p>
    <w:p w:rsidR="00A95DA8" w:rsidRPr="001D562C" w:rsidRDefault="00A95DA8" w:rsidP="00A95DA8"/>
    <w:p w:rsidR="00A95DA8" w:rsidRPr="001D562C" w:rsidRDefault="00A95DA8" w:rsidP="00A95DA8">
      <w:pPr>
        <w:rPr>
          <w:rStyle w:val="StyleBoldUnderline"/>
        </w:rPr>
      </w:pPr>
      <w:r w:rsidRPr="001D562C">
        <w:t xml:space="preserve">It would seem that the discovery of a natural resource that is highly valuable on the international </w:t>
      </w:r>
      <w:r w:rsidRPr="001D562C">
        <w:rPr>
          <w:sz w:val="12"/>
        </w:rPr>
        <w:t xml:space="preserve">¶ </w:t>
      </w:r>
      <w:r w:rsidRPr="001D562C">
        <w:t xml:space="preserve">market would cause great joy for its owner. </w:t>
      </w:r>
      <w:r w:rsidRPr="001D562C">
        <w:rPr>
          <w:rStyle w:val="StyleBoldUnderline"/>
        </w:rPr>
        <w:t>Despite the prospects for investment opportunities that ¶ petroleum extraction may yield, evidence has been rather mixed regarding the actual impact the industry ¶ has had on the nation-owner.</w:t>
      </w:r>
      <w:r w:rsidRPr="001D562C">
        <w:t xml:space="preserve"> In particular </w:t>
      </w:r>
      <w:r w:rsidRPr="001D562C">
        <w:rPr>
          <w:rStyle w:val="StyleBoldUnderline"/>
        </w:rPr>
        <w:t>most cases of oil development</w:t>
      </w:r>
      <w:r w:rsidRPr="001D562C">
        <w:t xml:space="preserve"> in poorer nations </w:t>
      </w:r>
      <w:r w:rsidRPr="001D562C">
        <w:rPr>
          <w:rStyle w:val="StyleBoldUnderline"/>
        </w:rPr>
        <w:t>have produced ¶ outcomes of increased disparity of wealth often resulting in political instability</w:t>
      </w:r>
      <w:r w:rsidRPr="001D562C">
        <w:t xml:space="preserve"> (Nigeria, Angola, and </w:t>
      </w:r>
      <w:r w:rsidRPr="001D562C">
        <w:rPr>
          <w:sz w:val="12"/>
        </w:rPr>
        <w:t xml:space="preserve">¶ </w:t>
      </w:r>
      <w:r w:rsidRPr="001D562C">
        <w:t xml:space="preserve">Bolivia provide clear examples). Although social scientists have correctly identified political factors as </w:t>
      </w:r>
      <w:r w:rsidRPr="001D562C">
        <w:rPr>
          <w:sz w:val="12"/>
        </w:rPr>
        <w:t xml:space="preserve">¶ </w:t>
      </w:r>
      <w:r w:rsidRPr="001D562C">
        <w:t xml:space="preserve">an important mechanism for converting oil wealth into unfavorable outcomes, </w:t>
      </w:r>
      <w:r w:rsidRPr="001D562C">
        <w:rPr>
          <w:rStyle w:val="StyleBoldUnderline"/>
        </w:rPr>
        <w:t>the economics literature ¶ has identified further the usually unintentional negative economic consequences of an oil boom on the ¶ rest of the economy. The term used for the phenomenon is Dutch Disease.</w:t>
      </w:r>
    </w:p>
    <w:p w:rsidR="009B2585" w:rsidRDefault="00A95DA8" w:rsidP="00A95DA8">
      <w:pPr>
        <w:rPr>
          <w:rStyle w:val="StyleBoldUnderline"/>
        </w:rPr>
      </w:pPr>
      <w:r w:rsidRPr="001D562C">
        <w:rPr>
          <w:rStyle w:val="StyleBoldUnderline"/>
        </w:rPr>
        <w:t>The name</w:t>
      </w:r>
      <w:r w:rsidRPr="001D562C">
        <w:t xml:space="preserve"> Dutch Disease </w:t>
      </w:r>
      <w:r w:rsidRPr="001D562C">
        <w:rPr>
          <w:rStyle w:val="StyleBoldUnderline"/>
        </w:rPr>
        <w:t>is derived from evidence</w:t>
      </w:r>
      <w:r w:rsidRPr="001D562C">
        <w:t xml:space="preserve"> gathered </w:t>
      </w:r>
      <w:r w:rsidRPr="001D562C">
        <w:rPr>
          <w:rStyle w:val="StyleBoldUnderline"/>
        </w:rPr>
        <w:t>from the experience of the ¶ Netherlands</w:t>
      </w:r>
      <w:r w:rsidRPr="001D562C">
        <w:t xml:space="preserve"> </w:t>
      </w:r>
      <w:r w:rsidRPr="001D562C">
        <w:rPr>
          <w:rStyle w:val="StyleBoldUnderline"/>
        </w:rPr>
        <w:t>in its</w:t>
      </w:r>
      <w:r w:rsidRPr="001D562C">
        <w:t xml:space="preserve"> discovery and </w:t>
      </w:r>
      <w:r w:rsidRPr="001D562C">
        <w:rPr>
          <w:rStyle w:val="StyleBoldUnderline"/>
        </w:rPr>
        <w:t>development of</w:t>
      </w:r>
      <w:r w:rsidRPr="001D562C">
        <w:t xml:space="preserve"> North Sea </w:t>
      </w:r>
      <w:r w:rsidRPr="001D562C">
        <w:rPr>
          <w:rStyle w:val="StyleBoldUnderline"/>
        </w:rPr>
        <w:t>oil resources. The outcome of the oil boom ¶ was to induce a decline in non-boom export industries with the result in many cases of total ¶ disappearance.</w:t>
      </w:r>
    </w:p>
    <w:p w:rsidR="00A95DA8" w:rsidRPr="001D562C" w:rsidRDefault="00A95DA8" w:rsidP="00A95DA8">
      <w:pPr>
        <w:rPr>
          <w:rStyle w:val="StyleBoldUnderline"/>
        </w:rPr>
      </w:pPr>
      <w:r w:rsidRPr="001D562C">
        <w:t xml:space="preserve">The reason for such an outcome is two-fold. </w:t>
      </w:r>
      <w:r w:rsidRPr="001D562C">
        <w:rPr>
          <w:rStyle w:val="StyleBoldUnderline"/>
        </w:rPr>
        <w:t>The first component of the Dutch Disease is a ¶ Resource Movement Effect that in the oil industry occurs primarily during the construction phase of a ¶ project.</w:t>
      </w:r>
      <w:r w:rsidRPr="001D562C">
        <w:t xml:space="preserve"> </w:t>
      </w:r>
      <w:r w:rsidRPr="001D562C">
        <w:rPr>
          <w:rStyle w:val="StyleBoldUnderline"/>
        </w:rPr>
        <w:t>The oil sector induces increased demand</w:t>
      </w:r>
      <w:r w:rsidRPr="001D562C">
        <w:t xml:space="preserve"> for the factors on which it depends. </w:t>
      </w:r>
      <w:r w:rsidRPr="001D562C">
        <w:rPr>
          <w:rStyle w:val="StyleBoldUnderline"/>
        </w:rPr>
        <w:t xml:space="preserve">These factors ¶ become too expensive for use in non-boom industries. The construction phase of an oil project is </w:t>
      </w:r>
      <w:r w:rsidRPr="001D562C">
        <w:rPr>
          <w:rStyle w:val="StyleBoldUnderline"/>
        </w:rPr>
        <w:lastRenderedPageBreak/>
        <w:t>highly ¶ labor-intensive. We often witness a migration of labor for pre-existing industries towards the oil industry.</w:t>
      </w:r>
      <w:r w:rsidRPr="001D562C">
        <w:t xml:space="preserve"> </w:t>
      </w:r>
      <w:r w:rsidRPr="001D562C">
        <w:rPr>
          <w:sz w:val="12"/>
        </w:rPr>
        <w:t xml:space="preserve">¶ </w:t>
      </w:r>
      <w:proofErr w:type="gramStart"/>
      <w:r w:rsidRPr="001D562C">
        <w:rPr>
          <w:rStyle w:val="StyleBoldUnderline"/>
        </w:rPr>
        <w:t>Any</w:t>
      </w:r>
      <w:proofErr w:type="gramEnd"/>
      <w:r w:rsidRPr="001D562C">
        <w:rPr>
          <w:rStyle w:val="StyleBoldUnderline"/>
        </w:rPr>
        <w:t xml:space="preserve"> other projects relating to the oil industry also become more costly</w:t>
      </w:r>
      <w:r w:rsidRPr="001D562C">
        <w:t xml:space="preserve">, </w:t>
      </w:r>
      <w:r w:rsidRPr="001D562C">
        <w:rPr>
          <w:rStyle w:val="StyleBoldUnderline"/>
        </w:rPr>
        <w:t>often to a prohibitive level. We ¶ can imagine a crisis situation when, in a poorer nation, the product of rising cost is food.</w:t>
      </w:r>
    </w:p>
    <w:p w:rsidR="009B2585" w:rsidRDefault="00A95DA8" w:rsidP="00A95DA8">
      <w:pPr>
        <w:rPr>
          <w:rStyle w:val="StyleBoldUnderline"/>
        </w:rPr>
      </w:pPr>
      <w:r w:rsidRPr="001D562C">
        <w:t xml:space="preserve">The second, too often overlooked, component of Dutch Disease is also the more important of the </w:t>
      </w:r>
      <w:r w:rsidRPr="001D562C">
        <w:rPr>
          <w:sz w:val="12"/>
        </w:rPr>
        <w:t xml:space="preserve">¶ </w:t>
      </w:r>
      <w:r w:rsidRPr="001D562C">
        <w:t xml:space="preserve">two with regards its long-term implications. </w:t>
      </w:r>
      <w:r w:rsidRPr="001D562C">
        <w:rPr>
          <w:rStyle w:val="StyleBoldUnderline"/>
        </w:rPr>
        <w:t>When foreign revenues start flowing into the country, the ¶ investments that are most often undertaken depend on non-tradable products. The most obvious of these ¶ is construction.</w:t>
      </w:r>
      <w:r w:rsidRPr="001D562C">
        <w:t xml:space="preserve"> One measurement of a country’s real exchange rate is the ratio of demand for </w:t>
      </w:r>
      <w:proofErr w:type="spellStart"/>
      <w:r w:rsidRPr="001D562C">
        <w:t>nontradable</w:t>
      </w:r>
      <w:proofErr w:type="spellEnd"/>
      <w:r w:rsidRPr="001D562C">
        <w:t xml:space="preserve"> versus tradable goods. </w:t>
      </w:r>
      <w:r w:rsidRPr="001D562C">
        <w:rPr>
          <w:rStyle w:val="StyleBoldUnderline"/>
        </w:rPr>
        <w:t>Increased demand for non-tradable goods is equivalent to an appreciation ¶ of a nation’s exchange rate.</w:t>
      </w:r>
      <w:r w:rsidRPr="001D562C">
        <w:t xml:space="preserve"> </w:t>
      </w:r>
      <w:r w:rsidRPr="001D562C">
        <w:rPr>
          <w:rStyle w:val="StyleBoldUnderline"/>
        </w:rPr>
        <w:t xml:space="preserve">An appreciation of the exchange rate, along with the increase in factor prices </w:t>
      </w:r>
      <w:r w:rsidRPr="001D562C">
        <w:rPr>
          <w:sz w:val="12"/>
        </w:rPr>
        <w:t xml:space="preserve">¶ </w:t>
      </w:r>
      <w:r w:rsidRPr="001D562C">
        <w:t xml:space="preserve">mentioned above, </w:t>
      </w:r>
      <w:r w:rsidRPr="001D562C">
        <w:rPr>
          <w:rStyle w:val="StyleBoldUnderline"/>
        </w:rPr>
        <w:t xml:space="preserve">renders non-boom export products less competitive on the world market. </w:t>
      </w:r>
      <w:r w:rsidRPr="001D562C">
        <w:t xml:space="preserve">Thus, as in </w:t>
      </w:r>
      <w:r w:rsidRPr="001D562C">
        <w:rPr>
          <w:sz w:val="12"/>
        </w:rPr>
        <w:t xml:space="preserve">¶ </w:t>
      </w:r>
      <w:r w:rsidRPr="001D562C">
        <w:t xml:space="preserve">the case of the Netherlands, </w:t>
      </w:r>
      <w:r w:rsidRPr="001D562C">
        <w:rPr>
          <w:rStyle w:val="StyleBoldUnderline"/>
        </w:rPr>
        <w:t>we</w:t>
      </w:r>
      <w:r w:rsidRPr="001D562C">
        <w:t xml:space="preserve"> often </w:t>
      </w:r>
      <w:r w:rsidRPr="001D562C">
        <w:rPr>
          <w:rStyle w:val="StyleBoldUnderline"/>
        </w:rPr>
        <w:t xml:space="preserve">see a restructuring of the economy away from pre-boom exports. ¶ </w:t>
      </w:r>
      <w:proofErr w:type="gramStart"/>
      <w:r w:rsidRPr="001D562C">
        <w:rPr>
          <w:rStyle w:val="StyleBoldUnderline"/>
        </w:rPr>
        <w:t>This</w:t>
      </w:r>
      <w:proofErr w:type="gramEnd"/>
      <w:r w:rsidRPr="001D562C">
        <w:rPr>
          <w:rStyle w:val="StyleBoldUnderline"/>
        </w:rPr>
        <w:t xml:space="preserve"> phenomenon has been called the Spending Effect. In poorer nations the pre-boom industries are very ¶ often primary agricultural products whose owners are already living on the margins of survival.</w:t>
      </w:r>
      <w:r w:rsidR="009B2585">
        <w:rPr>
          <w:rStyle w:val="StyleBoldUnderline"/>
        </w:rPr>
        <w:t xml:space="preserve"> </w:t>
      </w:r>
    </w:p>
    <w:p w:rsidR="009B2585" w:rsidRDefault="009B2585" w:rsidP="00A95DA8">
      <w:pPr>
        <w:rPr>
          <w:rStyle w:val="StyleBoldUnderline"/>
        </w:rPr>
      </w:pPr>
    </w:p>
    <w:p w:rsidR="00A95DA8" w:rsidRPr="001D562C" w:rsidRDefault="00A95DA8" w:rsidP="00A95DA8">
      <w:pPr>
        <w:pStyle w:val="Heading4"/>
        <w:rPr>
          <w:rFonts w:cs="Times New Roman"/>
        </w:rPr>
      </w:pPr>
      <w:r w:rsidRPr="001D562C">
        <w:rPr>
          <w:rFonts w:cs="Times New Roman"/>
        </w:rPr>
        <w:t>Oil production causes Dutch Disease – causes the spending and resource movement effects and hurts the country economically and politically</w:t>
      </w:r>
    </w:p>
    <w:p w:rsidR="00A95DA8" w:rsidRPr="001D562C" w:rsidRDefault="00A95DA8" w:rsidP="00A95DA8">
      <w:pPr>
        <w:rPr>
          <w:rStyle w:val="StyleStyleBold12pt"/>
        </w:rPr>
      </w:pPr>
      <w:proofErr w:type="spellStart"/>
      <w:r w:rsidRPr="001D562C">
        <w:rPr>
          <w:rStyle w:val="StyleStyleBold12pt"/>
        </w:rPr>
        <w:t>Ebrahimzadeh</w:t>
      </w:r>
      <w:proofErr w:type="spellEnd"/>
      <w:r w:rsidRPr="001D562C">
        <w:rPr>
          <w:rStyle w:val="StyleStyleBold12pt"/>
        </w:rPr>
        <w:t>,</w:t>
      </w:r>
      <w:r w:rsidR="00A24088">
        <w:rPr>
          <w:rStyle w:val="StyleStyleBold12pt"/>
        </w:rPr>
        <w:t xml:space="preserve"> </w:t>
      </w:r>
      <w:r w:rsidRPr="001D562C">
        <w:rPr>
          <w:rStyle w:val="StyleStyleBold12pt"/>
        </w:rPr>
        <w:t>IMF’s Middle East and Central Asia Department assistant, 12</w:t>
      </w:r>
    </w:p>
    <w:p w:rsidR="00A95DA8" w:rsidRPr="001D562C" w:rsidRDefault="00A95DA8" w:rsidP="00A95DA8">
      <w:r w:rsidRPr="001D562C">
        <w:t xml:space="preserve">[Christine, 3-28-13, International Monetary Fund Finance and Development, “Dutch Disease: Wealth Managed Unwisely,” </w:t>
      </w:r>
      <w:hyperlink r:id="rId19" w:anchor="author" w:history="1">
        <w:r w:rsidRPr="001D562C">
          <w:rPr>
            <w:rStyle w:val="Hyperlink"/>
          </w:rPr>
          <w:t>http://www.imf.org/external/pubs/ft/fandd/basics/dutch.htm#author</w:t>
        </w:r>
      </w:hyperlink>
      <w:r w:rsidRPr="001D562C">
        <w:t>, accessed 7-12-13, MSG]</w:t>
      </w:r>
    </w:p>
    <w:p w:rsidR="00A95DA8" w:rsidRPr="001D562C" w:rsidRDefault="00A95DA8" w:rsidP="00A95DA8"/>
    <w:p w:rsidR="00A95DA8" w:rsidRPr="001D562C" w:rsidRDefault="00A95DA8" w:rsidP="00A95DA8">
      <w:r w:rsidRPr="001D562C">
        <w:t xml:space="preserve">How does this happen? </w:t>
      </w:r>
      <w:r w:rsidRPr="001D562C">
        <w:rPr>
          <w:rStyle w:val="StyleBoldUnderline"/>
        </w:rPr>
        <w:t>Let’s take the example of a country that discovers oil. A jump in the country’s oil exports initially raises incomes</w:t>
      </w:r>
      <w:r w:rsidRPr="001D562C">
        <w:t xml:space="preserve">, as more foreign currency flows in. If the increased foreign exchange were spent entirely on imports, there would be no direct impact on the country’s money supply or demand for domestically produced goods. But </w:t>
      </w:r>
      <w:r w:rsidRPr="001D562C">
        <w:rPr>
          <w:rStyle w:val="StyleBoldUnderline"/>
        </w:rPr>
        <w:t xml:space="preserve">suppose the foreign currency is converted into local currency and spent on domestic </w:t>
      </w:r>
      <w:proofErr w:type="spellStart"/>
      <w:r w:rsidRPr="001D562C">
        <w:rPr>
          <w:rStyle w:val="StyleBoldUnderline"/>
        </w:rPr>
        <w:t>nontraded</w:t>
      </w:r>
      <w:proofErr w:type="spellEnd"/>
      <w:r w:rsidRPr="001D562C">
        <w:rPr>
          <w:rStyle w:val="StyleBoldUnderline"/>
        </w:rPr>
        <w:t xml:space="preserve"> goods.</w:t>
      </w:r>
      <w:r w:rsidRPr="001D562C">
        <w:t xml:space="preserve"> What happens next depends on whether the country’s (nominal) exchange rate—that is, the price of the domestic currency in terms of a key foreign currency—is fixed by the central bank or is flexible.</w:t>
      </w:r>
    </w:p>
    <w:p w:rsidR="00A95DA8" w:rsidRPr="001D562C" w:rsidRDefault="00A95DA8" w:rsidP="00A95DA8">
      <w:pPr>
        <w:rPr>
          <w:rStyle w:val="StyleBoldUnderline"/>
        </w:rPr>
      </w:pPr>
      <w:r w:rsidRPr="001D562C">
        <w:rPr>
          <w:rStyle w:val="StyleBoldUnderline"/>
        </w:rPr>
        <w:t>If the exchange rate is fixed, the conversion of the foreign currency into local currency would increase the country’s money supply, and pressure from domestic demand would push up domestic prices. This would amount to an appreciation of the “real” exchange rate</w:t>
      </w:r>
      <w:r w:rsidRPr="001D562C">
        <w:t xml:space="preserve">—that is, </w:t>
      </w:r>
      <w:r w:rsidRPr="001D562C">
        <w:rPr>
          <w:rStyle w:val="StyleBoldUnderline"/>
        </w:rPr>
        <w:t>a unit of foreign currency would buy fewer goods and services in the domestic economy than it did before. If the exchange rate is flexible, the increased supply of foreign currency would drive up the value of the domestic currency, which also implies an appreciation in the real exchange rate</w:t>
      </w:r>
      <w:r w:rsidRPr="001D562C">
        <w:t xml:space="preserve">—in this case through </w:t>
      </w:r>
      <w:r w:rsidRPr="001D562C">
        <w:rPr>
          <w:rStyle w:val="StyleBoldUnderline"/>
        </w:rPr>
        <w:t>a rise in the nominal exchange rate rather than a rise in domestic prices.</w:t>
      </w:r>
      <w:r w:rsidRPr="001D562C">
        <w:t xml:space="preserve"> In both cases, </w:t>
      </w:r>
      <w:r w:rsidRPr="001D562C">
        <w:rPr>
          <w:rStyle w:val="StyleBoldUnderline"/>
        </w:rPr>
        <w:t>real exchange rate appreciation weakens the competitiveness of the country’s exports, and causes its traditional export sector to shrink. This entire process is called the spending effect.</w:t>
      </w:r>
    </w:p>
    <w:p w:rsidR="00A95DA8" w:rsidRPr="001D562C" w:rsidRDefault="00A95DA8" w:rsidP="00A95DA8">
      <w:pPr>
        <w:rPr>
          <w:rStyle w:val="StyleBoldUnderline"/>
        </w:rPr>
      </w:pPr>
      <w:r w:rsidRPr="001D562C">
        <w:t xml:space="preserve">At the same time, </w:t>
      </w:r>
      <w:r w:rsidRPr="001D562C">
        <w:rPr>
          <w:rStyle w:val="StyleBoldUnderline"/>
        </w:rPr>
        <w:t>resources</w:t>
      </w:r>
      <w:r w:rsidRPr="001D562C">
        <w:t xml:space="preserve"> (capital and labor) </w:t>
      </w:r>
      <w:r w:rsidRPr="001D562C">
        <w:rPr>
          <w:rStyle w:val="StyleBoldUnderline"/>
        </w:rPr>
        <w:t>would shift to the production of domestic goods that are not traded internationally—to meet the increase in domestic demand—and to the booming oil sector.</w:t>
      </w:r>
      <w:r w:rsidRPr="001D562C">
        <w:t xml:space="preserve"> </w:t>
      </w:r>
      <w:r w:rsidRPr="001D562C">
        <w:rPr>
          <w:rStyle w:val="StyleBoldUnderline"/>
        </w:rPr>
        <w:t>Both of these transfers shrink production in the now lagging traditional export sector. This is known as the resource movement effect.</w:t>
      </w:r>
    </w:p>
    <w:p w:rsidR="00A95DA8" w:rsidRPr="001D562C" w:rsidRDefault="00A95DA8" w:rsidP="00A95DA8">
      <w:r w:rsidRPr="001D562C">
        <w:t>These effects played out in the oil-rich nations in the 1970s, when oil prices soared and oil exports rose at the expense of the agricultural and manufacturing sectors. Similarly, higher coffee prices in the late 1970s (after frost destroyed Brazil’s coffee crop) triggered a boom in the coffee sector in producers like Colombia at the expense of manufacturing (the lagging tradable sector), as resources were reallocated to the agricultural (</w:t>
      </w:r>
      <w:proofErr w:type="spellStart"/>
      <w:r w:rsidRPr="001D562C">
        <w:t>nontradable</w:t>
      </w:r>
      <w:proofErr w:type="spellEnd"/>
      <w:r w:rsidRPr="001D562C">
        <w:t>) sector.</w:t>
      </w:r>
    </w:p>
    <w:p w:rsidR="00A95DA8" w:rsidRPr="001D562C" w:rsidRDefault="00A95DA8" w:rsidP="00A95DA8">
      <w:r w:rsidRPr="001D562C">
        <w:t>How much of a problem?</w:t>
      </w:r>
    </w:p>
    <w:p w:rsidR="00A95DA8" w:rsidRPr="001D562C" w:rsidRDefault="00A95DA8" w:rsidP="00A95DA8">
      <w:r w:rsidRPr="001D562C">
        <w:lastRenderedPageBreak/>
        <w:t xml:space="preserve">Is the damper on the lagging internationally traded goods sector really a problem? Some economists say no, if the higher inflows are expected to be permanent. In these cases, they say, Dutch disease may simply represent the economy’s adaptation to its newfound wealth, making the term “disease” a misnomer. The shift in production from the tradable to the </w:t>
      </w:r>
      <w:proofErr w:type="spellStart"/>
      <w:r w:rsidRPr="001D562C">
        <w:t>nontradable</w:t>
      </w:r>
      <w:proofErr w:type="spellEnd"/>
      <w:r w:rsidRPr="001D562C">
        <w:t xml:space="preserve"> sector is simply a self-correcting mechanism, a way for the economy to adapt to an increase in domestic demand.</w:t>
      </w:r>
    </w:p>
    <w:p w:rsidR="00A95DA8" w:rsidRPr="001D562C" w:rsidRDefault="00A95DA8" w:rsidP="00A95DA8">
      <w:r w:rsidRPr="001D562C">
        <w:t xml:space="preserve">But other </w:t>
      </w:r>
      <w:r w:rsidRPr="001D562C">
        <w:rPr>
          <w:rStyle w:val="StyleBoldUnderline"/>
        </w:rPr>
        <w:t>economists argue that even a permanent change is worrisome. When capital and labor shift from one sector to another, industries are forced to shut down and workers have to find new jobs, and the transition</w:t>
      </w:r>
      <w:r w:rsidRPr="001D562C">
        <w:t>—no matter how brief—</w:t>
      </w:r>
      <w:r w:rsidRPr="001D562C">
        <w:rPr>
          <w:rStyle w:val="StyleBoldUnderline"/>
        </w:rPr>
        <w:t>is painful, both economically and politically.</w:t>
      </w:r>
      <w:r w:rsidRPr="001D562C">
        <w:t xml:space="preserve"> Economists also worry that </w:t>
      </w:r>
      <w:r w:rsidRPr="001D562C">
        <w:rPr>
          <w:rStyle w:val="StyleBoldUnderline"/>
        </w:rPr>
        <w:t>a shift in resources away from the manufacturing sector</w:t>
      </w:r>
      <w:r w:rsidRPr="001D562C">
        <w:t xml:space="preserve">, which generates “learning by doing,” </w:t>
      </w:r>
      <w:r w:rsidRPr="001D562C">
        <w:rPr>
          <w:rStyle w:val="StyleBoldUnderline"/>
        </w:rPr>
        <w:t xml:space="preserve">might jeopardize a country’s long-term growth potential by choking off an important source of human capital development. </w:t>
      </w:r>
      <w:r w:rsidRPr="001D562C">
        <w:t>The bottom line is that, regardless of whether these changes are seen as a problem, policymakers must help the economy cope with their ramifications.</w:t>
      </w:r>
    </w:p>
    <w:p w:rsidR="00A95DA8" w:rsidRPr="001D562C" w:rsidRDefault="00A95DA8" w:rsidP="00A95DA8"/>
    <w:p w:rsidR="00A95DA8" w:rsidRPr="001D562C" w:rsidRDefault="00A95DA8" w:rsidP="00A95DA8">
      <w:pPr>
        <w:pStyle w:val="Heading4"/>
        <w:rPr>
          <w:rFonts w:cs="Times New Roman"/>
        </w:rPr>
      </w:pPr>
      <w:r w:rsidRPr="001D562C">
        <w:rPr>
          <w:rFonts w:cs="Times New Roman"/>
        </w:rPr>
        <w:t xml:space="preserve">Increasing oil production is bad – causes Dutch disease, </w:t>
      </w:r>
      <w:r w:rsidR="006C1BFE" w:rsidRPr="001D562C">
        <w:rPr>
          <w:rFonts w:cs="Times New Roman"/>
        </w:rPr>
        <w:t>distorting currency and undermining other industries</w:t>
      </w:r>
    </w:p>
    <w:p w:rsidR="00A95DA8" w:rsidRPr="001D562C" w:rsidRDefault="00A95DA8" w:rsidP="00A95DA8">
      <w:pPr>
        <w:rPr>
          <w:rStyle w:val="StyleStyleBold12pt"/>
        </w:rPr>
      </w:pPr>
      <w:r w:rsidRPr="001D562C">
        <w:rPr>
          <w:rStyle w:val="StyleStyleBold12pt"/>
        </w:rPr>
        <w:t>The Economist, 10</w:t>
      </w:r>
    </w:p>
    <w:p w:rsidR="00A95DA8" w:rsidRPr="001D562C" w:rsidRDefault="00A95DA8" w:rsidP="00A95DA8">
      <w:r w:rsidRPr="001D562C">
        <w:t xml:space="preserve">[9-9-10, The Economist, “It's only natural,” </w:t>
      </w:r>
      <w:hyperlink r:id="rId20" w:history="1">
        <w:r w:rsidRPr="001D562C">
          <w:rPr>
            <w:rStyle w:val="Hyperlink"/>
          </w:rPr>
          <w:t>http://www.economist.com/node/16964094</w:t>
        </w:r>
      </w:hyperlink>
      <w:r w:rsidRPr="001D562C">
        <w:t>, accessed 7-12-13, MSG]</w:t>
      </w:r>
    </w:p>
    <w:p w:rsidR="00A95DA8" w:rsidRPr="001D562C" w:rsidRDefault="00A95DA8" w:rsidP="00A95DA8"/>
    <w:p w:rsidR="00A95DA8" w:rsidRPr="001D562C" w:rsidRDefault="00A95DA8" w:rsidP="00A95DA8">
      <w:pPr>
        <w:rPr>
          <w:rStyle w:val="StyleBoldUnderline"/>
        </w:rPr>
      </w:pPr>
      <w:r w:rsidRPr="001D562C">
        <w:t xml:space="preserve">Even so, </w:t>
      </w:r>
      <w:r w:rsidRPr="001D562C">
        <w:rPr>
          <w:rStyle w:val="StyleBoldUnderline"/>
        </w:rPr>
        <w:t>relying on raw materials carries a series of risks. One is volatility: their prices are more variable than those of manufactures. Second, many economists worry about “Dutch disease”,</w:t>
      </w:r>
      <w:r w:rsidRPr="001D562C">
        <w:t xml:space="preserve"> a term coined by this newspaper in 1977 to describe the impact of a North Sea gas bonanza on the economy of the Netherlands. </w:t>
      </w:r>
      <w:r w:rsidRPr="001D562C">
        <w:rPr>
          <w:rStyle w:val="StyleBoldUnderline"/>
        </w:rPr>
        <w:t>This malady involves commodity exports driving up the value of the currency, making other parts of the economy less competitive, leading to a current-account deficit and even greater dependence on commodities. This matters all the more because mining and hydrocarbons are capital-intensive businesses, generating relatively few jobs.</w:t>
      </w:r>
    </w:p>
    <w:p w:rsidR="00A95DA8" w:rsidRPr="001D562C" w:rsidRDefault="00A95DA8" w:rsidP="00A95DA8">
      <w:r w:rsidRPr="001D562C">
        <w:rPr>
          <w:rStyle w:val="StyleBoldUnderline"/>
        </w:rPr>
        <w:t xml:space="preserve">The commodity boom, together with capital inflows attracted by better economic prospects, has already pushed up the value of some of the region's currencies. </w:t>
      </w:r>
      <w:r w:rsidRPr="001D562C">
        <w:t>For example, São Paulo seems extraordinarily expensive to any visitor. The strength of the Brazilian currency, the real, worries officials and industrialists.</w:t>
      </w:r>
    </w:p>
    <w:p w:rsidR="00A95DA8" w:rsidRPr="001D562C" w:rsidRDefault="00A95DA8" w:rsidP="00A95DA8">
      <w:pPr>
        <w:rPr>
          <w:rStyle w:val="StyleBoldUnderline"/>
        </w:rPr>
      </w:pPr>
      <w:r w:rsidRPr="001D562C">
        <w:t xml:space="preserve">A third concern is that </w:t>
      </w:r>
      <w:r w:rsidRPr="001D562C">
        <w:rPr>
          <w:rStyle w:val="StyleBoldUnderline"/>
        </w:rPr>
        <w:t>many non-agricultural commodities are not renewable</w:t>
      </w:r>
      <w:r w:rsidRPr="001D562C">
        <w:t xml:space="preserve"> (although high prices encourage new discoveries), so governments should invest the tax revenues they generate in infrastructure and training to diversify the economy. </w:t>
      </w:r>
      <w:r w:rsidRPr="001D562C">
        <w:rPr>
          <w:rStyle w:val="StyleBoldUnderline"/>
        </w:rPr>
        <w:t>Producing commodities may also involve local environmental damage. In parts of Latin America mines and oilfields are in areas inhabited by people of indigenous descent and have caused cultural clashes.</w:t>
      </w:r>
    </w:p>
    <w:p w:rsidR="00A95DA8" w:rsidRPr="001D562C" w:rsidRDefault="00A95DA8" w:rsidP="00A95DA8">
      <w:r w:rsidRPr="001D562C">
        <w:rPr>
          <w:rStyle w:val="StyleBoldUnderline"/>
        </w:rPr>
        <w:t>A fourth problem is the potentially corrosive effect of commodity production on political institutions. Many commodities incorporate rents</w:t>
      </w:r>
      <w:r w:rsidRPr="001D562C">
        <w:t xml:space="preserve"> (</w:t>
      </w:r>
      <w:proofErr w:type="spellStart"/>
      <w:r w:rsidRPr="001D562C">
        <w:t>ie</w:t>
      </w:r>
      <w:proofErr w:type="spellEnd"/>
      <w:r w:rsidRPr="001D562C">
        <w:t xml:space="preserve">, excess profits derived from the fact that supply is usually limited in the short term). </w:t>
      </w:r>
      <w:r w:rsidRPr="001D562C">
        <w:rPr>
          <w:rStyle w:val="StyleBoldUnderline"/>
        </w:rPr>
        <w:t xml:space="preserve">It is in the state's interest to capture those rents, but corruption often follows when it does. Mines and oil- and </w:t>
      </w:r>
      <w:proofErr w:type="spellStart"/>
      <w:r w:rsidRPr="001D562C">
        <w:rPr>
          <w:rStyle w:val="StyleBoldUnderline"/>
        </w:rPr>
        <w:t>gasfields</w:t>
      </w:r>
      <w:proofErr w:type="spellEnd"/>
      <w:r w:rsidRPr="001D562C">
        <w:rPr>
          <w:rStyle w:val="StyleBoldUnderline"/>
        </w:rPr>
        <w:t xml:space="preserve"> often involve high sunk costs and low variable costs, making them a tempting target for expropriation</w:t>
      </w:r>
      <w:r w:rsidRPr="001D562C">
        <w:t>. Venezuela provides the clearest evidence of these ills.</w:t>
      </w:r>
    </w:p>
    <w:p w:rsidR="006C1BFE" w:rsidRPr="001D562C" w:rsidRDefault="006C1BFE" w:rsidP="00A95DA8"/>
    <w:p w:rsidR="001244CC" w:rsidRPr="001D562C" w:rsidRDefault="001244CC" w:rsidP="001244CC">
      <w:pPr>
        <w:pStyle w:val="Heading4"/>
        <w:rPr>
          <w:rFonts w:cs="Times New Roman"/>
        </w:rPr>
      </w:pPr>
      <w:r w:rsidRPr="001D562C">
        <w:rPr>
          <w:rFonts w:cs="Times New Roman"/>
        </w:rPr>
        <w:t>Canada proves – rapid domestic oil production guts countries from the inside out which playing into the oil countries hands</w:t>
      </w:r>
    </w:p>
    <w:p w:rsidR="001244CC" w:rsidRPr="001D562C" w:rsidRDefault="001244CC" w:rsidP="001244CC">
      <w:pPr>
        <w:rPr>
          <w:rStyle w:val="StyleStyleBold12pt"/>
        </w:rPr>
      </w:pPr>
      <w:r w:rsidRPr="001D562C">
        <w:rPr>
          <w:rStyle w:val="StyleStyleBold12pt"/>
        </w:rPr>
        <w:t>Greenpeace press release, 12</w:t>
      </w:r>
    </w:p>
    <w:p w:rsidR="001244CC" w:rsidRPr="001D562C" w:rsidRDefault="001244CC" w:rsidP="001244CC">
      <w:r w:rsidRPr="001D562C">
        <w:t>[1-5-12, States News Service, “CANADA: CLIMATE CRIMINAL”, Lexis, accessed 7-12-13, JB]</w:t>
      </w:r>
    </w:p>
    <w:p w:rsidR="001244CC" w:rsidRPr="001D562C" w:rsidRDefault="001244CC" w:rsidP="001244CC"/>
    <w:p w:rsidR="001244CC" w:rsidRPr="001D562C" w:rsidRDefault="001244CC" w:rsidP="001244CC">
      <w:r w:rsidRPr="001D562C">
        <w:rPr>
          <w:rStyle w:val="StyleBoldUnderline"/>
        </w:rPr>
        <w:lastRenderedPageBreak/>
        <w:t>At the dawn of the 21st century a new political regime has transformed Canada from global hero</w:t>
      </w:r>
      <w:r w:rsidRPr="001D562C">
        <w:t xml:space="preserve"> - once standing up for peace, people, and nature - </w:t>
      </w:r>
      <w:r w:rsidRPr="001D562C">
        <w:rPr>
          <w:rStyle w:val="StyleBoldUnderline"/>
        </w:rPr>
        <w:t>to global criminal</w:t>
      </w:r>
      <w:r w:rsidRPr="001D562C">
        <w:t>, plunging into war, eroding civil rights, and destroying environments.</w:t>
      </w:r>
    </w:p>
    <w:p w:rsidR="001244CC" w:rsidRPr="001D562C" w:rsidRDefault="001244CC" w:rsidP="001244CC">
      <w:r w:rsidRPr="001D562C">
        <w:rPr>
          <w:rStyle w:val="StyleBoldUnderline"/>
        </w:rPr>
        <w:t xml:space="preserve">What happened to Canada? </w:t>
      </w:r>
      <w:proofErr w:type="gramStart"/>
      <w:r w:rsidRPr="001D562C">
        <w:rPr>
          <w:rStyle w:val="StyleBoldUnderline"/>
        </w:rPr>
        <w:t>Oil.</w:t>
      </w:r>
      <w:proofErr w:type="gramEnd"/>
      <w:r w:rsidRPr="001D562C">
        <w:t xml:space="preserve"> And not just any oil, but </w:t>
      </w:r>
      <w:r w:rsidRPr="001D562C">
        <w:rPr>
          <w:rStyle w:val="StyleBoldUnderline"/>
        </w:rPr>
        <w:t>the world's dirtiest, most destructive oil.</w:t>
      </w:r>
      <w:r w:rsidRPr="001D562C">
        <w:t xml:space="preserve"> Canada's betrayal at the Durban climate talks - abandoning its Kyoto Accord commitments - is the direct effect of becoming a petro-state.</w:t>
      </w:r>
    </w:p>
    <w:p w:rsidR="001244CC" w:rsidRPr="001D562C" w:rsidRDefault="001244CC" w:rsidP="001244CC">
      <w:pPr>
        <w:rPr>
          <w:rStyle w:val="StyleBoldUnderline"/>
        </w:rPr>
      </w:pPr>
      <w:r w:rsidRPr="001D562C">
        <w:rPr>
          <w:rStyle w:val="StyleBoldUnderline"/>
        </w:rPr>
        <w:t>By the late 20th century, oil companies knew that the world's conventional oil fields were in decline and oil production would soon peak</w:t>
      </w:r>
      <w:r w:rsidRPr="001D562C">
        <w:t xml:space="preserve">, which it did in 2005. These companies, including sovereign oil powers such as </w:t>
      </w:r>
      <w:proofErr w:type="spellStart"/>
      <w:r w:rsidRPr="001D562C">
        <w:t>PetroChina</w:t>
      </w:r>
      <w:proofErr w:type="spellEnd"/>
      <w:r w:rsidRPr="001D562C">
        <w:t xml:space="preserve">, turned their attention to low-grade hydrocarbon deposits in shale gas, deep offshore fields, and Canada's Alberta tar sands. Simultaneously, </w:t>
      </w:r>
      <w:r w:rsidRPr="001D562C">
        <w:rPr>
          <w:rStyle w:val="StyleBoldUnderline"/>
        </w:rPr>
        <w:t>inside Canada, oil companies began promoting the political career of the</w:t>
      </w:r>
      <w:r w:rsidRPr="001D562C">
        <w:t xml:space="preserve"> son of an Alberta oil executive, the </w:t>
      </w:r>
      <w:r w:rsidRPr="001D562C">
        <w:rPr>
          <w:rStyle w:val="StyleBoldUnderline"/>
        </w:rPr>
        <w:t>conservative ideologue Stephen Harper.</w:t>
      </w:r>
    </w:p>
    <w:p w:rsidR="001244CC" w:rsidRPr="001D562C" w:rsidRDefault="001244CC" w:rsidP="001244CC">
      <w:pPr>
        <w:rPr>
          <w:rStyle w:val="StyleBoldUnderline"/>
        </w:rPr>
      </w:pPr>
      <w:r w:rsidRPr="001D562C">
        <w:rPr>
          <w:rStyle w:val="StyleBoldUnderline"/>
        </w:rPr>
        <w:t>Shell Oil opened operations in the tar sands in 2003</w:t>
      </w:r>
      <w:r w:rsidRPr="001D562C">
        <w:t xml:space="preserve">. In 2004, </w:t>
      </w:r>
      <w:r w:rsidRPr="001D562C">
        <w:rPr>
          <w:rStyle w:val="StyleBoldUnderline"/>
        </w:rPr>
        <w:t>the same year Canada signed the Kyoto Accord, committing to reduce carbon emissions</w:t>
      </w:r>
      <w:r w:rsidRPr="001D562C">
        <w:t xml:space="preserve">, oil companies began to form "think tanks" and </w:t>
      </w:r>
      <w:proofErr w:type="spellStart"/>
      <w:proofErr w:type="gramStart"/>
      <w:r w:rsidRPr="001D562C">
        <w:t>astroturf</w:t>
      </w:r>
      <w:proofErr w:type="spellEnd"/>
      <w:proofErr w:type="gramEnd"/>
      <w:r w:rsidRPr="001D562C">
        <w:t xml:space="preserve"> groups in Canada to establish the oil agenda and promote Harper as Conservative Party leader. Two years later, in 2006, </w:t>
      </w:r>
      <w:r w:rsidRPr="001D562C">
        <w:rPr>
          <w:rStyle w:val="StyleBoldUnderline"/>
        </w:rPr>
        <w:t>Harper's Conservatives formed a minority government with 36% of the popular vote and launched Canada's petro-state era, slashing environmental regulations, joining US Middle East wars, and launching a tar sands campaign, one of the most ecologically destructive industrial projects in human history.</w:t>
      </w:r>
    </w:p>
    <w:p w:rsidR="001244CC" w:rsidRPr="001D562C" w:rsidRDefault="001244CC" w:rsidP="001244CC">
      <w:r w:rsidRPr="001D562C">
        <w:t xml:space="preserve">In Durban, </w:t>
      </w:r>
      <w:r w:rsidRPr="001D562C">
        <w:rPr>
          <w:rStyle w:val="StyleBoldUnderline"/>
        </w:rPr>
        <w:t>in December 2011</w:t>
      </w:r>
      <w:r w:rsidRPr="001D562C">
        <w:t xml:space="preserve">, after mocking climate science and common decency, </w:t>
      </w:r>
      <w:r w:rsidRPr="001D562C">
        <w:rPr>
          <w:rStyle w:val="StyleBoldUnderline"/>
        </w:rPr>
        <w:t>Canada's Environment Minister,</w:t>
      </w:r>
      <w:r w:rsidRPr="001D562C">
        <w:t xml:space="preserve"> Peter </w:t>
      </w:r>
      <w:r w:rsidRPr="001D562C">
        <w:rPr>
          <w:rStyle w:val="StyleBoldUnderline"/>
        </w:rPr>
        <w:t>Kent announced that Canada would abandon the Kyoto deal</w:t>
      </w:r>
      <w:r w:rsidRPr="001D562C">
        <w:t>, abrogating a legally binding international agreement, which Canada had signed seven years earlier.</w:t>
      </w:r>
    </w:p>
    <w:p w:rsidR="001244CC" w:rsidRPr="001D562C" w:rsidRDefault="001244CC" w:rsidP="001244CC">
      <w:r w:rsidRPr="001D562C">
        <w:rPr>
          <w:rStyle w:val="StyleBoldUnderline"/>
        </w:rPr>
        <w:t>The Canadian government has become the policy arm and public relations voice of the international oil industry, discarding its reputation as an ethical country. Millions of Canadians have expressed outrage at the government that abandoned them and shamed Canada</w:t>
      </w:r>
      <w:r w:rsidRPr="001D562C">
        <w:t xml:space="preserve"> on the world stage. </w:t>
      </w:r>
      <w:r w:rsidRPr="001D562C">
        <w:rPr>
          <w:rStyle w:val="StyleBoldUnderline"/>
        </w:rPr>
        <w:t>These voices are rarely heard in Canada's corporate media. Meanwhile, Canadians witness an erosion of free press and civil rights within their own nation. They should not be surprised</w:t>
      </w:r>
      <w:r w:rsidRPr="001D562C">
        <w:t>.</w:t>
      </w:r>
    </w:p>
    <w:p w:rsidR="001244CC" w:rsidRPr="001D562C" w:rsidRDefault="001244CC" w:rsidP="001244CC">
      <w:r w:rsidRPr="001D562C">
        <w:t>Life as an oil resource colony</w:t>
      </w:r>
    </w:p>
    <w:p w:rsidR="001244CC" w:rsidRPr="001D562C" w:rsidRDefault="001244CC" w:rsidP="001244CC">
      <w:r w:rsidRPr="001D562C">
        <w:t>"</w:t>
      </w:r>
      <w:r w:rsidRPr="001D562C">
        <w:rPr>
          <w:rStyle w:val="StyleBoldUnderline"/>
        </w:rPr>
        <w:t>Oil and democracy do not generally mix</w:t>
      </w:r>
      <w:r w:rsidRPr="001D562C">
        <w:t xml:space="preserve">," explains Terry Karl in The Paradox of Plenty: Oil Booms and Petro-States. </w:t>
      </w:r>
      <w:r w:rsidRPr="001D562C">
        <w:rPr>
          <w:rStyle w:val="StyleBoldUnderline"/>
        </w:rPr>
        <w:t>Oil is a "resource curse"</w:t>
      </w:r>
      <w:r w:rsidRPr="001D562C">
        <w:t xml:space="preserve"> for local populations, as experienced by Nigeria, Indonesia, Venezuela, Iran, Algeria, Saudi Arabia, and other nations. </w:t>
      </w:r>
      <w:r w:rsidRPr="001D562C">
        <w:rPr>
          <w:rStyle w:val="StyleBoldUnderline"/>
        </w:rPr>
        <w:t>Oil rich nations attract oil industry patrons, who tend to support dictators</w:t>
      </w:r>
      <w:r w:rsidRPr="001D562C">
        <w:t>. Petro-states often lose local economic sovereignty, suffer human rights atrocities, and see their environments devastated.</w:t>
      </w:r>
    </w:p>
    <w:p w:rsidR="001244CC" w:rsidRPr="001D562C" w:rsidRDefault="001244CC" w:rsidP="001244CC">
      <w:r w:rsidRPr="001D562C">
        <w:rPr>
          <w:rStyle w:val="StyleBoldUnderline"/>
        </w:rPr>
        <w:t>In the 1970s, the UK and Dutch economies experienced the oil curse</w:t>
      </w:r>
      <w:r w:rsidRPr="001D562C">
        <w:t xml:space="preserve"> as the North Sea oil and gas boom gave the illusion of prosperity while eroding sovereign economic capacity. Britain's petro-state leader Margaret Thatcher used oil revenues to wage war, create banking empires, and subsidize elite society, while plundering the environment and leaving common citizens dispossessed of their own national heritage.</w:t>
      </w:r>
    </w:p>
    <w:p w:rsidR="009B2585" w:rsidRDefault="001244CC" w:rsidP="001244CC">
      <w:r w:rsidRPr="001D562C">
        <w:t xml:space="preserve">In 1977 </w:t>
      </w:r>
      <w:r w:rsidRPr="001D562C">
        <w:rPr>
          <w:rStyle w:val="StyleBoldUnderline"/>
        </w:rPr>
        <w:t>The Economist magazine coined the term "Dutch disease" to describe the social and manufacturing decline caused by extreme resource exploitation. Oil revenues make a nation's currency appear stronger for a while, but this makes their exports more expensive and undermines manufacturing and local economy.</w:t>
      </w:r>
      <w:r w:rsidR="009B2585">
        <w:t xml:space="preserve">  </w:t>
      </w:r>
    </w:p>
    <w:p w:rsidR="009B2585" w:rsidRDefault="009B2585" w:rsidP="001244CC"/>
    <w:p w:rsidR="00D268BD" w:rsidRPr="001D562C" w:rsidRDefault="00D268BD" w:rsidP="00D268BD">
      <w:pPr>
        <w:pStyle w:val="Heading3"/>
        <w:rPr>
          <w:rFonts w:cs="Times New Roman"/>
        </w:rPr>
      </w:pPr>
      <w:r w:rsidRPr="001D562C">
        <w:rPr>
          <w:rFonts w:cs="Times New Roman"/>
        </w:rPr>
        <w:lastRenderedPageBreak/>
        <w:t xml:space="preserve">Resource </w:t>
      </w:r>
      <w:r w:rsidR="00E859DE">
        <w:rPr>
          <w:rFonts w:cs="Times New Roman"/>
        </w:rPr>
        <w:t xml:space="preserve">Wealth </w:t>
      </w:r>
      <w:r w:rsidRPr="001D562C">
        <w:rPr>
          <w:rFonts w:cs="Times New Roman"/>
        </w:rPr>
        <w:t>Links</w:t>
      </w:r>
    </w:p>
    <w:p w:rsidR="00D268BD" w:rsidRPr="001D562C" w:rsidRDefault="00D268BD" w:rsidP="00D268BD"/>
    <w:p w:rsidR="00D268BD" w:rsidRPr="001D562C" w:rsidRDefault="00D268BD" w:rsidP="00D268BD">
      <w:pPr>
        <w:pStyle w:val="Heading4"/>
        <w:rPr>
          <w:rFonts w:cs="Times New Roman"/>
        </w:rPr>
      </w:pPr>
      <w:r w:rsidRPr="001D562C">
        <w:rPr>
          <w:rFonts w:cs="Times New Roman"/>
        </w:rPr>
        <w:t>Unconditional access to resource wealth ensures politicians act in their own interests rather than benefit the local economy</w:t>
      </w:r>
    </w:p>
    <w:p w:rsidR="00D268BD" w:rsidRPr="001D562C" w:rsidRDefault="00D268BD" w:rsidP="00D268BD">
      <w:pPr>
        <w:rPr>
          <w:rStyle w:val="StyleStyleBold12pt"/>
        </w:rPr>
      </w:pPr>
      <w:r w:rsidRPr="001D562C">
        <w:rPr>
          <w:rStyle w:val="StyleStyleBold12pt"/>
        </w:rPr>
        <w:t>Keenan, University of Illinois associate professor of law, 9</w:t>
      </w:r>
    </w:p>
    <w:p w:rsidR="00D268BD" w:rsidRPr="001D562C" w:rsidRDefault="00D268BD" w:rsidP="00D268BD">
      <w:r w:rsidRPr="001D562C">
        <w:t>(Patrick J., 2009, “CURSE OR CURE? CHINA, AFRICA, AND THE EFFECTS OF UNCONDITIONED WEALTH”, Berkeley Journal of International Law, vol. 84, Lexis, accessed 7/13/13, JZ)</w:t>
      </w:r>
    </w:p>
    <w:p w:rsidR="00D268BD" w:rsidRPr="001D562C" w:rsidRDefault="00D268BD" w:rsidP="00D268BD"/>
    <w:p w:rsidR="00D268BD" w:rsidRPr="001D562C" w:rsidRDefault="00D268BD" w:rsidP="00D268BD">
      <w:r w:rsidRPr="001D562C">
        <w:t xml:space="preserve">One economic explanation for the resource curse is that </w:t>
      </w:r>
      <w:r w:rsidRPr="001D562C">
        <w:rPr>
          <w:rStyle w:val="StyleBoldUnderline"/>
        </w:rPr>
        <w:t>resource wealth has the effect of reallocating domestic production in inefficient ways.</w:t>
      </w:r>
      <w:r w:rsidRPr="001D562C">
        <w:t xml:space="preserve"> On this account, </w:t>
      </w:r>
      <w:r w:rsidRPr="001D562C">
        <w:rPr>
          <w:rStyle w:val="StyleBoldUnderline"/>
        </w:rPr>
        <w:t>the resource sector pulls capital and labor away from other sectors that might, over the long term, be more likely to improve social welfare or might improve social welfare for more people</w:t>
      </w:r>
      <w:r w:rsidRPr="001D562C">
        <w:t xml:space="preserve">. Similarly, </w:t>
      </w:r>
      <w:r w:rsidRPr="001D562C">
        <w:rPr>
          <w:rStyle w:val="StyleBoldUnderline"/>
        </w:rPr>
        <w:t>resource wealth can undermine the incentives that might produce responsive political institutions or efficient policies</w:t>
      </w:r>
      <w:r w:rsidRPr="001D562C">
        <w:t xml:space="preserve">. Put another way, when domestic institutions do not create sufficient barriers to "discretionary redistribution" of resource rents and political power, </w:t>
      </w:r>
      <w:r w:rsidRPr="001D562C">
        <w:rPr>
          <w:rStyle w:val="StyleBoldUnderline"/>
        </w:rPr>
        <w:t>the result can be a "redistributive struggle"</w:t>
      </w:r>
      <w:r w:rsidRPr="001D562C">
        <w:t xml:space="preserve"> in which "a greater share of resources ends up in nontaxable inefficient activities" than would be optimal. </w:t>
      </w:r>
      <w:proofErr w:type="gramStart"/>
      <w:r w:rsidRPr="001D562C">
        <w:t>n130</w:t>
      </w:r>
      <w:proofErr w:type="gramEnd"/>
      <w:r w:rsidRPr="001D562C">
        <w:t xml:space="preserve"> My focus here is not on the policies adopted to manage the wealth but on the ways that leaders and aspiring leaders attempt to gain and retain power.</w:t>
      </w:r>
    </w:p>
    <w:p w:rsidR="00D268BD" w:rsidRPr="001D562C" w:rsidRDefault="00D268BD" w:rsidP="00D268BD">
      <w:r w:rsidRPr="001D562C">
        <w:t xml:space="preserve">When natural resources are described as a curse, one prominent reason is the effect that resource wealth seems to have on the way politicians act. There is no way to know how politicians respond to incentives. Consider first the most general issue: whether states that derive most of their income from oil revenues score worse on various measures of democracy. The available evidence suggests that </w:t>
      </w:r>
      <w:r w:rsidRPr="001D562C">
        <w:rPr>
          <w:rStyle w:val="StyleBoldUnderline"/>
        </w:rPr>
        <w:t>resource revenues are associated with weaker democracies</w:t>
      </w:r>
      <w:r w:rsidRPr="001D562C">
        <w:t xml:space="preserve">. </w:t>
      </w:r>
      <w:proofErr w:type="gramStart"/>
      <w:r w:rsidRPr="001D562C">
        <w:t>n131</w:t>
      </w:r>
      <w:proofErr w:type="gramEnd"/>
      <w:r w:rsidRPr="001D562C">
        <w:t xml:space="preserve"> More specifically, </w:t>
      </w:r>
      <w:r w:rsidRPr="001D562C">
        <w:rPr>
          <w:rStyle w:val="StyleBoldUnderline"/>
        </w:rPr>
        <w:t>resource wealth</w:t>
      </w:r>
      <w:r w:rsidRPr="001D562C">
        <w:t xml:space="preserve"> does not appear to destroy well-functioning democracies. </w:t>
      </w:r>
      <w:proofErr w:type="gramStart"/>
      <w:r w:rsidRPr="001D562C">
        <w:t>n132</w:t>
      </w:r>
      <w:proofErr w:type="gramEnd"/>
      <w:r w:rsidRPr="001D562C">
        <w:t xml:space="preserve"> Instead, it </w:t>
      </w:r>
      <w:r w:rsidRPr="001D562C">
        <w:rPr>
          <w:rStyle w:val="StyleBoldUnderline"/>
        </w:rPr>
        <w:t>appears to strengthen autocratic regimes and delay or prevent transitions to democracy</w:t>
      </w:r>
      <w:r w:rsidRPr="001D562C">
        <w:t xml:space="preserve"> that might otherwise be expected. n133</w:t>
      </w:r>
    </w:p>
    <w:p w:rsidR="00D268BD" w:rsidRPr="001D562C" w:rsidRDefault="00D268BD" w:rsidP="00D268BD">
      <w:r w:rsidRPr="001D562C">
        <w:rPr>
          <w:rStyle w:val="StyleBoldUnderline"/>
        </w:rPr>
        <w:t>Unconditioned wealth shapes the incentives politicians</w:t>
      </w:r>
      <w:r w:rsidRPr="001D562C">
        <w:t xml:space="preserve"> face in three areas. First, if political power is the primary means to obtain access to wealth, </w:t>
      </w:r>
      <w:r w:rsidRPr="001D562C">
        <w:rPr>
          <w:rStyle w:val="StyleBoldUnderline"/>
        </w:rPr>
        <w:t>politicians have a strong incentive to retain power</w:t>
      </w:r>
      <w:r w:rsidRPr="001D562C">
        <w:t xml:space="preserve"> for as long as possible. Consequently, u</w:t>
      </w:r>
      <w:r w:rsidRPr="001D562C">
        <w:rPr>
          <w:rStyle w:val="StyleBoldUnderline"/>
        </w:rPr>
        <w:t>nconditioned wealth creates an incentive to centralize control of access to the source of the wealth.</w:t>
      </w:r>
      <w:r w:rsidRPr="001D562C">
        <w:t xml:space="preserve"> Second, </w:t>
      </w:r>
      <w:r w:rsidRPr="001D562C">
        <w:rPr>
          <w:rStyle w:val="StyleBoldUnderline"/>
        </w:rPr>
        <w:t>unconditioned wealth can lead politicians to cease to rely on taxe</w:t>
      </w:r>
      <w:r w:rsidRPr="001D562C">
        <w:t>s or other sources of revenue available only if</w:t>
      </w:r>
      <w:r w:rsidR="00A24088">
        <w:t xml:space="preserve"> </w:t>
      </w:r>
      <w:r w:rsidRPr="001D562C">
        <w:t>[*112]</w:t>
      </w:r>
      <w:r w:rsidR="00A24088">
        <w:t xml:space="preserve"> </w:t>
      </w:r>
      <w:r w:rsidRPr="001D562C">
        <w:t xml:space="preserve">the politician is at least moderately sensitive to the wishes of citizens. Finally, when political power and wealth are so closely linked, and when politicians can distribute resource revenue however they wish, </w:t>
      </w:r>
      <w:r w:rsidRPr="001D562C">
        <w:rPr>
          <w:rStyle w:val="StyleBoldUnderline"/>
        </w:rPr>
        <w:t>there is a strong trend to increase the number of government jobs</w:t>
      </w:r>
      <w:r w:rsidRPr="001D562C">
        <w:t xml:space="preserve"> beyond an optimal level.</w:t>
      </w:r>
    </w:p>
    <w:p w:rsidR="00D268BD" w:rsidRPr="001D562C" w:rsidRDefault="00D268BD" w:rsidP="00D268BD">
      <w:r w:rsidRPr="001D562C">
        <w:t xml:space="preserve">In many poor countries, </w:t>
      </w:r>
      <w:r w:rsidRPr="001D562C">
        <w:rPr>
          <w:rStyle w:val="StyleBoldUnderline"/>
        </w:rPr>
        <w:t>the path to wealth almost invariably leads through political office</w:t>
      </w:r>
      <w:r w:rsidRPr="001D562C">
        <w:t xml:space="preserve">. This is particularly true in resource-rich states in which the government controls access to the revenue generated by resource extraction. When this is the case, </w:t>
      </w:r>
      <w:r w:rsidRPr="001D562C">
        <w:rPr>
          <w:rStyle w:val="StyleBoldUnderline"/>
        </w:rPr>
        <w:t>those in power have an incentive to maintain tight control over access to resources</w:t>
      </w:r>
      <w:r w:rsidRPr="001D562C">
        <w:t xml:space="preserve">, and incumbency can emerge as a substantial advantage. </w:t>
      </w:r>
      <w:proofErr w:type="gramStart"/>
      <w:r w:rsidRPr="001D562C">
        <w:t>n134</w:t>
      </w:r>
      <w:proofErr w:type="gramEnd"/>
      <w:r w:rsidRPr="001D562C">
        <w:t xml:space="preserve"> Broadly speaking, the evidence supports this intuition. For example, other things equal, states that derive a substantial portion of their revenue from oil wealth tend to have regimes that are longer-lived n135 and less democratic than would otherwise be expected. n136</w:t>
      </w:r>
    </w:p>
    <w:p w:rsidR="00D268BD" w:rsidRPr="001D562C" w:rsidRDefault="00D268BD" w:rsidP="00D268BD">
      <w:r w:rsidRPr="001D562C">
        <w:t xml:space="preserve">It is, of course, difficult to determine exactly why this is so. Consider the example of Nigeria. There, the state-owned oil company is a partner in every project relating to the country's abundant oil and natural gas, which ensures that government ministers have a constant source of revenue. </w:t>
      </w:r>
      <w:proofErr w:type="gramStart"/>
      <w:r w:rsidRPr="001D562C">
        <w:t>n137</w:t>
      </w:r>
      <w:proofErr w:type="gramEnd"/>
      <w:r w:rsidRPr="001D562C">
        <w:t xml:space="preserve"> Such an ownership structure is perfectly rational from the perspective of a politician concerned with staying in power, but it can undermine political accountability for two primary reasons. First, only incumbent politicians (and their allies) have access to resource rents. This means that the advantages of incumbency - present in virtually every democracy - are multiplied significantly, which gives incumbents a strong incentive to </w:t>
      </w:r>
      <w:r w:rsidRPr="001D562C">
        <w:lastRenderedPageBreak/>
        <w:t xml:space="preserve">stay in power. </w:t>
      </w:r>
      <w:proofErr w:type="gramStart"/>
      <w:r w:rsidRPr="001D562C">
        <w:t>n138</w:t>
      </w:r>
      <w:proofErr w:type="gramEnd"/>
      <w:r w:rsidRPr="001D562C">
        <w:t xml:space="preserve"> Second, potential challengers to incumbents see the same landscape as do incumbents. This could have the effect of driving honest leaders from politics or attracting leaders whose only interest is money.</w:t>
      </w:r>
    </w:p>
    <w:p w:rsidR="009B2585" w:rsidRDefault="00D268BD" w:rsidP="00D268BD">
      <w:pPr>
        <w:rPr>
          <w:rStyle w:val="StyleBoldUnderline"/>
        </w:rPr>
      </w:pPr>
      <w:r w:rsidRPr="001D562C">
        <w:t xml:space="preserve">Another explanation for the negative political effects of resource wealth again begins with the assumption that in states rich with resources, those in power will spend prodigiously to remain in power. If this is true, </w:t>
      </w:r>
      <w:r w:rsidRPr="001D562C">
        <w:rPr>
          <w:rStyle w:val="StyleBoldUnderline"/>
        </w:rPr>
        <w:t>do resource-rich governments spend resource wealth to purchase stability, and if so, what are the effects of this spending</w:t>
      </w:r>
      <w:r w:rsidRPr="001D562C">
        <w:t>? In Africa, states "with large natural resource</w:t>
      </w:r>
      <w:r w:rsidR="00A24088">
        <w:t xml:space="preserve"> </w:t>
      </w:r>
      <w:r w:rsidRPr="001D562C">
        <w:t>[*113]</w:t>
      </w:r>
      <w:r w:rsidR="00A24088">
        <w:t xml:space="preserve"> </w:t>
      </w:r>
      <w:r w:rsidRPr="001D562C">
        <w:t xml:space="preserve">endowments have higher levels of government consumption than resource-poor countries." n139 Governments can spend this wealth in several ways. </w:t>
      </w:r>
      <w:r w:rsidRPr="001D562C">
        <w:rPr>
          <w:rStyle w:val="StyleBoldUnderline"/>
        </w:rPr>
        <w:t>One way for incumbent politicians to maintain support is to increase the number of public-sector jobs</w:t>
      </w:r>
      <w:r w:rsidRPr="001D562C">
        <w:t>. This strategy, while useful to those who receive the new jobs and the politicians who may be more likely to be reelected, comes at the cost of "transferring labor from the relatively high productivity private sector to the low productivity public sector." n140 A</w:t>
      </w:r>
      <w:r w:rsidRPr="001D562C">
        <w:rPr>
          <w:rStyle w:val="StyleBoldUnderline"/>
        </w:rPr>
        <w:t>nother strategy is to put in place economic policies to win favor with consumers, by ensuring low prices for consumer goods, and loyal producers, by ensuring low prices for inputs.</w:t>
      </w:r>
      <w:r w:rsidR="009B2585">
        <w:rPr>
          <w:rStyle w:val="StyleBoldUnderline"/>
        </w:rPr>
        <w:t xml:space="preserve"> </w:t>
      </w:r>
    </w:p>
    <w:p w:rsidR="009B2585" w:rsidRDefault="009B2585" w:rsidP="00D268BD">
      <w:pPr>
        <w:rPr>
          <w:rStyle w:val="StyleBoldUnderline"/>
        </w:rPr>
      </w:pPr>
    </w:p>
    <w:p w:rsidR="001244CC" w:rsidRPr="001D562C" w:rsidRDefault="001244CC" w:rsidP="001244CC">
      <w:pPr>
        <w:pStyle w:val="Heading4"/>
        <w:rPr>
          <w:rFonts w:cs="Times New Roman"/>
        </w:rPr>
      </w:pPr>
      <w:r w:rsidRPr="001D562C">
        <w:rPr>
          <w:rFonts w:cs="Times New Roman"/>
        </w:rPr>
        <w:t xml:space="preserve">Domestic </w:t>
      </w:r>
      <w:r>
        <w:rPr>
          <w:rFonts w:cs="Times New Roman"/>
        </w:rPr>
        <w:t>e</w:t>
      </w:r>
      <w:r w:rsidRPr="001D562C">
        <w:rPr>
          <w:rFonts w:cs="Times New Roman"/>
        </w:rPr>
        <w:t xml:space="preserve">nergy reliance has historically caused increased levels of corruption and governmental degradation – </w:t>
      </w:r>
      <w:r>
        <w:rPr>
          <w:rFonts w:cs="Times New Roman"/>
        </w:rPr>
        <w:t>exceptions are not the rule</w:t>
      </w:r>
    </w:p>
    <w:p w:rsidR="001244CC" w:rsidRPr="001D562C" w:rsidRDefault="001244CC" w:rsidP="001244CC">
      <w:pPr>
        <w:rPr>
          <w:rStyle w:val="StyleStyleBold12pt"/>
        </w:rPr>
      </w:pPr>
      <w:r w:rsidRPr="001D562C">
        <w:rPr>
          <w:rStyle w:val="StyleStyleBold12pt"/>
        </w:rPr>
        <w:t>Pacific Environment press release, 13</w:t>
      </w:r>
    </w:p>
    <w:p w:rsidR="001244CC" w:rsidRPr="001D562C" w:rsidRDefault="001244CC" w:rsidP="001244CC">
      <w:r w:rsidRPr="001D562C">
        <w:t>[States News Service, 2-15-13, “THE CURSE OF CRUDE”, Lexis, accessed 7-12-13, JB]</w:t>
      </w:r>
    </w:p>
    <w:p w:rsidR="001244CC" w:rsidRPr="001D562C" w:rsidRDefault="001244CC" w:rsidP="001244CC"/>
    <w:p w:rsidR="001244CC" w:rsidRPr="001D562C" w:rsidRDefault="001244CC" w:rsidP="001244CC">
      <w:r w:rsidRPr="001D562C">
        <w:t>The following information was released by Pacific Environment:</w:t>
      </w:r>
    </w:p>
    <w:p w:rsidR="001244CC" w:rsidRPr="001D562C" w:rsidRDefault="001244CC" w:rsidP="001244CC">
      <w:r w:rsidRPr="001D562C">
        <w:t xml:space="preserve">At least since the beginning of the financial crisis in 2008 it's been a common refrain throughout the world that </w:t>
      </w:r>
      <w:r w:rsidRPr="001D562C">
        <w:rPr>
          <w:rStyle w:val="StyleBoldUnderline"/>
        </w:rPr>
        <w:t>countries must crank up resource extraction projects to stimulate economic development</w:t>
      </w:r>
      <w:r w:rsidRPr="001244CC">
        <w:rPr>
          <w:rStyle w:val="StyleBoldUnderline"/>
        </w:rPr>
        <w:t>. It's an easy argument -</w:t>
      </w:r>
      <w:r w:rsidRPr="001D562C">
        <w:t xml:space="preserve"> </w:t>
      </w:r>
      <w:r w:rsidRPr="001D562C">
        <w:rPr>
          <w:rStyle w:val="StyleBoldUnderline"/>
        </w:rPr>
        <w:t>more resources equal more money which creates better economic conditions</w:t>
      </w:r>
      <w:r w:rsidRPr="001D562C">
        <w:t xml:space="preserve"> </w:t>
      </w:r>
      <w:r w:rsidRPr="001D562C">
        <w:rPr>
          <w:rStyle w:val="StyleBoldUnderline"/>
        </w:rPr>
        <w:t>- and it's also wrong</w:t>
      </w:r>
      <w:r w:rsidRPr="001D562C">
        <w:t xml:space="preserve">. </w:t>
      </w:r>
      <w:r w:rsidRPr="001244CC">
        <w:rPr>
          <w:rStyle w:val="StyleBoldUnderline"/>
        </w:rPr>
        <w:t>A New York Times article</w:t>
      </w:r>
      <w:r w:rsidRPr="001D562C">
        <w:t xml:space="preserve"> published February 13 </w:t>
      </w:r>
      <w:r w:rsidRPr="001244CC">
        <w:rPr>
          <w:rStyle w:val="StyleBoldUnderline"/>
        </w:rPr>
        <w:t>contradicts a lot of conventional wisdom about natural resources and economic development, claiming that valuable</w:t>
      </w:r>
      <w:r w:rsidRPr="001D562C">
        <w:rPr>
          <w:rStyle w:val="StyleBoldUnderline"/>
        </w:rPr>
        <w:t xml:space="preserve"> natural resources, especially oil, are a "curse" that often leads to increased corruption, poor governance, and poverty</w:t>
      </w:r>
      <w:r w:rsidRPr="001D562C">
        <w:t>. It's a sobering thought as politicians throughout the Pacific region ponder increased resource development in the next few years.</w:t>
      </w:r>
    </w:p>
    <w:p w:rsidR="001244CC" w:rsidRPr="001D562C" w:rsidRDefault="001244CC" w:rsidP="001244CC">
      <w:r w:rsidRPr="001D562C">
        <w:rPr>
          <w:rStyle w:val="StyleBoldUnderline"/>
        </w:rPr>
        <w:t>Evidence of this "curse" is everywhere in Russia</w:t>
      </w:r>
      <w:r w:rsidRPr="001D562C">
        <w:t xml:space="preserve">, one of the world's largest oil and gas exporters. </w:t>
      </w:r>
      <w:r w:rsidRPr="001D562C">
        <w:rPr>
          <w:rStyle w:val="StyleBoldUnderline"/>
        </w:rPr>
        <w:t>While luxury boutiques and car dealerships are opening in large cities, ubiquitous unemployment, poverty, and decaying infrastructure persist everywhere else</w:t>
      </w:r>
      <w:r w:rsidRPr="001D562C">
        <w:t xml:space="preserve">. Why? Because </w:t>
      </w:r>
      <w:r w:rsidRPr="001D562C">
        <w:rPr>
          <w:rStyle w:val="StyleBoldUnderline"/>
        </w:rPr>
        <w:t>oil drilling requires lots of capital and technology but relatively few people</w:t>
      </w:r>
      <w:r w:rsidRPr="001D562C">
        <w:t xml:space="preserve">. </w:t>
      </w:r>
      <w:proofErr w:type="gramStart"/>
      <w:r w:rsidRPr="001D562C">
        <w:t>So much for "job creation."</w:t>
      </w:r>
      <w:proofErr w:type="gramEnd"/>
      <w:r w:rsidRPr="001D562C">
        <w:t xml:space="preserve"> And a ruble inflated by oil exports causes labor-intensive manufactured products to lose value at home and abroad. Even in Moscow, everything but vodka is stamped "Made in China." Because </w:t>
      </w:r>
      <w:r w:rsidRPr="001D562C">
        <w:rPr>
          <w:rStyle w:val="StyleBoldUnderline"/>
        </w:rPr>
        <w:t>Russia's tax coffers are filled primarily with petrodollars instead of taxpayer contributions, the governing class has no incentive to meet the needs of the broader population. The result is rampant corruption, an increasingly repressive political climate, collapsing infrastructure, environmental degradation on a massive scale</w:t>
      </w:r>
      <w:r w:rsidRPr="001D562C">
        <w:t>, and complete government unresponsiveness. It's no surprise that government officials are adopting increasingly desperate measures to prevent civil society from undermining their nationwide get rich quick scheme.</w:t>
      </w:r>
    </w:p>
    <w:p w:rsidR="001244CC" w:rsidRPr="001D562C" w:rsidRDefault="001244CC" w:rsidP="001244CC">
      <w:r w:rsidRPr="001D562C">
        <w:t xml:space="preserve">But </w:t>
      </w:r>
      <w:r w:rsidRPr="001D562C">
        <w:rPr>
          <w:rStyle w:val="StyleBoldUnderline"/>
        </w:rPr>
        <w:t>this curse doesn't affect all resource-rich territories</w:t>
      </w:r>
      <w:r w:rsidRPr="001D562C">
        <w:t xml:space="preserve">, right? What about Norway? </w:t>
      </w:r>
      <w:r w:rsidRPr="001D562C">
        <w:rPr>
          <w:rStyle w:val="StyleBoldUnderline"/>
        </w:rPr>
        <w:t>Norway is something of a special case, fortunate enough to have developed democratic institutions before it discovered oil</w:t>
      </w:r>
      <w:r w:rsidRPr="001D562C">
        <w:t xml:space="preserve">. </w:t>
      </w:r>
      <w:proofErr w:type="gramStart"/>
      <w:r w:rsidRPr="001D562C">
        <w:t xml:space="preserve">And </w:t>
      </w:r>
      <w:r w:rsidRPr="001D562C">
        <w:rPr>
          <w:rStyle w:val="StyleBoldUnderline"/>
        </w:rPr>
        <w:t>what about the United States</w:t>
      </w:r>
      <w:r w:rsidRPr="001D562C">
        <w:t>?</w:t>
      </w:r>
      <w:proofErr w:type="gramEnd"/>
      <w:r w:rsidRPr="001D562C">
        <w:t xml:space="preserve"> </w:t>
      </w:r>
      <w:r w:rsidRPr="001D562C">
        <w:rPr>
          <w:rStyle w:val="StyleBoldUnderline"/>
        </w:rPr>
        <w:t>While it may be true that the U.S.'s vast resources haven't caused us to sink into despotism, it's hard to argue that they have been a net benefit</w:t>
      </w:r>
      <w:r w:rsidRPr="001D562C">
        <w:t xml:space="preserve">. For starters, </w:t>
      </w:r>
      <w:r w:rsidRPr="001D562C">
        <w:rPr>
          <w:rStyle w:val="StyleBoldUnderline"/>
        </w:rPr>
        <w:t>resource rich areas tend to be</w:t>
      </w:r>
      <w:r w:rsidRPr="001D562C">
        <w:t xml:space="preserve"> among the most economically unstable and depressed, </w:t>
      </w:r>
      <w:r w:rsidRPr="001D562C">
        <w:rPr>
          <w:rStyle w:val="StyleBoldUnderline"/>
        </w:rPr>
        <w:t>subject to the booms and busts of national and international resource markets. They also tend to suffer from poor education, degraded public health, and crime</w:t>
      </w:r>
      <w:r w:rsidRPr="001D562C">
        <w:t xml:space="preserve"> (think West Virginia coal country or south Texas oil land). And can you think of a lobby that exerts a more corrupting influence on </w:t>
      </w:r>
      <w:r w:rsidRPr="001D562C">
        <w:lastRenderedPageBreak/>
        <w:t>this country's politicians through lobbying and campaign contributions than the oil and gas industry? There are some bright spots (Alaska for example, where the Alaska Permanent Fund pays annual dividends from oil profits to each citizen), but it seems clear that the world's addiction to fossil fuels has not been good for the majority of people on the planet, to speak nothing of the environment.</w:t>
      </w:r>
    </w:p>
    <w:p w:rsidR="009B2585" w:rsidRDefault="001244CC" w:rsidP="001244CC">
      <w:pPr>
        <w:rPr>
          <w:rStyle w:val="StyleBoldUnderline"/>
        </w:rPr>
      </w:pPr>
      <w:r w:rsidRPr="001D562C">
        <w:t xml:space="preserve">Russia is far from the only example of the resource curse. </w:t>
      </w:r>
      <w:r w:rsidRPr="001D562C">
        <w:rPr>
          <w:rStyle w:val="StyleBoldUnderline"/>
        </w:rPr>
        <w:t>Look to Venezuela, Nigeria, and the Middle East for other countries with high levels of both resource wealth and misery</w:t>
      </w:r>
      <w:r w:rsidRPr="001D562C">
        <w:t xml:space="preserve">. These countries' and our own experiences should be a warning to anyone certain that expanded Arctic drilling or the Keystone XL pipeline will bring more money and a better life. The lesson seems clear: </w:t>
      </w:r>
      <w:r w:rsidRPr="001D562C">
        <w:rPr>
          <w:rStyle w:val="StyleBoldUnderline"/>
        </w:rPr>
        <w:t>reliance on oil may make some people rich, but it leaves most in the lurch.</w:t>
      </w:r>
      <w:r w:rsidR="009B2585">
        <w:rPr>
          <w:rStyle w:val="StyleBoldUnderline"/>
        </w:rPr>
        <w:t xml:space="preserve"> </w:t>
      </w:r>
    </w:p>
    <w:p w:rsidR="009B2585" w:rsidRDefault="009B2585" w:rsidP="001244CC">
      <w:pPr>
        <w:rPr>
          <w:rStyle w:val="StyleBoldUnderline"/>
        </w:rPr>
      </w:pPr>
    </w:p>
    <w:p w:rsidR="009B2585" w:rsidRDefault="001244CC" w:rsidP="001244CC">
      <w:pPr>
        <w:pStyle w:val="Heading4"/>
        <w:rPr>
          <w:rFonts w:cs="Times New Roman"/>
        </w:rPr>
      </w:pPr>
      <w:r>
        <w:rPr>
          <w:rFonts w:cs="Times New Roman"/>
        </w:rPr>
        <w:t>Resource wealth</w:t>
      </w:r>
      <w:r w:rsidRPr="001D562C">
        <w:rPr>
          <w:rFonts w:cs="Times New Roman"/>
        </w:rPr>
        <w:t xml:space="preserve"> can and will cause serious damage to countries with smaller economies – Dutch disease and lack of planning</w:t>
      </w:r>
    </w:p>
    <w:p w:rsidR="001244CC" w:rsidRPr="001D562C" w:rsidRDefault="001244CC" w:rsidP="001244CC">
      <w:pPr>
        <w:rPr>
          <w:rStyle w:val="StyleStyleBold12pt"/>
        </w:rPr>
      </w:pPr>
      <w:r w:rsidRPr="001D562C">
        <w:rPr>
          <w:rStyle w:val="StyleStyleBold12pt"/>
        </w:rPr>
        <w:t>Maputo, 12</w:t>
      </w:r>
    </w:p>
    <w:p w:rsidR="001244CC" w:rsidRPr="001D562C" w:rsidRDefault="001244CC" w:rsidP="001244CC">
      <w:r w:rsidRPr="001D562C">
        <w:t>(</w:t>
      </w:r>
      <w:proofErr w:type="spellStart"/>
      <w:r w:rsidRPr="001D562C">
        <w:t>Agencia</w:t>
      </w:r>
      <w:proofErr w:type="spellEnd"/>
      <w:r w:rsidRPr="001D562C">
        <w:t xml:space="preserve"> de </w:t>
      </w:r>
      <w:proofErr w:type="spellStart"/>
      <w:r w:rsidRPr="001D562C">
        <w:t>Informacao</w:t>
      </w:r>
      <w:proofErr w:type="spellEnd"/>
      <w:r w:rsidRPr="001D562C">
        <w:t xml:space="preserve"> de </w:t>
      </w:r>
      <w:proofErr w:type="spellStart"/>
      <w:r w:rsidRPr="001D562C">
        <w:t>Mocambique</w:t>
      </w:r>
      <w:proofErr w:type="spellEnd"/>
      <w:r w:rsidRPr="001D562C">
        <w:t>, Published July 12 2012, Africa News</w:t>
      </w:r>
    </w:p>
    <w:p w:rsidR="001244CC" w:rsidRPr="001D562C" w:rsidRDefault="001244CC" w:rsidP="001244CC">
      <w:r w:rsidRPr="001D562C">
        <w:t xml:space="preserve"> “</w:t>
      </w:r>
      <w:proofErr w:type="spellStart"/>
      <w:r w:rsidRPr="001D562C">
        <w:t>Stiglitz</w:t>
      </w:r>
      <w:proofErr w:type="spellEnd"/>
      <w:r w:rsidRPr="001D562C">
        <w:t xml:space="preserve"> Warns </w:t>
      </w:r>
      <w:proofErr w:type="gramStart"/>
      <w:r w:rsidRPr="001D562C">
        <w:t>Against</w:t>
      </w:r>
      <w:proofErr w:type="gramEnd"/>
      <w:r w:rsidRPr="001D562C">
        <w:t xml:space="preserve"> IMF 'Inflation Targeting’”, lexis, accessed July 13 2013, JB)</w:t>
      </w:r>
    </w:p>
    <w:p w:rsidR="001244CC" w:rsidRPr="001D562C" w:rsidRDefault="001244CC" w:rsidP="001244CC"/>
    <w:p w:rsidR="001244CC" w:rsidRPr="001244CC" w:rsidRDefault="001244CC" w:rsidP="001244CC">
      <w:r w:rsidRPr="001D562C">
        <w:rPr>
          <w:rStyle w:val="StyleBoldUnderline"/>
        </w:rPr>
        <w:t>Nobel economics laureate</w:t>
      </w:r>
      <w:r w:rsidRPr="001D562C">
        <w:t xml:space="preserve"> Joseph </w:t>
      </w:r>
      <w:proofErr w:type="spellStart"/>
      <w:r w:rsidRPr="001244CC">
        <w:rPr>
          <w:rStyle w:val="StyleBoldUnderline"/>
        </w:rPr>
        <w:t>Stiglitz</w:t>
      </w:r>
      <w:proofErr w:type="spellEnd"/>
      <w:r w:rsidRPr="001244CC">
        <w:rPr>
          <w:rStyle w:val="StyleBoldUnderline"/>
        </w:rPr>
        <w:t xml:space="preserve"> </w:t>
      </w:r>
      <w:r w:rsidRPr="001D562C">
        <w:rPr>
          <w:rStyle w:val="StyleBoldUnderline"/>
        </w:rPr>
        <w:t>warned</w:t>
      </w:r>
      <w:r w:rsidRPr="001D562C">
        <w:t xml:space="preserve"> </w:t>
      </w:r>
      <w:r w:rsidRPr="001244CC">
        <w:t>in Maputo on Thursday against following advice by the International Monetary Fund (IMF) that would make the fight against inflation the number one priority of economic policy.</w:t>
      </w:r>
    </w:p>
    <w:p w:rsidR="001244CC" w:rsidRPr="001244CC" w:rsidRDefault="001244CC" w:rsidP="001244CC">
      <w:r w:rsidRPr="001244CC">
        <w:t xml:space="preserve">Addressing an overflowing public meeting </w:t>
      </w:r>
      <w:proofErr w:type="spellStart"/>
      <w:r w:rsidRPr="001244CC">
        <w:t>organised</w:t>
      </w:r>
      <w:proofErr w:type="spellEnd"/>
      <w:r w:rsidRPr="001244CC">
        <w:t xml:space="preserve"> by the anti-corruption NGO, the Centre for Public Integrity (CIP), </w:t>
      </w:r>
      <w:proofErr w:type="spellStart"/>
      <w:r w:rsidRPr="001244CC">
        <w:t>Stiglitz</w:t>
      </w:r>
      <w:proofErr w:type="spellEnd"/>
      <w:r w:rsidRPr="001244CC">
        <w:t xml:space="preserve">, who is also a former chief economist at </w:t>
      </w:r>
      <w:proofErr w:type="spellStart"/>
      <w:r w:rsidRPr="001244CC">
        <w:t>he</w:t>
      </w:r>
      <w:proofErr w:type="spellEnd"/>
      <w:r w:rsidRPr="001244CC">
        <w:t xml:space="preserve"> World Bank, said he had been "appalled" to discover that the IMF wants to impose "inflation targeting" on Mozambique.</w:t>
      </w:r>
    </w:p>
    <w:p w:rsidR="001244CC" w:rsidRPr="001244CC" w:rsidRDefault="001244CC" w:rsidP="001244CC">
      <w:r w:rsidRPr="001244CC">
        <w:t>He argued that, while low inflation might be desirable (and he praised the Bank of Mozambique for its handling of inflation, currently at historically low levels), it could not be the main goal of economic policy, which should also take into account such considerations as growth and employment.</w:t>
      </w:r>
    </w:p>
    <w:p w:rsidR="001244CC" w:rsidRPr="001244CC" w:rsidRDefault="001244CC" w:rsidP="001244CC">
      <w:r w:rsidRPr="001244CC">
        <w:t xml:space="preserve">The main weapon against inflation has always been interest rates - but high interest rates risk destroying small and medium sized businesses. </w:t>
      </w:r>
      <w:proofErr w:type="spellStart"/>
      <w:r w:rsidRPr="001244CC">
        <w:t>Stiglitz</w:t>
      </w:r>
      <w:proofErr w:type="spellEnd"/>
      <w:r w:rsidRPr="001244CC">
        <w:t xml:space="preserve"> noted that the interest rates charged by Mozambican commercial banks are already far too high, and that is in a situation of low inflation.</w:t>
      </w:r>
    </w:p>
    <w:p w:rsidR="001244CC" w:rsidRPr="001244CC" w:rsidRDefault="001244CC" w:rsidP="001244CC">
      <w:r w:rsidRPr="001244CC">
        <w:t xml:space="preserve">The crippling impact of high interest rates could be ameliorated where there is an alternative to the commercial banks. </w:t>
      </w:r>
      <w:proofErr w:type="spellStart"/>
      <w:r w:rsidRPr="001244CC">
        <w:t>Stiglitz</w:t>
      </w:r>
      <w:proofErr w:type="spellEnd"/>
      <w:r w:rsidRPr="001244CC">
        <w:t xml:space="preserve"> noted that Brazilian banks also charge exorbitant interest rates - but this does not damage the Brazilian economy, since Brazil has a development bank, the BNDES, controlling more resources than the World Bank does, which can provide cheap loans to businesses.</w:t>
      </w:r>
    </w:p>
    <w:p w:rsidR="001244CC" w:rsidRPr="001D562C" w:rsidRDefault="001244CC" w:rsidP="001244CC">
      <w:pPr>
        <w:rPr>
          <w:rStyle w:val="StyleBoldUnderline"/>
        </w:rPr>
      </w:pPr>
      <w:proofErr w:type="spellStart"/>
      <w:r w:rsidRPr="001244CC">
        <w:t>Stiglitz</w:t>
      </w:r>
      <w:proofErr w:type="spellEnd"/>
      <w:r w:rsidRPr="001244CC">
        <w:t xml:space="preserve"> warned</w:t>
      </w:r>
      <w:r w:rsidRPr="001D562C">
        <w:rPr>
          <w:rStyle w:val="StyleBoldUnderline"/>
        </w:rPr>
        <w:t xml:space="preserve"> against excessive concentration on natural resources (such as the coal and natural gas</w:t>
      </w:r>
      <w:r w:rsidRPr="001D562C">
        <w:t xml:space="preserve"> that Mozambique possesses in abundance). </w:t>
      </w:r>
      <w:r w:rsidRPr="001D562C">
        <w:rPr>
          <w:rStyle w:val="StyleBoldUnderline"/>
        </w:rPr>
        <w:t>Countries</w:t>
      </w:r>
      <w:r w:rsidRPr="001D562C">
        <w:t xml:space="preserve"> dazzled by their resources </w:t>
      </w:r>
      <w:r w:rsidRPr="001D562C">
        <w:rPr>
          <w:rStyle w:val="StyleBoldUnderline"/>
        </w:rPr>
        <w:t>had often fallen victim to the "resource curse" -</w:t>
      </w:r>
      <w:r w:rsidRPr="001D562C">
        <w:t xml:space="preserve"> </w:t>
      </w:r>
      <w:r w:rsidRPr="001D562C">
        <w:rPr>
          <w:rStyle w:val="StyleBoldUnderline"/>
        </w:rPr>
        <w:t>their growth rates were slower than those of countries without resources, and their societies were much more unequal</w:t>
      </w:r>
      <w:r w:rsidRPr="001D562C">
        <w:t xml:space="preserve">. </w:t>
      </w:r>
      <w:proofErr w:type="spellStart"/>
      <w:r w:rsidRPr="001D562C">
        <w:t>Stiglitz</w:t>
      </w:r>
      <w:proofErr w:type="spellEnd"/>
      <w:r w:rsidRPr="001D562C">
        <w:t xml:space="preserve"> warned that inequality is damaging, and that </w:t>
      </w:r>
      <w:r w:rsidRPr="001D562C">
        <w:rPr>
          <w:rStyle w:val="StyleBoldUnderline"/>
        </w:rPr>
        <w:t>"by creating a more equal society, you can have a stronger economy".</w:t>
      </w:r>
    </w:p>
    <w:p w:rsidR="001244CC" w:rsidRPr="001D562C" w:rsidRDefault="001244CC" w:rsidP="001244CC">
      <w:r w:rsidRPr="001D562C">
        <w:rPr>
          <w:rStyle w:val="StyleBoldUnderline"/>
        </w:rPr>
        <w:t>He cited the case of Venezuela before</w:t>
      </w:r>
      <w:r w:rsidRPr="001D562C">
        <w:t xml:space="preserve"> the rise to power of the populist leader </w:t>
      </w:r>
      <w:r w:rsidRPr="001D562C">
        <w:rPr>
          <w:rStyle w:val="StyleBoldUnderline"/>
        </w:rPr>
        <w:t>Hugo Chavez</w:t>
      </w:r>
      <w:r w:rsidRPr="001D562C">
        <w:t xml:space="preserve">. Then, </w:t>
      </w:r>
      <w:r w:rsidRPr="001D562C">
        <w:rPr>
          <w:rStyle w:val="StyleBoldUnderline"/>
        </w:rPr>
        <w:t>despite Venezuela's oil wealth, 60 to 80 per cent of the population lived in poverty</w:t>
      </w:r>
      <w:r w:rsidRPr="001D562C">
        <w:t>. Venezuela had not prospered as well as, for example, Costa Rica, a Latin American country with very few natural resources.</w:t>
      </w:r>
    </w:p>
    <w:p w:rsidR="001244CC" w:rsidRPr="001D562C" w:rsidRDefault="001244CC" w:rsidP="001244CC">
      <w:r w:rsidRPr="001D562C">
        <w:rPr>
          <w:rStyle w:val="StyleBoldUnderline"/>
        </w:rPr>
        <w:t>The "resource curse" was not inevitable</w:t>
      </w:r>
      <w:r w:rsidRPr="001D562C">
        <w:t xml:space="preserve"> - among the </w:t>
      </w:r>
      <w:r w:rsidRPr="001D562C">
        <w:rPr>
          <w:rStyle w:val="StyleBoldUnderline"/>
        </w:rPr>
        <w:t>countries that had used their resources well</w:t>
      </w:r>
      <w:r w:rsidRPr="001D562C">
        <w:t xml:space="preserve">, </w:t>
      </w:r>
      <w:proofErr w:type="spellStart"/>
      <w:r w:rsidRPr="001D562C">
        <w:t>Stiglitz</w:t>
      </w:r>
      <w:proofErr w:type="spellEnd"/>
      <w:r w:rsidRPr="001D562C">
        <w:t xml:space="preserve"> said, </w:t>
      </w:r>
      <w:r w:rsidRPr="001D562C">
        <w:rPr>
          <w:rStyle w:val="StyleBoldUnderline"/>
        </w:rPr>
        <w:t>were Botswana, Norway, Malaysia and Chile</w:t>
      </w:r>
      <w:r w:rsidRPr="001D562C">
        <w:t>.</w:t>
      </w:r>
    </w:p>
    <w:p w:rsidR="001244CC" w:rsidRPr="001D562C" w:rsidRDefault="001244CC" w:rsidP="001244CC">
      <w:r w:rsidRPr="001D562C">
        <w:t xml:space="preserve">He pointed out that, despite all talk of "win-win" solutions, </w:t>
      </w:r>
      <w:r w:rsidRPr="001D562C">
        <w:rPr>
          <w:rStyle w:val="StyleBoldUnderline"/>
        </w:rPr>
        <w:t xml:space="preserve">there are fundamental conflicts involved in natural resource exploitation - </w:t>
      </w:r>
      <w:r w:rsidRPr="001D562C">
        <w:t>notably between private business and the public interest. While private mining companies always want to pay the lowest possible price for the resources, it is in the public interest that they should pay the highest possible price.</w:t>
      </w:r>
    </w:p>
    <w:p w:rsidR="001244CC" w:rsidRPr="001D562C" w:rsidRDefault="001244CC" w:rsidP="001244CC">
      <w:proofErr w:type="spellStart"/>
      <w:r w:rsidRPr="001D562C">
        <w:lastRenderedPageBreak/>
        <w:t>Stiglitz</w:t>
      </w:r>
      <w:proofErr w:type="spellEnd"/>
      <w:r w:rsidRPr="001D562C">
        <w:t xml:space="preserve"> </w:t>
      </w:r>
      <w:proofErr w:type="spellStart"/>
      <w:r w:rsidRPr="001D562C">
        <w:t>favoured</w:t>
      </w:r>
      <w:proofErr w:type="spellEnd"/>
      <w:r w:rsidRPr="001D562C">
        <w:t xml:space="preserve"> heavy taxes on mining companies, and insisted that in the long run countries can only benefit from their resources under the ground if they invest the money those resources earn in facilities for the public good above the ground.</w:t>
      </w:r>
    </w:p>
    <w:p w:rsidR="001244CC" w:rsidRPr="001D562C" w:rsidRDefault="001244CC" w:rsidP="001244CC">
      <w:r w:rsidRPr="001D562C">
        <w:t>"</w:t>
      </w:r>
      <w:r w:rsidRPr="001D562C">
        <w:rPr>
          <w:rStyle w:val="StyleBoldUnderline"/>
        </w:rPr>
        <w:t>You can govern by depleting resources</w:t>
      </w:r>
      <w:r w:rsidRPr="001D562C">
        <w:t xml:space="preserve">", </w:t>
      </w:r>
      <w:proofErr w:type="spellStart"/>
      <w:r w:rsidRPr="001D562C">
        <w:t>Stiglitz</w:t>
      </w:r>
      <w:proofErr w:type="spellEnd"/>
      <w:r w:rsidRPr="001D562C">
        <w:t xml:space="preserve"> said. "</w:t>
      </w:r>
      <w:r w:rsidRPr="001D562C">
        <w:rPr>
          <w:rStyle w:val="StyleBoldUnderline"/>
        </w:rPr>
        <w:t>But if you don't invest the money above the ground, you become poor. You diminish your future".</w:t>
      </w:r>
    </w:p>
    <w:p w:rsidR="001244CC" w:rsidRPr="001D562C" w:rsidRDefault="001244CC" w:rsidP="001244CC">
      <w:r w:rsidRPr="001D562C">
        <w:t>He also warned of the "Dutch disease" - the phenomenon whereby an increase in revenue from natural resources makes the local currency stronger, and thus damages manufacturing, since the country's industrial exports become more expensive. This leads to companies closing down and the loss of jobs.</w:t>
      </w:r>
    </w:p>
    <w:p w:rsidR="001244CC" w:rsidRPr="001D562C" w:rsidRDefault="001244CC" w:rsidP="001244CC">
      <w:proofErr w:type="spellStart"/>
      <w:r w:rsidRPr="001D562C">
        <w:rPr>
          <w:rStyle w:val="StyleBoldUnderline"/>
        </w:rPr>
        <w:t>Stiglitz</w:t>
      </w:r>
      <w:proofErr w:type="spellEnd"/>
      <w:r w:rsidRPr="001D562C">
        <w:rPr>
          <w:rStyle w:val="StyleBoldUnderline"/>
        </w:rPr>
        <w:t xml:space="preserve"> urged against overvaluing the currency, and suggested that overvalued exchange rates were among the reasons for the de-</w:t>
      </w:r>
      <w:proofErr w:type="spellStart"/>
      <w:r w:rsidRPr="001D562C">
        <w:rPr>
          <w:rStyle w:val="StyleBoldUnderline"/>
        </w:rPr>
        <w:t>industrialisation</w:t>
      </w:r>
      <w:proofErr w:type="spellEnd"/>
      <w:r w:rsidRPr="001D562C">
        <w:t xml:space="preserve"> that had happened in Africa over the past quarter of a century.</w:t>
      </w:r>
    </w:p>
    <w:p w:rsidR="001244CC" w:rsidRPr="001D562C" w:rsidRDefault="001244CC" w:rsidP="001244CC">
      <w:r w:rsidRPr="001D562C">
        <w:t>He also called for better contracts, and if necessary the renegotiation of contracts. He regarded as nonsense the idea that contracts are sacred. "Renegotiation has always been part of capitalism", he pointed out.</w:t>
      </w:r>
    </w:p>
    <w:p w:rsidR="001244CC" w:rsidRPr="001D562C" w:rsidRDefault="001244CC" w:rsidP="001244CC">
      <w:proofErr w:type="spellStart"/>
      <w:r w:rsidRPr="001D562C">
        <w:t>Stiglitz</w:t>
      </w:r>
      <w:proofErr w:type="spellEnd"/>
      <w:r w:rsidRPr="001D562C">
        <w:t xml:space="preserve"> noted that the Botswana success story began with renegotiating the unfair contract that the South African diamond company, De Beers, had secured prior to Botswana's independence. De Beers had initially protested, but eventually came to agree that a fairer contract was in its interests as well as those of the </w:t>
      </w:r>
      <w:proofErr w:type="spellStart"/>
      <w:r w:rsidRPr="001D562C">
        <w:t>Botswanan</w:t>
      </w:r>
      <w:proofErr w:type="spellEnd"/>
      <w:r w:rsidRPr="001D562C">
        <w:t xml:space="preserve"> public. Among other countries that had successfully renegotiated contracts were Australia, Bolivia and Venezuela.</w:t>
      </w:r>
    </w:p>
    <w:p w:rsidR="009B2585" w:rsidRDefault="001244CC" w:rsidP="001244CC">
      <w:r w:rsidRPr="001D562C">
        <w:t xml:space="preserve">Contracts should also clearly hold companies responsible for environmental damage. "You have to remember - the companies have good lawyers", he said, "and they're thinking 'If things go bad, how </w:t>
      </w:r>
      <w:proofErr w:type="gramStart"/>
      <w:r w:rsidRPr="001D562C">
        <w:t>do we</w:t>
      </w:r>
      <w:proofErr w:type="gramEnd"/>
      <w:r w:rsidRPr="001D562C">
        <w:t xml:space="preserve"> ensure our shareholders don't lose money?'".</w:t>
      </w:r>
      <w:r w:rsidR="009B2585">
        <w:t xml:space="preserve">   </w:t>
      </w:r>
    </w:p>
    <w:p w:rsidR="009B2585" w:rsidRDefault="009B2585" w:rsidP="001244CC"/>
    <w:p w:rsidR="009A7283" w:rsidRPr="001D562C" w:rsidRDefault="009A7283" w:rsidP="009A7283">
      <w:pPr>
        <w:pStyle w:val="Heading3"/>
        <w:rPr>
          <w:rFonts w:cs="Times New Roman"/>
        </w:rPr>
      </w:pPr>
      <w:r w:rsidRPr="001D562C">
        <w:rPr>
          <w:rFonts w:cs="Times New Roman"/>
        </w:rPr>
        <w:lastRenderedPageBreak/>
        <w:t>Energy Focus Link</w:t>
      </w:r>
      <w:r>
        <w:rPr>
          <w:rFonts w:cs="Times New Roman"/>
        </w:rPr>
        <w:t>s</w:t>
      </w:r>
    </w:p>
    <w:p w:rsidR="009A7283" w:rsidRDefault="009A7283" w:rsidP="009A7283">
      <w:pPr>
        <w:rPr>
          <w:rStyle w:val="StyleBoldUnderline"/>
        </w:rPr>
      </w:pPr>
    </w:p>
    <w:p w:rsidR="009A7283" w:rsidRPr="001D562C" w:rsidRDefault="009A7283" w:rsidP="009A7283">
      <w:pPr>
        <w:pStyle w:val="Heading4"/>
        <w:rPr>
          <w:rFonts w:cs="Times New Roman"/>
        </w:rPr>
      </w:pPr>
      <w:r>
        <w:rPr>
          <w:rFonts w:cs="Times New Roman"/>
        </w:rPr>
        <w:t>Energy focus displaces democratic reforms</w:t>
      </w:r>
    </w:p>
    <w:p w:rsidR="009A7283" w:rsidRPr="001D562C" w:rsidRDefault="009A7283" w:rsidP="009A7283">
      <w:pPr>
        <w:rPr>
          <w:rStyle w:val="StyleStyleBold12pt"/>
        </w:rPr>
      </w:pPr>
      <w:r>
        <w:rPr>
          <w:rStyle w:val="StyleStyleBold12pt"/>
        </w:rPr>
        <w:t xml:space="preserve">Higgins, </w:t>
      </w:r>
      <w:r w:rsidRPr="001D562C">
        <w:rPr>
          <w:rStyle w:val="StyleStyleBold12pt"/>
        </w:rPr>
        <w:t>Washington Post, 10</w:t>
      </w:r>
    </w:p>
    <w:p w:rsidR="009A7283" w:rsidRPr="001D562C" w:rsidRDefault="009A7283" w:rsidP="009A7283">
      <w:r w:rsidRPr="001D562C">
        <w:t>(Andrew Higgins, The Washington Post foreign correspondent, Published March 5 2010, “If these mansions could talk . . .; Pricey deals in Dubai raise questions about Azerbaijani leader's affluence”, lexis, Accessed July 13 2013, JB)</w:t>
      </w:r>
    </w:p>
    <w:p w:rsidR="009A7283" w:rsidRPr="001D562C" w:rsidRDefault="009A7283" w:rsidP="009A7283">
      <w:pPr>
        <w:rPr>
          <w:rStyle w:val="StyleBoldUnderline"/>
        </w:rPr>
      </w:pPr>
    </w:p>
    <w:p w:rsidR="009A7283" w:rsidRPr="009A7283" w:rsidRDefault="009A7283" w:rsidP="009A7283">
      <w:pPr>
        <w:rPr>
          <w:rStyle w:val="StyleBoldUnderline"/>
        </w:rPr>
      </w:pPr>
      <w:proofErr w:type="spellStart"/>
      <w:r w:rsidRPr="001D562C">
        <w:t>Kerimli</w:t>
      </w:r>
      <w:proofErr w:type="spellEnd"/>
      <w:r w:rsidRPr="001D562C">
        <w:t xml:space="preserve"> said </w:t>
      </w:r>
      <w:r w:rsidRPr="001D562C">
        <w:rPr>
          <w:rStyle w:val="StyleBoldUnderline"/>
        </w:rPr>
        <w:t>Washington paid too much attention to security and energy issues and thus "sent a signal to our country that democratic reform is not important</w:t>
      </w:r>
      <w:r w:rsidRPr="001D562C">
        <w:t xml:space="preserve">." </w:t>
      </w:r>
      <w:r w:rsidRPr="009A7283">
        <w:rPr>
          <w:rStyle w:val="StyleBoldUnderline"/>
        </w:rPr>
        <w:t>When</w:t>
      </w:r>
      <w:r w:rsidRPr="001D562C">
        <w:t xml:space="preserve"> Richard B. </w:t>
      </w:r>
      <w:r w:rsidRPr="009A7283">
        <w:rPr>
          <w:rStyle w:val="StyleBoldUnderline"/>
        </w:rPr>
        <w:t xml:space="preserve">Cheney visited Baku as vice president in 2008, he not only held talks with President </w:t>
      </w:r>
      <w:proofErr w:type="spellStart"/>
      <w:r w:rsidRPr="009A7283">
        <w:rPr>
          <w:rStyle w:val="StyleBoldUnderline"/>
        </w:rPr>
        <w:t>Aliyev</w:t>
      </w:r>
      <w:proofErr w:type="spellEnd"/>
      <w:r w:rsidRPr="009A7283">
        <w:rPr>
          <w:rStyle w:val="StyleBoldUnderline"/>
        </w:rPr>
        <w:t xml:space="preserve"> focused on energy but also met with executives of BP and the U.S. oil company Chevron, both of which have operations in Azerbaijan, as do Exxon and other foreign oil companies. Azerbaijan and the United States, Cheney said, "have many interests in common."</w:t>
      </w:r>
    </w:p>
    <w:p w:rsidR="009A7283" w:rsidRPr="001D562C" w:rsidRDefault="009A7283" w:rsidP="009A7283">
      <w:r w:rsidRPr="001D562C">
        <w:rPr>
          <w:rStyle w:val="StyleBoldUnderline"/>
        </w:rPr>
        <w:t>The Obama administration has also focused on strategic issues in its relations with Azerbaijan</w:t>
      </w:r>
      <w:r w:rsidRPr="001D562C">
        <w:t xml:space="preserve">. On a visit to Baku two weeks ago, William J. Burns, </w:t>
      </w:r>
      <w:r w:rsidRPr="001D562C">
        <w:rPr>
          <w:rStyle w:val="StyleBoldUnderline"/>
        </w:rPr>
        <w:t>undersecretary of state for political affairs, praised Azerbaijan for supporting the United States in Afghanistan and trumpeted the role of a U.S.-backed oil pipeline from Baku to Turkey that broke Russia's stranglehold on energy exports from the Caspian Sea</w:t>
      </w:r>
      <w:r w:rsidRPr="001D562C">
        <w:t>.</w:t>
      </w:r>
    </w:p>
    <w:p w:rsidR="009B2585" w:rsidRDefault="009A7283" w:rsidP="009A7283">
      <w:pPr>
        <w:rPr>
          <w:rStyle w:val="StyleBoldUnderline"/>
        </w:rPr>
      </w:pPr>
      <w:r w:rsidRPr="001D562C">
        <w:t xml:space="preserve">In a speech, </w:t>
      </w:r>
      <w:r w:rsidRPr="001D562C">
        <w:rPr>
          <w:rStyle w:val="StyleBoldUnderline"/>
        </w:rPr>
        <w:t>Burns avoided direct criticism of Azerbaijan</w:t>
      </w:r>
      <w:r w:rsidRPr="001D562C">
        <w:t>, noting only: "</w:t>
      </w:r>
      <w:r w:rsidRPr="001D562C">
        <w:rPr>
          <w:rStyle w:val="StyleBoldUnderline"/>
        </w:rPr>
        <w:t>We also believe that the strengthening of democratic institutions, rule of law and respect for human rights will have a positive effect on the future of this country."</w:t>
      </w:r>
      <w:r w:rsidR="009B2585">
        <w:rPr>
          <w:rStyle w:val="StyleBoldUnderline"/>
        </w:rPr>
        <w:t xml:space="preserve"> </w:t>
      </w:r>
    </w:p>
    <w:p w:rsidR="009B2585" w:rsidRDefault="009B2585" w:rsidP="009A7283">
      <w:pPr>
        <w:rPr>
          <w:rStyle w:val="StyleBoldUnderline"/>
        </w:rPr>
      </w:pPr>
    </w:p>
    <w:p w:rsidR="009A7283" w:rsidRPr="001D562C" w:rsidRDefault="009A7283" w:rsidP="009A7283">
      <w:pPr>
        <w:pStyle w:val="Heading4"/>
        <w:rPr>
          <w:rFonts w:cs="Times New Roman"/>
        </w:rPr>
      </w:pPr>
      <w:r>
        <w:rPr>
          <w:rFonts w:cs="Times New Roman"/>
        </w:rPr>
        <w:t>Energy focus legitimizes retreat from democracy</w:t>
      </w:r>
    </w:p>
    <w:p w:rsidR="009A7283" w:rsidRPr="001D562C" w:rsidRDefault="009A7283" w:rsidP="009A7283">
      <w:pPr>
        <w:rPr>
          <w:rStyle w:val="StyleStyleBold12pt"/>
        </w:rPr>
      </w:pPr>
      <w:r>
        <w:rPr>
          <w:rStyle w:val="StyleStyleBold12pt"/>
        </w:rPr>
        <w:t xml:space="preserve">Higgins, </w:t>
      </w:r>
      <w:r w:rsidRPr="001D562C">
        <w:rPr>
          <w:rStyle w:val="StyleStyleBold12pt"/>
        </w:rPr>
        <w:t>Washington Post, 10</w:t>
      </w:r>
    </w:p>
    <w:p w:rsidR="009A7283" w:rsidRPr="001D562C" w:rsidRDefault="009A7283" w:rsidP="009A7283">
      <w:r w:rsidRPr="001D562C">
        <w:t>(Andrew Higgins, The Washington Post foreign correspondent, Published March 5 2010, “If these mansions could talk . . .; Pricey deals in Dubai raise questions about Azerbaijani leader's affluence”, lexis, Accessed July 13 2013, JB)</w:t>
      </w:r>
    </w:p>
    <w:p w:rsidR="009A7283" w:rsidRPr="001D562C" w:rsidRDefault="009A7283" w:rsidP="009A7283">
      <w:pPr>
        <w:rPr>
          <w:rStyle w:val="StyleBoldUnderline"/>
        </w:rPr>
      </w:pPr>
    </w:p>
    <w:p w:rsidR="009A7283" w:rsidRPr="001D562C" w:rsidRDefault="009A7283" w:rsidP="009A7283">
      <w:r w:rsidRPr="001D562C">
        <w:t>Problem for Washington</w:t>
      </w:r>
    </w:p>
    <w:p w:rsidR="009A7283" w:rsidRPr="001D562C" w:rsidRDefault="009A7283" w:rsidP="009A7283">
      <w:r w:rsidRPr="001D562C">
        <w:rPr>
          <w:rStyle w:val="StyleBoldUnderline"/>
        </w:rPr>
        <w:t>The transactions sharpen a dilemma that has shadowed Washington's relations with Azerbaijan</w:t>
      </w:r>
      <w:r w:rsidRPr="001D562C">
        <w:t xml:space="preserve"> for years: </w:t>
      </w:r>
      <w:r w:rsidRPr="001D562C">
        <w:rPr>
          <w:rStyle w:val="StyleBoldUnderline"/>
        </w:rPr>
        <w:t>how to reconcile the United States' security and energy interests in the oil-rich Caspian Sea nation with what the State Department</w:t>
      </w:r>
      <w:r w:rsidRPr="001D562C">
        <w:t xml:space="preserve">, in a report last year on human rights around the world, </w:t>
      </w:r>
      <w:r w:rsidRPr="001D562C">
        <w:rPr>
          <w:rStyle w:val="StyleBoldUnderline"/>
        </w:rPr>
        <w:t>described as the "pervasive corruption" of its increasingly authoritarian regime</w:t>
      </w:r>
      <w:r w:rsidRPr="001D562C">
        <w:t>.</w:t>
      </w:r>
    </w:p>
    <w:p w:rsidR="009A7283" w:rsidRPr="001D562C" w:rsidRDefault="009A7283" w:rsidP="009A7283">
      <w:pPr>
        <w:rPr>
          <w:b/>
          <w:bCs/>
          <w:u w:val="single"/>
        </w:rPr>
      </w:pPr>
      <w:r w:rsidRPr="001D562C">
        <w:rPr>
          <w:rStyle w:val="StyleBoldUnderline"/>
        </w:rPr>
        <w:t>Azerbaijan has sent troops to support U.S. democracy-building efforts in Afghanistan and Iraq but at home has retreated steadily from democratic practices</w:t>
      </w:r>
      <w:r w:rsidRPr="001D562C">
        <w:t xml:space="preserve">, according to diplomats and experts on the region. Transparency International, in a 2009 survey of global corruption, </w:t>
      </w:r>
      <w:r w:rsidRPr="001D562C">
        <w:rPr>
          <w:rStyle w:val="StyleBoldUnderline"/>
        </w:rPr>
        <w:t>ranked Azerbaijan among the worst at 143 out of 180 nations.</w:t>
      </w:r>
    </w:p>
    <w:p w:rsidR="009A7283" w:rsidRPr="001D562C" w:rsidRDefault="009A7283" w:rsidP="009A7283">
      <w:r w:rsidRPr="001D562C">
        <w:t xml:space="preserve">In addition to recording nine properties owned by </w:t>
      </w:r>
      <w:proofErr w:type="spellStart"/>
      <w:r w:rsidRPr="001D562C">
        <w:t>Heydar</w:t>
      </w:r>
      <w:proofErr w:type="spellEnd"/>
      <w:r w:rsidRPr="001D562C">
        <w:t xml:space="preserve"> </w:t>
      </w:r>
      <w:proofErr w:type="spellStart"/>
      <w:r w:rsidRPr="001D562C">
        <w:t>Aliyev</w:t>
      </w:r>
      <w:proofErr w:type="spellEnd"/>
      <w:r w:rsidRPr="001D562C">
        <w:t xml:space="preserve">, the now-12-year-old schoolboy, Dubai's Land Department also has files in the names of </w:t>
      </w:r>
      <w:proofErr w:type="spellStart"/>
      <w:r w:rsidRPr="001D562C">
        <w:t>Leyla</w:t>
      </w:r>
      <w:proofErr w:type="spellEnd"/>
      <w:r w:rsidRPr="001D562C">
        <w:t xml:space="preserve"> and </w:t>
      </w:r>
      <w:proofErr w:type="spellStart"/>
      <w:r w:rsidRPr="001D562C">
        <w:t>Arzu</w:t>
      </w:r>
      <w:proofErr w:type="spellEnd"/>
      <w:r w:rsidRPr="001D562C">
        <w:t xml:space="preserve"> </w:t>
      </w:r>
      <w:proofErr w:type="spellStart"/>
      <w:r w:rsidRPr="001D562C">
        <w:t>Aliyeva</w:t>
      </w:r>
      <w:proofErr w:type="spellEnd"/>
      <w:r w:rsidRPr="001D562C">
        <w:t xml:space="preserve">. President </w:t>
      </w:r>
      <w:proofErr w:type="spellStart"/>
      <w:r w:rsidRPr="001D562C">
        <w:t>Aliyev</w:t>
      </w:r>
      <w:proofErr w:type="spellEnd"/>
      <w:r w:rsidRPr="001D562C">
        <w:t xml:space="preserve"> has two daughters with the same names and roughly the same ages. Their exact dates of birth could not be established, but various reports indicate </w:t>
      </w:r>
      <w:proofErr w:type="spellStart"/>
      <w:r w:rsidRPr="001D562C">
        <w:t>Leyla's</w:t>
      </w:r>
      <w:proofErr w:type="spellEnd"/>
      <w:r w:rsidRPr="001D562C">
        <w:t xml:space="preserve"> birthday is the same as that of the Azerbaijani woman who figures in the Land Department records.</w:t>
      </w:r>
    </w:p>
    <w:p w:rsidR="009A7283" w:rsidRPr="001D562C" w:rsidRDefault="009A7283" w:rsidP="009A7283">
      <w:r w:rsidRPr="001D562C">
        <w:t>In all, Azerbaijanis with the same names as the president's three children own real estate in Dubai worth about $75 million, property data indicate. Dubai real estate dealers with knowledge of some of the transactions said the purchases were made by a buyer representing Azerbaijan's ruling family. The dealers said the properties were paid for upfront.</w:t>
      </w:r>
    </w:p>
    <w:p w:rsidR="009A7283" w:rsidRPr="001D562C" w:rsidRDefault="009A7283" w:rsidP="009A7283">
      <w:r w:rsidRPr="001D562C">
        <w:lastRenderedPageBreak/>
        <w:t xml:space="preserve">Ali </w:t>
      </w:r>
      <w:proofErr w:type="spellStart"/>
      <w:r w:rsidRPr="001D562C">
        <w:t>Kerimli</w:t>
      </w:r>
      <w:proofErr w:type="spellEnd"/>
      <w:r w:rsidRPr="001D562C">
        <w:t>, chairman of the Azerbaijani Popular Front, an opposition party, said in a telephone interview, "</w:t>
      </w:r>
      <w:r w:rsidRPr="001D562C">
        <w:rPr>
          <w:rStyle w:val="Emphasis"/>
        </w:rPr>
        <w:t>We all know that our country is one of the most corrupt</w:t>
      </w:r>
      <w:r w:rsidRPr="001D562C">
        <w:t xml:space="preserve">." But when told about the Dubai purchases, he added that </w:t>
      </w:r>
      <w:r w:rsidRPr="001D562C">
        <w:rPr>
          <w:rStyle w:val="StyleBoldUnderline"/>
        </w:rPr>
        <w:t>he was surprised at the apparent lack of effort to conceal them.</w:t>
      </w:r>
    </w:p>
    <w:p w:rsidR="009A7283" w:rsidRPr="001D562C" w:rsidRDefault="009A7283" w:rsidP="009A7283">
      <w:r w:rsidRPr="001D562C">
        <w:rPr>
          <w:rStyle w:val="StyleBoldUnderline"/>
        </w:rPr>
        <w:t>Azerbaijan's leaders</w:t>
      </w:r>
      <w:r w:rsidRPr="001D562C">
        <w:t xml:space="preserve">, </w:t>
      </w:r>
      <w:proofErr w:type="spellStart"/>
      <w:r w:rsidRPr="001D562C">
        <w:t>Kerimli</w:t>
      </w:r>
      <w:proofErr w:type="spellEnd"/>
      <w:r w:rsidRPr="001D562C">
        <w:t xml:space="preserve"> said, "</w:t>
      </w:r>
      <w:r w:rsidRPr="001D562C">
        <w:rPr>
          <w:rStyle w:val="StyleBoldUnderline"/>
        </w:rPr>
        <w:t>face no danger" because the judiciary, anti-corruption bodies and most of the country's media outlets are firmly under their control</w:t>
      </w:r>
      <w:r w:rsidRPr="001D562C">
        <w:t>.</w:t>
      </w:r>
    </w:p>
    <w:p w:rsidR="009B2585" w:rsidRDefault="009A7283" w:rsidP="009A7283">
      <w:pPr>
        <w:rPr>
          <w:rStyle w:val="StyleBoldUnderline"/>
        </w:rPr>
      </w:pPr>
      <w:r w:rsidRPr="001D562C">
        <w:rPr>
          <w:rStyle w:val="StyleBoldUnderline"/>
        </w:rPr>
        <w:t>The rush to move assets overseas, often with scant regard for returns, is a common feature of many oil-producing nations, where corrupt elites seek to ensure that their wealth is safe just in case political winds at home change. The phenomenon is part of the "resource curse," an ailment that has deformed the economies and politics of corruption-addled, oil-producing nations from Nigeria to Venezuela.</w:t>
      </w:r>
      <w:r w:rsidR="009B2585">
        <w:rPr>
          <w:rStyle w:val="StyleBoldUnderline"/>
        </w:rPr>
        <w:t xml:space="preserve">   </w:t>
      </w:r>
    </w:p>
    <w:p w:rsidR="009B2585" w:rsidRDefault="009B2585" w:rsidP="009A7283">
      <w:pPr>
        <w:rPr>
          <w:rStyle w:val="StyleBoldUnderline"/>
        </w:rPr>
      </w:pPr>
    </w:p>
    <w:p w:rsidR="009B2585" w:rsidRDefault="001244CC" w:rsidP="001244CC">
      <w:pPr>
        <w:pStyle w:val="Heading3"/>
        <w:rPr>
          <w:rFonts w:cs="Times New Roman"/>
        </w:rPr>
      </w:pPr>
      <w:r w:rsidRPr="001D562C">
        <w:rPr>
          <w:rFonts w:cs="Times New Roman"/>
        </w:rPr>
        <w:lastRenderedPageBreak/>
        <w:t>Disaster Relief Links</w:t>
      </w:r>
      <w:r w:rsidR="009B2585">
        <w:rPr>
          <w:rFonts w:cs="Times New Roman"/>
        </w:rPr>
        <w:t xml:space="preserve"> </w:t>
      </w:r>
    </w:p>
    <w:p w:rsidR="009B2585" w:rsidRDefault="009B2585" w:rsidP="009B2585"/>
    <w:p w:rsidR="009B2585" w:rsidRDefault="001244CC" w:rsidP="001244CC">
      <w:pPr>
        <w:pStyle w:val="Heading4"/>
        <w:rPr>
          <w:rFonts w:cs="Times New Roman"/>
        </w:rPr>
      </w:pPr>
      <w:r w:rsidRPr="001D562C">
        <w:rPr>
          <w:rFonts w:cs="Times New Roman"/>
        </w:rPr>
        <w:t>Natural Disaster funds are highly susceptible and responsible for corruption and mismanagement</w:t>
      </w:r>
    </w:p>
    <w:p w:rsidR="001244CC" w:rsidRPr="001D562C" w:rsidRDefault="001244CC" w:rsidP="001244CC">
      <w:pPr>
        <w:rPr>
          <w:rStyle w:val="StyleStyleBold12pt"/>
        </w:rPr>
      </w:pPr>
      <w:proofErr w:type="spellStart"/>
      <w:r w:rsidRPr="001D562C">
        <w:rPr>
          <w:rStyle w:val="StyleStyleBold12pt"/>
        </w:rPr>
        <w:t>Nyden</w:t>
      </w:r>
      <w:proofErr w:type="spellEnd"/>
      <w:r w:rsidRPr="001D562C">
        <w:rPr>
          <w:rStyle w:val="StyleStyleBold12pt"/>
        </w:rPr>
        <w:t>, Ph.D. from Columbia University and is a reporter for the Charleston Gazette and Monthly Review, 6</w:t>
      </w:r>
    </w:p>
    <w:p w:rsidR="001244CC" w:rsidRPr="001244CC" w:rsidRDefault="001244CC" w:rsidP="001244CC">
      <w:r w:rsidRPr="001244CC">
        <w:t>(Paul, Published September 10 2006, Charleston Gazette (West Virginia) “Professors link disasters, fraud”, lexis, Accessed July 13 2013, JB)</w:t>
      </w:r>
    </w:p>
    <w:p w:rsidR="001244CC" w:rsidRPr="001D562C" w:rsidRDefault="001244CC" w:rsidP="001244CC"/>
    <w:p w:rsidR="001244CC" w:rsidRPr="001D562C" w:rsidRDefault="001244CC" w:rsidP="001244CC">
      <w:r w:rsidRPr="001D562C">
        <w:rPr>
          <w:rStyle w:val="StyleBoldUnderline"/>
        </w:rPr>
        <w:t>Two</w:t>
      </w:r>
      <w:r w:rsidRPr="001D562C">
        <w:t xml:space="preserve"> West Virginia University </w:t>
      </w:r>
      <w:proofErr w:type="spellStart"/>
      <w:r w:rsidRPr="001D562C">
        <w:rPr>
          <w:rStyle w:val="StyleBoldUnderline"/>
        </w:rPr>
        <w:t>economic</w:t>
      </w:r>
      <w:proofErr w:type="spellEnd"/>
      <w:r w:rsidRPr="001D562C">
        <w:rPr>
          <w:rStyle w:val="StyleBoldUnderline"/>
        </w:rPr>
        <w:t xml:space="preserve"> professors are drawing</w:t>
      </w:r>
      <w:r w:rsidRPr="001D562C">
        <w:t xml:space="preserve"> national </w:t>
      </w:r>
      <w:r w:rsidRPr="001D562C">
        <w:rPr>
          <w:rStyle w:val="StyleBoldUnderline"/>
        </w:rPr>
        <w:t>attention for their</w:t>
      </w:r>
      <w:r w:rsidRPr="001D562C">
        <w:t xml:space="preserve"> recent </w:t>
      </w:r>
      <w:r w:rsidRPr="001D562C">
        <w:rPr>
          <w:rStyle w:val="StyleBoldUnderline"/>
        </w:rPr>
        <w:t>research suggesting a link between natural disasters and political corruption.</w:t>
      </w:r>
    </w:p>
    <w:p w:rsidR="001244CC" w:rsidRPr="001D562C" w:rsidRDefault="001244CC" w:rsidP="001244CC">
      <w:r w:rsidRPr="001D562C">
        <w:t>"</w:t>
      </w:r>
      <w:r w:rsidRPr="001D562C">
        <w:rPr>
          <w:rStyle w:val="StyleBoldUnderline"/>
        </w:rPr>
        <w:t>Natural disasters create resource windfalls in the states they strike by triggering federally provided natural disaster relief,"</w:t>
      </w:r>
      <w:r w:rsidRPr="001D562C">
        <w:t xml:space="preserve"> write Peter T. </w:t>
      </w:r>
      <w:proofErr w:type="spellStart"/>
      <w:r w:rsidRPr="001D562C">
        <w:t>Leeson</w:t>
      </w:r>
      <w:proofErr w:type="spellEnd"/>
      <w:r w:rsidRPr="001D562C">
        <w:t xml:space="preserve"> and Russell S. </w:t>
      </w:r>
      <w:proofErr w:type="spellStart"/>
      <w:r w:rsidRPr="001D562C">
        <w:t>Sobel</w:t>
      </w:r>
      <w:proofErr w:type="spellEnd"/>
      <w:r w:rsidRPr="001D562C">
        <w:t xml:space="preserve"> in their paper titled "Weathering Corruption."</w:t>
      </w:r>
    </w:p>
    <w:p w:rsidR="001244CC" w:rsidRPr="001D562C" w:rsidRDefault="001244CC" w:rsidP="001244CC">
      <w:r w:rsidRPr="001D562C">
        <w:rPr>
          <w:rStyle w:val="StyleBoldUnderline"/>
        </w:rPr>
        <w:t xml:space="preserve">"Like windfalls created by the </w:t>
      </w:r>
      <w:r w:rsidRPr="001244CC">
        <w:rPr>
          <w:rStyle w:val="Emphasis"/>
        </w:rPr>
        <w:t>'natural resource curse' and foreign aid,</w:t>
      </w:r>
      <w:r w:rsidRPr="001D562C">
        <w:rPr>
          <w:rStyle w:val="StyleBoldUnderline"/>
        </w:rPr>
        <w:t xml:space="preserve"> disaster relief windfalls may also increase corruption,"</w:t>
      </w:r>
      <w:r w:rsidRPr="001D562C">
        <w:t xml:space="preserve"> they say.</w:t>
      </w:r>
    </w:p>
    <w:p w:rsidR="001244CC" w:rsidRPr="001D562C" w:rsidRDefault="001244CC" w:rsidP="001244CC">
      <w:r w:rsidRPr="001D562C">
        <w:t>Television news programs on CBS, CNBC and CSPAN have interviewed the two.</w:t>
      </w:r>
    </w:p>
    <w:p w:rsidR="001244CC" w:rsidRPr="001D562C" w:rsidRDefault="001244CC" w:rsidP="001244CC">
      <w:r w:rsidRPr="001D562C">
        <w:t xml:space="preserve">When the Federal Emergency Management Agency sends relief funds of $1 per capita into a state, it boosts corruption in that state by nearly 2.5 percent, according to the research, which was published by the </w:t>
      </w:r>
      <w:proofErr w:type="spellStart"/>
      <w:r w:rsidRPr="001D562C">
        <w:t>Mercatus</w:t>
      </w:r>
      <w:proofErr w:type="spellEnd"/>
      <w:r w:rsidRPr="001D562C">
        <w:t xml:space="preserve"> Center at George Mason University in Washington.</w:t>
      </w:r>
    </w:p>
    <w:p w:rsidR="001244CC" w:rsidRPr="001D562C" w:rsidRDefault="001244CC" w:rsidP="001244CC">
      <w:r w:rsidRPr="001D562C">
        <w:rPr>
          <w:rStyle w:val="StyleBoldUnderline"/>
        </w:rPr>
        <w:t>Eliminating all FEMA relief funds</w:t>
      </w:r>
      <w:r w:rsidRPr="001D562C">
        <w:t xml:space="preserve">, the authors found, </w:t>
      </w:r>
      <w:r w:rsidRPr="001D562C">
        <w:rPr>
          <w:rStyle w:val="StyleBoldUnderline"/>
        </w:rPr>
        <w:t>would cut corruption by more than 20 percent in a typical state,</w:t>
      </w:r>
      <w:r w:rsidRPr="001D562C">
        <w:t xml:space="preserve"> they say.</w:t>
      </w:r>
    </w:p>
    <w:p w:rsidR="001244CC" w:rsidRPr="001D562C" w:rsidRDefault="001244CC" w:rsidP="001244CC">
      <w:pPr>
        <w:rPr>
          <w:rStyle w:val="StyleBoldUnderline"/>
        </w:rPr>
      </w:pPr>
      <w:r w:rsidRPr="001D562C">
        <w:t>"</w:t>
      </w:r>
      <w:r w:rsidRPr="001D562C">
        <w:rPr>
          <w:rStyle w:val="StyleBoldUnderline"/>
        </w:rPr>
        <w:t>Bad weather by itself is unlikely to impact corruption</w:t>
      </w:r>
      <w:r w:rsidRPr="001D562C">
        <w:t xml:space="preserve">," </w:t>
      </w:r>
      <w:proofErr w:type="spellStart"/>
      <w:r w:rsidRPr="001D562C">
        <w:t>Leeson</w:t>
      </w:r>
      <w:proofErr w:type="spellEnd"/>
      <w:r w:rsidRPr="001D562C">
        <w:t xml:space="preserve"> and </w:t>
      </w:r>
      <w:proofErr w:type="spellStart"/>
      <w:r w:rsidRPr="001D562C">
        <w:t>Sobel</w:t>
      </w:r>
      <w:proofErr w:type="spellEnd"/>
      <w:r w:rsidRPr="001D562C">
        <w:t xml:space="preserve"> admit at the outset of their study. "</w:t>
      </w:r>
      <w:r w:rsidRPr="001D562C">
        <w:rPr>
          <w:rStyle w:val="StyleBoldUnderline"/>
        </w:rPr>
        <w:t>However, the windfall of federally provided resources that follow bad weather is not so innocent."</w:t>
      </w:r>
    </w:p>
    <w:p w:rsidR="001244CC" w:rsidRPr="001D562C" w:rsidRDefault="001244CC" w:rsidP="001244CC">
      <w:r w:rsidRPr="001D562C">
        <w:rPr>
          <w:rStyle w:val="StyleBoldUnderline"/>
        </w:rPr>
        <w:t>Private vendors, given the responsibility to administer and distribute post-disaster supplies, often make decisions based on illegal "side payments" to themselves or their friends</w:t>
      </w:r>
      <w:r w:rsidRPr="001D562C">
        <w:t>, they write.</w:t>
      </w:r>
    </w:p>
    <w:p w:rsidR="001244CC" w:rsidRPr="001D562C" w:rsidRDefault="001244CC" w:rsidP="001244CC">
      <w:pPr>
        <w:rPr>
          <w:rStyle w:val="StyleBoldUnderline"/>
        </w:rPr>
      </w:pPr>
      <w:r w:rsidRPr="001D562C">
        <w:t xml:space="preserve">In 2002, </w:t>
      </w:r>
      <w:r w:rsidRPr="001D562C">
        <w:rPr>
          <w:rStyle w:val="StyleBoldUnderline"/>
        </w:rPr>
        <w:t>16 officials were indicted</w:t>
      </w:r>
      <w:r w:rsidRPr="001D562C">
        <w:t xml:space="preserve"> in Buchanan County, Va., </w:t>
      </w:r>
      <w:r w:rsidRPr="001D562C">
        <w:rPr>
          <w:rStyle w:val="StyleBoldUnderline"/>
        </w:rPr>
        <w:t>after flooding hit the area and federal aid flowed in.</w:t>
      </w:r>
    </w:p>
    <w:p w:rsidR="001244CC" w:rsidRPr="001D562C" w:rsidRDefault="001244CC" w:rsidP="001244CC">
      <w:r w:rsidRPr="001D562C">
        <w:t>The biggest boondoggles unfolded after Hurricanes Katrina and Rita.</w:t>
      </w:r>
    </w:p>
    <w:p w:rsidR="001244CC" w:rsidRPr="001D562C" w:rsidRDefault="001244CC" w:rsidP="001244CC">
      <w:r w:rsidRPr="001D562C">
        <w:rPr>
          <w:rStyle w:val="StyleBoldUnderline"/>
        </w:rPr>
        <w:t>A new study by the federal General Accountability Office estimates that $1 billion was stolen - nearly 19 percent of</w:t>
      </w:r>
      <w:r w:rsidRPr="001D562C">
        <w:t xml:space="preserve"> the $5.4 billion in </w:t>
      </w:r>
      <w:r w:rsidRPr="001D562C">
        <w:rPr>
          <w:rStyle w:val="StyleBoldUnderline"/>
        </w:rPr>
        <w:t>funds FEMA sent to Gulf Coast states.</w:t>
      </w:r>
    </w:p>
    <w:p w:rsidR="001244CC" w:rsidRPr="001D562C" w:rsidRDefault="001244CC" w:rsidP="001244CC">
      <w:r w:rsidRPr="001D562C">
        <w:rPr>
          <w:rStyle w:val="StyleBoldUnderline"/>
        </w:rPr>
        <w:t>Public officials may also make money by sending government funds to private contractors or private individuals in exchange for bribes or kickbacks</w:t>
      </w:r>
      <w:r w:rsidRPr="001D562C">
        <w:t>.</w:t>
      </w:r>
    </w:p>
    <w:p w:rsidR="001244CC" w:rsidRPr="001D562C" w:rsidRDefault="001244CC" w:rsidP="001244CC">
      <w:r w:rsidRPr="001D562C">
        <w:t xml:space="preserve">"For example," </w:t>
      </w:r>
      <w:proofErr w:type="spellStart"/>
      <w:r w:rsidRPr="001D562C">
        <w:t>Leeson</w:t>
      </w:r>
      <w:proofErr w:type="spellEnd"/>
      <w:r w:rsidRPr="001D562C">
        <w:t xml:space="preserve"> and </w:t>
      </w:r>
      <w:proofErr w:type="spellStart"/>
      <w:r w:rsidRPr="001D562C">
        <w:t>Sobel</w:t>
      </w:r>
      <w:proofErr w:type="spellEnd"/>
      <w:r w:rsidRPr="001D562C">
        <w:t xml:space="preserve"> write, "</w:t>
      </w:r>
      <w:r w:rsidRPr="001D562C">
        <w:rPr>
          <w:rStyle w:val="StyleBoldUnderline"/>
        </w:rPr>
        <w:t>a FEMA inspector may agree to overstate the damage the private individual incurred in return for a bribe</w:t>
      </w:r>
      <w:r w:rsidRPr="001D562C">
        <w:t>."</w:t>
      </w:r>
    </w:p>
    <w:p w:rsidR="001244CC" w:rsidRPr="001D562C" w:rsidRDefault="001244CC" w:rsidP="001244CC">
      <w:r w:rsidRPr="001D562C">
        <w:t>Sometimes, the corruption is blatant.</w:t>
      </w:r>
    </w:p>
    <w:p w:rsidR="001244CC" w:rsidRPr="001D562C" w:rsidRDefault="001244CC" w:rsidP="001244CC">
      <w:r w:rsidRPr="001D562C">
        <w:t>Earlier this year, Louisiana police caught one FEMA contractor trying to sell a stolen federal housing trailer for hurricane victims on the black market. That contractor apparently planned to pocket the proceeds.</w:t>
      </w:r>
    </w:p>
    <w:p w:rsidR="001244CC" w:rsidRPr="001D562C" w:rsidRDefault="001244CC" w:rsidP="001244CC">
      <w:proofErr w:type="spellStart"/>
      <w:r w:rsidRPr="001D562C">
        <w:t>Leeson</w:t>
      </w:r>
      <w:proofErr w:type="spellEnd"/>
      <w:r w:rsidRPr="001D562C">
        <w:t xml:space="preserve"> and </w:t>
      </w:r>
      <w:proofErr w:type="spellStart"/>
      <w:r w:rsidRPr="001D562C">
        <w:t>Sobel</w:t>
      </w:r>
      <w:proofErr w:type="spellEnd"/>
      <w:r w:rsidRPr="001D562C">
        <w:t xml:space="preserve"> found that Louisiana was the nation's most corrupt state, while New Hampshire was the most honest.</w:t>
      </w:r>
    </w:p>
    <w:p w:rsidR="001244CC" w:rsidRPr="001D562C" w:rsidRDefault="001244CC" w:rsidP="001244CC">
      <w:r w:rsidRPr="001D562C">
        <w:rPr>
          <w:rStyle w:val="StyleBoldUnderline"/>
        </w:rPr>
        <w:t>Their statistical analysis showed other government funds flowing into a state did not have the same effect</w:t>
      </w:r>
      <w:r w:rsidRPr="001D562C">
        <w:t>.</w:t>
      </w:r>
    </w:p>
    <w:p w:rsidR="001244CC" w:rsidRPr="001D562C" w:rsidRDefault="001244CC" w:rsidP="001244CC">
      <w:r w:rsidRPr="001D562C">
        <w:t>"</w:t>
      </w:r>
      <w:r w:rsidRPr="001D562C">
        <w:rPr>
          <w:rStyle w:val="StyleBoldUnderline"/>
        </w:rPr>
        <w:t>Both non-FEMA-related state discretionary spending and federal spending are insignificant. Only FEMA relief impacts public corruption</w:t>
      </w:r>
      <w:r w:rsidRPr="001D562C">
        <w:t>."</w:t>
      </w:r>
    </w:p>
    <w:p w:rsidR="001244CC" w:rsidRPr="001D562C" w:rsidRDefault="001244CC" w:rsidP="001244CC"/>
    <w:p w:rsidR="00E06292" w:rsidRDefault="00E06292" w:rsidP="00E06292">
      <w:pPr>
        <w:pStyle w:val="Heading3"/>
        <w:rPr>
          <w:rFonts w:cs="Times New Roman"/>
        </w:rPr>
      </w:pPr>
      <w:r w:rsidRPr="001D562C">
        <w:rPr>
          <w:rFonts w:cs="Times New Roman"/>
        </w:rPr>
        <w:lastRenderedPageBreak/>
        <w:t xml:space="preserve">Venezuela </w:t>
      </w:r>
      <w:r w:rsidR="00E859DE">
        <w:rPr>
          <w:rFonts w:cs="Times New Roman"/>
        </w:rPr>
        <w:t xml:space="preserve">Oil </w:t>
      </w:r>
      <w:r w:rsidRPr="001D562C">
        <w:rPr>
          <w:rFonts w:cs="Times New Roman"/>
        </w:rPr>
        <w:t>Links</w:t>
      </w:r>
    </w:p>
    <w:p w:rsidR="00E859DE" w:rsidRPr="00E859DE" w:rsidRDefault="00E859DE" w:rsidP="00E859DE"/>
    <w:p w:rsidR="00E06292" w:rsidRPr="001D562C" w:rsidRDefault="00E06292" w:rsidP="00E06292">
      <w:pPr>
        <w:pStyle w:val="Heading4"/>
        <w:rPr>
          <w:rFonts w:cs="Times New Roman"/>
        </w:rPr>
      </w:pPr>
      <w:r w:rsidRPr="001D562C">
        <w:rPr>
          <w:rFonts w:cs="Times New Roman"/>
        </w:rPr>
        <w:t>Furthering Venezuela’s dependence on oil would cause instability when the oil inevitably runs out</w:t>
      </w:r>
    </w:p>
    <w:p w:rsidR="00E06292" w:rsidRPr="001D562C" w:rsidRDefault="00E06292" w:rsidP="00E06292">
      <w:pPr>
        <w:rPr>
          <w:rStyle w:val="StyleStyleBold12pt"/>
        </w:rPr>
      </w:pPr>
      <w:proofErr w:type="spellStart"/>
      <w:r w:rsidRPr="001D562C">
        <w:rPr>
          <w:rStyle w:val="StyleStyleBold12pt"/>
        </w:rPr>
        <w:t>Drezner</w:t>
      </w:r>
      <w:proofErr w:type="spellEnd"/>
      <w:r w:rsidRPr="001D562C">
        <w:rPr>
          <w:rStyle w:val="StyleStyleBold12pt"/>
        </w:rPr>
        <w:t>, Tufts University international politics professor, 13</w:t>
      </w:r>
    </w:p>
    <w:p w:rsidR="00E06292" w:rsidRPr="001D562C" w:rsidRDefault="00E06292" w:rsidP="00E06292">
      <w:r w:rsidRPr="001D562C">
        <w:t>(Daniel, 5/7/13, personal website, “Will energy abundance destabilize world politics?</w:t>
      </w:r>
      <w:proofErr w:type="gramStart"/>
      <w:r w:rsidRPr="001D562C">
        <w:t>”,</w:t>
      </w:r>
      <w:proofErr w:type="gramEnd"/>
      <w:r w:rsidRPr="001D562C">
        <w:t xml:space="preserve"> </w:t>
      </w:r>
      <w:hyperlink r:id="rId21" w:history="1">
        <w:r w:rsidRPr="001D562C">
          <w:rPr>
            <w:rStyle w:val="Hyperlink"/>
          </w:rPr>
          <w:t>http://drezner.foreignpolicy.com/posts/2013/05/06/will_energy_abundance_destabilize_world_politics</w:t>
        </w:r>
      </w:hyperlink>
      <w:r w:rsidRPr="001D562C">
        <w:t>, accessed 7/13/13, JZ)</w:t>
      </w:r>
    </w:p>
    <w:p w:rsidR="00E06292" w:rsidRPr="001D562C" w:rsidRDefault="00E06292" w:rsidP="00E06292"/>
    <w:p w:rsidR="00E06292" w:rsidRPr="001D562C" w:rsidRDefault="00E06292" w:rsidP="00E06292">
      <w:r w:rsidRPr="001D562C">
        <w:t xml:space="preserve">A standard take on how energy affects world politics is Tom Friedman's "First Law of </w:t>
      </w:r>
      <w:proofErr w:type="spellStart"/>
      <w:proofErr w:type="gramStart"/>
      <w:r w:rsidRPr="001D562C">
        <w:t>Petropolitics</w:t>
      </w:r>
      <w:proofErr w:type="spellEnd"/>
      <w:r w:rsidRPr="001D562C">
        <w:t>[</w:t>
      </w:r>
      <w:proofErr w:type="gramEnd"/>
      <w:r w:rsidRPr="001D562C">
        <w:t>1]" -- the belief that high energy prices cause energy exporters to act in more belligerent ways. What if the opposite is the case, however?</w:t>
      </w:r>
    </w:p>
    <w:p w:rsidR="009B2585" w:rsidRDefault="00E06292" w:rsidP="00E06292">
      <w:r w:rsidRPr="001D562C">
        <w:t xml:space="preserve">The Atlantic's Charles Mann has a long, winding cover </w:t>
      </w:r>
      <w:proofErr w:type="gramStart"/>
      <w:r w:rsidRPr="001D562C">
        <w:t>story[</w:t>
      </w:r>
      <w:proofErr w:type="gramEnd"/>
      <w:r w:rsidRPr="001D562C">
        <w:t>2] on the growth of non-traditional hydrocarbon energy reserves -- shale gas, methane hydrate, and so forth -- and what that could mean for world politics. The good parts version:</w:t>
      </w:r>
    </w:p>
    <w:p w:rsidR="009B2585" w:rsidRDefault="00E06292" w:rsidP="00E06292">
      <w:r w:rsidRPr="001D562C">
        <w:rPr>
          <w:rStyle w:val="StyleBoldUnderline"/>
        </w:rPr>
        <w:t>Shortfalls in oil revenues</w:t>
      </w:r>
      <w:r w:rsidRPr="001D562C">
        <w:t xml:space="preserve"> thus </w:t>
      </w:r>
      <w:r w:rsidRPr="001D562C">
        <w:rPr>
          <w:rStyle w:val="StyleBoldUnderline"/>
        </w:rPr>
        <w:t>kick away the sole, unsteady support of the state—a cataclysmic event, especially if it happens suddenly</w:t>
      </w:r>
      <w:r w:rsidRPr="001D562C">
        <w:t xml:space="preserve">. 'Think of Saudi Arabia,' says </w:t>
      </w:r>
      <w:proofErr w:type="spellStart"/>
      <w:r w:rsidRPr="001D562C">
        <w:t>Daron</w:t>
      </w:r>
      <w:proofErr w:type="spellEnd"/>
      <w:r w:rsidRPr="001D562C">
        <w:t xml:space="preserve"> </w:t>
      </w:r>
      <w:proofErr w:type="spellStart"/>
      <w:r w:rsidRPr="001D562C">
        <w:t>Acemoglu</w:t>
      </w:r>
      <w:proofErr w:type="spellEnd"/>
      <w:r w:rsidRPr="001D562C">
        <w:t xml:space="preserve">, the MIT economist and a co-author of Why Nations Fail. 'How will the royal family contain both the mullahs and the unemployed youth without a slush fund?' </w:t>
      </w:r>
      <w:r w:rsidRPr="001D562C">
        <w:rPr>
          <w:rStyle w:val="StyleBoldUnderline"/>
        </w:rPr>
        <w:t>And there is nowhere else to turn, because oil has withered all other industry, Dutch-disease-style</w:t>
      </w:r>
      <w:r w:rsidRPr="001D562C">
        <w:t xml:space="preserve">. Similar questions could be asked of other petro-states in Africa, the Arab world, and central Asia. </w:t>
      </w:r>
      <w:r w:rsidRPr="001D562C">
        <w:rPr>
          <w:rStyle w:val="StyleBoldUnderline"/>
        </w:rPr>
        <w:t xml:space="preserve">A methane-hydrate boom could lead to </w:t>
      </w:r>
      <w:r w:rsidRPr="001D562C">
        <w:t xml:space="preserve">a southwest-to-northeast arc of </w:t>
      </w:r>
      <w:r w:rsidRPr="001D562C">
        <w:rPr>
          <w:rStyle w:val="StyleBoldUnderline"/>
        </w:rPr>
        <w:t xml:space="preserve">instability </w:t>
      </w:r>
      <w:r w:rsidRPr="001D562C">
        <w:t xml:space="preserve">stretching </w:t>
      </w:r>
      <w:r w:rsidRPr="001D562C">
        <w:rPr>
          <w:rStyle w:val="StyleBoldUnderline"/>
        </w:rPr>
        <w:t>from Venezuela</w:t>
      </w:r>
      <w:r w:rsidRPr="001D562C">
        <w:t xml:space="preserve"> to Nigeria to Saudi Arabia to Kazakhstan to Siberia. It seems fair to say that if autocrats in these places were toppled, most Americans would not mourn. But it seems equally fair to say that they would not necessarily be enthusiastic about their replacements.</w:t>
      </w:r>
    </w:p>
    <w:p w:rsidR="009B2585" w:rsidRDefault="00E06292" w:rsidP="00E06292">
      <w:r w:rsidRPr="001D562C">
        <w:rPr>
          <w:rStyle w:val="StyleBoldUnderline"/>
        </w:rPr>
        <w:t>Augmenting the instability would be methane hydrate itself, much of which is inconveniently located in areas of disputed sovereignty</w:t>
      </w:r>
      <w:r w:rsidRPr="001D562C">
        <w:t xml:space="preserve">. 'Whenever you find something under the water, you get into struggles over </w:t>
      </w:r>
      <w:proofErr w:type="gramStart"/>
      <w:r w:rsidRPr="001D562C">
        <w:t>who</w:t>
      </w:r>
      <w:proofErr w:type="gramEnd"/>
      <w:r w:rsidRPr="001D562C">
        <w:t xml:space="preserve"> it belongs to,' says Terry Karl, a Stanford political scientist and the author of the classic The Paradox of Plenty: Oil Booms and Petro-States. Think of the Falkland Islands in the South Atlantic, she says, over which Britain and Argentina went to war 30 years ago and over which they are threatening to fight again. 'One of the real reasons that they are such an issue is the belief that either oil or natural gas is offshore.' Methane-hydrate deposits run like crystalline bands through maritime flash points: the Arctic, and waters off West Africa and Southeast Asia.</w:t>
      </w:r>
    </w:p>
    <w:p w:rsidR="009B2585" w:rsidRDefault="00E06292" w:rsidP="00E06292">
      <w:r w:rsidRPr="001D562C">
        <w:t xml:space="preserve">In a working </w:t>
      </w:r>
      <w:proofErr w:type="gramStart"/>
      <w:r w:rsidRPr="001D562C">
        <w:t>paper[</w:t>
      </w:r>
      <w:proofErr w:type="gramEnd"/>
      <w:r w:rsidRPr="001D562C">
        <w:t xml:space="preserve">3], Michael Ross and a colleague, Erik </w:t>
      </w:r>
      <w:proofErr w:type="spellStart"/>
      <w:r w:rsidRPr="001D562C">
        <w:t>Voeten</w:t>
      </w:r>
      <w:proofErr w:type="spellEnd"/>
      <w:r w:rsidRPr="001D562C">
        <w:t xml:space="preserve"> of Georgetown University, argue that </w:t>
      </w:r>
      <w:r w:rsidRPr="001D562C">
        <w:rPr>
          <w:rStyle w:val="StyleBoldUnderline"/>
        </w:rPr>
        <w:t>the regular global flow of petroleum, the biggest commodity in world trade, is also a powerful stabilizing force. Nations dislike depending on international oil</w:t>
      </w:r>
      <w:r w:rsidRPr="001D562C">
        <w:t xml:space="preserve">, but they play nice and obey the rules because they don't want to be cut off. By contrast, </w:t>
      </w:r>
      <w:r w:rsidRPr="001D562C">
        <w:rPr>
          <w:rStyle w:val="StyleBoldUnderline"/>
        </w:rPr>
        <w:t>countries with plenty of energy reserves feel free to throw their weight around. They are 'less likely than other states to sign major treaties or join intergovernmental organizations; and they often defy global norms</w:t>
      </w:r>
      <w:r w:rsidRPr="001D562C">
        <w:t>—on human rights, the expropriation of foreign companies, and the financing of foreign terrorism or rebellions.' The implication is sobering: an energy-independent planet would be a world of fractious, autonomous actors, none beholden to the others, with even less cooperation than exists today.</w:t>
      </w:r>
    </w:p>
    <w:p w:rsidR="00E06292" w:rsidRPr="001D562C" w:rsidRDefault="00E06292" w:rsidP="00D268BD"/>
    <w:p w:rsidR="00E859DE" w:rsidRDefault="00E859DE" w:rsidP="00E859DE">
      <w:pPr>
        <w:pStyle w:val="Heading3"/>
      </w:pPr>
      <w:r>
        <w:lastRenderedPageBreak/>
        <w:t>Cuba Oil Links</w:t>
      </w:r>
    </w:p>
    <w:p w:rsidR="00E859DE" w:rsidRPr="00801B0D" w:rsidRDefault="00E859DE" w:rsidP="00E859DE"/>
    <w:p w:rsidR="00E859DE" w:rsidRPr="001D562C" w:rsidRDefault="00E859DE" w:rsidP="00E859DE">
      <w:pPr>
        <w:pStyle w:val="Heading4"/>
        <w:rPr>
          <w:rFonts w:cs="Times New Roman"/>
        </w:rPr>
      </w:pPr>
      <w:r w:rsidRPr="001D562C">
        <w:rPr>
          <w:rFonts w:cs="Times New Roman"/>
        </w:rPr>
        <w:t>If Cuba develops oil, it will suffer from resource curse</w:t>
      </w:r>
    </w:p>
    <w:p w:rsidR="00E859DE" w:rsidRPr="001D562C" w:rsidRDefault="00E859DE" w:rsidP="00E859DE">
      <w:pPr>
        <w:rPr>
          <w:rStyle w:val="StyleStyleBold12pt"/>
        </w:rPr>
      </w:pPr>
      <w:r w:rsidRPr="001D562C">
        <w:rPr>
          <w:rStyle w:val="StyleStyleBold12pt"/>
        </w:rPr>
        <w:t>Betancourt, University of Maryland economics professor, 12</w:t>
      </w:r>
    </w:p>
    <w:p w:rsidR="00E859DE" w:rsidRPr="001D562C" w:rsidRDefault="00E859DE" w:rsidP="00E859DE">
      <w:r w:rsidRPr="001D562C">
        <w:t xml:space="preserve">[Roger R., B.A. from Georgetown &amp; Ph.D. in econ from U of Wisconsin, 2012, University of Maryland College Park, “Oil and Democracy in Cuba: Going Towards Nigeria or Norway?*” p. 6, </w:t>
      </w:r>
      <w:hyperlink r:id="rId22" w:history="1">
        <w:r w:rsidRPr="001D562C">
          <w:rPr>
            <w:rStyle w:val="Hyperlink"/>
          </w:rPr>
          <w:t>http://econweb.umd.edu/~betancourt/development/oil%20democracy.aug.2012.pdf</w:t>
        </w:r>
      </w:hyperlink>
      <w:r w:rsidRPr="001D562C">
        <w:t>, accessed 7/13/13, MC]</w:t>
      </w:r>
    </w:p>
    <w:p w:rsidR="00E859DE" w:rsidRPr="001D562C" w:rsidRDefault="00E859DE" w:rsidP="00E859DE">
      <w:pPr>
        <w:rPr>
          <w:sz w:val="26"/>
        </w:rPr>
      </w:pPr>
    </w:p>
    <w:p w:rsidR="00E859DE" w:rsidRPr="001D562C" w:rsidRDefault="00E859DE" w:rsidP="00E859DE">
      <w:pPr>
        <w:rPr>
          <w:rStyle w:val="StyleBoldUnderline"/>
        </w:rPr>
      </w:pPr>
      <w:r w:rsidRPr="001D562C">
        <w:t xml:space="preserve">Thus, </w:t>
      </w:r>
      <w:r w:rsidRPr="001D562C">
        <w:rPr>
          <w:rStyle w:val="StyleBoldUnderline"/>
        </w:rPr>
        <w:t>if one looks at the details of the political system in terms of political rights and civil liberties</w:t>
      </w:r>
      <w:r w:rsidRPr="001D562C">
        <w:t xml:space="preserve"> thirty some years after the oil discovery, democracy in Norway has attained a maximum level reflective of the judgment that it does not suffer from a political natural resource curse. Similarly, </w:t>
      </w:r>
      <w:r w:rsidRPr="001D562C">
        <w:rPr>
          <w:rStyle w:val="StyleBoldUnderline"/>
        </w:rPr>
        <w:t>the scores on the details of the political system in Nigeria can be used as a measure of what is consistent with a country that suffers from the political natural resource curse.</w:t>
      </w:r>
    </w:p>
    <w:p w:rsidR="00E859DE" w:rsidRPr="001D562C" w:rsidRDefault="00E859DE" w:rsidP="00E859DE">
      <w:r w:rsidRPr="001D562C">
        <w:t xml:space="preserve">With this as a background </w:t>
      </w:r>
      <w:r w:rsidRPr="001D562C">
        <w:rPr>
          <w:rStyle w:val="StyleBoldUnderline"/>
        </w:rPr>
        <w:t>we can now consider what to expect</w:t>
      </w:r>
      <w:r w:rsidRPr="001D562C">
        <w:t xml:space="preserve"> in terms of the political natural resource curse </w:t>
      </w:r>
      <w:r w:rsidRPr="001D562C">
        <w:rPr>
          <w:rStyle w:val="StyleBoldUnderline"/>
        </w:rPr>
        <w:t>with regards to Cuba if significant amounts of oil are found</w:t>
      </w:r>
      <w:r w:rsidRPr="001D562C">
        <w:t>. Cuba attained its independence in 1902 and became a Republic that can be characterized as having a system of government associated with presidential democracies. The Republican regime suffered a series of interruptions that included: one major American intervention between 1906 and 1908; a period of instability after the so- called Revolution of 1933 that ended in 1940; democratic civilian governments between 1940 and 1952, which ended with a military coup that lasted until 1959; and a communist regime afterwards that is still in place.3</w:t>
      </w:r>
    </w:p>
    <w:p w:rsidR="00E859DE" w:rsidRPr="001D562C" w:rsidRDefault="00E859DE" w:rsidP="00E859DE">
      <w:r w:rsidRPr="001D562C">
        <w:t xml:space="preserve">Just like Nigeria the </w:t>
      </w:r>
      <w:r w:rsidRPr="001D562C">
        <w:rPr>
          <w:rStyle w:val="StyleBoldUnderline"/>
        </w:rPr>
        <w:t>oil discovery</w:t>
      </w:r>
      <w:r w:rsidRPr="001D562C">
        <w:t xml:space="preserve"> if it happens in the very near future </w:t>
      </w:r>
      <w:r w:rsidRPr="001D562C">
        <w:rPr>
          <w:rStyle w:val="StyleBoldUnderline"/>
        </w:rPr>
        <w:t>will take place under a non-democratic regime</w:t>
      </w:r>
      <w:r w:rsidRPr="001D562C">
        <w:t xml:space="preserve">. Moreover, past </w:t>
      </w:r>
      <w:r w:rsidRPr="001D562C">
        <w:rPr>
          <w:rStyle w:val="StyleBoldUnderline"/>
        </w:rPr>
        <w:t>governmental performance in the provision of those public goods and services associated with a market economy casts doubts on the legitimacy and stability of the current regime</w:t>
      </w:r>
      <w:r w:rsidRPr="001D562C">
        <w:t xml:space="preserve">. Both of these characteristics suggest </w:t>
      </w:r>
      <w:r w:rsidRPr="001D562C">
        <w:rPr>
          <w:rStyle w:val="StyleBoldUnderline"/>
        </w:rPr>
        <w:t>a political resource curse similar to Nigeria’s rather than an outcome similar to Norway in the political sphere</w:t>
      </w:r>
      <w:r w:rsidRPr="001D562C">
        <w:t>.</w:t>
      </w:r>
    </w:p>
    <w:p w:rsidR="00E859DE" w:rsidRPr="001D562C" w:rsidRDefault="00E859DE" w:rsidP="00E859DE">
      <w:r w:rsidRPr="001D562C">
        <w:rPr>
          <w:rStyle w:val="StyleBoldUnderline"/>
        </w:rPr>
        <w:t xml:space="preserve">If substantial amounts of oil were to be discovered through the current offshore </w:t>
      </w:r>
      <w:proofErr w:type="spellStart"/>
      <w:r w:rsidRPr="001D562C">
        <w:rPr>
          <w:rStyle w:val="StyleBoldUnderline"/>
        </w:rPr>
        <w:t>deepwater</w:t>
      </w:r>
      <w:proofErr w:type="spellEnd"/>
      <w:r w:rsidRPr="001D562C">
        <w:rPr>
          <w:rStyle w:val="StyleBoldUnderline"/>
        </w:rPr>
        <w:t xml:space="preserve"> exploration in Cuban waters</w:t>
      </w:r>
      <w:r w:rsidRPr="001D562C">
        <w:t xml:space="preserve">, the rents generated would </w:t>
      </w:r>
      <w:r w:rsidRPr="001D562C">
        <w:rPr>
          <w:rStyle w:val="StyleBoldUnderline"/>
        </w:rPr>
        <w:t>provide strong incentives for</w:t>
      </w:r>
      <w:r w:rsidRPr="001D562C">
        <w:t xml:space="preserve"> the current </w:t>
      </w:r>
      <w:r w:rsidRPr="001D562C">
        <w:rPr>
          <w:rStyle w:val="StyleBoldUnderline"/>
        </w:rPr>
        <w:t>government to avoid democracy</w:t>
      </w:r>
      <w:r w:rsidRPr="001D562C">
        <w:t xml:space="preserve"> in order to appropriate these rents. Given the repressed consumption of the last decades by the majority of the population, the pressure to use the oil income to provide benefits to stay in power along the lines suggested by Morrison’s arguments would be great. </w:t>
      </w:r>
      <w:r w:rsidRPr="001D562C">
        <w:rPr>
          <w:rStyle w:val="StyleBoldUnderline"/>
        </w:rPr>
        <w:t>Inflation is</w:t>
      </w:r>
      <w:r w:rsidRPr="001D562C">
        <w:t xml:space="preserve"> an almost </w:t>
      </w:r>
      <w:r w:rsidRPr="001D562C">
        <w:rPr>
          <w:rStyle w:val="StyleBoldUnderline"/>
        </w:rPr>
        <w:t>certain</w:t>
      </w:r>
      <w:r w:rsidRPr="001D562C">
        <w:t xml:space="preserve"> outcome. The main uncertainty is whether it would be disguised or highly visible. In the former case this could happen through the current dual monetary system or through manipulated figures as in Argentina or both.</w:t>
      </w:r>
    </w:p>
    <w:p w:rsidR="00E859DE" w:rsidRPr="001D562C" w:rsidRDefault="00E859DE" w:rsidP="00E859DE"/>
    <w:p w:rsidR="00E859DE" w:rsidRPr="001D562C" w:rsidRDefault="00E859DE" w:rsidP="00E859DE">
      <w:pPr>
        <w:pStyle w:val="Heading4"/>
        <w:rPr>
          <w:rFonts w:cs="Times New Roman"/>
        </w:rPr>
      </w:pPr>
      <w:r w:rsidRPr="001D562C">
        <w:rPr>
          <w:rFonts w:cs="Times New Roman"/>
        </w:rPr>
        <w:t>Development of natural resources by autocracies, like Cuba, fails to develop the economy</w:t>
      </w:r>
    </w:p>
    <w:p w:rsidR="00E859DE" w:rsidRPr="001D562C" w:rsidRDefault="00E859DE" w:rsidP="00E859DE">
      <w:pPr>
        <w:rPr>
          <w:rStyle w:val="StyleStyleBold12pt"/>
        </w:rPr>
      </w:pPr>
      <w:r w:rsidRPr="001D562C">
        <w:rPr>
          <w:rStyle w:val="StyleStyleBold12pt"/>
        </w:rPr>
        <w:t>Frankel, Capital Formation &amp; Growth Prof at Harvard, 12</w:t>
      </w:r>
    </w:p>
    <w:p w:rsidR="00E859DE" w:rsidRPr="00E859DE" w:rsidRDefault="00E859DE" w:rsidP="00E859DE">
      <w:r w:rsidRPr="00E859DE">
        <w:t>[Jeffrey, 11/2/12, Presentation at University of Havana, “The Natural Resource Curse: Causal Channels,” p. 16, www.hks.harvard.edu/</w:t>
      </w:r>
      <w:proofErr w:type="spellStart"/>
      <w:r w:rsidRPr="00E859DE">
        <w:t>fs</w:t>
      </w:r>
      <w:proofErr w:type="spellEnd"/>
      <w:r w:rsidRPr="00E859DE">
        <w:t>/</w:t>
      </w:r>
      <w:proofErr w:type="spellStart"/>
      <w:r w:rsidRPr="00E859DE">
        <w:t>jfrankel</w:t>
      </w:r>
      <w:proofErr w:type="spellEnd"/>
      <w:r w:rsidRPr="00E859DE">
        <w:t>/NRCurseCauses2012Cuba.ppt‎, accessed 7/13/13, MC]</w:t>
      </w:r>
    </w:p>
    <w:p w:rsidR="00E859DE" w:rsidRPr="001D562C" w:rsidRDefault="00E859DE" w:rsidP="00E859DE"/>
    <w:p w:rsidR="00E859DE" w:rsidRPr="001D562C" w:rsidRDefault="00E859DE" w:rsidP="00E859DE">
      <w:r w:rsidRPr="001D562C">
        <w:t xml:space="preserve">3. </w:t>
      </w:r>
      <w:r w:rsidRPr="001D562C">
        <w:rPr>
          <w:rStyle w:val="StyleBoldUnderline"/>
        </w:rPr>
        <w:t>Autocratic</w:t>
      </w:r>
      <w:r w:rsidRPr="001D562C">
        <w:t xml:space="preserve"> or oligarchic </w:t>
      </w:r>
      <w:r w:rsidRPr="001D562C">
        <w:rPr>
          <w:rStyle w:val="StyleBoldUnderline"/>
        </w:rPr>
        <w:t>institutions</w:t>
      </w:r>
      <w:r w:rsidRPr="001D562C">
        <w:t xml:space="preserve"> may </w:t>
      </w:r>
      <w:r w:rsidRPr="001D562C">
        <w:rPr>
          <w:rStyle w:val="StyleBoldUnderline"/>
        </w:rPr>
        <w:t>retard economic development</w:t>
      </w:r>
      <w:r w:rsidRPr="001D562C">
        <w:t>.</w:t>
      </w:r>
    </w:p>
    <w:p w:rsidR="009B2585" w:rsidRDefault="00E859DE" w:rsidP="00E859DE">
      <w:r w:rsidRPr="001D562C">
        <w:rPr>
          <w:rStyle w:val="StyleBoldUnderline"/>
        </w:rPr>
        <w:t>Countries where command of natural resources by government</w:t>
      </w:r>
      <w:r w:rsidRPr="001D562C">
        <w:t xml:space="preserve"> or a hereditary elite </w:t>
      </w:r>
      <w:r w:rsidRPr="001D562C">
        <w:rPr>
          <w:rStyle w:val="StyleBoldUnderline"/>
        </w:rPr>
        <w:t>automatically confers wealth on the holders</w:t>
      </w:r>
    </w:p>
    <w:p w:rsidR="009B2585" w:rsidRDefault="00E859DE" w:rsidP="00E859DE">
      <w:pPr>
        <w:pStyle w:val="ListParagraph"/>
        <w:numPr>
          <w:ilvl w:val="0"/>
          <w:numId w:val="1"/>
        </w:numPr>
      </w:pPr>
      <w:r w:rsidRPr="001D562C">
        <w:t>are likely to become rent-seeking societies;</w:t>
      </w:r>
      <w:r w:rsidR="00A24088">
        <w:t xml:space="preserve"> </w:t>
      </w:r>
      <w:r w:rsidRPr="001D562C">
        <w:rPr>
          <w:rStyle w:val="StyleBoldUnderline"/>
        </w:rPr>
        <w:t xml:space="preserve">and are less likely to develop the institutions </w:t>
      </w:r>
      <w:r w:rsidRPr="001D562C">
        <w:rPr>
          <w:rStyle w:val="StyleBoldUnderline"/>
        </w:rPr>
        <w:br/>
        <w:t>conducive to economic development</w:t>
      </w:r>
      <w:r w:rsidRPr="001D562C">
        <w:t>,</w:t>
      </w:r>
    </w:p>
    <w:p w:rsidR="009B2585" w:rsidRDefault="00E859DE" w:rsidP="00E859DE">
      <w:pPr>
        <w:pStyle w:val="ListParagraph"/>
        <w:numPr>
          <w:ilvl w:val="0"/>
          <w:numId w:val="1"/>
        </w:numPr>
      </w:pPr>
      <w:r w:rsidRPr="001D562C">
        <w:lastRenderedPageBreak/>
        <w:t xml:space="preserve"> e.g., decentralization &amp; economic incentives;</w:t>
      </w:r>
    </w:p>
    <w:p w:rsidR="00E859DE" w:rsidRPr="001D562C" w:rsidRDefault="00E859DE" w:rsidP="00E859DE">
      <w:pPr>
        <w:pStyle w:val="ListParagraph"/>
        <w:numPr>
          <w:ilvl w:val="0"/>
          <w:numId w:val="1"/>
        </w:numPr>
      </w:pPr>
      <w:r w:rsidRPr="001D562C">
        <w:t xml:space="preserve"> </w:t>
      </w:r>
      <w:proofErr w:type="gramStart"/>
      <w:r w:rsidRPr="001D562C">
        <w:rPr>
          <w:rStyle w:val="StyleBoldUnderline"/>
        </w:rPr>
        <w:t>as</w:t>
      </w:r>
      <w:proofErr w:type="gramEnd"/>
      <w:r w:rsidRPr="001D562C">
        <w:rPr>
          <w:rStyle w:val="StyleBoldUnderline"/>
        </w:rPr>
        <w:t xml:space="preserve"> compared to countries where moderate taxation of a thriving market economy is the only way government can finance itself</w:t>
      </w:r>
      <w:r w:rsidRPr="001D562C">
        <w:t>.</w:t>
      </w:r>
    </w:p>
    <w:p w:rsidR="00E859DE" w:rsidRPr="001D562C" w:rsidRDefault="00E859DE" w:rsidP="00E859DE"/>
    <w:p w:rsidR="00D45137" w:rsidRPr="001D562C" w:rsidRDefault="00D45137" w:rsidP="00D45137">
      <w:pPr>
        <w:pStyle w:val="Heading4"/>
        <w:rPr>
          <w:rFonts w:cs="Times New Roman"/>
        </w:rPr>
      </w:pPr>
      <w:r w:rsidRPr="001D562C">
        <w:rPr>
          <w:rFonts w:cs="Times New Roman"/>
        </w:rPr>
        <w:t xml:space="preserve">U.S. investment in Cuban oil </w:t>
      </w:r>
      <w:r>
        <w:rPr>
          <w:rFonts w:cs="Times New Roman"/>
        </w:rPr>
        <w:t xml:space="preserve">crushes reforms – </w:t>
      </w:r>
      <w:r w:rsidRPr="001D562C">
        <w:rPr>
          <w:rFonts w:cs="Times New Roman"/>
        </w:rPr>
        <w:t>laundry list of reasons</w:t>
      </w:r>
    </w:p>
    <w:p w:rsidR="00D45137" w:rsidRPr="001D562C" w:rsidRDefault="00D45137" w:rsidP="00D45137">
      <w:pPr>
        <w:rPr>
          <w:rStyle w:val="StyleStyleBold12pt"/>
        </w:rPr>
      </w:pPr>
      <w:proofErr w:type="spellStart"/>
      <w:r w:rsidRPr="001D562C">
        <w:rPr>
          <w:rStyle w:val="StyleStyleBold12pt"/>
        </w:rPr>
        <w:t>Orro</w:t>
      </w:r>
      <w:proofErr w:type="spellEnd"/>
      <w:r w:rsidRPr="001D562C">
        <w:rPr>
          <w:rStyle w:val="StyleStyleBold12pt"/>
        </w:rPr>
        <w:t>, graduate of U of Havana, 9</w:t>
      </w:r>
    </w:p>
    <w:p w:rsidR="00D45137" w:rsidRPr="00D45137" w:rsidRDefault="00D45137" w:rsidP="00D45137">
      <w:r w:rsidRPr="00D45137">
        <w:t>[</w:t>
      </w:r>
      <w:proofErr w:type="gramStart"/>
      <w:r w:rsidRPr="00D45137">
        <w:t>Roberto,</w:t>
      </w:r>
      <w:proofErr w:type="gramEnd"/>
      <w:r w:rsidRPr="00D45137">
        <w:t xml:space="preserve"> also holds a master degree in economics from el </w:t>
      </w:r>
      <w:proofErr w:type="spellStart"/>
      <w:r w:rsidRPr="00D45137">
        <w:t>Colegio</w:t>
      </w:r>
      <w:proofErr w:type="spellEnd"/>
      <w:r w:rsidRPr="00D45137">
        <w:t xml:space="preserve"> de México, 2009, “PETROLISM IN CUBA AND IMPLICATIONS OF U.S. INVESTMENT IN THE CUBAN OIL SECTOR,” ASCE, p. 340-341, </w:t>
      </w:r>
      <w:hyperlink r:id="rId23" w:history="1">
        <w:r w:rsidRPr="00D45137">
          <w:rPr>
            <w:rStyle w:val="Hyperlink"/>
          </w:rPr>
          <w:t>http://www.ascecuba.org/publications/proceedings/volume19/pdfs/orro.pdf</w:t>
        </w:r>
      </w:hyperlink>
      <w:r w:rsidRPr="00D45137">
        <w:t>, accessed 7/13/13, MC]</w:t>
      </w:r>
    </w:p>
    <w:p w:rsidR="00D45137" w:rsidRPr="001D562C" w:rsidRDefault="00D45137" w:rsidP="00D45137">
      <w:pPr>
        <w:rPr>
          <w:rStyle w:val="StyleStyleBold12pt"/>
          <w:b w:val="0"/>
        </w:rPr>
      </w:pPr>
    </w:p>
    <w:p w:rsidR="00D45137" w:rsidRPr="001D562C" w:rsidRDefault="00D45137" w:rsidP="00D45137">
      <w:r w:rsidRPr="001D562C">
        <w:rPr>
          <w:rStyle w:val="StyleBoldUnderline"/>
        </w:rPr>
        <w:t>After</w:t>
      </w:r>
      <w:r w:rsidRPr="001D562C">
        <w:t xml:space="preserve"> a plethora of </w:t>
      </w:r>
      <w:r w:rsidRPr="001D562C">
        <w:rPr>
          <w:rStyle w:val="StyleBoldUnderline"/>
        </w:rPr>
        <w:t>empirical works addressing the effects of oil on democracy</w:t>
      </w:r>
      <w:r w:rsidRPr="001D562C">
        <w:t xml:space="preserve"> and development, and the record of Cuba over the last fifty years, </w:t>
      </w:r>
      <w:r w:rsidRPr="001D562C">
        <w:rPr>
          <w:rStyle w:val="StyleBoldUnderline"/>
        </w:rPr>
        <w:t>it is not difficult to image the picture of an oil-rich Cuba</w:t>
      </w:r>
      <w:r w:rsidRPr="001D562C">
        <w:t>. Let us begin with the economic implications:</w:t>
      </w:r>
    </w:p>
    <w:p w:rsidR="00D45137" w:rsidRPr="001D562C" w:rsidRDefault="00D45137" w:rsidP="00D45137">
      <w:r w:rsidRPr="001D562C">
        <w:t xml:space="preserve">• </w:t>
      </w:r>
      <w:r w:rsidRPr="001D562C">
        <w:rPr>
          <w:rStyle w:val="StyleBoldUnderline"/>
        </w:rPr>
        <w:t>Agriculture will surely receive the biggest negative blow</w:t>
      </w:r>
      <w:r w:rsidRPr="001D562C">
        <w:t xml:space="preserve">. Imports of foods will rise and the </w:t>
      </w:r>
      <w:r w:rsidRPr="00D45137">
        <w:rPr>
          <w:rStyle w:val="StyleBoldUnderline"/>
        </w:rPr>
        <w:t>chances to overhaul Cuba’s troubled agriculture will go away</w:t>
      </w:r>
      <w:r w:rsidRPr="001D562C">
        <w:t>. Further concessions to private farmers would look as an improbable scenario.</w:t>
      </w:r>
    </w:p>
    <w:p w:rsidR="00D45137" w:rsidRPr="001D562C" w:rsidRDefault="00D45137" w:rsidP="00D45137">
      <w:r w:rsidRPr="001D562C">
        <w:t xml:space="preserve">• A huge </w:t>
      </w:r>
      <w:r w:rsidRPr="001D562C">
        <w:rPr>
          <w:rStyle w:val="StyleBoldUnderline"/>
        </w:rPr>
        <w:t>inflow of petrodollars to Cuba will also hurt tourism</w:t>
      </w:r>
      <w:r w:rsidRPr="001D562C">
        <w:t xml:space="preserve">. As it has happened since 2004, Cuban authorities will lose interest in exploiting the full potential of tourism. They will just focus on resorts and some tourist niches like </w:t>
      </w:r>
      <w:proofErr w:type="spellStart"/>
      <w:r w:rsidRPr="001D562C">
        <w:t>Varadero</w:t>
      </w:r>
      <w:proofErr w:type="spellEnd"/>
      <w:r w:rsidRPr="001D562C">
        <w:t xml:space="preserve">, where foreign visitors are isolated from the population. </w:t>
      </w:r>
      <w:r w:rsidRPr="001D562C">
        <w:rPr>
          <w:rStyle w:val="StyleBoldUnderline"/>
        </w:rPr>
        <w:t xml:space="preserve">Tourism to big cities, which promotes interaction between foreigners and Cubans and di- </w:t>
      </w:r>
      <w:proofErr w:type="spellStart"/>
      <w:r w:rsidRPr="001D562C">
        <w:rPr>
          <w:rStyle w:val="StyleBoldUnderline"/>
        </w:rPr>
        <w:t>rects</w:t>
      </w:r>
      <w:proofErr w:type="spellEnd"/>
      <w:r w:rsidRPr="001D562C">
        <w:rPr>
          <w:rStyle w:val="StyleBoldUnderline"/>
        </w:rPr>
        <w:t xml:space="preserve"> some money into the pockets of ordinary citizens</w:t>
      </w:r>
      <w:r w:rsidRPr="001D562C">
        <w:t xml:space="preserve">, </w:t>
      </w:r>
      <w:r w:rsidRPr="001D562C">
        <w:rPr>
          <w:rStyle w:val="StyleBoldUnderline"/>
        </w:rPr>
        <w:t>will</w:t>
      </w:r>
      <w:r w:rsidRPr="001D562C">
        <w:t xml:space="preserve"> continue to </w:t>
      </w:r>
      <w:r w:rsidRPr="001D562C">
        <w:rPr>
          <w:rStyle w:val="StyleBoldUnderline"/>
        </w:rPr>
        <w:t>lose ground</w:t>
      </w:r>
      <w:r w:rsidRPr="001D562C">
        <w:t>.</w:t>
      </w:r>
    </w:p>
    <w:p w:rsidR="00D45137" w:rsidRPr="001D562C" w:rsidRDefault="00D45137" w:rsidP="00D45137">
      <w:r w:rsidRPr="001D562C">
        <w:t xml:space="preserve">• </w:t>
      </w:r>
      <w:r w:rsidRPr="001D562C">
        <w:rPr>
          <w:rStyle w:val="StyleBoldUnderline"/>
        </w:rPr>
        <w:t>Manufacturing will not go unscathed either</w:t>
      </w:r>
      <w:r w:rsidRPr="001D562C">
        <w:t xml:space="preserve">. </w:t>
      </w:r>
      <w:r w:rsidRPr="00D45137">
        <w:rPr>
          <w:rStyle w:val="StyleBoldUnderline"/>
        </w:rPr>
        <w:t>An offshore oil boom could finally kill the sugar industry.</w:t>
      </w:r>
      <w:r w:rsidRPr="001D562C">
        <w:t xml:space="preserve"> It is noteworthy that </w:t>
      </w:r>
      <w:r w:rsidRPr="00D45137">
        <w:rPr>
          <w:rStyle w:val="StyleBoldUnderline"/>
        </w:rPr>
        <w:t>Cuban officials court U.S. oil companies, but never mention the island’s potential as an ethanol producer. The Cuban leadership does not like cooperation in this sector, as they do not want thousands of Cuban workers and farmers interacting with U.S. firms.</w:t>
      </w:r>
      <w:r w:rsidRPr="001D562C">
        <w:t xml:space="preserve"> The revival of the sugar sector, both agricultural and industrial, demands liberalizing steps that the Cuban government refuses to take. Oil and sugar do not really mix.</w:t>
      </w:r>
    </w:p>
    <w:p w:rsidR="00D45137" w:rsidRPr="001D562C" w:rsidRDefault="00D45137" w:rsidP="00D45137">
      <w:r w:rsidRPr="001D562C">
        <w:t xml:space="preserve">• </w:t>
      </w:r>
      <w:r w:rsidRPr="001D562C">
        <w:rPr>
          <w:rStyle w:val="StyleBoldUnderline"/>
        </w:rPr>
        <w:t>Biotechnology and pharmaceuticals</w:t>
      </w:r>
      <w:r w:rsidRPr="001D562C">
        <w:t xml:space="preserve">, in which Cuba has made some notable strides, </w:t>
      </w:r>
      <w:r w:rsidRPr="001D562C">
        <w:rPr>
          <w:rStyle w:val="StyleBoldUnderline"/>
        </w:rPr>
        <w:t>could fall in the doldrums as well</w:t>
      </w:r>
      <w:r w:rsidRPr="001D562C">
        <w:t xml:space="preserve">. Over the last 50 years, </w:t>
      </w:r>
      <w:r w:rsidRPr="001D562C">
        <w:rPr>
          <w:rStyle w:val="StyleBoldUnderline"/>
        </w:rPr>
        <w:t>Cuba has</w:t>
      </w:r>
      <w:r w:rsidRPr="001D562C">
        <w:t xml:space="preserve"> shown </w:t>
      </w:r>
      <w:r w:rsidRPr="001D562C">
        <w:rPr>
          <w:rStyle w:val="StyleBoldUnderline"/>
        </w:rPr>
        <w:t>a long record of replacing rather than adding economic activity</w:t>
      </w:r>
      <w:r w:rsidRPr="001D562C">
        <w:t xml:space="preserve">. </w:t>
      </w:r>
      <w:r w:rsidRPr="001D562C">
        <w:rPr>
          <w:rStyle w:val="StyleBoldUnderline"/>
        </w:rPr>
        <w:t>Once the government gives priority to one sector</w:t>
      </w:r>
      <w:r w:rsidRPr="001D562C">
        <w:t xml:space="preserve"> — the one that pro- vides revenues without political risk — </w:t>
      </w:r>
      <w:r w:rsidRPr="001D562C">
        <w:rPr>
          <w:rStyle w:val="StyleBoldUnderline"/>
        </w:rPr>
        <w:t>they let others stagnate</w:t>
      </w:r>
      <w:r w:rsidRPr="001D562C">
        <w:t>.</w:t>
      </w:r>
    </w:p>
    <w:p w:rsidR="00D45137" w:rsidRPr="001D562C" w:rsidRDefault="00D45137" w:rsidP="00D45137">
      <w:r w:rsidRPr="001D562C">
        <w:t xml:space="preserve">• </w:t>
      </w:r>
      <w:r w:rsidRPr="001D562C">
        <w:rPr>
          <w:rStyle w:val="StyleBoldUnderline"/>
        </w:rPr>
        <w:t>The tertiary</w:t>
      </w:r>
      <w:r w:rsidRPr="001D562C">
        <w:t xml:space="preserve"> sector, which has a great potential in Cuba, </w:t>
      </w:r>
      <w:r w:rsidRPr="001D562C">
        <w:rPr>
          <w:rStyle w:val="StyleBoldUnderline"/>
        </w:rPr>
        <w:t>will never blossom in an economy driven by oil</w:t>
      </w:r>
      <w:r w:rsidRPr="001D562C">
        <w:t xml:space="preserve">. Cuba has thousands of talented artists, sports- men, physicians, musicians, and many other pro- </w:t>
      </w:r>
      <w:proofErr w:type="spellStart"/>
      <w:r w:rsidRPr="001D562C">
        <w:t>fessionals</w:t>
      </w:r>
      <w:proofErr w:type="spellEnd"/>
      <w:r w:rsidRPr="001D562C">
        <w:t xml:space="preserve">, living in the island or abroad. </w:t>
      </w:r>
      <w:proofErr w:type="spellStart"/>
      <w:r w:rsidRPr="001D562C">
        <w:t>Nonethe</w:t>
      </w:r>
      <w:proofErr w:type="spellEnd"/>
      <w:r w:rsidRPr="001D562C">
        <w:t>- less, the island will not reap the benefits of these assets until a radical reform opens the doors of the market to Cuban professionals. Under a massive inflow of petrodollars, the Cuban government will have little incentives to do that.</w:t>
      </w:r>
    </w:p>
    <w:p w:rsidR="00D45137" w:rsidRPr="001D562C" w:rsidRDefault="00D45137" w:rsidP="00D45137">
      <w:r w:rsidRPr="001D562C">
        <w:t xml:space="preserve">As researchers have shown, </w:t>
      </w:r>
      <w:r w:rsidRPr="001D562C">
        <w:rPr>
          <w:rStyle w:val="StyleBoldUnderline"/>
        </w:rPr>
        <w:t>oil starts its harmful work from the moment significant oil wealth is discovered</w:t>
      </w:r>
      <w:r w:rsidRPr="001D562C">
        <w:t xml:space="preserve">. The mere </w:t>
      </w:r>
      <w:r w:rsidRPr="001D562C">
        <w:rPr>
          <w:rStyle w:val="StyleBoldUnderline"/>
        </w:rPr>
        <w:t>expectations that U.S. firms will enter the Cuban market will abort</w:t>
      </w:r>
      <w:r w:rsidRPr="001D562C">
        <w:t xml:space="preserve"> timid </w:t>
      </w:r>
      <w:r w:rsidRPr="001D562C">
        <w:rPr>
          <w:rStyle w:val="StyleBoldUnderline"/>
        </w:rPr>
        <w:t>attempts to liberalize the economy</w:t>
      </w:r>
      <w:r w:rsidRPr="001D562C">
        <w:t xml:space="preserve">. The </w:t>
      </w:r>
      <w:r w:rsidRPr="001D562C">
        <w:rPr>
          <w:rStyle w:val="StyleBoldUnderline"/>
        </w:rPr>
        <w:t>arrival of U.S. firms to explore and drill offshore</w:t>
      </w:r>
      <w:r w:rsidRPr="001D562C">
        <w:t xml:space="preserve"> in Cuban waters </w:t>
      </w:r>
      <w:r w:rsidRPr="001D562C">
        <w:rPr>
          <w:rStyle w:val="StyleBoldUnderline"/>
        </w:rPr>
        <w:t>will embolden political hardliners</w:t>
      </w:r>
      <w:r w:rsidRPr="001D562C">
        <w:t xml:space="preserve">, those </w:t>
      </w:r>
      <w:r w:rsidRPr="001D562C">
        <w:rPr>
          <w:rStyle w:val="StyleBoldUnderline"/>
        </w:rPr>
        <w:t>who</w:t>
      </w:r>
      <w:r w:rsidRPr="001D562C">
        <w:t xml:space="preserve"> adamantly </w:t>
      </w:r>
      <w:r w:rsidRPr="001D562C">
        <w:rPr>
          <w:rStyle w:val="StyleBoldUnderline"/>
        </w:rPr>
        <w:t>refuse</w:t>
      </w:r>
      <w:r w:rsidRPr="001D562C">
        <w:t xml:space="preserve"> any kind of small moves towards </w:t>
      </w:r>
      <w:r w:rsidRPr="001D562C">
        <w:rPr>
          <w:rStyle w:val="StyleBoldUnderline"/>
        </w:rPr>
        <w:t>democracy and market economy</w:t>
      </w:r>
      <w:r w:rsidRPr="001D562C">
        <w:t>.</w:t>
      </w:r>
    </w:p>
    <w:p w:rsidR="00D45137" w:rsidRPr="001D562C" w:rsidRDefault="00D45137" w:rsidP="00D45137">
      <w:proofErr w:type="gramStart"/>
      <w:r w:rsidRPr="00D45137">
        <w:rPr>
          <w:rStyle w:val="StyleBoldUnderline"/>
        </w:rPr>
        <w:t>The advocates of market reforms</w:t>
      </w:r>
      <w:r w:rsidRPr="001D562C">
        <w:t xml:space="preserve"> — who now can barely make a comment in favor of liberalization— </w:t>
      </w:r>
      <w:r w:rsidRPr="00D45137">
        <w:rPr>
          <w:rStyle w:val="StyleBoldUnderline"/>
        </w:rPr>
        <w:t>will be left in a much weaker position.</w:t>
      </w:r>
      <w:proofErr w:type="gramEnd"/>
    </w:p>
    <w:p w:rsidR="00D45137" w:rsidRPr="001D562C" w:rsidRDefault="00D45137" w:rsidP="00D45137"/>
    <w:p w:rsidR="001244CC" w:rsidRPr="001D562C" w:rsidRDefault="001244CC" w:rsidP="001244CC">
      <w:pPr>
        <w:pStyle w:val="Heading3"/>
      </w:pPr>
      <w:r>
        <w:lastRenderedPageBreak/>
        <w:t>Cuba – AT – Venezuelan Oil Influence Worse</w:t>
      </w:r>
    </w:p>
    <w:p w:rsidR="001244CC" w:rsidRPr="001D562C" w:rsidRDefault="001244CC" w:rsidP="001244CC"/>
    <w:p w:rsidR="001244CC" w:rsidRPr="001D562C" w:rsidRDefault="001244CC" w:rsidP="001244CC">
      <w:pPr>
        <w:pStyle w:val="Heading4"/>
        <w:rPr>
          <w:rFonts w:cs="Times New Roman"/>
        </w:rPr>
      </w:pPr>
      <w:r w:rsidRPr="001D562C">
        <w:rPr>
          <w:rFonts w:cs="Times New Roman"/>
        </w:rPr>
        <w:t>Cuban oil is no better for Cuba’s economy than Venezuela’s subsidized oil</w:t>
      </w:r>
    </w:p>
    <w:p w:rsidR="001244CC" w:rsidRPr="001D562C" w:rsidRDefault="001244CC" w:rsidP="001244CC">
      <w:pPr>
        <w:rPr>
          <w:b/>
          <w:sz w:val="26"/>
        </w:rPr>
      </w:pPr>
      <w:proofErr w:type="spellStart"/>
      <w:r w:rsidRPr="001D562C">
        <w:rPr>
          <w:rStyle w:val="StyleStyleBold12pt"/>
        </w:rPr>
        <w:t>Orro</w:t>
      </w:r>
      <w:proofErr w:type="spellEnd"/>
      <w:r w:rsidRPr="001D562C">
        <w:rPr>
          <w:rStyle w:val="StyleStyleBold12pt"/>
        </w:rPr>
        <w:t>, graduate of U of Havana, 9</w:t>
      </w:r>
    </w:p>
    <w:p w:rsidR="001244CC" w:rsidRPr="001244CC" w:rsidRDefault="001244CC" w:rsidP="001244CC">
      <w:r w:rsidRPr="001244CC">
        <w:t>[</w:t>
      </w:r>
      <w:proofErr w:type="gramStart"/>
      <w:r w:rsidRPr="001244CC">
        <w:t>Roberto,</w:t>
      </w:r>
      <w:proofErr w:type="gramEnd"/>
      <w:r w:rsidRPr="001244CC">
        <w:t xml:space="preserve"> also holds a master degree in economics from el </w:t>
      </w:r>
      <w:proofErr w:type="spellStart"/>
      <w:r w:rsidRPr="001244CC">
        <w:t>Colegio</w:t>
      </w:r>
      <w:proofErr w:type="spellEnd"/>
      <w:r w:rsidRPr="001244CC">
        <w:t xml:space="preserve"> de México, 2009, “PETROLISM IN CUBA AND IMPLICATIONS OF U.S. INVESTMENT IN THE CUBAN OIL SECTOR,” ASCE, p. 341, </w:t>
      </w:r>
      <w:hyperlink r:id="rId24" w:history="1">
        <w:r w:rsidRPr="001244CC">
          <w:rPr>
            <w:rStyle w:val="Hyperlink"/>
          </w:rPr>
          <w:t>http://www.ascecuba.org/publications/proceedings/volume19/pdfs/orro.pdf</w:t>
        </w:r>
      </w:hyperlink>
      <w:r w:rsidRPr="001244CC">
        <w:t>, accessed 7/13/13, MC]</w:t>
      </w:r>
    </w:p>
    <w:p w:rsidR="001244CC" w:rsidRPr="001D562C" w:rsidRDefault="001244CC" w:rsidP="001244CC">
      <w:pPr>
        <w:rPr>
          <w:sz w:val="26"/>
        </w:rPr>
      </w:pPr>
    </w:p>
    <w:p w:rsidR="001244CC" w:rsidRPr="001D562C" w:rsidRDefault="001244CC" w:rsidP="001244CC">
      <w:r w:rsidRPr="001D562C">
        <w:t xml:space="preserve">There is an </w:t>
      </w:r>
      <w:r w:rsidRPr="001D562C">
        <w:rPr>
          <w:rStyle w:val="StyleBoldUnderline"/>
        </w:rPr>
        <w:t>interesting argument in favor of large oil production in Cuba</w:t>
      </w:r>
      <w:r w:rsidRPr="001D562C">
        <w:t xml:space="preserve">. </w:t>
      </w:r>
      <w:r w:rsidRPr="001D562C">
        <w:rPr>
          <w:rStyle w:val="StyleBoldUnderline"/>
        </w:rPr>
        <w:t xml:space="preserve">The idea is that it will free the Cuban leadership from the influence of </w:t>
      </w:r>
      <w:r w:rsidRPr="001244CC">
        <w:t xml:space="preserve">Hugo </w:t>
      </w:r>
      <w:proofErr w:type="spellStart"/>
      <w:r w:rsidRPr="001D562C">
        <w:rPr>
          <w:rStyle w:val="StyleBoldUnderline"/>
        </w:rPr>
        <w:t>Chávez</w:t>
      </w:r>
      <w:proofErr w:type="spellEnd"/>
      <w:r w:rsidRPr="001D562C">
        <w:rPr>
          <w:rStyle w:val="StyleBoldUnderline"/>
        </w:rPr>
        <w:t>.</w:t>
      </w:r>
      <w:r w:rsidRPr="001D562C">
        <w:t xml:space="preserve"> The </w:t>
      </w:r>
      <w:r w:rsidRPr="001D562C">
        <w:rPr>
          <w:rStyle w:val="StyleBoldUnderline"/>
        </w:rPr>
        <w:t xml:space="preserve">implicit assumption is that energy </w:t>
      </w:r>
      <w:proofErr w:type="spellStart"/>
      <w:r w:rsidRPr="001D562C">
        <w:rPr>
          <w:rStyle w:val="StyleBoldUnderline"/>
        </w:rPr>
        <w:t>self sufficiency</w:t>
      </w:r>
      <w:proofErr w:type="spellEnd"/>
      <w:r w:rsidRPr="001D562C">
        <w:rPr>
          <w:rStyle w:val="StyleBoldUnderline"/>
        </w:rPr>
        <w:t xml:space="preserve"> will ease conditions for the Cuban government to undertake reforms</w:t>
      </w:r>
      <w:r w:rsidRPr="001D562C">
        <w:t xml:space="preserve">. </w:t>
      </w:r>
      <w:r w:rsidRPr="001D562C">
        <w:rPr>
          <w:rStyle w:val="StyleBoldUnderline"/>
        </w:rPr>
        <w:t>Another implicit and wrong assumption in this argument is that Venezuela is responsible for the stagnation of the Cuban economy</w:t>
      </w:r>
      <w:r w:rsidRPr="001D562C">
        <w:t xml:space="preserve">. It is worth being reminded that </w:t>
      </w:r>
      <w:r w:rsidRPr="001D562C">
        <w:rPr>
          <w:rStyle w:val="StyleBoldUnderline"/>
        </w:rPr>
        <w:t>Venezuela did not impose</w:t>
      </w:r>
      <w:r w:rsidRPr="001D562C">
        <w:t xml:space="preserve"> such </w:t>
      </w:r>
      <w:r w:rsidRPr="001D562C">
        <w:rPr>
          <w:rStyle w:val="StyleBoldUnderline"/>
        </w:rPr>
        <w:t>dependence upon Cuba</w:t>
      </w:r>
      <w:r w:rsidRPr="001D562C">
        <w:t xml:space="preserve">. </w:t>
      </w:r>
      <w:r w:rsidRPr="001D562C">
        <w:rPr>
          <w:rStyle w:val="StyleBoldUnderline"/>
        </w:rPr>
        <w:t>Cuba</w:t>
      </w:r>
      <w:r w:rsidRPr="001D562C">
        <w:t xml:space="preserve"> rather </w:t>
      </w:r>
      <w:r w:rsidRPr="001D562C">
        <w:rPr>
          <w:rStyle w:val="StyleBoldUnderline"/>
        </w:rPr>
        <w:t>sought it,</w:t>
      </w:r>
      <w:r w:rsidRPr="001D562C">
        <w:t xml:space="preserve"> the same way it did with the former Soviet Union.</w:t>
      </w:r>
    </w:p>
    <w:p w:rsidR="001244CC" w:rsidRPr="001D562C" w:rsidRDefault="001244CC" w:rsidP="001244CC">
      <w:r w:rsidRPr="001D562C">
        <w:rPr>
          <w:rStyle w:val="StyleBoldUnderline"/>
        </w:rPr>
        <w:t>The question is not whether oil comes from Venezuela or from the Cuban offshore</w:t>
      </w:r>
      <w:r w:rsidRPr="001D562C">
        <w:t xml:space="preserve">. What is indeed relevant is that </w:t>
      </w:r>
      <w:r w:rsidRPr="001D562C">
        <w:rPr>
          <w:rStyle w:val="StyleBoldUnderline"/>
        </w:rPr>
        <w:t>too much oil under the control of a non-democratic government is a boomerang</w:t>
      </w:r>
      <w:r w:rsidRPr="001D562C">
        <w:t xml:space="preserve">. As </w:t>
      </w:r>
      <w:r w:rsidRPr="001D562C">
        <w:rPr>
          <w:rStyle w:val="StyleBoldUnderline"/>
        </w:rPr>
        <w:t xml:space="preserve">long as oil supply to Cuba keeps fueling </w:t>
      </w:r>
      <w:proofErr w:type="spellStart"/>
      <w:r w:rsidRPr="001D562C">
        <w:rPr>
          <w:rStyle w:val="StyleBoldUnderline"/>
        </w:rPr>
        <w:t>petrolism</w:t>
      </w:r>
      <w:proofErr w:type="spellEnd"/>
      <w:r w:rsidRPr="001D562C">
        <w:rPr>
          <w:rStyle w:val="StyleBoldUnderline"/>
        </w:rPr>
        <w:t>, hopes for economic liberalization will become more distant</w:t>
      </w:r>
      <w:r w:rsidRPr="001D562C">
        <w:t xml:space="preserve">. As many studies have documented, </w:t>
      </w:r>
      <w:r w:rsidRPr="001D562C">
        <w:rPr>
          <w:rStyle w:val="StyleBoldUnderline"/>
        </w:rPr>
        <w:t>oil booms in poor economies thwart economic diversification</w:t>
      </w:r>
      <w:r w:rsidRPr="001D562C">
        <w:t xml:space="preserve"> and the development of secondary and tertiary activities. Cuba will not be the exception.</w:t>
      </w:r>
    </w:p>
    <w:p w:rsidR="009B2585" w:rsidRDefault="001244CC" w:rsidP="001244CC">
      <w:r w:rsidRPr="001244CC">
        <w:rPr>
          <w:rStyle w:val="StyleBoldUnderline"/>
        </w:rPr>
        <w:t>The best way for Cuba to become more economically independent is by overhauling agriculture. It will save the island billions of dollars in food imports, and will foster forward links with the rest of the economy. In particular, it will help rescue from stagnation the sugar industry and encourage ethanol production</w:t>
      </w:r>
      <w:r w:rsidRPr="001D562C">
        <w:t xml:space="preserve">. In a nutshell, </w:t>
      </w:r>
      <w:r w:rsidRPr="001D562C">
        <w:rPr>
          <w:rStyle w:val="StyleBoldUnderline"/>
        </w:rPr>
        <w:t>developed and democratic countries are not oil exporters, but rather food exporters</w:t>
      </w:r>
      <w:r w:rsidRPr="001D562C">
        <w:t>.</w:t>
      </w:r>
      <w:r w:rsidR="009B2585">
        <w:t xml:space="preserve"> </w:t>
      </w:r>
    </w:p>
    <w:p w:rsidR="009B2585" w:rsidRDefault="009B2585" w:rsidP="001244CC"/>
    <w:p w:rsidR="001244CC" w:rsidRPr="001D562C" w:rsidRDefault="001244CC" w:rsidP="001244CC">
      <w:pPr>
        <w:pStyle w:val="Heading3"/>
        <w:rPr>
          <w:rFonts w:cs="Times New Roman"/>
        </w:rPr>
      </w:pPr>
      <w:r>
        <w:rPr>
          <w:rFonts w:cs="Times New Roman"/>
        </w:rPr>
        <w:lastRenderedPageBreak/>
        <w:t>AT – Preventive Measures Solve</w:t>
      </w:r>
    </w:p>
    <w:p w:rsidR="001244CC" w:rsidRPr="001D562C" w:rsidRDefault="001244CC" w:rsidP="001244CC"/>
    <w:p w:rsidR="001244CC" w:rsidRPr="001D562C" w:rsidRDefault="001244CC" w:rsidP="001244CC">
      <w:pPr>
        <w:pStyle w:val="Heading4"/>
        <w:rPr>
          <w:rFonts w:cs="Times New Roman"/>
        </w:rPr>
      </w:pPr>
      <w:r w:rsidRPr="001D562C">
        <w:rPr>
          <w:rFonts w:cs="Times New Roman"/>
        </w:rPr>
        <w:t xml:space="preserve">Rapid investments in energy resources have historically lead to a rapid increase in corruption, </w:t>
      </w:r>
      <w:r>
        <w:rPr>
          <w:rFonts w:cs="Times New Roman"/>
        </w:rPr>
        <w:t>and preventive measures can be abused</w:t>
      </w:r>
    </w:p>
    <w:p w:rsidR="001244CC" w:rsidRPr="001D562C" w:rsidRDefault="001244CC" w:rsidP="001244CC">
      <w:pPr>
        <w:rPr>
          <w:rStyle w:val="StyleStyleBold12pt"/>
        </w:rPr>
      </w:pPr>
      <w:r w:rsidRPr="001D562C">
        <w:rPr>
          <w:rStyle w:val="StyleStyleBold12pt"/>
        </w:rPr>
        <w:t>Oppenheimer, Miami Herald syndicated foreign affairs columnist, 11</w:t>
      </w:r>
    </w:p>
    <w:p w:rsidR="001244CC" w:rsidRPr="001D562C" w:rsidRDefault="001244CC" w:rsidP="001244CC">
      <w:r w:rsidRPr="001D562C">
        <w:t>(Andrés, Published October 5 2011, Tulsa World Oklahoma, “Americas to become next Mecca of world's energy”, lexis, Accessed July 13 2013, JB)</w:t>
      </w:r>
    </w:p>
    <w:p w:rsidR="001244CC" w:rsidRPr="001D562C" w:rsidRDefault="001244CC" w:rsidP="001244CC"/>
    <w:p w:rsidR="001244CC" w:rsidRPr="001D562C" w:rsidRDefault="001244CC" w:rsidP="001244CC">
      <w:r w:rsidRPr="001D562C">
        <w:rPr>
          <w:rStyle w:val="StyleBoldUnderline"/>
        </w:rPr>
        <w:t>The turmoil for reform sweeping most Middle Eastern oil producers is grabbing big headlines</w:t>
      </w:r>
      <w:r w:rsidRPr="001D562C">
        <w:t xml:space="preserve"> today, </w:t>
      </w:r>
      <w:r w:rsidRPr="001D562C">
        <w:rPr>
          <w:rStyle w:val="StyleBoldUnderline"/>
        </w:rPr>
        <w:t>but that region may lose some of its economic clout in the future</w:t>
      </w:r>
      <w:r w:rsidRPr="001D562C">
        <w:t xml:space="preserve">: there are signs that the </w:t>
      </w:r>
      <w:r w:rsidRPr="001D562C">
        <w:rPr>
          <w:rStyle w:val="StyleBoldUnderline"/>
        </w:rPr>
        <w:t>Americas will replace the Middle East as the world's biggest oil-producing region</w:t>
      </w:r>
      <w:r w:rsidRPr="001D562C">
        <w:t xml:space="preserve">. An article in the current issue of Foreign Policy magazine sums it up in a two-word headline: "Adios OPEC." It says the Middle Eastern countries-dominated Organization of Petroleum Exporting Countries will lose much of its power in the 2020s, because "the Americas, not the Middle East, will be the world capital of energy" by then. Amy Myers Jaffe, head of the Baker Institute Energy Forum at Rice University and author of the article, says </w:t>
      </w:r>
      <w:r w:rsidRPr="001D562C">
        <w:rPr>
          <w:rStyle w:val="StyleBoldUnderline"/>
        </w:rPr>
        <w:t>the shift will take place because of technological and political factors.</w:t>
      </w:r>
    </w:p>
    <w:p w:rsidR="009B2585" w:rsidRDefault="001244CC" w:rsidP="001244CC">
      <w:r w:rsidRPr="001D562C">
        <w:rPr>
          <w:rStyle w:val="StyleBoldUnderline"/>
        </w:rPr>
        <w:t>While geologists have long known that there are huge untapped deposits of energy in the Americas</w:t>
      </w:r>
      <w:r w:rsidRPr="001D562C">
        <w:t xml:space="preserve">, </w:t>
      </w:r>
      <w:r w:rsidRPr="001D562C">
        <w:rPr>
          <w:rStyle w:val="StyleBoldUnderline"/>
        </w:rPr>
        <w:t>most of these</w:t>
      </w:r>
      <w:r w:rsidRPr="001D562C">
        <w:t xml:space="preserve"> reservoirs were hidden in deep waters, shale rock or oil sands, that </w:t>
      </w:r>
      <w:r w:rsidRPr="001D562C">
        <w:rPr>
          <w:rStyle w:val="StyleBoldUnderline"/>
        </w:rPr>
        <w:t>made them economically unfeasible to tap.</w:t>
      </w:r>
      <w:r w:rsidRPr="001D562C">
        <w:t xml:space="preserve"> But new technologies are changing that. There are more than 2 trillion barrels of oil from unconventional sources in the United States, plus another 2.4 million in Canada and 2 trillion in South America, compared with the Middle Eastern and North African conventional oil reserves of 1.2 trillion, the article says. </w:t>
      </w:r>
      <w:r w:rsidRPr="001D562C">
        <w:rPr>
          <w:rStyle w:val="StyleBoldUnderline"/>
        </w:rPr>
        <w:t>Thanks to new techniques for horizontal drilling</w:t>
      </w:r>
      <w:r w:rsidRPr="001D562C">
        <w:t xml:space="preserve"> for shale gas production in the United States, and other new technologies to extract oil from Canada's oil sands, or from Brazil's off-shore "pre-salt" deposits, </w:t>
      </w:r>
      <w:r w:rsidRPr="001D562C">
        <w:rPr>
          <w:rStyle w:val="StyleBoldUnderline"/>
        </w:rPr>
        <w:t>these and other reserves in the Americas will soon become the center of gravity of the world's oil supply,</w:t>
      </w:r>
      <w:r w:rsidRPr="001D562C">
        <w:t xml:space="preserve"> it says. In addition, the Middle East's oil production will be affected by the political turmoil in that part of the world. "</w:t>
      </w:r>
      <w:r w:rsidRPr="001D562C">
        <w:rPr>
          <w:rStyle w:val="StyleBoldUnderline"/>
        </w:rPr>
        <w:t>The revolution-swept Middle East and North Africa will soon be facing up to an inconvenient truth</w:t>
      </w:r>
      <w:r w:rsidRPr="001D562C">
        <w:t>," Myers Jaffe says. "</w:t>
      </w:r>
      <w:r w:rsidRPr="001D562C">
        <w:rPr>
          <w:rStyle w:val="StyleBoldUnderline"/>
        </w:rPr>
        <w:t>Changes of government in the region have historically led to long and steep declines in oil production."</w:t>
      </w:r>
      <w:r w:rsidRPr="001D562C">
        <w:t xml:space="preserve"> Libya's oil production dropped from 3.5 million barrels a day when Col. </w:t>
      </w:r>
      <w:proofErr w:type="spellStart"/>
      <w:r w:rsidRPr="001D562C">
        <w:t>Moammar</w:t>
      </w:r>
      <w:proofErr w:type="spellEnd"/>
      <w:r w:rsidRPr="001D562C">
        <w:t xml:space="preserve"> Gadhafi toppled King </w:t>
      </w:r>
      <w:proofErr w:type="spellStart"/>
      <w:r w:rsidRPr="001D562C">
        <w:t>Idris</w:t>
      </w:r>
      <w:proofErr w:type="spellEnd"/>
      <w:r w:rsidRPr="001D562C">
        <w:t xml:space="preserve"> in 1969 to 2 million barrels over the next three decades. A similar thing happened in Iran after the 1979 revolution that toppled the Shah, and in several other countries in the region. After reading the article, I called Mauricio </w:t>
      </w:r>
      <w:proofErr w:type="spellStart"/>
      <w:r w:rsidRPr="001D562C">
        <w:t>Tolmasquim</w:t>
      </w:r>
      <w:proofErr w:type="spellEnd"/>
      <w:r w:rsidRPr="001D562C">
        <w:t xml:space="preserve">, president of the Brazilian government's Energy Research Company, EPE, to ask about the latest estimates about Brazil's "pre-salt" offshore oil deposits. </w:t>
      </w:r>
      <w:proofErr w:type="spellStart"/>
      <w:r w:rsidRPr="001D562C">
        <w:t>Tolmasquim</w:t>
      </w:r>
      <w:proofErr w:type="spellEnd"/>
      <w:r w:rsidRPr="001D562C">
        <w:t xml:space="preserve"> told me that Brazil is expecting to increase oil production from 2.3 million barrels a day now to 6 million barrels a day in 2020, adding that about half of the country's production will come from the newly exploited offshore deposits. "We will almost triple our oil production by 2020, and about half of our output will be exported," he said. "We expect to begin exporting a significant amount of oil around 2015." Won't Brazil become a victim of the so-called "oil curse," I asked him. </w:t>
      </w:r>
      <w:r w:rsidRPr="001D562C">
        <w:rPr>
          <w:rStyle w:val="StyleBoldUnderline"/>
        </w:rPr>
        <w:t>Most developing countries with huge oil deposits, such as Venezuela and Nigeria, have ended up with an avalanche of dollars that led to higher inflation, populist policies, growing corruption, autocrats, and more poverty</w:t>
      </w:r>
      <w:r w:rsidRPr="001D562C">
        <w:t xml:space="preserve"> -</w:t>
      </w:r>
      <w:r w:rsidRPr="001244CC">
        <w:rPr>
          <w:rStyle w:val="StyleBoldUnderline"/>
        </w:rPr>
        <w:t xml:space="preserve"> a phenomenon that economists </w:t>
      </w:r>
      <w:proofErr w:type="spellStart"/>
      <w:r w:rsidRPr="001244CC">
        <w:rPr>
          <w:rStyle w:val="StyleBoldUnderline"/>
        </w:rPr>
        <w:t>know</w:t>
      </w:r>
      <w:proofErr w:type="spellEnd"/>
      <w:r w:rsidRPr="001244CC">
        <w:rPr>
          <w:rStyle w:val="StyleBoldUnderline"/>
        </w:rPr>
        <w:t xml:space="preserve"> as the</w:t>
      </w:r>
      <w:r w:rsidRPr="001D562C">
        <w:t xml:space="preserve"> </w:t>
      </w:r>
      <w:r w:rsidRPr="001D562C">
        <w:rPr>
          <w:rStyle w:val="StyleBoldUnderline"/>
        </w:rPr>
        <w:t>"Dutch disease."</w:t>
      </w:r>
      <w:r w:rsidRPr="001D562C">
        <w:t xml:space="preserve"> </w:t>
      </w:r>
      <w:proofErr w:type="spellStart"/>
      <w:r w:rsidRPr="001D562C">
        <w:t>Tolmasquim</w:t>
      </w:r>
      <w:proofErr w:type="spellEnd"/>
      <w:r w:rsidRPr="001D562C">
        <w:t xml:space="preserve"> noted that </w:t>
      </w:r>
      <w:r w:rsidRPr="001244CC">
        <w:rPr>
          <w:rStyle w:val="StyleBoldUnderline"/>
        </w:rPr>
        <w:t>Brazil has passed a law creating an Oil Fund, much like Norway's, which will manage the country's oil income. The government will only be able to use the fund's interest for health, education, and other social services, he said. "The idea of this law was precisely to prevent a Dutch disease," he said.</w:t>
      </w:r>
      <w:r w:rsidRPr="001D562C">
        <w:t xml:space="preserve"> My opinion: </w:t>
      </w:r>
      <w:r w:rsidRPr="001D562C">
        <w:rPr>
          <w:rStyle w:val="StyleBoldUnderline"/>
        </w:rPr>
        <w:t xml:space="preserve">The coming oil boom in the Americas is great news. </w:t>
      </w:r>
      <w:r w:rsidRPr="001244CC">
        <w:rPr>
          <w:rStyle w:val="StyleBoldUnderline"/>
        </w:rPr>
        <w:t xml:space="preserve">But I'm worried that many governments that will benefit from it, instead of following Norway's steps, will not resist the temptation of tapping it for electoral purposes. During a visit to Brazil earlier this month, I learned that the law creating Brazil's Oil Fund allows the country's oil income to be invested both at home and abroad. That could allow the government to </w:t>
      </w:r>
      <w:r w:rsidRPr="001244CC">
        <w:rPr>
          <w:rStyle w:val="StyleBoldUnderline"/>
        </w:rPr>
        <w:lastRenderedPageBreak/>
        <w:t xml:space="preserve">use the funds arbitrarily. In Norway, </w:t>
      </w:r>
      <w:proofErr w:type="gramStart"/>
      <w:r w:rsidRPr="001244CC">
        <w:rPr>
          <w:rStyle w:val="StyleBoldUnderline"/>
        </w:rPr>
        <w:t>all the</w:t>
      </w:r>
      <w:proofErr w:type="gramEnd"/>
      <w:r w:rsidRPr="001244CC">
        <w:rPr>
          <w:rStyle w:val="StyleBoldUnderline"/>
        </w:rPr>
        <w:t xml:space="preserve"> fund's money is invested abroad, and its principal is off-limits to politicians.</w:t>
      </w:r>
      <w:r w:rsidRPr="001D562C">
        <w:rPr>
          <w:rStyle w:val="StyleBoldUnderline"/>
        </w:rPr>
        <w:t xml:space="preserve"> If the Americas become the new epicenter of the world's energy production, it could be a blessing that would help many countries advance more rapidly toward the First World. But they should set up independently managed funds to shield their oil income from government corruption starting now, to avoid the risk of sinking very fast back to the Third World.</w:t>
      </w:r>
      <w:r w:rsidR="009B2585">
        <w:t xml:space="preserve">  </w:t>
      </w:r>
    </w:p>
    <w:p w:rsidR="009B2585" w:rsidRDefault="009B2585" w:rsidP="001244CC"/>
    <w:p w:rsidR="009B2585" w:rsidRDefault="006A6F7B" w:rsidP="006A6F7B">
      <w:pPr>
        <w:pStyle w:val="Heading4"/>
        <w:rPr>
          <w:rFonts w:cs="Times New Roman"/>
        </w:rPr>
      </w:pPr>
      <w:r w:rsidRPr="001D562C">
        <w:rPr>
          <w:rFonts w:cs="Times New Roman"/>
        </w:rPr>
        <w:t>Once a country changes its focus to oil diversifying investments can</w:t>
      </w:r>
      <w:r>
        <w:rPr>
          <w:rFonts w:cs="Times New Roman"/>
        </w:rPr>
        <w:t>’</w:t>
      </w:r>
      <w:r w:rsidRPr="001D562C">
        <w:rPr>
          <w:rFonts w:cs="Times New Roman"/>
        </w:rPr>
        <w:t>t reverse the trend</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t>[</w:t>
      </w:r>
      <w:proofErr w:type="spellStart"/>
      <w:r w:rsidRPr="001D562C">
        <w:t>Moises</w:t>
      </w:r>
      <w:proofErr w:type="spellEnd"/>
      <w:r w:rsidRPr="001D562C">
        <w:t>, 8-31-9, The Devil's Excrement, Lexis, accessed 7-13-13, JB]</w:t>
      </w:r>
    </w:p>
    <w:p w:rsidR="006A6F7B" w:rsidRPr="001D562C" w:rsidRDefault="006A6F7B" w:rsidP="006A6F7B"/>
    <w:p w:rsidR="006A6F7B" w:rsidRPr="001D562C" w:rsidRDefault="006A6F7B" w:rsidP="006A6F7B">
      <w:r w:rsidRPr="001D562C">
        <w:rPr>
          <w:rStyle w:val="StyleBoldUnderline"/>
        </w:rPr>
        <w:t>A</w:t>
      </w:r>
      <w:r w:rsidRPr="001D562C">
        <w:t xml:space="preserve"> common </w:t>
      </w:r>
      <w:r w:rsidRPr="001D562C">
        <w:rPr>
          <w:rStyle w:val="StyleBoldUnderline"/>
        </w:rPr>
        <w:t xml:space="preserve">trait of resource-based economies is </w:t>
      </w:r>
      <w:r w:rsidRPr="006A6F7B">
        <w:rPr>
          <w:rStyle w:val="StyleBoldUnderline"/>
        </w:rPr>
        <w:t xml:space="preserve">that they tend to have exchange rates that stimulate imports and inhibit the export of almost everything except their main commodity. </w:t>
      </w:r>
      <w:proofErr w:type="spellStart"/>
      <w:r w:rsidRPr="006A6F7B">
        <w:rPr>
          <w:rStyle w:val="StyleBoldUnderline"/>
        </w:rPr>
        <w:t>Its</w:t>
      </w:r>
      <w:proofErr w:type="spellEnd"/>
      <w:r w:rsidRPr="006A6F7B">
        <w:rPr>
          <w:rStyle w:val="StyleBoldUnderline"/>
        </w:rPr>
        <w:t xml:space="preserve"> not that their leaders fail to realize they need to diversify their economies. </w:t>
      </w:r>
      <w:r w:rsidRPr="001D562C">
        <w:t xml:space="preserve">In fact, </w:t>
      </w:r>
      <w:r w:rsidRPr="001D562C">
        <w:rPr>
          <w:rStyle w:val="StyleBoldUnderline"/>
        </w:rPr>
        <w:t>all oil countries have invested massively in the development of other sectors. Unfortunately, few of these investments succeed, largely because the exchange rate stunts the growth of agriculture, manufacturing, or tourism</w:t>
      </w:r>
      <w:r w:rsidRPr="001D562C">
        <w:t>.</w:t>
      </w:r>
    </w:p>
    <w:p w:rsidR="009B2585" w:rsidRDefault="006A6F7B" w:rsidP="006A6F7B">
      <w:r w:rsidRPr="001D562C">
        <w:t xml:space="preserve">Then there is the intense volatility of the commodities that these countries export. In the last 24 months, for example, oil shot up from less than $80 per barrel to $147.27, then fell to $32.40, and again moved up, to $59.87 by mid-2009. These boom-and-bust cycles have devastating effects. The </w:t>
      </w:r>
      <w:r w:rsidRPr="001D562C">
        <w:rPr>
          <w:rStyle w:val="StyleBoldUnderline"/>
        </w:rPr>
        <w:t>booms lead to overinvestment, reckless risk taking, and too much debt. The busts lead to banking crises and draconian budget cuts that hurt the poor who depend on government programs</w:t>
      </w:r>
      <w:r w:rsidRPr="001D562C">
        <w:t xml:space="preserve">. To make matters worse, governments faced with a windfall of revenues feel pressure to launch plans that are larger and more complex than their bureaucracies can handle. Inevitably, </w:t>
      </w:r>
      <w:r w:rsidRPr="001D562C">
        <w:rPr>
          <w:rStyle w:val="StyleBoldUnderline"/>
        </w:rPr>
        <w:t>the overambitious projects end up generating enormous waste and are often abandoned once revenues drop</w:t>
      </w:r>
      <w:r w:rsidRPr="001D562C">
        <w:t>.</w:t>
      </w:r>
      <w:r w:rsidR="009B2585">
        <w:t xml:space="preserve">   </w:t>
      </w:r>
    </w:p>
    <w:p w:rsidR="009B2585" w:rsidRDefault="009B2585" w:rsidP="006A6F7B"/>
    <w:p w:rsidR="006A6F7B" w:rsidRPr="001D562C" w:rsidRDefault="006A6F7B" w:rsidP="006A6F7B">
      <w:pPr>
        <w:pStyle w:val="Heading4"/>
        <w:rPr>
          <w:rFonts w:cs="Times New Roman"/>
        </w:rPr>
      </w:pPr>
      <w:r w:rsidRPr="001D562C">
        <w:rPr>
          <w:rFonts w:cs="Times New Roman"/>
        </w:rPr>
        <w:t>Democracy, transparency, and effective public institutions are prerequisites to effective oil investment</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t>[</w:t>
      </w:r>
      <w:proofErr w:type="spellStart"/>
      <w:r w:rsidRPr="001D562C">
        <w:t>Moises</w:t>
      </w:r>
      <w:proofErr w:type="spellEnd"/>
      <w:r w:rsidRPr="001D562C">
        <w:t>, 8-31-9, The Devil's Excrement, Lexis, accessed 7-13-13, JB]</w:t>
      </w:r>
    </w:p>
    <w:p w:rsidR="006A6F7B" w:rsidRPr="001D562C" w:rsidRDefault="006A6F7B" w:rsidP="006A6F7B"/>
    <w:p w:rsidR="006A6F7B" w:rsidRPr="001D562C" w:rsidRDefault="006A6F7B" w:rsidP="006A6F7B">
      <w:r w:rsidRPr="001D562C">
        <w:rPr>
          <w:rStyle w:val="StyleBoldUnderline"/>
        </w:rPr>
        <w:t>Oil is a curse</w:t>
      </w:r>
      <w:r w:rsidRPr="001D562C">
        <w:t xml:space="preserve">. Natural gas, copper, and diamonds are also bad for a </w:t>
      </w:r>
      <w:proofErr w:type="spellStart"/>
      <w:r w:rsidRPr="001D562C">
        <w:t>countrys</w:t>
      </w:r>
      <w:proofErr w:type="spellEnd"/>
      <w:r w:rsidRPr="001D562C">
        <w:t xml:space="preserve"> health. </w:t>
      </w:r>
      <w:r w:rsidRPr="001D562C">
        <w:rPr>
          <w:rStyle w:val="StyleBoldUnderline"/>
        </w:rPr>
        <w:t xml:space="preserve">Hence, an insight that is as powerful as it is counterintuitive: Poor but resource-rich countries tend to be underdeveloped not despite their hydrocarbon and mineral riches but because of their resource wealth. One way or another, </w:t>
      </w:r>
      <w:proofErr w:type="gramStart"/>
      <w:r w:rsidRPr="001D562C">
        <w:rPr>
          <w:rStyle w:val="StyleBoldUnderline"/>
        </w:rPr>
        <w:t>oil</w:t>
      </w:r>
      <w:r w:rsidRPr="001D562C">
        <w:t xml:space="preserve"> ”</w:t>
      </w:r>
      <w:proofErr w:type="gramEnd"/>
      <w:r w:rsidRPr="001D562C">
        <w:t xml:space="preserve"> or gold or zinc ” </w:t>
      </w:r>
      <w:r w:rsidRPr="001D562C">
        <w:rPr>
          <w:rStyle w:val="StyleBoldUnderline"/>
        </w:rPr>
        <w:t>makes you poor</w:t>
      </w:r>
      <w:r w:rsidRPr="001D562C">
        <w:t xml:space="preserve">. This fact is hard to believe, and </w:t>
      </w:r>
      <w:r w:rsidRPr="001D562C">
        <w:rPr>
          <w:rStyle w:val="StyleBoldUnderline"/>
        </w:rPr>
        <w:t>exceptions such as Norway and the United States are often used to argue that oil and prosperity can indeed go together.</w:t>
      </w:r>
    </w:p>
    <w:p w:rsidR="009B2585" w:rsidRDefault="006A6F7B" w:rsidP="006A6F7B">
      <w:pPr>
        <w:rPr>
          <w:rStyle w:val="StyleBoldUnderline"/>
        </w:rPr>
      </w:pPr>
      <w:r w:rsidRPr="001D562C">
        <w:rPr>
          <w:rStyle w:val="StyleBoldUnderline"/>
        </w:rPr>
        <w:t>The rarity of such exceptions</w:t>
      </w:r>
      <w:r w:rsidRPr="001D562C">
        <w:t xml:space="preserve">, however, </w:t>
      </w:r>
      <w:r w:rsidRPr="001D562C">
        <w:rPr>
          <w:rStyle w:val="StyleBoldUnderline"/>
        </w:rPr>
        <w:t>not only confirms the rule, but also serves to clarify what it takes to avoid the misery-inducing consequences</w:t>
      </w:r>
      <w:r w:rsidRPr="001D562C">
        <w:t xml:space="preserve"> of wealth based on natural resources: </w:t>
      </w:r>
      <w:r w:rsidRPr="001D562C">
        <w:rPr>
          <w:rStyle w:val="StyleBoldUnderline"/>
        </w:rPr>
        <w:t>democracy, transparency, and effective public institutions that are responsive to citizens</w:t>
      </w:r>
      <w:r w:rsidRPr="001D562C">
        <w:t xml:space="preserve">. These </w:t>
      </w:r>
      <w:r w:rsidRPr="001D562C">
        <w:rPr>
          <w:rStyle w:val="StyleBoldUnderline"/>
        </w:rPr>
        <w:t>are important preconditions for the</w:t>
      </w:r>
      <w:r w:rsidRPr="001D562C">
        <w:t xml:space="preserve"> more </w:t>
      </w:r>
      <w:r w:rsidRPr="001D562C">
        <w:rPr>
          <w:rStyle w:val="StyleBoldUnderline"/>
        </w:rPr>
        <w:t>technical aspects of the recipe, including the need to maintain macroeconomic stability</w:t>
      </w:r>
      <w:r w:rsidRPr="001D562C">
        <w:t xml:space="preserve">, prudently manage public finances, invest part of the windfall abroad, set up </w:t>
      </w:r>
      <w:proofErr w:type="spellStart"/>
      <w:r w:rsidRPr="001D562C">
        <w:t>œrainy</w:t>
      </w:r>
      <w:proofErr w:type="spellEnd"/>
      <w:r w:rsidRPr="001D562C">
        <w:t xml:space="preserve">-day funds, </w:t>
      </w:r>
      <w:r w:rsidRPr="001D562C">
        <w:rPr>
          <w:rStyle w:val="StyleBoldUnderline"/>
        </w:rPr>
        <w:t>diversify the economy, and ensure the local currency does not reach too high a price.</w:t>
      </w:r>
      <w:r w:rsidR="009B2585">
        <w:rPr>
          <w:rStyle w:val="StyleBoldUnderline"/>
        </w:rPr>
        <w:t xml:space="preserve"> </w:t>
      </w:r>
    </w:p>
    <w:p w:rsidR="009B2585" w:rsidRDefault="009B2585" w:rsidP="006A6F7B">
      <w:pPr>
        <w:rPr>
          <w:rStyle w:val="StyleBoldUnderline"/>
        </w:rPr>
      </w:pPr>
    </w:p>
    <w:p w:rsidR="006A6F7B" w:rsidRPr="001D562C" w:rsidRDefault="006A6F7B" w:rsidP="006A6F7B">
      <w:pPr>
        <w:pStyle w:val="Heading4"/>
        <w:rPr>
          <w:rFonts w:cs="Times New Roman"/>
        </w:rPr>
      </w:pPr>
      <w:r w:rsidRPr="001D562C">
        <w:rPr>
          <w:rFonts w:cs="Times New Roman"/>
        </w:rPr>
        <w:t>Lack of governmental support increases the risk of Dutch disease and oil industry take over</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lastRenderedPageBreak/>
        <w:t>[</w:t>
      </w:r>
      <w:proofErr w:type="spellStart"/>
      <w:r w:rsidRPr="001D562C">
        <w:t>Moises</w:t>
      </w:r>
      <w:proofErr w:type="spellEnd"/>
      <w:r w:rsidRPr="001D562C">
        <w:t>, 8-31-9, The Devil's Excrement, Lexis, accessed 7-13-13, JB]</w:t>
      </w:r>
    </w:p>
    <w:p w:rsidR="006A6F7B" w:rsidRPr="001D562C" w:rsidRDefault="006A6F7B" w:rsidP="006A6F7B"/>
    <w:p w:rsidR="006A6F7B" w:rsidRPr="001D562C" w:rsidRDefault="006A6F7B" w:rsidP="006A6F7B">
      <w:pPr>
        <w:rPr>
          <w:rStyle w:val="StyleBoldUnderline"/>
        </w:rPr>
      </w:pPr>
      <w:r w:rsidRPr="001D562C">
        <w:t xml:space="preserve">Unfortunately, </w:t>
      </w:r>
      <w:r w:rsidRPr="001D562C">
        <w:rPr>
          <w:rStyle w:val="StyleBoldUnderline"/>
        </w:rPr>
        <w:t>for most underdeveloped countries, the suggested defenses are as utopian as the larger goal they are supposed to help achieve. Countries that already have all these institutional strengths need not worry</w:t>
      </w:r>
      <w:r w:rsidRPr="001D562C">
        <w:t xml:space="preserve">. For the rest, like an autoimmune disease, </w:t>
      </w:r>
      <w:r w:rsidRPr="001D562C">
        <w:rPr>
          <w:rStyle w:val="StyleBoldUnderline"/>
        </w:rPr>
        <w:t>the curse undermines the ability of a country to build defenses against it.</w:t>
      </w:r>
      <w:r w:rsidRPr="001D562C">
        <w:t xml:space="preserve"> Indeed, </w:t>
      </w:r>
      <w:proofErr w:type="spellStart"/>
      <w:r w:rsidRPr="001D562C">
        <w:rPr>
          <w:rStyle w:val="StyleBoldUnderline"/>
        </w:rPr>
        <w:t>weve</w:t>
      </w:r>
      <w:proofErr w:type="spellEnd"/>
      <w:r w:rsidRPr="001D562C">
        <w:rPr>
          <w:rStyle w:val="StyleBoldUnderline"/>
        </w:rPr>
        <w:t xml:space="preserve"> learned in recent years that concentrated power, corruption, and the ability of governments to ignore the needs of their populations make it hard to do what it takes to resist the resource curse.</w:t>
      </w:r>
    </w:p>
    <w:p w:rsidR="009B2585" w:rsidRDefault="006A6F7B" w:rsidP="006A6F7B">
      <w:r w:rsidRPr="001D562C">
        <w:t xml:space="preserve">Juan Pablo Pérez Alfonzo, </w:t>
      </w:r>
      <w:proofErr w:type="spellStart"/>
      <w:proofErr w:type="gramStart"/>
      <w:r w:rsidRPr="001D562C">
        <w:rPr>
          <w:rStyle w:val="StyleBoldUnderline"/>
        </w:rPr>
        <w:t>Venezuelas</w:t>
      </w:r>
      <w:proofErr w:type="spellEnd"/>
      <w:proofErr w:type="gramEnd"/>
      <w:r w:rsidRPr="001D562C">
        <w:rPr>
          <w:rStyle w:val="StyleBoldUnderline"/>
        </w:rPr>
        <w:t xml:space="preserve"> oil minister</w:t>
      </w:r>
      <w:r w:rsidRPr="001D562C">
        <w:t xml:space="preserve"> in the early 1960s and one of the founders of OPEC, was the first to call attention to the oil curse. </w:t>
      </w:r>
      <w:r w:rsidRPr="001D562C">
        <w:rPr>
          <w:rStyle w:val="StyleBoldUnderline"/>
        </w:rPr>
        <w:t>Oil, he said, was not black gold; it was the devils excrement</w:t>
      </w:r>
      <w:r w:rsidRPr="001D562C">
        <w:t xml:space="preserve">. Since then, Pérez </w:t>
      </w:r>
      <w:proofErr w:type="spellStart"/>
      <w:r w:rsidRPr="001D562C">
        <w:t>Alfonzos</w:t>
      </w:r>
      <w:proofErr w:type="spellEnd"/>
      <w:r w:rsidRPr="001D562C">
        <w:t xml:space="preserve"> insight has been rigorously </w:t>
      </w:r>
      <w:proofErr w:type="gramStart"/>
      <w:r w:rsidRPr="001D562C">
        <w:t>tested ”</w:t>
      </w:r>
      <w:proofErr w:type="gramEnd"/>
      <w:r w:rsidRPr="001D562C">
        <w:t xml:space="preserve"> and confirmed ” by a slew of economists and political scientists. They have documented, for example, that since 1975 the </w:t>
      </w:r>
      <w:r w:rsidRPr="001D562C">
        <w:rPr>
          <w:rStyle w:val="StyleBoldUnderline"/>
        </w:rPr>
        <w:t xml:space="preserve">economies of resource-rich countries grew at a slower rate than countries that could not rely on the export of minerals and raw materials. </w:t>
      </w:r>
      <w:r w:rsidRPr="001D562C">
        <w:t>And</w:t>
      </w:r>
      <w:r w:rsidRPr="001D562C">
        <w:rPr>
          <w:rStyle w:val="StyleBoldUnderline"/>
        </w:rPr>
        <w:t xml:space="preserve"> even when resource-fueled growth takes place, it rarely yields growths usual full social benefits.</w:t>
      </w:r>
      <w:r w:rsidR="009B2585">
        <w:t xml:space="preserve"> </w:t>
      </w:r>
    </w:p>
    <w:p w:rsidR="009B2585" w:rsidRDefault="009B2585" w:rsidP="006A6F7B"/>
    <w:p w:rsidR="009B2585" w:rsidRDefault="009B2585" w:rsidP="006A6F7B">
      <w:r>
        <w:t xml:space="preserve"> </w:t>
      </w:r>
    </w:p>
    <w:p w:rsidR="009B2585" w:rsidRDefault="009B2585" w:rsidP="006A6F7B"/>
    <w:p w:rsidR="00454FF1" w:rsidRPr="001D562C" w:rsidRDefault="00454FF1" w:rsidP="00454FF1">
      <w:pPr>
        <w:pStyle w:val="Heading2"/>
        <w:rPr>
          <w:rFonts w:cs="Times New Roman"/>
        </w:rPr>
      </w:pPr>
      <w:r w:rsidRPr="001D562C">
        <w:rPr>
          <w:rFonts w:cs="Times New Roman"/>
        </w:rPr>
        <w:lastRenderedPageBreak/>
        <w:t>Internal Links</w:t>
      </w:r>
    </w:p>
    <w:p w:rsidR="00E859DE" w:rsidRPr="00E859DE" w:rsidRDefault="00E859DE" w:rsidP="00E859DE">
      <w:pPr>
        <w:pStyle w:val="Heading3"/>
      </w:pPr>
      <w:r>
        <w:lastRenderedPageBreak/>
        <w:t>Aid Hurts Manufacturing</w:t>
      </w:r>
    </w:p>
    <w:p w:rsidR="00E859DE" w:rsidRDefault="00E859DE" w:rsidP="00E859DE"/>
    <w:p w:rsidR="009B2585" w:rsidRDefault="00E859DE" w:rsidP="00E859DE">
      <w:pPr>
        <w:pStyle w:val="Heading4"/>
        <w:rPr>
          <w:rFonts w:cs="Times New Roman"/>
        </w:rPr>
      </w:pPr>
      <w:r w:rsidRPr="001D562C">
        <w:rPr>
          <w:rFonts w:cs="Times New Roman"/>
        </w:rPr>
        <w:t>Aid causes Dutch Disease – undermining manufacturing sector</w:t>
      </w:r>
    </w:p>
    <w:p w:rsidR="009B2585" w:rsidRDefault="00E859DE" w:rsidP="00E859DE">
      <w:r w:rsidRPr="001D562C">
        <w:rPr>
          <w:rStyle w:val="StyleStyleBold12pt"/>
        </w:rPr>
        <w:t>Subramanian, Senior Fellow at the Peterson Institute for International Economics</w:t>
      </w:r>
      <w:r w:rsidRPr="001D562C">
        <w:t xml:space="preserve"> </w:t>
      </w:r>
      <w:r w:rsidRPr="001D562C">
        <w:rPr>
          <w:rStyle w:val="StyleStyleBold12pt"/>
        </w:rPr>
        <w:t>9</w:t>
      </w:r>
      <w:r w:rsidRPr="001D562C">
        <w:t xml:space="preserve"> (</w:t>
      </w:r>
      <w:proofErr w:type="spellStart"/>
      <w:r w:rsidRPr="001D562C">
        <w:t>Arvind</w:t>
      </w:r>
      <w:proofErr w:type="spellEnd"/>
      <w:r w:rsidRPr="001D562C">
        <w:t xml:space="preserve">, Center for Global Development, and Senior Research Professor at Johns Hopkins University, 12-18-09, “The effects of foreign aid: Dutch Disease”, </w:t>
      </w:r>
      <w:hyperlink r:id="rId25" w:history="1">
        <w:r w:rsidRPr="001D562C">
          <w:rPr>
            <w:rStyle w:val="Hyperlink"/>
          </w:rPr>
          <w:t>http://aidwatchers.com/2009/12/the-effects-of-foreign-aid-dutch-disease/</w:t>
        </w:r>
      </w:hyperlink>
      <w:r w:rsidRPr="001D562C">
        <w:t>, accessed 7/13/13. QDKM)</w:t>
      </w:r>
    </w:p>
    <w:p w:rsidR="00E859DE" w:rsidRPr="001D562C" w:rsidRDefault="00E859DE" w:rsidP="00E859DE"/>
    <w:p w:rsidR="00E859DE" w:rsidRPr="001D562C" w:rsidRDefault="00E859DE" w:rsidP="00E859DE">
      <w:r w:rsidRPr="001D562C">
        <w:rPr>
          <w:rStyle w:val="StyleBoldUnderline"/>
        </w:rPr>
        <w:t>The voluminous literature on the effects of foreign aid on growth has generated little evidence that aid has any positive effect on growth</w:t>
      </w:r>
      <w:r w:rsidRPr="001D562C">
        <w:t xml:space="preserve">. </w:t>
      </w:r>
      <w:r w:rsidRPr="001D562C">
        <w:rPr>
          <w:rStyle w:val="StyleBoldUnderline"/>
        </w:rPr>
        <w:t xml:space="preserve">This seems to be true regardless of whether we focus on different types of aid </w:t>
      </w:r>
      <w:r w:rsidRPr="001D562C">
        <w:t>(social versus economic), different types of donors, different timing for the impact of aid, or different types of borrowers (see here for details).</w:t>
      </w:r>
      <w:r w:rsidR="00A24088">
        <w:t xml:space="preserve"> </w:t>
      </w:r>
      <w:r w:rsidRPr="001D562C">
        <w:t>But the absence of evidence is not evidence of absence. Perhaps we are just missing something important or are not doing the research correctly.</w:t>
      </w:r>
    </w:p>
    <w:p w:rsidR="00E859DE" w:rsidRPr="001D562C" w:rsidRDefault="00E859DE" w:rsidP="00E859DE">
      <w:r w:rsidRPr="001D562C">
        <w:t>One way to ascertain whether absence of evidence is evidence of absence is to go beyond the aggregate effect from aid to growth and look for the channels of transmission. If we can find positive channels (for example, aid helps increase public and private investment), then the “absence of evidence” conclusion needs to be taken seriously. On the other hand, if we can find negative channels (for example, aid stymies domestic institutional development)</w:t>
      </w:r>
      <w:proofErr w:type="gramStart"/>
      <w:r w:rsidRPr="001D562C">
        <w:t>,</w:t>
      </w:r>
      <w:proofErr w:type="gramEnd"/>
      <w:r w:rsidRPr="001D562C">
        <w:t xml:space="preserve"> the case for the “evidence of absence” becomes stronger.</w:t>
      </w:r>
    </w:p>
    <w:p w:rsidR="00E859DE" w:rsidRPr="001D562C" w:rsidRDefault="00E859DE" w:rsidP="00E859DE">
      <w:pPr>
        <w:rPr>
          <w:rStyle w:val="StyleBoldUnderline"/>
        </w:rPr>
      </w:pPr>
      <w:r w:rsidRPr="001D562C">
        <w:rPr>
          <w:rStyle w:val="StyleBoldUnderline"/>
        </w:rPr>
        <w:t>One</w:t>
      </w:r>
      <w:r w:rsidRPr="001D562C">
        <w:t xml:space="preserve"> such channel </w:t>
      </w:r>
      <w:r w:rsidRPr="001D562C">
        <w:rPr>
          <w:rStyle w:val="StyleBoldUnderline"/>
        </w:rPr>
        <w:t>is the impact of aid on manufacturing exports</w:t>
      </w:r>
      <w:r w:rsidRPr="001D562C">
        <w:t xml:space="preserve">. </w:t>
      </w:r>
      <w:r w:rsidRPr="001D562C">
        <w:rPr>
          <w:rStyle w:val="StyleBoldUnderline"/>
        </w:rPr>
        <w:t>Manufacturing exports has been the predominant mode for escape from underdevelopment for many developing countries,</w:t>
      </w:r>
      <w:r w:rsidRPr="001D562C">
        <w:t xml:space="preserve"> especially in Asia</w:t>
      </w:r>
      <w:r w:rsidRPr="001D562C">
        <w:rPr>
          <w:rStyle w:val="StyleBoldUnderline"/>
        </w:rPr>
        <w:t>. So, what aid does to manufacturing exports can be one key piece of the puzzle in understanding the aggregate effect of aid.</w:t>
      </w:r>
    </w:p>
    <w:p w:rsidR="00E859DE" w:rsidRPr="001D562C" w:rsidRDefault="00E859DE" w:rsidP="00E859DE">
      <w:r w:rsidRPr="001D562C">
        <w:t xml:space="preserve">In this paper forthcoming in the Journal of Development Economics, </w:t>
      </w:r>
      <w:proofErr w:type="spellStart"/>
      <w:r w:rsidRPr="001D562C">
        <w:t>Raghuram</w:t>
      </w:r>
      <w:proofErr w:type="spellEnd"/>
      <w:r w:rsidRPr="001D562C">
        <w:t xml:space="preserve"> </w:t>
      </w:r>
      <w:proofErr w:type="spellStart"/>
      <w:r w:rsidRPr="001D562C">
        <w:t>Rajan</w:t>
      </w:r>
      <w:proofErr w:type="spellEnd"/>
      <w:r w:rsidRPr="001D562C">
        <w:t xml:space="preserve"> and I show that </w:t>
      </w:r>
      <w:r w:rsidRPr="001D562C">
        <w:rPr>
          <w:rStyle w:val="StyleBoldUnderline"/>
        </w:rPr>
        <w:t>aid tends to depress the growth of exportable goo</w:t>
      </w:r>
      <w:r w:rsidRPr="001D562C">
        <w:t>ds. This will not be the last word on the subject because the methodology in this paper, as in much of the aid literature, could be improved.</w:t>
      </w:r>
    </w:p>
    <w:p w:rsidR="00E859DE" w:rsidRPr="001D562C" w:rsidRDefault="00E859DE" w:rsidP="00E859DE">
      <w:r w:rsidRPr="001D562C">
        <w:t xml:space="preserve">But the innovation in this paper is not to look at the variation in the data across countries (which is what almost the entire aid literature does) but at the variation within countries across sectors. </w:t>
      </w:r>
      <w:r w:rsidRPr="001D562C">
        <w:rPr>
          <w:rStyle w:val="StyleBoldUnderline"/>
        </w:rPr>
        <w:t>We categorize goods by how exportable they could be for low-income countries, and find that in countries that receive more aid, more exportable sectors grow substantially more slowly than less exportable ones. The numbers suggest that in countries that receive additional aid of 1 percent of GDP, exportable sectors grow more slowly by 0.5 percent per year</w:t>
      </w:r>
      <w:r w:rsidRPr="001D562C">
        <w:t xml:space="preserve"> (and clothing and footwear sectors that are particularly exportable in low-income countries grow slower by 1 percent per year).</w:t>
      </w:r>
    </w:p>
    <w:p w:rsidR="00E859DE" w:rsidRPr="001D562C" w:rsidRDefault="00E859DE" w:rsidP="00E859DE">
      <w:r w:rsidRPr="001D562C">
        <w:rPr>
          <w:rStyle w:val="StyleBoldUnderline"/>
        </w:rPr>
        <w:t>We also provide suggestive evidence that the channel through which this effect is felt is the exchange rate. In other words, aid tends to make a country less competitive</w:t>
      </w:r>
      <w:r w:rsidRPr="001D562C">
        <w:t xml:space="preserve"> (reflected in an overvalued exchange rate) </w:t>
      </w:r>
      <w:r w:rsidRPr="001D562C">
        <w:rPr>
          <w:rStyle w:val="StyleBoldUnderline"/>
        </w:rPr>
        <w:t>which in turn depresses the prospects of the more exportable sectors. In the jargon, this is the famous “Dutch Disease” effect of aid</w:t>
      </w:r>
      <w:r w:rsidRPr="001D562C">
        <w:t>.</w:t>
      </w:r>
    </w:p>
    <w:p w:rsidR="009B2585" w:rsidRDefault="00E859DE" w:rsidP="00E859DE">
      <w:pPr>
        <w:rPr>
          <w:rStyle w:val="StyleBoldUnderline"/>
        </w:rPr>
      </w:pPr>
      <w:r w:rsidRPr="001D562C">
        <w:rPr>
          <w:rStyle w:val="StyleBoldUnderline"/>
        </w:rPr>
        <w:t>Our research suggests that one important dimension that donors and recipients should be mindful of</w:t>
      </w:r>
      <w:r w:rsidRPr="001D562C">
        <w:t xml:space="preserve"> (among many others that Bill Easterly has focused on) is </w:t>
      </w:r>
      <w:r w:rsidRPr="001D562C">
        <w:rPr>
          <w:rStyle w:val="StyleBoldUnderline"/>
        </w:rPr>
        <w:t>the impact on the aid-receiving country’s competitiveness and export capability. That vital channel for long run growth should not be impaired by foreign aid.</w:t>
      </w:r>
      <w:r w:rsidR="009B2585">
        <w:rPr>
          <w:rStyle w:val="StyleBoldUnderline"/>
        </w:rPr>
        <w:t xml:space="preserve"> </w:t>
      </w:r>
    </w:p>
    <w:p w:rsidR="009B2585" w:rsidRDefault="009B2585" w:rsidP="00E859DE">
      <w:pPr>
        <w:rPr>
          <w:rStyle w:val="StyleBoldUnderline"/>
        </w:rPr>
      </w:pPr>
    </w:p>
    <w:p w:rsidR="006C1BFE" w:rsidRPr="001D562C" w:rsidRDefault="00E859DE" w:rsidP="006C1BFE">
      <w:pPr>
        <w:pStyle w:val="Heading3"/>
        <w:rPr>
          <w:rFonts w:cs="Times New Roman"/>
        </w:rPr>
      </w:pPr>
      <w:r>
        <w:rPr>
          <w:rFonts w:cs="Times New Roman"/>
        </w:rPr>
        <w:lastRenderedPageBreak/>
        <w:t>Oil Hurts Manufacturing</w:t>
      </w:r>
    </w:p>
    <w:p w:rsidR="006C1BFE" w:rsidRPr="001D562C" w:rsidRDefault="006C1BFE" w:rsidP="006C1BFE"/>
    <w:p w:rsidR="006C1BFE" w:rsidRPr="001D562C" w:rsidRDefault="006C1BFE" w:rsidP="006C1BFE">
      <w:pPr>
        <w:pStyle w:val="Heading4"/>
        <w:rPr>
          <w:rFonts w:cs="Times New Roman"/>
        </w:rPr>
      </w:pPr>
      <w:r w:rsidRPr="001D562C">
        <w:rPr>
          <w:rFonts w:cs="Times New Roman"/>
        </w:rPr>
        <w:t>Dependence on crude oil causes Dutch Disease — hurts the manufacturing sector — Canada proves</w:t>
      </w:r>
    </w:p>
    <w:p w:rsidR="009B2585" w:rsidRDefault="006C1BFE" w:rsidP="006C1BFE">
      <w:pPr>
        <w:rPr>
          <w:rStyle w:val="StyleStyleBold12pt"/>
        </w:rPr>
      </w:pPr>
      <w:proofErr w:type="spellStart"/>
      <w:r w:rsidRPr="001D562C">
        <w:rPr>
          <w:rStyle w:val="StyleStyleBold12pt"/>
        </w:rPr>
        <w:t>Oremus</w:t>
      </w:r>
      <w:proofErr w:type="spellEnd"/>
      <w:r w:rsidRPr="001D562C">
        <w:rPr>
          <w:rStyle w:val="StyleStyleBold12pt"/>
        </w:rPr>
        <w:t>, Slate, 12</w:t>
      </w:r>
    </w:p>
    <w:p w:rsidR="006C1BFE" w:rsidRPr="001D562C" w:rsidRDefault="006C1BFE" w:rsidP="006C1BFE">
      <w:r w:rsidRPr="001D562C">
        <w:t>[Will, 1-20-12, a Slate staff writer, M.A. in Politics and Government from Columbia University Graduate School of Journalism, 2012 (Slate Magazine, “Saudi Arabia. Nigeria. Venezuela. Canada</w:t>
      </w:r>
      <w:proofErr w:type="gramStart"/>
      <w:r w:rsidRPr="001D562C">
        <w:t>?;</w:t>
      </w:r>
      <w:proofErr w:type="gramEnd"/>
      <w:r w:rsidRPr="001D562C">
        <w:t xml:space="preserve"> Is our neighbor to the north becoming a jingoistic petro-state? ,” </w:t>
      </w:r>
      <w:hyperlink r:id="rId26" w:history="1">
        <w:r w:rsidRPr="001D562C">
          <w:rPr>
            <w:rStyle w:val="Hyperlink"/>
          </w:rPr>
          <w:t>http://www.slate.com/articles/news_and_politics/politics/2012/01/canadian_tar_sands_is_our_neighbor_to_the_north_becoming_a_jingoistic_petro_state_.html</w:t>
        </w:r>
      </w:hyperlink>
      <w:r w:rsidRPr="001D562C">
        <w:t>, Accessed on July 13, 2013)</w:t>
      </w:r>
      <w:proofErr w:type="gramStart"/>
      <w:r w:rsidRPr="001D562C">
        <w:t>][</w:t>
      </w:r>
      <w:proofErr w:type="gramEnd"/>
      <w:r w:rsidRPr="001D562C">
        <w:t>SP]</w:t>
      </w:r>
    </w:p>
    <w:p w:rsidR="006C1BFE" w:rsidRPr="001D562C" w:rsidRDefault="006C1BFE" w:rsidP="006C1BFE">
      <w:pPr>
        <w:rPr>
          <w:rStyle w:val="StyleStyleBold12pt"/>
          <w:b w:val="0"/>
          <w:bCs w:val="0"/>
          <w:sz w:val="16"/>
        </w:rPr>
      </w:pPr>
    </w:p>
    <w:p w:rsidR="006C1BFE" w:rsidRPr="001D562C" w:rsidRDefault="006C1BFE" w:rsidP="006C1BFE">
      <w:r w:rsidRPr="001D562C">
        <w:t xml:space="preserve">It's well known that </w:t>
      </w:r>
      <w:r w:rsidRPr="001D562C">
        <w:rPr>
          <w:rStyle w:val="StyleBoldUnderline"/>
        </w:rPr>
        <w:t>America's dependence on foreign oil forces us to partner with</w:t>
      </w:r>
      <w:r w:rsidRPr="001D562C">
        <w:t xml:space="preserve"> some pretty </w:t>
      </w:r>
      <w:r w:rsidRPr="001D562C">
        <w:rPr>
          <w:rStyle w:val="StyleBoldUnderline"/>
        </w:rPr>
        <w:t>unsavory regimes. Take</w:t>
      </w:r>
      <w:r w:rsidRPr="001D562C">
        <w:t xml:space="preserve">, for instance, </w:t>
      </w:r>
      <w:r w:rsidRPr="001D562C">
        <w:rPr>
          <w:rStyle w:val="StyleBoldUnderline"/>
        </w:rPr>
        <w:t>the country that provides by far the largest share of our petroleum imports. Its regime</w:t>
      </w:r>
      <w:r w:rsidRPr="001D562C">
        <w:t xml:space="preserve">, in thrall to big oil interests, </w:t>
      </w:r>
      <w:r w:rsidRPr="001D562C">
        <w:rPr>
          <w:rStyle w:val="StyleBoldUnderline"/>
        </w:rPr>
        <w:t>has grown increasingly bellicose</w:t>
      </w:r>
      <w:r w:rsidRPr="001D562C">
        <w:t xml:space="preserve">, </w:t>
      </w:r>
      <w:r w:rsidRPr="001D562C">
        <w:rPr>
          <w:rStyle w:val="StyleBoldUnderline"/>
        </w:rPr>
        <w:t>labeling environmental activists "radicals" and "terrorists</w:t>
      </w:r>
      <w:r w:rsidRPr="001D562C">
        <w:t xml:space="preserve">" and is considering a crackdown on nonprofits that oppose its policies. </w:t>
      </w:r>
      <w:r w:rsidRPr="001D562C">
        <w:rPr>
          <w:rStyle w:val="StyleBoldUnderline"/>
        </w:rPr>
        <w:t>It blames political dissent on the influence of "foreigners</w:t>
      </w:r>
      <w:r w:rsidRPr="001D562C">
        <w:t xml:space="preserve">," while steamrolling domestic opposition to oil projects bankrolled entirely by overseas investors. Meanwhile, its </w:t>
      </w:r>
      <w:r w:rsidRPr="001D562C">
        <w:rPr>
          <w:rStyle w:val="StyleBoldUnderline"/>
        </w:rPr>
        <w:t>skyrocketing oil exports have sent the value of its currency soaring, enriching energy industry barons but crippling other sectors of its economy.</w:t>
      </w:r>
    </w:p>
    <w:p w:rsidR="006C1BFE" w:rsidRPr="001D562C" w:rsidRDefault="006C1BFE" w:rsidP="006C1BFE">
      <w:pPr>
        <w:rPr>
          <w:rStyle w:val="Emphasis"/>
        </w:rPr>
      </w:pPr>
      <w:r w:rsidRPr="001D562C">
        <w:rPr>
          <w:rStyle w:val="Emphasis"/>
        </w:rPr>
        <w:t>Yes, Canada is becoming a jingoistic petro-state.</w:t>
      </w:r>
    </w:p>
    <w:p w:rsidR="006C1BFE" w:rsidRPr="001D562C" w:rsidRDefault="006C1BFE" w:rsidP="006C1BFE">
      <w:r w:rsidRPr="001D562C">
        <w:t xml:space="preserve">OK, so our friendly northern neighbor isn't exactly Saudi Arabia or Venezuela. But neither is it the verdant progressive utopia once viewed as a haven by American liberals fed up with George W. Bush. These days Canada has a </w:t>
      </w:r>
      <w:proofErr w:type="spellStart"/>
      <w:r w:rsidRPr="001D562C">
        <w:t>Dubya</w:t>
      </w:r>
      <w:proofErr w:type="spellEnd"/>
      <w:r w:rsidRPr="001D562C">
        <w:t xml:space="preserve"> of its own. And judging by a flurry of negative press from around the world-the latest: Archbishop Desmond Tutu and other African leaders are taking out newspaper ads accusing Canada of contributing to famine and drought on the continent-it seems anti-</w:t>
      </w:r>
      <w:proofErr w:type="spellStart"/>
      <w:r w:rsidRPr="001D562C">
        <w:t>Canadianism</w:t>
      </w:r>
      <w:proofErr w:type="spellEnd"/>
      <w:r w:rsidRPr="001D562C">
        <w:t xml:space="preserve"> could be the new anti-Americanism.</w:t>
      </w:r>
    </w:p>
    <w:p w:rsidR="006C1BFE" w:rsidRPr="001D562C" w:rsidRDefault="006C1BFE" w:rsidP="006C1BFE">
      <w:r w:rsidRPr="001D562C">
        <w:t>Stephen Harper, the son of an oil-company accountant, built his political career in Alberta, a province whose right-wing tendencies and booming energy sector make it Canada's equivalent of Texas. Harper took over the Conservative Party in 2004 and became prime minister two years later on a platform that evoked Bush's "compassionate conservatism." In 2009, he quelled a Bush-</w:t>
      </w:r>
      <w:proofErr w:type="spellStart"/>
      <w:r w:rsidRPr="001D562C">
        <w:t>esque</w:t>
      </w:r>
      <w:proofErr w:type="spellEnd"/>
      <w:r w:rsidRPr="001D562C">
        <w:t xml:space="preserve"> Afghan-detainee abuse scandal by sending the parliament home to forestall further investigation. </w:t>
      </w:r>
      <w:r w:rsidRPr="001D562C">
        <w:rPr>
          <w:rStyle w:val="StyleBoldUnderline"/>
        </w:rPr>
        <w:t>The Canadian economy weathered the financial crisis unusually well, thanks to</w:t>
      </w:r>
      <w:r w:rsidRPr="001D562C">
        <w:t xml:space="preserve"> strong banking regulations and </w:t>
      </w:r>
      <w:r w:rsidRPr="001D562C">
        <w:rPr>
          <w:rStyle w:val="StyleBoldUnderline"/>
        </w:rPr>
        <w:t>booming oil sales</w:t>
      </w:r>
      <w:r w:rsidRPr="001D562C">
        <w:t xml:space="preserve"> to China, and in May 2011 Harper's party won a majority for the first time. It has celebrated by veering rightward and doubling down on its oil bets.</w:t>
      </w:r>
    </w:p>
    <w:p w:rsidR="006C1BFE" w:rsidRPr="001D562C" w:rsidRDefault="006C1BFE" w:rsidP="006C1BFE">
      <w:r w:rsidRPr="001D562C">
        <w:rPr>
          <w:rStyle w:val="StyleBoldUnderline"/>
        </w:rPr>
        <w:t>Already in possession of the world's second-largest oil reserves</w:t>
      </w:r>
      <w:r w:rsidRPr="001D562C">
        <w:t xml:space="preserve"> behind Saudi Arabia, </w:t>
      </w:r>
      <w:r w:rsidRPr="001D562C">
        <w:rPr>
          <w:rStyle w:val="StyleBoldUnderline"/>
        </w:rPr>
        <w:t xml:space="preserve">Canada </w:t>
      </w:r>
      <w:r w:rsidRPr="001D562C">
        <w:t xml:space="preserve">under Harper </w:t>
      </w:r>
      <w:r w:rsidRPr="001D562C">
        <w:rPr>
          <w:rStyle w:val="StyleBoldUnderline"/>
        </w:rPr>
        <w:t>is aiming to more than double its output by 2035. Most of the new crude will come from the tar sands</w:t>
      </w:r>
      <w:r w:rsidRPr="001D562C">
        <w:t xml:space="preserve"> of northern Alberta, which are lousy with oil-rich bitumen. But extracting and refining that bitumen is lousy for the environment. It requires strip and open-pit mining, and the refining process is unusually energy-intensive. Producing one barrel of oil takes two tons of tar sands and several barrels of water.</w:t>
      </w:r>
    </w:p>
    <w:p w:rsidR="006C1BFE" w:rsidRPr="001D562C" w:rsidRDefault="006C1BFE" w:rsidP="006C1BFE">
      <w:r w:rsidRPr="001D562C">
        <w:t xml:space="preserve">Given that the Alberta tar sands already account for more carbon emissions than 145 entire nations, one would think Canada would have a hard time meeting international environmental standards. One would be right. Under a liberal government, the country was one of the first to sign on to the Kyoto Protocol in 1998. In 2002, even as Bush was gleefully thumbing his nose at the climate treaty, Canada ratified it, promising an ambitious 6 percent reduction from 1990's carbon levels by 2012. Instead, </w:t>
      </w:r>
      <w:r w:rsidRPr="001D562C">
        <w:rPr>
          <w:rStyle w:val="StyleBoldUnderline"/>
        </w:rPr>
        <w:t>emissions had risen 24 percent as of 2008</w:t>
      </w:r>
      <w:r w:rsidRPr="001D562C">
        <w:t xml:space="preserve">. And </w:t>
      </w:r>
      <w:r w:rsidRPr="001D562C">
        <w:rPr>
          <w:rStyle w:val="StyleBoldUnderline"/>
        </w:rPr>
        <w:t>in terms of energy consumption</w:t>
      </w:r>
      <w:r w:rsidRPr="001D562C">
        <w:t xml:space="preserve"> per capita, </w:t>
      </w:r>
      <w:r w:rsidRPr="001D562C">
        <w:rPr>
          <w:rStyle w:val="StyleBoldUnderline"/>
        </w:rPr>
        <w:t>Canada is fourth in the world, 15 percent higher than the notoriously wasteful U</w:t>
      </w:r>
      <w:r w:rsidRPr="001D562C">
        <w:t xml:space="preserve">nited </w:t>
      </w:r>
      <w:r w:rsidRPr="001D562C">
        <w:rPr>
          <w:rStyle w:val="StyleBoldUnderline"/>
        </w:rPr>
        <w:t>S</w:t>
      </w:r>
      <w:r w:rsidRPr="001D562C">
        <w:t>tates.</w:t>
      </w:r>
    </w:p>
    <w:p w:rsidR="006C1BFE" w:rsidRPr="001D562C" w:rsidRDefault="006C1BFE" w:rsidP="006C1BFE">
      <w:r w:rsidRPr="001D562C">
        <w:lastRenderedPageBreak/>
        <w:t xml:space="preserve">No worries. Last </w:t>
      </w:r>
      <w:r w:rsidRPr="001D562C">
        <w:rPr>
          <w:rStyle w:val="StyleBoldUnderline"/>
        </w:rPr>
        <w:t>month Harper made Canada the first country</w:t>
      </w:r>
      <w:r w:rsidRPr="001D562C">
        <w:t xml:space="preserve"> to formally withdraw from the treaty, leaving it </w:t>
      </w:r>
      <w:r w:rsidRPr="001D562C">
        <w:rPr>
          <w:rStyle w:val="StyleBoldUnderline"/>
        </w:rPr>
        <w:t xml:space="preserve">free to pollute as much as it sees fit. </w:t>
      </w:r>
      <w:r w:rsidRPr="001D562C">
        <w:t>That has raised the hackles of environmental groups and other countries. When even China, the world leader in pollution, calls your environmental policies "regrettable," you might be doing something wrong.</w:t>
      </w:r>
    </w:p>
    <w:p w:rsidR="006C1BFE" w:rsidRPr="001D562C" w:rsidRDefault="006C1BFE" w:rsidP="006C1BFE">
      <w:r w:rsidRPr="001D562C">
        <w:t>Far from being chastened by the outcry, the Canadian government has responded by circling the wagons and demonizing its critics. This month, Natural Resources Minister Joe Oliver issued an open letter accusing "environmental and other radical groups" of delaying major pipeline projects and calling for a "quicker and more streamlined" public review process. "It is an urgent matter of Canada's national interest," he explained. Harper has voiced concerns that public hearings will be "hijacked" by environmental groups funded by "foreign money." Not if Harper's party members in the House of Commons can help it: They're planning a "review" of environmental charities that many tar-sands opponents see as a bid to limit their ability to advocate against the oil business. And Harper's administration is boosting spending on military jets and warships while laying off hundreds in the environmental department.</w:t>
      </w:r>
    </w:p>
    <w:p w:rsidR="006C1BFE" w:rsidRPr="001D562C" w:rsidRDefault="006C1BFE" w:rsidP="006C1BFE">
      <w:r w:rsidRPr="001D562C">
        <w:t xml:space="preserve">Meanwhile, </w:t>
      </w:r>
      <w:r w:rsidRPr="001D562C">
        <w:rPr>
          <w:rStyle w:val="StyleBoldUnderline"/>
        </w:rPr>
        <w:t>Ezra Levant</w:t>
      </w:r>
      <w:r w:rsidRPr="001D562C">
        <w:t xml:space="preserve">, a Bill O'Reilly-style TV host on a network that has been dubbed "Fox News North" </w:t>
      </w:r>
      <w:r w:rsidRPr="001D562C">
        <w:rPr>
          <w:rStyle w:val="StyleBoldUnderline"/>
        </w:rPr>
        <w:t>is leading an effort to brand Canada's tar sands as "ethical oil" and regularly accuses environmentalists of abetting terrorists in Iran and Saudi Arabia.</w:t>
      </w:r>
      <w:r w:rsidRPr="001D562C">
        <w:t xml:space="preserve"> </w:t>
      </w:r>
      <w:r w:rsidRPr="001D562C">
        <w:rPr>
          <w:rStyle w:val="StyleBoldUnderline"/>
        </w:rPr>
        <w:t>The jingoism has reached comical proportions</w:t>
      </w:r>
      <w:r w:rsidRPr="001D562C">
        <w:t xml:space="preserve"> in recent months as Levant has fueled a popular backlash against Chiquita-yes, the banana company-after it announced a boycott of tar-sands oil. The American corporation, he asserted, was run by "anti-Canadian bigots." He concluded one anti-Chiquita rant by telling the company's vice president, Manuel Rodriguez, "</w:t>
      </w:r>
      <w:proofErr w:type="spellStart"/>
      <w:r w:rsidRPr="001D562C">
        <w:t>chinga</w:t>
      </w:r>
      <w:proofErr w:type="spellEnd"/>
      <w:r w:rsidRPr="001D562C">
        <w:t xml:space="preserve"> </w:t>
      </w:r>
      <w:proofErr w:type="spellStart"/>
      <w:r w:rsidRPr="001D562C">
        <w:t>tu</w:t>
      </w:r>
      <w:proofErr w:type="spellEnd"/>
      <w:r w:rsidRPr="001D562C">
        <w:t xml:space="preserve"> </w:t>
      </w:r>
      <w:proofErr w:type="spellStart"/>
      <w:r w:rsidRPr="001D562C">
        <w:t>madre</w:t>
      </w:r>
      <w:proofErr w:type="spellEnd"/>
      <w:r w:rsidRPr="001D562C">
        <w:t>."</w:t>
      </w:r>
    </w:p>
    <w:p w:rsidR="006C1BFE" w:rsidRPr="001D562C" w:rsidRDefault="006C1BFE" w:rsidP="006C1BFE">
      <w:r w:rsidRPr="001D562C">
        <w:t>Even oil-hungry America is looking askance at Canada's tar sands these days. President Obama this week rejected the Keystone XL pipeline, which would have connected the two countries by pumping tons of tar-sands oil straight from Alberta to Texas. Harper, for his part, quickly pivoted to China, again touting Canada's "national interest." The pipeline he is now pushing would send the same oil to the ports of British Columbia, crossing aboriginal lands and forests that have historically been preserved. The prime minister has made it clear he won't let those concerns stand in his way, telling the CBC, "Just because certain people in the United States would like to see Canada be one giant national park for the northern half of North America, I don't think that's part of what our review process is all about."</w:t>
      </w:r>
    </w:p>
    <w:p w:rsidR="006C1BFE" w:rsidRPr="001D562C" w:rsidRDefault="006C1BFE" w:rsidP="006C1BFE">
      <w:pPr>
        <w:rPr>
          <w:rStyle w:val="StyleBoldUnderline"/>
        </w:rPr>
      </w:pPr>
      <w:r w:rsidRPr="001D562C">
        <w:t xml:space="preserve">With less than 4 percent of its GDP tied up in the oil industry, Canada is not dependent on oil to the same extent as Venezuela (12 percent) or Saudi Arabia (45 percent). Still, </w:t>
      </w:r>
      <w:r w:rsidRPr="001D562C">
        <w:rPr>
          <w:rStyle w:val="StyleBoldUnderline"/>
        </w:rPr>
        <w:t>the Canadians' increasing reliance on crude natural resources has economists on the lookout for symptoms of "</w:t>
      </w:r>
      <w:r w:rsidRPr="001D562C">
        <w:rPr>
          <w:rStyle w:val="Emphasis"/>
        </w:rPr>
        <w:t>Dutch Disease</w:t>
      </w:r>
      <w:r w:rsidRPr="001D562C">
        <w:rPr>
          <w:rStyle w:val="StyleBoldUnderline"/>
        </w:rPr>
        <w:t>"-a phenomenon in which a natural resources boom strengthens a country's currency, making its other exports more expensive and less competitive on the world market.</w:t>
      </w:r>
      <w:r w:rsidRPr="001D562C">
        <w:t xml:space="preserve"> Remember when buying stuff in Canada was cheap because of the weak </w:t>
      </w:r>
      <w:proofErr w:type="spellStart"/>
      <w:r w:rsidRPr="001D562C">
        <w:t>loonie</w:t>
      </w:r>
      <w:proofErr w:type="spellEnd"/>
      <w:r w:rsidRPr="001D562C">
        <w:t xml:space="preserve">? No more. After hitting a low of 62 cents in 2002, </w:t>
      </w:r>
      <w:r w:rsidRPr="001D562C">
        <w:rPr>
          <w:rStyle w:val="StyleBoldUnderline"/>
        </w:rPr>
        <w:t>the Canadian dollar is now worth essentially the same as a U.S. dollar</w:t>
      </w:r>
      <w:r w:rsidRPr="001D562C">
        <w:t xml:space="preserve">. </w:t>
      </w:r>
      <w:r w:rsidRPr="001D562C">
        <w:rPr>
          <w:rStyle w:val="StyleBoldUnderline"/>
        </w:rPr>
        <w:t>That's</w:t>
      </w:r>
      <w:r w:rsidRPr="001D562C">
        <w:t xml:space="preserve"> great for the federal government's coffers but </w:t>
      </w:r>
      <w:r w:rsidRPr="001D562C">
        <w:rPr>
          <w:rStyle w:val="StyleBoldUnderline"/>
        </w:rPr>
        <w:t>rough on industries such as manufacturing, which have lost hundreds of thousands of jobs in recent years.</w:t>
      </w:r>
    </w:p>
    <w:p w:rsidR="006C1BFE" w:rsidRPr="001D562C" w:rsidRDefault="006C1BFE" w:rsidP="006C1BFE">
      <w:r w:rsidRPr="001D562C">
        <w:t>While we haven't yet reached the point where Canadians are stitching the Stars and Stripes to their backpacks when they travel abroad, not all Canadians are buying into the rally-round-the-maple-leaf mentality. The loudest "petro-state" cries have come from within the country's own borders. The website "Sorry, World," in which a Canadian apologizes to the globe on his country's behalf, also has some 24,000 likes on Facebook.</w:t>
      </w:r>
    </w:p>
    <w:p w:rsidR="006C1BFE" w:rsidRPr="001D562C" w:rsidRDefault="006C1BFE" w:rsidP="006C1BFE"/>
    <w:p w:rsidR="008E327A" w:rsidRDefault="008E327A" w:rsidP="008E327A">
      <w:pPr>
        <w:pStyle w:val="Heading3"/>
        <w:rPr>
          <w:rFonts w:cs="Times New Roman"/>
        </w:rPr>
      </w:pPr>
      <w:r>
        <w:rPr>
          <w:rFonts w:cs="Times New Roman"/>
        </w:rPr>
        <w:lastRenderedPageBreak/>
        <w:t>Level of Development of Economy Determines Impact</w:t>
      </w:r>
    </w:p>
    <w:p w:rsidR="008E327A" w:rsidRPr="008E327A" w:rsidRDefault="008E327A" w:rsidP="008E327A"/>
    <w:p w:rsidR="008E327A" w:rsidRPr="001D562C" w:rsidRDefault="008E327A" w:rsidP="008E327A">
      <w:pPr>
        <w:pStyle w:val="Heading4"/>
        <w:rPr>
          <w:rFonts w:cs="Times New Roman"/>
        </w:rPr>
      </w:pPr>
      <w:r w:rsidRPr="001D562C">
        <w:rPr>
          <w:rFonts w:cs="Times New Roman"/>
        </w:rPr>
        <w:t>What makes Dutch Disease deadly is whether or not the country experiencing the boom has already developed technology, experti</w:t>
      </w:r>
      <w:r>
        <w:rPr>
          <w:rFonts w:cs="Times New Roman"/>
        </w:rPr>
        <w:t>s</w:t>
      </w:r>
      <w:r w:rsidRPr="001D562C">
        <w:rPr>
          <w:rFonts w:cs="Times New Roman"/>
        </w:rPr>
        <w:t>e and stability in their other sectors</w:t>
      </w:r>
    </w:p>
    <w:p w:rsidR="008E327A" w:rsidRPr="001D562C" w:rsidRDefault="008E327A" w:rsidP="008E327A">
      <w:pPr>
        <w:rPr>
          <w:rStyle w:val="StyleStyleBold12pt"/>
        </w:rPr>
      </w:pPr>
      <w:r w:rsidRPr="001D562C">
        <w:rPr>
          <w:rStyle w:val="StyleStyleBold12pt"/>
        </w:rPr>
        <w:t>Dios, UP school of economics professor, 12</w:t>
      </w:r>
    </w:p>
    <w:p w:rsidR="008E327A" w:rsidRPr="001D562C" w:rsidRDefault="008E327A" w:rsidP="008E327A">
      <w:proofErr w:type="gramStart"/>
      <w:r w:rsidRPr="001D562C">
        <w:t>(Emmanuel, treasurer of the Institute for Development and Econometric Analysis and a Professor at the UP School of Economics, Published January 16 2012, Business World, “INTROSPECTIVE; Dutch Disease?</w:t>
      </w:r>
      <w:proofErr w:type="gramEnd"/>
      <w:r w:rsidRPr="001D562C">
        <w:t xml:space="preserve"> Make that Spanish”, lexis, accessed July 13 2013, JB)</w:t>
      </w:r>
    </w:p>
    <w:p w:rsidR="008E327A" w:rsidRPr="001D562C" w:rsidRDefault="008E327A" w:rsidP="008E327A"/>
    <w:p w:rsidR="008E327A" w:rsidRPr="001D562C" w:rsidRDefault="008E327A" w:rsidP="008E327A">
      <w:r w:rsidRPr="001D562C">
        <w:t>Depending on who was talking, syphilis in the past was variously called the "French Disease," the "Italian Disease," the "Spanish Disease," or the "English Disease" - and sometimes even the Poles got blamed. The source of Dutch ignominy, however, has nothing to do with promiscuity but rather with a problem of economy-fitting, perhaps, for a people reputed anyway for fastidiousness and parsimony.</w:t>
      </w:r>
    </w:p>
    <w:p w:rsidR="008E327A" w:rsidRPr="001D562C" w:rsidRDefault="008E327A" w:rsidP="008E327A">
      <w:r w:rsidRPr="001D562C">
        <w:t xml:space="preserve">In the 1960s, natural gas was discovered in the North Sea, an event that brought an unprecedented foreign-exchange bonanza for the Netherlands, whose wealth had hitherto long been based on manufacturing industries and an intensive agriculture. (Remember, the United Provinces preceded even Britain as the first fully capitalist nation-state in the 1600s.)The resulting flood of foreign exchange resulted in a dramatic appreciation of the Dutch guilder - the euro was then still nothing but a pipe dream. As time passed, the strengthening guilder seriously eroded Dutch export competitiveness and caused a "hollowing-out" of the other economic sectors. Manufacturing exports shrank in relation to petroleum exports and fears grew that the country would become "de-industrialized." By 1977, the phenomenon had become serious enough to be noted by The Economist of London, which in its typically flippant manner called it the "Dutch Disease." Academic economists, notably Australia's Max </w:t>
      </w:r>
      <w:proofErr w:type="spellStart"/>
      <w:r w:rsidRPr="001D562C">
        <w:t>Corden</w:t>
      </w:r>
      <w:proofErr w:type="spellEnd"/>
      <w:r w:rsidRPr="001D562C">
        <w:t>, then trained their sights on the problem, giving it the more neutral name, "booming- sector" phenomenon or "natural-resource" curse. But "</w:t>
      </w:r>
      <w:r w:rsidRPr="001D562C">
        <w:rPr>
          <w:rStyle w:val="StyleBoldUnderline"/>
        </w:rPr>
        <w:t>Dutch Disease</w:t>
      </w:r>
      <w:r w:rsidRPr="001D562C">
        <w:t>" is the name that stuck.</w:t>
      </w:r>
    </w:p>
    <w:p w:rsidR="008E327A" w:rsidRPr="001D562C" w:rsidRDefault="008E327A" w:rsidP="008E327A">
      <w:r w:rsidRPr="001D562C">
        <w:t xml:space="preserve">But </w:t>
      </w:r>
      <w:r w:rsidRPr="001D562C">
        <w:rPr>
          <w:rStyle w:val="StyleBoldUnderline"/>
        </w:rPr>
        <w:t>the term is really a misnomer for two reasons: history and history</w:t>
      </w:r>
      <w:r w:rsidRPr="001D562C">
        <w:t xml:space="preserve">. First, in terms of impact, </w:t>
      </w:r>
      <w:r w:rsidRPr="001D562C">
        <w:rPr>
          <w:rStyle w:val="StyleBoldUnderline"/>
        </w:rPr>
        <w:t>the actual Dutch Disease was historically not a permanent curse - the Dutch themselves ultimately managed to recover</w:t>
      </w:r>
      <w:r w:rsidRPr="001D562C">
        <w:t xml:space="preserve"> their manufacturing advantage and their export mojo after the oil-price boom subsided. After all, </w:t>
      </w:r>
      <w:r w:rsidRPr="001D562C">
        <w:rPr>
          <w:rStyle w:val="StyleBoldUnderline"/>
        </w:rPr>
        <w:t>the Dutch still had the human skills, the technology, and infrastructure, to again take up industry and services after relative prices finally turned against the booming sector</w:t>
      </w:r>
      <w:r w:rsidRPr="001D562C">
        <w:t xml:space="preserve">. In textbook diagrams, the "disease" is then simply a shift in the terms of trade against </w:t>
      </w:r>
      <w:proofErr w:type="spellStart"/>
      <w:r w:rsidRPr="001D562C">
        <w:t>tradables</w:t>
      </w:r>
      <w:proofErr w:type="spellEnd"/>
      <w:r w:rsidRPr="001D562C">
        <w:t xml:space="preserve"> and in favor of </w:t>
      </w:r>
      <w:proofErr w:type="spellStart"/>
      <w:r w:rsidRPr="001D562C">
        <w:t>nontradables</w:t>
      </w:r>
      <w:proofErr w:type="spellEnd"/>
      <w:r w:rsidRPr="001D562C">
        <w:t>. (Think of the price line rotating around a production possibilities curve.) As long as production possibilities are unchanged, no permanent harm is done, and the condition could be as transitory as the measles.</w:t>
      </w:r>
    </w:p>
    <w:p w:rsidR="008E327A" w:rsidRPr="001D562C" w:rsidRDefault="008E327A" w:rsidP="008E327A">
      <w:pPr>
        <w:rPr>
          <w:rStyle w:val="StyleBoldUnderline"/>
        </w:rPr>
      </w:pPr>
      <w:r w:rsidRPr="001D562C">
        <w:t xml:space="preserve">The second historical reason is that, if precedence matters at all, </w:t>
      </w:r>
      <w:r w:rsidRPr="001D562C">
        <w:rPr>
          <w:rStyle w:val="StyleBoldUnderline"/>
        </w:rPr>
        <w:t>the problem should really have been called the "Spanish Disease."</w:t>
      </w:r>
      <w:r w:rsidRPr="001D562C">
        <w:t xml:space="preserve"> For probably the first serious and sustained resource-curse was </w:t>
      </w:r>
      <w:r w:rsidRPr="001D562C">
        <w:rPr>
          <w:rStyle w:val="StyleBoldUnderline"/>
        </w:rPr>
        <w:t>Spain's discovery of gold and silver in its American colonies</w:t>
      </w:r>
      <w:r w:rsidRPr="001D562C">
        <w:t xml:space="preserve"> in the 16th century (in what </w:t>
      </w:r>
      <w:proofErr w:type="gramStart"/>
      <w:r w:rsidRPr="001D562C">
        <w:t>is</w:t>
      </w:r>
      <w:proofErr w:type="gramEnd"/>
      <w:r w:rsidRPr="001D562C">
        <w:t xml:space="preserve"> now Mexico, Bolivia, and Peru). </w:t>
      </w:r>
      <w:r w:rsidRPr="001D562C">
        <w:rPr>
          <w:rStyle w:val="StyleBoldUnderline"/>
        </w:rPr>
        <w:t>Access to this treasure was largely responsible for the neglect of and decline of Spanish agriculture and industry</w:t>
      </w:r>
      <w:r w:rsidRPr="001D562C">
        <w:t xml:space="preserve"> through the 16th and 17th centuries</w:t>
      </w:r>
      <w:r w:rsidRPr="001D562C">
        <w:rPr>
          <w:rStyle w:val="StyleBoldUnderline"/>
        </w:rPr>
        <w:t>. If Spain had then had a separate currency, this minerals-boom would have caused an overvaluation that would have caused a trade deficit, financed by a loss of reserves.</w:t>
      </w:r>
    </w:p>
    <w:p w:rsidR="008E327A" w:rsidRPr="001D562C" w:rsidRDefault="008E327A" w:rsidP="008E327A">
      <w:r w:rsidRPr="001D562C">
        <w:t xml:space="preserve">But the process was even simpler then, </w:t>
      </w:r>
      <w:r w:rsidRPr="001D562C">
        <w:rPr>
          <w:rStyle w:val="StyleBoldUnderline"/>
        </w:rPr>
        <w:t>since gold and silver were not simply mineral resources; they were internationally accepted currency</w:t>
      </w:r>
      <w:r w:rsidRPr="001D562C">
        <w:t xml:space="preserve"> during that period of metallic money. </w:t>
      </w:r>
      <w:r w:rsidRPr="001D562C">
        <w:rPr>
          <w:rStyle w:val="StyleBoldUnderline"/>
        </w:rPr>
        <w:t>Gold and silver allowed Spain's grandees to buy their way to an indolent and extravagant lifestyle</w:t>
      </w:r>
      <w:r w:rsidRPr="001D562C">
        <w:t xml:space="preserve"> supported by the goods, skills, and services produced by the rest of Europe. (Centuries later, Rizal railed against this by - then ingrained Spanish proclivity and the tendency of his countrymen to emulate it.) For the rest of Europe, on </w:t>
      </w:r>
      <w:r w:rsidRPr="001D562C">
        <w:rPr>
          <w:rStyle w:val="StyleBoldUnderline"/>
        </w:rPr>
        <w:t xml:space="preserve">the other hand, the sudden expansion of the effective money supply from Spain caused an unheard-of explosion in prices, since known as the "Price Revolution." The Dutch ultimately recovered from </w:t>
      </w:r>
      <w:r w:rsidRPr="001D562C">
        <w:rPr>
          <w:rStyle w:val="StyleBoldUnderline"/>
        </w:rPr>
        <w:lastRenderedPageBreak/>
        <w:t xml:space="preserve">their "disease", but Spain did not. </w:t>
      </w:r>
      <w:r w:rsidRPr="001D562C">
        <w:t>The latter never really took off and remained a European laggard until well after the Industrial Revolution and into the 20th century.</w:t>
      </w:r>
    </w:p>
    <w:p w:rsidR="008E327A" w:rsidRPr="001D562C" w:rsidRDefault="008E327A" w:rsidP="008E327A">
      <w:r w:rsidRPr="001D562C">
        <w:t xml:space="preserve">What accounts for the difference? </w:t>
      </w:r>
      <w:proofErr w:type="gramStart"/>
      <w:r w:rsidRPr="001D562C">
        <w:t>Time and timing.</w:t>
      </w:r>
      <w:proofErr w:type="gramEnd"/>
      <w:r w:rsidRPr="001D562C">
        <w:t xml:space="preserve"> </w:t>
      </w:r>
      <w:r w:rsidRPr="001D562C">
        <w:rPr>
          <w:rStyle w:val="StyleBoldUnderline"/>
        </w:rPr>
        <w:t>The Dutch boom lasted at most two decades. Spain's American bonanza lasted for almost two centuries.</w:t>
      </w:r>
      <w:r w:rsidRPr="001D562C">
        <w:t xml:space="preserve"> Economics is poor at predicting differences that might result from such vastly different historical time-scales. On the scale of centuries, not only prices change, but more important also skills, institutions, values, and culture. This was the same reason Rizal thought that "indolence" - the result of centuries of colonization - could not easily be reversed. The second point is timing. </w:t>
      </w:r>
      <w:r w:rsidRPr="001D562C">
        <w:rPr>
          <w:rStyle w:val="StyleBoldUnderline"/>
        </w:rPr>
        <w:t>The Dutch contracted their disease well after they had already developed the experience and technology for advanced industry and services. The Spanish, well before any of that had occurred.</w:t>
      </w:r>
      <w:r w:rsidRPr="001D562C">
        <w:t xml:space="preserve"> Ask any old guitar-player: it is always easier to take up an old skill than to acquire a new one.</w:t>
      </w:r>
    </w:p>
    <w:p w:rsidR="008E327A" w:rsidRPr="001D562C" w:rsidRDefault="008E327A" w:rsidP="008E327A">
      <w:r w:rsidRPr="001D562C">
        <w:t xml:space="preserve">Fast forward to today: the Philippines </w:t>
      </w:r>
      <w:proofErr w:type="gramStart"/>
      <w:r w:rsidRPr="001D562C">
        <w:t>displays</w:t>
      </w:r>
      <w:proofErr w:type="gramEnd"/>
      <w:r w:rsidRPr="001D562C">
        <w:t xml:space="preserve"> the same symptoms. In terms of both employment and value-added, the share of industry has been stagnant while that of agriculture has fallen. Manufactured exports are shrinking, partly because of the penalty from a peso that is strengthening owing to overseas remittances. My colleague, National Scientist Raul </w:t>
      </w:r>
      <w:proofErr w:type="spellStart"/>
      <w:r w:rsidRPr="001D562C">
        <w:t>Fabella</w:t>
      </w:r>
      <w:proofErr w:type="spellEnd"/>
      <w:r w:rsidRPr="001D562C">
        <w:t>, has voiced the most perceptive observations regarding the current problem and its consequences.</w:t>
      </w:r>
    </w:p>
    <w:p w:rsidR="008E327A" w:rsidRPr="001D562C" w:rsidRDefault="008E327A" w:rsidP="008E327A">
      <w:r w:rsidRPr="001D562C">
        <w:t>The question is</w:t>
      </w:r>
      <w:proofErr w:type="gramStart"/>
      <w:r w:rsidRPr="001D562C">
        <w:t>,</w:t>
      </w:r>
      <w:proofErr w:type="gramEnd"/>
      <w:r w:rsidRPr="001D562C">
        <w:t xml:space="preserve"> do we have the Dutch Disease, or the Spanish one? To borrow from Fermat: I have a conjecture which this column is too small to contain.</w:t>
      </w:r>
    </w:p>
    <w:p w:rsidR="008E327A" w:rsidRPr="001D562C" w:rsidRDefault="008E327A" w:rsidP="008E327A"/>
    <w:p w:rsidR="009B2585" w:rsidRDefault="00A161D3" w:rsidP="00B277B2">
      <w:pPr>
        <w:pStyle w:val="Heading3"/>
        <w:rPr>
          <w:rFonts w:cs="Times New Roman"/>
        </w:rPr>
      </w:pPr>
      <w:r>
        <w:rPr>
          <w:rFonts w:cs="Times New Roman"/>
        </w:rPr>
        <w:lastRenderedPageBreak/>
        <w:t>Hurts Competitiveness</w:t>
      </w:r>
      <w:r w:rsidR="009B2585">
        <w:rPr>
          <w:rFonts w:cs="Times New Roman"/>
        </w:rPr>
        <w:t xml:space="preserve"> </w:t>
      </w:r>
    </w:p>
    <w:p w:rsidR="009B2585" w:rsidRDefault="009B2585" w:rsidP="009B2585"/>
    <w:p w:rsidR="00B277B2" w:rsidRPr="005A3DE3" w:rsidRDefault="00B277B2" w:rsidP="005A3DE3">
      <w:pPr>
        <w:pStyle w:val="Heading4"/>
      </w:pPr>
      <w:r w:rsidRPr="005A3DE3">
        <w:t>Dutch disease leads to inflation and competitive sector industry trade off within international markets-hampering global competition within other industries</w:t>
      </w:r>
    </w:p>
    <w:p w:rsidR="00B277B2" w:rsidRDefault="00B277B2" w:rsidP="00B277B2">
      <w:pPr>
        <w:rPr>
          <w:rStyle w:val="StyleStyleBold12pt"/>
        </w:rPr>
      </w:pPr>
      <w:proofErr w:type="spellStart"/>
      <w:r w:rsidRPr="001D562C">
        <w:rPr>
          <w:rStyle w:val="StyleStyleBold12pt"/>
        </w:rPr>
        <w:t>Jahan-Parvar</w:t>
      </w:r>
      <w:proofErr w:type="spellEnd"/>
      <w:r w:rsidRPr="001D562C">
        <w:rPr>
          <w:rStyle w:val="StyleStyleBold12pt"/>
        </w:rPr>
        <w:t>, East Carolina University</w:t>
      </w:r>
      <w:r>
        <w:rPr>
          <w:rStyle w:val="StyleStyleBold12pt"/>
        </w:rPr>
        <w:t xml:space="preserve"> economics professor, &amp;</w:t>
      </w:r>
      <w:r w:rsidRPr="001D562C">
        <w:rPr>
          <w:rStyle w:val="StyleStyleBold12pt"/>
        </w:rPr>
        <w:t xml:space="preserve"> </w:t>
      </w:r>
      <w:proofErr w:type="spellStart"/>
      <w:r w:rsidRPr="001D562C">
        <w:rPr>
          <w:rStyle w:val="StyleStyleBold12pt"/>
        </w:rPr>
        <w:t>Mohammadi</w:t>
      </w:r>
      <w:proofErr w:type="spellEnd"/>
      <w:r>
        <w:rPr>
          <w:rStyle w:val="StyleStyleBold12pt"/>
        </w:rPr>
        <w:t>,</w:t>
      </w:r>
      <w:r w:rsidRPr="001D562C">
        <w:rPr>
          <w:rStyle w:val="StyleStyleBold12pt"/>
        </w:rPr>
        <w:t xml:space="preserve"> </w:t>
      </w:r>
      <w:r>
        <w:rPr>
          <w:rStyle w:val="StyleStyleBold12pt"/>
        </w:rPr>
        <w:t>Illinois State University economics p</w:t>
      </w:r>
      <w:r w:rsidRPr="001D562C">
        <w:rPr>
          <w:rStyle w:val="StyleStyleBold12pt"/>
        </w:rPr>
        <w:t>rofessor</w:t>
      </w:r>
      <w:r>
        <w:rPr>
          <w:rStyle w:val="StyleStyleBold12pt"/>
        </w:rPr>
        <w:t>, 11</w:t>
      </w:r>
    </w:p>
    <w:p w:rsidR="00B277B2" w:rsidRPr="001D562C" w:rsidRDefault="00B277B2" w:rsidP="00B277B2">
      <w:r w:rsidRPr="001D562C">
        <w:t xml:space="preserve"> (Mohammad R., Assistant Professor, Department of Economics, East Carolina University and Hassan, Professor, Department of Economics, Illinois State University, Fall 2011, The Journal of Developing Areas, Volume 45, Single Issue, Published by Tennessee State University College of Business, “Oil Prices and Real Exchange Rates in Oil-Exporting Countries: A Bounds Testing Approach,” P.309-310, Accessed: 7/13/13, LPS.)</w:t>
      </w:r>
    </w:p>
    <w:p w:rsidR="00B277B2" w:rsidRPr="001D562C" w:rsidRDefault="00B277B2" w:rsidP="00B277B2"/>
    <w:p w:rsidR="00B277B2" w:rsidRPr="001D562C" w:rsidRDefault="00B277B2" w:rsidP="00B277B2">
      <w:r w:rsidRPr="001D562C">
        <w:t>The sharp increase in oil prices over the past decade has renewed interest in the “Dutch</w:t>
      </w:r>
    </w:p>
    <w:p w:rsidR="00B277B2" w:rsidRPr="001D562C" w:rsidRDefault="00B277B2" w:rsidP="00B277B2">
      <w:pPr>
        <w:rPr>
          <w:rStyle w:val="StyleBoldUnderline"/>
        </w:rPr>
      </w:pPr>
      <w:proofErr w:type="gramStart"/>
      <w:r w:rsidRPr="001D562C">
        <w:t>disease</w:t>
      </w:r>
      <w:proofErr w:type="gramEnd"/>
      <w:r w:rsidRPr="001D562C">
        <w:t xml:space="preserve">” hypothesis. </w:t>
      </w:r>
      <w:r w:rsidRPr="001D562C">
        <w:rPr>
          <w:rStyle w:val="StyleBoldUnderline"/>
        </w:rPr>
        <w:t>According to the hypothesis, the inflow of oil windfalls into an oil</w:t>
      </w:r>
    </w:p>
    <w:p w:rsidR="00B277B2" w:rsidRPr="001D562C" w:rsidRDefault="00B277B2" w:rsidP="00B277B2">
      <w:pPr>
        <w:rPr>
          <w:rStyle w:val="Emphasis"/>
        </w:rPr>
      </w:pPr>
      <w:proofErr w:type="gramStart"/>
      <w:r w:rsidRPr="001D562C">
        <w:rPr>
          <w:rStyle w:val="StyleBoldUnderline"/>
        </w:rPr>
        <w:t>exporting</w:t>
      </w:r>
      <w:proofErr w:type="gramEnd"/>
      <w:r w:rsidRPr="001D562C">
        <w:rPr>
          <w:rStyle w:val="StyleBoldUnderline"/>
        </w:rPr>
        <w:t xml:space="preserve"> country may cause appreciation of the real exchange rate, </w:t>
      </w:r>
      <w:r w:rsidRPr="001D562C">
        <w:rPr>
          <w:rStyle w:val="Emphasis"/>
        </w:rPr>
        <w:t>reduce its</w:t>
      </w:r>
    </w:p>
    <w:p w:rsidR="00B277B2" w:rsidRPr="001D562C" w:rsidRDefault="00B277B2" w:rsidP="00B277B2">
      <w:pPr>
        <w:rPr>
          <w:rStyle w:val="StyleBoldUnderline"/>
        </w:rPr>
      </w:pPr>
      <w:proofErr w:type="gramStart"/>
      <w:r w:rsidRPr="001D562C">
        <w:rPr>
          <w:rStyle w:val="Emphasis"/>
        </w:rPr>
        <w:t>competitiveness</w:t>
      </w:r>
      <w:proofErr w:type="gramEnd"/>
      <w:r w:rsidRPr="001D562C">
        <w:rPr>
          <w:rStyle w:val="Emphasis"/>
        </w:rPr>
        <w:t xml:space="preserve"> in the non-oil exporting sector,</w:t>
      </w:r>
      <w:r w:rsidRPr="001D562C">
        <w:rPr>
          <w:rStyle w:val="StyleBoldUnderline"/>
        </w:rPr>
        <w:t xml:space="preserve"> and limit its ability to build a diversified</w:t>
      </w:r>
    </w:p>
    <w:p w:rsidR="00B277B2" w:rsidRPr="001D562C" w:rsidRDefault="00B277B2" w:rsidP="00B277B2">
      <w:proofErr w:type="gramStart"/>
      <w:r w:rsidRPr="001D562C">
        <w:rPr>
          <w:rStyle w:val="StyleBoldUnderline"/>
        </w:rPr>
        <w:t>exports</w:t>
      </w:r>
      <w:proofErr w:type="gramEnd"/>
      <w:r w:rsidRPr="001D562C">
        <w:rPr>
          <w:rStyle w:val="StyleBoldUnderline"/>
        </w:rPr>
        <w:t xml:space="preserve"> base.</w:t>
      </w:r>
      <w:r w:rsidRPr="001D562C">
        <w:t xml:space="preserve"> The culprit for the disease is the “spending effect”. More specifically,</w:t>
      </w:r>
    </w:p>
    <w:p w:rsidR="00B277B2" w:rsidRPr="001D562C" w:rsidRDefault="00B277B2" w:rsidP="00B277B2">
      <w:pPr>
        <w:rPr>
          <w:rStyle w:val="StyleBoldUnderline"/>
        </w:rPr>
      </w:pPr>
      <w:proofErr w:type="gramStart"/>
      <w:r w:rsidRPr="001D562C">
        <w:rPr>
          <w:rStyle w:val="StyleBoldUnderline"/>
        </w:rPr>
        <w:t>higher</w:t>
      </w:r>
      <w:proofErr w:type="gramEnd"/>
      <w:r w:rsidRPr="001D562C">
        <w:rPr>
          <w:rStyle w:val="StyleBoldUnderline"/>
        </w:rPr>
        <w:t xml:space="preserve"> oil income may increase the demand for non-traded goods, and increase their</w:t>
      </w:r>
    </w:p>
    <w:p w:rsidR="00B277B2" w:rsidRPr="001D562C" w:rsidRDefault="00B277B2" w:rsidP="00B277B2">
      <w:pPr>
        <w:rPr>
          <w:rStyle w:val="StyleBoldUnderline"/>
        </w:rPr>
      </w:pPr>
      <w:proofErr w:type="gramStart"/>
      <w:r w:rsidRPr="001D562C">
        <w:rPr>
          <w:rStyle w:val="StyleBoldUnderline"/>
        </w:rPr>
        <w:t>prices</w:t>
      </w:r>
      <w:proofErr w:type="gramEnd"/>
      <w:r w:rsidRPr="001D562C">
        <w:rPr>
          <w:rStyle w:val="StyleBoldUnderline"/>
        </w:rPr>
        <w:t xml:space="preserve"> relative to those of traded goods. This appreciation of the real exchange rate will</w:t>
      </w:r>
    </w:p>
    <w:p w:rsidR="00B277B2" w:rsidRPr="001D562C" w:rsidRDefault="00B277B2" w:rsidP="00B277B2">
      <w:pPr>
        <w:rPr>
          <w:rStyle w:val="StyleBoldUnderline"/>
        </w:rPr>
      </w:pPr>
      <w:proofErr w:type="gramStart"/>
      <w:r w:rsidRPr="001D562C">
        <w:rPr>
          <w:rStyle w:val="StyleBoldUnderline"/>
        </w:rPr>
        <w:t>reallocate</w:t>
      </w:r>
      <w:proofErr w:type="gramEnd"/>
      <w:r w:rsidRPr="001D562C">
        <w:rPr>
          <w:rStyle w:val="StyleBoldUnderline"/>
        </w:rPr>
        <w:t xml:space="preserve"> resources from the non-oil traded sector into the non-traded sector, contracting</w:t>
      </w:r>
    </w:p>
    <w:p w:rsidR="00B277B2" w:rsidRPr="001D562C" w:rsidRDefault="00B277B2" w:rsidP="00B277B2">
      <w:proofErr w:type="gramStart"/>
      <w:r w:rsidRPr="001D562C">
        <w:rPr>
          <w:rStyle w:val="StyleBoldUnderline"/>
        </w:rPr>
        <w:t>the</w:t>
      </w:r>
      <w:proofErr w:type="gramEnd"/>
      <w:r w:rsidRPr="001D562C">
        <w:rPr>
          <w:rStyle w:val="StyleBoldUnderline"/>
        </w:rPr>
        <w:t xml:space="preserve"> former to the extent that it is </w:t>
      </w:r>
      <w:r w:rsidRPr="001D562C">
        <w:rPr>
          <w:rStyle w:val="Emphasis"/>
        </w:rPr>
        <w:t xml:space="preserve">exposed to international competition. </w:t>
      </w:r>
      <w:r w:rsidRPr="001D562C">
        <w:t xml:space="preserve">Early literature on the subject includes </w:t>
      </w:r>
      <w:proofErr w:type="spellStart"/>
      <w:r w:rsidRPr="001D562C">
        <w:t>Dornbusch</w:t>
      </w:r>
      <w:proofErr w:type="spellEnd"/>
      <w:r w:rsidRPr="001D562C">
        <w:t xml:space="preserve"> (1973), Gregory (1976), Forsyth and Kay (1980), </w:t>
      </w:r>
      <w:proofErr w:type="spellStart"/>
      <w:r w:rsidRPr="001D562C">
        <w:t>Corden</w:t>
      </w:r>
      <w:proofErr w:type="spellEnd"/>
    </w:p>
    <w:p w:rsidR="00B277B2" w:rsidRPr="001D562C" w:rsidRDefault="00B277B2" w:rsidP="00B277B2">
      <w:r w:rsidRPr="001D562C">
        <w:t xml:space="preserve">(1984), </w:t>
      </w:r>
      <w:proofErr w:type="spellStart"/>
      <w:r w:rsidRPr="001D562C">
        <w:t>Corden</w:t>
      </w:r>
      <w:proofErr w:type="spellEnd"/>
      <w:r w:rsidRPr="001D562C">
        <w:t xml:space="preserve"> and </w:t>
      </w:r>
      <w:proofErr w:type="spellStart"/>
      <w:r w:rsidRPr="001D562C">
        <w:t>Neary</w:t>
      </w:r>
      <w:proofErr w:type="spellEnd"/>
      <w:r w:rsidRPr="001D562C">
        <w:t xml:space="preserve"> (1982), </w:t>
      </w:r>
      <w:proofErr w:type="spellStart"/>
      <w:r w:rsidRPr="001D562C">
        <w:t>Buiter</w:t>
      </w:r>
      <w:proofErr w:type="spellEnd"/>
      <w:r w:rsidRPr="001D562C">
        <w:t xml:space="preserve"> and Purvis (1982), Bruno and Sachs (1982),</w:t>
      </w:r>
    </w:p>
    <w:p w:rsidR="00B277B2" w:rsidRPr="001D562C" w:rsidRDefault="00B277B2" w:rsidP="00B277B2">
      <w:r w:rsidRPr="001D562C">
        <w:t xml:space="preserve">Eastwood and </w:t>
      </w:r>
      <w:proofErr w:type="spellStart"/>
      <w:r w:rsidRPr="001D562C">
        <w:t>Venables</w:t>
      </w:r>
      <w:proofErr w:type="spellEnd"/>
      <w:r w:rsidRPr="001D562C">
        <w:t xml:space="preserve"> (1982), Enders and </w:t>
      </w:r>
      <w:proofErr w:type="spellStart"/>
      <w:r w:rsidRPr="001D562C">
        <w:t>Herberg</w:t>
      </w:r>
      <w:proofErr w:type="spellEnd"/>
      <w:r w:rsidRPr="001D562C">
        <w:t xml:space="preserve"> (1983), Edwards and Aoki (1983),</w:t>
      </w:r>
    </w:p>
    <w:p w:rsidR="00B277B2" w:rsidRPr="001D562C" w:rsidRDefault="00B277B2" w:rsidP="00B277B2">
      <w:r w:rsidRPr="001D562C">
        <w:t xml:space="preserve">Edwards (1986), van </w:t>
      </w:r>
      <w:proofErr w:type="spellStart"/>
      <w:r w:rsidRPr="001D562C">
        <w:t>Wijnbergen</w:t>
      </w:r>
      <w:proofErr w:type="spellEnd"/>
      <w:r w:rsidRPr="001D562C">
        <w:t xml:space="preserve"> (1984). More recent studies include </w:t>
      </w:r>
      <w:proofErr w:type="spellStart"/>
      <w:r w:rsidRPr="001D562C">
        <w:t>Gylfason</w:t>
      </w:r>
      <w:proofErr w:type="spellEnd"/>
      <w:r w:rsidRPr="001D562C">
        <w:t xml:space="preserve"> (2001),</w:t>
      </w:r>
    </w:p>
    <w:p w:rsidR="00B277B2" w:rsidRPr="001D562C" w:rsidRDefault="00B277B2" w:rsidP="00B277B2">
      <w:proofErr w:type="spellStart"/>
      <w:r w:rsidRPr="001D562C">
        <w:t>Torvik</w:t>
      </w:r>
      <w:proofErr w:type="spellEnd"/>
      <w:r w:rsidRPr="001D562C">
        <w:t xml:space="preserve"> (2001), and Stevens (2003).1</w:t>
      </w:r>
    </w:p>
    <w:p w:rsidR="00B277B2" w:rsidRPr="001D562C" w:rsidRDefault="00B277B2" w:rsidP="00B277B2"/>
    <w:p w:rsidR="00A161D3" w:rsidRPr="001D562C" w:rsidRDefault="00A161D3" w:rsidP="00A161D3">
      <w:pPr>
        <w:pStyle w:val="Heading3"/>
        <w:rPr>
          <w:rFonts w:cs="Times New Roman"/>
        </w:rPr>
      </w:pPr>
      <w:r w:rsidRPr="001D562C">
        <w:rPr>
          <w:rFonts w:cs="Times New Roman"/>
        </w:rPr>
        <w:lastRenderedPageBreak/>
        <w:t>Hurts GDP</w:t>
      </w:r>
    </w:p>
    <w:p w:rsidR="00A161D3" w:rsidRPr="005A3DE3" w:rsidRDefault="00A161D3" w:rsidP="005A3DE3">
      <w:pPr>
        <w:pStyle w:val="Heading4"/>
      </w:pPr>
      <w:r w:rsidRPr="001D562C">
        <w:rPr>
          <w:rStyle w:val="StyleStyleBold12pt"/>
        </w:rPr>
        <w:br/>
      </w:r>
      <w:r w:rsidRPr="005A3DE3">
        <w:t xml:space="preserve">Dutch Disease has a severe impact on GDP – Most comprehensive studies conclude </w:t>
      </w:r>
      <w:proofErr w:type="spellStart"/>
      <w:r w:rsidRPr="005A3DE3">
        <w:t>neg</w:t>
      </w:r>
      <w:proofErr w:type="spellEnd"/>
    </w:p>
    <w:p w:rsidR="00A161D3" w:rsidRPr="001D562C" w:rsidRDefault="00A161D3" w:rsidP="00A161D3">
      <w:pPr>
        <w:rPr>
          <w:rStyle w:val="StyleStyleBold12pt"/>
        </w:rPr>
      </w:pPr>
      <w:r w:rsidRPr="001D562C">
        <w:rPr>
          <w:rStyle w:val="StyleStyleBold12pt"/>
        </w:rPr>
        <w:t>Ross, Assistant Professor of Political Science at the University of Michigan, Ann Arbor, ‘99</w:t>
      </w:r>
    </w:p>
    <w:p w:rsidR="00A161D3" w:rsidRDefault="00A161D3" w:rsidP="00A161D3">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27" w:anchor="astnote" w:history="1">
        <w:r w:rsidRPr="001D562C">
          <w:rPr>
            <w:rStyle w:val="Hyperlink"/>
          </w:rPr>
          <w:t>http://muse.jhu.edu/journals/world_politics/v051/51.2er_karl.html#astnote</w:t>
        </w:r>
      </w:hyperlink>
      <w:r w:rsidRPr="001D562C">
        <w:t>, P.300, Accessed: 7/13/13, LPS.)</w:t>
      </w:r>
    </w:p>
    <w:p w:rsidR="00A161D3" w:rsidRPr="001D562C" w:rsidRDefault="00A161D3" w:rsidP="00A161D3"/>
    <w:p w:rsidR="00A161D3" w:rsidRPr="001D562C" w:rsidRDefault="00A161D3" w:rsidP="00A161D3">
      <w:pPr>
        <w:rPr>
          <w:rFonts w:eastAsia="Times New Roman"/>
          <w:b/>
          <w:bCs/>
        </w:rPr>
      </w:pPr>
      <w:r w:rsidRPr="001D562C">
        <w:rPr>
          <w:rFonts w:eastAsia="Times New Roman"/>
        </w:rPr>
        <w:t>T</w:t>
      </w:r>
      <w:r w:rsidRPr="001D562C">
        <w:rPr>
          <w:rStyle w:val="StyleBoldUnderline"/>
        </w:rPr>
        <w:t>he most comprehensive study to date,</w:t>
      </w:r>
      <w:r w:rsidRPr="001D562C">
        <w:rPr>
          <w:rFonts w:eastAsia="Times New Roman"/>
        </w:rPr>
        <w:t xml:space="preserve"> however, </w:t>
      </w:r>
      <w:r w:rsidRPr="001D562C">
        <w:rPr>
          <w:rStyle w:val="StyleBoldUnderline"/>
        </w:rPr>
        <w:t xml:space="preserve">now paints a gloomier picture. </w:t>
      </w:r>
      <w:r w:rsidRPr="00A161D3">
        <w:t>Jeffrey D.</w:t>
      </w:r>
      <w:r w:rsidRPr="001D562C">
        <w:rPr>
          <w:rStyle w:val="StyleBoldUnderline"/>
        </w:rPr>
        <w:t xml:space="preserve"> Sachs and </w:t>
      </w:r>
      <w:r w:rsidRPr="00A161D3">
        <w:t>Andrew M.</w:t>
      </w:r>
      <w:r w:rsidRPr="001D562C">
        <w:rPr>
          <w:rStyle w:val="StyleBoldUnderline"/>
        </w:rPr>
        <w:t xml:space="preserve"> Warner i</w:t>
      </w:r>
      <w:r w:rsidRPr="001D562C">
        <w:rPr>
          <w:rFonts w:eastAsia="Times New Roman"/>
        </w:rPr>
        <w:t xml:space="preserve">n </w:t>
      </w:r>
      <w:r w:rsidRPr="001D562C">
        <w:rPr>
          <w:rFonts w:eastAsia="Times New Roman"/>
          <w:i/>
          <w:iCs/>
        </w:rPr>
        <w:t>Natural Resource Abundance and Economic Growth</w:t>
      </w:r>
      <w:r w:rsidRPr="001D562C">
        <w:rPr>
          <w:rFonts w:eastAsia="Times New Roman"/>
        </w:rPr>
        <w:t xml:space="preserve"> </w:t>
      </w:r>
      <w:r w:rsidRPr="001D562C">
        <w:rPr>
          <w:rStyle w:val="StyleBoldUnderline"/>
        </w:rPr>
        <w:t xml:space="preserve">examine ninety-seven countries over a nineteen-year period, using regression analysis to measure the impact of mineral and other resource exports on </w:t>
      </w:r>
      <w:proofErr w:type="spellStart"/>
      <w:r w:rsidRPr="001D562C">
        <w:rPr>
          <w:rStyle w:val="StyleBoldUnderline"/>
        </w:rPr>
        <w:t>gdp</w:t>
      </w:r>
      <w:proofErr w:type="spellEnd"/>
      <w:r w:rsidRPr="001D562C">
        <w:rPr>
          <w:rStyle w:val="StyleBoldUnderline"/>
        </w:rPr>
        <w:t xml:space="preserve"> growth. Their study shows that states with a high ratio of natural resource exports to </w:t>
      </w:r>
      <w:proofErr w:type="spellStart"/>
      <w:r w:rsidRPr="001D562C">
        <w:rPr>
          <w:rStyle w:val="StyleBoldUnderline"/>
        </w:rPr>
        <w:t>gdp</w:t>
      </w:r>
      <w:proofErr w:type="spellEnd"/>
      <w:r w:rsidRPr="001D562C">
        <w:rPr>
          <w:rStyle w:val="StyleBoldUnderline"/>
        </w:rPr>
        <w:t xml:space="preserve"> </w:t>
      </w:r>
      <w:r w:rsidRPr="001D562C">
        <w:rPr>
          <w:rFonts w:eastAsia="Times New Roman"/>
        </w:rPr>
        <w:t xml:space="preserve">in 1971 </w:t>
      </w:r>
      <w:r w:rsidRPr="001D562C">
        <w:rPr>
          <w:rStyle w:val="StyleBoldUnderline"/>
        </w:rPr>
        <w:t>had abnormally slow growth rates</w:t>
      </w:r>
      <w:r w:rsidRPr="001D562C">
        <w:rPr>
          <w:rFonts w:eastAsia="Times New Roman"/>
        </w:rPr>
        <w:t xml:space="preserve"> between 1971 and 1989. </w:t>
      </w:r>
      <w:r w:rsidRPr="001D562C">
        <w:rPr>
          <w:rStyle w:val="StyleBoldUnderline"/>
        </w:rPr>
        <w:t>The correlation remained significant even after the authors controlled for a wide range of growth-related variables, including initial per capita income, trade policy, investment rates, region, bureaucratic efficiency, terms-of-trade volatility, and income distribution</w:t>
      </w:r>
      <w:r w:rsidRPr="001D562C">
        <w:rPr>
          <w:rFonts w:eastAsia="Times New Roman"/>
        </w:rPr>
        <w:t xml:space="preserve">. </w:t>
      </w:r>
      <w:bookmarkStart w:id="0" w:name="REF7"/>
      <w:r w:rsidRPr="001D562C">
        <w:rPr>
          <w:rFonts w:eastAsia="Times New Roman"/>
          <w:vertAlign w:val="superscript"/>
        </w:rPr>
        <w:fldChar w:fldCharType="begin"/>
      </w:r>
      <w:r w:rsidRPr="001D562C">
        <w:rPr>
          <w:rFonts w:eastAsia="Times New Roman"/>
          <w:vertAlign w:val="superscript"/>
        </w:rPr>
        <w:instrText xml:space="preserve"> HYPERLINK "http://muse.jhu.edu/journals/world_politics/v051/51.2er_karl.html" \l "FOOT7" </w:instrText>
      </w:r>
      <w:r w:rsidRPr="001D562C">
        <w:rPr>
          <w:rFonts w:eastAsia="Times New Roman"/>
          <w:vertAlign w:val="superscript"/>
        </w:rPr>
        <w:fldChar w:fldCharType="separate"/>
      </w:r>
      <w:r w:rsidRPr="001D562C">
        <w:rPr>
          <w:rStyle w:val="Hyperlink"/>
          <w:rFonts w:eastAsia="Times New Roman"/>
          <w:vertAlign w:val="superscript"/>
        </w:rPr>
        <w:t>7</w:t>
      </w:r>
      <w:r w:rsidRPr="001D562C">
        <w:rPr>
          <w:rFonts w:eastAsia="Times New Roman"/>
          <w:vertAlign w:val="superscript"/>
        </w:rPr>
        <w:fldChar w:fldCharType="end"/>
      </w:r>
      <w:bookmarkEnd w:id="0"/>
      <w:r w:rsidRPr="001D562C">
        <w:rPr>
          <w:rFonts w:eastAsia="Times New Roman"/>
        </w:rPr>
        <w:t xml:space="preserve"> What accounts for this effect? </w:t>
      </w:r>
      <w:r w:rsidRPr="001D562C">
        <w:rPr>
          <w:rFonts w:eastAsia="Times New Roman"/>
          <w:b/>
          <w:bCs/>
        </w:rPr>
        <w:t>[End Page 300]</w:t>
      </w:r>
    </w:p>
    <w:p w:rsidR="00A161D3" w:rsidRPr="001D562C" w:rsidRDefault="00A161D3" w:rsidP="00A161D3">
      <w:pPr>
        <w:rPr>
          <w:rFonts w:eastAsia="Times New Roman"/>
          <w:b/>
          <w:bCs/>
        </w:rPr>
      </w:pPr>
    </w:p>
    <w:p w:rsidR="009B2585" w:rsidRDefault="00A161D3" w:rsidP="00A161D3">
      <w:pPr>
        <w:pStyle w:val="Heading3"/>
        <w:rPr>
          <w:rFonts w:cs="Times New Roman"/>
        </w:rPr>
      </w:pPr>
      <w:r w:rsidRPr="001D562C">
        <w:rPr>
          <w:rFonts w:cs="Times New Roman"/>
        </w:rPr>
        <w:lastRenderedPageBreak/>
        <w:t>Causes Shocks</w:t>
      </w:r>
      <w:r w:rsidR="009B2585">
        <w:rPr>
          <w:rFonts w:cs="Times New Roman"/>
        </w:rPr>
        <w:t xml:space="preserve"> </w:t>
      </w:r>
    </w:p>
    <w:p w:rsidR="009B2585" w:rsidRPr="009B2585" w:rsidRDefault="009B2585" w:rsidP="009B2585"/>
    <w:p w:rsidR="00A161D3" w:rsidRPr="005A3DE3" w:rsidRDefault="00A161D3" w:rsidP="005A3DE3">
      <w:pPr>
        <w:pStyle w:val="Heading4"/>
      </w:pPr>
      <w:r w:rsidRPr="005A3DE3">
        <w:t>Dutch disease causes exogenous shocks-multiple countries prove</w:t>
      </w:r>
    </w:p>
    <w:p w:rsidR="00A161D3" w:rsidRDefault="00A161D3" w:rsidP="00A161D3">
      <w:pPr>
        <w:rPr>
          <w:rStyle w:val="StyleStyleBold12pt"/>
        </w:rPr>
      </w:pPr>
      <w:proofErr w:type="spellStart"/>
      <w:r w:rsidRPr="001D562C">
        <w:rPr>
          <w:rStyle w:val="StyleStyleBold12pt"/>
        </w:rPr>
        <w:t>Jahan-Parvar</w:t>
      </w:r>
      <w:proofErr w:type="spellEnd"/>
      <w:r w:rsidRPr="001D562C">
        <w:rPr>
          <w:rStyle w:val="StyleStyleBold12pt"/>
        </w:rPr>
        <w:t>, East Carolina University</w:t>
      </w:r>
      <w:r>
        <w:rPr>
          <w:rStyle w:val="StyleStyleBold12pt"/>
        </w:rPr>
        <w:t xml:space="preserve"> economics professor, &amp;</w:t>
      </w:r>
      <w:r w:rsidRPr="001D562C">
        <w:rPr>
          <w:rStyle w:val="StyleStyleBold12pt"/>
        </w:rPr>
        <w:t xml:space="preserve"> </w:t>
      </w:r>
      <w:proofErr w:type="spellStart"/>
      <w:r w:rsidRPr="001D562C">
        <w:rPr>
          <w:rStyle w:val="StyleStyleBold12pt"/>
        </w:rPr>
        <w:t>Mohammadi</w:t>
      </w:r>
      <w:proofErr w:type="spellEnd"/>
      <w:r>
        <w:rPr>
          <w:rStyle w:val="StyleStyleBold12pt"/>
        </w:rPr>
        <w:t>,</w:t>
      </w:r>
      <w:r w:rsidRPr="001D562C">
        <w:rPr>
          <w:rStyle w:val="StyleStyleBold12pt"/>
        </w:rPr>
        <w:t xml:space="preserve"> </w:t>
      </w:r>
      <w:r>
        <w:rPr>
          <w:rStyle w:val="StyleStyleBold12pt"/>
        </w:rPr>
        <w:t>Illinois State University economics p</w:t>
      </w:r>
      <w:r w:rsidRPr="001D562C">
        <w:rPr>
          <w:rStyle w:val="StyleStyleBold12pt"/>
        </w:rPr>
        <w:t>rofessor</w:t>
      </w:r>
      <w:r>
        <w:rPr>
          <w:rStyle w:val="StyleStyleBold12pt"/>
        </w:rPr>
        <w:t>, 11</w:t>
      </w:r>
    </w:p>
    <w:p w:rsidR="00A161D3" w:rsidRPr="001D562C" w:rsidRDefault="00A161D3" w:rsidP="00A161D3">
      <w:r w:rsidRPr="001D562C">
        <w:t>(Mohammad R., Assistant Professor, Department of Economics, East Carolina University and Hassan, Professor, Department of Economics, Illinois State University, Fall 2011, The Journal of Developing Areas, Volume 45, Single Issue, Published by Tennessee State University College of Business, “Oil Prices and Real Exchange Rates in Oil-Exporting Countries: A Bounds Testing Approach,” P.310, Accessed: 7/13/13, LPS.)</w:t>
      </w:r>
    </w:p>
    <w:p w:rsidR="00A161D3" w:rsidRPr="001D562C" w:rsidRDefault="00A161D3" w:rsidP="00A161D3">
      <w:pPr>
        <w:rPr>
          <w:rStyle w:val="StyleStyleBold12pt"/>
        </w:rPr>
      </w:pPr>
    </w:p>
    <w:p w:rsidR="00A161D3" w:rsidRPr="001D562C" w:rsidRDefault="00A161D3" w:rsidP="00A161D3">
      <w:r w:rsidRPr="001D562C">
        <w:t>Despite a great deal of theoretical work on mechanisms of Dutch disease, formal</w:t>
      </w:r>
    </w:p>
    <w:p w:rsidR="00A161D3" w:rsidRPr="001D562C" w:rsidRDefault="00A161D3" w:rsidP="00A161D3">
      <w:proofErr w:type="gramStart"/>
      <w:r w:rsidRPr="001D562C">
        <w:t>empirical</w:t>
      </w:r>
      <w:proofErr w:type="gramEnd"/>
      <w:r w:rsidRPr="001D562C">
        <w:t xml:space="preserve"> work on the subject has received limited attention. Furthermore, available</w:t>
      </w:r>
    </w:p>
    <w:p w:rsidR="00A161D3" w:rsidRPr="001D562C" w:rsidRDefault="00A161D3" w:rsidP="00A161D3">
      <w:pPr>
        <w:rPr>
          <w:rStyle w:val="StyleBoldUnderline"/>
        </w:rPr>
      </w:pPr>
      <w:proofErr w:type="gramStart"/>
      <w:r w:rsidRPr="001D562C">
        <w:t>evidence</w:t>
      </w:r>
      <w:proofErr w:type="gramEnd"/>
      <w:r w:rsidRPr="001D562C">
        <w:t xml:space="preserve"> is not conclusive. Edwards (1984) finds that </w:t>
      </w:r>
      <w:r w:rsidRPr="001D562C">
        <w:rPr>
          <w:rStyle w:val="StyleBoldUnderline"/>
        </w:rPr>
        <w:t>exogenous shocks to world price of</w:t>
      </w:r>
    </w:p>
    <w:p w:rsidR="00A161D3" w:rsidRPr="001D562C" w:rsidRDefault="00A161D3" w:rsidP="00A161D3">
      <w:proofErr w:type="gramStart"/>
      <w:r w:rsidRPr="001D562C">
        <w:rPr>
          <w:rStyle w:val="StyleBoldUnderline"/>
        </w:rPr>
        <w:t>coffee</w:t>
      </w:r>
      <w:proofErr w:type="gramEnd"/>
      <w:r w:rsidRPr="001D562C">
        <w:rPr>
          <w:rStyle w:val="StyleBoldUnderline"/>
        </w:rPr>
        <w:t xml:space="preserve"> have monetary and inflationary effects on the Colombian economy</w:t>
      </w:r>
      <w:r w:rsidRPr="001D562C">
        <w:t>. Taylor et al.</w:t>
      </w:r>
    </w:p>
    <w:p w:rsidR="00A161D3" w:rsidRPr="001D562C" w:rsidRDefault="00A161D3" w:rsidP="00A161D3">
      <w:pPr>
        <w:rPr>
          <w:rStyle w:val="StyleBoldUnderline"/>
        </w:rPr>
      </w:pPr>
      <w:r w:rsidRPr="001D562C">
        <w:t xml:space="preserve">(1986) finds </w:t>
      </w:r>
      <w:r w:rsidRPr="001D562C">
        <w:rPr>
          <w:rStyle w:val="StyleBoldUnderline"/>
        </w:rPr>
        <w:t>a negative relation between Nigerian agricultural exports and its oil export</w:t>
      </w:r>
    </w:p>
    <w:p w:rsidR="00A161D3" w:rsidRPr="001D562C" w:rsidRDefault="00A161D3" w:rsidP="00A161D3">
      <w:pPr>
        <w:rPr>
          <w:rStyle w:val="StyleBoldUnderline"/>
        </w:rPr>
      </w:pPr>
      <w:proofErr w:type="gramStart"/>
      <w:r w:rsidRPr="001D562C">
        <w:rPr>
          <w:rStyle w:val="StyleBoldUnderline"/>
        </w:rPr>
        <w:t>revenues</w:t>
      </w:r>
      <w:proofErr w:type="gramEnd"/>
      <w:r w:rsidRPr="001D562C">
        <w:rPr>
          <w:rStyle w:val="StyleBoldUnderline"/>
        </w:rPr>
        <w:t xml:space="preserve">. </w:t>
      </w:r>
      <w:proofErr w:type="spellStart"/>
      <w:r w:rsidRPr="001D562C">
        <w:t>Warr</w:t>
      </w:r>
      <w:proofErr w:type="spellEnd"/>
      <w:r w:rsidRPr="001D562C">
        <w:t xml:space="preserve"> (1986) concludes that </w:t>
      </w:r>
      <w:r w:rsidRPr="001D562C">
        <w:rPr>
          <w:rStyle w:val="StyleBoldUnderline"/>
        </w:rPr>
        <w:t>higher oil revenues enabled the Indonesian</w:t>
      </w:r>
    </w:p>
    <w:p w:rsidR="00A161D3" w:rsidRPr="001D562C" w:rsidRDefault="00A161D3" w:rsidP="00A161D3">
      <w:pPr>
        <w:rPr>
          <w:rStyle w:val="StyleBoldUnderline"/>
        </w:rPr>
      </w:pPr>
      <w:proofErr w:type="gramStart"/>
      <w:r w:rsidRPr="001D562C">
        <w:rPr>
          <w:rStyle w:val="StyleBoldUnderline"/>
        </w:rPr>
        <w:t>government</w:t>
      </w:r>
      <w:proofErr w:type="gramEnd"/>
      <w:r w:rsidRPr="001D562C">
        <w:rPr>
          <w:rStyle w:val="StyleBoldUnderline"/>
        </w:rPr>
        <w:t xml:space="preserve"> to defer the much-needed currency devaluation in the 1970s, and were the</w:t>
      </w:r>
    </w:p>
    <w:p w:rsidR="00A161D3" w:rsidRPr="001D562C" w:rsidRDefault="00A161D3" w:rsidP="00A161D3">
      <w:proofErr w:type="gramStart"/>
      <w:r w:rsidRPr="001D562C">
        <w:rPr>
          <w:rStyle w:val="StyleBoldUnderline"/>
        </w:rPr>
        <w:t>primary</w:t>
      </w:r>
      <w:proofErr w:type="gramEnd"/>
      <w:r w:rsidRPr="001D562C">
        <w:rPr>
          <w:rStyle w:val="StyleBoldUnderline"/>
        </w:rPr>
        <w:t xml:space="preserve"> source of subsequent financial problems.</w:t>
      </w:r>
      <w:r w:rsidRPr="001D562C">
        <w:t xml:space="preserve"> </w:t>
      </w:r>
      <w:proofErr w:type="spellStart"/>
      <w:r w:rsidRPr="001D562C">
        <w:t>Brunstad</w:t>
      </w:r>
      <w:proofErr w:type="spellEnd"/>
      <w:r w:rsidRPr="001D562C">
        <w:t xml:space="preserve"> and </w:t>
      </w:r>
      <w:proofErr w:type="spellStart"/>
      <w:r w:rsidRPr="001D562C">
        <w:t>Dyrstad</w:t>
      </w:r>
      <w:proofErr w:type="spellEnd"/>
      <w:r w:rsidRPr="001D562C">
        <w:t xml:space="preserve"> (1997) find</w:t>
      </w:r>
    </w:p>
    <w:p w:rsidR="00A161D3" w:rsidRPr="001D562C" w:rsidRDefault="00A161D3" w:rsidP="00A161D3">
      <w:pPr>
        <w:rPr>
          <w:rStyle w:val="StyleBoldUnderline"/>
        </w:rPr>
      </w:pPr>
      <w:proofErr w:type="gramStart"/>
      <w:r w:rsidRPr="001D562C">
        <w:rPr>
          <w:rStyle w:val="StyleBoldUnderline"/>
        </w:rPr>
        <w:t>significant</w:t>
      </w:r>
      <w:proofErr w:type="gramEnd"/>
      <w:r w:rsidRPr="001D562C">
        <w:rPr>
          <w:rStyle w:val="StyleBoldUnderline"/>
        </w:rPr>
        <w:t xml:space="preserve"> demand and cost-of-living effects following the intensive build up period of</w:t>
      </w:r>
    </w:p>
    <w:p w:rsidR="00A161D3" w:rsidRPr="001D562C" w:rsidRDefault="00A161D3" w:rsidP="00A161D3">
      <w:pPr>
        <w:rPr>
          <w:rStyle w:val="StyleBoldUnderline"/>
        </w:rPr>
      </w:pPr>
      <w:proofErr w:type="gramStart"/>
      <w:r w:rsidRPr="001D562C">
        <w:rPr>
          <w:rStyle w:val="StyleBoldUnderline"/>
        </w:rPr>
        <w:t>the</w:t>
      </w:r>
      <w:proofErr w:type="gramEnd"/>
      <w:r w:rsidRPr="001D562C">
        <w:rPr>
          <w:rStyle w:val="StyleBoldUnderline"/>
        </w:rPr>
        <w:t xml:space="preserve"> Norwegian petroleum sector, suggesting that Norwegian petroleum sector has been</w:t>
      </w:r>
    </w:p>
    <w:p w:rsidR="00A161D3" w:rsidRPr="001D562C" w:rsidRDefault="00A161D3" w:rsidP="00A161D3">
      <w:proofErr w:type="gramStart"/>
      <w:r w:rsidRPr="001D562C">
        <w:rPr>
          <w:rStyle w:val="StyleBoldUnderline"/>
        </w:rPr>
        <w:t>the</w:t>
      </w:r>
      <w:proofErr w:type="gramEnd"/>
      <w:r w:rsidRPr="001D562C">
        <w:rPr>
          <w:rStyle w:val="StyleBoldUnderline"/>
        </w:rPr>
        <w:t xml:space="preserve"> culprit for the country’s weak manufacturing performance</w:t>
      </w:r>
      <w:r w:rsidRPr="001D562C">
        <w:t xml:space="preserve">. In contrast, </w:t>
      </w:r>
      <w:proofErr w:type="spellStart"/>
      <w:r w:rsidRPr="001D562C">
        <w:t>Bjorland</w:t>
      </w:r>
      <w:proofErr w:type="spellEnd"/>
    </w:p>
    <w:p w:rsidR="00A161D3" w:rsidRPr="001D562C" w:rsidRDefault="00A161D3" w:rsidP="00A161D3">
      <w:r w:rsidRPr="001D562C">
        <w:t>(1998) finds evidence of weak response in UK’s manufacturing but positive and</w:t>
      </w:r>
    </w:p>
    <w:p w:rsidR="00A161D3" w:rsidRPr="001D562C" w:rsidRDefault="00A161D3" w:rsidP="00A161D3">
      <w:proofErr w:type="gramStart"/>
      <w:r w:rsidRPr="001D562C">
        <w:t>significant</w:t>
      </w:r>
      <w:proofErr w:type="gramEnd"/>
      <w:r w:rsidRPr="001D562C">
        <w:t xml:space="preserve"> response in Norwegian manufacturing in response to oil and gas sector shocks.</w:t>
      </w:r>
    </w:p>
    <w:p w:rsidR="00A161D3" w:rsidRPr="001D562C" w:rsidRDefault="00A161D3" w:rsidP="00A161D3">
      <w:r w:rsidRPr="001D562C">
        <w:t>Hutchinson (1994) finds that developments in oil and natural gas sectors of the</w:t>
      </w:r>
    </w:p>
    <w:p w:rsidR="00A161D3" w:rsidRPr="001D562C" w:rsidRDefault="00A161D3" w:rsidP="00A161D3">
      <w:r w:rsidRPr="001D562C">
        <w:t>Netherlands, UK, and Norway had no significant effects on manufacturing sectors of</w:t>
      </w:r>
    </w:p>
    <w:p w:rsidR="00A161D3" w:rsidRPr="001D562C" w:rsidRDefault="00A161D3" w:rsidP="00A161D3">
      <w:proofErr w:type="gramStart"/>
      <w:r w:rsidRPr="001D562C">
        <w:t>these</w:t>
      </w:r>
      <w:proofErr w:type="gramEnd"/>
      <w:r w:rsidRPr="001D562C">
        <w:t xml:space="preserve"> economies, and thus there is no support for the Dutch disease hypothesis. </w:t>
      </w:r>
      <w:proofErr w:type="spellStart"/>
      <w:r w:rsidRPr="001D562C">
        <w:t>Jahan</w:t>
      </w:r>
      <w:proofErr w:type="spellEnd"/>
      <w:r w:rsidRPr="001D562C">
        <w:t>-</w:t>
      </w:r>
    </w:p>
    <w:p w:rsidR="00A161D3" w:rsidRPr="001D562C" w:rsidRDefault="00A161D3" w:rsidP="00A161D3">
      <w:proofErr w:type="spellStart"/>
      <w:r w:rsidRPr="001D562C">
        <w:t>Parvar</w:t>
      </w:r>
      <w:proofErr w:type="spellEnd"/>
      <w:r w:rsidRPr="001D562C">
        <w:t xml:space="preserve"> and </w:t>
      </w:r>
      <w:proofErr w:type="spellStart"/>
      <w:r w:rsidRPr="001D562C">
        <w:t>Mohammadi</w:t>
      </w:r>
      <w:proofErr w:type="spellEnd"/>
      <w:r w:rsidRPr="001D562C">
        <w:t xml:space="preserve"> (2009) study the potential loss of competitiveness due to higher</w:t>
      </w:r>
    </w:p>
    <w:p w:rsidR="00A161D3" w:rsidRPr="001D562C" w:rsidRDefault="00A161D3" w:rsidP="00A161D3">
      <w:proofErr w:type="gramStart"/>
      <w:r w:rsidRPr="001D562C">
        <w:t>oil</w:t>
      </w:r>
      <w:proofErr w:type="gramEnd"/>
      <w:r w:rsidRPr="001D562C">
        <w:t xml:space="preserve"> prices in a sample of six oil producing countries using a dynamic simultaneous</w:t>
      </w:r>
    </w:p>
    <w:p w:rsidR="00A161D3" w:rsidRPr="001D562C" w:rsidRDefault="00A161D3" w:rsidP="00A161D3">
      <w:proofErr w:type="gramStart"/>
      <w:r w:rsidRPr="001D562C">
        <w:t>equations</w:t>
      </w:r>
      <w:proofErr w:type="gramEnd"/>
      <w:r w:rsidRPr="001D562C">
        <w:t xml:space="preserve"> method, and find weak evidence for the monetary channel of Dutch disease.</w:t>
      </w:r>
    </w:p>
    <w:p w:rsidR="00A161D3" w:rsidRPr="001D562C" w:rsidRDefault="00A161D3" w:rsidP="00A161D3">
      <w:r w:rsidRPr="001D562C">
        <w:t>This paper provides a formal test of the Dutch disease hypothesis by examining</w:t>
      </w:r>
    </w:p>
    <w:p w:rsidR="00A161D3" w:rsidRPr="001D562C" w:rsidRDefault="00A161D3" w:rsidP="00A161D3">
      <w:proofErr w:type="gramStart"/>
      <w:r w:rsidRPr="001D562C">
        <w:t>the</w:t>
      </w:r>
      <w:proofErr w:type="gramEnd"/>
      <w:r w:rsidRPr="001D562C">
        <w:t xml:space="preserve"> possibility of a long-run relationship between real oil prices and real exchange rates in</w:t>
      </w:r>
    </w:p>
    <w:p w:rsidR="00A161D3" w:rsidRPr="001D562C" w:rsidRDefault="00A161D3" w:rsidP="00A161D3">
      <w:proofErr w:type="gramStart"/>
      <w:r w:rsidRPr="001D562C">
        <w:t>monthly</w:t>
      </w:r>
      <w:proofErr w:type="gramEnd"/>
      <w:r w:rsidRPr="001D562C">
        <w:t xml:space="preserve"> data for a sample of fourteen oil exporting countries. Our empirical results using</w:t>
      </w:r>
    </w:p>
    <w:p w:rsidR="00A161D3" w:rsidRPr="001D562C" w:rsidRDefault="00A161D3" w:rsidP="00A161D3">
      <w:proofErr w:type="gramStart"/>
      <w:r w:rsidRPr="001D562C">
        <w:t>the</w:t>
      </w:r>
      <w:proofErr w:type="gramEnd"/>
      <w:r w:rsidRPr="001D562C">
        <w:t xml:space="preserve"> “autoregressive distributed lag” (ARDL) model of </w:t>
      </w:r>
      <w:proofErr w:type="spellStart"/>
      <w:r w:rsidRPr="001D562C">
        <w:t>Pesaran</w:t>
      </w:r>
      <w:proofErr w:type="spellEnd"/>
      <w:r w:rsidRPr="001D562C">
        <w:t>, et al. (2001) reveal the</w:t>
      </w:r>
    </w:p>
    <w:p w:rsidR="00A161D3" w:rsidRPr="001D562C" w:rsidRDefault="00A161D3" w:rsidP="00A161D3">
      <w:proofErr w:type="gramStart"/>
      <w:r w:rsidRPr="001D562C">
        <w:t>existence</w:t>
      </w:r>
      <w:proofErr w:type="gramEnd"/>
      <w:r w:rsidRPr="001D562C">
        <w:t xml:space="preserve"> of stable long-run relationship between real oil prices and real exchange rates</w:t>
      </w:r>
    </w:p>
    <w:p w:rsidR="00A161D3" w:rsidRPr="001D562C" w:rsidRDefault="00A161D3" w:rsidP="00A161D3">
      <w:proofErr w:type="gramStart"/>
      <w:r w:rsidRPr="001D562C">
        <w:t>across</w:t>
      </w:r>
      <w:proofErr w:type="gramEnd"/>
      <w:r w:rsidRPr="001D562C">
        <w:t xml:space="preserve"> all fourteen countries. Furthermore, analysis of the short-run dynamics reveals the</w:t>
      </w:r>
    </w:p>
    <w:p w:rsidR="00A161D3" w:rsidRPr="001D562C" w:rsidRDefault="00A161D3" w:rsidP="00A161D3">
      <w:proofErr w:type="gramStart"/>
      <w:r w:rsidRPr="001D562C">
        <w:t>existence</w:t>
      </w:r>
      <w:proofErr w:type="gramEnd"/>
      <w:r w:rsidRPr="001D562C">
        <w:t xml:space="preserve"> of unidirectional causality from oil prices to exchange rates in four countries,</w:t>
      </w:r>
    </w:p>
    <w:p w:rsidR="00A161D3" w:rsidRPr="001D562C" w:rsidRDefault="00A161D3" w:rsidP="00A161D3">
      <w:proofErr w:type="gramStart"/>
      <w:r w:rsidRPr="001D562C">
        <w:t>from</w:t>
      </w:r>
      <w:proofErr w:type="gramEnd"/>
      <w:r w:rsidRPr="001D562C">
        <w:t xml:space="preserve"> exchange rates to oil prices in two countries, bidirectional causality in four other</w:t>
      </w:r>
    </w:p>
    <w:p w:rsidR="00A161D3" w:rsidRPr="001D562C" w:rsidRDefault="00A161D3" w:rsidP="00A161D3">
      <w:proofErr w:type="gramStart"/>
      <w:r w:rsidRPr="001D562C">
        <w:t>countries</w:t>
      </w:r>
      <w:proofErr w:type="gramEnd"/>
      <w:r w:rsidRPr="001D562C">
        <w:t>, and no causality in the remaining four countries.</w:t>
      </w:r>
    </w:p>
    <w:p w:rsidR="00A161D3" w:rsidRPr="001D562C" w:rsidRDefault="00A161D3" w:rsidP="00A161D3"/>
    <w:p w:rsidR="006C1BFE" w:rsidRPr="001D562C" w:rsidRDefault="00454FF1" w:rsidP="00454FF1">
      <w:pPr>
        <w:pStyle w:val="Heading2"/>
        <w:rPr>
          <w:rFonts w:cs="Times New Roman"/>
        </w:rPr>
      </w:pPr>
      <w:r w:rsidRPr="001D562C">
        <w:rPr>
          <w:rFonts w:cs="Times New Roman"/>
        </w:rPr>
        <w:lastRenderedPageBreak/>
        <w:t>Impacts</w:t>
      </w:r>
    </w:p>
    <w:p w:rsidR="009B2585" w:rsidRDefault="009B2585" w:rsidP="009B2585">
      <w:pPr>
        <w:pStyle w:val="Heading3"/>
        <w:rPr>
          <w:rFonts w:cs="Times New Roman"/>
        </w:rPr>
      </w:pPr>
      <w:r>
        <w:rPr>
          <w:rFonts w:cs="Times New Roman"/>
        </w:rPr>
        <w:lastRenderedPageBreak/>
        <w:t>Impact – Stability</w:t>
      </w:r>
    </w:p>
    <w:p w:rsidR="009B2585" w:rsidRPr="008E327A" w:rsidRDefault="009B2585" w:rsidP="009B2585"/>
    <w:p w:rsidR="009B2585" w:rsidRDefault="009B2585" w:rsidP="009B2585">
      <w:pPr>
        <w:pStyle w:val="Heading4"/>
        <w:rPr>
          <w:rFonts w:cs="Times New Roman"/>
        </w:rPr>
      </w:pPr>
      <w:r w:rsidRPr="001D562C">
        <w:rPr>
          <w:rFonts w:cs="Times New Roman"/>
        </w:rPr>
        <w:t>Dutch Disease vastly increases the risk of divides that lead to civil wars, genocide, and prevent growth</w:t>
      </w:r>
    </w:p>
    <w:p w:rsidR="009B2585" w:rsidRPr="001D562C" w:rsidRDefault="009B2585" w:rsidP="009B2585">
      <w:pPr>
        <w:rPr>
          <w:rStyle w:val="StyleStyleBold12pt"/>
        </w:rPr>
      </w:pPr>
      <w:proofErr w:type="spellStart"/>
      <w:r w:rsidRPr="001D562C">
        <w:rPr>
          <w:rStyle w:val="StyleStyleBold12pt"/>
        </w:rPr>
        <w:t>Shaxson</w:t>
      </w:r>
      <w:proofErr w:type="spellEnd"/>
      <w:r w:rsidRPr="001D562C">
        <w:rPr>
          <w:rStyle w:val="StyleStyleBold12pt"/>
        </w:rPr>
        <w:t>, Chatham House Associate Fellow, 7</w:t>
      </w:r>
    </w:p>
    <w:p w:rsidR="009B2585" w:rsidRDefault="009B2585" w:rsidP="009B2585">
      <w:r w:rsidRPr="001D562C">
        <w:t>[Nicholas, November 2007, Royal Institute of International Affa</w:t>
      </w:r>
      <w:r>
        <w:t>ir</w:t>
      </w:r>
      <w:r w:rsidRPr="001D562C">
        <w:t xml:space="preserve">s, “Oil, Corruption, and the Resource Curse,” </w:t>
      </w:r>
      <w:proofErr w:type="spellStart"/>
      <w:r w:rsidRPr="001D562C">
        <w:t>jstor</w:t>
      </w:r>
      <w:proofErr w:type="spellEnd"/>
      <w:r w:rsidRPr="001D562C">
        <w:t>, p 1127-1128, Accessed 7/13/13, CB]</w:t>
      </w:r>
    </w:p>
    <w:p w:rsidR="009B2585" w:rsidRPr="001D562C" w:rsidRDefault="009B2585" w:rsidP="009B2585"/>
    <w:p w:rsidR="009B2585" w:rsidRPr="001D562C" w:rsidRDefault="009B2585" w:rsidP="009B2585">
      <w:r w:rsidRPr="001D562C">
        <w:rPr>
          <w:rStyle w:val="StyleBoldUnderline"/>
        </w:rPr>
        <w:t xml:space="preserve">Consider two different hypothetical countries: </w:t>
      </w:r>
      <w:proofErr w:type="spellStart"/>
      <w:r w:rsidRPr="001D562C">
        <w:rPr>
          <w:rStyle w:val="StyleBoldUnderline"/>
        </w:rPr>
        <w:t>Agricolia</w:t>
      </w:r>
      <w:proofErr w:type="spellEnd"/>
      <w:r w:rsidRPr="001D562C">
        <w:rPr>
          <w:rStyle w:val="StyleBoldUnderline"/>
        </w:rPr>
        <w:t xml:space="preserve">, an agricultural¶ economy, and </w:t>
      </w:r>
      <w:proofErr w:type="spellStart"/>
      <w:r w:rsidRPr="001D562C">
        <w:rPr>
          <w:rStyle w:val="StyleBoldUnderline"/>
        </w:rPr>
        <w:t>Petroland</w:t>
      </w:r>
      <w:proofErr w:type="spellEnd"/>
      <w:r w:rsidRPr="001D562C">
        <w:rPr>
          <w:rStyle w:val="StyleBoldUnderline"/>
        </w:rPr>
        <w:t xml:space="preserve">, which depends entirely on oil. Both are divided politically¶ between North and South. When Southern </w:t>
      </w:r>
      <w:proofErr w:type="spellStart"/>
      <w:r w:rsidRPr="001D562C">
        <w:rPr>
          <w:rStyle w:val="StyleBoldUnderline"/>
        </w:rPr>
        <w:t>Agricolia</w:t>
      </w:r>
      <w:proofErr w:type="spellEnd"/>
      <w:r w:rsidRPr="001D562C">
        <w:rPr>
          <w:rStyle w:val="StyleBoldUnderline"/>
        </w:rPr>
        <w:t xml:space="preserve"> has a bumper crop, this doesn't¶ necessarily harm North </w:t>
      </w:r>
      <w:proofErr w:type="spellStart"/>
      <w:r w:rsidRPr="001D562C">
        <w:rPr>
          <w:rStyle w:val="StyleBoldUnderline"/>
        </w:rPr>
        <w:t>Agricolia</w:t>
      </w:r>
      <w:proofErr w:type="spellEnd"/>
      <w:r w:rsidRPr="001D562C">
        <w:t xml:space="preserve">. </w:t>
      </w:r>
      <w:proofErr w:type="gramStart"/>
      <w:r w:rsidRPr="001D562C">
        <w:t>because</w:t>
      </w:r>
      <w:proofErr w:type="gramEnd"/>
      <w:r w:rsidRPr="001D562C">
        <w:t xml:space="preserve"> it doesn't take anything away from it (and</w:t>
      </w:r>
      <w:r w:rsidRPr="001D562C">
        <w:rPr>
          <w:sz w:val="12"/>
        </w:rPr>
        <w:t xml:space="preserve">¶ </w:t>
      </w:r>
      <w:r w:rsidRPr="001D562C">
        <w:t>the North's residents may even benefit from more economic activity nearby).</w:t>
      </w:r>
    </w:p>
    <w:p w:rsidR="009B2585" w:rsidRPr="001D562C" w:rsidRDefault="009B2585" w:rsidP="009B2585">
      <w:proofErr w:type="spellStart"/>
      <w:r w:rsidRPr="001D562C">
        <w:rPr>
          <w:rStyle w:val="StyleBoldUnderline"/>
        </w:rPr>
        <w:t>Petroland</w:t>
      </w:r>
      <w:proofErr w:type="spellEnd"/>
      <w:r w:rsidRPr="001D562C">
        <w:rPr>
          <w:rStyle w:val="StyleBoldUnderline"/>
        </w:rPr>
        <w:t xml:space="preserve"> is different. The total amount of oil money available for the whole¶ country this year is a given: it depends on world oil prices, the oil contracts</w:t>
      </w:r>
      <w:proofErr w:type="gramStart"/>
      <w:r w:rsidRPr="001D562C">
        <w:rPr>
          <w:rStyle w:val="StyleBoldUnderline"/>
        </w:rPr>
        <w:t>,¶</w:t>
      </w:r>
      <w:proofErr w:type="gramEnd"/>
      <w:r w:rsidRPr="001D562C">
        <w:rPr>
          <w:rStyle w:val="StyleBoldUnderline"/>
        </w:rPr>
        <w:t xml:space="preserve"> technology, geology, financing and oil production rates, and there isn't much¶ ordinary citizens can do to change any of these variables in this economic enclave.¶ Sharing out this fixed sum of money is a zero-sum game: more for the South means¶ less for the North. </w:t>
      </w:r>
      <w:r w:rsidRPr="001D562C">
        <w:t xml:space="preserve">Here is a classic recipe for conflict. Now, even if North and South¶ settle on a formula, the problem isn't over yet—for the Northeast will now have to¶ compete with the Northwest. And so on, down to village level—as inhabitants of¶ the Niger Delta, used to fighting for a share of local spoils, will attest. </w:t>
      </w:r>
      <w:r w:rsidRPr="001D562C">
        <w:rPr>
          <w:rStyle w:val="StyleBoldUnderline"/>
        </w:rPr>
        <w:t>The drivers¶ of conflict spread downwards, fragmenting society at each level.</w:t>
      </w:r>
      <w:r w:rsidRPr="001D562C">
        <w:t xml:space="preserve"> For example, </w:t>
      </w:r>
      <w:r w:rsidRPr="001D562C">
        <w:rPr>
          <w:rStyle w:val="StyleBoldUnderline"/>
        </w:rPr>
        <w:t xml:space="preserve">after¶ Nigeria's independence in 1960, the state split from three regions into four, then¶ into twelve states, then 19, 21, 31; today there are 36. </w:t>
      </w:r>
      <w:r w:rsidRPr="001D562C">
        <w:t>This subdivision was driven</w:t>
      </w:r>
      <w:r w:rsidRPr="001D562C">
        <w:rPr>
          <w:sz w:val="12"/>
        </w:rPr>
        <w:t xml:space="preserve">¶ </w:t>
      </w:r>
      <w:r w:rsidRPr="001D562C">
        <w:t>to a significant degree by divide-and-rule politics and the complaints of minorities</w:t>
      </w:r>
      <w:r w:rsidRPr="001D562C">
        <w:rPr>
          <w:sz w:val="12"/>
        </w:rPr>
        <w:t xml:space="preserve">¶ </w:t>
      </w:r>
      <w:r w:rsidRPr="001D562C">
        <w:t>in each state about not getting a fair share of the 'cake'. Yet each subdivision simply</w:t>
      </w:r>
      <w:r w:rsidRPr="001D562C">
        <w:rPr>
          <w:sz w:val="12"/>
        </w:rPr>
        <w:t xml:space="preserve">¶ </w:t>
      </w:r>
      <w:r w:rsidRPr="001D562C">
        <w:t>created new configurations, new minorities and more numerous divisions.</w:t>
      </w:r>
    </w:p>
    <w:p w:rsidR="009B2585" w:rsidRPr="001D562C" w:rsidRDefault="009B2585" w:rsidP="009B2585">
      <w:r w:rsidRPr="001D562C">
        <w:t xml:space="preserve">The economist William Easterly describes cross-country studies which highlight how ethnically </w:t>
      </w:r>
      <w:r w:rsidRPr="001D562C">
        <w:rPr>
          <w:rStyle w:val="StyleBoldUnderline"/>
        </w:rPr>
        <w:t>diverse societies suffer, among other things, a significantly¶ higher probability of civil war and of genocide, and higher black market premiums</w:t>
      </w:r>
      <w:proofErr w:type="gramStart"/>
      <w:r w:rsidRPr="001D562C">
        <w:rPr>
          <w:rStyle w:val="StyleBoldUnderline"/>
        </w:rPr>
        <w:t>,¶</w:t>
      </w:r>
      <w:proofErr w:type="gramEnd"/>
      <w:r w:rsidRPr="001D562C">
        <w:rPr>
          <w:rStyle w:val="StyleBoldUnderline"/>
        </w:rPr>
        <w:t xml:space="preserve"> as well as far lower economic growth</w:t>
      </w:r>
      <w:r w:rsidRPr="001D562C">
        <w:t>, lower schooling rates and fewer paved roads.</w:t>
      </w:r>
      <w:r w:rsidRPr="001D562C">
        <w:rPr>
          <w:sz w:val="12"/>
        </w:rPr>
        <w:t xml:space="preserve">¶ </w:t>
      </w:r>
      <w:r w:rsidRPr="001D562C">
        <w:t>He points out that economists and donors, however, have paid remarkably little</w:t>
      </w:r>
      <w:r w:rsidRPr="001D562C">
        <w:rPr>
          <w:sz w:val="12"/>
        </w:rPr>
        <w:t xml:space="preserve">¶ </w:t>
      </w:r>
      <w:proofErr w:type="spellStart"/>
      <w:r w:rsidRPr="001D562C">
        <w:t>atrention</w:t>
      </w:r>
      <w:proofErr w:type="spellEnd"/>
      <w:r w:rsidRPr="001D562C">
        <w:t xml:space="preserve"> to the effects of ethnic polarization on economic growth. Analysis needs</w:t>
      </w:r>
      <w:r w:rsidRPr="001D562C">
        <w:rPr>
          <w:sz w:val="12"/>
        </w:rPr>
        <w:t xml:space="preserve">¶ </w:t>
      </w:r>
      <w:r w:rsidRPr="001D562C">
        <w:t xml:space="preserve">to move further, beyond seeing ethnic (and other) diversity as a static </w:t>
      </w:r>
      <w:proofErr w:type="spellStart"/>
      <w:r w:rsidRPr="001D562C">
        <w:t>phenom</w:t>
      </w:r>
      <w:proofErr w:type="spellEnd"/>
      <w:r w:rsidRPr="001D562C">
        <w:t>-</w:t>
      </w:r>
      <w:r w:rsidRPr="001D562C">
        <w:rPr>
          <w:sz w:val="12"/>
        </w:rPr>
        <w:t xml:space="preserve">¶ </w:t>
      </w:r>
      <w:proofErr w:type="spellStart"/>
      <w:r w:rsidRPr="001D562C">
        <w:t>enon</w:t>
      </w:r>
      <w:proofErr w:type="spellEnd"/>
      <w:r w:rsidRPr="001D562C">
        <w:t xml:space="preserve">, and understand better how polarization and social fragmentation—and </w:t>
      </w:r>
      <w:r w:rsidRPr="001D562C">
        <w:rPr>
          <w:rStyle w:val="StyleBoldUnderline"/>
        </w:rPr>
        <w:t>the¶ perceptions of these divisions—are affected by conflicts over mineral money,</w:t>
      </w:r>
      <w:r w:rsidRPr="001D562C">
        <w:t xml:space="preserve"> and</w:t>
      </w:r>
      <w:r w:rsidRPr="001D562C">
        <w:rPr>
          <w:sz w:val="12"/>
        </w:rPr>
        <w:t xml:space="preserve">¶ </w:t>
      </w:r>
      <w:r w:rsidRPr="001D562C">
        <w:t>how all these factors in turn impact on poverty, growth, corruption and conflict.</w:t>
      </w:r>
    </w:p>
    <w:p w:rsidR="009B2585" w:rsidRPr="001D562C" w:rsidRDefault="009B2585" w:rsidP="009B2585">
      <w:r w:rsidRPr="001D562C">
        <w:rPr>
          <w:rStyle w:val="StyleBoldUnderline"/>
        </w:rPr>
        <w:t>The divisions</w:t>
      </w:r>
      <w:r w:rsidRPr="001D562C">
        <w:t xml:space="preserve"> (and perceptions of divisions) </w:t>
      </w:r>
      <w:r w:rsidRPr="001D562C">
        <w:rPr>
          <w:rStyle w:val="StyleBoldUnderline"/>
        </w:rPr>
        <w:t>are not always ethnic or religious</w:t>
      </w:r>
      <w:r w:rsidRPr="001D562C">
        <w:t>.</w:t>
      </w:r>
      <w:r w:rsidRPr="001D562C">
        <w:rPr>
          <w:sz w:val="12"/>
        </w:rPr>
        <w:t xml:space="preserve">¶ </w:t>
      </w:r>
      <w:proofErr w:type="gramStart"/>
      <w:r w:rsidRPr="001D562C">
        <w:t>One</w:t>
      </w:r>
      <w:proofErr w:type="gramEnd"/>
      <w:r w:rsidRPr="001D562C">
        <w:t xml:space="preserve"> case in point would be the kind of rural/urban divide that was for years a</w:t>
      </w:r>
      <w:r w:rsidRPr="001D562C">
        <w:rPr>
          <w:sz w:val="12"/>
        </w:rPr>
        <w:t xml:space="preserve">¶ </w:t>
      </w:r>
      <w:r w:rsidRPr="001D562C">
        <w:t xml:space="preserve">key part of UNITA rebel leader Jonas </w:t>
      </w:r>
      <w:proofErr w:type="spellStart"/>
      <w:r w:rsidRPr="001D562C">
        <w:t>Savimbi's</w:t>
      </w:r>
      <w:proofErr w:type="spellEnd"/>
      <w:r w:rsidRPr="001D562C">
        <w:t xml:space="preserve"> discourse, and an important</w:t>
      </w:r>
      <w:r w:rsidRPr="001D562C">
        <w:rPr>
          <w:sz w:val="12"/>
        </w:rPr>
        <w:t xml:space="preserve">¶ </w:t>
      </w:r>
      <w:r w:rsidRPr="001D562C">
        <w:t xml:space="preserve">factor in the Angolan civil wars. </w:t>
      </w:r>
      <w:r w:rsidRPr="001D562C">
        <w:rPr>
          <w:rStyle w:val="StyleBoldUnderline"/>
        </w:rPr>
        <w:t>Divisions can involve political factions that arc¶ not ethnically based</w:t>
      </w:r>
      <w:r w:rsidRPr="001D562C">
        <w:t xml:space="preserve">. </w:t>
      </w:r>
      <w:r w:rsidRPr="001D562C">
        <w:rPr>
          <w:rStyle w:val="StyleBoldUnderline"/>
        </w:rPr>
        <w:t>Another example would be horizontal divisions, such as that¶ which is apparent in all oil-dependent countries between the charmed elites and¶ the masses of poor</w:t>
      </w:r>
      <w:r w:rsidRPr="001D562C">
        <w:t>. Empirically, there is plenty of evidence that more divided</w:t>
      </w:r>
      <w:r w:rsidRPr="001D562C">
        <w:rPr>
          <w:sz w:val="12"/>
        </w:rPr>
        <w:t xml:space="preserve">¶ </w:t>
      </w:r>
      <w:r w:rsidRPr="001D562C">
        <w:t xml:space="preserve">societies perform less well than more homogeneous ones: </w:t>
      </w:r>
      <w:r w:rsidRPr="001D562C">
        <w:rPr>
          <w:rStyle w:val="StyleBoldUnderline"/>
        </w:rPr>
        <w:t>'Societies divided into¶ factions fight over division of the spoils,*</w:t>
      </w:r>
      <w:r w:rsidRPr="001D562C">
        <w:t xml:space="preserve"> Easterly wrote; </w:t>
      </w:r>
      <w:r w:rsidRPr="001D562C">
        <w:rPr>
          <w:rStyle w:val="StyleBoldUnderline"/>
        </w:rPr>
        <w:t>'societies unified by a¶ common culture and a strong middle class create a consensus for growth—growth¶ that includes the poor</w:t>
      </w:r>
      <w:r w:rsidRPr="001D562C">
        <w:t>." (In fact, he characterized the idea of factions acting in their</w:t>
      </w:r>
      <w:r w:rsidRPr="001D562C">
        <w:rPr>
          <w:sz w:val="12"/>
        </w:rPr>
        <w:t xml:space="preserve">¶ </w:t>
      </w:r>
      <w:r w:rsidRPr="001D562C">
        <w:t>own interests as being chiefly responsible for bad government policies as the key</w:t>
      </w:r>
      <w:r w:rsidRPr="001D562C">
        <w:rPr>
          <w:sz w:val="12"/>
        </w:rPr>
        <w:t xml:space="preserve">¶ </w:t>
      </w:r>
      <w:r w:rsidRPr="001D562C">
        <w:t>insight in the field of political economy.)</w:t>
      </w:r>
    </w:p>
    <w:p w:rsidR="00454FF1" w:rsidRPr="001D562C" w:rsidRDefault="00454FF1" w:rsidP="00454FF1">
      <w:pPr>
        <w:pStyle w:val="Heading3"/>
        <w:rPr>
          <w:rFonts w:cs="Times New Roman"/>
        </w:rPr>
      </w:pPr>
      <w:r w:rsidRPr="001D562C">
        <w:rPr>
          <w:rFonts w:cs="Times New Roman"/>
        </w:rPr>
        <w:lastRenderedPageBreak/>
        <w:t>Impact - Economy</w:t>
      </w:r>
    </w:p>
    <w:p w:rsidR="00454FF1" w:rsidRPr="001D562C" w:rsidRDefault="00454FF1" w:rsidP="00454FF1"/>
    <w:p w:rsidR="009B2585" w:rsidRDefault="00454FF1" w:rsidP="00454FF1">
      <w:pPr>
        <w:pStyle w:val="Heading4"/>
        <w:rPr>
          <w:rFonts w:cs="Times New Roman"/>
        </w:rPr>
      </w:pPr>
      <w:r w:rsidRPr="001D562C">
        <w:rPr>
          <w:rFonts w:cs="Times New Roman"/>
        </w:rPr>
        <w:t>Economic dependence on oil blurs reality and leads to Dutch Disease — risks economic collapse and corruption</w:t>
      </w:r>
    </w:p>
    <w:p w:rsidR="009B2585" w:rsidRDefault="00454FF1" w:rsidP="00454FF1">
      <w:pPr>
        <w:rPr>
          <w:b/>
          <w:bCs/>
          <w:sz w:val="26"/>
        </w:rPr>
      </w:pPr>
      <w:proofErr w:type="spellStart"/>
      <w:r w:rsidRPr="001D562C">
        <w:rPr>
          <w:b/>
          <w:bCs/>
          <w:sz w:val="26"/>
        </w:rPr>
        <w:t>Shlapentokh</w:t>
      </w:r>
      <w:proofErr w:type="spellEnd"/>
      <w:r w:rsidRPr="001D562C">
        <w:rPr>
          <w:b/>
          <w:bCs/>
          <w:sz w:val="26"/>
        </w:rPr>
        <w:t>, Michigan State University sociology professor, 6</w:t>
      </w:r>
    </w:p>
    <w:p w:rsidR="00454FF1" w:rsidRPr="001D562C" w:rsidRDefault="00454FF1" w:rsidP="00454FF1">
      <w:r w:rsidRPr="001D562C">
        <w:t xml:space="preserve">[Vladimir </w:t>
      </w:r>
      <w:proofErr w:type="spellStart"/>
      <w:r w:rsidRPr="001D562C">
        <w:t>Shlapentokh</w:t>
      </w:r>
      <w:proofErr w:type="spellEnd"/>
      <w:r w:rsidRPr="001D562C">
        <w:t xml:space="preserve">, professor of sociology at Michigan State University, PhD in economics at the Institute of Economics, Soviet Academy of Sciences, </w:t>
      </w:r>
      <w:proofErr w:type="spellStart"/>
      <w:r w:rsidRPr="001D562C">
        <w:t>postdoctorate</w:t>
      </w:r>
      <w:proofErr w:type="spellEnd"/>
      <w:r w:rsidRPr="001D562C">
        <w:t xml:space="preserve"> degree in economics at the Institute of International Economy and Relation, 2006 (“Intoxicated by high oil prices: Political Dutch disease afflicting the Kremlin,” Oil &amp; Gas Journal, General Interest, Comment, p.18, 11-06-06, Available Online at </w:t>
      </w:r>
      <w:hyperlink r:id="rId28" w:history="1">
        <w:r w:rsidRPr="001D562C">
          <w:rPr>
            <w:rStyle w:val="Hyperlink"/>
          </w:rPr>
          <w:t>http://www.ogj.com/articles/print/volume-104/issue-41/general-interest/intoxicated-by-high-oil-prices-political-dutch-disease-afflicting-the-kremlin.html</w:t>
        </w:r>
      </w:hyperlink>
      <w:r w:rsidRPr="001D562C">
        <w:t>, Accessed on July 13, 2013)][SP]</w:t>
      </w:r>
    </w:p>
    <w:p w:rsidR="00454FF1" w:rsidRPr="001D562C" w:rsidRDefault="00454FF1" w:rsidP="00454FF1"/>
    <w:p w:rsidR="00454FF1" w:rsidRPr="001D562C" w:rsidRDefault="00454FF1" w:rsidP="00454FF1">
      <w:pPr>
        <w:rPr>
          <w:rStyle w:val="StyleBoldUnderline"/>
        </w:rPr>
      </w:pPr>
      <w:r w:rsidRPr="001D562C">
        <w:t xml:space="preserve">One of the best known ideologues of Russian nationalism, the vice-chairman of the State Duma's committee on international relations Natalia </w:t>
      </w:r>
      <w:proofErr w:type="spellStart"/>
      <w:r w:rsidRPr="001D562C">
        <w:t>Narochnitskaia</w:t>
      </w:r>
      <w:proofErr w:type="spellEnd"/>
      <w:r w:rsidRPr="001D562C">
        <w:t xml:space="preserve">, saw the "energy card" as an instrument that would allow Russia to be a great power again and release it from its inferiority complex. Inspired by the new perspective, </w:t>
      </w:r>
      <w:proofErr w:type="spellStart"/>
      <w:r w:rsidRPr="001D562C">
        <w:t>Narochnitskaia</w:t>
      </w:r>
      <w:proofErr w:type="spellEnd"/>
      <w:r w:rsidRPr="001D562C">
        <w:t xml:space="preserve"> suggested that Russia could serve as a model for the world. </w:t>
      </w:r>
      <w:proofErr w:type="gramStart"/>
      <w:r w:rsidRPr="001D562C">
        <w:t>n4</w:t>
      </w:r>
      <w:proofErr w:type="gramEnd"/>
      <w:r w:rsidRPr="001D562C">
        <w:t xml:space="preserve"> The author of an article in </w:t>
      </w:r>
      <w:proofErr w:type="spellStart"/>
      <w:r w:rsidRPr="001D562C">
        <w:t>Komsomolskaia</w:t>
      </w:r>
      <w:proofErr w:type="spellEnd"/>
      <w:r w:rsidRPr="001D562C">
        <w:t xml:space="preserve"> Pravda declared, "</w:t>
      </w:r>
      <w:r w:rsidRPr="001D562C">
        <w:rPr>
          <w:rStyle w:val="StyleBoldUnderline"/>
        </w:rPr>
        <w:t>Russia is becoming an energy empire" and said it has returned to "great politics through the pipeline." Some Russian authors contend that the aggressive policy of the US against Russia is dictated exclusively by the desire to take control of the country's oil resources.</w:t>
      </w:r>
    </w:p>
    <w:p w:rsidR="00454FF1" w:rsidRPr="001D562C" w:rsidRDefault="00454FF1" w:rsidP="00454FF1">
      <w:r w:rsidRPr="001D562C">
        <w:t xml:space="preserve">Obsessed with the restoration of the Russian empire, the notorious nationalist Alexander </w:t>
      </w:r>
      <w:proofErr w:type="spellStart"/>
      <w:r w:rsidRPr="001D562C">
        <w:t>Prokhanov</w:t>
      </w:r>
      <w:proofErr w:type="spellEnd"/>
      <w:r w:rsidRPr="001D562C">
        <w:t xml:space="preserve"> talked about oil as the main strategic resource of the 21st Century and praised Venezuelan President Hugo Chavez, a "Russian friend," whose policy is also based on oil. </w:t>
      </w:r>
      <w:proofErr w:type="gramStart"/>
      <w:r w:rsidRPr="001D562C">
        <w:t>n5</w:t>
      </w:r>
      <w:proofErr w:type="gramEnd"/>
      <w:r w:rsidRPr="001D562C">
        <w:t xml:space="preserve"> As a typical element of the political landscape, a member of the St. Petersburg legislature rudely rejected attempts to criticize the regular murders of non-white foreigners in the city by claiming that, with the price of oil at $80/</w:t>
      </w:r>
      <w:proofErr w:type="spellStart"/>
      <w:r w:rsidRPr="001D562C">
        <w:t>bbl</w:t>
      </w:r>
      <w:proofErr w:type="spellEnd"/>
      <w:r w:rsidRPr="001D562C">
        <w:t>, the Russians can do what they please. Among the 80 legislators, only one publicly denounced those comments.</w:t>
      </w:r>
    </w:p>
    <w:p w:rsidR="00454FF1" w:rsidRPr="001D562C" w:rsidRDefault="00454FF1" w:rsidP="00454FF1">
      <w:r w:rsidRPr="001D562C">
        <w:t>A content analysis of 50 national newspapers produced remarkable results: Between February and July, 2005, the press mentioned "oil" in 7,285 articles and mentioned "gas" in 8,313 articles, while other important subjects were mentioned less often, including "inflation" (3,565 articles), "corruption" (3,354 articles), and "crime" (1,569 articles).</w:t>
      </w:r>
    </w:p>
    <w:p w:rsidR="00454FF1" w:rsidRPr="001D562C" w:rsidRDefault="00454FF1" w:rsidP="00454FF1">
      <w:r w:rsidRPr="001D562C">
        <w:rPr>
          <w:rStyle w:val="StyleBoldUnderline"/>
        </w:rPr>
        <w:t>With the idea that oil has provided them with an advantage over their enemies, Russian nationalists are inebriated with thoughts of revenge.</w:t>
      </w:r>
      <w:r w:rsidRPr="001D562C">
        <w:t xml:space="preserve"> In their dreams, </w:t>
      </w:r>
      <w:r w:rsidRPr="001D562C">
        <w:rPr>
          <w:rStyle w:val="StyleBoldUnderline"/>
        </w:rPr>
        <w:t>they see the US crawling before the Russian oil giant, begging for a few drops of oil.</w:t>
      </w:r>
      <w:r w:rsidRPr="001D562C">
        <w:t xml:space="preserve"> With almost sadistic pleasure, some Russian journalists, such as </w:t>
      </w:r>
      <w:proofErr w:type="spellStart"/>
      <w:r w:rsidRPr="001D562C">
        <w:t>Evgenii</w:t>
      </w:r>
      <w:proofErr w:type="spellEnd"/>
      <w:r w:rsidRPr="001D562C">
        <w:t xml:space="preserve"> </w:t>
      </w:r>
      <w:proofErr w:type="spellStart"/>
      <w:r w:rsidRPr="001D562C">
        <w:t>Anisimov</w:t>
      </w:r>
      <w:proofErr w:type="spellEnd"/>
      <w:r w:rsidRPr="001D562C">
        <w:t xml:space="preserve"> from </w:t>
      </w:r>
      <w:proofErr w:type="spellStart"/>
      <w:r w:rsidRPr="001D562C">
        <w:t>Komsomol'skaia</w:t>
      </w:r>
      <w:proofErr w:type="spellEnd"/>
      <w:r w:rsidRPr="001D562C">
        <w:t xml:space="preserve"> Pravda, suggested that because of Russia's new role as a supplier of energy, "Europe is scared," and "her resources of energy are close to exhaustion."</w:t>
      </w:r>
    </w:p>
    <w:p w:rsidR="00454FF1" w:rsidRPr="001D562C" w:rsidRDefault="00454FF1" w:rsidP="00454FF1">
      <w:r w:rsidRPr="001D562C">
        <w:t>It is not surprising that, under the impact of the Kremlin's "oil propaganda," the Russians were glad to see Moscow force Ukraine to accept, at the end of 2005, a four-fold increase in the price of gas. The absolute majority of the Russian public--80% in the country as a whole and 94% in Moscow and St. Petersburg--unequivocally supported the Kremlin's position in the December 2005 gas conflict.</w:t>
      </w:r>
    </w:p>
    <w:p w:rsidR="00454FF1" w:rsidRPr="001D562C" w:rsidRDefault="00454FF1" w:rsidP="00454FF1">
      <w:r w:rsidRPr="001D562C">
        <w:t>Dutch disease</w:t>
      </w:r>
    </w:p>
    <w:p w:rsidR="00454FF1" w:rsidRPr="001D562C" w:rsidRDefault="00454FF1" w:rsidP="00454FF1">
      <w:r w:rsidRPr="001D562C">
        <w:rPr>
          <w:rStyle w:val="StyleBoldUnderline"/>
        </w:rPr>
        <w:t>As suggested by many economists, Dutch disease--a country's excessive dependence on the export of raw materials--can have serious economic consequences as a country becomes increasingly dependent on that raw materials sector. Other branches of the economy, such as manufacturing, often decline because of the concentration of such resources as oil</w:t>
      </w:r>
      <w:r w:rsidRPr="001D562C">
        <w:t xml:space="preserve"> or gold, as happened in 16th century Spain. </w:t>
      </w:r>
      <w:r w:rsidRPr="001D562C">
        <w:rPr>
          <w:rStyle w:val="StyleBoldUnderline"/>
        </w:rPr>
        <w:t>A sudden fall in the price of the raw materials could bring an economic collapse</w:t>
      </w:r>
      <w:r w:rsidRPr="001D562C">
        <w:t>.</w:t>
      </w:r>
    </w:p>
    <w:p w:rsidR="00454FF1" w:rsidRPr="001D562C" w:rsidRDefault="00454FF1" w:rsidP="00454FF1">
      <w:pPr>
        <w:rPr>
          <w:rStyle w:val="StyleBoldUnderline"/>
        </w:rPr>
      </w:pPr>
      <w:r w:rsidRPr="001D562C">
        <w:t xml:space="preserve">Seemingly, </w:t>
      </w:r>
      <w:r w:rsidRPr="001D562C">
        <w:rPr>
          <w:rStyle w:val="StyleBoldUnderline"/>
        </w:rPr>
        <w:t>the Russian leaders</w:t>
      </w:r>
      <w:r w:rsidRPr="001D562C">
        <w:t xml:space="preserve">, like their colleagues in Venezuela and Iran, </w:t>
      </w:r>
      <w:r w:rsidRPr="001D562C">
        <w:rPr>
          <w:rStyle w:val="StyleBoldUnderline"/>
        </w:rPr>
        <w:t>see the world through the prism of oil revenues. It goes without saying that one of the first victims of the political Dutch disease is democracy.</w:t>
      </w:r>
    </w:p>
    <w:p w:rsidR="00454FF1" w:rsidRPr="001D562C" w:rsidRDefault="00454FF1" w:rsidP="00454FF1">
      <w:r w:rsidRPr="001D562C">
        <w:lastRenderedPageBreak/>
        <w:t xml:space="preserve">However, </w:t>
      </w:r>
      <w:r w:rsidRPr="001D562C">
        <w:rPr>
          <w:rStyle w:val="StyleBoldUnderline"/>
        </w:rPr>
        <w:t>an even more dangerous consequence of the political Dutch disease is the leader's loss of a sober assessment of reality</w:t>
      </w:r>
      <w:r w:rsidRPr="001D562C">
        <w:t xml:space="preserve">. Under the impact of their technological achievements, </w:t>
      </w:r>
      <w:r w:rsidRPr="001D562C">
        <w:rPr>
          <w:rStyle w:val="StyleBoldUnderline"/>
        </w:rPr>
        <w:t>both Stalin and Khrushchev, with their skewed visions of reality</w:t>
      </w:r>
      <w:r w:rsidRPr="001D562C">
        <w:t xml:space="preserve">, </w:t>
      </w:r>
      <w:r w:rsidRPr="001D562C">
        <w:rPr>
          <w:rStyle w:val="StyleBoldUnderline"/>
        </w:rPr>
        <w:t>moved the country closer to a major war. Putin's euphoria over oil prices may not be as great</w:t>
      </w:r>
      <w:r w:rsidRPr="001D562C">
        <w:t xml:space="preserve"> as his predecessors' enthusiasm, </w:t>
      </w:r>
      <w:r w:rsidRPr="001D562C">
        <w:rPr>
          <w:rStyle w:val="StyleBoldUnderline"/>
        </w:rPr>
        <w:t>but his aggressiveness in foreign policy in general</w:t>
      </w:r>
      <w:r w:rsidRPr="001D562C">
        <w:t xml:space="preserve">, and toward the US and Russia's neighbors in particular, </w:t>
      </w:r>
      <w:r w:rsidRPr="001D562C">
        <w:rPr>
          <w:rStyle w:val="StyleBoldUnderline"/>
        </w:rPr>
        <w:t>has clearly increased</w:t>
      </w:r>
      <w:r w:rsidRPr="001D562C">
        <w:t xml:space="preserve"> since 2005. The shift occurred in late 2005 when </w:t>
      </w:r>
      <w:r w:rsidRPr="001D562C">
        <w:rPr>
          <w:rStyle w:val="StyleBoldUnderline"/>
        </w:rPr>
        <w:t>Moscow brandished its gas weapon against Ukraine and indirectly against Europe.</w:t>
      </w:r>
      <w:r w:rsidRPr="001D562C">
        <w:t xml:space="preserve"> </w:t>
      </w:r>
      <w:r w:rsidRPr="001D562C">
        <w:rPr>
          <w:rStyle w:val="StyleBoldUnderline"/>
        </w:rPr>
        <w:t>Russia's foreign policy has hardened</w:t>
      </w:r>
      <w:r w:rsidRPr="001D562C">
        <w:t xml:space="preserve"> (despite some cooperative gestures toward the West) </w:t>
      </w:r>
      <w:r w:rsidRPr="001D562C">
        <w:rPr>
          <w:rStyle w:val="StyleBoldUnderline"/>
        </w:rPr>
        <w:t>and influenced several international conflicts</w:t>
      </w:r>
      <w:r w:rsidRPr="001D562C">
        <w:t>, including issues surrounding North Korea, Iran, and the Middle East.</w:t>
      </w:r>
    </w:p>
    <w:p w:rsidR="00454FF1" w:rsidRPr="001D562C" w:rsidRDefault="00454FF1" w:rsidP="00454FF1">
      <w:r w:rsidRPr="001D562C">
        <w:t>The conspicuous demonstrations in July of friendship with Venezuela's Chavez, another political leader inebriated by oil revenues, and the readiness to sell him weapons despite American protests were clear signals of unfriendliness toward the US. Russian media treated Moscow's attitudes toward Chavez as an obvious demonstration of disregard toward American concerns.</w:t>
      </w:r>
    </w:p>
    <w:p w:rsidR="00454FF1" w:rsidRPr="001D562C" w:rsidRDefault="00454FF1" w:rsidP="00454FF1">
      <w:r w:rsidRPr="001D562C">
        <w:t xml:space="preserve">Dmitry </w:t>
      </w:r>
      <w:r w:rsidRPr="001D562C">
        <w:rPr>
          <w:rStyle w:val="StyleBoldUnderline"/>
        </w:rPr>
        <w:t>Medvedev's proposal to make the ruble fully convertible in an attempt to renew the currency's international status was another result of the country's oil fever</w:t>
      </w:r>
      <w:r w:rsidRPr="001D562C">
        <w:t>. Medvedev talked contemptuously about "the financial irresponsibility of the United States," citing the country's growing national deficit. He also denounced the International Monetary Fund's attempt to promote market reforms, forgetting that only a few years ago Russia had scrounged for credits from this bank.</w:t>
      </w:r>
    </w:p>
    <w:p w:rsidR="00454FF1" w:rsidRPr="001D562C" w:rsidRDefault="00454FF1" w:rsidP="00454FF1">
      <w:pPr>
        <w:rPr>
          <w:rStyle w:val="StyleBoldUnderline"/>
        </w:rPr>
      </w:pPr>
      <w:r w:rsidRPr="001D562C">
        <w:rPr>
          <w:rStyle w:val="StyleBoldUnderline"/>
        </w:rPr>
        <w:t>Oil fever has not infected all Russians</w:t>
      </w:r>
      <w:r w:rsidRPr="001D562C">
        <w:t xml:space="preserve">. The level of enthusiasm among the general public and particularly among experts does not match the levels observed after Sputnik and cosmonaut Gagarin were launched into space, to say nothing of the excitement after the 1945 war victory. Among the most persistent critics of the oil frenzy is </w:t>
      </w:r>
      <w:proofErr w:type="spellStart"/>
      <w:r w:rsidRPr="001D562C">
        <w:rPr>
          <w:rStyle w:val="StyleBoldUnderline"/>
        </w:rPr>
        <w:t>Egor</w:t>
      </w:r>
      <w:proofErr w:type="spellEnd"/>
      <w:r w:rsidRPr="001D562C">
        <w:rPr>
          <w:rStyle w:val="StyleBoldUnderline"/>
        </w:rPr>
        <w:t xml:space="preserve"> </w:t>
      </w:r>
      <w:proofErr w:type="spellStart"/>
      <w:r w:rsidRPr="001D562C">
        <w:rPr>
          <w:rStyle w:val="StyleBoldUnderline"/>
        </w:rPr>
        <w:t>Gaidar</w:t>
      </w:r>
      <w:proofErr w:type="spellEnd"/>
      <w:r w:rsidRPr="001D562C">
        <w:t xml:space="preserve"> who </w:t>
      </w:r>
      <w:r w:rsidRPr="001D562C">
        <w:rPr>
          <w:rStyle w:val="StyleBoldUnderline"/>
        </w:rPr>
        <w:t xml:space="preserve">suggested that the leadership's oil delirium and its disregard for the instability of oil prices were dangerous to the country. Several independent politicians and journalists have seconded </w:t>
      </w:r>
      <w:proofErr w:type="spellStart"/>
      <w:r w:rsidRPr="001D562C">
        <w:rPr>
          <w:rStyle w:val="StyleBoldUnderline"/>
        </w:rPr>
        <w:t>Gaidar's</w:t>
      </w:r>
      <w:proofErr w:type="spellEnd"/>
      <w:r w:rsidRPr="001D562C">
        <w:rPr>
          <w:rStyle w:val="StyleBoldUnderline"/>
        </w:rPr>
        <w:t xml:space="preserve"> critique</w:t>
      </w:r>
      <w:r w:rsidRPr="001D562C">
        <w:t xml:space="preserve"> of the Kremlin's "hydrocarbon doctrine," </w:t>
      </w:r>
      <w:r w:rsidRPr="001D562C">
        <w:rPr>
          <w:rStyle w:val="StyleBoldUnderline"/>
        </w:rPr>
        <w:t>demonstrating concern for the "time bomb in our political system."</w:t>
      </w:r>
    </w:p>
    <w:p w:rsidR="00454FF1" w:rsidRPr="001D562C" w:rsidRDefault="00454FF1" w:rsidP="00454FF1">
      <w:pPr>
        <w:rPr>
          <w:rStyle w:val="StyleBoldUnderline"/>
        </w:rPr>
      </w:pPr>
      <w:r w:rsidRPr="001D562C">
        <w:t xml:space="preserve">Concerned about the Kremlin's "muddled vision of the world," some independent minds in Russia, such as Dmitry </w:t>
      </w:r>
      <w:proofErr w:type="spellStart"/>
      <w:r w:rsidRPr="001D562C">
        <w:t>Muratov</w:t>
      </w:r>
      <w:proofErr w:type="spellEnd"/>
      <w:r w:rsidRPr="001D562C">
        <w:t xml:space="preserve">, the editor of Novaya </w:t>
      </w:r>
      <w:proofErr w:type="spellStart"/>
      <w:r w:rsidRPr="001D562C">
        <w:t>Gazeta</w:t>
      </w:r>
      <w:proofErr w:type="spellEnd"/>
      <w:r w:rsidRPr="001D562C">
        <w:t>, insisted: "</w:t>
      </w:r>
      <w:r w:rsidRPr="001D562C">
        <w:rPr>
          <w:rStyle w:val="StyleBoldUnderline"/>
        </w:rPr>
        <w:t xml:space="preserve">The intellect of the government changes inversely with the price of oil." </w:t>
      </w:r>
      <w:r w:rsidRPr="001D562C">
        <w:t xml:space="preserve">n6 Leonid </w:t>
      </w:r>
      <w:proofErr w:type="spellStart"/>
      <w:r w:rsidRPr="001D562C">
        <w:t>Radzikhovsky</w:t>
      </w:r>
      <w:proofErr w:type="spellEnd"/>
      <w:r w:rsidRPr="001D562C">
        <w:t xml:space="preserve">, a famous liberal journalist, wrote about the inverse correlation between the level of democracy and the price of oil. What is more, even </w:t>
      </w:r>
      <w:proofErr w:type="spellStart"/>
      <w:r w:rsidRPr="001D562C">
        <w:t>Vladislav</w:t>
      </w:r>
      <w:proofErr w:type="spellEnd"/>
      <w:r w:rsidRPr="001D562C">
        <w:t xml:space="preserve"> </w:t>
      </w:r>
      <w:proofErr w:type="spellStart"/>
      <w:r w:rsidRPr="001D562C">
        <w:t>Surkov</w:t>
      </w:r>
      <w:proofErr w:type="spellEnd"/>
      <w:r w:rsidRPr="001D562C">
        <w:t xml:space="preserve">, until now the Kremlin's leading ideologue challenging Medvedev, in a struggle for influence over Putin, suggested that, </w:t>
      </w:r>
      <w:r w:rsidRPr="001D562C">
        <w:rPr>
          <w:rStyle w:val="StyleBoldUnderline"/>
        </w:rPr>
        <w:t>with gas as its only basis, the Russian economy would inevitably reveal its fake prosperity in the "post-hydrocarbon era."</w:t>
      </w:r>
    </w:p>
    <w:p w:rsidR="00454FF1" w:rsidRPr="001D562C" w:rsidRDefault="00454FF1" w:rsidP="00454FF1">
      <w:r w:rsidRPr="001D562C">
        <w:t xml:space="preserve">Russia is not the only country in the world that is obsessed with oil. Every country, in one way or another, is preoccupied with oil. </w:t>
      </w:r>
      <w:r w:rsidRPr="001D562C">
        <w:rPr>
          <w:rStyle w:val="StyleBoldUnderline"/>
        </w:rPr>
        <w:t>While the US, Europe, China, and India are concerned about fuel supply and the adverse influence of high oil prices on the economy and standard of living, several countries</w:t>
      </w:r>
      <w:r w:rsidRPr="001D562C">
        <w:t xml:space="preserve">, including Russia, </w:t>
      </w:r>
      <w:r w:rsidRPr="001D562C">
        <w:rPr>
          <w:rStyle w:val="StyleBoldUnderline"/>
        </w:rPr>
        <w:t>have turned their oil resources into weapons for achieving their domestic and foreign goals</w:t>
      </w:r>
      <w:r w:rsidRPr="001D562C">
        <w:t>. As the experiences of Stalin and Khrushchev showed, Russian leaders sometimes overstretch the potential of their advantages and lose a sober perspective of reality.</w:t>
      </w:r>
    </w:p>
    <w:p w:rsidR="00454FF1" w:rsidRPr="001D562C" w:rsidRDefault="00454FF1" w:rsidP="00454FF1">
      <w:r w:rsidRPr="001D562C">
        <w:t>Mesmerized by his clout, Putin may accept "the invitation" of the Russians to stay in power after 2008. Today, 51% of the Russians would vote for him if he decided to try for a third term, which he promised not to do. In the foreign arena, Putin has already shown less willingness to cooperate with the West and the US in particular. His foreign policy may harden even more. However, it is unlikely that Moscow will demonstrate direct hostility toward the West in the near future.</w:t>
      </w:r>
    </w:p>
    <w:p w:rsidR="00454FF1" w:rsidRPr="001D562C" w:rsidRDefault="00454FF1" w:rsidP="00454FF1">
      <w:r w:rsidRPr="001D562C">
        <w:t>The post-Soviet space is another story, however. The idea that oil will allow Russia to take control over Ukraine, Georgia, and Belorussia is deeply engrained in the minds of Kremlin politicians. We can expect an exacerbation of the political developments in the post-Soviet space, which will undoubtedly complicate relations with the West.</w:t>
      </w:r>
    </w:p>
    <w:p w:rsidR="009B2585" w:rsidRDefault="00454FF1" w:rsidP="00454FF1">
      <w:pPr>
        <w:rPr>
          <w:rStyle w:val="StyleBoldUnderline"/>
        </w:rPr>
      </w:pPr>
      <w:r w:rsidRPr="001D562C">
        <w:t xml:space="preserve">Aside from the damage to Russia's international relations, </w:t>
      </w:r>
      <w:r w:rsidRPr="001D562C">
        <w:rPr>
          <w:rStyle w:val="StyleBoldUnderline"/>
        </w:rPr>
        <w:t>the oil delirium is more problematic to the country's long-term national interests. The over-confidence in oil revenues may lead to a decline in the spirit of entrepreneurship, to a refusal to modernize industry, or even to an acceptance of deindustrialization. The obsession with high oil prices explains</w:t>
      </w:r>
      <w:r w:rsidRPr="001D562C">
        <w:t xml:space="preserve"> why the Kremlin sees few obstacles to </w:t>
      </w:r>
      <w:r w:rsidRPr="001D562C">
        <w:lastRenderedPageBreak/>
        <w:t xml:space="preserve">the country's continued move toward an authoritative regime. It also explains the Kremlin's conspicuous </w:t>
      </w:r>
      <w:r w:rsidRPr="001D562C">
        <w:rPr>
          <w:rStyle w:val="StyleBoldUnderline"/>
        </w:rPr>
        <w:t>disregard for the growing problem of corruption</w:t>
      </w:r>
      <w:r w:rsidRPr="001D562C">
        <w:t xml:space="preserve"> in society. </w:t>
      </w:r>
      <w:r w:rsidRPr="001D562C">
        <w:rPr>
          <w:rStyle w:val="StyleBoldUnderline"/>
        </w:rPr>
        <w:t>With the vision of the Russian leadership blurred, it may become increasingly insensitive to various destructive</w:t>
      </w:r>
      <w:r w:rsidRPr="001D562C">
        <w:t xml:space="preserve"> tendencies in the country. </w:t>
      </w:r>
      <w:r w:rsidRPr="001D562C">
        <w:rPr>
          <w:rStyle w:val="StyleBoldUnderline"/>
        </w:rPr>
        <w:t>The impact of the price of oil on political decision-making in Russia is crucially important to the world and should be closely monitored.</w:t>
      </w:r>
      <w:r w:rsidR="009B2585">
        <w:rPr>
          <w:rStyle w:val="StyleBoldUnderline"/>
        </w:rPr>
        <w:t xml:space="preserve"> </w:t>
      </w:r>
    </w:p>
    <w:p w:rsidR="009B2585" w:rsidRDefault="009B2585" w:rsidP="00454FF1">
      <w:pPr>
        <w:rPr>
          <w:rStyle w:val="StyleBoldUnderline"/>
        </w:rPr>
      </w:pPr>
    </w:p>
    <w:p w:rsidR="00C774FF" w:rsidRPr="005A3DE3" w:rsidRDefault="00C774FF" w:rsidP="005A3DE3">
      <w:pPr>
        <w:pStyle w:val="Heading4"/>
      </w:pPr>
      <w:r w:rsidRPr="005A3DE3">
        <w:t>Laundry list of negative impacts – trade decline which causes wealth disparities among states, domestic economic fluctuations, and uneven markets</w:t>
      </w:r>
    </w:p>
    <w:p w:rsidR="00C774FF" w:rsidRDefault="00C774FF" w:rsidP="00C774FF">
      <w:pPr>
        <w:rPr>
          <w:rStyle w:val="StyleStyleBold12pt"/>
        </w:rPr>
      </w:pPr>
      <w:r w:rsidRPr="001D562C">
        <w:rPr>
          <w:rStyle w:val="StyleStyleBold12pt"/>
        </w:rPr>
        <w:t>Ross, University of Michigan</w:t>
      </w:r>
      <w:r>
        <w:rPr>
          <w:rStyle w:val="StyleStyleBold12pt"/>
        </w:rPr>
        <w:t xml:space="preserve"> political science professor, 99</w:t>
      </w:r>
    </w:p>
    <w:p w:rsidR="00C774FF" w:rsidRPr="001D562C" w:rsidRDefault="00C774FF" w:rsidP="00C774FF">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29" w:anchor="astnote" w:history="1">
        <w:r w:rsidRPr="001D562C">
          <w:rPr>
            <w:rStyle w:val="Hyperlink"/>
          </w:rPr>
          <w:t>http://muse.jhu.edu/journals/world_politics/v051/51.2er_karl.html#astnote</w:t>
        </w:r>
      </w:hyperlink>
      <w:r w:rsidRPr="001D562C">
        <w:t>, P.300-301, Accessed: 7/13/13, LPS.)</w:t>
      </w:r>
    </w:p>
    <w:p w:rsidR="00C774FF" w:rsidRPr="001D562C" w:rsidRDefault="00C774FF" w:rsidP="00C774FF"/>
    <w:p w:rsidR="009B2585" w:rsidRDefault="00C774FF" w:rsidP="00C774FF">
      <w:r w:rsidRPr="001D562C">
        <w:t xml:space="preserve">In the early 1950s most development economists suggested that resource abundance would help the "backward" states, not harm them. Developing states were thought to suffer from imbalances in the factors of production: most had surpluses of labor, but shortages of investable capital. States with abundant natural resources could most easily overcome these capital shortfalls, thanks to both their ability to export primary commodities and their attractiveness to foreign investors. Their governments would also find it easier to collect revenues and hence provide public goods. </w:t>
      </w:r>
      <w:bookmarkStart w:id="1" w:name="REF8"/>
      <w:r w:rsidRPr="001D562C">
        <w:fldChar w:fldCharType="begin"/>
      </w:r>
      <w:r w:rsidRPr="001D562C">
        <w:instrText xml:space="preserve"> HYPERLINK "http://muse.jhu.edu/journals/world_politics/v051/51.2er_karl.html" \l "FOOT8" </w:instrText>
      </w:r>
      <w:r w:rsidRPr="001D562C">
        <w:fldChar w:fldCharType="separate"/>
      </w:r>
      <w:r w:rsidRPr="001D562C">
        <w:t>8</w:t>
      </w:r>
      <w:r w:rsidRPr="001D562C">
        <w:fldChar w:fldCharType="end"/>
      </w:r>
      <w:bookmarkEnd w:id="1"/>
    </w:p>
    <w:p w:rsidR="009B2585" w:rsidRDefault="00C774FF" w:rsidP="00C774FF">
      <w:r w:rsidRPr="001D562C">
        <w:t xml:space="preserve">But a minority of scholars--most of them </w:t>
      </w:r>
      <w:proofErr w:type="spellStart"/>
      <w:r w:rsidRPr="001D562C">
        <w:t>structuralists</w:t>
      </w:r>
      <w:proofErr w:type="spellEnd"/>
      <w:r w:rsidRPr="001D562C">
        <w:t xml:space="preserve">--raised three objections to development strategies based on resource exports. First, </w:t>
      </w:r>
      <w:proofErr w:type="spellStart"/>
      <w:r w:rsidRPr="001D562C">
        <w:t>Prebisch</w:t>
      </w:r>
      <w:proofErr w:type="spellEnd"/>
      <w:r w:rsidRPr="001D562C">
        <w:t xml:space="preserve"> and Singer argued that </w:t>
      </w:r>
      <w:r w:rsidRPr="001D562C">
        <w:rPr>
          <w:rStyle w:val="StyleBoldUnderline"/>
        </w:rPr>
        <w:t>primary commodity exporters would suffer from a decline in the terms of trade, which would widen the gap between the rich industrialized states and the poor resource-exporting states.</w:t>
      </w:r>
      <w:r w:rsidRPr="001D562C">
        <w:t xml:space="preserve"> </w:t>
      </w:r>
      <w:bookmarkStart w:id="2" w:name="REF9"/>
      <w:r w:rsidRPr="001D562C">
        <w:fldChar w:fldCharType="begin"/>
      </w:r>
      <w:r w:rsidRPr="001D562C">
        <w:instrText xml:space="preserve"> HYPERLINK "http://muse.jhu.edu/journals/world_politics/v051/51.2er_karl.html" \l "FOOT9" </w:instrText>
      </w:r>
      <w:r w:rsidRPr="001D562C">
        <w:fldChar w:fldCharType="separate"/>
      </w:r>
      <w:r w:rsidRPr="001D562C">
        <w:t>9</w:t>
      </w:r>
      <w:r w:rsidRPr="001D562C">
        <w:fldChar w:fldCharType="end"/>
      </w:r>
      <w:bookmarkEnd w:id="2"/>
      <w:r w:rsidRPr="001D562C">
        <w:t xml:space="preserve"> Second, other scholars noted that international commodities markets were subject to unusually sharp price fluctuations. </w:t>
      </w:r>
      <w:r w:rsidRPr="001D562C">
        <w:rPr>
          <w:rStyle w:val="StyleBoldUnderline"/>
        </w:rPr>
        <w:t>States that relied on commodity exports would find these fluctuations transferred to their domestic economies, making government revenues and foreign exchange supplies unreliable and private investment prohibitively risky.</w:t>
      </w:r>
      <w:r w:rsidRPr="001D562C">
        <w:t xml:space="preserve"> </w:t>
      </w:r>
      <w:bookmarkStart w:id="3" w:name="REF10"/>
      <w:r w:rsidRPr="001D562C">
        <w:fldChar w:fldCharType="begin"/>
      </w:r>
      <w:r w:rsidRPr="001D562C">
        <w:instrText xml:space="preserve"> HYPERLINK "http://muse.jhu.edu/journals/world_politics/v051/51.2er_karl.html" \l "FOOT10" </w:instrText>
      </w:r>
      <w:r w:rsidRPr="001D562C">
        <w:fldChar w:fldCharType="separate"/>
      </w:r>
      <w:r w:rsidRPr="001D562C">
        <w:t>10</w:t>
      </w:r>
      <w:r w:rsidRPr="001D562C">
        <w:fldChar w:fldCharType="end"/>
      </w:r>
      <w:bookmarkEnd w:id="3"/>
      <w:r w:rsidRPr="001D562C">
        <w:t xml:space="preserve"> Finally, a third group of skeptics argued that </w:t>
      </w:r>
      <w:r w:rsidRPr="001D562C">
        <w:rPr>
          <w:rStyle w:val="StyleBoldUnderline"/>
        </w:rPr>
        <w:t>resource industries were unlikely to stimulate growth in the rest of the economy,</w:t>
      </w:r>
      <w:r w:rsidRPr="001D562C">
        <w:t xml:space="preserve"> particularly if foreign multinationals dominated resource extraction and were allowed to repatriate their profits instead of investing them locally. </w:t>
      </w:r>
      <w:bookmarkStart w:id="4" w:name="REF11"/>
      <w:r w:rsidRPr="001D562C">
        <w:fldChar w:fldCharType="begin"/>
      </w:r>
      <w:r w:rsidRPr="001D562C">
        <w:instrText xml:space="preserve"> HYPERLINK "http://muse.jhu.edu/journals/world_politics/v051/51.2er_karl.html" \l "FOOT11" </w:instrText>
      </w:r>
      <w:r w:rsidRPr="001D562C">
        <w:fldChar w:fldCharType="separate"/>
      </w:r>
      <w:r w:rsidRPr="001D562C">
        <w:t>11</w:t>
      </w:r>
      <w:r w:rsidRPr="001D562C">
        <w:fldChar w:fldCharType="end"/>
      </w:r>
      <w:bookmarkEnd w:id="4"/>
      <w:r w:rsidRPr="001D562C">
        <w:t xml:space="preserve"> [End Page 301] </w:t>
      </w:r>
      <w:r w:rsidRPr="001D562C">
        <w:rPr>
          <w:rStyle w:val="StyleBoldUnderline"/>
        </w:rPr>
        <w:t xml:space="preserve">Resource exporters would be left with booming resource enclaves that produced few "forward" and "backward" linkages to other parts of the economy. </w:t>
      </w:r>
      <w:bookmarkStart w:id="5" w:name="REF12"/>
      <w:r w:rsidRPr="001D562C">
        <w:rPr>
          <w:rStyle w:val="StyleBoldUnderline"/>
        </w:rPr>
        <w:fldChar w:fldCharType="begin"/>
      </w:r>
      <w:r w:rsidRPr="001D562C">
        <w:rPr>
          <w:rStyle w:val="StyleBoldUnderline"/>
        </w:rPr>
        <w:instrText xml:space="preserve"> HYPERLINK "http://muse.jhu.edu/journals/world_politics/v051/51.2er_karl.html" \l "FOOT12" </w:instrText>
      </w:r>
      <w:r w:rsidRPr="001D562C">
        <w:rPr>
          <w:rStyle w:val="StyleBoldUnderline"/>
        </w:rPr>
        <w:fldChar w:fldCharType="separate"/>
      </w:r>
      <w:r w:rsidRPr="001D562C">
        <w:rPr>
          <w:rStyle w:val="StyleBoldUnderline"/>
        </w:rPr>
        <w:t>12</w:t>
      </w:r>
      <w:r w:rsidRPr="001D562C">
        <w:rPr>
          <w:rStyle w:val="StyleBoldUnderline"/>
        </w:rPr>
        <w:fldChar w:fldCharType="end"/>
      </w:r>
      <w:bookmarkEnd w:id="5"/>
    </w:p>
    <w:p w:rsidR="00C774FF" w:rsidRPr="001D562C" w:rsidRDefault="00C774FF" w:rsidP="00C774FF"/>
    <w:p w:rsidR="00C774FF" w:rsidRPr="005A3DE3" w:rsidRDefault="00C774FF" w:rsidP="005A3DE3">
      <w:pPr>
        <w:pStyle w:val="Heading4"/>
      </w:pPr>
      <w:r w:rsidRPr="005A3DE3">
        <w:t>Dutch Disease leads to economic instability, trade deficits, and economic stagnation – time frame takes out their long term claims</w:t>
      </w:r>
    </w:p>
    <w:p w:rsidR="00C774FF" w:rsidRDefault="00C774FF" w:rsidP="00C774FF">
      <w:pPr>
        <w:rPr>
          <w:rStyle w:val="StyleStyleBold12pt"/>
        </w:rPr>
      </w:pPr>
      <w:r w:rsidRPr="001D562C">
        <w:rPr>
          <w:rStyle w:val="StyleStyleBold12pt"/>
        </w:rPr>
        <w:t>Ross, University of Michigan</w:t>
      </w:r>
      <w:r>
        <w:rPr>
          <w:rStyle w:val="StyleStyleBold12pt"/>
        </w:rPr>
        <w:t xml:space="preserve"> political science professor, 99</w:t>
      </w:r>
    </w:p>
    <w:p w:rsidR="00C774FF" w:rsidRPr="001D562C" w:rsidRDefault="00C774FF" w:rsidP="00C774FF">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30" w:anchor="astnote" w:history="1">
        <w:r w:rsidRPr="001D562C">
          <w:rPr>
            <w:rStyle w:val="Hyperlink"/>
          </w:rPr>
          <w:t>http://muse.jhu.edu/journals/world_politics/v051/51.2er_karl.html#astnote</w:t>
        </w:r>
      </w:hyperlink>
      <w:r w:rsidRPr="001D562C">
        <w:t>, P.302-305, Accessed: 7/13/13, LPS.)</w:t>
      </w:r>
    </w:p>
    <w:p w:rsidR="00C774FF" w:rsidRPr="001D562C" w:rsidRDefault="00C774FF" w:rsidP="00C774FF">
      <w:pPr>
        <w:rPr>
          <w:rStyle w:val="StyleStyleBold12pt"/>
        </w:rPr>
      </w:pPr>
    </w:p>
    <w:p w:rsidR="009B2585" w:rsidRDefault="00C774FF" w:rsidP="00C774FF">
      <w:pPr>
        <w:rPr>
          <w:rStyle w:val="StyleBoldUnderline"/>
        </w:rPr>
      </w:pPr>
      <w:r w:rsidRPr="001D562C">
        <w:rPr>
          <w:rStyle w:val="StyleBoldUnderline"/>
        </w:rPr>
        <w:t>More recent research, however, suggests that export instability</w:t>
      </w:r>
      <w:r w:rsidRPr="001D562C">
        <w:t xml:space="preserve"> either </w:t>
      </w:r>
      <w:r w:rsidRPr="001D562C">
        <w:rPr>
          <w:rStyle w:val="StyleBoldUnderline"/>
        </w:rPr>
        <w:t>harms economic growth</w:t>
      </w:r>
      <w:r w:rsidRPr="001D562C">
        <w:t xml:space="preserve"> or has no impact at all. </w:t>
      </w:r>
      <w:bookmarkStart w:id="6" w:name="REF22"/>
      <w:r w:rsidRPr="001D562C">
        <w:fldChar w:fldCharType="begin"/>
      </w:r>
      <w:r w:rsidRPr="001D562C">
        <w:instrText xml:space="preserve"> HYPERLINK "http://muse.jhu.edu/journals/world_politics/v051/51.2er_karl.html" \l "FOOT22" </w:instrText>
      </w:r>
      <w:r w:rsidRPr="001D562C">
        <w:fldChar w:fldCharType="separate"/>
      </w:r>
      <w:r w:rsidRPr="001D562C">
        <w:t>22</w:t>
      </w:r>
      <w:r w:rsidRPr="001D562C">
        <w:fldChar w:fldCharType="end"/>
      </w:r>
      <w:bookmarkEnd w:id="6"/>
      <w:r w:rsidRPr="001D562C">
        <w:t xml:space="preserve"> Yet even studies that find it retards growth have so far been unable to link export instability to the resource curse. Lutz, for example, found </w:t>
      </w:r>
      <w:r w:rsidRPr="001D562C">
        <w:rPr>
          <w:rStyle w:val="StyleBoldUnderline"/>
        </w:rPr>
        <w:t xml:space="preserve">a negative correlation between export </w:t>
      </w:r>
      <w:r w:rsidRPr="001D562C">
        <w:rPr>
          <w:rStyle w:val="StyleBoldUnderline"/>
        </w:rPr>
        <w:lastRenderedPageBreak/>
        <w:t>instability and output growth for a large sample of developing and developed countries,</w:t>
      </w:r>
      <w:r w:rsidRPr="001D562C">
        <w:t xml:space="preserve"> but he found no measurable effect for a subgroup of primary commodity exporters. </w:t>
      </w:r>
      <w:bookmarkStart w:id="7" w:name="REF23"/>
      <w:r w:rsidRPr="001D562C">
        <w:fldChar w:fldCharType="begin"/>
      </w:r>
      <w:r w:rsidRPr="001D562C">
        <w:instrText xml:space="preserve"> HYPERLINK "http://muse.jhu.edu/journals/world_politics/v051/51.2er_karl.html" \l "FOOT23" </w:instrText>
      </w:r>
      <w:r w:rsidRPr="001D562C">
        <w:fldChar w:fldCharType="separate"/>
      </w:r>
      <w:r w:rsidRPr="001D562C">
        <w:t>23</w:t>
      </w:r>
      <w:r w:rsidRPr="001D562C">
        <w:fldChar w:fldCharType="end"/>
      </w:r>
      <w:bookmarkEnd w:id="7"/>
      <w:r w:rsidRPr="001D562C">
        <w:t xml:space="preserve"> Two </w:t>
      </w:r>
      <w:r w:rsidRPr="001D562C">
        <w:rPr>
          <w:rStyle w:val="Emphasis"/>
        </w:rPr>
        <w:t>independent efforts to link export instability to economic performance</w:t>
      </w:r>
      <w:r w:rsidRPr="001D562C">
        <w:t xml:space="preserve"> in sub-Saharan Africa, the poorest and most commodity-reliant set of states, produced contradictory findings: </w:t>
      </w:r>
      <w:proofErr w:type="spellStart"/>
      <w:r w:rsidRPr="001D562C">
        <w:t>Gyimah-Brempong</w:t>
      </w:r>
      <w:proofErr w:type="spellEnd"/>
      <w:r w:rsidRPr="001D562C">
        <w:t xml:space="preserve"> found a negative correlation, while </w:t>
      </w:r>
      <w:proofErr w:type="spellStart"/>
      <w:r w:rsidRPr="001D562C">
        <w:t>Fosu</w:t>
      </w:r>
      <w:proofErr w:type="spellEnd"/>
      <w:r w:rsidRPr="001D562C">
        <w:t xml:space="preserve"> found no significant effect at all. </w:t>
      </w:r>
      <w:bookmarkStart w:id="8" w:name="REF24"/>
      <w:r w:rsidRPr="001D562C">
        <w:fldChar w:fldCharType="begin"/>
      </w:r>
      <w:r w:rsidRPr="001D562C">
        <w:instrText xml:space="preserve"> HYPERLINK "http://muse.jhu.edu/journals/world_politics/v051/51.2er_karl.html" \l "FOOT24" </w:instrText>
      </w:r>
      <w:r w:rsidRPr="001D562C">
        <w:fldChar w:fldCharType="separate"/>
      </w:r>
      <w:r w:rsidRPr="001D562C">
        <w:t>24</w:t>
      </w:r>
      <w:r w:rsidRPr="001D562C">
        <w:fldChar w:fldCharType="end"/>
      </w:r>
      <w:bookmarkEnd w:id="8"/>
      <w:r w:rsidRPr="001D562C">
        <w:t xml:space="preserve"> According to [End Page 304] Sachs and Warner, </w:t>
      </w:r>
      <w:r w:rsidRPr="001D562C">
        <w:rPr>
          <w:rStyle w:val="StyleBoldUnderline"/>
        </w:rPr>
        <w:t>commodity exporters suffer from anomalously slow growth even after controlling for the impact of export volatility.</w:t>
      </w:r>
    </w:p>
    <w:p w:rsidR="009B2585" w:rsidRDefault="00C774FF" w:rsidP="00C774FF">
      <w:r w:rsidRPr="001D562C">
        <w:t>The third argument against commodity exports--</w:t>
      </w:r>
      <w:proofErr w:type="gramStart"/>
      <w:r w:rsidRPr="001D562C">
        <w:t>that</w:t>
      </w:r>
      <w:proofErr w:type="gramEnd"/>
      <w:r w:rsidRPr="001D562C">
        <w:t xml:space="preserve"> they generate little growth in other sectors of the economy--faded from view in the 1970s, as the governments of developing states took increasingly strong measures to capture the economic rents that were once repatriated by foreign multinationals. In the 1950s, virtually every major hard-rock mineral and petroleum firm in the developing world was foreign-owned; by 1976 virtually all had been nationalized. </w:t>
      </w:r>
      <w:bookmarkStart w:id="9" w:name="REF25"/>
      <w:r w:rsidRPr="001D562C">
        <w:fldChar w:fldCharType="begin"/>
      </w:r>
      <w:r w:rsidRPr="001D562C">
        <w:instrText xml:space="preserve"> HYPERLINK "http://muse.jhu.edu/journals/world_politics/v051/51.2er_karl.html" \l "FOOT25" </w:instrText>
      </w:r>
      <w:r w:rsidRPr="001D562C">
        <w:fldChar w:fldCharType="separate"/>
      </w:r>
      <w:r w:rsidRPr="001D562C">
        <w:t>25</w:t>
      </w:r>
      <w:r w:rsidRPr="001D562C">
        <w:fldChar w:fldCharType="end"/>
      </w:r>
      <w:bookmarkEnd w:id="9"/>
      <w:r w:rsidRPr="001D562C">
        <w:t xml:space="preserve"> According to some versions of dependency theory, nationalization would finally settle the problem of linkages. </w:t>
      </w:r>
      <w:bookmarkStart w:id="10" w:name="REF26"/>
      <w:r w:rsidRPr="001D562C">
        <w:fldChar w:fldCharType="begin"/>
      </w:r>
      <w:r w:rsidRPr="001D562C">
        <w:instrText xml:space="preserve"> HYPERLINK "http://muse.jhu.edu/journals/world_politics/v051/51.2er_karl.html" \l "FOOT26" </w:instrText>
      </w:r>
      <w:r w:rsidRPr="001D562C">
        <w:fldChar w:fldCharType="separate"/>
      </w:r>
      <w:r w:rsidRPr="001D562C">
        <w:t>26</w:t>
      </w:r>
      <w:r w:rsidRPr="001D562C">
        <w:fldChar w:fldCharType="end"/>
      </w:r>
      <w:bookmarkEnd w:id="10"/>
    </w:p>
    <w:p w:rsidR="009B2585" w:rsidRDefault="00C774FF" w:rsidP="00C774FF">
      <w:r w:rsidRPr="001D562C">
        <w:t xml:space="preserve">Since the 1970s, research on linkages has decreased sharply, yet the problem of linkages has persisted. </w:t>
      </w:r>
      <w:proofErr w:type="spellStart"/>
      <w:r w:rsidRPr="001D562C">
        <w:t>Fosu's</w:t>
      </w:r>
      <w:proofErr w:type="spellEnd"/>
      <w:r w:rsidRPr="001D562C">
        <w:t xml:space="preserve"> study of seventy-six developing states found that growth in commodity exports between 1967 and 1986 had a negligible effect on the performance of the </w:t>
      </w:r>
      <w:proofErr w:type="spellStart"/>
      <w:r w:rsidRPr="001D562C">
        <w:t>nonexport</w:t>
      </w:r>
      <w:proofErr w:type="spellEnd"/>
      <w:r w:rsidRPr="001D562C">
        <w:t xml:space="preserve"> sector. </w:t>
      </w:r>
      <w:bookmarkStart w:id="11" w:name="REF27"/>
      <w:r w:rsidRPr="001D562C">
        <w:fldChar w:fldCharType="begin"/>
      </w:r>
      <w:r w:rsidRPr="001D562C">
        <w:instrText xml:space="preserve"> HYPERLINK "http://muse.jhu.edu/journals/world_politics/v051/51.2er_karl.html" \l "FOOT27" </w:instrText>
      </w:r>
      <w:r w:rsidRPr="001D562C">
        <w:fldChar w:fldCharType="separate"/>
      </w:r>
      <w:r w:rsidRPr="001D562C">
        <w:t>27</w:t>
      </w:r>
      <w:r w:rsidRPr="001D562C">
        <w:fldChar w:fldCharType="end"/>
      </w:r>
      <w:bookmarkEnd w:id="11"/>
      <w:r w:rsidRPr="001D562C">
        <w:t xml:space="preserve"> The persistence of the linkage problem may, in part, be due to efficiency constraints on export diversification. </w:t>
      </w:r>
      <w:bookmarkStart w:id="12" w:name="REF28"/>
      <w:r w:rsidRPr="001D562C">
        <w:fldChar w:fldCharType="begin"/>
      </w:r>
      <w:r w:rsidRPr="001D562C">
        <w:instrText xml:space="preserve"> HYPERLINK "http://muse.jhu.edu/journals/world_politics/v051/51.2er_karl.html" \l "FOOT28" </w:instrText>
      </w:r>
      <w:r w:rsidRPr="001D562C">
        <w:fldChar w:fldCharType="separate"/>
      </w:r>
      <w:r w:rsidRPr="001D562C">
        <w:t>28</w:t>
      </w:r>
      <w:r w:rsidRPr="001D562C">
        <w:fldChar w:fldCharType="end"/>
      </w:r>
      <w:bookmarkEnd w:id="12"/>
      <w:r w:rsidRPr="001D562C">
        <w:t xml:space="preserve"> But it also hints at an undiagnosed policy failure: governments appear to have the capacity to foster linkages, yet have commonly failed to do so.</w:t>
      </w:r>
    </w:p>
    <w:p w:rsidR="009B2585" w:rsidRDefault="00C774FF" w:rsidP="00C774FF">
      <w:pPr>
        <w:rPr>
          <w:rStyle w:val="Emphasis"/>
        </w:rPr>
      </w:pPr>
      <w:r w:rsidRPr="001D562C">
        <w:rPr>
          <w:rStyle w:val="StyleBoldUnderline"/>
        </w:rPr>
        <w:t>Though the terms of trade and linkage arguments imply that developing states receive too little revenue from their resource exports,</w:t>
      </w:r>
      <w:r w:rsidRPr="001D562C">
        <w:t xml:space="preserve"> a fourth and more recent explanation for the resource curse dwells on the opposite problem: </w:t>
      </w:r>
      <w:r w:rsidRPr="001D562C">
        <w:rPr>
          <w:rStyle w:val="Emphasis"/>
        </w:rPr>
        <w:t>that a boom in resource exports can produce economic stagnation through an effect known as the Dutch Disease.</w:t>
      </w:r>
    </w:p>
    <w:p w:rsidR="00C774FF" w:rsidRPr="001D562C" w:rsidRDefault="00C774FF" w:rsidP="00C774FF"/>
    <w:p w:rsidR="006A6F7B" w:rsidRDefault="006A6F7B" w:rsidP="006A6F7B">
      <w:pPr>
        <w:pStyle w:val="Heading3"/>
      </w:pPr>
      <w:r>
        <w:lastRenderedPageBreak/>
        <w:t>AT – Helps Economy</w:t>
      </w:r>
    </w:p>
    <w:p w:rsidR="006A6F7B" w:rsidRPr="006A6F7B" w:rsidRDefault="006A6F7B" w:rsidP="006A6F7B"/>
    <w:p w:rsidR="006A6F7B" w:rsidRPr="001D562C" w:rsidRDefault="006A6F7B" w:rsidP="006A6F7B">
      <w:pPr>
        <w:pStyle w:val="Heading4"/>
        <w:rPr>
          <w:rFonts w:cs="Times New Roman"/>
        </w:rPr>
      </w:pPr>
      <w:r w:rsidRPr="001D562C">
        <w:rPr>
          <w:rFonts w:cs="Times New Roman"/>
        </w:rPr>
        <w:t>Oil investment slows job creation and magnifies social inequality</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t>[</w:t>
      </w:r>
      <w:proofErr w:type="spellStart"/>
      <w:r w:rsidRPr="001D562C">
        <w:t>Moises</w:t>
      </w:r>
      <w:proofErr w:type="spellEnd"/>
      <w:r w:rsidRPr="001D562C">
        <w:t>, 8-31-9, The Devil's Excrement, Lexis, accessed 7-13-13, JB]</w:t>
      </w:r>
    </w:p>
    <w:p w:rsidR="006A6F7B" w:rsidRPr="001D562C" w:rsidRDefault="006A6F7B" w:rsidP="006A6F7B"/>
    <w:p w:rsidR="006A6F7B" w:rsidRPr="001D562C" w:rsidRDefault="006A6F7B" w:rsidP="006A6F7B">
      <w:pPr>
        <w:rPr>
          <w:rStyle w:val="StyleBoldUnderline"/>
        </w:rPr>
      </w:pPr>
      <w:proofErr w:type="spellStart"/>
      <w:r w:rsidRPr="001D562C">
        <w:t>Whats</w:t>
      </w:r>
      <w:proofErr w:type="spellEnd"/>
      <w:r w:rsidRPr="001D562C">
        <w:t xml:space="preserve"> more, </w:t>
      </w:r>
      <w:r w:rsidRPr="001D562C">
        <w:rPr>
          <w:rStyle w:val="StyleBoldUnderline"/>
        </w:rPr>
        <w:t>the oil industry is highly concentrated and capital intensive. This means that oil-fueled growth does not create jobs in volumes commensurate with oils large share of the economy</w:t>
      </w:r>
      <w:r w:rsidRPr="001D562C">
        <w:t xml:space="preserve">. In many of these countries, oil </w:t>
      </w:r>
      <w:r w:rsidRPr="001D562C">
        <w:rPr>
          <w:rStyle w:val="StyleBoldUnderline"/>
        </w:rPr>
        <w:t xml:space="preserve">and natural gas account for more than 80 percent of government revenues, while these sectors typically employ less than 10 percent of the </w:t>
      </w:r>
      <w:proofErr w:type="spellStart"/>
      <w:r w:rsidRPr="001D562C">
        <w:rPr>
          <w:rStyle w:val="StyleBoldUnderline"/>
        </w:rPr>
        <w:t>countrys</w:t>
      </w:r>
      <w:proofErr w:type="spellEnd"/>
      <w:r w:rsidRPr="001D562C">
        <w:rPr>
          <w:rStyle w:val="StyleBoldUnderline"/>
        </w:rPr>
        <w:t xml:space="preserve"> workforce. Inevitably, this leads to high income inequality.</w:t>
      </w:r>
    </w:p>
    <w:p w:rsidR="006A6F7B" w:rsidRPr="001D562C" w:rsidRDefault="006A6F7B" w:rsidP="006A6F7B"/>
    <w:p w:rsidR="006A6F7B" w:rsidRPr="001D562C" w:rsidRDefault="006A6F7B" w:rsidP="006A6F7B">
      <w:pPr>
        <w:pStyle w:val="Heading4"/>
        <w:rPr>
          <w:rFonts w:cs="Times New Roman"/>
        </w:rPr>
      </w:pPr>
      <w:r w:rsidRPr="001D562C">
        <w:rPr>
          <w:rFonts w:cs="Times New Roman"/>
        </w:rPr>
        <w:t>Oil investment festers corrupt and irresponsible politics – this leads to economic decline and undermines international competitiveness</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t>[</w:t>
      </w:r>
      <w:proofErr w:type="spellStart"/>
      <w:r w:rsidRPr="001D562C">
        <w:t>Moises</w:t>
      </w:r>
      <w:proofErr w:type="spellEnd"/>
      <w:r w:rsidRPr="001D562C">
        <w:t>, 8-31-9, The Devil's Excrement, Lexis, accessed 7-13-13, JB]</w:t>
      </w:r>
    </w:p>
    <w:p w:rsidR="006A6F7B" w:rsidRPr="001D562C" w:rsidRDefault="006A6F7B" w:rsidP="006A6F7B"/>
    <w:p w:rsidR="006A6F7B" w:rsidRPr="001D562C" w:rsidRDefault="006A6F7B" w:rsidP="006A6F7B">
      <w:r w:rsidRPr="001D562C">
        <w:t xml:space="preserve">Perhaps even more significantly, </w:t>
      </w:r>
      <w:r w:rsidRPr="001D562C">
        <w:rPr>
          <w:rStyle w:val="StyleBoldUnderline"/>
        </w:rPr>
        <w:t>the oil curse also nurtures bad politics,</w:t>
      </w:r>
      <w:r w:rsidRPr="001D562C">
        <w:t xml:space="preserve"> and herein </w:t>
      </w:r>
      <w:proofErr w:type="gramStart"/>
      <w:r w:rsidRPr="001D562C">
        <w:t>lies</w:t>
      </w:r>
      <w:proofErr w:type="gramEnd"/>
      <w:r w:rsidRPr="001D562C">
        <w:t xml:space="preserve"> its autoimmune nature. Because </w:t>
      </w:r>
      <w:r w:rsidRPr="001D562C">
        <w:rPr>
          <w:rStyle w:val="StyleBoldUnderline"/>
        </w:rPr>
        <w:t>governments of such countries do not need to tax the population to amass giant fiscal revenues, their leaders can afford to be unresponsive and unaccountable to taxpayers, who in turn have tenuous and often parasitic links with the state. With their ability to allocate immense financial resources pretty much at will, such governments inevitably grow corrupt</w:t>
      </w:r>
      <w:r w:rsidRPr="001D562C">
        <w:t>.</w:t>
      </w:r>
    </w:p>
    <w:p w:rsidR="009B2585" w:rsidRDefault="006A6F7B" w:rsidP="006A6F7B">
      <w:pPr>
        <w:rPr>
          <w:rStyle w:val="StyleBoldUnderline"/>
        </w:rPr>
      </w:pPr>
      <w:r w:rsidRPr="001D562C">
        <w:rPr>
          <w:rStyle w:val="StyleBoldUnderline"/>
        </w:rPr>
        <w:t>This explains why the many sovereign wealth funds, oil-stabilization funds, and other solutions tried by resource-rich countries to avoid the effects of volatility, fiscal excess, indebtedness, export-inhibiting exchange rates, and other problems have rarely worked</w:t>
      </w:r>
      <w:r w:rsidRPr="001D562C">
        <w:t>. Such funds either get raided before the rainy days or squandered in poor investments. Almost</w:t>
      </w:r>
      <w:r w:rsidRPr="001D562C">
        <w:rPr>
          <w:rStyle w:val="StyleBoldUnderline"/>
        </w:rPr>
        <w:t xml:space="preserve"> no resource-exporting country has been able to prevent its exchange rate from undermining the international competitiveness of its other sectors.</w:t>
      </w:r>
      <w:r w:rsidR="009B2585">
        <w:rPr>
          <w:rStyle w:val="StyleBoldUnderline"/>
        </w:rPr>
        <w:t xml:space="preserve"> </w:t>
      </w:r>
    </w:p>
    <w:p w:rsidR="009B2585" w:rsidRDefault="009B2585" w:rsidP="006A6F7B">
      <w:pPr>
        <w:rPr>
          <w:rStyle w:val="StyleBoldUnderline"/>
        </w:rPr>
      </w:pPr>
    </w:p>
    <w:p w:rsidR="009B2585" w:rsidRDefault="008E327A" w:rsidP="008E327A">
      <w:pPr>
        <w:pStyle w:val="Heading4"/>
        <w:rPr>
          <w:rFonts w:cs="Times New Roman"/>
        </w:rPr>
      </w:pPr>
      <w:r w:rsidRPr="001D562C">
        <w:rPr>
          <w:rFonts w:cs="Times New Roman"/>
        </w:rPr>
        <w:t>Even if they increase growth, Dutch disease causes that growth to be misplaced and hurt sustainability</w:t>
      </w:r>
    </w:p>
    <w:p w:rsidR="009B2585" w:rsidRDefault="008E327A" w:rsidP="008E327A">
      <w:pPr>
        <w:rPr>
          <w:rStyle w:val="StyleStyleBold12pt"/>
        </w:rPr>
      </w:pPr>
      <w:proofErr w:type="gramStart"/>
      <w:r w:rsidRPr="001D562C">
        <w:rPr>
          <w:rStyle w:val="StyleStyleBold12pt"/>
        </w:rPr>
        <w:t>van</w:t>
      </w:r>
      <w:proofErr w:type="gramEnd"/>
      <w:r w:rsidRPr="001D562C">
        <w:rPr>
          <w:rStyle w:val="StyleStyleBold12pt"/>
        </w:rPr>
        <w:t xml:space="preserve"> der </w:t>
      </w:r>
      <w:proofErr w:type="spellStart"/>
      <w:r w:rsidRPr="001D562C">
        <w:rPr>
          <w:rStyle w:val="StyleStyleBold12pt"/>
        </w:rPr>
        <w:t>Ploeg</w:t>
      </w:r>
      <w:proofErr w:type="spellEnd"/>
      <w:r w:rsidRPr="001D562C">
        <w:rPr>
          <w:rStyle w:val="StyleStyleBold12pt"/>
        </w:rPr>
        <w:t xml:space="preserve">, Oxford Economics Professor, and </w:t>
      </w:r>
      <w:proofErr w:type="spellStart"/>
      <w:r w:rsidRPr="001D562C">
        <w:rPr>
          <w:rStyle w:val="StyleStyleBold12pt"/>
        </w:rPr>
        <w:t>Poelhekke</w:t>
      </w:r>
      <w:proofErr w:type="spellEnd"/>
      <w:r w:rsidRPr="001D562C">
        <w:rPr>
          <w:rStyle w:val="StyleStyleBold12pt"/>
        </w:rPr>
        <w:t>, University Amsterdam Assistant Professor of Spatial Economics, 9</w:t>
      </w:r>
    </w:p>
    <w:p w:rsidR="009B2585" w:rsidRDefault="008E327A" w:rsidP="008E327A">
      <w:r w:rsidRPr="001D562C">
        <w:t xml:space="preserve">Frederick van der </w:t>
      </w:r>
      <w:proofErr w:type="spellStart"/>
      <w:r w:rsidRPr="001D562C">
        <w:t>Ploeg</w:t>
      </w:r>
      <w:proofErr w:type="spellEnd"/>
      <w:r w:rsidRPr="001D562C">
        <w:t xml:space="preserve"> and Steven </w:t>
      </w:r>
      <w:proofErr w:type="spellStart"/>
      <w:r w:rsidRPr="001D562C">
        <w:t>Poelhekke</w:t>
      </w:r>
      <w:proofErr w:type="spellEnd"/>
      <w:r w:rsidRPr="001D562C">
        <w:t>, July 29</w:t>
      </w:r>
      <w:r w:rsidRPr="001D562C">
        <w:rPr>
          <w:vertAlign w:val="superscript"/>
        </w:rPr>
        <w:t>th</w:t>
      </w:r>
      <w:r w:rsidRPr="001D562C">
        <w:t xml:space="preserve"> 2009, Oxford University Press, “Volatility and the natural resource curse,” </w:t>
      </w:r>
      <w:hyperlink r:id="rId31" w:history="1">
        <w:r w:rsidRPr="001D562C">
          <w:rPr>
            <w:rStyle w:val="Hyperlink"/>
          </w:rPr>
          <w:t>http://oep.oxfordjournals.org/content/61/4/727.full.pdf+html</w:t>
        </w:r>
      </w:hyperlink>
      <w:r w:rsidRPr="001D562C">
        <w:t>, p. 736-737, Accessed 7/13/13, CB]</w:t>
      </w:r>
    </w:p>
    <w:p w:rsidR="008E327A" w:rsidRPr="001D562C" w:rsidRDefault="008E327A" w:rsidP="008E327A"/>
    <w:p w:rsidR="008E327A" w:rsidRPr="001D562C" w:rsidRDefault="008E327A" w:rsidP="008E327A">
      <w:r w:rsidRPr="001D562C">
        <w:rPr>
          <w:rStyle w:val="StyleBoldUnderline"/>
        </w:rPr>
        <w:t>Natural resource bonanzas reduce critical faculties of politicians and induce a¶ false sense of security. This can lead to investment in ‘white elephant’ projects</w:t>
      </w:r>
      <w:proofErr w:type="gramStart"/>
      <w:r w:rsidRPr="001D562C">
        <w:rPr>
          <w:rStyle w:val="StyleBoldUnderline"/>
        </w:rPr>
        <w:t>,¶</w:t>
      </w:r>
      <w:proofErr w:type="gramEnd"/>
      <w:r w:rsidRPr="001D562C">
        <w:rPr>
          <w:rStyle w:val="StyleBoldUnderline"/>
        </w:rPr>
        <w:t xml:space="preserve"> bad policies</w:t>
      </w:r>
      <w:r w:rsidRPr="001D562C">
        <w:t xml:space="preserve"> (e.g., import substitution or unsustainable budgetary policies), </w:t>
      </w:r>
      <w:r w:rsidRPr="001D562C">
        <w:rPr>
          <w:rStyle w:val="StyleBoldUnderline"/>
        </w:rPr>
        <w:t xml:space="preserve">and¶ </w:t>
      </w:r>
      <w:proofErr w:type="spellStart"/>
      <w:r w:rsidRPr="001D562C">
        <w:rPr>
          <w:rStyle w:val="StyleBoldUnderline"/>
        </w:rPr>
        <w:t>favours</w:t>
      </w:r>
      <w:proofErr w:type="spellEnd"/>
      <w:r w:rsidRPr="001D562C">
        <w:rPr>
          <w:rStyle w:val="StyleBoldUnderline"/>
        </w:rPr>
        <w:t xml:space="preserve"> to political clientele</w:t>
      </w:r>
      <w:r w:rsidRPr="001D562C">
        <w:t>, which cannot be financed once resource revenues</w:t>
      </w:r>
      <w:r w:rsidRPr="001D562C">
        <w:rPr>
          <w:sz w:val="12"/>
        </w:rPr>
        <w:t xml:space="preserve">¶ </w:t>
      </w:r>
      <w:r w:rsidRPr="001D562C">
        <w:t xml:space="preserve">dry up. </w:t>
      </w:r>
      <w:r w:rsidRPr="001D562C">
        <w:rPr>
          <w:rStyle w:val="StyleBoldUnderline"/>
        </w:rPr>
        <w:t>Politicians lose sight of growth-promoting policies, free trade, and ‘value¶ for money’ management.</w:t>
      </w:r>
      <w:r w:rsidRPr="001D562C">
        <w:t xml:space="preserve"> During commodity booms </w:t>
      </w:r>
      <w:r w:rsidRPr="001D562C">
        <w:rPr>
          <w:rStyle w:val="StyleBoldUnderline"/>
        </w:rPr>
        <w:t xml:space="preserve">countries often engage in¶ exuberant public spending as if resource revenues last forever. This carries the¶ danger of unsustainable spending </w:t>
      </w:r>
      <w:proofErr w:type="spellStart"/>
      <w:r w:rsidRPr="001D562C">
        <w:rPr>
          <w:rStyle w:val="StyleBoldUnderline"/>
        </w:rPr>
        <w:t>programmes</w:t>
      </w:r>
      <w:proofErr w:type="spellEnd"/>
      <w:r w:rsidRPr="001D562C">
        <w:rPr>
          <w:rStyle w:val="StyleBoldUnderline"/>
        </w:rPr>
        <w:t>,</w:t>
      </w:r>
      <w:r w:rsidRPr="001D562C">
        <w:t xml:space="preserve"> which need to be reversed when</w:t>
      </w:r>
      <w:r w:rsidRPr="001D562C">
        <w:rPr>
          <w:sz w:val="12"/>
        </w:rPr>
        <w:t xml:space="preserve">¶ </w:t>
      </w:r>
      <w:r w:rsidRPr="001D562C">
        <w:t>global commodity prices collapse and revenues dry up. Perhaps encouraged by</w:t>
      </w:r>
      <w:r w:rsidRPr="001D562C">
        <w:rPr>
          <w:sz w:val="12"/>
        </w:rPr>
        <w:t xml:space="preserve">¶ </w:t>
      </w:r>
      <w:r w:rsidRPr="001D562C">
        <w:t xml:space="preserve">the </w:t>
      </w:r>
      <w:proofErr w:type="spellStart"/>
      <w:r w:rsidRPr="001D562C">
        <w:t>Prebisch</w:t>
      </w:r>
      <w:proofErr w:type="spellEnd"/>
      <w:r w:rsidRPr="001D562C">
        <w:t xml:space="preserve"> hypothesis (the secular decline of </w:t>
      </w:r>
      <w:r w:rsidRPr="001D562C">
        <w:lastRenderedPageBreak/>
        <w:t>world prices of primary exports)</w:t>
      </w:r>
      <w:proofErr w:type="gramStart"/>
      <w:r w:rsidRPr="001D562C">
        <w:t>,</w:t>
      </w:r>
      <w:r w:rsidRPr="001D562C">
        <w:rPr>
          <w:sz w:val="12"/>
        </w:rPr>
        <w:t>¶</w:t>
      </w:r>
      <w:proofErr w:type="gramEnd"/>
      <w:r w:rsidRPr="001D562C">
        <w:rPr>
          <w:sz w:val="12"/>
        </w:rPr>
        <w:t xml:space="preserve"> </w:t>
      </w:r>
      <w:r w:rsidRPr="001D562C">
        <w:t>some developing countries have promoted state-led industrialization through</w:t>
      </w:r>
      <w:r w:rsidRPr="001D562C">
        <w:rPr>
          <w:sz w:val="12"/>
        </w:rPr>
        <w:t xml:space="preserve">¶ </w:t>
      </w:r>
      <w:r w:rsidRPr="001D562C">
        <w:t>prolonged import substitution to avoid resource dependency. These policies</w:t>
      </w:r>
      <w:r w:rsidRPr="001D562C">
        <w:rPr>
          <w:sz w:val="12"/>
        </w:rPr>
        <w:t xml:space="preserve">¶ </w:t>
      </w:r>
      <w:r w:rsidRPr="001D562C">
        <w:t>may also have been a reaction to the appreciation of the real exchange rate and</w:t>
      </w:r>
      <w:r w:rsidRPr="001D562C">
        <w:rPr>
          <w:sz w:val="12"/>
        </w:rPr>
        <w:t xml:space="preserve">¶ </w:t>
      </w:r>
      <w:r w:rsidRPr="001D562C">
        <w:t>decline of the traded manufacturing sectors caused by natural resource dependence.</w:t>
      </w:r>
      <w:r w:rsidRPr="001D562C">
        <w:rPr>
          <w:sz w:val="12"/>
        </w:rPr>
        <w:t xml:space="preserve">¶ </w:t>
      </w:r>
      <w:proofErr w:type="gramStart"/>
      <w:r w:rsidRPr="001D562C">
        <w:rPr>
          <w:rStyle w:val="StyleBoldUnderline"/>
        </w:rPr>
        <w:t>Once</w:t>
      </w:r>
      <w:proofErr w:type="gramEnd"/>
      <w:r w:rsidRPr="001D562C">
        <w:rPr>
          <w:rStyle w:val="StyleBoldUnderline"/>
        </w:rPr>
        <w:t xml:space="preserve"> natural resource income has ceased, policies often had to be reversed. The¶ resulting policy-induced volatility harms growth and welfare</w:t>
      </w:r>
      <w:r w:rsidRPr="001D562C">
        <w:t>. Table 1 indicates</w:t>
      </w:r>
      <w:r w:rsidRPr="001D562C">
        <w:rPr>
          <w:sz w:val="12"/>
        </w:rPr>
        <w:t xml:space="preserve">¶ </w:t>
      </w:r>
      <w:r w:rsidRPr="001D562C">
        <w:t>that resource-rich countries indeed have a relatively high volatility in the</w:t>
      </w:r>
      <w:r w:rsidRPr="001D562C">
        <w:rPr>
          <w:sz w:val="12"/>
        </w:rPr>
        <w:t xml:space="preserve">¶ </w:t>
      </w:r>
      <w:r w:rsidRPr="001D562C">
        <w:t>national income share of government. Case studies suggest that during the 1970s</w:t>
      </w:r>
      <w:r w:rsidRPr="001D562C">
        <w:rPr>
          <w:sz w:val="12"/>
        </w:rPr>
        <w:t xml:space="preserve">¶ </w:t>
      </w:r>
      <w:r w:rsidRPr="001D562C">
        <w:t>and 1980s many oil windfalls could have been put to better use (Gelb, 1988).</w:t>
      </w:r>
    </w:p>
    <w:p w:rsidR="009B2585" w:rsidRDefault="008E327A" w:rsidP="008E327A">
      <w:r w:rsidRPr="001D562C">
        <w:rPr>
          <w:rStyle w:val="StyleBoldUnderline"/>
        </w:rPr>
        <w:t>Political scientists have also argued that states adopt and maintain sub-optimal¶ policies</w:t>
      </w:r>
      <w:r w:rsidRPr="001D562C">
        <w:t>, and have studied the resource curse in great detail (e.g., Ross, 1999).</w:t>
      </w:r>
      <w:r w:rsidRPr="001D562C">
        <w:rPr>
          <w:sz w:val="12"/>
        </w:rPr>
        <w:t xml:space="preserve">¶ </w:t>
      </w:r>
      <w:r w:rsidRPr="001D562C">
        <w:rPr>
          <w:rStyle w:val="StyleBoldUnderline"/>
        </w:rPr>
        <w:t xml:space="preserve">Cognitive theories blame policy failures on short-sightedness of state actors, who¶ ignore the adverse effects of their actions on the generations that come </w:t>
      </w:r>
      <w:r w:rsidRPr="001D562C">
        <w:t>after</w:t>
      </w:r>
      <w:r w:rsidRPr="001D562C">
        <w:rPr>
          <w:sz w:val="12"/>
        </w:rPr>
        <w:t xml:space="preserve">¶ </w:t>
      </w:r>
      <w:r w:rsidRPr="001D562C">
        <w:t xml:space="preserve">the natural resource is exhausted, </w:t>
      </w:r>
      <w:r w:rsidRPr="001D562C">
        <w:rPr>
          <w:rStyle w:val="StyleBoldUnderline"/>
        </w:rPr>
        <w:t>thus leading to myopic sloth and exuberance</w:t>
      </w:r>
      <w:r w:rsidRPr="001D562C">
        <w:t>.</w:t>
      </w:r>
      <w:r w:rsidRPr="001D562C">
        <w:rPr>
          <w:sz w:val="12"/>
        </w:rPr>
        <w:t xml:space="preserve">¶ </w:t>
      </w:r>
      <w:r w:rsidRPr="001D562C">
        <w:t>These cognitive theories highlight a get-quick-rich mentality among businessmen,</w:t>
      </w:r>
      <w:r w:rsidRPr="001D562C">
        <w:rPr>
          <w:sz w:val="12"/>
        </w:rPr>
        <w:t xml:space="preserve">¶ </w:t>
      </w:r>
      <w:r w:rsidRPr="001D562C">
        <w:t>a boom-and-bust psychology among policy makers, and abuse of resource wealth</w:t>
      </w:r>
      <w:r w:rsidRPr="001D562C">
        <w:rPr>
          <w:sz w:val="12"/>
        </w:rPr>
        <w:t xml:space="preserve">¶ </w:t>
      </w:r>
      <w:r w:rsidRPr="001D562C">
        <w:t>by privileged classes, sectors, client networks, and interest groups. Of course, some</w:t>
      </w:r>
      <w:r w:rsidRPr="001D562C">
        <w:rPr>
          <w:sz w:val="12"/>
        </w:rPr>
        <w:t xml:space="preserve">¶ </w:t>
      </w:r>
      <w:r w:rsidRPr="001D562C">
        <w:t>of these choices may well be rational when leaders have short-term horizons due</w:t>
      </w:r>
      <w:r w:rsidRPr="001D562C">
        <w:rPr>
          <w:sz w:val="12"/>
        </w:rPr>
        <w:t xml:space="preserve">¶ </w:t>
      </w:r>
      <w:r w:rsidRPr="001D562C">
        <w:t>to political instability or other reasons (</w:t>
      </w:r>
      <w:proofErr w:type="spellStart"/>
      <w:r w:rsidRPr="001D562C">
        <w:t>Caselli</w:t>
      </w:r>
      <w:proofErr w:type="spellEnd"/>
      <w:r w:rsidRPr="001D562C">
        <w:t xml:space="preserve"> and Cunningham, 2009).</w:t>
      </w:r>
      <w:r w:rsidR="009B2585">
        <w:t xml:space="preserve"> </w:t>
      </w:r>
    </w:p>
    <w:p w:rsidR="009B2585" w:rsidRDefault="009B2585" w:rsidP="008E327A"/>
    <w:p w:rsidR="00454FF1" w:rsidRPr="001D562C" w:rsidRDefault="00D45137" w:rsidP="00454FF1">
      <w:pPr>
        <w:pStyle w:val="Heading3"/>
        <w:rPr>
          <w:rFonts w:cs="Times New Roman"/>
        </w:rPr>
      </w:pPr>
      <w:r>
        <w:rPr>
          <w:rFonts w:cs="Times New Roman"/>
        </w:rPr>
        <w:lastRenderedPageBreak/>
        <w:t xml:space="preserve">Impact – </w:t>
      </w:r>
      <w:r w:rsidR="00454FF1" w:rsidRPr="001D562C">
        <w:rPr>
          <w:rFonts w:cs="Times New Roman"/>
        </w:rPr>
        <w:t>Democracy</w:t>
      </w:r>
    </w:p>
    <w:p w:rsidR="00454FF1" w:rsidRPr="001D562C" w:rsidRDefault="00454FF1" w:rsidP="00454FF1"/>
    <w:p w:rsidR="00454FF1" w:rsidRPr="001D562C" w:rsidRDefault="00454FF1" w:rsidP="00454FF1">
      <w:pPr>
        <w:pStyle w:val="Heading4"/>
        <w:rPr>
          <w:rFonts w:cs="Times New Roman"/>
        </w:rPr>
      </w:pPr>
      <w:r w:rsidRPr="001D562C">
        <w:rPr>
          <w:rFonts w:cs="Times New Roman"/>
        </w:rPr>
        <w:t>Economic dependency on high oil prices hinders democracy and freedom — strong statistical support</w:t>
      </w:r>
    </w:p>
    <w:p w:rsidR="009B2585" w:rsidRDefault="00801B0D" w:rsidP="00454FF1">
      <w:pPr>
        <w:rPr>
          <w:rStyle w:val="StyleStyleBold12pt"/>
        </w:rPr>
      </w:pPr>
      <w:r>
        <w:rPr>
          <w:rStyle w:val="StyleStyleBold12pt"/>
        </w:rPr>
        <w:t xml:space="preserve">Charleston Gazette editorial, </w:t>
      </w:r>
      <w:r w:rsidR="00454FF1" w:rsidRPr="001D562C">
        <w:rPr>
          <w:rStyle w:val="StyleStyleBold12pt"/>
        </w:rPr>
        <w:t>6</w:t>
      </w:r>
    </w:p>
    <w:p w:rsidR="00454FF1" w:rsidRPr="001D562C" w:rsidRDefault="00454FF1" w:rsidP="00454FF1">
      <w:r w:rsidRPr="001D562C">
        <w:t>[Charleston Gazette, 2006 (“'</w:t>
      </w:r>
      <w:proofErr w:type="spellStart"/>
      <w:r w:rsidRPr="001D562C">
        <w:t>Petropolitics</w:t>
      </w:r>
      <w:proofErr w:type="spellEnd"/>
      <w:r w:rsidRPr="001D562C">
        <w:t xml:space="preserve">'; Oil vs. freedom,” Charleston Gazette, Editorial, pg. P4A, 5-2-06, Available Online at </w:t>
      </w:r>
      <w:hyperlink r:id="rId32" w:history="1">
        <w:r w:rsidRPr="001D562C">
          <w:rPr>
            <w:rStyle w:val="Hyperlink"/>
          </w:rPr>
          <w:t>http://charleston-gazette.vlex.com/vid/petropolitics-oil-vs-freedom-64256962</w:t>
        </w:r>
      </w:hyperlink>
      <w:r w:rsidRPr="001D562C">
        <w:t>, Accessed on July 13, 2013)][SP]</w:t>
      </w:r>
    </w:p>
    <w:p w:rsidR="00454FF1" w:rsidRPr="001D562C" w:rsidRDefault="00454FF1" w:rsidP="00454FF1">
      <w:pPr>
        <w:rPr>
          <w:rStyle w:val="StyleStyleBold12pt"/>
          <w:b w:val="0"/>
          <w:bCs w:val="0"/>
          <w:sz w:val="16"/>
        </w:rPr>
      </w:pPr>
    </w:p>
    <w:p w:rsidR="00454FF1" w:rsidRPr="001D562C" w:rsidRDefault="00454FF1" w:rsidP="00454FF1">
      <w:r w:rsidRPr="001D562C">
        <w:t>NOT only are Big Oil corporations reaping obscene profits from the current upsurge in petroleum cost - and gouging American motorists ruthlessly - but the oil shortage also causes another evil.</w:t>
      </w:r>
    </w:p>
    <w:p w:rsidR="00454FF1" w:rsidRPr="001D562C" w:rsidRDefault="00454FF1" w:rsidP="00454FF1">
      <w:pPr>
        <w:rPr>
          <w:rStyle w:val="StyleBoldUnderline"/>
        </w:rPr>
      </w:pPr>
      <w:r w:rsidRPr="001D562C">
        <w:t xml:space="preserve">Consider this: </w:t>
      </w:r>
      <w:r w:rsidRPr="001D562C">
        <w:rPr>
          <w:rStyle w:val="StyleBoldUnderline"/>
        </w:rPr>
        <w:t>As the price per barrel increases, rulers of oil-producing countries gain more power</w:t>
      </w:r>
      <w:r w:rsidRPr="001D562C">
        <w:t xml:space="preserve">, because oil-hungry nations dare not challenge them, </w:t>
      </w:r>
      <w:r w:rsidRPr="001D562C">
        <w:rPr>
          <w:rStyle w:val="StyleBoldUnderline"/>
        </w:rPr>
        <w:t>and their people have fewer freedoms. When the price of oil falls, local freedoms expand.</w:t>
      </w:r>
    </w:p>
    <w:p w:rsidR="00454FF1" w:rsidRPr="001D562C" w:rsidRDefault="00454FF1" w:rsidP="00454FF1">
      <w:r w:rsidRPr="001D562C">
        <w:t xml:space="preserve">That's the observation of Thomas L. Friedman, who calls it the "First Law of </w:t>
      </w:r>
      <w:proofErr w:type="spellStart"/>
      <w:r w:rsidRPr="001D562C">
        <w:t>Petropolitics</w:t>
      </w:r>
      <w:proofErr w:type="spellEnd"/>
      <w:r w:rsidRPr="001D562C">
        <w:t>" in the new issue of Foreign Policy magazine.</w:t>
      </w:r>
    </w:p>
    <w:p w:rsidR="00454FF1" w:rsidRPr="001D562C" w:rsidRDefault="00454FF1" w:rsidP="00454FF1">
      <w:r w:rsidRPr="001D562C">
        <w:t>Friedman, a New York Times columnist, acknowledges that his comparisons are not perfect. Human freedoms are difficult to quantify and impossible to compare precisely. But he offers enough examples to make a compelling case:</w:t>
      </w:r>
    </w:p>
    <w:p w:rsidR="00454FF1" w:rsidRPr="001D562C" w:rsidRDefault="00454FF1" w:rsidP="00454FF1">
      <w:pPr>
        <w:rPr>
          <w:rStyle w:val="StyleBoldUnderline"/>
        </w:rPr>
      </w:pPr>
      <w:r w:rsidRPr="001D562C">
        <w:rPr>
          <w:rStyle w:val="StyleBoldUnderline"/>
        </w:rPr>
        <w:t xml:space="preserve">Bahrain is the first Arab Gulf state to hold a free </w:t>
      </w:r>
      <w:r w:rsidRPr="001D562C">
        <w:t>and fair</w:t>
      </w:r>
      <w:r w:rsidRPr="001D562C">
        <w:rPr>
          <w:rStyle w:val="StyleBoldUnderline"/>
        </w:rPr>
        <w:t xml:space="preserve"> election, </w:t>
      </w:r>
      <w:r w:rsidRPr="001D562C">
        <w:t>to</w:t>
      </w:r>
      <w:r w:rsidRPr="001D562C">
        <w:rPr>
          <w:rStyle w:val="StyleBoldUnderline"/>
        </w:rPr>
        <w:t xml:space="preserve"> let women vote and </w:t>
      </w:r>
      <w:r w:rsidRPr="001D562C">
        <w:t>to</w:t>
      </w:r>
      <w:r w:rsidRPr="001D562C">
        <w:rPr>
          <w:rStyle w:val="StyleBoldUnderline"/>
        </w:rPr>
        <w:t xml:space="preserve"> overhaul its labor laws. Bahrain is also the first Arab Gulf state expected to run out of oil.</w:t>
      </w:r>
    </w:p>
    <w:p w:rsidR="00454FF1" w:rsidRPr="001D562C" w:rsidRDefault="00454FF1" w:rsidP="00454FF1">
      <w:r w:rsidRPr="001D562C">
        <w:rPr>
          <w:rStyle w:val="StyleBoldUnderline"/>
        </w:rPr>
        <w:t>The people of Lebanon pushed Syrian troops out of their country in favor of democracy.</w:t>
      </w:r>
      <w:r w:rsidRPr="001D562C">
        <w:t xml:space="preserve"> "Is it an accident that the Arab world's first and only real democracy happens not to have a drop of oil?" Friedman asked.</w:t>
      </w:r>
    </w:p>
    <w:p w:rsidR="00454FF1" w:rsidRPr="001D562C" w:rsidRDefault="00454FF1" w:rsidP="00454FF1">
      <w:r w:rsidRPr="001D562C">
        <w:rPr>
          <w:rStyle w:val="StyleBoldUnderline"/>
        </w:rPr>
        <w:t>In Nigeria, while oil prices were falling</w:t>
      </w:r>
      <w:r w:rsidRPr="001D562C">
        <w:t xml:space="preserve"> in the 1980s, </w:t>
      </w:r>
      <w:r w:rsidRPr="001D562C">
        <w:rPr>
          <w:rStyle w:val="StyleBoldUnderline"/>
        </w:rPr>
        <w:t>the country enjoyed a boom in independent newspapers. Oil prices</w:t>
      </w:r>
      <w:r w:rsidRPr="001D562C">
        <w:t xml:space="preserve"> bottomed out at $15 a barrel in 1995 and </w:t>
      </w:r>
      <w:r w:rsidRPr="001D562C">
        <w:rPr>
          <w:rStyle w:val="StyleBoldUnderline"/>
        </w:rPr>
        <w:t>started to climb. As they rose, the country postponed its local elections indefinitely</w:t>
      </w:r>
      <w:r w:rsidRPr="001D562C">
        <w:t>.</w:t>
      </w:r>
    </w:p>
    <w:p w:rsidR="00454FF1" w:rsidRPr="001D562C" w:rsidRDefault="00454FF1" w:rsidP="00454FF1">
      <w:r w:rsidRPr="001D562C">
        <w:t>Friedman charts similar inverse relationships in Iran, Venezuela and Russia.</w:t>
      </w:r>
    </w:p>
    <w:p w:rsidR="00454FF1" w:rsidRPr="001D562C" w:rsidRDefault="00454FF1" w:rsidP="00454FF1">
      <w:pPr>
        <w:rPr>
          <w:rStyle w:val="StyleBoldUnderline"/>
        </w:rPr>
      </w:pPr>
      <w:r w:rsidRPr="001D562C">
        <w:t xml:space="preserve">Economic principles involved should be familiar to West Virginians. </w:t>
      </w:r>
      <w:r w:rsidRPr="001D562C">
        <w:rPr>
          <w:rStyle w:val="StyleBoldUnderline"/>
        </w:rPr>
        <w:t>Economists have long recognized the "resource curse," which skews a country's politics in favor of who controls that natural resource</w:t>
      </w:r>
      <w:r w:rsidRPr="001D562C">
        <w:t xml:space="preserve">. Instead of concentrating on how to compete and to produce products that other people want to buy, </w:t>
      </w:r>
      <w:r w:rsidRPr="001D562C">
        <w:rPr>
          <w:rStyle w:val="StyleBoldUnderline"/>
        </w:rPr>
        <w:t>those economies depend on the wealth generated by selling their natural resources, and everything revolves around that industry - politics, investment and education.</w:t>
      </w:r>
    </w:p>
    <w:p w:rsidR="00454FF1" w:rsidRPr="001D562C" w:rsidRDefault="00454FF1" w:rsidP="00454FF1">
      <w:pPr>
        <w:rPr>
          <w:rStyle w:val="StyleBoldUnderline"/>
        </w:rPr>
      </w:pPr>
      <w:r w:rsidRPr="001D562C">
        <w:t xml:space="preserve">Friedman cites </w:t>
      </w:r>
      <w:r w:rsidRPr="001D562C">
        <w:rPr>
          <w:rStyle w:val="StyleBoldUnderline"/>
        </w:rPr>
        <w:t xml:space="preserve">the work of UCLA political scientist Michael L. Ross, who analyzed 113 states </w:t>
      </w:r>
      <w:r w:rsidRPr="001D562C">
        <w:t xml:space="preserve">between 1971 and 1997. Ross </w:t>
      </w:r>
      <w:r w:rsidRPr="001D562C">
        <w:rPr>
          <w:rStyle w:val="StyleBoldUnderline"/>
        </w:rPr>
        <w:t>concluded that states that relied on oil or other mineral exports tended to be less democratic. The same effect was not associated with other kinds of exports.</w:t>
      </w:r>
    </w:p>
    <w:p w:rsidR="00454FF1" w:rsidRPr="001D562C" w:rsidRDefault="00454FF1" w:rsidP="00454FF1">
      <w:pPr>
        <w:rPr>
          <w:rStyle w:val="StyleBoldUnderline"/>
        </w:rPr>
      </w:pPr>
      <w:r w:rsidRPr="001D562C">
        <w:t xml:space="preserve">Further, Ross described how </w:t>
      </w:r>
      <w:r w:rsidRPr="001D562C">
        <w:rPr>
          <w:rStyle w:val="Emphasis"/>
        </w:rPr>
        <w:t>oil wealth hindered democracy.</w:t>
      </w:r>
      <w:r w:rsidRPr="001D562C">
        <w:t xml:space="preserve"> </w:t>
      </w:r>
      <w:r w:rsidRPr="001D562C">
        <w:rPr>
          <w:rStyle w:val="StyleBoldUnderline"/>
        </w:rPr>
        <w:t>Oil-rich countries can afford to spend their wealth to relieve problems that might otherwise lead to demands from people for better government. Countries that don't have to tax their people also don't have to listen to them. Oil wealth leads to a lot of patronage spending and can be used to prevent opposing political groups from forming.</w:t>
      </w:r>
    </w:p>
    <w:p w:rsidR="00454FF1" w:rsidRPr="001D562C" w:rsidRDefault="00454FF1" w:rsidP="00454FF1">
      <w:pPr>
        <w:rPr>
          <w:rStyle w:val="StyleBoldUnderline"/>
        </w:rPr>
      </w:pPr>
      <w:r w:rsidRPr="001D562C">
        <w:t xml:space="preserve">Friedman carries the correlation further. </w:t>
      </w:r>
      <w:r w:rsidRPr="001D562C">
        <w:rPr>
          <w:rStyle w:val="StyleBoldUnderline"/>
        </w:rPr>
        <w:t xml:space="preserve">As oil becomes </w:t>
      </w:r>
      <w:proofErr w:type="gramStart"/>
      <w:r w:rsidRPr="001D562C">
        <w:rPr>
          <w:rStyle w:val="StyleBoldUnderline"/>
        </w:rPr>
        <w:t>more dear</w:t>
      </w:r>
      <w:proofErr w:type="gramEnd"/>
      <w:r w:rsidRPr="001D562C">
        <w:rPr>
          <w:rStyle w:val="StyleBoldUnderline"/>
        </w:rPr>
        <w:t>, its damage to democratic government becomes more severe, because the world community desperately wants to protect the precarious supply, and won't risk that supply by acting against oil country tyrants.</w:t>
      </w:r>
    </w:p>
    <w:p w:rsidR="00454FF1" w:rsidRPr="001D562C" w:rsidRDefault="00454FF1" w:rsidP="00454FF1">
      <w:r w:rsidRPr="001D562C">
        <w:t>Since Sept. 11, barrel prices have jumped from the $20-to-$40 range to past $70. That's only partly because of violence and insecurity in the world. There has also been a great growth in the oil appetite as 3 billion new consumers in China, Brazil, India and the former Soviet Union entered the market.</w:t>
      </w:r>
    </w:p>
    <w:p w:rsidR="00454FF1" w:rsidRPr="001D562C" w:rsidRDefault="00454FF1" w:rsidP="00454FF1">
      <w:pPr>
        <w:rPr>
          <w:rStyle w:val="Emphasis"/>
        </w:rPr>
      </w:pPr>
      <w:proofErr w:type="gramStart"/>
      <w:r w:rsidRPr="001D562C">
        <w:rPr>
          <w:rStyle w:val="StyleBoldUnderline"/>
        </w:rPr>
        <w:lastRenderedPageBreak/>
        <w:t>The higher the price that oil commands, the more deleterious its effects on governments where it is produced</w:t>
      </w:r>
      <w:r w:rsidRPr="001D562C">
        <w:t>.</w:t>
      </w:r>
      <w:proofErr w:type="gramEnd"/>
      <w:r w:rsidRPr="001D562C">
        <w:t xml:space="preserve"> All this leads Friedman to conclude </w:t>
      </w:r>
      <w:r w:rsidRPr="001D562C">
        <w:rPr>
          <w:rStyle w:val="StyleBoldUnderline"/>
        </w:rPr>
        <w:t>that cutting down on oil consumption is</w:t>
      </w:r>
      <w:r w:rsidRPr="001D562C">
        <w:t xml:space="preserve"> not just an idealistic cause. It's </w:t>
      </w:r>
      <w:r w:rsidRPr="001D562C">
        <w:rPr>
          <w:rStyle w:val="Emphasis"/>
        </w:rPr>
        <w:t>a matter of national security.</w:t>
      </w:r>
    </w:p>
    <w:p w:rsidR="009B2585" w:rsidRDefault="00454FF1" w:rsidP="00454FF1">
      <w:r w:rsidRPr="001D562C">
        <w:t xml:space="preserve">"Therefore, </w:t>
      </w:r>
      <w:r w:rsidRPr="001D562C">
        <w:rPr>
          <w:rStyle w:val="StyleBoldUnderline"/>
        </w:rPr>
        <w:t>any American democracy-promotion strategy that does not also include a credible and sustainable strategy for finding alternatives to oil and bringing down the price of crude is utterly meaningless and doomed to fail</w:t>
      </w:r>
      <w:r w:rsidRPr="001D562C">
        <w:t>," Friedman writes. "Today, no matter where you are on the foreign-policy spectrum, you have to think like a Geo-Green. You cannot be either an effective foreign-policy realist or an effective democracy-promoting idealist without also being an effective energy environmentalist."</w:t>
      </w:r>
      <w:r w:rsidR="009B2585">
        <w:t xml:space="preserve"> </w:t>
      </w:r>
    </w:p>
    <w:p w:rsidR="009B2585" w:rsidRDefault="009B2585" w:rsidP="00454FF1"/>
    <w:p w:rsidR="00D45137" w:rsidRPr="001D562C" w:rsidRDefault="00D45137" w:rsidP="00D45137">
      <w:pPr>
        <w:pStyle w:val="Heading4"/>
        <w:rPr>
          <w:rStyle w:val="StyleStyleBold12pt"/>
          <w:rFonts w:cs="Times New Roman"/>
          <w:b/>
        </w:rPr>
      </w:pPr>
      <w:r w:rsidRPr="001D562C">
        <w:rPr>
          <w:rStyle w:val="StyleStyleBold12pt"/>
          <w:rFonts w:cs="Times New Roman"/>
          <w:b/>
        </w:rPr>
        <w:t>Oil production directly trades off with democracy.</w:t>
      </w:r>
    </w:p>
    <w:p w:rsidR="00D45137" w:rsidRPr="001D562C" w:rsidRDefault="00D45137" w:rsidP="00D45137">
      <w:pPr>
        <w:rPr>
          <w:rStyle w:val="StyleStyleBold12pt"/>
        </w:rPr>
      </w:pPr>
      <w:r w:rsidRPr="001D562C">
        <w:rPr>
          <w:rStyle w:val="StyleStyleBold12pt"/>
        </w:rPr>
        <w:t>Betancourt, University of Maryland economics professor, 12</w:t>
      </w:r>
    </w:p>
    <w:p w:rsidR="00D45137" w:rsidRPr="00E859DE" w:rsidRDefault="00D45137" w:rsidP="00D45137">
      <w:r w:rsidRPr="00E859DE">
        <w:t xml:space="preserve">[Roger R., B.A. from Georgetown &amp; Ph.D. in econ from U of Wisconsin, 2012, University of Maryland College Park, “Oil and Democracy in Cuba: Going Towards Nigeria or Norway?*” p. 6 </w:t>
      </w:r>
      <w:hyperlink r:id="rId33" w:history="1">
        <w:r w:rsidRPr="00E859DE">
          <w:rPr>
            <w:rStyle w:val="Hyperlink"/>
          </w:rPr>
          <w:t>http://econweb.umd.edu/~betancourt/development/oil%20democracy.aug.2012.pdf</w:t>
        </w:r>
      </w:hyperlink>
      <w:r w:rsidRPr="00E859DE">
        <w:t>, accessed 7/13/13, MC]</w:t>
      </w:r>
    </w:p>
    <w:p w:rsidR="00D45137" w:rsidRPr="001D562C" w:rsidRDefault="00D45137" w:rsidP="00D45137">
      <w:pPr>
        <w:rPr>
          <w:rStyle w:val="StyleStyleBold12pt"/>
          <w:b w:val="0"/>
        </w:rPr>
      </w:pPr>
    </w:p>
    <w:p w:rsidR="00D45137" w:rsidRPr="001D562C" w:rsidRDefault="00D45137" w:rsidP="00D45137">
      <w:r w:rsidRPr="001D562C">
        <w:t xml:space="preserve">A most obvious one is pointed out by </w:t>
      </w:r>
      <w:proofErr w:type="spellStart"/>
      <w:r w:rsidRPr="001D562C">
        <w:t>Tsui</w:t>
      </w:r>
      <w:proofErr w:type="spellEnd"/>
      <w:r w:rsidRPr="001D562C">
        <w:t xml:space="preserve"> (2011), who argues that </w:t>
      </w:r>
      <w:r w:rsidRPr="001D562C">
        <w:rPr>
          <w:rStyle w:val="StyleBoldUnderline"/>
        </w:rPr>
        <w:t>large amounts of total oil wealth provide incentives for political leaders to monopolize power over the state in order to maximize the rents that accrue to them directly</w:t>
      </w:r>
      <w:r w:rsidRPr="001D562C">
        <w:t xml:space="preserve">. He provides </w:t>
      </w:r>
      <w:r w:rsidRPr="001D562C">
        <w:rPr>
          <w:rStyle w:val="StyleBoldUnderline"/>
        </w:rPr>
        <w:t xml:space="preserve">empirical evidence that countries with large endowments </w:t>
      </w:r>
      <w:r w:rsidRPr="001D562C">
        <w:t>of oil wealth</w:t>
      </w:r>
      <w:r w:rsidRPr="001D562C">
        <w:rPr>
          <w:rStyle w:val="StyleBoldUnderline"/>
        </w:rPr>
        <w:t xml:space="preserve"> as a result of oil discoveries</w:t>
      </w:r>
      <w:r w:rsidRPr="001D562C">
        <w:t xml:space="preserve"> have </w:t>
      </w:r>
      <w:r w:rsidRPr="001D562C">
        <w:rPr>
          <w:rStyle w:val="StyleBoldUnderline"/>
        </w:rPr>
        <w:t>systematically lower</w:t>
      </w:r>
      <w:r w:rsidRPr="001D562C">
        <w:t xml:space="preserve"> levels of </w:t>
      </w:r>
      <w:r w:rsidRPr="001D562C">
        <w:rPr>
          <w:rStyle w:val="StyleBoldUnderline"/>
        </w:rPr>
        <w:t>democracy in terms of the political rights available to its citizens</w:t>
      </w:r>
      <w:r w:rsidRPr="001D562C">
        <w:t xml:space="preserve">. While there are issues of reverse causation between oil production </w:t>
      </w:r>
      <w:proofErr w:type="gramStart"/>
      <w:r w:rsidRPr="001D562C">
        <w:t>or</w:t>
      </w:r>
      <w:proofErr w:type="gramEnd"/>
      <w:r w:rsidRPr="001D562C">
        <w:t xml:space="preserve"> even oil wealth and political rights, </w:t>
      </w:r>
      <w:proofErr w:type="spellStart"/>
      <w:r w:rsidRPr="001D562C">
        <w:t>Tsui’s</w:t>
      </w:r>
      <w:proofErr w:type="spellEnd"/>
      <w:r w:rsidRPr="001D562C">
        <w:t xml:space="preserve"> reliance on the measurement of endowments of oil wealth as a result of oil discoveries eliminates these concerns, or at least alleviates them as much as one can with cross-country data. Therefore, </w:t>
      </w:r>
      <w:r w:rsidRPr="001D562C">
        <w:rPr>
          <w:rStyle w:val="StyleBoldUnderline"/>
        </w:rPr>
        <w:t>it provides the most convincing evidence of a causal negative relationship between oil and democracy at this time</w:t>
      </w:r>
      <w:r w:rsidRPr="001D562C">
        <w:t>.</w:t>
      </w:r>
    </w:p>
    <w:p w:rsidR="00D45137" w:rsidRDefault="00D45137" w:rsidP="00D45137"/>
    <w:p w:rsidR="006A6F7B" w:rsidRPr="001D562C" w:rsidRDefault="006A6F7B" w:rsidP="006A6F7B">
      <w:pPr>
        <w:pStyle w:val="Heading4"/>
        <w:rPr>
          <w:rFonts w:cs="Times New Roman"/>
        </w:rPr>
      </w:pPr>
      <w:r w:rsidRPr="001D562C">
        <w:rPr>
          <w:rFonts w:cs="Times New Roman"/>
        </w:rPr>
        <w:t>Once in control, oil rich governments are hard to reform – makes democratic transition almost impossible</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t>[</w:t>
      </w:r>
      <w:proofErr w:type="spellStart"/>
      <w:r w:rsidRPr="001D562C">
        <w:t>Moises</w:t>
      </w:r>
      <w:proofErr w:type="spellEnd"/>
      <w:r w:rsidRPr="001D562C">
        <w:t>, 8-31-9, The Devil's Excrement, Lexis, accessed 7-13-13, JB]</w:t>
      </w:r>
    </w:p>
    <w:p w:rsidR="006A6F7B" w:rsidRPr="001D562C" w:rsidRDefault="006A6F7B" w:rsidP="006A6F7B"/>
    <w:p w:rsidR="009B2585" w:rsidRDefault="006A6F7B" w:rsidP="006A6F7B">
      <w:r w:rsidRPr="001D562C">
        <w:rPr>
          <w:rStyle w:val="StyleBoldUnderline"/>
        </w:rPr>
        <w:t>Once in power, oil-rich governments are deadly hard to dislodge. They stick around by spending their vast public resources to buy out or repress their political opponents</w:t>
      </w:r>
      <w:r w:rsidRPr="001D562C">
        <w:t xml:space="preserve">. Statistically, </w:t>
      </w:r>
      <w:r w:rsidRPr="001D562C">
        <w:rPr>
          <w:rStyle w:val="StyleBoldUnderline"/>
        </w:rPr>
        <w:t>it is far less probable that an authoritarian oil country will transition to democracy than that a resource-poor autocracy will.</w:t>
      </w:r>
      <w:r w:rsidRPr="001D562C">
        <w:t xml:space="preserve"> Oil-rich governments spend two to 10 times more on their militaries than countries without oil and are more prone to go to war. Most oil-exporting countries that do not have strong democratic institutions before they start exporting crude inevitably create an inhospitable environment for democracy.</w:t>
      </w:r>
      <w:r w:rsidR="009B2585">
        <w:t xml:space="preserve"> </w:t>
      </w:r>
    </w:p>
    <w:p w:rsidR="009B2585" w:rsidRDefault="009B2585" w:rsidP="006A6F7B"/>
    <w:p w:rsidR="006A6F7B" w:rsidRDefault="006A6F7B" w:rsidP="006A6F7B">
      <w:pPr>
        <w:pStyle w:val="Heading4"/>
        <w:rPr>
          <w:rFonts w:cs="Times New Roman"/>
        </w:rPr>
      </w:pPr>
      <w:r>
        <w:rPr>
          <w:rFonts w:cs="Times New Roman"/>
        </w:rPr>
        <w:t>“</w:t>
      </w:r>
      <w:proofErr w:type="spellStart"/>
      <w:r w:rsidRPr="001D562C">
        <w:rPr>
          <w:rFonts w:cs="Times New Roman"/>
        </w:rPr>
        <w:t>Petrolization</w:t>
      </w:r>
      <w:proofErr w:type="spellEnd"/>
      <w:r>
        <w:rPr>
          <w:rFonts w:cs="Times New Roman"/>
        </w:rPr>
        <w:t>”</w:t>
      </w:r>
      <w:r w:rsidRPr="001D562C">
        <w:rPr>
          <w:rFonts w:cs="Times New Roman"/>
        </w:rPr>
        <w:t xml:space="preserve"> </w:t>
      </w:r>
      <w:r>
        <w:rPr>
          <w:rFonts w:cs="Times New Roman"/>
        </w:rPr>
        <w:t>stunts democracy and reforms – Canada proves</w:t>
      </w:r>
    </w:p>
    <w:p w:rsidR="006A6F7B" w:rsidRPr="001D562C" w:rsidRDefault="006A6F7B" w:rsidP="006A6F7B">
      <w:pPr>
        <w:rPr>
          <w:rStyle w:val="StyleStyleBold12pt"/>
        </w:rPr>
      </w:pPr>
      <w:r w:rsidRPr="001D562C">
        <w:rPr>
          <w:rStyle w:val="StyleStyleBold12pt"/>
        </w:rPr>
        <w:t>Greenpeace press release, 12</w:t>
      </w:r>
    </w:p>
    <w:p w:rsidR="006A6F7B" w:rsidRPr="001D562C" w:rsidRDefault="006A6F7B" w:rsidP="006A6F7B">
      <w:r w:rsidRPr="001D562C">
        <w:t>[1-5-12, States News Service, “CANADA: CLIMATE CRIMINAL”, Lexis, accessed 7-12-13, JB]</w:t>
      </w:r>
    </w:p>
    <w:p w:rsidR="006A6F7B" w:rsidRPr="001D562C" w:rsidRDefault="006A6F7B" w:rsidP="006A6F7B"/>
    <w:p w:rsidR="006A6F7B" w:rsidRPr="001D562C" w:rsidRDefault="006A6F7B" w:rsidP="006A6F7B">
      <w:pPr>
        <w:rPr>
          <w:rStyle w:val="StyleBoldUnderline"/>
        </w:rPr>
      </w:pPr>
      <w:r w:rsidRPr="001D562C">
        <w:lastRenderedPageBreak/>
        <w:t xml:space="preserve">In 2011, the Montreal Macro Research Board </w:t>
      </w:r>
      <w:r w:rsidRPr="001D562C">
        <w:rPr>
          <w:rStyle w:val="StyleBoldUnderline"/>
        </w:rPr>
        <w:t>warned that the "</w:t>
      </w:r>
      <w:proofErr w:type="spellStart"/>
      <w:r w:rsidRPr="001D562C">
        <w:rPr>
          <w:rStyle w:val="StyleBoldUnderline"/>
        </w:rPr>
        <w:t>petrolization</w:t>
      </w:r>
      <w:proofErr w:type="spellEnd"/>
      <w:r w:rsidRPr="001D562C">
        <w:rPr>
          <w:rStyle w:val="StyleBoldUnderline"/>
        </w:rPr>
        <w:t>" of Canada had created "A severe case of Dutch Disease," weakening Canadian business sovereignty, "hollowing out manufactured goods exporters" and making Canada "increasingly reliant" on oil and coal exports.</w:t>
      </w:r>
    </w:p>
    <w:p w:rsidR="006A6F7B" w:rsidRPr="001D562C" w:rsidRDefault="006A6F7B" w:rsidP="006A6F7B">
      <w:r w:rsidRPr="001D562C">
        <w:t xml:space="preserve">Like Thatcher's England Canada launched a scheme to </w:t>
      </w:r>
      <w:proofErr w:type="spellStart"/>
      <w:r w:rsidRPr="001D562C">
        <w:t>privatise</w:t>
      </w:r>
      <w:proofErr w:type="spellEnd"/>
      <w:r w:rsidRPr="001D562C">
        <w:t xml:space="preserve"> profits and socialize the costs of oil development. In the last decade, Canada has handed out over $14 billion in tax subsidies to oil, coal, and gas companies, while losing over 340,000 industrial jobs. A University of Ottawa study shows that oil colony economics is the largest factor in these job losses.</w:t>
      </w:r>
    </w:p>
    <w:p w:rsidR="006A6F7B" w:rsidRPr="001D562C" w:rsidRDefault="006A6F7B" w:rsidP="006A6F7B">
      <w:pPr>
        <w:rPr>
          <w:rStyle w:val="StyleBoldUnderline"/>
        </w:rPr>
      </w:pPr>
      <w:r w:rsidRPr="001D562C">
        <w:t xml:space="preserve">"Petro-states," writes Terry Karl, become "unaccountable to the general population." To </w:t>
      </w:r>
      <w:r w:rsidRPr="001D562C">
        <w:rPr>
          <w:rStyle w:val="StyleBoldUnderline"/>
        </w:rPr>
        <w:t>impose the oil company agenda on their citizens, petro-regimes tend to centralize power, avoid transparency, and create a politics of lies and deceit.</w:t>
      </w:r>
    </w:p>
    <w:p w:rsidR="006A6F7B" w:rsidRPr="001D562C" w:rsidRDefault="006A6F7B" w:rsidP="006A6F7B">
      <w:r w:rsidRPr="001D562C">
        <w:t>Politics as war</w:t>
      </w:r>
    </w:p>
    <w:p w:rsidR="006A6F7B" w:rsidRPr="001D562C" w:rsidRDefault="006A6F7B" w:rsidP="006A6F7B">
      <w:pPr>
        <w:rPr>
          <w:rStyle w:val="StyleBoldUnderline"/>
        </w:rPr>
      </w:pPr>
      <w:r w:rsidRPr="001D562C">
        <w:t xml:space="preserve">Twice, in 2008 and 2009, </w:t>
      </w:r>
      <w:r w:rsidRPr="001D562C">
        <w:rPr>
          <w:rStyle w:val="StyleBoldUnderline"/>
        </w:rPr>
        <w:t xml:space="preserve">Harper shut down the Canadian Parliament to avoid inquiries into his international deals, finances, and scandals including abusive treatment of Afghanistan detainees. Canada now ranks last among industrial nations in </w:t>
      </w:r>
      <w:proofErr w:type="spellStart"/>
      <w:r w:rsidRPr="001D562C">
        <w:rPr>
          <w:rStyle w:val="StyleBoldUnderline"/>
        </w:rPr>
        <w:t>honouring</w:t>
      </w:r>
      <w:proofErr w:type="spellEnd"/>
      <w:r w:rsidRPr="001D562C">
        <w:rPr>
          <w:rStyle w:val="StyleBoldUnderline"/>
        </w:rPr>
        <w:t xml:space="preserve"> freedom of information requests.</w:t>
      </w:r>
    </w:p>
    <w:p w:rsidR="006A6F7B" w:rsidRPr="001D562C" w:rsidRDefault="006A6F7B" w:rsidP="006A6F7B">
      <w:pPr>
        <w:rPr>
          <w:rStyle w:val="StyleBoldUnderline"/>
        </w:rPr>
      </w:pPr>
      <w:r w:rsidRPr="001D562C">
        <w:rPr>
          <w:rStyle w:val="StyleBoldUnderline"/>
        </w:rPr>
        <w:t>Harper's perverse secrecy is typical of oil politics</w:t>
      </w:r>
      <w:r w:rsidRPr="001D562C">
        <w:t xml:space="preserve">. </w:t>
      </w:r>
      <w:r w:rsidRPr="001D562C">
        <w:rPr>
          <w:rStyle w:val="Emphasis"/>
        </w:rPr>
        <w:t>"This is how petro states are made,"</w:t>
      </w:r>
      <w:r w:rsidRPr="001D562C">
        <w:t xml:space="preserve"> writes Andrew </w:t>
      </w:r>
      <w:proofErr w:type="spellStart"/>
      <w:r w:rsidRPr="001D562C">
        <w:t>Nikiforuk</w:t>
      </w:r>
      <w:proofErr w:type="spellEnd"/>
      <w:r w:rsidRPr="001D562C">
        <w:t xml:space="preserve"> in one of Canada's best news sources, The </w:t>
      </w:r>
      <w:proofErr w:type="spellStart"/>
      <w:r w:rsidRPr="001D562C">
        <w:t>Tyee</w:t>
      </w:r>
      <w:proofErr w:type="spellEnd"/>
      <w:r w:rsidRPr="001D562C">
        <w:t>; "</w:t>
      </w:r>
      <w:r w:rsidRPr="001D562C">
        <w:rPr>
          <w:rStyle w:val="StyleBoldUnderline"/>
        </w:rPr>
        <w:t>with a quiet infection that eats away a nation's entire soul."</w:t>
      </w:r>
    </w:p>
    <w:p w:rsidR="006A6F7B" w:rsidRPr="001D562C" w:rsidRDefault="006A6F7B" w:rsidP="006A6F7B">
      <w:r w:rsidRPr="001D562C">
        <w:t>In March 2011, as Harper ran Canada from secret cabinet meetings, 156 members of the government found Harper and his minority regime in contempt of Parliament for its refusal to share legislative information with other elected members.</w:t>
      </w:r>
    </w:p>
    <w:p w:rsidR="006A6F7B" w:rsidRPr="001D562C" w:rsidRDefault="006A6F7B" w:rsidP="006A6F7B">
      <w:r w:rsidRPr="001D562C">
        <w:t>In April 2011, Canadians learned that Harper's liaison to the Canadian Association of Petroleum Producers had previously been convicted of defrauding two Canadian banks, a car dealer, and his own law clients, and had lobbied the Canadian government on behalf of his ex-hooker girlfriend.</w:t>
      </w:r>
    </w:p>
    <w:p w:rsidR="006A6F7B" w:rsidRPr="001D562C" w:rsidRDefault="006A6F7B" w:rsidP="006A6F7B">
      <w:pPr>
        <w:rPr>
          <w:rStyle w:val="StyleBoldUnderline"/>
        </w:rPr>
      </w:pPr>
      <w:r w:rsidRPr="001D562C">
        <w:t xml:space="preserve">The convicted felon, Bruce Carson, served as chief tar sands promoter, claiming "The economic and security value of oil sands expansion will likely outweigh the climate damage that oil sands create." Carson also opposed "clean energy efforts in the U.S." </w:t>
      </w:r>
      <w:r w:rsidRPr="001D562C">
        <w:rPr>
          <w:rStyle w:val="StyleBoldUnderline"/>
        </w:rPr>
        <w:t>Canadian lobbyists undermined US low-carbon fuel standards by lobbying the US government.</w:t>
      </w:r>
    </w:p>
    <w:p w:rsidR="006A6F7B" w:rsidRPr="001D562C" w:rsidRDefault="006A6F7B" w:rsidP="006A6F7B">
      <w:r w:rsidRPr="001D562C">
        <w:t xml:space="preserve">In June 2011, on national television, another Harper henchman, Tom Flanagan, advocated assassinating </w:t>
      </w:r>
      <w:proofErr w:type="spellStart"/>
      <w:r w:rsidRPr="001D562C">
        <w:t>WikiLeaks</w:t>
      </w:r>
      <w:proofErr w:type="spellEnd"/>
      <w:r w:rsidRPr="001D562C">
        <w:t xml:space="preserve"> founder Julian </w:t>
      </w:r>
      <w:proofErr w:type="spellStart"/>
      <w:r w:rsidRPr="001D562C">
        <w:t>Assange</w:t>
      </w:r>
      <w:proofErr w:type="spellEnd"/>
      <w:r w:rsidRPr="001D562C">
        <w:t xml:space="preserve">: "I think </w:t>
      </w:r>
      <w:proofErr w:type="spellStart"/>
      <w:r w:rsidRPr="001D562C">
        <w:t>Assange</w:t>
      </w:r>
      <w:proofErr w:type="spellEnd"/>
      <w:r w:rsidRPr="001D562C">
        <w:t xml:space="preserve"> should be assassinated," he told Canada's CBC. Flanagan has been one of the lead architects of Harper's war on his own people. Before the 2011 election, in Canada's Globe and Mail, Flanagan wrote, "An election is war by other means." He compared an election campaign to Rome's destruction of Carthage, whereby they "razed the city to the ground and sowed salt in the fields so nothing would grow there again."</w:t>
      </w:r>
    </w:p>
    <w:p w:rsidR="009B2585" w:rsidRDefault="006A6F7B" w:rsidP="006A6F7B">
      <w:pPr>
        <w:rPr>
          <w:rStyle w:val="StyleBoldUnderline"/>
        </w:rPr>
      </w:pPr>
      <w:r w:rsidRPr="001D562C">
        <w:t xml:space="preserve">Alan </w:t>
      </w:r>
      <w:proofErr w:type="spellStart"/>
      <w:r w:rsidRPr="001D562C">
        <w:t>Whitehorn</w:t>
      </w:r>
      <w:proofErr w:type="spellEnd"/>
      <w:r w:rsidRPr="001D562C">
        <w:t xml:space="preserve"> of the Royal Military College of Canada wrote, "</w:t>
      </w:r>
      <w:r w:rsidRPr="001D562C">
        <w:rPr>
          <w:rStyle w:val="StyleBoldUnderline"/>
        </w:rPr>
        <w:t>This suggests a paradigm not of civil rivalry between fellow citizens, but all-out extended war to destroy and obliterate the opponent</w:t>
      </w:r>
      <w:r w:rsidRPr="001D562C">
        <w:t xml:space="preserve">. </w:t>
      </w:r>
      <w:r w:rsidRPr="001D562C">
        <w:rPr>
          <w:rStyle w:val="StyleBoldUnderline"/>
        </w:rPr>
        <w:t>This kind of malevolent vision and hostile tone seems antithetical to the democratic spirit</w:t>
      </w:r>
      <w:r w:rsidRPr="001D562C">
        <w:t xml:space="preserve">." Harper's government is now constructing barricades around the Parliament buildings, erecting more jails, and passing tougher criminal codes. </w:t>
      </w:r>
      <w:r w:rsidRPr="001D562C">
        <w:rPr>
          <w:rStyle w:val="StyleBoldUnderline"/>
        </w:rPr>
        <w:t>The Canadian people, who once felt proud of their democratic institutions, now feel like the "enemy" of their own government.</w:t>
      </w:r>
      <w:r w:rsidR="009B2585">
        <w:rPr>
          <w:rStyle w:val="StyleBoldUnderline"/>
        </w:rPr>
        <w:t xml:space="preserve"> </w:t>
      </w:r>
    </w:p>
    <w:p w:rsidR="009B2585" w:rsidRDefault="009B2585" w:rsidP="006A6F7B">
      <w:pPr>
        <w:rPr>
          <w:rStyle w:val="StyleBoldUnderline"/>
        </w:rPr>
      </w:pPr>
    </w:p>
    <w:p w:rsidR="00A95DA8" w:rsidRPr="001D562C" w:rsidRDefault="00A95DA8" w:rsidP="00A95DA8">
      <w:pPr>
        <w:pStyle w:val="Heading1"/>
        <w:rPr>
          <w:rFonts w:cs="Times New Roman"/>
        </w:rPr>
      </w:pPr>
      <w:proofErr w:type="spellStart"/>
      <w:r w:rsidRPr="001D562C">
        <w:rPr>
          <w:rFonts w:cs="Times New Roman"/>
        </w:rPr>
        <w:lastRenderedPageBreak/>
        <w:t>Aff</w:t>
      </w:r>
      <w:proofErr w:type="spellEnd"/>
      <w:r w:rsidRPr="001D562C">
        <w:rPr>
          <w:rFonts w:cs="Times New Roman"/>
        </w:rPr>
        <w:t xml:space="preserve"> Answers</w:t>
      </w:r>
    </w:p>
    <w:p w:rsidR="00A95DA8" w:rsidRPr="001D562C" w:rsidRDefault="00A95DA8" w:rsidP="00A95DA8"/>
    <w:p w:rsidR="006A6F7B" w:rsidRDefault="006216A0" w:rsidP="006A6F7B">
      <w:pPr>
        <w:pStyle w:val="Heading2"/>
      </w:pPr>
      <w:r>
        <w:lastRenderedPageBreak/>
        <w:t>Link Answers</w:t>
      </w:r>
    </w:p>
    <w:p w:rsidR="006A6F7B" w:rsidRPr="006A6F7B" w:rsidRDefault="006A6F7B" w:rsidP="006A6F7B"/>
    <w:p w:rsidR="005A3DE3" w:rsidRDefault="005A3DE3" w:rsidP="006A6F7B">
      <w:pPr>
        <w:pStyle w:val="Heading3"/>
      </w:pPr>
      <w:r>
        <w:lastRenderedPageBreak/>
        <w:t>Government Policies</w:t>
      </w:r>
    </w:p>
    <w:p w:rsidR="005A3DE3" w:rsidRDefault="005A3DE3" w:rsidP="005A3DE3"/>
    <w:p w:rsidR="005A3DE3" w:rsidRPr="005A3DE3" w:rsidRDefault="005A3DE3" w:rsidP="005A3DE3">
      <w:pPr>
        <w:pStyle w:val="Heading4"/>
      </w:pPr>
      <w:r w:rsidRPr="005A3DE3">
        <w:t>The impact is exaggerated and can be offset by governments</w:t>
      </w:r>
    </w:p>
    <w:p w:rsidR="005A3DE3" w:rsidRPr="001D562C" w:rsidRDefault="005A3DE3" w:rsidP="005A3DE3">
      <w:pPr>
        <w:rPr>
          <w:rStyle w:val="StyleStyleBold12pt"/>
        </w:rPr>
      </w:pPr>
      <w:r w:rsidRPr="001D562C">
        <w:rPr>
          <w:rStyle w:val="StyleStyleBold12pt"/>
        </w:rPr>
        <w:t>Ross, Assistant Professor of Political Science at the University of Michigan, Ann Arbor, ‘99</w:t>
      </w:r>
    </w:p>
    <w:p w:rsidR="005A3DE3" w:rsidRPr="001D562C" w:rsidRDefault="005A3DE3" w:rsidP="005A3DE3">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34" w:anchor="astnote" w:history="1">
        <w:r w:rsidRPr="001D562C">
          <w:rPr>
            <w:rStyle w:val="Hyperlink"/>
          </w:rPr>
          <w:t>http://muse.jhu.edu/journals/world_politics/v051/51.2er_karl.html#astnote</w:t>
        </w:r>
      </w:hyperlink>
      <w:r w:rsidRPr="001D562C">
        <w:t>, P.305-307, Accessed: 7/13/13, LPS.)</w:t>
      </w:r>
    </w:p>
    <w:p w:rsidR="005A3DE3" w:rsidRPr="001D562C" w:rsidRDefault="005A3DE3" w:rsidP="005A3DE3">
      <w:pPr>
        <w:rPr>
          <w:rStyle w:val="Emphasis"/>
        </w:rPr>
      </w:pPr>
    </w:p>
    <w:p w:rsidR="009B2585" w:rsidRDefault="005A3DE3" w:rsidP="005A3DE3">
      <w:pPr>
        <w:rPr>
          <w:rStyle w:val="StyleBoldUnderline"/>
        </w:rPr>
      </w:pPr>
      <w:r w:rsidRPr="001D562C">
        <w:rPr>
          <w:rStyle w:val="StyleBoldUnderline"/>
        </w:rPr>
        <w:t xml:space="preserve">In the early 1980s, the Dutch Disease looked like a promising explanation for the ailments of resource exporters. More recent research suggests, however, that it is less common in developing states than originally thought, </w:t>
      </w:r>
      <w:r w:rsidRPr="001D562C">
        <w:rPr>
          <w:rStyle w:val="Emphasis"/>
        </w:rPr>
        <w:t xml:space="preserve">and that governments can usually offset its impact, </w:t>
      </w:r>
      <w:r w:rsidRPr="001D562C">
        <w:rPr>
          <w:rStyle w:val="StyleBoldUnderline"/>
        </w:rPr>
        <w:t>should they feel it necessary.</w:t>
      </w:r>
    </w:p>
    <w:p w:rsidR="009B2585" w:rsidRDefault="005A3DE3" w:rsidP="005A3DE3">
      <w:pPr>
        <w:rPr>
          <w:rStyle w:val="StyleBoldUnderline"/>
        </w:rPr>
      </w:pPr>
      <w:r w:rsidRPr="001D562C">
        <w:t xml:space="preserve">Journalists sometimes use the term "Dutch Disease" to refer to all [End Page 305] economic hardships associated with resource exports. </w:t>
      </w:r>
      <w:bookmarkStart w:id="13" w:name="REF29"/>
      <w:r w:rsidRPr="001D562C">
        <w:fldChar w:fldCharType="begin"/>
      </w:r>
      <w:r w:rsidRPr="001D562C">
        <w:instrText xml:space="preserve"> HYPERLINK "http://muse.jhu.edu/journals/world_politics/v051/51.2er_karl.html" \l "FOOT29" </w:instrText>
      </w:r>
      <w:r w:rsidRPr="001D562C">
        <w:fldChar w:fldCharType="separate"/>
      </w:r>
      <w:r w:rsidRPr="001D562C">
        <w:t>29</w:t>
      </w:r>
      <w:r w:rsidRPr="001D562C">
        <w:fldChar w:fldCharType="end"/>
      </w:r>
      <w:bookmarkEnd w:id="13"/>
      <w:r w:rsidRPr="001D562C">
        <w:t xml:space="preserve"> More formally, however, it describes the combined influence of two effects that commonly follow resource booms. The first is the appreciation of a state's real exchange rate caused by the sharp rise in exports; the second is the tendency of a booming resource sector to draw capital and labor away from a country's manufacturing and agricultural sectors, raising their production costs. Together these effects can lead to a decline in the export of agricultural and manufactured goods and can inflate the cost of goods and services that cannot be imported (the </w:t>
      </w:r>
      <w:proofErr w:type="spellStart"/>
      <w:r w:rsidRPr="001D562C">
        <w:t>nontradable</w:t>
      </w:r>
      <w:proofErr w:type="spellEnd"/>
      <w:r w:rsidRPr="001D562C">
        <w:t xml:space="preserve"> sector). </w:t>
      </w:r>
      <w:bookmarkStart w:id="14" w:name="REF30"/>
      <w:r w:rsidRPr="001D562C">
        <w:fldChar w:fldCharType="begin"/>
      </w:r>
      <w:r w:rsidRPr="001D562C">
        <w:instrText xml:space="preserve"> HYPERLINK "http://muse.jhu.edu/journals/world_politics/v051/51.2er_karl.html" \l "FOOT30" </w:instrText>
      </w:r>
      <w:r w:rsidRPr="001D562C">
        <w:fldChar w:fldCharType="separate"/>
      </w:r>
      <w:r w:rsidRPr="001D562C">
        <w:t>30</w:t>
      </w:r>
      <w:r w:rsidRPr="001D562C">
        <w:fldChar w:fldCharType="end"/>
      </w:r>
      <w:bookmarkEnd w:id="14"/>
      <w:r w:rsidRPr="001D562C">
        <w:t xml:space="preserve"> </w:t>
      </w:r>
      <w:r w:rsidRPr="001D562C">
        <w:rPr>
          <w:sz w:val="12"/>
        </w:rPr>
        <w:t xml:space="preserve">¶ </w:t>
      </w:r>
      <w:r w:rsidRPr="001D562C">
        <w:t xml:space="preserve">Empirical studies now suggest that the Dutch Disease may be less common in developing states and more easily counteracted by governments than initially thought. </w:t>
      </w:r>
      <w:bookmarkStart w:id="15" w:name="REF31"/>
      <w:r w:rsidRPr="001D562C">
        <w:fldChar w:fldCharType="begin"/>
      </w:r>
      <w:r w:rsidRPr="001D562C">
        <w:instrText xml:space="preserve"> HYPERLINK "http://muse.jhu.edu/journals/world_politics/v051/51.2er_karl.html" \l "FOOT31" </w:instrText>
      </w:r>
      <w:r w:rsidRPr="001D562C">
        <w:fldChar w:fldCharType="separate"/>
      </w:r>
      <w:r w:rsidRPr="001D562C">
        <w:t>31</w:t>
      </w:r>
      <w:r w:rsidRPr="001D562C">
        <w:fldChar w:fldCharType="end"/>
      </w:r>
      <w:bookmarkEnd w:id="15"/>
      <w:r w:rsidRPr="001D562C">
        <w:t xml:space="preserve"> Gelb's study of seven oil exporters during the 1971-83 boom found that only four showed a shift of labor and capital away from their agriculture and manufacturing sectors and toward their resource sectors. Other studies have found that the manufacturing sectors of most mineral economies are unharmed by export booms, though their agricultural sectors often suffer. </w:t>
      </w:r>
      <w:bookmarkStart w:id="16" w:name="REF32"/>
      <w:r w:rsidRPr="001D562C">
        <w:fldChar w:fldCharType="begin"/>
      </w:r>
      <w:r w:rsidRPr="001D562C">
        <w:instrText xml:space="preserve"> HYPERLINK "http://muse.jhu.edu/journals/world_politics/v051/51.2er_karl.html" \l "FOOT32" </w:instrText>
      </w:r>
      <w:r w:rsidRPr="001D562C">
        <w:fldChar w:fldCharType="separate"/>
      </w:r>
      <w:r w:rsidRPr="001D562C">
        <w:t>32</w:t>
      </w:r>
      <w:r w:rsidRPr="001D562C">
        <w:fldChar w:fldCharType="end"/>
      </w:r>
      <w:bookmarkEnd w:id="16"/>
      <w:r w:rsidRPr="001D562C">
        <w:t xml:space="preserve"> </w:t>
      </w:r>
      <w:r w:rsidRPr="001D562C">
        <w:rPr>
          <w:sz w:val="12"/>
        </w:rPr>
        <w:t xml:space="preserve">¶ ¶ </w:t>
      </w:r>
      <w:proofErr w:type="gramStart"/>
      <w:r w:rsidRPr="001D562C">
        <w:t>A</w:t>
      </w:r>
      <w:proofErr w:type="gramEnd"/>
      <w:r w:rsidRPr="001D562C">
        <w:t xml:space="preserve"> careful look at the Dutch Disease model helps explain why it fits many developing states poorly. The model assumes that an economy's capital and labor supplies are fixed and fully employed before a boom begins. Under these conditions, a booming resource sector should draw capital and labor away from agriculture and manufacturing, thus raising their production costs. Yet developing states often have labor surpluses, and their resource booms draw in foreign capital and labor, offsetting any local scarcities. </w:t>
      </w:r>
      <w:bookmarkStart w:id="17" w:name="REF33"/>
      <w:r w:rsidRPr="001D562C">
        <w:fldChar w:fldCharType="begin"/>
      </w:r>
      <w:r w:rsidRPr="001D562C">
        <w:instrText xml:space="preserve"> HYPERLINK "http://muse.jhu.edu/journals/world_politics/v051/51.2er_karl.html" \l "FOOT33" </w:instrText>
      </w:r>
      <w:r w:rsidRPr="001D562C">
        <w:fldChar w:fldCharType="separate"/>
      </w:r>
      <w:r w:rsidRPr="001D562C">
        <w:t>33</w:t>
      </w:r>
      <w:r w:rsidRPr="001D562C">
        <w:fldChar w:fldCharType="end"/>
      </w:r>
      <w:bookmarkEnd w:id="17"/>
      <w:r w:rsidRPr="001D562C">
        <w:t xml:space="preserve"> The Dutch Disease model also assumes that domestic and foreign goods are perfect substitutes; if this assumption is eased--reflecting the fact that manufacturers in developing states often import intermediate goods, which become cheaper when [End Page 306] the exchange rate appreciates--then the Dutch Disease may not damage the manufacturing sector's competitiveness. </w:t>
      </w:r>
      <w:bookmarkStart w:id="18" w:name="REF34"/>
      <w:r w:rsidRPr="001D562C">
        <w:fldChar w:fldCharType="begin"/>
      </w:r>
      <w:r w:rsidRPr="001D562C">
        <w:instrText xml:space="preserve"> HYPERLINK "http://muse.jhu.edu/journals/world_politics/v051/51.2er_karl.html" \l "FOOT34" </w:instrText>
      </w:r>
      <w:r w:rsidRPr="001D562C">
        <w:fldChar w:fldCharType="separate"/>
      </w:r>
      <w:r w:rsidRPr="001D562C">
        <w:t>34</w:t>
      </w:r>
      <w:r w:rsidRPr="001D562C">
        <w:fldChar w:fldCharType="end"/>
      </w:r>
      <w:bookmarkEnd w:id="18"/>
      <w:r w:rsidRPr="001D562C">
        <w:t xml:space="preserve"> </w:t>
      </w:r>
      <w:r w:rsidRPr="001D562C">
        <w:rPr>
          <w:sz w:val="12"/>
        </w:rPr>
        <w:t xml:space="preserve">¶ </w:t>
      </w:r>
      <w:proofErr w:type="gramStart"/>
      <w:r w:rsidRPr="001D562C">
        <w:t>Each</w:t>
      </w:r>
      <w:proofErr w:type="gramEnd"/>
      <w:r w:rsidRPr="001D562C">
        <w:t xml:space="preserve"> of these four economic effects can create hardships for resource exporters. Yet to explain why these hardships lead to persistently slow growth--the resource curse--we must also explain why governments fail to take corrective action. </w:t>
      </w:r>
      <w:r w:rsidRPr="001D562C">
        <w:rPr>
          <w:rStyle w:val="StyleBoldUnderline"/>
        </w:rPr>
        <w:t xml:space="preserve">Governments play an exceptionally large role in the resource sectors of almost all developing countries and, at least in theory, have the policy tools to mitigate each of these hardships: </w:t>
      </w:r>
      <w:r w:rsidRPr="001D562C">
        <w:t>they can offset a steady decline in the terms of trade by investing in the productivity of their resource sectors and by diversifying their exports; they can buffer their economies against the vicissitudes of international commodity markets by using commodity stabilization funds and careful fiscal policies; they can use their commodity windfalls to promote upstream and downstream linkages</w:t>
      </w:r>
      <w:r w:rsidRPr="001D562C">
        <w:rPr>
          <w:rStyle w:val="StyleBoldUnderline"/>
        </w:rPr>
        <w:t>; and they can counteract the Dutch Disease by maintaining tight fiscal policies, temporarily subsidizing their agricultural and manufacturing sectors, and placing their windfalls in foreign currency to keep their exchange rates from appreciating.</w:t>
      </w:r>
      <w:r w:rsidR="009B2585">
        <w:rPr>
          <w:rStyle w:val="StyleBoldUnderline"/>
        </w:rPr>
        <w:t xml:space="preserve"> </w:t>
      </w:r>
    </w:p>
    <w:p w:rsidR="009B2585" w:rsidRDefault="009B2585" w:rsidP="005A3DE3">
      <w:pPr>
        <w:rPr>
          <w:rStyle w:val="StyleBoldUnderline"/>
        </w:rPr>
      </w:pPr>
    </w:p>
    <w:p w:rsidR="00FD7B63" w:rsidRDefault="00FD7B63" w:rsidP="00FD7B63">
      <w:pPr>
        <w:pStyle w:val="Heading4"/>
      </w:pPr>
      <w:r>
        <w:t>Extraction</w:t>
      </w:r>
      <w:r>
        <w:t xml:space="preserve"> management solves</w:t>
      </w:r>
    </w:p>
    <w:p w:rsidR="00FD7B63" w:rsidRPr="00C94ABF" w:rsidRDefault="00FD7B63" w:rsidP="00FD7B63">
      <w:pPr>
        <w:rPr>
          <w:rStyle w:val="StyleStyleBold12pt"/>
        </w:rPr>
      </w:pPr>
      <w:proofErr w:type="spellStart"/>
      <w:r w:rsidRPr="00C94ABF">
        <w:rPr>
          <w:rStyle w:val="StyleStyleBold12pt"/>
        </w:rPr>
        <w:t>Biron</w:t>
      </w:r>
      <w:proofErr w:type="spellEnd"/>
      <w:r w:rsidRPr="00C94ABF">
        <w:rPr>
          <w:rStyle w:val="StyleStyleBold12pt"/>
        </w:rPr>
        <w:t>, Inter Press Service, 13</w:t>
      </w:r>
    </w:p>
    <w:p w:rsidR="00FD7B63" w:rsidRDefault="00FD7B63" w:rsidP="00FD7B63">
      <w:r>
        <w:t>[Carey L., 5-16-13, Inter Press Service, “U.S.: RESOURCE MANAGEMENT CENTRAL TO EQUITABLE DEVELOPMENT”, Lexis, accessed 7-10-13]</w:t>
      </w:r>
    </w:p>
    <w:p w:rsidR="00FD7B63" w:rsidRDefault="00FD7B63" w:rsidP="00FD7B63"/>
    <w:p w:rsidR="00FD7B63" w:rsidRDefault="00FD7B63" w:rsidP="00FD7B63">
      <w:r>
        <w:t>Trillions of dollars a year are being produced through extractive industries, but just a tiny percentage of this money is impacting on the lives of poor communities in developing countries, according to a first-of-its-kind study released Wednesday.</w:t>
      </w:r>
    </w:p>
    <w:p w:rsidR="00FD7B63" w:rsidRDefault="00FD7B63" w:rsidP="00FD7B63">
      <w:r>
        <w:t xml:space="preserve">The revenues being produced by exploiting natural resources in developing countries already massively outweigh development-focused foreign aid flows. But according to new research from the Revenue Watch Institute, a global watchdog </w:t>
      </w:r>
      <w:proofErr w:type="gramStart"/>
      <w:r>
        <w:t>group,</w:t>
      </w:r>
      <w:proofErr w:type="gramEnd"/>
      <w:r>
        <w:t xml:space="preserve"> there is a startling correlation between economic dependency on natural resources and low human development indicators.</w:t>
      </w:r>
    </w:p>
    <w:p w:rsidR="00FD7B63" w:rsidRPr="007D7E29" w:rsidRDefault="00FD7B63" w:rsidP="00FD7B63">
      <w:pPr>
        <w:rPr>
          <w:rStyle w:val="StyleBoldUnderline"/>
        </w:rPr>
      </w:pPr>
      <w:r>
        <w:t xml:space="preserve">"The 58 countries [studied] produce 85 percent of the world's petroleum, 90 percent of diamonds and 80 percent of copper. Profits from their extractive sector totaled more than $2.6 trillion in 2010," </w:t>
      </w:r>
      <w:r w:rsidRPr="007D7E29">
        <w:rPr>
          <w:rStyle w:val="StyleBoldUnderline"/>
        </w:rPr>
        <w:t>according to Revenue Watch's new Resource Governance Index, unveiled here Wednesday.</w:t>
      </w:r>
    </w:p>
    <w:p w:rsidR="00FD7B63" w:rsidRDefault="00FD7B63" w:rsidP="00FD7B63">
      <w:r w:rsidRPr="007D7E29">
        <w:rPr>
          <w:rStyle w:val="StyleBoldUnderline"/>
        </w:rPr>
        <w:t>"Revenues from natural resources dwarf international aid:</w:t>
      </w:r>
      <w:r>
        <w:t xml:space="preserve"> In 2011, oil revenues for Nigeria alone were 60 percent higher than total international aid to all of sub-Saharan Africa. The future of these countries depends on how well they manage their oil, gas and minerals."</w:t>
      </w:r>
    </w:p>
    <w:p w:rsidR="00FD7B63" w:rsidRDefault="00FD7B63" w:rsidP="00FD7B63">
      <w:r>
        <w:t>Of those 58 countries, more than 80 percent have reportedly failed to put in place satisfactory standards for openness in these sectors - and half haven't even taken basic steps in this regard.</w:t>
      </w:r>
    </w:p>
    <w:p w:rsidR="00FD7B63" w:rsidRDefault="00FD7B63" w:rsidP="00FD7B63">
      <w:r>
        <w:t>Revenue Watch analysts say the findings constitute a "striking governance deficit". While such problems have been widely known on an anecdotal basis, this is the first time these issues have been systematically disaggregated and compared.</w:t>
      </w:r>
    </w:p>
    <w:p w:rsidR="00FD7B63" w:rsidRDefault="00FD7B63" w:rsidP="00FD7B63">
      <w:r>
        <w:t xml:space="preserve">"The index is a real wake-up call about how far we still have to go in managing public resources effectively and for the betterment of poor populations around the world," Warren </w:t>
      </w:r>
      <w:proofErr w:type="spellStart"/>
      <w:r>
        <w:t>Krafchik</w:t>
      </w:r>
      <w:proofErr w:type="spellEnd"/>
      <w:r>
        <w:t>, director of the International Budget Partnership, a Washington-based project that works to strengthen civil society involvement in public budgeting, told IPS.</w:t>
      </w:r>
    </w:p>
    <w:p w:rsidR="00FD7B63" w:rsidRDefault="00FD7B63" w:rsidP="00FD7B63">
      <w:r>
        <w:t>"Particularly now after the global financial crisis, this data shines a big spotlight on how, while resources can still be transferred from the Global North to the South, the fact is that the South is sitting on really substantial resources of its own. The challenge is how to use those effectively."</w:t>
      </w:r>
    </w:p>
    <w:p w:rsidR="00FD7B63" w:rsidRDefault="00FD7B63" w:rsidP="00FD7B63">
      <w:r>
        <w:t xml:space="preserve">The new data highlight a real opportunity to do something "fundamental" about global poverty, </w:t>
      </w:r>
      <w:proofErr w:type="spellStart"/>
      <w:r>
        <w:t>Krafchik</w:t>
      </w:r>
      <w:proofErr w:type="spellEnd"/>
      <w:r>
        <w:t xml:space="preserve"> notes.</w:t>
      </w:r>
    </w:p>
    <w:p w:rsidR="00FD7B63" w:rsidRDefault="00FD7B63" w:rsidP="00FD7B63">
      <w:r>
        <w:t>"It's really not the amount of public resources that's available that's the primary obstacle to overcoming extreme poverty," he says. "The issue is how those resources are managed and distributed."</w:t>
      </w:r>
    </w:p>
    <w:p w:rsidR="00FD7B63" w:rsidRDefault="00FD7B63" w:rsidP="00FD7B63">
      <w:r>
        <w:t>Similarly, several analysts are suggesting the data could influence discussion on the new international development agenda following the expiration of the Millennium Development Goals (MDGs) in 2015.</w:t>
      </w:r>
    </w:p>
    <w:p w:rsidR="00FD7B63" w:rsidRDefault="00FD7B63" w:rsidP="00FD7B63">
      <w:r>
        <w:t xml:space="preserve">"We're talking about real money here - foreign aid can be used as leverage, but the domestic resources issue is absolutely </w:t>
      </w:r>
      <w:proofErr w:type="gramStart"/>
      <w:r>
        <w:t>key</w:t>
      </w:r>
      <w:proofErr w:type="gramEnd"/>
      <w:r>
        <w:t>," Daniel Kaufmann, president of the Revenue Watch Institute, told a Washington audience Wednesday.</w:t>
      </w:r>
    </w:p>
    <w:p w:rsidR="00FD7B63" w:rsidRDefault="00FD7B63" w:rsidP="00FD7B63">
      <w:r>
        <w:t xml:space="preserve">"Clearly, 2.6 trillion dollars has major transformative potential in terms of translating these natural resources riches into human capital. Further, oil-rich states are three times less likely to </w:t>
      </w:r>
      <w:proofErr w:type="spellStart"/>
      <w:r>
        <w:t>democratise</w:t>
      </w:r>
      <w:proofErr w:type="spellEnd"/>
      <w:r>
        <w:t xml:space="preserve"> than are the non-oil-rich, so this matters from a political standpoint, too. This is the development challenge of the decade."</w:t>
      </w:r>
    </w:p>
    <w:p w:rsidR="00FD7B63" w:rsidRPr="00C94ABF" w:rsidRDefault="00FD7B63" w:rsidP="00FD7B63">
      <w:pPr>
        <w:rPr>
          <w:rStyle w:val="StyleBoldUnderline"/>
        </w:rPr>
      </w:pPr>
      <w:r w:rsidRPr="00C94ABF">
        <w:rPr>
          <w:rStyle w:val="StyleBoldUnderline"/>
        </w:rPr>
        <w:t>No resource curse</w:t>
      </w:r>
    </w:p>
    <w:p w:rsidR="00FD7B63" w:rsidRPr="00C94ABF" w:rsidRDefault="00FD7B63" w:rsidP="00FD7B63">
      <w:pPr>
        <w:rPr>
          <w:rStyle w:val="StyleBoldUnderline"/>
        </w:rPr>
      </w:pPr>
      <w:r w:rsidRPr="00C94ABF">
        <w:rPr>
          <w:rStyle w:val="StyleBoldUnderline"/>
        </w:rPr>
        <w:t>In terms of extractives governance, particular problems appear to be concentrated in northern and southern Africa and the Middle East. Latin America, on the other hand, is seen as generally doing better, with Brazil, Mexico, Chile,</w:t>
      </w:r>
      <w:r>
        <w:t xml:space="preserve"> Colombia and Trinidad &amp; Tobago </w:t>
      </w:r>
      <w:r w:rsidRPr="00C94ABF">
        <w:rPr>
          <w:rStyle w:val="StyleBoldUnderline"/>
        </w:rPr>
        <w:t>all ranked in the top 10.</w:t>
      </w:r>
    </w:p>
    <w:p w:rsidR="00FD7B63" w:rsidRDefault="00FD7B63" w:rsidP="00FD7B63">
      <w:r w:rsidRPr="0099357C">
        <w:rPr>
          <w:rStyle w:val="StyleBoldUnderline"/>
        </w:rPr>
        <w:lastRenderedPageBreak/>
        <w:t>The index is topped by developed countries, with Norway, the United States (though only regarding its extractives work in the Gulf of Mexico</w:t>
      </w:r>
      <w:r>
        <w:t>) and the United Kingdom the only countries rated satisfactory on all indicators. Australia and Canada (though only its sector in Alberta) are also in the top 10.</w:t>
      </w:r>
    </w:p>
    <w:p w:rsidR="00FD7B63" w:rsidRDefault="00FD7B63" w:rsidP="00FD7B63">
      <w:r>
        <w:t>However, the governance findings are more complex, and more interesting, than a simple breakdown of poor versus rich countries. Kaufman says the data rejects "the tired notion of the deterministic 'resource curse'".</w:t>
      </w:r>
    </w:p>
    <w:p w:rsidR="00FD7B63" w:rsidRDefault="00FD7B63" w:rsidP="00FD7B63">
      <w:r>
        <w:t>"The silver lining here is that there's variation - a number of countries have satisfactory performance, and those are in diverse contexts, including in emerging economies," he notes.</w:t>
      </w:r>
    </w:p>
    <w:p w:rsidR="00FD7B63" w:rsidRDefault="00FD7B63" w:rsidP="00FD7B63">
      <w:r>
        <w:t>"Among those that perform poorly are some very rich countries, particularly in the Gulf. Just being rich isn't necessarily an indication that a country is performing well, and being a developing country isn't a rationale for doing poorly."</w:t>
      </w:r>
    </w:p>
    <w:p w:rsidR="00FD7B63" w:rsidRDefault="00FD7B63" w:rsidP="00FD7B63">
      <w:r>
        <w:t>While many are suggesting that the new index will provide an important tool for identifying country-level problems, debate remains over how to rectify these issues. While political will in affected countries will clearly be a paramount factor, potential roles for the international community are less clear.</w:t>
      </w:r>
    </w:p>
    <w:p w:rsidR="00FD7B63" w:rsidRDefault="00FD7B63" w:rsidP="00FD7B63">
      <w:r>
        <w:t>According to numbers offered at a panel discussion here on Wednesday, foreign assistance won't necessarily offer significant leverage towards greater compliance.</w:t>
      </w:r>
    </w:p>
    <w:p w:rsidR="00FD7B63" w:rsidRDefault="00FD7B63" w:rsidP="00FD7B63">
      <w:r>
        <w:t>"Of the 46 countries with below satisfactory levels on this index, just six have external assistance levels greater than five percent of gross domestic product, and only three are higher than 15 percent," George Ingram, a senior fellow at the Brooking Institution, a think tank here, said, suggesting this route of influence is a "dead end".</w:t>
      </w:r>
    </w:p>
    <w:p w:rsidR="00FD7B63" w:rsidRDefault="00FD7B63" w:rsidP="00FD7B63">
      <w:r>
        <w:t xml:space="preserve">"However, that </w:t>
      </w:r>
      <w:r w:rsidRPr="00256D7D">
        <w:rPr>
          <w:rStyle w:val="StyleBoldUnderline"/>
        </w:rPr>
        <w:t>money can be used to enhance the performance of government capability</w:t>
      </w:r>
      <w:r>
        <w:t xml:space="preserve"> a For instance, on taxation, </w:t>
      </w:r>
      <w:r w:rsidRPr="00256D7D">
        <w:rPr>
          <w:rStyle w:val="StyleBoldUnderline"/>
        </w:rPr>
        <w:t>there is a new movement of acknowledging that we need to help developing countries develop their capacity to develop their own revenues."</w:t>
      </w:r>
    </w:p>
    <w:p w:rsidR="00FD7B63" w:rsidRDefault="00FD7B63" w:rsidP="00FD7B63">
      <w:r>
        <w:t xml:space="preserve">Over the past decade, </w:t>
      </w:r>
      <w:r w:rsidRPr="00256D7D">
        <w:rPr>
          <w:rStyle w:val="StyleBoldUnderline"/>
        </w:rPr>
        <w:t>international discussion on natural resources governance has coalesced around a set of standards known as the Extractive Industries Transparency Initiative</w:t>
      </w:r>
      <w:r>
        <w:t xml:space="preserve"> (EITI). According to the EITI website, 21 countries are currently considered compliant with the initiative, while another 16 are pending candidates.</w:t>
      </w:r>
    </w:p>
    <w:p w:rsidR="00FD7B63" w:rsidRDefault="00FD7B63" w:rsidP="00FD7B63">
      <w:r>
        <w:t>Yet EITI is still codifying its standards, and several EITI-compliant countries fared poorly on the new Governance Index. Advocates are particularly calling for the inclusion of contracts in the EITI transparency requirements, and several such major reforms will be discussed next week at an EITI board meeting in Australia.</w:t>
      </w:r>
    </w:p>
    <w:p w:rsidR="00FD7B63" w:rsidRDefault="00FD7B63" w:rsidP="00FD7B63">
      <w:r>
        <w:t>Revenue Watch and others say the most potent role in ensuring government accountability in this regard will fall to national-level civil society.</w:t>
      </w:r>
    </w:p>
    <w:p w:rsidR="00FD7B63" w:rsidRDefault="00FD7B63" w:rsidP="00FD7B63">
      <w:r>
        <w:t xml:space="preserve">"Control over resources traditionally meant power, and the incentives for politicians to give that up are really low," Carlos </w:t>
      </w:r>
      <w:proofErr w:type="spellStart"/>
      <w:r>
        <w:t>Pascual</w:t>
      </w:r>
      <w:proofErr w:type="spellEnd"/>
      <w:r>
        <w:t>, a U.S. State Department official, said Wednesday.</w:t>
      </w:r>
    </w:p>
    <w:p w:rsidR="009B2585" w:rsidRDefault="00FD7B63" w:rsidP="00FD7B63">
      <w:r>
        <w:t xml:space="preserve">"You have to create different incentive structures, and changing that equation will have to strengthen the role of civil society and the political processes by which pressures can be brought on politicians to link their ability to stay in government with how they manage the resource base. </w:t>
      </w:r>
      <w:r w:rsidRPr="00256D7D">
        <w:rPr>
          <w:rStyle w:val="StyleBoldUnderline"/>
        </w:rPr>
        <w:t xml:space="preserve">We're at the very beginning right now on thinking about what the best models may be </w:t>
      </w:r>
      <w:proofErr w:type="gramStart"/>
      <w:r w:rsidRPr="00256D7D">
        <w:rPr>
          <w:rStyle w:val="StyleBoldUnderline"/>
        </w:rPr>
        <w:t>a but</w:t>
      </w:r>
      <w:proofErr w:type="gramEnd"/>
      <w:r w:rsidRPr="00256D7D">
        <w:rPr>
          <w:rStyle w:val="StyleBoldUnderline"/>
        </w:rPr>
        <w:t xml:space="preserve"> at least we're starting to have that discussion."</w:t>
      </w:r>
      <w:r w:rsidR="009B2585">
        <w:t xml:space="preserve"> </w:t>
      </w:r>
    </w:p>
    <w:p w:rsidR="009B2585" w:rsidRDefault="009B2585" w:rsidP="00FD7B63"/>
    <w:p w:rsidR="00745D2D" w:rsidRDefault="00745D2D" w:rsidP="00745D2D">
      <w:pPr>
        <w:pStyle w:val="Heading4"/>
      </w:pPr>
      <w:r>
        <w:t>No link – exchange management solves</w:t>
      </w:r>
    </w:p>
    <w:p w:rsidR="00745D2D" w:rsidRDefault="00745D2D" w:rsidP="00745D2D">
      <w:pPr>
        <w:rPr>
          <w:rStyle w:val="StyleStyleBold12pt"/>
        </w:rPr>
      </w:pPr>
      <w:proofErr w:type="spellStart"/>
      <w:r>
        <w:rPr>
          <w:rStyle w:val="StyleStyleBold12pt"/>
        </w:rPr>
        <w:t>Bernama</w:t>
      </w:r>
      <w:proofErr w:type="spellEnd"/>
      <w:r>
        <w:rPr>
          <w:rStyle w:val="StyleStyleBold12pt"/>
        </w:rPr>
        <w:t xml:space="preserve"> (Mozambique), 12</w:t>
      </w:r>
    </w:p>
    <w:p w:rsidR="00745D2D" w:rsidRDefault="00745D2D" w:rsidP="00745D2D">
      <w:r w:rsidRPr="00E9325D">
        <w:t>[</w:t>
      </w:r>
      <w:r>
        <w:t>11-2-12, Malaysian Government News, No "Dutch Disease" In Mozambique, Says Mozambique's Central Bank”, Lexis, accessed 7-13-13, AFB]</w:t>
      </w:r>
    </w:p>
    <w:p w:rsidR="00745D2D" w:rsidRPr="00E9325D" w:rsidRDefault="00745D2D" w:rsidP="00745D2D"/>
    <w:p w:rsidR="00745D2D" w:rsidRDefault="00745D2D" w:rsidP="00745D2D">
      <w:r>
        <w:t xml:space="preserve">Here is the text of news released by official news agency </w:t>
      </w:r>
      <w:proofErr w:type="spellStart"/>
      <w:r>
        <w:t>Bernama</w:t>
      </w:r>
      <w:proofErr w:type="spellEnd"/>
      <w:r>
        <w:t xml:space="preserve"> on its website:</w:t>
      </w:r>
    </w:p>
    <w:p w:rsidR="00745D2D" w:rsidRDefault="00745D2D" w:rsidP="00745D2D">
      <w:r w:rsidRPr="00E9325D">
        <w:rPr>
          <w:rStyle w:val="StyleBoldUnderline"/>
        </w:rPr>
        <w:lastRenderedPageBreak/>
        <w:t>The Governor of the Bank of Mozambique,</w:t>
      </w:r>
      <w:r>
        <w:t xml:space="preserve"> Ernesto </w:t>
      </w:r>
      <w:r w:rsidRPr="00E9325D">
        <w:rPr>
          <w:rStyle w:val="StyleBoldUnderline"/>
        </w:rPr>
        <w:t>Gove,</w:t>
      </w:r>
      <w:r>
        <w:t xml:space="preserve"> on Tuesday </w:t>
      </w:r>
      <w:r w:rsidRPr="00E9325D">
        <w:rPr>
          <w:rStyle w:val="StyleBoldUnderline"/>
        </w:rPr>
        <w:t>declared that the central bank is prepared to do all in its power "to preserve and consolidate macro-economic stability in the country, including exchange rate stability</w:t>
      </w:r>
      <w:r>
        <w:t>, as an essential condition for more and larger investments and the consequent promotion of economic growth".</w:t>
      </w:r>
    </w:p>
    <w:p w:rsidR="00745D2D" w:rsidRDefault="00745D2D" w:rsidP="00745D2D">
      <w:r>
        <w:t xml:space="preserve">He was speaking at the opening of a one day scientific conference </w:t>
      </w:r>
      <w:proofErr w:type="spellStart"/>
      <w:r>
        <w:t>organised</w:t>
      </w:r>
      <w:proofErr w:type="spellEnd"/>
      <w:r>
        <w:t xml:space="preserve"> by the Bank of Mozambique, at which the exchange rate was the main theme, Mozambican news agency AIM reported.</w:t>
      </w:r>
    </w:p>
    <w:p w:rsidR="00745D2D" w:rsidRDefault="00745D2D" w:rsidP="00745D2D">
      <w:r w:rsidRPr="00E9325D">
        <w:rPr>
          <w:rStyle w:val="StyleBoldUnderline"/>
        </w:rPr>
        <w:t>The exchange rate was an important variable in macro-economic management, said Gove, and it played a role in stimulating economic activity</w:t>
      </w:r>
      <w:r>
        <w:t>.</w:t>
      </w:r>
    </w:p>
    <w:p w:rsidR="00745D2D" w:rsidRDefault="00745D2D" w:rsidP="00745D2D">
      <w:r>
        <w:t>He warned against the knee-jerk belief that devaluing the currency automatically increases the competitiveness of an economy.</w:t>
      </w:r>
    </w:p>
    <w:p w:rsidR="00745D2D" w:rsidRDefault="00745D2D" w:rsidP="00745D2D">
      <w:r>
        <w:t>"For countries such as ours", Gove said, "excessive depreciation of the currency, apart from not guaranteeing long-term gains in competitiveness, may have pernicious effects on domestic production, if economic agents, faced with the extraordinary gains provided by the exchange rate, cease to invest in innovation and in modernizing their productive units".</w:t>
      </w:r>
    </w:p>
    <w:p w:rsidR="00745D2D" w:rsidRPr="00E9325D" w:rsidRDefault="00745D2D" w:rsidP="00745D2D">
      <w:pPr>
        <w:rPr>
          <w:rStyle w:val="StyleBoldUnderline"/>
        </w:rPr>
      </w:pPr>
      <w:r w:rsidRPr="00E9325D">
        <w:rPr>
          <w:rStyle w:val="StyleBoldUnderline"/>
        </w:rPr>
        <w:t>He acknowledged that some analysts (notably Nobel economics laureate</w:t>
      </w:r>
      <w:r>
        <w:t xml:space="preserve"> Joseph </w:t>
      </w:r>
      <w:proofErr w:type="spellStart"/>
      <w:r w:rsidRPr="00E9325D">
        <w:rPr>
          <w:rStyle w:val="StyleBoldUnderline"/>
        </w:rPr>
        <w:t>Stiglitz</w:t>
      </w:r>
      <w:proofErr w:type="spellEnd"/>
      <w:r w:rsidRPr="00E9325D">
        <w:rPr>
          <w:rStyle w:val="StyleBoldUnderline"/>
        </w:rPr>
        <w:t>) have expressed worries about a possible outbreak of "Dutch disease" in Mozambique.</w:t>
      </w:r>
    </w:p>
    <w:p w:rsidR="00745D2D" w:rsidRDefault="00745D2D" w:rsidP="00745D2D">
      <w:r w:rsidRPr="00E9325D">
        <w:rPr>
          <w:rStyle w:val="StyleBoldUnderline"/>
        </w:rPr>
        <w:t>"Dutch disease" is the phenomenon that has occurred in countries rich in natural r</w:t>
      </w:r>
      <w:r>
        <w:t>esources whereby an increase in revenues from natural resources, or from foreign aid, makes the country's s currency stronger, resulting in the nation's other exports becoming more expensive for other countries to buy, which in turn makes the manufacturing sector less competitive.</w:t>
      </w:r>
    </w:p>
    <w:p w:rsidR="00745D2D" w:rsidRDefault="00745D2D" w:rsidP="00745D2D">
      <w:r>
        <w:t>Gove said that the central bank has, to date, not noticed any signs of Dutch disease in the Mozambican economy.</w:t>
      </w:r>
    </w:p>
    <w:p w:rsidR="00745D2D" w:rsidRDefault="00745D2D" w:rsidP="00745D2D">
      <w:r>
        <w:t>He cited an article in an IMF magazine from 2005 which concluded that the Mozambican economy had managed to absorb completely all foreign aid that entered, thus avoiding any harmful appreciation of the currency.</w:t>
      </w:r>
    </w:p>
    <w:p w:rsidR="00745D2D" w:rsidRDefault="00745D2D" w:rsidP="00745D2D">
      <w:r>
        <w:t>Subsequent studies by staff of the Bank of Mozambique had also shown there is little evidence of the occurrence of Dutch disease.</w:t>
      </w:r>
    </w:p>
    <w:p w:rsidR="00745D2D" w:rsidRPr="00E9325D" w:rsidRDefault="00745D2D" w:rsidP="00745D2D">
      <w:pPr>
        <w:rPr>
          <w:rStyle w:val="StyleBoldUnderline"/>
        </w:rPr>
      </w:pPr>
      <w:r w:rsidRPr="00E9325D">
        <w:rPr>
          <w:rStyle w:val="StyleBoldUnderline"/>
        </w:rPr>
        <w:t>The danger of Dutch disease is now posed, not by inflows of foreign aid, but by the boom in mineral resources. But Gove clearly thought the danger had been overstated.</w:t>
      </w:r>
    </w:p>
    <w:p w:rsidR="00745D2D" w:rsidRPr="00E9325D" w:rsidRDefault="00745D2D" w:rsidP="00745D2D">
      <w:pPr>
        <w:rPr>
          <w:rStyle w:val="StyleBoldUnderline"/>
        </w:rPr>
      </w:pPr>
      <w:r w:rsidRPr="00E9325D">
        <w:rPr>
          <w:rStyle w:val="StyleBoldUnderline"/>
        </w:rPr>
        <w:t>"We have embraced prudent exchange management", he said, "adjusting our interventions in the markets in order to influence, but not determine, the exchange rate so that it remains at levels which ensure, in the medium term, real gains in competitiveness".</w:t>
      </w:r>
    </w:p>
    <w:p w:rsidR="00745D2D" w:rsidRPr="00E9325D" w:rsidRDefault="00745D2D" w:rsidP="00745D2D">
      <w:pPr>
        <w:rPr>
          <w:rStyle w:val="StyleBoldUnderline"/>
        </w:rPr>
      </w:pPr>
      <w:r w:rsidRPr="00E9325D">
        <w:rPr>
          <w:rStyle w:val="StyleBoldUnderline"/>
        </w:rPr>
        <w:t xml:space="preserve">"Since the </w:t>
      </w:r>
      <w:proofErr w:type="spellStart"/>
      <w:r w:rsidRPr="00E9325D">
        <w:rPr>
          <w:rStyle w:val="StyleBoldUnderline"/>
        </w:rPr>
        <w:t>liberalisation</w:t>
      </w:r>
      <w:proofErr w:type="spellEnd"/>
      <w:r w:rsidRPr="00E9325D">
        <w:rPr>
          <w:rStyle w:val="StyleBoldUnderline"/>
        </w:rPr>
        <w:t xml:space="preserve"> of exchange rates in 1993", he continued, "the rate has floated freely and around its equilibrium level, and there have been no signs of Dutch disease in our country".</w:t>
      </w:r>
    </w:p>
    <w:p w:rsidR="00745D2D" w:rsidRDefault="00745D2D" w:rsidP="00745D2D">
      <w:r>
        <w:t xml:space="preserve">Nonetheless, </w:t>
      </w:r>
      <w:r w:rsidRPr="00E9325D">
        <w:rPr>
          <w:rStyle w:val="StyleBoldUnderline"/>
        </w:rPr>
        <w:t>the Bank was well aware that "the exploitation of non-renewable natural resources will require from us considerable adjustments in the operation of monetary and exchange policy so as to ensure that the expected massive increase in export revenue from the projects now under implementation does not endanger the external competitiveness of the exchange rate or result in Dutch disease".</w:t>
      </w:r>
    </w:p>
    <w:p w:rsidR="00745D2D" w:rsidRDefault="00745D2D" w:rsidP="00745D2D">
      <w:r>
        <w:t xml:space="preserve">The Bank, Gove added, was proud of its role in keeping the Mozambican currency, the metical, "stable and competitive". The metical was a credible currency, widely </w:t>
      </w:r>
      <w:proofErr w:type="spellStart"/>
      <w:r>
        <w:t>recognised</w:t>
      </w:r>
      <w:proofErr w:type="spellEnd"/>
      <w:r>
        <w:t xml:space="preserve"> as such outside of Mozambique, and Gove was sure that currency stability had played a key role in attracting investment.</w:t>
      </w:r>
    </w:p>
    <w:p w:rsidR="00745D2D" w:rsidRDefault="00745D2D" w:rsidP="00745D2D"/>
    <w:p w:rsidR="009B2585" w:rsidRPr="008F4FEB" w:rsidRDefault="009B2585" w:rsidP="009B2585">
      <w:pPr>
        <w:pStyle w:val="Heading4"/>
      </w:pPr>
      <w:r w:rsidRPr="008F4FEB">
        <w:t>Increasing oil production does not cause conflict and can avoid Dutch disease- countercyclical policies solve</w:t>
      </w:r>
    </w:p>
    <w:p w:rsidR="009B2585" w:rsidRPr="008F4FEB" w:rsidRDefault="009B2585" w:rsidP="009B2585">
      <w:pPr>
        <w:rPr>
          <w:rStyle w:val="StyleStyleBold12pt"/>
        </w:rPr>
      </w:pPr>
      <w:proofErr w:type="spellStart"/>
      <w:r w:rsidRPr="008F4FEB">
        <w:rPr>
          <w:rStyle w:val="StyleStyleBold12pt"/>
        </w:rPr>
        <w:t>Viscidi</w:t>
      </w:r>
      <w:proofErr w:type="spellEnd"/>
      <w:r w:rsidRPr="008F4FEB">
        <w:rPr>
          <w:rStyle w:val="StyleStyleBold12pt"/>
        </w:rPr>
        <w:t>, Energy Intelligence Group Latin America Team Leader, 8</w:t>
      </w:r>
    </w:p>
    <w:p w:rsidR="009B2585" w:rsidRPr="008F4FEB" w:rsidRDefault="009B2585" w:rsidP="009B2585">
      <w:r w:rsidRPr="008F4FEB">
        <w:t>[Lisa, 6-27-8, Energy Compass, “Latin America: Mild Curse,” accessed 7-13-13, MSG]</w:t>
      </w:r>
    </w:p>
    <w:p w:rsidR="009B2585" w:rsidRPr="001D562C" w:rsidRDefault="009B2585" w:rsidP="009B2585"/>
    <w:p w:rsidR="009B2585" w:rsidRPr="001D562C" w:rsidRDefault="009B2585" w:rsidP="009B2585">
      <w:r w:rsidRPr="001D562C">
        <w:rPr>
          <w:rStyle w:val="StyleBoldUnderline"/>
        </w:rPr>
        <w:lastRenderedPageBreak/>
        <w:t xml:space="preserve">Examples of oil exacerbating civil conflict are rare in South </w:t>
      </w:r>
      <w:proofErr w:type="gramStart"/>
      <w:r w:rsidRPr="001D562C">
        <w:rPr>
          <w:rStyle w:val="StyleBoldUnderline"/>
        </w:rPr>
        <w:t>America</w:t>
      </w:r>
      <w:r w:rsidRPr="001D562C">
        <w:t xml:space="preserve"> ,</w:t>
      </w:r>
      <w:proofErr w:type="gramEnd"/>
      <w:r w:rsidRPr="001D562C">
        <w:t xml:space="preserve"> although in Colombia , guerrillas and paramilitaries are funded partly through extortion. But resource revenue can aggravate social schisms. In </w:t>
      </w:r>
      <w:proofErr w:type="gramStart"/>
      <w:r w:rsidRPr="001D562C">
        <w:t>Bolivia ,</w:t>
      </w:r>
      <w:proofErr w:type="gramEnd"/>
      <w:r w:rsidRPr="001D562C">
        <w:t xml:space="preserve"> the provinces of Santa Cruz and Tarija , which produce much of the country's oil and gas, are demanding greater control over their hydrocarbon revenues, in a struggle that pits Bolivia 's poor indigenous majority from the highlands against the European-descended minority controlling the rich lowlands. "The distribution of natural gas has become a proxy for deeper, ethnic and regional polarization," Shifter says.</w:t>
      </w:r>
    </w:p>
    <w:p w:rsidR="009B2585" w:rsidRDefault="009B2585" w:rsidP="009B2585">
      <w:r w:rsidRPr="001D562C">
        <w:rPr>
          <w:rStyle w:val="StyleBoldUnderline"/>
        </w:rPr>
        <w:t xml:space="preserve">Governments can avoid squandering resources by establishing a stabilization fund to promote countercyclical policy. Chile has successfully smoothed out copper revenues through such a fund. </w:t>
      </w:r>
      <w:proofErr w:type="gramStart"/>
      <w:r w:rsidRPr="001D562C">
        <w:rPr>
          <w:rStyle w:val="StyleBoldUnderline"/>
        </w:rPr>
        <w:t>Venezuela ,</w:t>
      </w:r>
      <w:proofErr w:type="gramEnd"/>
      <w:r w:rsidRPr="001D562C">
        <w:rPr>
          <w:rStyle w:val="StyleBoldUnderline"/>
        </w:rPr>
        <w:t xml:space="preserve"> Ecuador and Bolivia all established similar funds in the 1990s,</w:t>
      </w:r>
      <w:r w:rsidRPr="001D562C">
        <w:t xml:space="preserve"> but have started to dip into them to increase social spending.</w:t>
      </w:r>
      <w:r>
        <w:t xml:space="preserve">  </w:t>
      </w:r>
    </w:p>
    <w:p w:rsidR="009B2585" w:rsidRDefault="009B2585" w:rsidP="009B2585"/>
    <w:p w:rsidR="006A6F7B" w:rsidRPr="001D562C" w:rsidRDefault="00303D62" w:rsidP="006A6F7B">
      <w:pPr>
        <w:pStyle w:val="Heading3"/>
      </w:pPr>
      <w:r>
        <w:lastRenderedPageBreak/>
        <w:t xml:space="preserve">Governance </w:t>
      </w:r>
      <w:r w:rsidR="006A6F7B">
        <w:t>Solves</w:t>
      </w:r>
    </w:p>
    <w:p w:rsidR="006A6F7B" w:rsidRDefault="006A6F7B" w:rsidP="006A6F7B"/>
    <w:p w:rsidR="00303D62" w:rsidRPr="007D7E29" w:rsidRDefault="00303D62" w:rsidP="00303D62">
      <w:pPr>
        <w:pStyle w:val="Heading4"/>
      </w:pPr>
      <w:r>
        <w:t>No inevitable resource curse</w:t>
      </w:r>
      <w:r>
        <w:t xml:space="preserve"> – governance policies</w:t>
      </w:r>
    </w:p>
    <w:p w:rsidR="00303D62" w:rsidRPr="007D7E29" w:rsidRDefault="00303D62" w:rsidP="00303D62">
      <w:pPr>
        <w:rPr>
          <w:rStyle w:val="StyleStyleBold12pt"/>
        </w:rPr>
      </w:pPr>
      <w:r w:rsidRPr="007D7E29">
        <w:rPr>
          <w:rStyle w:val="StyleStyleBold12pt"/>
        </w:rPr>
        <w:t>Craig, Voice of America News, 5-16-13</w:t>
      </w:r>
    </w:p>
    <w:p w:rsidR="00303D62" w:rsidRDefault="00303D62" w:rsidP="00303D62">
      <w:r>
        <w:t>[Jill, Voice of America News, “South Sudan 'Failing' at Resource Management”, Lexis, accessed 7-10-13]</w:t>
      </w:r>
    </w:p>
    <w:p w:rsidR="00303D62" w:rsidRDefault="00303D62" w:rsidP="00303D62"/>
    <w:p w:rsidR="00303D62" w:rsidRPr="007D7E29" w:rsidRDefault="00303D62" w:rsidP="00303D62">
      <w:pPr>
        <w:rPr>
          <w:rStyle w:val="StyleBoldUnderline"/>
        </w:rPr>
      </w:pPr>
      <w:r>
        <w:t xml:space="preserve">WASHINGTON - </w:t>
      </w:r>
      <w:r w:rsidRPr="007D7E29">
        <w:rPr>
          <w:rStyle w:val="StyleBoldUnderline"/>
        </w:rPr>
        <w:t>A new report says one billion people could have their lives transformed with better governance and management of their countries' natural resources.</w:t>
      </w:r>
    </w:p>
    <w:p w:rsidR="00303D62" w:rsidRDefault="00303D62" w:rsidP="00303D62">
      <w:r w:rsidRPr="007D7E29">
        <w:rPr>
          <w:rStyle w:val="StyleBoldUnderline"/>
        </w:rPr>
        <w:t>The study by Revenue Watch</w:t>
      </w:r>
      <w:r>
        <w:t xml:space="preserve">, which was released Wednesday in Washington, D.C., </w:t>
      </w:r>
      <w:r w:rsidRPr="007D7E29">
        <w:rPr>
          <w:rStyle w:val="StyleBoldUnderline"/>
        </w:rPr>
        <w:t>says that less than 20 percent of the 58 countries studied "embraced openness and accountability."</w:t>
      </w:r>
      <w:r>
        <w:t xml:space="preserve"> These 58 countries produce 85 percent of the world's petroleum, 90 percent of the world's diamonds, and 80 percent of the world's copper, according to Revenue Watch.</w:t>
      </w:r>
    </w:p>
    <w:p w:rsidR="00303D62" w:rsidRPr="007D7E29" w:rsidRDefault="00303D62" w:rsidP="00303D62">
      <w:pPr>
        <w:rPr>
          <w:rStyle w:val="StyleBoldUnderline"/>
        </w:rPr>
      </w:pPr>
      <w:r w:rsidRPr="007D7E29">
        <w:rPr>
          <w:rStyle w:val="StyleBoldUnderline"/>
        </w:rPr>
        <w:t>Revenue Watch</w:t>
      </w:r>
      <w:r>
        <w:t xml:space="preserve"> is a New York based non-profit that, according to its website, </w:t>
      </w:r>
      <w:r w:rsidRPr="007D7E29">
        <w:rPr>
          <w:rStyle w:val="StyleBoldUnderline"/>
        </w:rPr>
        <w:t>works to reduce corruption and improve governance in resource rich countries.</w:t>
      </w:r>
    </w:p>
    <w:p w:rsidR="00303D62" w:rsidRDefault="00303D62" w:rsidP="00303D62">
      <w:r>
        <w:t>The 58 countries in the study were evaluated on four factors - institutional and legal setting, reporting practices, safeguards and quality controls, and general governance environment.</w:t>
      </w:r>
    </w:p>
    <w:p w:rsidR="00303D62" w:rsidRDefault="00303D62" w:rsidP="00303D62">
      <w:r>
        <w:t>Revenue Watch says that most of the worst performers depend almost exclusively upon revenues from natural resources as their main source of income. South Sudan, the most oil dependent country in the world, received a failing grade, ranking 50th out of the 58 countries.</w:t>
      </w:r>
    </w:p>
    <w:p w:rsidR="00303D62" w:rsidRDefault="00303D62" w:rsidP="00303D62">
      <w:r>
        <w:t xml:space="preserve">Revenue Watch analyst Marie </w:t>
      </w:r>
      <w:proofErr w:type="spellStart"/>
      <w:r>
        <w:t>Lintzer</w:t>
      </w:r>
      <w:proofErr w:type="spellEnd"/>
      <w:r>
        <w:t>, an analyst with Research Watch, worked on the project.</w:t>
      </w:r>
    </w:p>
    <w:p w:rsidR="00303D62" w:rsidRDefault="00303D62" w:rsidP="00303D62">
      <w:r>
        <w:t>"They don't have an open and transparent oil sector," she said. "By that, we mean that they do not publish a lot of information about the oil revenues that they get, and their checks and balances are weak."</w:t>
      </w:r>
    </w:p>
    <w:p w:rsidR="00303D62" w:rsidRDefault="00303D62" w:rsidP="00303D62">
      <w:r>
        <w:t xml:space="preserve">"And actually the only part where South Sudan scores really high on our index is regarding the institutional arrangements," she continued. "They have laws in place and since </w:t>
      </w:r>
      <w:proofErr w:type="gramStart"/>
      <w:r>
        <w:t>2011,</w:t>
      </w:r>
      <w:proofErr w:type="gramEnd"/>
      <w:r>
        <w:t xml:space="preserve"> they have issued some laws regarding transparency in the oil sector. And South Sudan has a very high score in that respect."</w:t>
      </w:r>
    </w:p>
    <w:p w:rsidR="00303D62" w:rsidRDefault="00303D62" w:rsidP="00303D62">
      <w:r>
        <w:t xml:space="preserve">But, </w:t>
      </w:r>
      <w:proofErr w:type="spellStart"/>
      <w:r>
        <w:t>Lintzer</w:t>
      </w:r>
      <w:proofErr w:type="spellEnd"/>
      <w:r>
        <w:t xml:space="preserve"> added that while South Sudan may have laws on the books, such as the 2012 Petroleum Act, implementation of the laws is a problem.</w:t>
      </w:r>
    </w:p>
    <w:p w:rsidR="00303D62" w:rsidRDefault="00303D62" w:rsidP="00303D62">
      <w:r>
        <w:t xml:space="preserve">"For now, none of the government agencies have been publishing information, so you can't really find anything," she said. "Whether it's reports that have been published by ministries, or online, that was the main difficulty. </w:t>
      </w:r>
      <w:proofErr w:type="gramStart"/>
      <w:r>
        <w:t>Because you don't have any information on the sector."</w:t>
      </w:r>
      <w:proofErr w:type="gramEnd"/>
    </w:p>
    <w:p w:rsidR="00303D62" w:rsidRDefault="00303D62" w:rsidP="00303D62">
      <w:r>
        <w:t xml:space="preserve">South Sudan's dependence on its oil sector makes better governance a priority, according to </w:t>
      </w:r>
      <w:proofErr w:type="spellStart"/>
      <w:r>
        <w:t>Lintzer</w:t>
      </w:r>
      <w:proofErr w:type="spellEnd"/>
      <w:r>
        <w:t>.</w:t>
      </w:r>
    </w:p>
    <w:p w:rsidR="00303D62" w:rsidRDefault="00303D62" w:rsidP="00303D62">
      <w:r>
        <w:t>"Their entire economy is based on oil. And therefore, managing well your oil sector and having an accountable and transparent oil sector is important for the economic development of that country and for the sustainability of the economic growth that would go with that."</w:t>
      </w:r>
    </w:p>
    <w:p w:rsidR="00303D62" w:rsidRDefault="00303D62" w:rsidP="00303D62">
      <w:r>
        <w:t>Revenue Watch President Daniel Kaufmann agreed, saying the issue is not only important for South Sudan, but also for other countries ranking poorly on the index.</w:t>
      </w:r>
    </w:p>
    <w:p w:rsidR="00303D62" w:rsidRPr="00E9325D" w:rsidRDefault="00303D62" w:rsidP="00303D62">
      <w:pPr>
        <w:rPr>
          <w:rStyle w:val="StyleBoldUnderline"/>
        </w:rPr>
      </w:pPr>
      <w:r>
        <w:t xml:space="preserve">"But in terms of a development challenge of this decade, </w:t>
      </w:r>
      <w:r w:rsidRPr="00E9325D">
        <w:rPr>
          <w:rStyle w:val="StyleBoldUnderline"/>
        </w:rPr>
        <w:t xml:space="preserve">for these countries, it is the management, the better governance, anti-corruption in natural resources," he said. </w:t>
      </w:r>
      <w:proofErr w:type="gramStart"/>
      <w:r w:rsidRPr="00E9325D">
        <w:rPr>
          <w:rStyle w:val="StyleBoldUnderline"/>
        </w:rPr>
        <w:t>"Because that is basically where their domestic resources lie."</w:t>
      </w:r>
      <w:proofErr w:type="gramEnd"/>
    </w:p>
    <w:p w:rsidR="00303D62" w:rsidRPr="00E9325D" w:rsidRDefault="00303D62" w:rsidP="00303D62">
      <w:pPr>
        <w:rPr>
          <w:rStyle w:val="StyleBoldUnderline"/>
        </w:rPr>
      </w:pPr>
      <w:r>
        <w:t xml:space="preserve">However, the Revenue Watch report states that </w:t>
      </w:r>
      <w:r w:rsidRPr="00E9325D">
        <w:rPr>
          <w:rStyle w:val="StyleBoldUnderline"/>
        </w:rPr>
        <w:t>being wealthy is not a precondition for good governance of resources. The report said six of the top 11 performers on the index are middle-income countries, including Mexico, Colombia, and Peru.</w:t>
      </w:r>
    </w:p>
    <w:p w:rsidR="00303D62" w:rsidRPr="00E9325D" w:rsidRDefault="00303D62" w:rsidP="00303D62">
      <w:pPr>
        <w:rPr>
          <w:rStyle w:val="StyleBoldUnderline"/>
        </w:rPr>
      </w:pPr>
      <w:r w:rsidRPr="00E9325D">
        <w:rPr>
          <w:rStyle w:val="StyleBoldUnderline"/>
        </w:rPr>
        <w:t>"The silver lining is that some are performing satisfactorily, and that shows that it can be done, that there's no such thing as a deterministic resource curse," Kaufmann explained. Those countries that are doing satisfactorily are not all rich industrialized countries. And that's very interesting news from this data report."</w:t>
      </w:r>
    </w:p>
    <w:p w:rsidR="00303D62" w:rsidRDefault="00303D62" w:rsidP="00303D62">
      <w:r>
        <w:lastRenderedPageBreak/>
        <w:t>Revenue Watch said the future of sub-Saharan African countries will depend on how well they manage their oil, gas, and mineral resources.</w:t>
      </w:r>
    </w:p>
    <w:p w:rsidR="00303D62" w:rsidRPr="001D562C" w:rsidRDefault="00303D62" w:rsidP="006A6F7B"/>
    <w:p w:rsidR="006A6F7B" w:rsidRPr="001D562C" w:rsidRDefault="006A6F7B" w:rsidP="006A6F7B">
      <w:pPr>
        <w:pStyle w:val="Heading4"/>
        <w:rPr>
          <w:rFonts w:cs="Times New Roman"/>
        </w:rPr>
      </w:pPr>
      <w:r>
        <w:rPr>
          <w:rFonts w:cs="Times New Roman"/>
        </w:rPr>
        <w:t>Transparency solves – empirically proven</w:t>
      </w:r>
    </w:p>
    <w:p w:rsidR="006A6F7B" w:rsidRPr="001D562C" w:rsidRDefault="006A6F7B" w:rsidP="006A6F7B">
      <w:pPr>
        <w:rPr>
          <w:rStyle w:val="StyleStyleBold12pt"/>
        </w:rPr>
      </w:pPr>
      <w:proofErr w:type="spellStart"/>
      <w:r w:rsidRPr="001D562C">
        <w:rPr>
          <w:rStyle w:val="StyleStyleBold12pt"/>
        </w:rPr>
        <w:t>Naim</w:t>
      </w:r>
      <w:proofErr w:type="spellEnd"/>
      <w:r w:rsidRPr="001D562C">
        <w:rPr>
          <w:rStyle w:val="StyleStyleBold12pt"/>
        </w:rPr>
        <w:t>, Foreign Policy editor, 9</w:t>
      </w:r>
    </w:p>
    <w:p w:rsidR="006A6F7B" w:rsidRPr="001D562C" w:rsidRDefault="006A6F7B" w:rsidP="006A6F7B">
      <w:r w:rsidRPr="001D562C">
        <w:t>[</w:t>
      </w:r>
      <w:proofErr w:type="spellStart"/>
      <w:r w:rsidRPr="001D562C">
        <w:t>Moises</w:t>
      </w:r>
      <w:proofErr w:type="spellEnd"/>
      <w:r w:rsidRPr="001D562C">
        <w:t>, 8-31-9, The Devil's Excrement, Lexis, accessed 7-13-13, JB]</w:t>
      </w:r>
    </w:p>
    <w:p w:rsidR="006A6F7B" w:rsidRPr="001D562C" w:rsidRDefault="006A6F7B" w:rsidP="006A6F7B"/>
    <w:p w:rsidR="006A6F7B" w:rsidRPr="001D562C" w:rsidRDefault="006A6F7B" w:rsidP="006A6F7B">
      <w:pPr>
        <w:rPr>
          <w:rStyle w:val="StyleBoldUnderline"/>
        </w:rPr>
      </w:pPr>
      <w:r w:rsidRPr="001D562C">
        <w:rPr>
          <w:rStyle w:val="StyleBoldUnderline"/>
        </w:rPr>
        <w:t>One promising new idea is to force multinational corporations to be more transparent about their contracts, investments, tax payments, and revenues in poor countries. The premise is that more transparent information will curtail the ability of unaccountable politicians to use national resources as if they were their own.</w:t>
      </w:r>
      <w:r w:rsidRPr="001D562C">
        <w:t xml:space="preserve"> Not all multinationals are accountable and willing to play by these rules, however, and it </w:t>
      </w:r>
      <w:r w:rsidRPr="001D562C">
        <w:rPr>
          <w:rStyle w:val="StyleBoldUnderline"/>
        </w:rPr>
        <w:t xml:space="preserve">takes more than the threat of posting a report on the Internet to stop a deeply entrenched </w:t>
      </w:r>
      <w:proofErr w:type="spellStart"/>
      <w:r w:rsidRPr="001D562C">
        <w:rPr>
          <w:rStyle w:val="StyleBoldUnderline"/>
        </w:rPr>
        <w:t>kleptocracy</w:t>
      </w:r>
      <w:proofErr w:type="spellEnd"/>
      <w:r w:rsidRPr="001D562C">
        <w:rPr>
          <w:rStyle w:val="StyleBoldUnderline"/>
        </w:rPr>
        <w:t xml:space="preserve"> from stealing.</w:t>
      </w:r>
    </w:p>
    <w:p w:rsidR="009B2585" w:rsidRDefault="006A6F7B" w:rsidP="006A6F7B">
      <w:pPr>
        <w:rPr>
          <w:rStyle w:val="StyleBoldUnderline"/>
        </w:rPr>
      </w:pPr>
      <w:r w:rsidRPr="001D562C">
        <w:t xml:space="preserve">So, </w:t>
      </w:r>
      <w:r w:rsidRPr="001D562C">
        <w:rPr>
          <w:rStyle w:val="StyleBoldUnderline"/>
        </w:rPr>
        <w:t>is all hope lost for poor countries with rich natural resources</w:t>
      </w:r>
      <w:r w:rsidRPr="001D562C">
        <w:t xml:space="preserve">? </w:t>
      </w:r>
      <w:r w:rsidRPr="001D562C">
        <w:rPr>
          <w:rStyle w:val="StyleBoldUnderline"/>
        </w:rPr>
        <w:t>Not quite. Chile and Botswana stand out as success stories on continents where the resource curse has otherwise wreaked havoc</w:t>
      </w:r>
      <w:r w:rsidRPr="001D562C">
        <w:t xml:space="preserve">. Their experiences confirm what we know is needed to inoculate a country from the oil curse. But why they were able to do so is still a mystery. Answers such as </w:t>
      </w:r>
      <w:proofErr w:type="spellStart"/>
      <w:r w:rsidRPr="001D562C">
        <w:t>œgood</w:t>
      </w:r>
      <w:proofErr w:type="spellEnd"/>
      <w:r w:rsidRPr="001D562C">
        <w:t xml:space="preserve"> leadership, </w:t>
      </w:r>
      <w:proofErr w:type="spellStart"/>
      <w:r w:rsidRPr="001D562C">
        <w:t>œstrong</w:t>
      </w:r>
      <w:proofErr w:type="spellEnd"/>
      <w:r w:rsidRPr="001D562C">
        <w:t xml:space="preserve"> governance, and </w:t>
      </w:r>
      <w:proofErr w:type="spellStart"/>
      <w:r w:rsidRPr="001D562C">
        <w:t>œreliable</w:t>
      </w:r>
      <w:proofErr w:type="spellEnd"/>
      <w:r w:rsidRPr="001D562C">
        <w:t xml:space="preserve"> institutions only serve to mask our ignorance. </w:t>
      </w:r>
      <w:r w:rsidRPr="001D562C">
        <w:rPr>
          <w:rStyle w:val="StyleBoldUnderline"/>
        </w:rPr>
        <w:t>Unlocking the secret of what enabled these two poor countries to successfully lift the resource curse can spare millions from the devils excrement. But nobody has done it yet.</w:t>
      </w:r>
      <w:r w:rsidR="009B2585">
        <w:rPr>
          <w:rStyle w:val="StyleBoldUnderline"/>
        </w:rPr>
        <w:t xml:space="preserve"> </w:t>
      </w:r>
    </w:p>
    <w:p w:rsidR="009B2585" w:rsidRDefault="009B2585" w:rsidP="006A6F7B">
      <w:pPr>
        <w:rPr>
          <w:rStyle w:val="StyleBoldUnderline"/>
        </w:rPr>
      </w:pPr>
    </w:p>
    <w:p w:rsidR="002227DA" w:rsidRPr="008F4FEB" w:rsidRDefault="002227DA" w:rsidP="002227DA"/>
    <w:p w:rsidR="008F4FEB" w:rsidRDefault="008F4FEB" w:rsidP="008F4FEB">
      <w:pPr>
        <w:pStyle w:val="Heading3"/>
        <w:rPr>
          <w:rFonts w:cs="Times New Roman"/>
        </w:rPr>
      </w:pPr>
      <w:r>
        <w:rPr>
          <w:rFonts w:cs="Times New Roman"/>
        </w:rPr>
        <w:lastRenderedPageBreak/>
        <w:t>Avoidable –</w:t>
      </w:r>
      <w:r w:rsidRPr="001D562C">
        <w:rPr>
          <w:rFonts w:cs="Times New Roman"/>
        </w:rPr>
        <w:t xml:space="preserve"> Brazil</w:t>
      </w:r>
      <w:r>
        <w:rPr>
          <w:rFonts w:cs="Times New Roman"/>
        </w:rPr>
        <w:t xml:space="preserve"> Proves</w:t>
      </w:r>
    </w:p>
    <w:p w:rsidR="008F4FEB" w:rsidRPr="008F4FEB" w:rsidRDefault="008F4FEB" w:rsidP="008F4FEB"/>
    <w:p w:rsidR="008F4FEB" w:rsidRPr="001D562C" w:rsidRDefault="008F4FEB" w:rsidP="008F4FEB">
      <w:pPr>
        <w:pStyle w:val="Heading4"/>
        <w:rPr>
          <w:rFonts w:cs="Times New Roman"/>
        </w:rPr>
      </w:pPr>
      <w:r w:rsidRPr="001D562C">
        <w:rPr>
          <w:rFonts w:cs="Times New Roman"/>
        </w:rPr>
        <w:t>Dutch disease is avoidable</w:t>
      </w:r>
      <w:r>
        <w:rPr>
          <w:rFonts w:cs="Times New Roman"/>
        </w:rPr>
        <w:t xml:space="preserve"> – </w:t>
      </w:r>
      <w:r w:rsidRPr="001D562C">
        <w:rPr>
          <w:rFonts w:cs="Times New Roman"/>
        </w:rPr>
        <w:t>Brazil’s governmental intervention proves</w:t>
      </w:r>
    </w:p>
    <w:p w:rsidR="008F4FEB" w:rsidRPr="001D562C" w:rsidRDefault="008F4FEB" w:rsidP="008F4FEB">
      <w:pPr>
        <w:rPr>
          <w:rStyle w:val="StyleStyleBold12pt"/>
        </w:rPr>
      </w:pPr>
      <w:proofErr w:type="spellStart"/>
      <w:r w:rsidRPr="001D562C">
        <w:rPr>
          <w:rStyle w:val="StyleStyleBold12pt"/>
        </w:rPr>
        <w:t>Follath</w:t>
      </w:r>
      <w:proofErr w:type="spellEnd"/>
      <w:r w:rsidRPr="001D562C">
        <w:rPr>
          <w:rStyle w:val="StyleStyleBold12pt"/>
        </w:rPr>
        <w:t xml:space="preserve"> &amp; </w:t>
      </w:r>
      <w:proofErr w:type="spellStart"/>
      <w:r w:rsidRPr="001D562C">
        <w:rPr>
          <w:rStyle w:val="StyleStyleBold12pt"/>
        </w:rPr>
        <w:t>Gluesing</w:t>
      </w:r>
      <w:proofErr w:type="spellEnd"/>
      <w:r w:rsidRPr="001D562C">
        <w:rPr>
          <w:rStyle w:val="StyleStyleBold12pt"/>
        </w:rPr>
        <w:t>, Spiegel columnists, 12</w:t>
      </w:r>
    </w:p>
    <w:p w:rsidR="008F4FEB" w:rsidRPr="001D562C" w:rsidRDefault="008F4FEB" w:rsidP="008F4FEB">
      <w:r w:rsidRPr="001D562C">
        <w:t xml:space="preserve">[Erich and Jens, 8-10-12, Spiegel, “From Poverty to Power: How Good Governance Made Brazil a Model Nation,” </w:t>
      </w:r>
      <w:hyperlink r:id="rId35" w:history="1">
        <w:r w:rsidRPr="001D562C">
          <w:rPr>
            <w:rStyle w:val="Hyperlink"/>
          </w:rPr>
          <w:t>http://www.spiegel.de/international/world/good-governance-series-how-brazil-became-a-model-nation-a-843591.html</w:t>
        </w:r>
      </w:hyperlink>
      <w:r w:rsidRPr="001D562C">
        <w:t>, accessed 7-13-13, MSG]</w:t>
      </w:r>
    </w:p>
    <w:p w:rsidR="008F4FEB" w:rsidRPr="001D562C" w:rsidRDefault="008F4FEB" w:rsidP="008F4FEB"/>
    <w:p w:rsidR="008F4FEB" w:rsidRPr="001D562C" w:rsidRDefault="008F4FEB" w:rsidP="008F4FEB">
      <w:r w:rsidRPr="001D562C">
        <w:t xml:space="preserve">Lula's successor, former guerrilla fighter </w:t>
      </w:r>
      <w:proofErr w:type="spellStart"/>
      <w:r w:rsidRPr="001D562C">
        <w:t>Dilma</w:t>
      </w:r>
      <w:proofErr w:type="spellEnd"/>
      <w:r w:rsidRPr="001D562C">
        <w:t xml:space="preserve"> </w:t>
      </w:r>
      <w:proofErr w:type="spellStart"/>
      <w:r w:rsidRPr="001D562C">
        <w:rPr>
          <w:rStyle w:val="StyleBoldUnderline"/>
        </w:rPr>
        <w:t>Rousseff</w:t>
      </w:r>
      <w:proofErr w:type="spellEnd"/>
      <w:r w:rsidRPr="001D562C">
        <w:rPr>
          <w:rStyle w:val="StyleBoldUnderline"/>
        </w:rPr>
        <w:t>, took office in 2011.</w:t>
      </w:r>
      <w:r w:rsidRPr="001D562C">
        <w:t xml:space="preserve"> In many ways, she is the charismatic Lula's polar opposite: sober, detail-oriented and extremely involved in her work. She made clear from the beginning that she expected those around her to take their work as seriously as she did, scheduling cabinet sessions on Friday afternoons and presentations at 7:30 a.m. on Mondays, and banning such phrases as "impossible" or "maybe tomorrow."</w:t>
      </w:r>
    </w:p>
    <w:p w:rsidR="008F4FEB" w:rsidRPr="001D562C" w:rsidRDefault="008F4FEB" w:rsidP="008F4FEB">
      <w:r w:rsidRPr="001D562C">
        <w:t xml:space="preserve">Unlike Lula, now 66 and recovering from cancer, </w:t>
      </w:r>
      <w:proofErr w:type="spellStart"/>
      <w:r w:rsidRPr="001D562C">
        <w:rPr>
          <w:rStyle w:val="StyleBoldUnderline"/>
        </w:rPr>
        <w:t>Rousseff</w:t>
      </w:r>
      <w:proofErr w:type="spellEnd"/>
      <w:r w:rsidRPr="001D562C">
        <w:rPr>
          <w:rStyle w:val="StyleBoldUnderline"/>
        </w:rPr>
        <w:t xml:space="preserve"> was quick to root out the slightest hint of corruption</w:t>
      </w:r>
      <w:r w:rsidRPr="001D562C">
        <w:t xml:space="preserve">, kicking out seven ministers within her first year in office. The new president devours the files that cross her desk and has an extraordinary memory for statistics. Asked by a Newsweek reporter whether she knew how many jobs her government had created, </w:t>
      </w:r>
      <w:proofErr w:type="spellStart"/>
      <w:r w:rsidRPr="001D562C">
        <w:t>Rousseff</w:t>
      </w:r>
      <w:proofErr w:type="spellEnd"/>
      <w:r w:rsidRPr="001D562C">
        <w:t xml:space="preserve"> replied, "1,593,527 in the first six months."</w:t>
      </w:r>
    </w:p>
    <w:p w:rsidR="008F4FEB" w:rsidRPr="001D562C" w:rsidRDefault="008F4FEB" w:rsidP="008F4FEB">
      <w:pPr>
        <w:rPr>
          <w:rStyle w:val="StyleBoldUnderline"/>
        </w:rPr>
      </w:pPr>
      <w:r w:rsidRPr="001D562C">
        <w:rPr>
          <w:rStyle w:val="StyleBoldUnderline"/>
        </w:rPr>
        <w:t xml:space="preserve">The strategies </w:t>
      </w:r>
      <w:proofErr w:type="spellStart"/>
      <w:r w:rsidRPr="001D562C">
        <w:rPr>
          <w:rStyle w:val="StyleBoldUnderline"/>
        </w:rPr>
        <w:t>Rousseff</w:t>
      </w:r>
      <w:proofErr w:type="spellEnd"/>
      <w:r w:rsidRPr="001D562C">
        <w:rPr>
          <w:rStyle w:val="StyleBoldUnderline"/>
        </w:rPr>
        <w:t xml:space="preserve"> is implementing are ones that have emerged at the forefront in the global debate over good governance: professionalizing political work, being willing to experiment and able to learn.</w:t>
      </w:r>
    </w:p>
    <w:p w:rsidR="008F4FEB" w:rsidRPr="001D562C" w:rsidRDefault="008F4FEB" w:rsidP="008F4FEB">
      <w:r w:rsidRPr="001D562C">
        <w:t xml:space="preserve">What the current president learned from her experiences during the Lula years, during which she was energy minister and chief of staff, stands in stark contrast to the lessons others have taken away from globalization. Unlike the Republicans in the US or many European neoliberals, </w:t>
      </w:r>
      <w:proofErr w:type="spellStart"/>
      <w:r w:rsidRPr="001D562C">
        <w:rPr>
          <w:rStyle w:val="StyleBoldUnderline"/>
        </w:rPr>
        <w:t>Rousseff</w:t>
      </w:r>
      <w:proofErr w:type="spellEnd"/>
      <w:r w:rsidRPr="001D562C">
        <w:rPr>
          <w:rStyle w:val="StyleBoldUnderline"/>
        </w:rPr>
        <w:t xml:space="preserve"> believes in government involvement, active industrial policies and taxes that are applied intelligently and increased if necessary.</w:t>
      </w:r>
      <w:r w:rsidRPr="001D562C">
        <w:t xml:space="preserve"> Financial transactions are now subject to hefty fees, and a special tax assessed at 1.5 percent of each person's salary goes to support the country's arts scene. While arts budgets elsewhere are being cut, Brazil's unique model has yielded an annual increase of 10 percent in funding for theater, music and the visual arts.</w:t>
      </w:r>
    </w:p>
    <w:p w:rsidR="008F4FEB" w:rsidRPr="001D562C" w:rsidRDefault="008F4FEB" w:rsidP="008F4FEB">
      <w:r w:rsidRPr="001D562C">
        <w:t>Globalization's Major Success Story</w:t>
      </w:r>
    </w:p>
    <w:p w:rsidR="008F4FEB" w:rsidRPr="001D562C" w:rsidRDefault="008F4FEB" w:rsidP="008F4FEB">
      <w:r w:rsidRPr="001D562C">
        <w:rPr>
          <w:rStyle w:val="StyleBoldUnderline"/>
        </w:rPr>
        <w:t>Despite the government's ruthless intervention, regulation and taxation, Brazilian businesses have nothing to complain about. The country's major corporations have become some of the world's most important agricultural producers.</w:t>
      </w:r>
      <w:r w:rsidRPr="001D562C">
        <w:t xml:space="preserve"> No other company produces as much soy as the </w:t>
      </w:r>
      <w:proofErr w:type="spellStart"/>
      <w:r w:rsidRPr="001D562C">
        <w:t>Amaggi</w:t>
      </w:r>
      <w:proofErr w:type="spellEnd"/>
      <w:r w:rsidRPr="001D562C">
        <w:t xml:space="preserve"> Group, based in </w:t>
      </w:r>
      <w:proofErr w:type="spellStart"/>
      <w:r w:rsidRPr="001D562C">
        <w:t>Rondonópolis</w:t>
      </w:r>
      <w:proofErr w:type="spellEnd"/>
      <w:r w:rsidRPr="001D562C">
        <w:t xml:space="preserve"> in central Brazil. Ethanol giant </w:t>
      </w:r>
      <w:proofErr w:type="spellStart"/>
      <w:r w:rsidRPr="001D562C">
        <w:t>Cosan</w:t>
      </w:r>
      <w:proofErr w:type="spellEnd"/>
      <w:r w:rsidRPr="001D562C">
        <w:t xml:space="preserve"> in São Paulo has surpassed German producer </w:t>
      </w:r>
      <w:proofErr w:type="spellStart"/>
      <w:r w:rsidRPr="001D562C">
        <w:t>Südzucker</w:t>
      </w:r>
      <w:proofErr w:type="spellEnd"/>
      <w:r w:rsidRPr="001D562C">
        <w:t xml:space="preserve"> AG as the leader in that field. Belgian-Brazilian multinational </w:t>
      </w:r>
      <w:proofErr w:type="spellStart"/>
      <w:r w:rsidRPr="001D562C">
        <w:t>Inbev</w:t>
      </w:r>
      <w:proofErr w:type="spellEnd"/>
      <w:r w:rsidRPr="001D562C">
        <w:t xml:space="preserve"> is now the world's largest brewer of beer. And Brazil is making a name for itself in areas besides consumer goods, such as in the high-tech industry. Compressor manufacturer </w:t>
      </w:r>
      <w:proofErr w:type="spellStart"/>
      <w:r w:rsidRPr="001D562C">
        <w:t>Embraco</w:t>
      </w:r>
      <w:proofErr w:type="spellEnd"/>
      <w:r w:rsidRPr="001D562C">
        <w:t xml:space="preserve"> holds a 22 percent share of the refrigeration market worldwide, and Embraer is the third largest-airplane manufacturer after Boeing and Airbus.</w:t>
      </w:r>
    </w:p>
    <w:p w:rsidR="008F4FEB" w:rsidRPr="001D562C" w:rsidRDefault="008F4FEB" w:rsidP="008F4FEB">
      <w:r w:rsidRPr="001D562C">
        <w:rPr>
          <w:rStyle w:val="StyleBoldUnderline"/>
        </w:rPr>
        <w:t>South America's model nation is without a doubt one of globalization's major success stories, emerging from the global financial crisis of 2008 stronger than before</w:t>
      </w:r>
      <w:r w:rsidRPr="001D562C">
        <w:t>. Still, long-term sustainability depends on factors beyond just those decided in Brazil's presidential palace.</w:t>
      </w:r>
    </w:p>
    <w:p w:rsidR="008F4FEB" w:rsidRPr="001D562C" w:rsidRDefault="008F4FEB" w:rsidP="008F4FEB">
      <w:r w:rsidRPr="001D562C">
        <w:rPr>
          <w:rStyle w:val="StyleBoldUnderline"/>
        </w:rPr>
        <w:t>The Brazilian real is now considered one of the world's strongest currencies</w:t>
      </w:r>
      <w:r w:rsidRPr="001D562C">
        <w:t>, which can be a nightmare, and not just for tourists. "Lately, Brazilian investors who visit me at my London office have been saying they find even London cheap," says Jim O'Neill, whose 2001 paper on emerging industrial nations coined the term "BRIC." O'Neill is now chairman of Goldman Sachs Asset Management.</w:t>
      </w:r>
    </w:p>
    <w:p w:rsidR="008F4FEB" w:rsidRPr="001D562C" w:rsidRDefault="008F4FEB" w:rsidP="008F4FEB">
      <w:pPr>
        <w:rPr>
          <w:rStyle w:val="StyleBoldUnderline"/>
        </w:rPr>
      </w:pPr>
      <w:r w:rsidRPr="001D562C">
        <w:rPr>
          <w:rStyle w:val="StyleBoldUnderline"/>
        </w:rPr>
        <w:t>Brazil is increasingly being flooded with cheap plastic goods, mostly from China, which choke out small, labor-intensive domestic industries.</w:t>
      </w:r>
      <w:r w:rsidRPr="001D562C">
        <w:t xml:space="preserve"> Three-quarters of all products sold at the Brazilian festival </w:t>
      </w:r>
      <w:r w:rsidRPr="001D562C">
        <w:lastRenderedPageBreak/>
        <w:t xml:space="preserve">Carnival, for example, come from East Asia. </w:t>
      </w:r>
      <w:r w:rsidRPr="001D562C">
        <w:rPr>
          <w:rStyle w:val="StyleBoldUnderline"/>
        </w:rPr>
        <w:t>The country is also flooded with speculation. Despite a series of interest rate reductions, most recently early this June, at 8.5 percent, Brazil's prime rate is still far too attractive to stave off an influx of unproductive foreign funds.</w:t>
      </w:r>
    </w:p>
    <w:p w:rsidR="008F4FEB" w:rsidRPr="001D562C" w:rsidRDefault="008F4FEB" w:rsidP="008F4FEB">
      <w:pPr>
        <w:rPr>
          <w:rStyle w:val="StyleBoldUnderline"/>
        </w:rPr>
      </w:pPr>
      <w:r w:rsidRPr="001D562C">
        <w:rPr>
          <w:rStyle w:val="StyleBoldUnderline"/>
        </w:rPr>
        <w:t>The Brazilian government deliberately curbed growth last year out of fear that its economy might overheat, leaving Brazil trailing the rest of the BRIC countries with a growth rate of just 3 percent. Now</w:t>
      </w:r>
      <w:r w:rsidRPr="001D562C">
        <w:t xml:space="preserve">, though, </w:t>
      </w:r>
      <w:r w:rsidRPr="001D562C">
        <w:rPr>
          <w:rStyle w:val="StyleBoldUnderline"/>
        </w:rPr>
        <w:t>the president is trying to fire up her country's boom once again.</w:t>
      </w:r>
    </w:p>
    <w:p w:rsidR="008F4FEB" w:rsidRPr="001D562C" w:rsidRDefault="008F4FEB" w:rsidP="008F4FEB">
      <w:pPr>
        <w:rPr>
          <w:rStyle w:val="StyleBoldUnderline"/>
        </w:rPr>
      </w:pPr>
    </w:p>
    <w:p w:rsidR="008F4FEB" w:rsidRPr="008F4FEB" w:rsidRDefault="008F4FEB" w:rsidP="008F4FEB">
      <w:pPr>
        <w:pStyle w:val="Heading4"/>
      </w:pPr>
      <w:r w:rsidRPr="008F4FEB">
        <w:t>Brazil proves Dutch disease is avoidable- uses Norway’s solution</w:t>
      </w:r>
    </w:p>
    <w:p w:rsidR="008F4FEB" w:rsidRPr="001D562C" w:rsidRDefault="008F4FEB" w:rsidP="008F4FEB">
      <w:pPr>
        <w:rPr>
          <w:rStyle w:val="StyleStyleBold12pt"/>
        </w:rPr>
      </w:pPr>
      <w:proofErr w:type="spellStart"/>
      <w:r w:rsidRPr="001D562C">
        <w:rPr>
          <w:rStyle w:val="StyleStyleBold12pt"/>
        </w:rPr>
        <w:t>Follath</w:t>
      </w:r>
      <w:proofErr w:type="spellEnd"/>
      <w:r w:rsidRPr="001D562C">
        <w:rPr>
          <w:rStyle w:val="StyleStyleBold12pt"/>
        </w:rPr>
        <w:t xml:space="preserve"> &amp; </w:t>
      </w:r>
      <w:proofErr w:type="spellStart"/>
      <w:r w:rsidRPr="001D562C">
        <w:rPr>
          <w:rStyle w:val="StyleStyleBold12pt"/>
        </w:rPr>
        <w:t>Gluesing</w:t>
      </w:r>
      <w:proofErr w:type="spellEnd"/>
      <w:r w:rsidRPr="001D562C">
        <w:rPr>
          <w:rStyle w:val="StyleStyleBold12pt"/>
        </w:rPr>
        <w:t>, Spiegel columnists, 12</w:t>
      </w:r>
    </w:p>
    <w:p w:rsidR="008F4FEB" w:rsidRPr="001D562C" w:rsidRDefault="008F4FEB" w:rsidP="008F4FEB">
      <w:r w:rsidRPr="001D562C">
        <w:t xml:space="preserve">[Erich and Jens, 8-10-12, Spiegel, “From Poverty to Power: How Good Governance Made Brazil a Model Nation,” </w:t>
      </w:r>
      <w:hyperlink r:id="rId36" w:history="1">
        <w:r w:rsidRPr="001D562C">
          <w:rPr>
            <w:rStyle w:val="Hyperlink"/>
          </w:rPr>
          <w:t>http://www.spiegel.de/international/world/good-governance-series-how-brazil-became-a-model-nation-a-843591.html</w:t>
        </w:r>
      </w:hyperlink>
      <w:r w:rsidRPr="001D562C">
        <w:t>, accessed 7-13-13, MSG]</w:t>
      </w:r>
    </w:p>
    <w:p w:rsidR="008F4FEB" w:rsidRPr="001D562C" w:rsidRDefault="008F4FEB" w:rsidP="008F4FEB"/>
    <w:p w:rsidR="008F4FEB" w:rsidRPr="001D562C" w:rsidRDefault="008F4FEB" w:rsidP="008F4FEB">
      <w:pPr>
        <w:rPr>
          <w:rStyle w:val="StyleBoldUnderline"/>
        </w:rPr>
      </w:pPr>
      <w:r w:rsidRPr="001D562C">
        <w:rPr>
          <w:rStyle w:val="StyleBoldUnderline"/>
        </w:rPr>
        <w:t xml:space="preserve">Oil, </w:t>
      </w:r>
      <w:r w:rsidRPr="001D562C">
        <w:t xml:space="preserve">the same resource that proves more of a curse than a blessing for so many countries and often leads to "bad governance" -- to inequality, corruption and bloodshed -- </w:t>
      </w:r>
      <w:r w:rsidRPr="001D562C">
        <w:rPr>
          <w:rStyle w:val="StyleBoldUnderline"/>
        </w:rPr>
        <w:t>may play a decisive role in setting Brazil's future course.</w:t>
      </w:r>
    </w:p>
    <w:p w:rsidR="008F4FEB" w:rsidRPr="001D562C" w:rsidRDefault="008F4FEB" w:rsidP="008F4FEB">
      <w:pPr>
        <w:rPr>
          <w:rStyle w:val="StyleBoldUnderline"/>
        </w:rPr>
      </w:pPr>
      <w:r w:rsidRPr="001D562C">
        <w:rPr>
          <w:rStyle w:val="StyleBoldUnderline"/>
        </w:rPr>
        <w:t>Brazil is a nation with many natural resources.</w:t>
      </w:r>
      <w:r w:rsidRPr="001D562C">
        <w:t xml:space="preserve"> </w:t>
      </w:r>
      <w:r w:rsidRPr="001D562C">
        <w:rPr>
          <w:rStyle w:val="StyleBoldUnderline"/>
        </w:rPr>
        <w:t xml:space="preserve">The country has enormous rain forests, which are being illegally clear-cut by mafia groups not even </w:t>
      </w:r>
      <w:proofErr w:type="spellStart"/>
      <w:r w:rsidRPr="001D562C">
        <w:rPr>
          <w:rStyle w:val="StyleBoldUnderline"/>
        </w:rPr>
        <w:t>Rousseff's</w:t>
      </w:r>
      <w:proofErr w:type="spellEnd"/>
      <w:r w:rsidRPr="001D562C">
        <w:rPr>
          <w:rStyle w:val="StyleBoldUnderline"/>
        </w:rPr>
        <w:t xml:space="preserve"> administration has yet managed to control. Brazil also possesses more than half of South America's fertile farmland, as well as hydropower and minerals</w:t>
      </w:r>
      <w:r w:rsidRPr="001D562C">
        <w:t xml:space="preserve"> in abundance </w:t>
      </w:r>
      <w:r w:rsidRPr="001D562C">
        <w:rPr>
          <w:rStyle w:val="StyleBoldUnderline"/>
        </w:rPr>
        <w:t>-- and large amounts of natural gas and crude oil.</w:t>
      </w:r>
      <w:r w:rsidRPr="001D562C">
        <w:t xml:space="preserve"> Just six years ago, </w:t>
      </w:r>
      <w:r w:rsidRPr="001D562C">
        <w:rPr>
          <w:rStyle w:val="StyleBoldUnderline"/>
        </w:rPr>
        <w:t>additional oil deposits were found off the coast of southern Brazil</w:t>
      </w:r>
      <w:r w:rsidRPr="001D562C">
        <w:t xml:space="preserve">, hidden deep beneath the water 300 kilometers (190 miles) offshore from Rio de Janeiro. </w:t>
      </w:r>
      <w:r w:rsidRPr="001D562C">
        <w:rPr>
          <w:rStyle w:val="StyleBoldUnderline"/>
        </w:rPr>
        <w:t>These deposits are a challenge to access, but they have the potential to be enormously lucrative.</w:t>
      </w:r>
    </w:p>
    <w:p w:rsidR="008F4FEB" w:rsidRPr="001D562C" w:rsidRDefault="008F4FEB" w:rsidP="008F4FEB">
      <w:r w:rsidRPr="001D562C">
        <w:t xml:space="preserve">Brazilian oil company </w:t>
      </w:r>
      <w:proofErr w:type="spellStart"/>
      <w:r w:rsidRPr="001D562C">
        <w:rPr>
          <w:rStyle w:val="StyleBoldUnderline"/>
        </w:rPr>
        <w:t>Petrobras</w:t>
      </w:r>
      <w:proofErr w:type="spellEnd"/>
      <w:r w:rsidRPr="001D562C">
        <w:t xml:space="preserve">, </w:t>
      </w:r>
      <w:r w:rsidRPr="001D562C">
        <w:rPr>
          <w:rStyle w:val="StyleBoldUnderline"/>
        </w:rPr>
        <w:t>in which the government owns a majority share, holds the monopoly on extracting that oil.</w:t>
      </w:r>
      <w:r w:rsidRPr="001D562C">
        <w:t xml:space="preserve"> With revenue over $120 billion, </w:t>
      </w:r>
      <w:proofErr w:type="spellStart"/>
      <w:r w:rsidRPr="001D562C">
        <w:rPr>
          <w:rStyle w:val="StyleBoldUnderline"/>
        </w:rPr>
        <w:t>Petrobras</w:t>
      </w:r>
      <w:proofErr w:type="spellEnd"/>
      <w:r w:rsidRPr="001D562C">
        <w:rPr>
          <w:rStyle w:val="StyleBoldUnderline"/>
        </w:rPr>
        <w:t xml:space="preserve"> is one of the world's largest companies -- and its best days are still ahead. </w:t>
      </w:r>
      <w:r w:rsidRPr="001D562C">
        <w:t>Currently, Brazil exports only about 800,000 barrels of oil, barely a tenth what Saudi Arabia exports.</w:t>
      </w:r>
    </w:p>
    <w:p w:rsidR="008F4FEB" w:rsidRPr="001D562C" w:rsidRDefault="008F4FEB" w:rsidP="008F4FEB">
      <w:proofErr w:type="spellStart"/>
      <w:r w:rsidRPr="001D562C">
        <w:t>Petrobras</w:t>
      </w:r>
      <w:proofErr w:type="spellEnd"/>
      <w:r w:rsidRPr="001D562C">
        <w:t xml:space="preserve">' research center looks like something built by extraterrestrials with environmental leanings. The building's white domes and glass hallways, which insulate from both heat and noise, are built to the latest environmental standards and use almost exclusively solar and wind power. "Fossil fuels are too valuable for something like this," says lead engineer José </w:t>
      </w:r>
      <w:proofErr w:type="spellStart"/>
      <w:r w:rsidRPr="001D562C">
        <w:t>Fagundes</w:t>
      </w:r>
      <w:proofErr w:type="spellEnd"/>
      <w:r w:rsidRPr="001D562C">
        <w:t xml:space="preserve"> </w:t>
      </w:r>
      <w:proofErr w:type="spellStart"/>
      <w:r w:rsidRPr="001D562C">
        <w:t>Netto</w:t>
      </w:r>
      <w:proofErr w:type="spellEnd"/>
      <w:r w:rsidRPr="001D562C">
        <w:t xml:space="preserve"> from the company's observation deck at the university campus on the outskirts of Rio.</w:t>
      </w:r>
    </w:p>
    <w:p w:rsidR="008F4FEB" w:rsidRPr="001D562C" w:rsidRDefault="008F4FEB" w:rsidP="008F4FEB">
      <w:proofErr w:type="spellStart"/>
      <w:r w:rsidRPr="001D562C">
        <w:rPr>
          <w:rStyle w:val="StyleBoldUnderline"/>
        </w:rPr>
        <w:t>Petrobras</w:t>
      </w:r>
      <w:proofErr w:type="spellEnd"/>
      <w:r w:rsidRPr="001D562C">
        <w:rPr>
          <w:rStyle w:val="StyleBoldUnderline"/>
        </w:rPr>
        <w:t xml:space="preserve"> plans to put $225 billion -- "the world's biggest investment" -- into its offshore oil fields by 2015.</w:t>
      </w:r>
      <w:r w:rsidRPr="001D562C">
        <w:t xml:space="preserve"> Some of the deposits are located at depths of more than 5,000 meters (16,000 feet), with the last 2,000 meters (6,500 feet) to the coveted resource consisting of a salt crust. </w:t>
      </w:r>
      <w:r w:rsidRPr="001D562C">
        <w:rPr>
          <w:rStyle w:val="StyleBoldUnderline"/>
        </w:rPr>
        <w:t xml:space="preserve">The technical challenges are enormous, but </w:t>
      </w:r>
      <w:proofErr w:type="spellStart"/>
      <w:r w:rsidRPr="001D562C">
        <w:rPr>
          <w:rStyle w:val="StyleBoldUnderline"/>
        </w:rPr>
        <w:t>Petrobras</w:t>
      </w:r>
      <w:proofErr w:type="spellEnd"/>
      <w:r w:rsidRPr="001D562C">
        <w:rPr>
          <w:rStyle w:val="StyleBoldUnderline"/>
        </w:rPr>
        <w:t>' engineers believe they can overcome them.</w:t>
      </w:r>
      <w:r w:rsidRPr="001D562C">
        <w:t xml:space="preserve"> "We're at the forefront globally when it comes to deep-sea drilling," </w:t>
      </w:r>
      <w:proofErr w:type="spellStart"/>
      <w:r w:rsidRPr="001D562C">
        <w:t>Netto</w:t>
      </w:r>
      <w:proofErr w:type="spellEnd"/>
      <w:r w:rsidRPr="001D562C">
        <w:t xml:space="preserve"> declares confidently. Yet Brazil, too, struggled with a deep-sea leak this January, temporarily halting operations at Carioca, its fifth largest oil field.</w:t>
      </w:r>
    </w:p>
    <w:p w:rsidR="008F4FEB" w:rsidRPr="001D562C" w:rsidRDefault="008F4FEB" w:rsidP="008F4FEB">
      <w:pPr>
        <w:rPr>
          <w:rStyle w:val="StyleBoldUnderline"/>
        </w:rPr>
      </w:pPr>
      <w:proofErr w:type="spellStart"/>
      <w:r w:rsidRPr="001D562C">
        <w:rPr>
          <w:rStyle w:val="StyleBoldUnderline"/>
        </w:rPr>
        <w:t>Petrobras</w:t>
      </w:r>
      <w:proofErr w:type="spellEnd"/>
      <w:r w:rsidRPr="001D562C">
        <w:rPr>
          <w:rStyle w:val="StyleBoldUnderline"/>
        </w:rPr>
        <w:t xml:space="preserve"> plans to be extracting from all its deep-sea locations by 2017.</w:t>
      </w:r>
      <w:r w:rsidRPr="001D562C">
        <w:t xml:space="preserve"> A few years after that, if all goes well and no accidents occur, </w:t>
      </w:r>
      <w:r w:rsidRPr="001D562C">
        <w:rPr>
          <w:rStyle w:val="StyleBoldUnderline"/>
        </w:rPr>
        <w:t>the Brazilian corporation could be No. 1 globally in terms of stock market value and production. A new refinery is currently being built, while others are planned. That will make it possible to export not only raw materials, but refined products as well.</w:t>
      </w:r>
      <w:r w:rsidRPr="001D562C">
        <w:t xml:space="preserve"> </w:t>
      </w:r>
      <w:r w:rsidRPr="001D562C">
        <w:rPr>
          <w:rStyle w:val="StyleBoldUnderline"/>
        </w:rPr>
        <w:t>This</w:t>
      </w:r>
      <w:r w:rsidRPr="001D562C">
        <w:t xml:space="preserve"> act of farsightedness </w:t>
      </w:r>
      <w:r w:rsidRPr="001D562C">
        <w:rPr>
          <w:rStyle w:val="StyleBoldUnderline"/>
        </w:rPr>
        <w:t>distinguishes Brazil from oil-rich countries</w:t>
      </w:r>
      <w:r w:rsidRPr="001D562C">
        <w:t xml:space="preserve">, such as Iran, Iraq or Venezuela, </w:t>
      </w:r>
      <w:r w:rsidRPr="001D562C">
        <w:rPr>
          <w:rStyle w:val="StyleBoldUnderline"/>
        </w:rPr>
        <w:t>that have been extracting oil for decades, yet sometimes end up having to import gasoline and diesel.</w:t>
      </w:r>
    </w:p>
    <w:p w:rsidR="008F4FEB" w:rsidRPr="001D562C" w:rsidRDefault="008F4FEB" w:rsidP="008F4FEB">
      <w:r w:rsidRPr="001D562C">
        <w:t>Avoiding the 'Dutch Disease'</w:t>
      </w:r>
    </w:p>
    <w:p w:rsidR="008F4FEB" w:rsidRPr="001D562C" w:rsidRDefault="008F4FEB" w:rsidP="008F4FEB">
      <w:r w:rsidRPr="001D562C">
        <w:t>J</w:t>
      </w:r>
      <w:r w:rsidRPr="001D562C">
        <w:rPr>
          <w:rStyle w:val="StyleBoldUnderline"/>
        </w:rPr>
        <w:t xml:space="preserve">ust how important </w:t>
      </w:r>
      <w:proofErr w:type="spellStart"/>
      <w:r w:rsidRPr="001D562C">
        <w:rPr>
          <w:rStyle w:val="StyleBoldUnderline"/>
        </w:rPr>
        <w:t>Petrobras</w:t>
      </w:r>
      <w:proofErr w:type="spellEnd"/>
      <w:r w:rsidRPr="001D562C">
        <w:rPr>
          <w:rStyle w:val="StyleBoldUnderline"/>
        </w:rPr>
        <w:t xml:space="preserve"> is to the country's president can be seen in </w:t>
      </w:r>
      <w:proofErr w:type="spellStart"/>
      <w:r w:rsidRPr="001D562C">
        <w:t>Rousseff's</w:t>
      </w:r>
      <w:proofErr w:type="spellEnd"/>
      <w:r w:rsidRPr="001D562C">
        <w:t xml:space="preserve"> choice for </w:t>
      </w:r>
      <w:r w:rsidRPr="001D562C">
        <w:rPr>
          <w:rStyle w:val="StyleBoldUnderline"/>
        </w:rPr>
        <w:t xml:space="preserve">the company's new CEO: Maria das </w:t>
      </w:r>
      <w:proofErr w:type="spellStart"/>
      <w:r w:rsidRPr="001D562C">
        <w:rPr>
          <w:rStyle w:val="StyleBoldUnderline"/>
        </w:rPr>
        <w:t>Graças</w:t>
      </w:r>
      <w:proofErr w:type="spellEnd"/>
      <w:r w:rsidRPr="001D562C">
        <w:rPr>
          <w:rStyle w:val="StyleBoldUnderline"/>
        </w:rPr>
        <w:t xml:space="preserve"> Foster</w:t>
      </w:r>
      <w:r w:rsidRPr="001D562C">
        <w:t xml:space="preserve">, 58, </w:t>
      </w:r>
      <w:r w:rsidRPr="001D562C">
        <w:rPr>
          <w:rStyle w:val="StyleBoldUnderline"/>
        </w:rPr>
        <w:t>who is</w:t>
      </w:r>
      <w:r w:rsidRPr="001D562C">
        <w:t xml:space="preserve"> both </w:t>
      </w:r>
      <w:r w:rsidRPr="001D562C">
        <w:rPr>
          <w:rStyle w:val="StyleBoldUnderline"/>
        </w:rPr>
        <w:t>a widely recognized energy expert,</w:t>
      </w:r>
      <w:r w:rsidRPr="001D562C">
        <w:t xml:space="preserve"> and yet another one of Brazil's breathtaking success stories. Foster comes from Rio's favelas and worked her way through college, raising a daughter at the same time. With hard work, in the space of 30 years she </w:t>
      </w:r>
      <w:r w:rsidRPr="001D562C">
        <w:lastRenderedPageBreak/>
        <w:t>climbed the career ladder from intern, to oil platform technician, to overseeing the company's natural gas division.</w:t>
      </w:r>
    </w:p>
    <w:p w:rsidR="008F4FEB" w:rsidRPr="001D562C" w:rsidRDefault="008F4FEB" w:rsidP="008F4FEB">
      <w:r w:rsidRPr="001D562C">
        <w:t xml:space="preserve">In addition to being an expert on fossil fuels and company management, Foster knows a great deal about soccer and is a fan of </w:t>
      </w:r>
      <w:proofErr w:type="spellStart"/>
      <w:r w:rsidRPr="001D562C">
        <w:t>Botafogo</w:t>
      </w:r>
      <w:proofErr w:type="spellEnd"/>
      <w:r w:rsidRPr="001D562C">
        <w:t>, a team in Brazil's top league. But she has no patience for employees who lag behind. When that happens, just like her friend the president, Foster can become quite unpleasant.</w:t>
      </w:r>
    </w:p>
    <w:p w:rsidR="008F4FEB" w:rsidRPr="001D562C" w:rsidRDefault="008F4FEB" w:rsidP="008F4FEB">
      <w:pPr>
        <w:rPr>
          <w:rStyle w:val="StyleBoldUnderline"/>
        </w:rPr>
      </w:pPr>
      <w:r w:rsidRPr="001D562C">
        <w:rPr>
          <w:rStyle w:val="StyleBoldUnderline"/>
        </w:rPr>
        <w:t>One major challenge for Brazil is how to avoid the "Dutch disease" -- an economic term that refers to a decrease in the competitiveness of a country's manufacturing sector as its exploitation of natural resources increases. It also wants to prevent the cronyism that tends to plague oil-extracting nations and</w:t>
      </w:r>
      <w:r w:rsidRPr="001D562C">
        <w:t xml:space="preserve">, instead, </w:t>
      </w:r>
      <w:r w:rsidRPr="001D562C">
        <w:rPr>
          <w:rStyle w:val="StyleBoldUnderline"/>
        </w:rPr>
        <w:t>ensure that the people get a fair share of the profit obtained from the country's natural resources.</w:t>
      </w:r>
    </w:p>
    <w:p w:rsidR="008F4FEB" w:rsidRPr="001D562C" w:rsidRDefault="008F4FEB" w:rsidP="008F4FEB">
      <w:r w:rsidRPr="001D562C">
        <w:t xml:space="preserve">So far, </w:t>
      </w:r>
      <w:r w:rsidRPr="001D562C">
        <w:rPr>
          <w:rStyle w:val="StyleBoldUnderline"/>
        </w:rPr>
        <w:t xml:space="preserve">Norway has provided the best solution to this problem, through a sovereign wealth fund that funnels a portion of the country's oil profits into investments. </w:t>
      </w:r>
      <w:proofErr w:type="spellStart"/>
      <w:r w:rsidRPr="001D562C">
        <w:rPr>
          <w:rStyle w:val="StyleBoldUnderline"/>
        </w:rPr>
        <w:t>Petrobras</w:t>
      </w:r>
      <w:proofErr w:type="spellEnd"/>
      <w:r w:rsidRPr="001D562C">
        <w:rPr>
          <w:rStyle w:val="StyleBoldUnderline"/>
        </w:rPr>
        <w:t xml:space="preserve"> holds up Norway's example as its stated ideal.</w:t>
      </w:r>
      <w:r w:rsidRPr="001D562C">
        <w:t xml:space="preserve"> Still, balancing the specifications of the government, which holds a majority share in </w:t>
      </w:r>
      <w:proofErr w:type="spellStart"/>
      <w:r w:rsidRPr="001D562C">
        <w:t>Petrobras</w:t>
      </w:r>
      <w:proofErr w:type="spellEnd"/>
      <w:r w:rsidRPr="001D562C">
        <w:t xml:space="preserve">, with the interests of the minority </w:t>
      </w:r>
      <w:proofErr w:type="gramStart"/>
      <w:r w:rsidRPr="001D562C">
        <w:t>shareholders</w:t>
      </w:r>
      <w:proofErr w:type="gramEnd"/>
      <w:r w:rsidRPr="001D562C">
        <w:t xml:space="preserve"> is likely to prove considerably more difficult in the newly industrialized country of Brazil than it is in a well-established Scandinavian democracy.</w:t>
      </w:r>
    </w:p>
    <w:p w:rsidR="008F4FEB" w:rsidRPr="001D562C" w:rsidRDefault="008F4FEB" w:rsidP="008F4FEB"/>
    <w:p w:rsidR="008F4FEB" w:rsidRPr="001D562C" w:rsidRDefault="008F4FEB" w:rsidP="008F4FEB">
      <w:pPr>
        <w:pStyle w:val="Heading4"/>
        <w:rPr>
          <w:rFonts w:cs="Times New Roman"/>
        </w:rPr>
      </w:pPr>
      <w:r w:rsidRPr="001D562C">
        <w:rPr>
          <w:rFonts w:cs="Times New Roman"/>
        </w:rPr>
        <w:t>Brazil proves Dutch disease is avoidable</w:t>
      </w:r>
    </w:p>
    <w:p w:rsidR="008F4FEB" w:rsidRPr="001D562C" w:rsidRDefault="008F4FEB" w:rsidP="008F4FEB">
      <w:pPr>
        <w:rPr>
          <w:rStyle w:val="StyleStyleBold12pt"/>
        </w:rPr>
      </w:pPr>
      <w:r w:rsidRPr="001D562C">
        <w:rPr>
          <w:rStyle w:val="StyleStyleBold12pt"/>
        </w:rPr>
        <w:t>Carrington, the Guardian, 10</w:t>
      </w:r>
    </w:p>
    <w:p w:rsidR="008F4FEB" w:rsidRPr="001D562C" w:rsidRDefault="008F4FEB" w:rsidP="008F4FEB">
      <w:r w:rsidRPr="001D562C">
        <w:t>[Damian, 8-5-10, the Guardian, “Can Brazil become the world's first environmental superpower</w:t>
      </w:r>
      <w:proofErr w:type="gramStart"/>
      <w:r w:rsidRPr="001D562C">
        <w:t>?,</w:t>
      </w:r>
      <w:proofErr w:type="gramEnd"/>
      <w:r w:rsidRPr="001D562C">
        <w:t xml:space="preserve">” </w:t>
      </w:r>
      <w:hyperlink r:id="rId37" w:history="1">
        <w:r w:rsidRPr="001D562C">
          <w:rPr>
            <w:rStyle w:val="Hyperlink"/>
          </w:rPr>
          <w:t>http://www.guardian.co.uk/environment/2010/aug/05/brazil-environmental-superpower</w:t>
        </w:r>
      </w:hyperlink>
      <w:r w:rsidRPr="001D562C">
        <w:t>, accessed 7-13-13, MSG]</w:t>
      </w:r>
    </w:p>
    <w:p w:rsidR="008F4FEB" w:rsidRPr="001D562C" w:rsidRDefault="008F4FEB" w:rsidP="008F4FEB">
      <w:proofErr w:type="spellStart"/>
      <w:r w:rsidRPr="001D562C">
        <w:rPr>
          <w:rStyle w:val="StyleBoldUnderline"/>
        </w:rPr>
        <w:t>Câmara</w:t>
      </w:r>
      <w:proofErr w:type="spellEnd"/>
      <w:r w:rsidRPr="001D562C">
        <w:rPr>
          <w:rStyle w:val="StyleBoldUnderline"/>
        </w:rPr>
        <w:t xml:space="preserve"> has adopted the slogan: "Brazil – the natural knowledge economy". He describes this as applying knowledge and technology to commodities to boost their value, and reels off examples: biofuels</w:t>
      </w:r>
      <w:r w:rsidRPr="001D562C">
        <w:t xml:space="preserve">, in which Brazil leads world research thanks to its sugar cane ethanol and growing biodiesel production; </w:t>
      </w:r>
      <w:r w:rsidRPr="001D562C">
        <w:rPr>
          <w:rStyle w:val="StyleBoldUnderline"/>
        </w:rPr>
        <w:t>renewable energy</w:t>
      </w:r>
      <w:r w:rsidRPr="001D562C">
        <w:t xml:space="preserve"> – 47% of the country's energy is already green, a world record; </w:t>
      </w:r>
      <w:r w:rsidRPr="001D562C">
        <w:rPr>
          <w:rStyle w:val="StyleBoldUnderline"/>
        </w:rPr>
        <w:t>and climate change</w:t>
      </w:r>
      <w:r w:rsidRPr="001D562C">
        <w:t xml:space="preserve"> – Brazil's Amazon is vital to the planet's health. Of course, </w:t>
      </w:r>
      <w:r w:rsidRPr="001D562C">
        <w:rPr>
          <w:rStyle w:val="StyleBoldUnderline"/>
        </w:rPr>
        <w:t xml:space="preserve">it also has plenty of timber, beef, iron and </w:t>
      </w:r>
      <w:proofErr w:type="spellStart"/>
      <w:r w:rsidRPr="001D562C">
        <w:rPr>
          <w:rStyle w:val="StyleBoldUnderline"/>
        </w:rPr>
        <w:t>aluminium</w:t>
      </w:r>
      <w:proofErr w:type="spellEnd"/>
      <w:r w:rsidRPr="001D562C">
        <w:rPr>
          <w:rStyle w:val="StyleBoldUnderline"/>
        </w:rPr>
        <w:t xml:space="preserve">, </w:t>
      </w:r>
      <w:r w:rsidRPr="001D562C">
        <w:t>though he doesn't boast about those.</w:t>
      </w:r>
    </w:p>
    <w:p w:rsidR="008F4FEB" w:rsidRPr="001D562C" w:rsidRDefault="008F4FEB" w:rsidP="008F4FEB">
      <w:pPr>
        <w:rPr>
          <w:rStyle w:val="StyleBoldUnderline"/>
        </w:rPr>
      </w:pPr>
      <w:r w:rsidRPr="001D562C">
        <w:t>"</w:t>
      </w:r>
      <w:r w:rsidRPr="001D562C">
        <w:rPr>
          <w:rStyle w:val="StyleBoldUnderline"/>
        </w:rPr>
        <w:t>Brazil's natural knowledge economy offers more opportunities for</w:t>
      </w:r>
      <w:r w:rsidRPr="001D562C">
        <w:t xml:space="preserve"> internal [</w:t>
      </w:r>
      <w:r w:rsidRPr="001D562C">
        <w:rPr>
          <w:rStyle w:val="StyleBoldUnderline"/>
        </w:rPr>
        <w:t>national</w:t>
      </w:r>
      <w:r w:rsidRPr="001D562C">
        <w:t>]</w:t>
      </w:r>
      <w:r w:rsidRPr="001D562C">
        <w:rPr>
          <w:rStyle w:val="StyleBoldUnderline"/>
        </w:rPr>
        <w:t xml:space="preserve"> research than our manufacturing industry," </w:t>
      </w:r>
      <w:r w:rsidRPr="001D562C">
        <w:t>he says.</w:t>
      </w:r>
      <w:r w:rsidRPr="001D562C">
        <w:rPr>
          <w:rStyle w:val="StyleBoldUnderline"/>
        </w:rPr>
        <w:t xml:space="preserve"> "There is no opportunity in, say cars, as VW designs those in Germany</w:t>
      </w:r>
      <w:r w:rsidRPr="001D562C">
        <w:t xml:space="preserve">." </w:t>
      </w:r>
      <w:proofErr w:type="spellStart"/>
      <w:r w:rsidRPr="001D562C">
        <w:t>Câmara</w:t>
      </w:r>
      <w:proofErr w:type="spellEnd"/>
      <w:r w:rsidRPr="001D562C">
        <w:t xml:space="preserve"> also suggests </w:t>
      </w:r>
      <w:r w:rsidRPr="001D562C">
        <w:rPr>
          <w:rStyle w:val="StyleBoldUnderline"/>
        </w:rPr>
        <w:t>the approach will allow Brazil to avoid the "resources curse", reeling off Venezuela, Angola, Saudi Arabia and Sierra Leone as examples. Brazil wouldn't be the first nation to get rich on its resources, but it aims to be the first to do without destroying its own economy or environment.</w:t>
      </w:r>
    </w:p>
    <w:p w:rsidR="008F4FEB" w:rsidRPr="001D562C" w:rsidRDefault="008F4FEB" w:rsidP="008F4FEB"/>
    <w:p w:rsidR="009B2585" w:rsidRDefault="008F4FEB" w:rsidP="008F4FEB">
      <w:pPr>
        <w:pStyle w:val="Heading4"/>
        <w:rPr>
          <w:rFonts w:cs="Times New Roman"/>
        </w:rPr>
      </w:pPr>
      <w:r w:rsidRPr="001D562C">
        <w:rPr>
          <w:rFonts w:cs="Times New Roman"/>
        </w:rPr>
        <w:t>The effects of Dutch disease are easily manageable</w:t>
      </w:r>
    </w:p>
    <w:p w:rsidR="008F4FEB" w:rsidRPr="001D562C" w:rsidRDefault="008F4FEB" w:rsidP="008F4FEB">
      <w:pPr>
        <w:rPr>
          <w:rStyle w:val="StyleStyleBold12pt"/>
        </w:rPr>
      </w:pPr>
      <w:proofErr w:type="spellStart"/>
      <w:r w:rsidRPr="001D562C">
        <w:rPr>
          <w:rStyle w:val="StyleStyleBold12pt"/>
        </w:rPr>
        <w:t>Osava</w:t>
      </w:r>
      <w:proofErr w:type="spellEnd"/>
      <w:r w:rsidRPr="001D562C">
        <w:rPr>
          <w:rStyle w:val="StyleStyleBold12pt"/>
        </w:rPr>
        <w:t>, Inter Press Service correspondent, 8</w:t>
      </w:r>
    </w:p>
    <w:p w:rsidR="008F4FEB" w:rsidRDefault="008F4FEB" w:rsidP="008F4FEB">
      <w:r w:rsidRPr="001D562C">
        <w:t xml:space="preserve">[Mario, 11-4-8, Inter Press Service, “ECONOMY-BRAZIL: Crisis Delays Threat of ‘Venezuelan Disease’,” </w:t>
      </w:r>
      <w:hyperlink r:id="rId38" w:history="1">
        <w:r w:rsidRPr="001D562C">
          <w:rPr>
            <w:rStyle w:val="Hyperlink"/>
          </w:rPr>
          <w:t>http://www.ipsnews.net/2008/11/economy-brazil-crisis-delays-threat-of-venezuelan-disease/</w:t>
        </w:r>
      </w:hyperlink>
      <w:r w:rsidRPr="001D562C">
        <w:t>, accessed 7-13-13, MSG]</w:t>
      </w:r>
    </w:p>
    <w:p w:rsidR="008F4FEB" w:rsidRPr="001D562C" w:rsidRDefault="008F4FEB" w:rsidP="008F4FEB"/>
    <w:p w:rsidR="008F4FEB" w:rsidRPr="001D562C" w:rsidRDefault="008F4FEB" w:rsidP="008F4FEB">
      <w:r w:rsidRPr="001D562C">
        <w:rPr>
          <w:rStyle w:val="StyleBoldUnderline"/>
        </w:rPr>
        <w:t>The consequent overvaluation of the real, the national currency, may be “</w:t>
      </w:r>
      <w:proofErr w:type="spellStart"/>
      <w:r w:rsidRPr="001D562C">
        <w:rPr>
          <w:rStyle w:val="StyleBoldUnderline"/>
        </w:rPr>
        <w:t>deindustrialising</w:t>
      </w:r>
      <w:proofErr w:type="spellEnd"/>
      <w:r w:rsidRPr="001D562C">
        <w:rPr>
          <w:rStyle w:val="StyleBoldUnderline"/>
        </w:rPr>
        <w:t>” Brazil</w:t>
      </w:r>
      <w:r w:rsidRPr="001D562C">
        <w:t xml:space="preserve">, by reducing the competitiveness of the industrial sector, forcing it increasingly to import components and transforming it into a “maquiladora” – a term for companies in duty free zones that import components on preferential terms and assemble products for export, using cheap </w:t>
      </w:r>
      <w:proofErr w:type="spellStart"/>
      <w:r w:rsidRPr="001D562C">
        <w:t>labour</w:t>
      </w:r>
      <w:proofErr w:type="spellEnd"/>
      <w:r w:rsidRPr="001D562C">
        <w:t>, without adding value or technology.</w:t>
      </w:r>
    </w:p>
    <w:p w:rsidR="008F4FEB" w:rsidRPr="001D562C" w:rsidRDefault="008F4FEB" w:rsidP="008F4FEB">
      <w:r w:rsidRPr="001D562C">
        <w:t xml:space="preserve">This was the apparent trend, </w:t>
      </w:r>
      <w:r w:rsidRPr="001D562C">
        <w:rPr>
          <w:rStyle w:val="StyleBoldUnderline"/>
        </w:rPr>
        <w:t>but a serious situation of “Dutch disease” will only come about towards the end of this decade if the exchange rate is maintained at the level it stood at three months ago, at just over 1.50 reals to the dollar</w:t>
      </w:r>
      <w:r w:rsidRPr="001D562C">
        <w:t xml:space="preserve">, Julio Gomes de Almeida, a professor at the University of Campinas </w:t>
      </w:r>
      <w:r w:rsidRPr="001D562C">
        <w:lastRenderedPageBreak/>
        <w:t>and a consultant for the Institute of Industrial Development Studies (IEDI, founded by industrialists in 1989), told IPS.</w:t>
      </w:r>
    </w:p>
    <w:p w:rsidR="008F4FEB" w:rsidRPr="001D562C" w:rsidRDefault="008F4FEB" w:rsidP="008F4FEB">
      <w:r w:rsidRPr="001D562C">
        <w:rPr>
          <w:rStyle w:val="StyleBoldUnderline"/>
        </w:rPr>
        <w:t>From 2006 until the first half of this year, “the expanding internal market reduced the impact of the appreciated exchange rate” on the manufacturing sector,</w:t>
      </w:r>
      <w:r w:rsidRPr="001D562C">
        <w:t xml:space="preserve"> he said.</w:t>
      </w:r>
    </w:p>
    <w:p w:rsidR="008F4FEB" w:rsidRPr="001D562C" w:rsidRDefault="008F4FEB" w:rsidP="008F4FEB">
      <w:r w:rsidRPr="001D562C">
        <w:rPr>
          <w:rStyle w:val="StyleBoldUnderline"/>
        </w:rPr>
        <w:t>Appreciation of the national currency is “the mechanism through which the disease is transmitted,” but strong growth in domestic consumption “to a large extent compensated” for the overvalued real</w:t>
      </w:r>
      <w:r w:rsidRPr="001D562C">
        <w:t>, he said.</w:t>
      </w:r>
    </w:p>
    <w:p w:rsidR="008F4FEB" w:rsidRPr="001D562C" w:rsidRDefault="008F4FEB" w:rsidP="008F4FEB">
      <w:r w:rsidRPr="001D562C">
        <w:t>The real stood at around three to the dollar in 2003, but the exchange rate fell to 1.56 reals per dollar in early August this year. If this exchange rate continues, it will cause “severe damage” to industry, according to the economist.</w:t>
      </w:r>
    </w:p>
    <w:p w:rsidR="008F4FEB" w:rsidRPr="001D562C" w:rsidRDefault="008F4FEB" w:rsidP="008F4FEB">
      <w:r w:rsidRPr="001D562C">
        <w:t xml:space="preserve">But </w:t>
      </w:r>
      <w:r w:rsidRPr="001D562C">
        <w:rPr>
          <w:rStyle w:val="StyleBoldUnderline"/>
        </w:rPr>
        <w:t>capital flight</w:t>
      </w:r>
      <w:r w:rsidRPr="001D562C">
        <w:t xml:space="preserve">, triggered by the international financial crisis that originated in the United States, </w:t>
      </w:r>
      <w:r w:rsidRPr="001D562C">
        <w:rPr>
          <w:rStyle w:val="StyleBoldUnderline"/>
        </w:rPr>
        <w:t>has led to a sharp depreciation of the real since September</w:t>
      </w:r>
      <w:r w:rsidRPr="001D562C">
        <w:t>. Two weeks ago the real stood at 2.30 to the dollar in Brazil, reaching a value of 2.52 on Oct. 23.</w:t>
      </w:r>
    </w:p>
    <w:p w:rsidR="008F4FEB" w:rsidRPr="001D562C" w:rsidRDefault="008F4FEB" w:rsidP="008F4FEB">
      <w:pPr>
        <w:rPr>
          <w:rStyle w:val="StyleBoldUnderline"/>
        </w:rPr>
      </w:pPr>
      <w:r w:rsidRPr="001D562C">
        <w:rPr>
          <w:rStyle w:val="StyleBoldUnderline"/>
        </w:rPr>
        <w:t xml:space="preserve">The Central Bank intervened, selling dollars after being </w:t>
      </w:r>
      <w:proofErr w:type="spellStart"/>
      <w:r w:rsidRPr="001D562C">
        <w:rPr>
          <w:rStyle w:val="StyleBoldUnderline"/>
        </w:rPr>
        <w:t>authorised</w:t>
      </w:r>
      <w:proofErr w:type="spellEnd"/>
      <w:r w:rsidRPr="001D562C">
        <w:rPr>
          <w:rStyle w:val="StyleBoldUnderline"/>
        </w:rPr>
        <w:t xml:space="preserve"> to use up to 50 billion dollars of the country’s foreign reserves, which </w:t>
      </w:r>
      <w:proofErr w:type="spellStart"/>
      <w:r w:rsidRPr="001D562C">
        <w:rPr>
          <w:rStyle w:val="StyleBoldUnderline"/>
        </w:rPr>
        <w:t>totalled</w:t>
      </w:r>
      <w:proofErr w:type="spellEnd"/>
      <w:r w:rsidRPr="001D562C">
        <w:rPr>
          <w:rStyle w:val="StyleBoldUnderline"/>
        </w:rPr>
        <w:t xml:space="preserve"> 207 billion dollars in early October.</w:t>
      </w:r>
    </w:p>
    <w:p w:rsidR="008F4FEB" w:rsidRPr="001D562C" w:rsidRDefault="008F4FEB" w:rsidP="008F4FEB">
      <w:pPr>
        <w:rPr>
          <w:rStyle w:val="StyleBoldUnderline"/>
        </w:rPr>
      </w:pPr>
      <w:r w:rsidRPr="001D562C">
        <w:rPr>
          <w:rStyle w:val="StyleBoldUnderline"/>
        </w:rPr>
        <w:t>This had the effect of strengthening the real to nearly 2.10 to the dollar, thanks also to the anti-crisis measures taken in the United States and Europe.</w:t>
      </w:r>
    </w:p>
    <w:p w:rsidR="008F4FEB" w:rsidRPr="001D562C" w:rsidRDefault="008F4FEB" w:rsidP="008F4FEB">
      <w:r w:rsidRPr="001D562C">
        <w:t>Brazil has had one of the most volatile exchange rates in the world in the past three months, if not the most volatile, with sharp rises and falls in the value of the real within the space of a single day.</w:t>
      </w:r>
    </w:p>
    <w:p w:rsidR="008F4FEB" w:rsidRPr="001D562C" w:rsidRDefault="008F4FEB" w:rsidP="008F4FEB">
      <w:r w:rsidRPr="001D562C">
        <w:t>These are “devastating blows” that damage business and cause losses at a moment’s notice, since “all the big companies have debts in dollars,” and the benefits of the devaluation of the real for exporters “will only be felt in the long term,” Almeida said.</w:t>
      </w:r>
    </w:p>
    <w:p w:rsidR="008F4FEB" w:rsidRPr="001D562C" w:rsidRDefault="008F4FEB" w:rsidP="008F4FEB">
      <w:r w:rsidRPr="001D562C">
        <w:t>Many Brazilian companies have speculated on future exchange rates, wagering on a continued overvaluation of the real. This could cause huge losses and aggravate the impact of the crisis in Brazil.</w:t>
      </w:r>
    </w:p>
    <w:p w:rsidR="008F4FEB" w:rsidRPr="001D562C" w:rsidRDefault="008F4FEB" w:rsidP="008F4FEB">
      <w:r w:rsidRPr="001D562C">
        <w:t xml:space="preserve">In any event, </w:t>
      </w:r>
      <w:r w:rsidRPr="001D562C">
        <w:rPr>
          <w:rStyle w:val="StyleBoldUnderline"/>
        </w:rPr>
        <w:t>Almeida said the crisis brought about a “correction” in monetary policy, which seemed “to actually be wishing for Dutch disease” by allowing speculative capital to enter and exit the country freely, something that is not permitted in other emerging economies.</w:t>
      </w:r>
      <w:r w:rsidRPr="001D562C">
        <w:t xml:space="preserve"> When the present turmoil has been overcome, some restrictions, however temporary, will have to be imposed, he said.</w:t>
      </w:r>
    </w:p>
    <w:p w:rsidR="008F4FEB" w:rsidRPr="001D562C" w:rsidRDefault="008F4FEB" w:rsidP="008F4FEB">
      <w:r w:rsidRPr="001D562C">
        <w:t>Now “a new international and national economy has been born,” and the excessive overvaluation of the real has been left behind, although it remains to be seen what the exchange rate will be when the crisis is over, the economist said.</w:t>
      </w:r>
    </w:p>
    <w:p w:rsidR="008F4FEB" w:rsidRPr="001D562C" w:rsidRDefault="008F4FEB" w:rsidP="008F4FEB">
      <w:r w:rsidRPr="001D562C">
        <w:t xml:space="preserve">His concern now, he added, is that at some future time, which the financial crisis has possibly delayed for several more years, Brazil might become a major oil power, exporting the large reserves that were discovered this year thousands of </w:t>
      </w:r>
      <w:proofErr w:type="spellStart"/>
      <w:r w:rsidRPr="001D562C">
        <w:t>metres</w:t>
      </w:r>
      <w:proofErr w:type="spellEnd"/>
      <w:r w:rsidRPr="001D562C">
        <w:t xml:space="preserve"> below the surface of the Atlantic ocean, under a salt layer, some 250 </w:t>
      </w:r>
      <w:proofErr w:type="spellStart"/>
      <w:r w:rsidRPr="001D562C">
        <w:t>kilometres</w:t>
      </w:r>
      <w:proofErr w:type="spellEnd"/>
      <w:r w:rsidRPr="001D562C">
        <w:t xml:space="preserve"> off its southeastern coast.</w:t>
      </w:r>
    </w:p>
    <w:p w:rsidR="009B2585" w:rsidRDefault="008F4FEB" w:rsidP="008F4FEB">
      <w:pPr>
        <w:rPr>
          <w:rStyle w:val="StyleBoldUnderline"/>
        </w:rPr>
      </w:pPr>
      <w:r w:rsidRPr="001D562C">
        <w:rPr>
          <w:rStyle w:val="StyleBoldUnderline"/>
        </w:rPr>
        <w:t>The creation of a fund similar to Norway’s is being discussed, to convert oil riches into benefits for the entire population, especially future generations, by investing in education and so avoiding “the curse of oil” and “Dutch disease”.</w:t>
      </w:r>
      <w:r w:rsidR="009B2585">
        <w:rPr>
          <w:rStyle w:val="StyleBoldUnderline"/>
        </w:rPr>
        <w:t xml:space="preserve"> </w:t>
      </w:r>
    </w:p>
    <w:p w:rsidR="009B2585" w:rsidRDefault="009B2585" w:rsidP="008F4FEB">
      <w:pPr>
        <w:rPr>
          <w:rStyle w:val="StyleBoldUnderline"/>
        </w:rPr>
      </w:pPr>
    </w:p>
    <w:p w:rsidR="008F4FEB" w:rsidRPr="001D562C" w:rsidRDefault="008F4FEB" w:rsidP="008F4FEB">
      <w:pPr>
        <w:pStyle w:val="Heading3"/>
        <w:rPr>
          <w:rFonts w:cs="Times New Roman"/>
        </w:rPr>
      </w:pPr>
      <w:r>
        <w:rPr>
          <w:rFonts w:cs="Times New Roman"/>
        </w:rPr>
        <w:lastRenderedPageBreak/>
        <w:t xml:space="preserve">Avoidable – </w:t>
      </w:r>
      <w:r w:rsidRPr="001D562C">
        <w:rPr>
          <w:rFonts w:cs="Times New Roman"/>
        </w:rPr>
        <w:t>Mongolia</w:t>
      </w:r>
      <w:r>
        <w:rPr>
          <w:rFonts w:cs="Times New Roman"/>
        </w:rPr>
        <w:t xml:space="preserve"> Proves</w:t>
      </w:r>
    </w:p>
    <w:p w:rsidR="008F4FEB" w:rsidRPr="001D562C" w:rsidRDefault="008F4FEB" w:rsidP="008F4FEB"/>
    <w:p w:rsidR="008F4FEB" w:rsidRPr="001D562C" w:rsidRDefault="008F4FEB" w:rsidP="008F4FEB">
      <w:pPr>
        <w:pStyle w:val="Heading4"/>
        <w:rPr>
          <w:rFonts w:cs="Times New Roman"/>
        </w:rPr>
      </w:pPr>
      <w:r w:rsidRPr="001D562C">
        <w:rPr>
          <w:rFonts w:cs="Times New Roman"/>
        </w:rPr>
        <w:t>The “resource curse” is avoidable- Mongolia proves</w:t>
      </w:r>
    </w:p>
    <w:p w:rsidR="008F4FEB" w:rsidRPr="001D562C" w:rsidRDefault="008F4FEB" w:rsidP="008F4FEB">
      <w:pPr>
        <w:rPr>
          <w:rStyle w:val="StyleStyleBold12pt"/>
        </w:rPr>
      </w:pPr>
      <w:r w:rsidRPr="001D562C">
        <w:rPr>
          <w:rStyle w:val="StyleStyleBold12pt"/>
        </w:rPr>
        <w:t>Samuelsson, Global Trends, 13</w:t>
      </w:r>
    </w:p>
    <w:p w:rsidR="008F4FEB" w:rsidRPr="008F4FEB" w:rsidRDefault="008F4FEB" w:rsidP="008F4FEB">
      <w:r w:rsidRPr="008F4FEB">
        <w:t>[</w:t>
      </w:r>
      <w:proofErr w:type="spellStart"/>
      <w:r w:rsidRPr="008F4FEB">
        <w:t>Malin</w:t>
      </w:r>
      <w:proofErr w:type="spellEnd"/>
      <w:r w:rsidRPr="008F4FEB">
        <w:t xml:space="preserve">, 3-5-13, Global Trends, “THE RESOURCE CURSE AND DEVELOPMENT - MONGOLIA REVISITED,” </w:t>
      </w:r>
      <w:hyperlink r:id="rId39" w:history="1">
        <w:r w:rsidRPr="008F4FEB">
          <w:rPr>
            <w:rStyle w:val="Hyperlink"/>
          </w:rPr>
          <w:t>http://www.globaltrends.com/blog/entry/the-resource-curse-and-development-mongolia-revisited</w:t>
        </w:r>
      </w:hyperlink>
      <w:r w:rsidRPr="008F4FEB">
        <w:t>, accessed 7-13-13, MSG]</w:t>
      </w:r>
    </w:p>
    <w:p w:rsidR="008F4FEB" w:rsidRPr="001D562C" w:rsidRDefault="008F4FEB" w:rsidP="008F4FEB"/>
    <w:p w:rsidR="009B2585" w:rsidRDefault="008F4FEB" w:rsidP="008F4FEB">
      <w:r w:rsidRPr="001D562C">
        <w:t xml:space="preserve">So </w:t>
      </w:r>
      <w:proofErr w:type="gramStart"/>
      <w:r w:rsidRPr="001D562C">
        <w:rPr>
          <w:rStyle w:val="StyleBoldUnderline"/>
        </w:rPr>
        <w:t>is</w:t>
      </w:r>
      <w:proofErr w:type="gramEnd"/>
      <w:r w:rsidRPr="001D562C">
        <w:rPr>
          <w:rStyle w:val="StyleBoldUnderline"/>
        </w:rPr>
        <w:t xml:space="preserve"> Mongolia more capable than, say, Nigeria, Sierra Leone and Venezuela to avert the resource curse in the long term?</w:t>
      </w:r>
      <w:r w:rsidRPr="001D562C">
        <w:t xml:space="preserve"> Well, </w:t>
      </w:r>
      <w:r w:rsidRPr="001D562C">
        <w:rPr>
          <w:rStyle w:val="StyleBoldUnderline"/>
        </w:rPr>
        <w:t>there are</w:t>
      </w:r>
      <w:r w:rsidRPr="001D562C">
        <w:t xml:space="preserve"> indeed a few </w:t>
      </w:r>
      <w:r w:rsidRPr="001D562C">
        <w:rPr>
          <w:rStyle w:val="StyleBoldUnderline"/>
        </w:rPr>
        <w:t xml:space="preserve">positive characteristics that set Mongolia apart from other resource-rich developing countries. First </w:t>
      </w:r>
      <w:r w:rsidRPr="001D562C">
        <w:t xml:space="preserve">and foremost, </w:t>
      </w:r>
      <w:r w:rsidRPr="001D562C">
        <w:rPr>
          <w:rStyle w:val="StyleBoldUnderline"/>
        </w:rPr>
        <w:t>it’s a democracy.</w:t>
      </w:r>
      <w:r w:rsidRPr="001D562C">
        <w:t xml:space="preserve"> Even if ever so immature, small, nomadic, and landlocked, </w:t>
      </w:r>
      <w:r w:rsidRPr="001D562C">
        <w:rPr>
          <w:rStyle w:val="StyleBoldUnderline"/>
        </w:rPr>
        <w:t>it constitutes a sliver of hope for good governance wedged between giants with questionable democratic credentials. Its democratic potential has therefore spurred foreign donors on, in the hope that ‘here’s a place that we can actually change’ – there’s both the manpower and the institutions and</w:t>
      </w:r>
      <w:r w:rsidRPr="001D562C">
        <w:t xml:space="preserve">, more recently, </w:t>
      </w:r>
      <w:r w:rsidRPr="001D562C">
        <w:rPr>
          <w:rStyle w:val="StyleBoldUnderline"/>
        </w:rPr>
        <w:t>also the resources to do so. Secondly</w:t>
      </w:r>
      <w:r w:rsidRPr="001D562C">
        <w:t xml:space="preserve">, because of its Soviet era heritage, </w:t>
      </w:r>
      <w:r w:rsidRPr="001D562C">
        <w:rPr>
          <w:rStyle w:val="StyleBoldUnderline"/>
        </w:rPr>
        <w:t>the country has a bureaucratic and human resources ‘skeleton’ to build upon: institutions are in place, the literacy and education levels are high compared to other resource-cursed countries, and the educated elite have a lot of exposure to the outside world through having worked and studied abroad. Thirdly, civil society is on the rise and people speak up more now than 10 years ago and are less likely to tolerate corrupt practices. Finally, the</w:t>
      </w:r>
      <w:r w:rsidRPr="001D562C">
        <w:t xml:space="preserve"> Mongolian Independent Authority </w:t>
      </w:r>
      <w:proofErr w:type="gramStart"/>
      <w:r w:rsidRPr="001D562C">
        <w:t>Against</w:t>
      </w:r>
      <w:proofErr w:type="gramEnd"/>
      <w:r w:rsidRPr="001D562C">
        <w:t xml:space="preserve"> Corruption (</w:t>
      </w:r>
      <w:r w:rsidRPr="001D562C">
        <w:rPr>
          <w:rStyle w:val="StyleBoldUnderline"/>
        </w:rPr>
        <w:t>IAAC</w:t>
      </w:r>
      <w:r w:rsidRPr="001D562C">
        <w:t xml:space="preserve">) </w:t>
      </w:r>
      <w:r w:rsidRPr="001D562C">
        <w:rPr>
          <w:rStyle w:val="StyleBoldUnderline"/>
        </w:rPr>
        <w:t>is</w:t>
      </w:r>
      <w:r w:rsidRPr="001D562C">
        <w:t xml:space="preserve"> reportedly </w:t>
      </w:r>
      <w:r w:rsidRPr="001D562C">
        <w:rPr>
          <w:rStyle w:val="StyleBoldUnderline"/>
        </w:rPr>
        <w:t xml:space="preserve">working at full speed. </w:t>
      </w:r>
      <w:r w:rsidRPr="001D562C">
        <w:t xml:space="preserve">It has a track record of high-level convictions, including former president N. </w:t>
      </w:r>
      <w:proofErr w:type="spellStart"/>
      <w:r w:rsidRPr="001D562C">
        <w:t>Enkhbayar</w:t>
      </w:r>
      <w:proofErr w:type="spellEnd"/>
      <w:r w:rsidRPr="001D562C">
        <w:t>. Despite his reputation for corruption, some sources claim his arrest was politically motivated, particularly because of the timing; he was detained just a few weeks before a general election where he was set to regain power with his reformed socialist party.</w:t>
      </w:r>
    </w:p>
    <w:p w:rsidR="009B2585" w:rsidRDefault="008F4FEB" w:rsidP="008F4FEB">
      <w:r w:rsidRPr="001D562C">
        <w:rPr>
          <w:rStyle w:val="StyleBoldUnderline"/>
        </w:rPr>
        <w:t>The numbers</w:t>
      </w:r>
      <w:r w:rsidRPr="001D562C">
        <w:t xml:space="preserve"> too </w:t>
      </w:r>
      <w:r w:rsidRPr="001D562C">
        <w:rPr>
          <w:rStyle w:val="StyleBoldUnderline"/>
        </w:rPr>
        <w:t>are rosy</w:t>
      </w:r>
      <w:r w:rsidRPr="001D562C">
        <w:t xml:space="preserve">: </w:t>
      </w:r>
      <w:r w:rsidRPr="001D562C">
        <w:rPr>
          <w:rStyle w:val="StyleBoldUnderline"/>
        </w:rPr>
        <w:t>Mongolia is predicted</w:t>
      </w:r>
      <w:r w:rsidRPr="001D562C">
        <w:t xml:space="preserve">, by The Economist, </w:t>
      </w:r>
      <w:r w:rsidRPr="001D562C">
        <w:rPr>
          <w:rStyle w:val="StyleBoldUnderline"/>
        </w:rPr>
        <w:t xml:space="preserve">to be the world’s fastest growing economy </w:t>
      </w:r>
      <w:r w:rsidRPr="001D562C">
        <w:t>in 2013</w:t>
      </w:r>
      <w:r w:rsidRPr="001D562C">
        <w:rPr>
          <w:rStyle w:val="StyleBoldUnderline"/>
        </w:rPr>
        <w:t xml:space="preserve"> at a whopping 18.1 percent.</w:t>
      </w:r>
      <w:r w:rsidRPr="001D562C">
        <w:t xml:space="preserve"> </w:t>
      </w:r>
      <w:r w:rsidRPr="001D562C">
        <w:rPr>
          <w:rStyle w:val="StyleBoldUnderline"/>
        </w:rPr>
        <w:t>The GDP per capita is around US$ 5,000</w:t>
      </w:r>
      <w:r w:rsidRPr="001D562C">
        <w:t>, placing it roughly on par with Bolivia, Honduras and Indonesia</w:t>
      </w:r>
      <w:r w:rsidRPr="001D562C">
        <w:rPr>
          <w:rStyle w:val="StyleBoldUnderline"/>
        </w:rPr>
        <w:t>. All this, and now Kentucky Fried Chicken is set to enter Mongolia’s culinary arena with four flagship outlets this summer!</w:t>
      </w:r>
      <w:r w:rsidRPr="001D562C">
        <w:t xml:space="preserve"> (Is </w:t>
      </w:r>
      <w:proofErr w:type="spellStart"/>
      <w:r w:rsidRPr="001D562C">
        <w:t>McMutton</w:t>
      </w:r>
      <w:proofErr w:type="spellEnd"/>
      <w:r w:rsidRPr="001D562C">
        <w:t xml:space="preserve"> next?)</w:t>
      </w:r>
      <w:r w:rsidR="009B2585">
        <w:t xml:space="preserve"> </w:t>
      </w:r>
    </w:p>
    <w:p w:rsidR="009B2585" w:rsidRDefault="009B2585" w:rsidP="008F4FEB"/>
    <w:p w:rsidR="00FD7B63" w:rsidRPr="001D562C" w:rsidRDefault="00FD7B63" w:rsidP="00FD7B63">
      <w:pPr>
        <w:pStyle w:val="Heading2"/>
        <w:rPr>
          <w:rFonts w:cs="Times New Roman"/>
        </w:rPr>
      </w:pPr>
      <w:r w:rsidRPr="001D562C">
        <w:rPr>
          <w:rFonts w:cs="Times New Roman"/>
        </w:rPr>
        <w:lastRenderedPageBreak/>
        <w:t>Mexico Answers</w:t>
      </w:r>
    </w:p>
    <w:p w:rsidR="00FD7B63" w:rsidRPr="001D562C" w:rsidRDefault="00FD7B63" w:rsidP="00FD7B63"/>
    <w:p w:rsidR="00FD7B63" w:rsidRPr="001D562C" w:rsidRDefault="00FD7B63" w:rsidP="00FD7B63">
      <w:pPr>
        <w:pStyle w:val="Heading3"/>
        <w:rPr>
          <w:rFonts w:cs="Times New Roman"/>
        </w:rPr>
      </w:pPr>
      <w:r w:rsidRPr="001D562C">
        <w:rPr>
          <w:rFonts w:cs="Times New Roman"/>
        </w:rPr>
        <w:lastRenderedPageBreak/>
        <w:t>No Mexican Dutch Disease</w:t>
      </w:r>
    </w:p>
    <w:p w:rsidR="00FD7B63" w:rsidRPr="001D562C" w:rsidRDefault="00FD7B63" w:rsidP="00FD7B63"/>
    <w:p w:rsidR="009B2585" w:rsidRDefault="00FD7B63" w:rsidP="00FD7B63">
      <w:pPr>
        <w:pStyle w:val="Heading4"/>
        <w:rPr>
          <w:rFonts w:cs="Times New Roman"/>
        </w:rPr>
      </w:pPr>
      <w:r w:rsidRPr="001D562C">
        <w:rPr>
          <w:rFonts w:cs="Times New Roman"/>
        </w:rPr>
        <w:t>Dutch Disease would not affect Mexico – only affects countries that rely disproportionally on oil</w:t>
      </w:r>
    </w:p>
    <w:p w:rsidR="00FD7B63" w:rsidRPr="001D562C" w:rsidRDefault="00FD7B63" w:rsidP="00FD7B63">
      <w:pPr>
        <w:rPr>
          <w:rStyle w:val="StyleStyleBold12pt"/>
        </w:rPr>
      </w:pPr>
      <w:proofErr w:type="spellStart"/>
      <w:r w:rsidRPr="001D562C">
        <w:rPr>
          <w:rStyle w:val="StyleStyleBold12pt"/>
        </w:rPr>
        <w:t>Plumer</w:t>
      </w:r>
      <w:proofErr w:type="spellEnd"/>
      <w:r w:rsidRPr="001D562C">
        <w:rPr>
          <w:rStyle w:val="StyleStyleBold12pt"/>
        </w:rPr>
        <w:t>, Washington Post reporter, 13</w:t>
      </w:r>
    </w:p>
    <w:p w:rsidR="00FD7B63" w:rsidRPr="001D562C" w:rsidRDefault="00FD7B63" w:rsidP="00FD7B63">
      <w:proofErr w:type="gramStart"/>
      <w:r w:rsidRPr="001D562C">
        <w:t>[Brad, 3-19-13, Washington Post, “U.S. oil production is booming.</w:t>
      </w:r>
      <w:proofErr w:type="gramEnd"/>
      <w:r w:rsidRPr="001D562C">
        <w:t xml:space="preserve"> Is “Dutch disease” on the way</w:t>
      </w:r>
      <w:proofErr w:type="gramStart"/>
      <w:r w:rsidRPr="001D562C">
        <w:t>?,</w:t>
      </w:r>
      <w:proofErr w:type="gramEnd"/>
      <w:r w:rsidRPr="001D562C">
        <w:t xml:space="preserve">” </w:t>
      </w:r>
      <w:hyperlink r:id="rId40" w:history="1">
        <w:r w:rsidRPr="001D562C">
          <w:rPr>
            <w:rStyle w:val="Hyperlink"/>
          </w:rPr>
          <w:t>http://www.washingtonpost.com/blogs/wonkblog/wp/2013/03/19/u-s-oil-production-is-booming-heres-the-catch/</w:t>
        </w:r>
      </w:hyperlink>
      <w:r w:rsidRPr="001D562C">
        <w:t>, accessed 7-12-13, MSG]</w:t>
      </w:r>
    </w:p>
    <w:p w:rsidR="00FD7B63" w:rsidRPr="001D562C" w:rsidRDefault="00FD7B63" w:rsidP="00FD7B63"/>
    <w:p w:rsidR="00FD7B63" w:rsidRPr="001D562C" w:rsidRDefault="00FD7B63" w:rsidP="00FD7B63">
      <w:pPr>
        <w:rPr>
          <w:rStyle w:val="StyleBoldUnderline"/>
        </w:rPr>
      </w:pPr>
      <w:r w:rsidRPr="001D562C">
        <w:t xml:space="preserve">Now, </w:t>
      </w:r>
      <w:r w:rsidRPr="001D562C">
        <w:rPr>
          <w:rStyle w:val="StyleBoldUnderline"/>
        </w:rPr>
        <w:t>the big question is whether this is a concern or not.</w:t>
      </w:r>
      <w:r w:rsidRPr="001D562C">
        <w:t xml:space="preserve"> In a recent </w:t>
      </w:r>
      <w:proofErr w:type="spellStart"/>
      <w:r w:rsidRPr="001D562C">
        <w:t>VoxEU</w:t>
      </w:r>
      <w:proofErr w:type="spellEnd"/>
      <w:r w:rsidRPr="001D562C">
        <w:t xml:space="preserve"> essay, three World Bank economists argued that </w:t>
      </w:r>
      <w:r w:rsidRPr="001D562C">
        <w:rPr>
          <w:rStyle w:val="StyleBoldUnderline"/>
        </w:rPr>
        <w:t>Dutch disease does appear to hurt poorer countries that rely disproportionately on oil or other natural resources</w:t>
      </w:r>
      <w:r w:rsidRPr="001D562C">
        <w:t xml:space="preserve"> — </w:t>
      </w:r>
      <w:proofErr w:type="gramStart"/>
      <w:r w:rsidRPr="001D562C">
        <w:t>say,</w:t>
      </w:r>
      <w:proofErr w:type="gramEnd"/>
      <w:r w:rsidRPr="001D562C">
        <w:t xml:space="preserve"> Venezuela or Angola. But </w:t>
      </w:r>
      <w:r w:rsidRPr="001D562C">
        <w:rPr>
          <w:rStyle w:val="StyleBoldUnderline"/>
        </w:rPr>
        <w:t>for wealthier countries with healthy political institutions, the effects of Dutch disease are far less pronounced. Oil isn’t always an economic curse.</w:t>
      </w:r>
    </w:p>
    <w:p w:rsidR="00FD7B63" w:rsidRPr="001D562C" w:rsidRDefault="00FD7B63" w:rsidP="00FD7B63">
      <w:r w:rsidRPr="001D562C">
        <w:t xml:space="preserve">It’s worth noting that </w:t>
      </w:r>
      <w:r w:rsidRPr="001D562C">
        <w:rPr>
          <w:rStyle w:val="StyleBoldUnderline"/>
        </w:rPr>
        <w:t>Canada is having this exact discussion right now.</w:t>
      </w:r>
      <w:r w:rsidRPr="001D562C">
        <w:t xml:space="preserve"> As Alberta’s oil sector has grown and thrived in recent years, the value of the Canadian dollar has risen. At the same time, Canada’s auto manufacturers have become less competitive. Critics have often chalked this up to the dread Dutch disease.</w:t>
      </w:r>
    </w:p>
    <w:p w:rsidR="00FD7B63" w:rsidRPr="001D562C" w:rsidRDefault="00FD7B63" w:rsidP="00FD7B63">
      <w:r w:rsidRPr="001D562C">
        <w:t>But not everyone’s convinced this is a big problem. “</w:t>
      </w:r>
      <w:r w:rsidRPr="001D562C">
        <w:rPr>
          <w:rStyle w:val="StyleBoldUnderline"/>
        </w:rPr>
        <w:t>The symptoms we are seeing are not those of Dutch Disease but rather of structural changes in the global economy to which Canada must adjust,” said</w:t>
      </w:r>
      <w:r w:rsidRPr="001D562C">
        <w:t xml:space="preserve"> former Bank of Canada governor </w:t>
      </w:r>
      <w:r w:rsidRPr="001D562C">
        <w:rPr>
          <w:rStyle w:val="StyleBoldUnderline"/>
        </w:rPr>
        <w:t>Mark Carney</w:t>
      </w:r>
      <w:r w:rsidRPr="001D562C">
        <w:t xml:space="preserve"> in a big speech last September. He argued that </w:t>
      </w:r>
      <w:r w:rsidRPr="001D562C">
        <w:rPr>
          <w:rStyle w:val="StyleBoldUnderline"/>
        </w:rPr>
        <w:t xml:space="preserve">Canada’s oil wealth was, on net, a good thing for the country’s economy and even offered some recommendations for policymakers to grapple with the shifts in the country’s economy. </w:t>
      </w:r>
      <w:r w:rsidRPr="001D562C">
        <w:t>(Among other things, he warned the central bank not to intervene in the shifting exchange rates.)</w:t>
      </w:r>
    </w:p>
    <w:p w:rsidR="00FD7B63" w:rsidRPr="001D562C" w:rsidRDefault="00FD7B63" w:rsidP="00FD7B63"/>
    <w:p w:rsidR="00FD7B63" w:rsidRPr="001D562C" w:rsidRDefault="00FD7B63" w:rsidP="00FD7B63">
      <w:pPr>
        <w:pStyle w:val="Heading4"/>
        <w:rPr>
          <w:rFonts w:cs="Times New Roman"/>
        </w:rPr>
      </w:pPr>
      <w:r w:rsidRPr="001D562C">
        <w:rPr>
          <w:rFonts w:cs="Times New Roman"/>
        </w:rPr>
        <w:t>Dutch Disease would not happen in Mexico</w:t>
      </w:r>
      <w:r>
        <w:rPr>
          <w:rFonts w:cs="Times New Roman"/>
        </w:rPr>
        <w:t xml:space="preserve"> –</w:t>
      </w:r>
      <w:r w:rsidRPr="001D562C">
        <w:rPr>
          <w:rFonts w:cs="Times New Roman"/>
        </w:rPr>
        <w:t xml:space="preserve"> only applies to developing countries or countries that have never produced industrial goods- can easily be neutralized</w:t>
      </w:r>
    </w:p>
    <w:p w:rsidR="00FD7B63" w:rsidRPr="001D562C" w:rsidRDefault="00FD7B63" w:rsidP="00FD7B63">
      <w:pPr>
        <w:rPr>
          <w:rStyle w:val="StyleStyleBold12pt"/>
        </w:rPr>
      </w:pPr>
      <w:proofErr w:type="spellStart"/>
      <w:r w:rsidRPr="001D562C">
        <w:rPr>
          <w:rStyle w:val="StyleStyleBold12pt"/>
        </w:rPr>
        <w:t>Bresser</w:t>
      </w:r>
      <w:proofErr w:type="spellEnd"/>
      <w:r w:rsidRPr="001D562C">
        <w:rPr>
          <w:rStyle w:val="StyleStyleBold12pt"/>
        </w:rPr>
        <w:t xml:space="preserve">-Pereira, </w:t>
      </w:r>
      <w:proofErr w:type="spellStart"/>
      <w:r w:rsidRPr="001D562C">
        <w:rPr>
          <w:rStyle w:val="StyleStyleBold12pt"/>
        </w:rPr>
        <w:t>Getulio</w:t>
      </w:r>
      <w:proofErr w:type="spellEnd"/>
      <w:r w:rsidRPr="001D562C">
        <w:rPr>
          <w:rStyle w:val="StyleStyleBold12pt"/>
        </w:rPr>
        <w:t xml:space="preserve"> Vargas Foundation economics professor, 8</w:t>
      </w:r>
    </w:p>
    <w:p w:rsidR="009B2585" w:rsidRDefault="00FD7B63" w:rsidP="00FD7B63">
      <w:r w:rsidRPr="001D562C">
        <w:t>[</w:t>
      </w:r>
      <w:proofErr w:type="spellStart"/>
      <w:r w:rsidRPr="001D562C">
        <w:t>Luiz</w:t>
      </w:r>
      <w:proofErr w:type="spellEnd"/>
      <w:r w:rsidRPr="001D562C">
        <w:t xml:space="preserve"> Carlos, January 2008, </w:t>
      </w:r>
      <w:proofErr w:type="spellStart"/>
      <w:r w:rsidRPr="001D562C">
        <w:t>Revista</w:t>
      </w:r>
      <w:proofErr w:type="spellEnd"/>
      <w:r w:rsidRPr="001D562C">
        <w:t xml:space="preserve"> de </w:t>
      </w:r>
      <w:proofErr w:type="spellStart"/>
      <w:r w:rsidRPr="001D562C">
        <w:t>Economia</w:t>
      </w:r>
      <w:proofErr w:type="spellEnd"/>
      <w:r w:rsidRPr="001D562C">
        <w:t xml:space="preserve"> </w:t>
      </w:r>
      <w:proofErr w:type="spellStart"/>
      <w:r w:rsidRPr="001D562C">
        <w:t>Política</w:t>
      </w:r>
      <w:proofErr w:type="spellEnd"/>
      <w:r w:rsidRPr="001D562C">
        <w:t xml:space="preserve">, “The Dutch Disease and Its Neutralization: A </w:t>
      </w:r>
      <w:proofErr w:type="spellStart"/>
      <w:r w:rsidRPr="001D562C">
        <w:t>Ricardian</w:t>
      </w:r>
      <w:proofErr w:type="spellEnd"/>
    </w:p>
    <w:p w:rsidR="00FD7B63" w:rsidRPr="001D562C" w:rsidRDefault="00FD7B63" w:rsidP="00FD7B63">
      <w:r w:rsidRPr="001D562C">
        <w:t xml:space="preserve">Approach,” </w:t>
      </w:r>
      <w:hyperlink r:id="rId41" w:history="1">
        <w:r w:rsidRPr="001D562C">
          <w:rPr>
            <w:rStyle w:val="Hyperlink"/>
          </w:rPr>
          <w:t>http://www.networkideas.org/featart/jan2010/dutch_disease.pdf</w:t>
        </w:r>
      </w:hyperlink>
      <w:r w:rsidRPr="001D562C">
        <w:t>, p. 26-28, MSG]</w:t>
      </w:r>
    </w:p>
    <w:p w:rsidR="00FD7B63" w:rsidRPr="001D562C" w:rsidRDefault="00FD7B63" w:rsidP="00FD7B63">
      <w:pPr>
        <w:rPr>
          <w:rStyle w:val="StyleStyleBold12pt"/>
        </w:rPr>
      </w:pPr>
    </w:p>
    <w:p w:rsidR="009B2585" w:rsidRDefault="00FD7B63" w:rsidP="00FD7B63">
      <w:r w:rsidRPr="001D562C">
        <w:rPr>
          <w:rStyle w:val="StyleBoldUnderline"/>
        </w:rPr>
        <w:t>Dutch disease is the fundamental component of the tendency to exchange rate ¶ overvaluation that characterizes developing countries.</w:t>
      </w:r>
      <w:r w:rsidRPr="001D562C">
        <w:t xml:space="preserve"> I believe that the best way to </w:t>
      </w:r>
      <w:r w:rsidRPr="001D562C">
        <w:rPr>
          <w:sz w:val="12"/>
        </w:rPr>
        <w:t xml:space="preserve">¶ </w:t>
      </w:r>
      <w:r w:rsidRPr="001D562C">
        <w:t xml:space="preserve">conclude this paper in which I have tried to (a) define it as clearly and precisely as </w:t>
      </w:r>
      <w:r w:rsidRPr="001D562C">
        <w:rPr>
          <w:sz w:val="12"/>
        </w:rPr>
        <w:t xml:space="preserve">¶ </w:t>
      </w:r>
      <w:r w:rsidRPr="001D562C">
        <w:t xml:space="preserve">possible, (b) present the concept of extended Dutch disease, which does not result from </w:t>
      </w:r>
      <w:r w:rsidRPr="001D562C">
        <w:rPr>
          <w:sz w:val="12"/>
        </w:rPr>
        <w:t xml:space="preserve">¶ </w:t>
      </w:r>
      <w:r w:rsidRPr="001D562C">
        <w:t xml:space="preserve">natural resources but from cheap labor, (c) show that it is a serious market failure, and (d) </w:t>
      </w:r>
      <w:r w:rsidRPr="001D562C">
        <w:rPr>
          <w:sz w:val="12"/>
        </w:rPr>
        <w:t xml:space="preserve">¶ </w:t>
      </w:r>
      <w:r w:rsidRPr="001D562C">
        <w:t>discuss how it can be neutralized, is to summarize it in a few items. Briefly:</w:t>
      </w:r>
    </w:p>
    <w:p w:rsidR="009B2585" w:rsidRDefault="00FD7B63" w:rsidP="00FD7B63">
      <w:r w:rsidRPr="001D562C">
        <w:t xml:space="preserve">1. Dutch disease occurs when there is a relatively permanent overvaluation of the </w:t>
      </w:r>
      <w:r w:rsidRPr="001D562C">
        <w:rPr>
          <w:sz w:val="12"/>
        </w:rPr>
        <w:t xml:space="preserve">¶ </w:t>
      </w:r>
      <w:r w:rsidRPr="001D562C">
        <w:t xml:space="preserve">exchange rate resulting from the country's abundant natural resources (restricted </w:t>
      </w:r>
      <w:r w:rsidRPr="001D562C">
        <w:rPr>
          <w:sz w:val="12"/>
        </w:rPr>
        <w:t xml:space="preserve">¶ </w:t>
      </w:r>
      <w:r w:rsidRPr="001D562C">
        <w:t xml:space="preserve">concept) or cheap labor (extended concept), whose low marginal cost is consistent </w:t>
      </w:r>
      <w:r w:rsidRPr="001D562C">
        <w:rPr>
          <w:sz w:val="12"/>
        </w:rPr>
        <w:t xml:space="preserve">¶ </w:t>
      </w:r>
      <w:r w:rsidRPr="001D562C">
        <w:t xml:space="preserve">with a market exchange rate substantially more appreciated than the industrial </w:t>
      </w:r>
      <w:r w:rsidRPr="001D562C">
        <w:rPr>
          <w:sz w:val="12"/>
        </w:rPr>
        <w:t xml:space="preserve">¶ </w:t>
      </w:r>
      <w:r w:rsidRPr="001D562C">
        <w:t>equilibrium exchange rate.</w:t>
      </w:r>
    </w:p>
    <w:p w:rsidR="009B2585" w:rsidRDefault="00FD7B63" w:rsidP="00FD7B63">
      <w:r w:rsidRPr="001D562C">
        <w:t xml:space="preserve">2. there are two equilibrium exchange rates: the current equilibrium exchange rate, </w:t>
      </w:r>
      <w:r w:rsidRPr="001D562C">
        <w:rPr>
          <w:sz w:val="12"/>
        </w:rPr>
        <w:t xml:space="preserve">¶ </w:t>
      </w:r>
      <w:r w:rsidRPr="001D562C">
        <w:t xml:space="preserve">that balances </w:t>
      </w:r>
      <w:proofErr w:type="spellStart"/>
      <w:r w:rsidRPr="001D562C">
        <w:t>intertemporally</w:t>
      </w:r>
      <w:proofErr w:type="spellEnd"/>
      <w:r w:rsidRPr="001D562C">
        <w:t xml:space="preserve"> the country's current account, and is, therefore, the </w:t>
      </w:r>
      <w:r w:rsidRPr="001D562C">
        <w:rPr>
          <w:sz w:val="12"/>
        </w:rPr>
        <w:t xml:space="preserve">¶ </w:t>
      </w:r>
      <w:r w:rsidRPr="001D562C">
        <w:t xml:space="preserve">rate the market tends to determine, and the industrial equilibrium exchange rate, </w:t>
      </w:r>
      <w:r w:rsidRPr="001D562C">
        <w:rPr>
          <w:sz w:val="12"/>
        </w:rPr>
        <w:t xml:space="preserve">¶ </w:t>
      </w:r>
      <w:r w:rsidRPr="001D562C">
        <w:t xml:space="preserve">that enables industrial sectors using state-of-the-art technology; the Dutch disease </w:t>
      </w:r>
      <w:r w:rsidRPr="001D562C">
        <w:rPr>
          <w:sz w:val="12"/>
        </w:rPr>
        <w:t xml:space="preserve">¶ </w:t>
      </w:r>
      <w:r w:rsidRPr="001D562C">
        <w:t>occurs when those two equilibriums present conflicting values;</w:t>
      </w:r>
    </w:p>
    <w:p w:rsidR="009B2585" w:rsidRDefault="00FD7B63" w:rsidP="00FD7B63">
      <w:r w:rsidRPr="001D562C">
        <w:lastRenderedPageBreak/>
        <w:t xml:space="preserve">3. </w:t>
      </w:r>
      <w:r w:rsidRPr="001D562C">
        <w:rPr>
          <w:rStyle w:val="StyleBoldUnderline"/>
        </w:rPr>
        <w:t>the symptoms of Dutch disease in a country are permanent when the country has ¶ never produced industrial goods, or they result from some new fact that led the ¶ already industrialized country to stop neutralizing the disease or, still, from a ¶ change in the terms of exchange that increases commodities' market price</w:t>
      </w:r>
      <w:r w:rsidRPr="001D562C">
        <w:t xml:space="preserve">; in the two latter cases, there will be an appreciation of the exchange rate without a </w:t>
      </w:r>
      <w:r w:rsidRPr="001D562C">
        <w:rPr>
          <w:sz w:val="12"/>
        </w:rPr>
        <w:t xml:space="preserve">¶ </w:t>
      </w:r>
      <w:r w:rsidRPr="001D562C">
        <w:t xml:space="preserve">reduction in the country's trade surplus; there will be de-industrialization; and the </w:t>
      </w:r>
      <w:r w:rsidRPr="001D562C">
        <w:rPr>
          <w:sz w:val="12"/>
        </w:rPr>
        <w:t xml:space="preserve">¶ </w:t>
      </w:r>
      <w:r w:rsidRPr="001D562C">
        <w:t xml:space="preserve">industrial good-exporting companies will be increasing the imported component in </w:t>
      </w:r>
      <w:r w:rsidRPr="001D562C">
        <w:rPr>
          <w:sz w:val="12"/>
        </w:rPr>
        <w:t xml:space="preserve">¶ </w:t>
      </w:r>
      <w:r w:rsidRPr="001D562C">
        <w:t xml:space="preserve">their production in order to gradually transform the country's manufacturing </w:t>
      </w:r>
      <w:r w:rsidRPr="001D562C">
        <w:rPr>
          <w:sz w:val="12"/>
        </w:rPr>
        <w:t xml:space="preserve">¶ </w:t>
      </w:r>
      <w:r w:rsidRPr="001D562C">
        <w:t>industry into a ‘</w:t>
      </w:r>
      <w:proofErr w:type="spellStart"/>
      <w:r w:rsidRPr="001D562C">
        <w:t>maquila</w:t>
      </w:r>
      <w:proofErr w:type="spellEnd"/>
      <w:r w:rsidRPr="001D562C">
        <w:t>’ industry [in-bond industry];</w:t>
      </w:r>
    </w:p>
    <w:p w:rsidR="009B2585" w:rsidRDefault="00FD7B63" w:rsidP="00FD7B63">
      <w:r w:rsidRPr="001D562C">
        <w:t xml:space="preserve">4. the neutralization of the Dutch disease should be made through a tax on domestic </w:t>
      </w:r>
      <w:r w:rsidRPr="001D562C">
        <w:rPr>
          <w:sz w:val="12"/>
        </w:rPr>
        <w:t xml:space="preserve">¶ </w:t>
      </w:r>
      <w:r w:rsidRPr="001D562C">
        <w:t xml:space="preserve">sales and on commodity exports that will be different for each commodity, in order </w:t>
      </w:r>
      <w:r w:rsidRPr="001D562C">
        <w:rPr>
          <w:sz w:val="12"/>
        </w:rPr>
        <w:t xml:space="preserve">¶ </w:t>
      </w:r>
      <w:r w:rsidRPr="001D562C">
        <w:t xml:space="preserve">to be proportional to the difference between the current equilibrium exchange rate </w:t>
      </w:r>
      <w:r w:rsidRPr="001D562C">
        <w:rPr>
          <w:sz w:val="12"/>
        </w:rPr>
        <w:t xml:space="preserve">¶ </w:t>
      </w:r>
      <w:r w:rsidRPr="001D562C">
        <w:t xml:space="preserve">and the industrial equilibrium exchange rate that is necessary for industrial </w:t>
      </w:r>
      <w:r w:rsidRPr="001D562C">
        <w:rPr>
          <w:sz w:val="12"/>
        </w:rPr>
        <w:t xml:space="preserve">¶ </w:t>
      </w:r>
      <w:r w:rsidRPr="001D562C">
        <w:t>companies using state-of-the-art technology to be competitive;</w:t>
      </w:r>
    </w:p>
    <w:p w:rsidR="009B2585" w:rsidRDefault="00FD7B63" w:rsidP="00FD7B63">
      <w:r w:rsidRPr="001D562C">
        <w:t xml:space="preserve">5. </w:t>
      </w:r>
      <w:proofErr w:type="gramStart"/>
      <w:r w:rsidRPr="001D562C">
        <w:t>the</w:t>
      </w:r>
      <w:proofErr w:type="gramEnd"/>
      <w:r w:rsidRPr="001D562C">
        <w:t xml:space="preserve"> more serious the Dutch disease is in a country, the more difficult will be its </w:t>
      </w:r>
      <w:r w:rsidRPr="001D562C">
        <w:rPr>
          <w:sz w:val="12"/>
        </w:rPr>
        <w:t xml:space="preserve">¶ </w:t>
      </w:r>
      <w:r w:rsidRPr="001D562C">
        <w:t xml:space="preserve">neutralization, and the lower the probability for this country to industrialize and </w:t>
      </w:r>
      <w:r w:rsidRPr="001D562C">
        <w:rPr>
          <w:sz w:val="12"/>
        </w:rPr>
        <w:t xml:space="preserve">¶ </w:t>
      </w:r>
      <w:r w:rsidRPr="001D562C">
        <w:t>grow;</w:t>
      </w:r>
    </w:p>
    <w:p w:rsidR="009B2585" w:rsidRDefault="00FD7B63" w:rsidP="00FD7B63">
      <w:r w:rsidRPr="001D562C">
        <w:t xml:space="preserve">6. the resources from the tax created to neutralize the Dutch disease should not be </w:t>
      </w:r>
      <w:r w:rsidRPr="001D562C">
        <w:rPr>
          <w:sz w:val="12"/>
        </w:rPr>
        <w:t xml:space="preserve">¶ </w:t>
      </w:r>
      <w:r w:rsidRPr="001D562C">
        <w:t xml:space="preserve">invested in the country (unless they are used in order to stabilize the prices of </w:t>
      </w:r>
      <w:r w:rsidRPr="001D562C">
        <w:rPr>
          <w:sz w:val="12"/>
        </w:rPr>
        <w:t xml:space="preserve">¶ </w:t>
      </w:r>
      <w:r w:rsidRPr="001D562C">
        <w:t xml:space="preserve">commodities on which it will be imposed) but invested in an international financial </w:t>
      </w:r>
      <w:r w:rsidRPr="001D562C">
        <w:rPr>
          <w:sz w:val="12"/>
        </w:rPr>
        <w:t xml:space="preserve">¶ </w:t>
      </w:r>
      <w:r w:rsidRPr="001D562C">
        <w:t xml:space="preserve">fund so that the inflow of resources does not entail the revaluation of the local </w:t>
      </w:r>
      <w:r w:rsidRPr="001D562C">
        <w:rPr>
          <w:sz w:val="12"/>
        </w:rPr>
        <w:t xml:space="preserve">¶ </w:t>
      </w:r>
      <w:r w:rsidRPr="001D562C">
        <w:t>currency;</w:t>
      </w:r>
    </w:p>
    <w:p w:rsidR="009B2585" w:rsidRDefault="00FD7B63" w:rsidP="00FD7B63">
      <w:r w:rsidRPr="001D562C">
        <w:t xml:space="preserve">7. despite the fact that the tax should only be imposed on the marginal revenue </w:t>
      </w:r>
      <w:r w:rsidRPr="001D562C">
        <w:rPr>
          <w:sz w:val="12"/>
        </w:rPr>
        <w:t xml:space="preserve">¶ </w:t>
      </w:r>
      <w:r w:rsidRPr="001D562C">
        <w:t xml:space="preserve">obtained by the producers resulting from the depreciation assured by the tax, it is </w:t>
      </w:r>
      <w:r w:rsidRPr="001D562C">
        <w:rPr>
          <w:sz w:val="12"/>
        </w:rPr>
        <w:t xml:space="preserve">¶ </w:t>
      </w:r>
      <w:r w:rsidRPr="001D562C">
        <w:t xml:space="preserve">not easy to neutralize the Dutch disease in view of the resistance to taxation by </w:t>
      </w:r>
      <w:r w:rsidRPr="001D562C">
        <w:rPr>
          <w:sz w:val="12"/>
        </w:rPr>
        <w:t xml:space="preserve">¶ </w:t>
      </w:r>
      <w:r w:rsidRPr="001D562C">
        <w:t xml:space="preserve">exporters of commodities; on the other hand, depreciation finds resistance in the </w:t>
      </w:r>
      <w:r w:rsidRPr="001D562C">
        <w:rPr>
          <w:sz w:val="12"/>
        </w:rPr>
        <w:t xml:space="preserve">¶ </w:t>
      </w:r>
      <w:r w:rsidRPr="001D562C">
        <w:t xml:space="preserve">whole population because it causes temporary inflation, and especially because it </w:t>
      </w:r>
      <w:r w:rsidRPr="001D562C">
        <w:rPr>
          <w:sz w:val="12"/>
        </w:rPr>
        <w:t xml:space="preserve">¶ </w:t>
      </w:r>
      <w:r w:rsidRPr="001D562C">
        <w:t>reduces real wages;</w:t>
      </w:r>
    </w:p>
    <w:p w:rsidR="009B2585" w:rsidRDefault="00FD7B63" w:rsidP="00FD7B63">
      <w:pPr>
        <w:rPr>
          <w:rStyle w:val="StyleBoldUnderline"/>
        </w:rPr>
      </w:pPr>
      <w:r w:rsidRPr="001D562C">
        <w:t xml:space="preserve">8. </w:t>
      </w:r>
      <w:r w:rsidRPr="001D562C">
        <w:rPr>
          <w:rStyle w:val="StyleBoldUnderline"/>
        </w:rPr>
        <w:t>although developing countries have always had Dutch disease but did not know, ¶ many industrialized; the reason is that, in practice, they have neutralized the Dutch ¶ disease through the use of multiple exchange rates, and of import duties and export ¶ subsidies that implied a disguised tax on commodities; they justified these policies ¶ with the theories of the infant industry and the deterioration of the terms of trade; ¶ however, there is no protectionism when duties merely compensate for the ¶ appreciation caused by the Dutch disease;</w:t>
      </w:r>
    </w:p>
    <w:p w:rsidR="009B2585" w:rsidRDefault="00FD7B63" w:rsidP="00FD7B63">
      <w:r w:rsidRPr="001D562C">
        <w:t xml:space="preserve">9. Dutch disease is a serious market failure because its </w:t>
      </w:r>
      <w:proofErr w:type="spellStart"/>
      <w:r w:rsidRPr="001D562C">
        <w:t>non neutralized</w:t>
      </w:r>
      <w:proofErr w:type="spellEnd"/>
      <w:r w:rsidRPr="001D562C">
        <w:t xml:space="preserve"> existence </w:t>
      </w:r>
      <w:r w:rsidRPr="001D562C">
        <w:rPr>
          <w:sz w:val="12"/>
        </w:rPr>
        <w:t xml:space="preserve">¶ </w:t>
      </w:r>
      <w:r w:rsidRPr="001D562C">
        <w:t>implies negative externalities derived from cheap resources;</w:t>
      </w:r>
    </w:p>
    <w:p w:rsidR="009B2585" w:rsidRDefault="00FD7B63" w:rsidP="00FD7B63">
      <w:r w:rsidRPr="001D562C">
        <w:t xml:space="preserve">10. Dutch disease exists even if the commodities that give rise to it have high </w:t>
      </w:r>
      <w:r w:rsidRPr="001D562C">
        <w:rPr>
          <w:sz w:val="12"/>
        </w:rPr>
        <w:t xml:space="preserve">¶ </w:t>
      </w:r>
      <w:r w:rsidRPr="001D562C">
        <w:t xml:space="preserve">technological content, as is currently the case of oil production, and of an </w:t>
      </w:r>
      <w:r w:rsidRPr="001D562C">
        <w:rPr>
          <w:sz w:val="12"/>
        </w:rPr>
        <w:t xml:space="preserve">¶ </w:t>
      </w:r>
      <w:r w:rsidRPr="001D562C">
        <w:t xml:space="preserve">increasingly technologically sophisticated agriculture; it is an obstacle to growth </w:t>
      </w:r>
      <w:r w:rsidRPr="001D562C">
        <w:rPr>
          <w:sz w:val="12"/>
        </w:rPr>
        <w:t xml:space="preserve">¶ </w:t>
      </w:r>
      <w:r w:rsidRPr="001D562C">
        <w:t xml:space="preserve">because </w:t>
      </w:r>
      <w:proofErr w:type="spellStart"/>
      <w:r w:rsidRPr="001D562C">
        <w:t>because</w:t>
      </w:r>
      <w:proofErr w:type="spellEnd"/>
      <w:r w:rsidRPr="001D562C">
        <w:t xml:space="preserve"> mining and agricultural activities are not able to employ all the </w:t>
      </w:r>
      <w:r w:rsidRPr="001D562C">
        <w:rPr>
          <w:sz w:val="12"/>
        </w:rPr>
        <w:t xml:space="preserve">¶ </w:t>
      </w:r>
      <w:r w:rsidRPr="001D562C">
        <w:t xml:space="preserve">labor force, and because it implies that the country renounces its opportunities to </w:t>
      </w:r>
      <w:r w:rsidRPr="001D562C">
        <w:rPr>
          <w:sz w:val="12"/>
        </w:rPr>
        <w:t xml:space="preserve">¶ </w:t>
      </w:r>
      <w:r w:rsidRPr="001D562C">
        <w:t xml:space="preserve">invest and to innovate in sectors potentially with still higher technological content </w:t>
      </w:r>
      <w:r w:rsidRPr="001D562C">
        <w:rPr>
          <w:sz w:val="12"/>
        </w:rPr>
        <w:t xml:space="preserve">¶ </w:t>
      </w:r>
      <w:r w:rsidRPr="001D562C">
        <w:t>and, therefore, with higher value-added per capita;</w:t>
      </w:r>
    </w:p>
    <w:p w:rsidR="009B2585" w:rsidRDefault="00FD7B63" w:rsidP="00FD7B63">
      <w:r w:rsidRPr="001D562C">
        <w:t xml:space="preserve">11. </w:t>
      </w:r>
      <w:r w:rsidRPr="001D562C">
        <w:rPr>
          <w:rStyle w:val="StyleBoldUnderline"/>
        </w:rPr>
        <w:t>Dutch disease may also derive simply from cheap labor</w:t>
      </w:r>
      <w:r w:rsidRPr="001D562C">
        <w:t xml:space="preserve">; in this extended concept </w:t>
      </w:r>
      <w:r w:rsidRPr="001D562C">
        <w:rPr>
          <w:sz w:val="12"/>
        </w:rPr>
        <w:t xml:space="preserve">¶ </w:t>
      </w:r>
      <w:r w:rsidRPr="001D562C">
        <w:t xml:space="preserve">of Dutch disease, the condition for it to occur is that the wage spread in the </w:t>
      </w:r>
      <w:r w:rsidRPr="001D562C">
        <w:rPr>
          <w:sz w:val="12"/>
        </w:rPr>
        <w:t xml:space="preserve">¶ </w:t>
      </w:r>
      <w:r w:rsidRPr="001D562C">
        <w:t xml:space="preserve">developing country is substantially larger than in rich countries to where the goods </w:t>
      </w:r>
      <w:r w:rsidRPr="001D562C">
        <w:rPr>
          <w:sz w:val="12"/>
        </w:rPr>
        <w:t xml:space="preserve">¶ </w:t>
      </w:r>
      <w:r w:rsidRPr="001D562C">
        <w:t>would be exported;</w:t>
      </w:r>
    </w:p>
    <w:p w:rsidR="009B2585" w:rsidRDefault="009B2585" w:rsidP="00FD7B63"/>
    <w:p w:rsidR="00FD7B63" w:rsidRPr="001D562C" w:rsidRDefault="00FD7B63" w:rsidP="00FD7B63">
      <w:pPr>
        <w:pStyle w:val="Heading4"/>
        <w:rPr>
          <w:rFonts w:cs="Times New Roman"/>
        </w:rPr>
      </w:pPr>
      <w:r w:rsidRPr="001D562C">
        <w:rPr>
          <w:rFonts w:cs="Times New Roman"/>
        </w:rPr>
        <w:t xml:space="preserve">Mexico is not susceptible to Dutch disease </w:t>
      </w:r>
      <w:r>
        <w:rPr>
          <w:rFonts w:cs="Times New Roman"/>
        </w:rPr>
        <w:t>– massive reforms process</w:t>
      </w:r>
    </w:p>
    <w:p w:rsidR="00FD7B63" w:rsidRPr="001D562C" w:rsidRDefault="00FD7B63" w:rsidP="00FD7B63">
      <w:pPr>
        <w:rPr>
          <w:rStyle w:val="StyleStyleBold12pt"/>
        </w:rPr>
      </w:pPr>
      <w:r w:rsidRPr="001D562C">
        <w:rPr>
          <w:rStyle w:val="StyleStyleBold12pt"/>
        </w:rPr>
        <w:t>The Economist, 12</w:t>
      </w:r>
    </w:p>
    <w:p w:rsidR="00FD7B63" w:rsidRDefault="00FD7B63" w:rsidP="00FD7B63">
      <w:r w:rsidRPr="001D562C">
        <w:t xml:space="preserve">[11-22-12, The Economist, “Looking back on the </w:t>
      </w:r>
      <w:proofErr w:type="spellStart"/>
      <w:r w:rsidRPr="001D562C">
        <w:t>Calderón</w:t>
      </w:r>
      <w:proofErr w:type="spellEnd"/>
      <w:r w:rsidRPr="001D562C">
        <w:t xml:space="preserve"> years,” </w:t>
      </w:r>
      <w:hyperlink r:id="rId42" w:history="1">
        <w:r w:rsidRPr="001D562C">
          <w:rPr>
            <w:rStyle w:val="Hyperlink"/>
          </w:rPr>
          <w:t>http://www.economist.com/blogs/americasview/2012/11/felipe-calder%C3%B3n-his-presidency-mexico</w:t>
        </w:r>
      </w:hyperlink>
      <w:r w:rsidRPr="001D562C">
        <w:t>, accessed 7-13-13, MSG]</w:t>
      </w:r>
    </w:p>
    <w:p w:rsidR="00FD7B63" w:rsidRPr="001D562C" w:rsidRDefault="00FD7B63" w:rsidP="00FD7B63"/>
    <w:p w:rsidR="00FD7B63" w:rsidRPr="001D562C" w:rsidRDefault="00FD7B63" w:rsidP="00FD7B63">
      <w:r w:rsidRPr="001D562C">
        <w:t xml:space="preserve">The Economist: It seems that in the past few years </w:t>
      </w:r>
      <w:r w:rsidRPr="001D562C">
        <w:rPr>
          <w:rStyle w:val="StyleBoldUnderline"/>
        </w:rPr>
        <w:t xml:space="preserve">there has been a lot of interest in the Brazilian economy, and that now interest is turning to the Mexican economy. </w:t>
      </w:r>
      <w:r w:rsidRPr="001D562C">
        <w:t>Why are we seeing this change?</w:t>
      </w:r>
    </w:p>
    <w:p w:rsidR="00FD7B63" w:rsidRPr="001D562C" w:rsidRDefault="00FD7B63" w:rsidP="00FD7B63">
      <w:proofErr w:type="spellStart"/>
      <w:r w:rsidRPr="001D562C">
        <w:lastRenderedPageBreak/>
        <w:t>Calderón</w:t>
      </w:r>
      <w:proofErr w:type="spellEnd"/>
      <w:r w:rsidRPr="001D562C">
        <w:t xml:space="preserve">: I’m grateful that </w:t>
      </w:r>
      <w:r w:rsidRPr="001D562C">
        <w:rPr>
          <w:rStyle w:val="StyleBoldUnderline"/>
        </w:rPr>
        <w:t>there is</w:t>
      </w:r>
      <w:r w:rsidRPr="001D562C">
        <w:t xml:space="preserve"> this </w:t>
      </w:r>
      <w:r w:rsidRPr="001D562C">
        <w:rPr>
          <w:rStyle w:val="StyleBoldUnderline"/>
        </w:rPr>
        <w:t xml:space="preserve">interest in Mexico. </w:t>
      </w:r>
      <w:r w:rsidRPr="001D562C">
        <w:t>It seems that for a long time the Brazilian economy benefited greatly from the increase in the price of commodities, and particularly from the increase in its exports to China. Now that there has been real instability in the price of commodities, many prices have fallen, and the level of exports to China has declined, or China’s economy is growing at a slower rate, this is impacting Brazil.</w:t>
      </w:r>
    </w:p>
    <w:p w:rsidR="00FD7B63" w:rsidRPr="001D562C" w:rsidRDefault="00FD7B63" w:rsidP="00FD7B63">
      <w:pPr>
        <w:rPr>
          <w:rStyle w:val="StyleBoldUnderline"/>
        </w:rPr>
      </w:pPr>
      <w:r w:rsidRPr="001D562C">
        <w:rPr>
          <w:rStyle w:val="StyleBoldUnderline"/>
        </w:rPr>
        <w:t>When we look at Mexico these past years, we implemented a very intense reform process aimed at improving our competitiveness.</w:t>
      </w:r>
      <w:r w:rsidRPr="001D562C">
        <w:t xml:space="preserve"> What did we do?...</w:t>
      </w:r>
      <w:r w:rsidRPr="001D562C">
        <w:rPr>
          <w:rStyle w:val="StyleBoldUnderline"/>
        </w:rPr>
        <w:t xml:space="preserve">A big </w:t>
      </w:r>
      <w:proofErr w:type="spellStart"/>
      <w:r w:rsidRPr="001D562C">
        <w:rPr>
          <w:rStyle w:val="StyleBoldUnderline"/>
        </w:rPr>
        <w:t>programme</w:t>
      </w:r>
      <w:proofErr w:type="spellEnd"/>
      <w:r w:rsidRPr="001D562C">
        <w:rPr>
          <w:rStyle w:val="StyleBoldUnderline"/>
        </w:rPr>
        <w:t xml:space="preserve"> of deregulation</w:t>
      </w:r>
      <w:r w:rsidRPr="001D562C">
        <w:t xml:space="preserve">, in which we eliminated about 16,000 rules or regulations at the federal level, which meant eliminating more than 2,000 bureaucratic procedures. Secondly </w:t>
      </w:r>
      <w:r w:rsidRPr="001D562C">
        <w:rPr>
          <w:rStyle w:val="StyleBoldUnderline"/>
        </w:rPr>
        <w:t xml:space="preserve">we gave a notable boost, </w:t>
      </w:r>
      <w:r w:rsidRPr="001D562C">
        <w:t xml:space="preserve">probably without precedent, </w:t>
      </w:r>
      <w:r w:rsidRPr="001D562C">
        <w:rPr>
          <w:rStyle w:val="StyleBoldUnderline"/>
        </w:rPr>
        <w:t>to infrastructure,</w:t>
      </w:r>
      <w:r w:rsidRPr="001D562C">
        <w:t xml:space="preserve"> constructing or refurbishing 20,000km of highways. Third, </w:t>
      </w:r>
      <w:r w:rsidRPr="001D562C">
        <w:rPr>
          <w:rStyle w:val="StyleBoldUnderline"/>
        </w:rPr>
        <w:t>we invested a lot in human capital</w:t>
      </w:r>
      <w:r w:rsidRPr="001D562C">
        <w:t xml:space="preserve">: 140 new universities were founded, and the campuses of at least 100 more were increased. With that, </w:t>
      </w:r>
      <w:r w:rsidRPr="001D562C">
        <w:rPr>
          <w:rStyle w:val="StyleBoldUnderline"/>
        </w:rPr>
        <w:t>113,000 engineers are graduating every year, which gives us greater competitiveness, particularly in terms of manufacturing.</w:t>
      </w:r>
    </w:p>
    <w:p w:rsidR="00FD7B63" w:rsidRPr="001D562C" w:rsidRDefault="00FD7B63" w:rsidP="00FD7B63">
      <w:pPr>
        <w:rPr>
          <w:rStyle w:val="StyleBoldUnderline"/>
        </w:rPr>
      </w:pPr>
      <w:r w:rsidRPr="001D562C">
        <w:t xml:space="preserve">Fourth, </w:t>
      </w:r>
      <w:r w:rsidRPr="001D562C">
        <w:rPr>
          <w:rStyle w:val="StyleBoldUnderline"/>
        </w:rPr>
        <w:t>we reduced tariffs. The average tariff on manufacturing supplies reduced from 12% to 4%, which converted Mexico into a very competitive country, particularly in manufacturing and industry.</w:t>
      </w:r>
      <w:r w:rsidRPr="001D562C">
        <w:t xml:space="preserve"> One example is that when </w:t>
      </w:r>
      <w:r w:rsidRPr="001D562C">
        <w:rPr>
          <w:rStyle w:val="StyleBoldUnderline"/>
        </w:rPr>
        <w:t>I entered the presidency</w:t>
      </w:r>
      <w:r w:rsidRPr="001D562C">
        <w:t xml:space="preserve">, Mexico was the ninth-biggest exporter of automobiles in the world, and now it is the fourth-biggest, ahead of the United States. And </w:t>
      </w:r>
      <w:r w:rsidRPr="001D562C">
        <w:rPr>
          <w:rStyle w:val="StyleBoldUnderline"/>
        </w:rPr>
        <w:t xml:space="preserve">at a time when the aggregate value of the global economy is becoming more focused on manufacturing and less on </w:t>
      </w:r>
      <w:proofErr w:type="gramStart"/>
      <w:r w:rsidRPr="001D562C">
        <w:rPr>
          <w:rStyle w:val="StyleBoldUnderline"/>
        </w:rPr>
        <w:t>commodities, that</w:t>
      </w:r>
      <w:proofErr w:type="gramEnd"/>
      <w:r w:rsidRPr="001D562C">
        <w:rPr>
          <w:rStyle w:val="StyleBoldUnderline"/>
        </w:rPr>
        <w:t xml:space="preserve"> has benefited Mexico.</w:t>
      </w:r>
    </w:p>
    <w:p w:rsidR="00FD7B63" w:rsidRPr="001D562C" w:rsidRDefault="00FD7B63" w:rsidP="00FD7B63">
      <w:pPr>
        <w:rPr>
          <w:rStyle w:val="StyleBoldUnderline"/>
        </w:rPr>
      </w:pPr>
      <w:r w:rsidRPr="001D562C">
        <w:rPr>
          <w:rStyle w:val="StyleBoldUnderline"/>
        </w:rPr>
        <w:t>Mexico became more competitive and Brazil is encountering problems with competitiveness</w:t>
      </w:r>
      <w:r w:rsidRPr="001D562C">
        <w:t xml:space="preserve">, basically </w:t>
      </w:r>
      <w:r w:rsidRPr="001D562C">
        <w:rPr>
          <w:rStyle w:val="StyleBoldUnderline"/>
        </w:rPr>
        <w:t>through</w:t>
      </w:r>
      <w:r w:rsidRPr="001D562C">
        <w:t xml:space="preserve"> the appreciation of the real, which in truth is not a phenomenon to blame on the Brazilians, but rather what is called “</w:t>
      </w:r>
      <w:r w:rsidRPr="001D562C">
        <w:rPr>
          <w:rStyle w:val="StyleBoldUnderline"/>
        </w:rPr>
        <w:t>Dutch disease</w:t>
      </w:r>
      <w:r w:rsidRPr="001D562C">
        <w:t xml:space="preserve">”—a massive entry of foreign capital that causes their currency to appreciate. There have also been cases of monetary policy that can complicate things. </w:t>
      </w:r>
      <w:r w:rsidRPr="001D562C">
        <w:rPr>
          <w:rStyle w:val="StyleBoldUnderline"/>
        </w:rPr>
        <w:t>Interest rates in Mexico</w:t>
      </w:r>
      <w:r w:rsidRPr="001D562C">
        <w:t xml:space="preserve">, for example, </w:t>
      </w:r>
      <w:r w:rsidRPr="001D562C">
        <w:rPr>
          <w:rStyle w:val="StyleBoldUnderline"/>
        </w:rPr>
        <w:t>have stayed at around 4%. The rates paid by the central bank of Brazil were at levels of 13% or 14% for a long time, so that provoked a massive inflow of money, the real appreciated and the</w:t>
      </w:r>
      <w:r w:rsidRPr="001D562C">
        <w:t xml:space="preserve"> [stronger] </w:t>
      </w:r>
      <w:r w:rsidRPr="001D562C">
        <w:rPr>
          <w:rStyle w:val="StyleBoldUnderline"/>
        </w:rPr>
        <w:t>real made Brazil lose a lot of competitiveness in terms of manufacturing.</w:t>
      </w:r>
    </w:p>
    <w:p w:rsidR="00FD7B63" w:rsidRPr="001D562C" w:rsidRDefault="00FD7B63" w:rsidP="00FD7B63">
      <w:r w:rsidRPr="001D562C">
        <w:t>The Economist: Some people think that Mexico could grow at 6% a year. How? And what are the risks to the Mexican economy?</w:t>
      </w:r>
    </w:p>
    <w:p w:rsidR="009B2585" w:rsidRDefault="00FD7B63" w:rsidP="00FD7B63">
      <w:pPr>
        <w:rPr>
          <w:rStyle w:val="StyleBoldUnderline"/>
        </w:rPr>
      </w:pPr>
      <w:proofErr w:type="spellStart"/>
      <w:r w:rsidRPr="001D562C">
        <w:t>Calderón</w:t>
      </w:r>
      <w:proofErr w:type="spellEnd"/>
      <w:r w:rsidRPr="001D562C">
        <w:t xml:space="preserve">: </w:t>
      </w:r>
      <w:r w:rsidRPr="001D562C">
        <w:rPr>
          <w:rStyle w:val="StyleBoldUnderline"/>
        </w:rPr>
        <w:t xml:space="preserve">Mexico could grow at rates of 6% or more if it </w:t>
      </w:r>
      <w:r w:rsidRPr="001D562C">
        <w:t xml:space="preserve">did various things. </w:t>
      </w:r>
      <w:proofErr w:type="gramStart"/>
      <w:r w:rsidRPr="001D562C">
        <w:t xml:space="preserve">If it </w:t>
      </w:r>
      <w:r w:rsidRPr="001D562C">
        <w:rPr>
          <w:rStyle w:val="StyleBoldUnderline"/>
        </w:rPr>
        <w:t>continues with a process of deregulation and opening to competition, particularly in the telecommunications sector.</w:t>
      </w:r>
      <w:proofErr w:type="gramEnd"/>
      <w:r w:rsidRPr="001D562C">
        <w:t xml:space="preserve"> </w:t>
      </w:r>
      <w:proofErr w:type="gramStart"/>
      <w:r w:rsidRPr="001D562C">
        <w:t xml:space="preserve">Secondly, </w:t>
      </w:r>
      <w:r w:rsidRPr="001D562C">
        <w:rPr>
          <w:rStyle w:val="StyleBoldUnderline"/>
        </w:rPr>
        <w:t>if it opened up to competition in the field of energy.</w:t>
      </w:r>
      <w:proofErr w:type="gramEnd"/>
      <w:r w:rsidRPr="001D562C">
        <w:rPr>
          <w:rStyle w:val="StyleBoldUnderline"/>
        </w:rPr>
        <w:t xml:space="preserve"> </w:t>
      </w:r>
      <w:proofErr w:type="gramStart"/>
      <w:r w:rsidRPr="001D562C">
        <w:rPr>
          <w:rStyle w:val="StyleBoldUnderline"/>
        </w:rPr>
        <w:t>And</w:t>
      </w:r>
      <w:r w:rsidRPr="001D562C">
        <w:t xml:space="preserve"> third, </w:t>
      </w:r>
      <w:r w:rsidRPr="001D562C">
        <w:rPr>
          <w:rStyle w:val="StyleBoldUnderline"/>
        </w:rPr>
        <w:t>if it sorts out our problem of the rule of law,</w:t>
      </w:r>
      <w:r w:rsidRPr="001D562C">
        <w:t xml:space="preserve"> which as we have said is a very important challenge for Mexico.</w:t>
      </w:r>
      <w:proofErr w:type="gramEnd"/>
      <w:r w:rsidRPr="001D562C">
        <w:t xml:space="preserve"> </w:t>
      </w:r>
      <w:r w:rsidRPr="001D562C">
        <w:rPr>
          <w:rStyle w:val="StyleBoldUnderline"/>
        </w:rPr>
        <w:t xml:space="preserve">These three things would give Mexico the potential to grow </w:t>
      </w:r>
      <w:proofErr w:type="gramStart"/>
      <w:r w:rsidRPr="001D562C">
        <w:rPr>
          <w:rStyle w:val="StyleBoldUnderline"/>
        </w:rPr>
        <w:t>permanently,</w:t>
      </w:r>
      <w:proofErr w:type="gramEnd"/>
      <w:r w:rsidRPr="001D562C">
        <w:rPr>
          <w:rStyle w:val="StyleBoldUnderline"/>
        </w:rPr>
        <w:t xml:space="preserve"> or at least for many years, above 6%.</w:t>
      </w:r>
      <w:r w:rsidR="009B2585">
        <w:rPr>
          <w:rStyle w:val="StyleBoldUnderline"/>
        </w:rPr>
        <w:t xml:space="preserve"> </w:t>
      </w:r>
    </w:p>
    <w:p w:rsidR="009B2585" w:rsidRDefault="009B2585" w:rsidP="00FD7B63">
      <w:pPr>
        <w:rPr>
          <w:rStyle w:val="StyleBoldUnderline"/>
        </w:rPr>
      </w:pPr>
    </w:p>
    <w:p w:rsidR="00FD7B63" w:rsidRPr="001D562C" w:rsidRDefault="00FD7B63" w:rsidP="00FD7B63">
      <w:pPr>
        <w:pStyle w:val="Heading4"/>
        <w:rPr>
          <w:rFonts w:cs="Times New Roman"/>
        </w:rPr>
      </w:pPr>
      <w:r w:rsidRPr="001D562C">
        <w:rPr>
          <w:rFonts w:cs="Times New Roman"/>
        </w:rPr>
        <w:t>Mexico’s m</w:t>
      </w:r>
      <w:r>
        <w:rPr>
          <w:rFonts w:cs="Times New Roman"/>
        </w:rPr>
        <w:t>anufacturing is diversified –no</w:t>
      </w:r>
      <w:r w:rsidRPr="001D562C">
        <w:rPr>
          <w:rFonts w:cs="Times New Roman"/>
        </w:rPr>
        <w:t xml:space="preserve"> impact to Dutch disease</w:t>
      </w:r>
    </w:p>
    <w:p w:rsidR="00FD7B63" w:rsidRPr="001D562C" w:rsidRDefault="00FD7B63" w:rsidP="00FD7B63">
      <w:pPr>
        <w:rPr>
          <w:rStyle w:val="StyleStyleBold12pt"/>
        </w:rPr>
      </w:pPr>
      <w:r w:rsidRPr="001D562C">
        <w:rPr>
          <w:rStyle w:val="StyleStyleBold12pt"/>
        </w:rPr>
        <w:t xml:space="preserve">Young, </w:t>
      </w:r>
      <w:proofErr w:type="gramStart"/>
      <w:r w:rsidRPr="001D562C">
        <w:rPr>
          <w:rStyle w:val="StyleStyleBold12pt"/>
        </w:rPr>
        <w:t>The</w:t>
      </w:r>
      <w:proofErr w:type="gramEnd"/>
      <w:r w:rsidRPr="001D562C">
        <w:rPr>
          <w:rStyle w:val="StyleStyleBold12pt"/>
        </w:rPr>
        <w:t xml:space="preserve"> Main Wire, 11</w:t>
      </w:r>
    </w:p>
    <w:p w:rsidR="00FD7B63" w:rsidRDefault="00FD7B63" w:rsidP="00FD7B63">
      <w:r w:rsidRPr="001D562C">
        <w:t xml:space="preserve">[James, 11-10-11, The Main Wire, “Mexico Links to China Tied to Competitiveness Not Commodities,” </w:t>
      </w:r>
      <w:hyperlink r:id="rId43" w:history="1">
        <w:r w:rsidRPr="001D562C">
          <w:rPr>
            <w:rStyle w:val="Hyperlink"/>
          </w:rPr>
          <w:t>https://mninews.marketnews.com/index.php/mexico-links-china-tied-competitiveness-not-commodities?q=content/mexico-links-china-tied-competitiveness-not-commodities</w:t>
        </w:r>
      </w:hyperlink>
      <w:r w:rsidRPr="001D562C">
        <w:t>, accessed 7-13-13, MSG]</w:t>
      </w:r>
    </w:p>
    <w:p w:rsidR="00FD7B63" w:rsidRPr="001D562C" w:rsidRDefault="00FD7B63" w:rsidP="00FD7B63"/>
    <w:p w:rsidR="00FD7B63" w:rsidRPr="001D562C" w:rsidRDefault="00FD7B63" w:rsidP="00FD7B63">
      <w:r w:rsidRPr="001D562C">
        <w:t>Only 0.5% of all Mexican exports last year were destined for China, and only one of Mexico's top five exports to China is a commodity, according to a June 2011 report issued Economic Commission for Latin America and the Caribbean.</w:t>
      </w:r>
    </w:p>
    <w:p w:rsidR="00FD7B63" w:rsidRPr="001D562C" w:rsidRDefault="00FD7B63" w:rsidP="00FD7B63">
      <w:r w:rsidRPr="001D562C">
        <w:rPr>
          <w:rStyle w:val="StyleBoldUnderline"/>
        </w:rPr>
        <w:t>Mexico's trade deficit with China stands in stark relief to Peru, Brazil or Chile</w:t>
      </w:r>
      <w:r w:rsidRPr="001D562C">
        <w:t>, where massive commodity exports have resulted in nearly balanced trade, or even a surplus in the case of Chile.</w:t>
      </w:r>
    </w:p>
    <w:p w:rsidR="00FD7B63" w:rsidRPr="001D562C" w:rsidRDefault="00FD7B63" w:rsidP="00FD7B63">
      <w:pPr>
        <w:rPr>
          <w:rStyle w:val="StyleBoldUnderline"/>
        </w:rPr>
      </w:pPr>
      <w:r w:rsidRPr="001D562C">
        <w:t xml:space="preserve">But </w:t>
      </w:r>
      <w:r w:rsidRPr="001D562C">
        <w:rPr>
          <w:rStyle w:val="StyleBoldUnderline"/>
        </w:rPr>
        <w:t>only 20% of Mexico's exports</w:t>
      </w:r>
      <w:r w:rsidRPr="001D562C">
        <w:t xml:space="preserve"> from January to September this year </w:t>
      </w:r>
      <w:r w:rsidRPr="001D562C">
        <w:rPr>
          <w:rStyle w:val="StyleBoldUnderline"/>
        </w:rPr>
        <w:t>consisted of commodities. Oil exports account for 16% of exports, and in 2010, the United States consumed about 81% of that oil.</w:t>
      </w:r>
    </w:p>
    <w:p w:rsidR="00FD7B63" w:rsidRPr="001D562C" w:rsidRDefault="00FD7B63" w:rsidP="00FD7B63">
      <w:r w:rsidRPr="001D562C">
        <w:lastRenderedPageBreak/>
        <w:t xml:space="preserve">And unlike in other countries in the region where energy investments are booming, </w:t>
      </w:r>
      <w:r w:rsidRPr="001D562C">
        <w:rPr>
          <w:rStyle w:val="StyleBoldUnderline"/>
        </w:rPr>
        <w:t xml:space="preserve">Mexico's government has used oil revenues to finance the </w:t>
      </w:r>
      <w:proofErr w:type="spellStart"/>
      <w:r w:rsidRPr="001D562C">
        <w:rPr>
          <w:rStyle w:val="StyleBoldUnderline"/>
        </w:rPr>
        <w:t>goverment</w:t>
      </w:r>
      <w:proofErr w:type="spellEnd"/>
      <w:r w:rsidRPr="001D562C">
        <w:rPr>
          <w:rStyle w:val="StyleBoldUnderline"/>
        </w:rPr>
        <w:t xml:space="preserve"> and made only token efforts to open the state-controlled industry to</w:t>
      </w:r>
      <w:r w:rsidRPr="001D562C">
        <w:t xml:space="preserve"> much-needed</w:t>
      </w:r>
      <w:r w:rsidRPr="001D562C">
        <w:rPr>
          <w:rStyle w:val="StyleBoldUnderline"/>
        </w:rPr>
        <w:t xml:space="preserve"> private investment.</w:t>
      </w:r>
      <w:r w:rsidRPr="001D562C">
        <w:t xml:space="preserve"> (See MNI's </w:t>
      </w:r>
      <w:proofErr w:type="spellStart"/>
      <w:r w:rsidRPr="001D562C">
        <w:t>LatamEnergy</w:t>
      </w:r>
      <w:proofErr w:type="spellEnd"/>
      <w:r w:rsidRPr="001D562C">
        <w:t xml:space="preserve"> series Oct. 25-28.)</w:t>
      </w:r>
    </w:p>
    <w:p w:rsidR="00FD7B63" w:rsidRPr="001D562C" w:rsidRDefault="00FD7B63" w:rsidP="00FD7B63">
      <w:r w:rsidRPr="001D562C">
        <w:t xml:space="preserve">Brazil's </w:t>
      </w:r>
      <w:proofErr w:type="spellStart"/>
      <w:r w:rsidRPr="001D562C">
        <w:t>Braskem</w:t>
      </w:r>
      <w:proofErr w:type="spellEnd"/>
      <w:r w:rsidRPr="001D562C">
        <w:t>, for example, has enjoyed significant trade in oil with China since it was formed in 2002, making the most of this commodity-hungry phase in China's emergence as a major world economy.</w:t>
      </w:r>
    </w:p>
    <w:p w:rsidR="00FD7B63" w:rsidRPr="001D562C" w:rsidRDefault="00FD7B63" w:rsidP="00FD7B63">
      <w:pPr>
        <w:rPr>
          <w:rStyle w:val="StyleBoldUnderline"/>
        </w:rPr>
      </w:pPr>
      <w:r w:rsidRPr="001D562C">
        <w:rPr>
          <w:rStyle w:val="StyleBoldUnderline"/>
        </w:rPr>
        <w:t>Nevertheless, Mexico is showing signs of new vitality.</w:t>
      </w:r>
    </w:p>
    <w:p w:rsidR="00FD7B63" w:rsidRPr="001D562C" w:rsidRDefault="00FD7B63" w:rsidP="00FD7B63">
      <w:r w:rsidRPr="001D562C">
        <w:t xml:space="preserve">Already, </w:t>
      </w:r>
      <w:r w:rsidRPr="001D562C">
        <w:rPr>
          <w:rStyle w:val="StyleBoldUnderline"/>
        </w:rPr>
        <w:t xml:space="preserve">one of Mexico's top exports to Asia </w:t>
      </w:r>
      <w:proofErr w:type="gramStart"/>
      <w:r w:rsidRPr="001D562C">
        <w:rPr>
          <w:rStyle w:val="StyleBoldUnderline"/>
        </w:rPr>
        <w:t>are</w:t>
      </w:r>
      <w:proofErr w:type="gramEnd"/>
      <w:r w:rsidRPr="001D562C">
        <w:rPr>
          <w:rStyle w:val="StyleBoldUnderline"/>
        </w:rPr>
        <w:t xml:space="preserve"> electronic components, and larger items</w:t>
      </w:r>
      <w:r w:rsidRPr="001D562C">
        <w:t xml:space="preserve"> like cars and airplanes </w:t>
      </w:r>
      <w:r w:rsidRPr="001D562C">
        <w:rPr>
          <w:rStyle w:val="StyleBoldUnderline"/>
        </w:rPr>
        <w:t>are developed atop a broad base of manufacturers of small components.</w:t>
      </w:r>
    </w:p>
    <w:p w:rsidR="00FD7B63" w:rsidRPr="001D562C" w:rsidRDefault="00FD7B63" w:rsidP="00FD7B63">
      <w:r w:rsidRPr="001D562C">
        <w:t xml:space="preserve">Despite the recent downturn in the U.S. and European economies, </w:t>
      </w:r>
      <w:r w:rsidRPr="001D562C">
        <w:rPr>
          <w:rStyle w:val="StyleBoldUnderline"/>
        </w:rPr>
        <w:t>Mexico's trade balance was positive for six consecutive months from January to June 2011</w:t>
      </w:r>
      <w:r w:rsidRPr="001D562C">
        <w:t xml:space="preserve">, the first time since 1997. It reached $1.46 billion in </w:t>
      </w:r>
      <w:proofErr w:type="gramStart"/>
      <w:r w:rsidRPr="001D562C">
        <w:t>March,</w:t>
      </w:r>
      <w:proofErr w:type="gramEnd"/>
      <w:r w:rsidRPr="001D562C">
        <w:t xml:space="preserve"> the highest monthly level for as far back as the government database reaches: 1993.</w:t>
      </w:r>
    </w:p>
    <w:p w:rsidR="00FD7B63" w:rsidRPr="001D562C" w:rsidRDefault="00FD7B63" w:rsidP="00FD7B63">
      <w:r w:rsidRPr="001D562C">
        <w:t xml:space="preserve">According to the ECLAC study, from 2007 to 2009, </w:t>
      </w:r>
      <w:r w:rsidRPr="001D562C">
        <w:rPr>
          <w:rStyle w:val="StyleBoldUnderline"/>
        </w:rPr>
        <w:t>Mexico's top five exports consisted of electronic micro assemblies</w:t>
      </w:r>
      <w:r w:rsidRPr="001D562C">
        <w:t>, which comprised 14.0% of the country's exports to China; copper concentrate, 10.0%; telecommunication equipment, 4.7%; semiconductor devices, 4.2%; and office machine parts, 4.0%.</w:t>
      </w:r>
    </w:p>
    <w:p w:rsidR="00FD7B63" w:rsidRPr="001D562C" w:rsidRDefault="00FD7B63" w:rsidP="00FD7B63">
      <w:r w:rsidRPr="001D562C">
        <w:rPr>
          <w:rStyle w:val="StyleBoldUnderline"/>
        </w:rPr>
        <w:t>The breakdown is indicative of Mexico's diverse manufacturing industry.</w:t>
      </w:r>
      <w:r w:rsidRPr="001D562C">
        <w:t xml:space="preserve"> While volumes remain small, Mexico exports 1,143 different classes of goods at the six-digit level. This is nearly as many as Brazil exports to China, at 1,186.</w:t>
      </w:r>
    </w:p>
    <w:p w:rsidR="00FD7B63" w:rsidRPr="001D562C" w:rsidRDefault="00FD7B63" w:rsidP="00FD7B63">
      <w:r w:rsidRPr="001D562C">
        <w:t>"</w:t>
      </w:r>
      <w:r w:rsidRPr="001D562C">
        <w:rPr>
          <w:rStyle w:val="StyleBoldUnderline"/>
        </w:rPr>
        <w:t>Mexico has been having some success in moving up the value-added chain, while many of the countries further south are grappling with Dutch Disease on the back of bumper demand from Asia,"</w:t>
      </w:r>
      <w:r w:rsidRPr="001D562C">
        <w:t xml:space="preserve"> said David Rees, an emerging market economist with Capital Economics. "So while </w:t>
      </w:r>
      <w:r w:rsidRPr="001D562C">
        <w:rPr>
          <w:rStyle w:val="StyleBoldUnderline"/>
        </w:rPr>
        <w:t>they are receiving short-term benefits,</w:t>
      </w:r>
      <w:r w:rsidRPr="001D562C">
        <w:t xml:space="preserve"> they could be to the detriment of medium-term development."</w:t>
      </w:r>
    </w:p>
    <w:p w:rsidR="00FD7B63" w:rsidRPr="001D562C" w:rsidRDefault="00FD7B63" w:rsidP="00FD7B63">
      <w:r w:rsidRPr="001D562C">
        <w:t>Rees said Mexico has been somewhat successful in replacing the loss in agricultural production with electronics and auto manufacturing.</w:t>
      </w:r>
    </w:p>
    <w:p w:rsidR="00FD7B63" w:rsidRPr="001D562C" w:rsidRDefault="00FD7B63" w:rsidP="00FD7B63">
      <w:r w:rsidRPr="001D562C">
        <w:t>"</w:t>
      </w:r>
      <w:r w:rsidRPr="001D562C">
        <w:rPr>
          <w:rStyle w:val="StyleBoldUnderline"/>
        </w:rPr>
        <w:t>Overall that is a positive development.</w:t>
      </w:r>
      <w:r w:rsidRPr="001D562C">
        <w:t xml:space="preserve"> The problem is finding demand for those goods," he said. "Setting up new export markets takes time and almost every other economy country in the world is trying to replace waning U.S. demand."</w:t>
      </w:r>
    </w:p>
    <w:p w:rsidR="009B2585" w:rsidRDefault="00FD7B63" w:rsidP="00FD7B63">
      <w:pPr>
        <w:rPr>
          <w:rStyle w:val="StyleBoldUnderline"/>
        </w:rPr>
      </w:pPr>
      <w:r w:rsidRPr="001D562C">
        <w:rPr>
          <w:rStyle w:val="StyleBoldUnderline"/>
        </w:rPr>
        <w:t>The rebirth of the manufacturing sector is a reversal of a decade-long trend.</w:t>
      </w:r>
      <w:r w:rsidR="009B2585">
        <w:rPr>
          <w:rStyle w:val="StyleBoldUnderline"/>
        </w:rPr>
        <w:t xml:space="preserve"> </w:t>
      </w:r>
    </w:p>
    <w:p w:rsidR="009B2585" w:rsidRDefault="009B2585" w:rsidP="00FD7B63">
      <w:pPr>
        <w:rPr>
          <w:rStyle w:val="StyleBoldUnderline"/>
        </w:rPr>
      </w:pPr>
    </w:p>
    <w:p w:rsidR="00303D62" w:rsidRPr="007D7E29" w:rsidRDefault="00303D62" w:rsidP="00303D62">
      <w:pPr>
        <w:pStyle w:val="Heading4"/>
      </w:pPr>
      <w:r>
        <w:t>No link – Mexico avoids resource curse – governance policies</w:t>
      </w:r>
    </w:p>
    <w:p w:rsidR="00303D62" w:rsidRPr="007D7E29" w:rsidRDefault="00303D62" w:rsidP="00303D62">
      <w:pPr>
        <w:rPr>
          <w:rStyle w:val="StyleStyleBold12pt"/>
        </w:rPr>
      </w:pPr>
      <w:r w:rsidRPr="007D7E29">
        <w:rPr>
          <w:rStyle w:val="StyleStyleBold12pt"/>
        </w:rPr>
        <w:t>Craig, Voice of America News, 5-16-13</w:t>
      </w:r>
    </w:p>
    <w:p w:rsidR="00303D62" w:rsidRDefault="00303D62" w:rsidP="00303D62">
      <w:r>
        <w:t>[Jill, Voice of America News, “South Sudan 'Failing' at Resource Management”, Lexis, accessed 7-10-13]</w:t>
      </w:r>
    </w:p>
    <w:p w:rsidR="00303D62" w:rsidRDefault="00303D62" w:rsidP="00303D62"/>
    <w:p w:rsidR="00303D62" w:rsidRPr="007D7E29" w:rsidRDefault="00303D62" w:rsidP="00303D62">
      <w:pPr>
        <w:rPr>
          <w:rStyle w:val="StyleBoldUnderline"/>
        </w:rPr>
      </w:pPr>
      <w:r>
        <w:t xml:space="preserve">WASHINGTON - </w:t>
      </w:r>
      <w:r w:rsidRPr="007D7E29">
        <w:rPr>
          <w:rStyle w:val="StyleBoldUnderline"/>
        </w:rPr>
        <w:t>A new report says one billion people could have their lives transformed with better governance and management of their countries' natural resources.</w:t>
      </w:r>
    </w:p>
    <w:p w:rsidR="00303D62" w:rsidRDefault="00303D62" w:rsidP="00303D62">
      <w:r w:rsidRPr="007D7E29">
        <w:rPr>
          <w:rStyle w:val="StyleBoldUnderline"/>
        </w:rPr>
        <w:t>The study by Revenue Watch</w:t>
      </w:r>
      <w:r>
        <w:t xml:space="preserve">, which was released Wednesday in Washington, D.C., </w:t>
      </w:r>
      <w:r w:rsidRPr="007D7E29">
        <w:rPr>
          <w:rStyle w:val="StyleBoldUnderline"/>
        </w:rPr>
        <w:t>says that less than 20 percent of the 58 countries studied "embraced openness and accountability."</w:t>
      </w:r>
      <w:r>
        <w:t xml:space="preserve"> These 58 countries produce 85 percent of the world's petroleum, 90 percent of the world's diamonds, and 80 percent of the world's copper, according to Revenue Watch.</w:t>
      </w:r>
    </w:p>
    <w:p w:rsidR="00303D62" w:rsidRPr="007D7E29" w:rsidRDefault="00303D62" w:rsidP="00303D62">
      <w:pPr>
        <w:rPr>
          <w:rStyle w:val="StyleBoldUnderline"/>
        </w:rPr>
      </w:pPr>
      <w:r w:rsidRPr="007D7E29">
        <w:rPr>
          <w:rStyle w:val="StyleBoldUnderline"/>
        </w:rPr>
        <w:t>Revenue Watch</w:t>
      </w:r>
      <w:r>
        <w:t xml:space="preserve"> is a New York based non-profit that, according to its website, </w:t>
      </w:r>
      <w:r w:rsidRPr="007D7E29">
        <w:rPr>
          <w:rStyle w:val="StyleBoldUnderline"/>
        </w:rPr>
        <w:t>works to reduce corruption and improve governance in resource rich countries.</w:t>
      </w:r>
    </w:p>
    <w:p w:rsidR="00303D62" w:rsidRDefault="00303D62" w:rsidP="00303D62">
      <w:r>
        <w:t>The 58 countries in the study were evaluated on four factors - institutional and legal setting, reporting practices, safeguards and quality controls, and general governance environment.</w:t>
      </w:r>
    </w:p>
    <w:p w:rsidR="00303D62" w:rsidRDefault="00303D62" w:rsidP="00303D62">
      <w:r>
        <w:t>Revenue Watch says that most of the worst performers depend almost exclusively upon revenues from natural resources as their main source of income. South Sudan, the most oil dependent country in the world, received a failing grade, ranking 50th out of the 58 countries.</w:t>
      </w:r>
    </w:p>
    <w:p w:rsidR="00303D62" w:rsidRDefault="00303D62" w:rsidP="00303D62">
      <w:r>
        <w:t xml:space="preserve">Revenue Watch analyst Marie </w:t>
      </w:r>
      <w:proofErr w:type="spellStart"/>
      <w:r>
        <w:t>Lintzer</w:t>
      </w:r>
      <w:proofErr w:type="spellEnd"/>
      <w:r>
        <w:t>, an analyst with Research Watch, worked on the project.</w:t>
      </w:r>
    </w:p>
    <w:p w:rsidR="00303D62" w:rsidRDefault="00303D62" w:rsidP="00303D62">
      <w:r>
        <w:t>"They don't have an open and transparent oil sector," she said. "By that, we mean that they do not publish a lot of information about the oil revenues that they get, and their checks and balances are weak."</w:t>
      </w:r>
    </w:p>
    <w:p w:rsidR="00303D62" w:rsidRDefault="00303D62" w:rsidP="00303D62">
      <w:r>
        <w:lastRenderedPageBreak/>
        <w:t xml:space="preserve">"And actually the only part where South Sudan scores really high on our index is regarding the institutional arrangements," she continued. "They have laws in place and since </w:t>
      </w:r>
      <w:proofErr w:type="gramStart"/>
      <w:r>
        <w:t>2011,</w:t>
      </w:r>
      <w:proofErr w:type="gramEnd"/>
      <w:r>
        <w:t xml:space="preserve"> they have issued some laws regarding transparency in the oil sector. And South Sudan has a very high score in that respect."</w:t>
      </w:r>
    </w:p>
    <w:p w:rsidR="00303D62" w:rsidRDefault="00303D62" w:rsidP="00303D62">
      <w:r>
        <w:t xml:space="preserve">But, </w:t>
      </w:r>
      <w:proofErr w:type="spellStart"/>
      <w:r>
        <w:t>Lintzer</w:t>
      </w:r>
      <w:proofErr w:type="spellEnd"/>
      <w:r>
        <w:t xml:space="preserve"> added that while South Sudan may have laws on the books, such as the 2012 Petroleum Act, implementation of the laws is a problem.</w:t>
      </w:r>
    </w:p>
    <w:p w:rsidR="00303D62" w:rsidRDefault="00303D62" w:rsidP="00303D62">
      <w:r>
        <w:t xml:space="preserve">"For now, none of the government agencies have been publishing information, so you can't really find anything," she said. "Whether it's reports that have been published by ministries, or online, that was the main difficulty. </w:t>
      </w:r>
      <w:proofErr w:type="gramStart"/>
      <w:r>
        <w:t>Because you don't have any information on the sector."</w:t>
      </w:r>
      <w:proofErr w:type="gramEnd"/>
    </w:p>
    <w:p w:rsidR="00303D62" w:rsidRDefault="00303D62" w:rsidP="00303D62">
      <w:r>
        <w:t xml:space="preserve">South Sudan's dependence on its oil sector makes better governance a priority, according to </w:t>
      </w:r>
      <w:proofErr w:type="spellStart"/>
      <w:r>
        <w:t>Lintzer</w:t>
      </w:r>
      <w:proofErr w:type="spellEnd"/>
      <w:r>
        <w:t>.</w:t>
      </w:r>
    </w:p>
    <w:p w:rsidR="00303D62" w:rsidRDefault="00303D62" w:rsidP="00303D62">
      <w:r>
        <w:t>"Their entire economy is based on oil. And therefore, managing well your oil sector and having an accountable and transparent oil sector is important for the economic development of that country and for the sustainability of the economic growth that would go with that."</w:t>
      </w:r>
    </w:p>
    <w:p w:rsidR="00303D62" w:rsidRDefault="00303D62" w:rsidP="00303D62">
      <w:r>
        <w:t>Revenue Watch President Daniel Kaufmann agreed, saying the issue is not only important for South Sudan, but also for other countries ranking poorly on the index.</w:t>
      </w:r>
    </w:p>
    <w:p w:rsidR="00303D62" w:rsidRPr="00E9325D" w:rsidRDefault="00303D62" w:rsidP="00303D62">
      <w:pPr>
        <w:rPr>
          <w:rStyle w:val="StyleBoldUnderline"/>
        </w:rPr>
      </w:pPr>
      <w:r>
        <w:t xml:space="preserve">"But in terms of a development challenge of this decade, </w:t>
      </w:r>
      <w:r w:rsidRPr="00E9325D">
        <w:rPr>
          <w:rStyle w:val="StyleBoldUnderline"/>
        </w:rPr>
        <w:t xml:space="preserve">for these countries, it is the management, the better governance, anti-corruption in natural resources," he said. </w:t>
      </w:r>
      <w:proofErr w:type="gramStart"/>
      <w:r w:rsidRPr="00E9325D">
        <w:rPr>
          <w:rStyle w:val="StyleBoldUnderline"/>
        </w:rPr>
        <w:t>"Because that is basically where their domestic resources lie."</w:t>
      </w:r>
      <w:proofErr w:type="gramEnd"/>
    </w:p>
    <w:p w:rsidR="00303D62" w:rsidRPr="00E9325D" w:rsidRDefault="00303D62" w:rsidP="00303D62">
      <w:pPr>
        <w:rPr>
          <w:rStyle w:val="StyleBoldUnderline"/>
        </w:rPr>
      </w:pPr>
      <w:r>
        <w:t xml:space="preserve">However, the Revenue Watch report states that </w:t>
      </w:r>
      <w:r w:rsidRPr="00E9325D">
        <w:rPr>
          <w:rStyle w:val="StyleBoldUnderline"/>
        </w:rPr>
        <w:t>being wealthy is not a precondition for good governance of resources. The report said six of the top 11 performers on the index are middle-income countries, including Mexico, Colombia, and Peru.</w:t>
      </w:r>
    </w:p>
    <w:p w:rsidR="00303D62" w:rsidRPr="00E9325D" w:rsidRDefault="00303D62" w:rsidP="00303D62">
      <w:pPr>
        <w:rPr>
          <w:rStyle w:val="StyleBoldUnderline"/>
        </w:rPr>
      </w:pPr>
      <w:r w:rsidRPr="00E9325D">
        <w:rPr>
          <w:rStyle w:val="StyleBoldUnderline"/>
        </w:rPr>
        <w:t>"The silver lining is that some are performing satisfactorily, and that shows that it can be done, that there's no such thing as a deterministic resource curse," Kaufmann explained. Those countries that are doing satisfactorily are not all rich industrialized countries. And that's very interesting news from this data report."</w:t>
      </w:r>
    </w:p>
    <w:p w:rsidR="00303D62" w:rsidRDefault="00303D62" w:rsidP="00303D62">
      <w:r>
        <w:t>Revenue Watch said the future of sub-Saharan African countries will depend on how well they manage their oil, gas, and mineral resources.</w:t>
      </w:r>
    </w:p>
    <w:p w:rsidR="00303D62" w:rsidRPr="001D562C" w:rsidRDefault="00303D62" w:rsidP="00FD7B63">
      <w:pPr>
        <w:rPr>
          <w:rStyle w:val="StyleBoldUnderline"/>
        </w:rPr>
      </w:pPr>
    </w:p>
    <w:p w:rsidR="00FD7B63" w:rsidRDefault="00FD7B63" w:rsidP="00FD7B63">
      <w:pPr>
        <w:pStyle w:val="Heading4"/>
      </w:pPr>
      <w:r>
        <w:t>No link to Mexico – and extraction management solves</w:t>
      </w:r>
    </w:p>
    <w:p w:rsidR="00FD7B63" w:rsidRPr="00C94ABF" w:rsidRDefault="00FD7B63" w:rsidP="00FD7B63">
      <w:pPr>
        <w:rPr>
          <w:rStyle w:val="StyleStyleBold12pt"/>
        </w:rPr>
      </w:pPr>
      <w:proofErr w:type="spellStart"/>
      <w:r w:rsidRPr="00C94ABF">
        <w:rPr>
          <w:rStyle w:val="StyleStyleBold12pt"/>
        </w:rPr>
        <w:t>Biron</w:t>
      </w:r>
      <w:proofErr w:type="spellEnd"/>
      <w:r w:rsidRPr="00C94ABF">
        <w:rPr>
          <w:rStyle w:val="StyleStyleBold12pt"/>
        </w:rPr>
        <w:t>, Inter Press Service, 13</w:t>
      </w:r>
    </w:p>
    <w:p w:rsidR="00FD7B63" w:rsidRDefault="00FD7B63" w:rsidP="00FD7B63">
      <w:r>
        <w:t>[Carey L., 5-16-13, Inter Press Service, “U.S.: RESOURCE MANAGEMENT CENTRAL TO EQUITABLE DEVELOPMENT”, Lexis, accessed 7-10-13]</w:t>
      </w:r>
    </w:p>
    <w:p w:rsidR="00FD7B63" w:rsidRDefault="00FD7B63" w:rsidP="00FD7B63"/>
    <w:p w:rsidR="00FD7B63" w:rsidRDefault="00FD7B63" w:rsidP="00FD7B63">
      <w:r>
        <w:t>Trillions of dollars a year are being produced through extractive industries, but just a tiny percentage of this money is impacting on the lives of poor communities in developing countries, according to a first-of-its-kind study released Wednesday.</w:t>
      </w:r>
    </w:p>
    <w:p w:rsidR="00FD7B63" w:rsidRDefault="00FD7B63" w:rsidP="00FD7B63">
      <w:r>
        <w:t xml:space="preserve">The revenues being produced by exploiting natural resources in developing countries already massively outweigh development-focused foreign aid flows. But according to new research from the Revenue Watch Institute, a global watchdog </w:t>
      </w:r>
      <w:proofErr w:type="gramStart"/>
      <w:r>
        <w:t>group,</w:t>
      </w:r>
      <w:proofErr w:type="gramEnd"/>
      <w:r>
        <w:t xml:space="preserve"> there is a startling correlation between economic dependency on natural resources and low human development indicators.</w:t>
      </w:r>
    </w:p>
    <w:p w:rsidR="00FD7B63" w:rsidRPr="007D7E29" w:rsidRDefault="00FD7B63" w:rsidP="00FD7B63">
      <w:pPr>
        <w:rPr>
          <w:rStyle w:val="StyleBoldUnderline"/>
        </w:rPr>
      </w:pPr>
      <w:r>
        <w:t xml:space="preserve">"The 58 countries [studied] produce 85 percent of the world's petroleum, 90 percent of diamonds and 80 percent of copper. Profits from their extractive sector totaled more than $2.6 trillion in 2010," </w:t>
      </w:r>
      <w:r w:rsidRPr="007D7E29">
        <w:rPr>
          <w:rStyle w:val="StyleBoldUnderline"/>
        </w:rPr>
        <w:t>according to Revenue Watch's new Resource Governance Index, unveiled here Wednesday.</w:t>
      </w:r>
    </w:p>
    <w:p w:rsidR="00FD7B63" w:rsidRDefault="00FD7B63" w:rsidP="00FD7B63">
      <w:r w:rsidRPr="007D7E29">
        <w:rPr>
          <w:rStyle w:val="StyleBoldUnderline"/>
        </w:rPr>
        <w:t>"Revenues from natural resources dwarf international aid:</w:t>
      </w:r>
      <w:r>
        <w:t xml:space="preserve"> In 2011, oil revenues for Nigeria alone were 60 percent higher than total international aid to all of sub-Saharan Africa. The future of these countries depends on how well they manage their oil, gas and minerals."</w:t>
      </w:r>
    </w:p>
    <w:p w:rsidR="00FD7B63" w:rsidRDefault="00FD7B63" w:rsidP="00FD7B63">
      <w:r>
        <w:t>Of those 58 countries, more than 80 percent have reportedly failed to put in place satisfactory standards for openness in these sectors - and half haven't even taken basic steps in this regard.</w:t>
      </w:r>
    </w:p>
    <w:p w:rsidR="00FD7B63" w:rsidRDefault="00FD7B63" w:rsidP="00FD7B63">
      <w:r>
        <w:lastRenderedPageBreak/>
        <w:t>Revenue Watch analysts say the findings constitute a "striking governance deficit". While such problems have been widely known on an anecdotal basis, this is the first time these issues have been systematically disaggregated and compared.</w:t>
      </w:r>
    </w:p>
    <w:p w:rsidR="00FD7B63" w:rsidRDefault="00FD7B63" w:rsidP="00FD7B63">
      <w:r>
        <w:t xml:space="preserve">"The index is a real wake-up call about how far we still have to go in managing public resources effectively and for the betterment of poor populations around the world," Warren </w:t>
      </w:r>
      <w:proofErr w:type="spellStart"/>
      <w:r>
        <w:t>Krafchik</w:t>
      </w:r>
      <w:proofErr w:type="spellEnd"/>
      <w:r>
        <w:t>, director of the International Budget Partnership, a Washington-based project that works to strengthen civil society involvement in public budgeting, told IPS.</w:t>
      </w:r>
    </w:p>
    <w:p w:rsidR="00FD7B63" w:rsidRDefault="00FD7B63" w:rsidP="00FD7B63">
      <w:r>
        <w:t>"Particularly now after the global financial crisis, this data shines a big spotlight on how, while resources can still be transferred from the Global North to the South, the fact is that the South is sitting on really substantial resources of its own. The challenge is how to use those effectively."</w:t>
      </w:r>
    </w:p>
    <w:p w:rsidR="00FD7B63" w:rsidRDefault="00FD7B63" w:rsidP="00FD7B63">
      <w:r>
        <w:t xml:space="preserve">The new data highlight a real opportunity to do something "fundamental" about global poverty, </w:t>
      </w:r>
      <w:proofErr w:type="spellStart"/>
      <w:r>
        <w:t>Krafchik</w:t>
      </w:r>
      <w:proofErr w:type="spellEnd"/>
      <w:r>
        <w:t xml:space="preserve"> notes.</w:t>
      </w:r>
    </w:p>
    <w:p w:rsidR="00FD7B63" w:rsidRDefault="00FD7B63" w:rsidP="00FD7B63">
      <w:r>
        <w:t>"It's really not the amount of public resources that's available that's the primary obstacle to overcoming extreme poverty," he says. "The issue is how those resources are managed and distributed."</w:t>
      </w:r>
    </w:p>
    <w:p w:rsidR="00FD7B63" w:rsidRDefault="00FD7B63" w:rsidP="00FD7B63">
      <w:r>
        <w:t>Similarly, several analysts are suggesting the data could influence discussion on the new international development agenda following the expiration of the Millennium Development Goals (MDGs) in 2015.</w:t>
      </w:r>
    </w:p>
    <w:p w:rsidR="00FD7B63" w:rsidRDefault="00FD7B63" w:rsidP="00FD7B63">
      <w:r>
        <w:t xml:space="preserve">"We're talking about real money here - foreign aid can be used as leverage, but the domestic resources issue is absolutely </w:t>
      </w:r>
      <w:proofErr w:type="gramStart"/>
      <w:r>
        <w:t>key</w:t>
      </w:r>
      <w:proofErr w:type="gramEnd"/>
      <w:r>
        <w:t>," Daniel Kaufmann, president of the Revenue Watch Institute, told a Washington audience Wednesday.</w:t>
      </w:r>
    </w:p>
    <w:p w:rsidR="00FD7B63" w:rsidRDefault="00FD7B63" w:rsidP="00FD7B63">
      <w:r>
        <w:t xml:space="preserve">"Clearly, 2.6 trillion dollars has major transformative potential in terms of translating these natural resources riches into human capital. Further, oil-rich states are three times less likely to </w:t>
      </w:r>
      <w:proofErr w:type="spellStart"/>
      <w:r>
        <w:t>democratise</w:t>
      </w:r>
      <w:proofErr w:type="spellEnd"/>
      <w:r>
        <w:t xml:space="preserve"> than are the non-oil-rich, so this matters from a political standpoint, too. This is the development challenge of the decade."</w:t>
      </w:r>
    </w:p>
    <w:p w:rsidR="00FD7B63" w:rsidRPr="00C94ABF" w:rsidRDefault="00FD7B63" w:rsidP="00FD7B63">
      <w:pPr>
        <w:rPr>
          <w:rStyle w:val="StyleBoldUnderline"/>
        </w:rPr>
      </w:pPr>
      <w:r w:rsidRPr="00C94ABF">
        <w:rPr>
          <w:rStyle w:val="StyleBoldUnderline"/>
        </w:rPr>
        <w:t>No resource curse</w:t>
      </w:r>
    </w:p>
    <w:p w:rsidR="00FD7B63" w:rsidRPr="00C94ABF" w:rsidRDefault="00FD7B63" w:rsidP="00FD7B63">
      <w:pPr>
        <w:rPr>
          <w:rStyle w:val="StyleBoldUnderline"/>
        </w:rPr>
      </w:pPr>
      <w:r w:rsidRPr="00C94ABF">
        <w:rPr>
          <w:rStyle w:val="StyleBoldUnderline"/>
        </w:rPr>
        <w:t>In terms of extractives governance, particular problems appear to be concentrated in northern and southern Africa and the Middle East. Latin America, on the other hand, is seen as generally doing better, with Brazil, Mexico, Chile,</w:t>
      </w:r>
      <w:r>
        <w:t xml:space="preserve"> Colombia and Trinidad &amp; Tobago </w:t>
      </w:r>
      <w:r w:rsidRPr="00C94ABF">
        <w:rPr>
          <w:rStyle w:val="StyleBoldUnderline"/>
        </w:rPr>
        <w:t>all ranked in the top 10.</w:t>
      </w:r>
    </w:p>
    <w:p w:rsidR="00FD7B63" w:rsidRDefault="00FD7B63" w:rsidP="00FD7B63">
      <w:r w:rsidRPr="0099357C">
        <w:rPr>
          <w:rStyle w:val="StyleBoldUnderline"/>
        </w:rPr>
        <w:t>The index is topped by developed countries, with Norway, the United States (though only regarding its extractives work in the Gulf of Mexico</w:t>
      </w:r>
      <w:r>
        <w:t>) and the United Kingdom the only countries rated satisfactory on all indicators. Australia and Canada (though only its sector in Alberta) are also in the top 10.</w:t>
      </w:r>
    </w:p>
    <w:p w:rsidR="00FD7B63" w:rsidRDefault="00FD7B63" w:rsidP="00FD7B63">
      <w:r>
        <w:t>However, the governance findings are more complex, and more interesting, than a simple breakdown of poor versus rich countries. Kaufman says the data rejects "the tired notion of the deterministic 'resource curse'".</w:t>
      </w:r>
    </w:p>
    <w:p w:rsidR="00FD7B63" w:rsidRDefault="00FD7B63" w:rsidP="00FD7B63">
      <w:r>
        <w:t>"The silver lining here is that there's variation - a number of countries have satisfactory performance, and those are in diverse contexts, including in emerging economies," he notes.</w:t>
      </w:r>
    </w:p>
    <w:p w:rsidR="00FD7B63" w:rsidRDefault="00FD7B63" w:rsidP="00FD7B63">
      <w:r>
        <w:t>"Among those that perform poorly are some very rich countries, particularly in the Gulf. Just being rich isn't necessarily an indication that a country is performing well, and being a developing country isn't a rationale for doing poorly."</w:t>
      </w:r>
    </w:p>
    <w:p w:rsidR="00FD7B63" w:rsidRDefault="00FD7B63" w:rsidP="00FD7B63">
      <w:r>
        <w:t>While many are suggesting that the new index will provide an important tool for identifying country-level problems, debate remains over how to rectify these issues. While political will in affected countries will clearly be a paramount factor, potential roles for the international community are less clear.</w:t>
      </w:r>
    </w:p>
    <w:p w:rsidR="00FD7B63" w:rsidRDefault="00FD7B63" w:rsidP="00FD7B63">
      <w:r>
        <w:t>According to numbers offered at a panel discussion here on Wednesday, foreign assistance won't necessarily offer significant leverage towards greater compliance.</w:t>
      </w:r>
    </w:p>
    <w:p w:rsidR="00FD7B63" w:rsidRDefault="00FD7B63" w:rsidP="00FD7B63">
      <w:r>
        <w:t>"Of the 46 countries with below satisfactory levels on this index, just six have external assistance levels greater than five percent of gross domestic product, and only three are higher than 15 percent," George Ingram, a senior fellow at the Brooking Institution, a think tank here, said, suggesting this route of influence is a "dead end".</w:t>
      </w:r>
    </w:p>
    <w:p w:rsidR="00FD7B63" w:rsidRDefault="00FD7B63" w:rsidP="00FD7B63">
      <w:r>
        <w:t xml:space="preserve">"However, that </w:t>
      </w:r>
      <w:r w:rsidRPr="00256D7D">
        <w:rPr>
          <w:rStyle w:val="StyleBoldUnderline"/>
        </w:rPr>
        <w:t>money can be used to enhance the performance of government capability</w:t>
      </w:r>
      <w:r>
        <w:t xml:space="preserve"> a For instance, on taxation, </w:t>
      </w:r>
      <w:r w:rsidRPr="00256D7D">
        <w:rPr>
          <w:rStyle w:val="StyleBoldUnderline"/>
        </w:rPr>
        <w:t>there is a new movement of acknowledging that we need to help developing countries develop their capacity to develop their own revenues."</w:t>
      </w:r>
    </w:p>
    <w:p w:rsidR="00FD7B63" w:rsidRDefault="00FD7B63" w:rsidP="00FD7B63">
      <w:r>
        <w:lastRenderedPageBreak/>
        <w:t xml:space="preserve">Over the past decade, </w:t>
      </w:r>
      <w:r w:rsidRPr="00256D7D">
        <w:rPr>
          <w:rStyle w:val="StyleBoldUnderline"/>
        </w:rPr>
        <w:t>international discussion on natural resources governance has coalesced around a set of standards known as the Extractive Industries Transparency Initiative</w:t>
      </w:r>
      <w:r>
        <w:t xml:space="preserve"> (EITI). According to the EITI website, 21 countries are currently considered compliant with the initiative, while another 16 are pending candidates.</w:t>
      </w:r>
    </w:p>
    <w:p w:rsidR="00FD7B63" w:rsidRDefault="00FD7B63" w:rsidP="00FD7B63">
      <w:r>
        <w:t>Yet EITI is still codifying its standards, and several EITI-compliant countries fared poorly on the new Governance Index. Advocates are particularly calling for the inclusion of contracts in the EITI transparency requirements, and several such major reforms will be discussed next week at an EITI board meeting in Australia.</w:t>
      </w:r>
    </w:p>
    <w:p w:rsidR="00FD7B63" w:rsidRDefault="00FD7B63" w:rsidP="00FD7B63">
      <w:r>
        <w:t>Revenue Watch and others say the most potent role in ensuring government accountability in this regard will fall to national-level civil society.</w:t>
      </w:r>
    </w:p>
    <w:p w:rsidR="00FD7B63" w:rsidRDefault="00FD7B63" w:rsidP="00FD7B63">
      <w:r>
        <w:t xml:space="preserve">"Control over resources traditionally meant power, and the incentives for politicians to give that up are really low," Carlos </w:t>
      </w:r>
      <w:proofErr w:type="spellStart"/>
      <w:r>
        <w:t>Pascual</w:t>
      </w:r>
      <w:proofErr w:type="spellEnd"/>
      <w:r>
        <w:t>, a U.S. State Department official, said Wednesday.</w:t>
      </w:r>
    </w:p>
    <w:p w:rsidR="009B2585" w:rsidRDefault="00FD7B63" w:rsidP="00FD7B63">
      <w:pPr>
        <w:rPr>
          <w:rStyle w:val="StyleBoldUnderline"/>
        </w:rPr>
      </w:pPr>
      <w:r>
        <w:t xml:space="preserve">"You have to create different incentive structures, and changing that equation will have to strengthen the role of civil society and the political processes by which pressures can be brought on politicians to link their ability to stay in government with how they manage the resource base. </w:t>
      </w:r>
      <w:r w:rsidRPr="00256D7D">
        <w:rPr>
          <w:rStyle w:val="StyleBoldUnderline"/>
        </w:rPr>
        <w:t xml:space="preserve">We're at the very beginning right now on thinking about what the best models may be </w:t>
      </w:r>
      <w:proofErr w:type="gramStart"/>
      <w:r w:rsidRPr="00256D7D">
        <w:rPr>
          <w:rStyle w:val="StyleBoldUnderline"/>
        </w:rPr>
        <w:t>a but</w:t>
      </w:r>
      <w:proofErr w:type="gramEnd"/>
      <w:r w:rsidRPr="00256D7D">
        <w:rPr>
          <w:rStyle w:val="StyleBoldUnderline"/>
        </w:rPr>
        <w:t xml:space="preserve"> at least we're starting to have that discussion."</w:t>
      </w:r>
      <w:r w:rsidR="009B2585">
        <w:rPr>
          <w:rStyle w:val="StyleBoldUnderline"/>
        </w:rPr>
        <w:t xml:space="preserve"> </w:t>
      </w:r>
    </w:p>
    <w:p w:rsidR="009B2585" w:rsidRDefault="009B2585" w:rsidP="00FD7B63">
      <w:pPr>
        <w:rPr>
          <w:rStyle w:val="StyleBoldUnderline"/>
        </w:rPr>
      </w:pPr>
    </w:p>
    <w:p w:rsidR="00DE0D07" w:rsidRDefault="00DE0D07" w:rsidP="00DE0D07">
      <w:pPr>
        <w:pStyle w:val="Heading4"/>
      </w:pPr>
      <w:r>
        <w:t>No Mexican resource curse – successful poverty alleviation</w:t>
      </w:r>
    </w:p>
    <w:p w:rsidR="00DE0D07" w:rsidRPr="00E71656" w:rsidRDefault="00DE0D07" w:rsidP="00DE0D07">
      <w:pPr>
        <w:rPr>
          <w:rStyle w:val="StyleStyleBold12pt"/>
        </w:rPr>
      </w:pPr>
      <w:r w:rsidRPr="00E71656">
        <w:rPr>
          <w:rStyle w:val="StyleStyleBold12pt"/>
        </w:rPr>
        <w:t xml:space="preserve">Mills, </w:t>
      </w:r>
      <w:proofErr w:type="spellStart"/>
      <w:r w:rsidRPr="00E71656">
        <w:rPr>
          <w:rStyle w:val="StyleStyleBold12pt"/>
        </w:rPr>
        <w:t>Manaar</w:t>
      </w:r>
      <w:proofErr w:type="spellEnd"/>
      <w:r w:rsidRPr="00E71656">
        <w:rPr>
          <w:rStyle w:val="StyleStyleBold12pt"/>
        </w:rPr>
        <w:t xml:space="preserve"> Energy consulting director, </w:t>
      </w:r>
      <w:r>
        <w:rPr>
          <w:rStyle w:val="StyleStyleBold12pt"/>
        </w:rPr>
        <w:t>13</w:t>
      </w:r>
    </w:p>
    <w:p w:rsidR="00DE0D07" w:rsidRDefault="00DE0D07" w:rsidP="00DE0D07">
      <w:r>
        <w:t xml:space="preserve">[Robin, 3-11-13, The National, “Venezuela pays high price for oil politics of </w:t>
      </w:r>
      <w:proofErr w:type="spellStart"/>
      <w:r>
        <w:t>Chavismo</w:t>
      </w:r>
      <w:proofErr w:type="spellEnd"/>
      <w:r>
        <w:t xml:space="preserve"> era.</w:t>
      </w:r>
      <w:proofErr w:type="gramStart"/>
      <w:r>
        <w:t>”,</w:t>
      </w:r>
      <w:proofErr w:type="gramEnd"/>
      <w:r>
        <w:t xml:space="preserve"> Lexis, accessed 7-10-13]</w:t>
      </w:r>
    </w:p>
    <w:p w:rsidR="00DE0D07" w:rsidRPr="00A35FD5" w:rsidRDefault="00DE0D07" w:rsidP="00DE0D07"/>
    <w:p w:rsidR="009B2585" w:rsidRDefault="00DE0D07" w:rsidP="00DE0D07">
      <w:r w:rsidRPr="00A35FD5">
        <w:rPr>
          <w:rStyle w:val="StyleBoldUnderline"/>
        </w:rPr>
        <w:t xml:space="preserve">Recycling a unique flood of petrodollars achieved genuine reductions in poverty and improvements in health and education. But many of these gains were exorbitantly expensive. ¬ Brazil´s adult literacy </w:t>
      </w:r>
      <w:proofErr w:type="spellStart"/>
      <w:r w:rsidRPr="00A35FD5">
        <w:rPr>
          <w:rStyle w:val="StyleBoldUnderline"/>
        </w:rPr>
        <w:t>programme</w:t>
      </w:r>
      <w:proofErr w:type="spellEnd"/>
      <w:r w:rsidRPr="00A35FD5">
        <w:rPr>
          <w:rStyle w:val="StyleBoldUnderline"/>
        </w:rPr>
        <w:t xml:space="preserve"> cost $2.50 per learner - Venezuela´s, almost $1,000, and it is not even clear that it improved literacy at all. Inflation, imports, shortages, crime rates and corruption soared; a new class of »</w:t>
      </w:r>
      <w:proofErr w:type="spellStart"/>
      <w:r w:rsidRPr="00A35FD5">
        <w:rPr>
          <w:rStyle w:val="StyleBoldUnderline"/>
        </w:rPr>
        <w:t>boligarchs</w:t>
      </w:r>
      <w:proofErr w:type="spellEnd"/>
      <w:r w:rsidRPr="00A35FD5">
        <w:rPr>
          <w:rStyle w:val="StyleBoldUnderline"/>
        </w:rPr>
        <w:t>« made fortunes from insider connections and overvalued exchange rates.</w:t>
      </w:r>
      <w:r>
        <w:t xml:space="preserve"> ¬ </w:t>
      </w:r>
      <w:r w:rsidRPr="00E71656">
        <w:rPr>
          <w:rStyle w:val="StyleBoldUnderline"/>
        </w:rPr>
        <w:t xml:space="preserve">Policymakers have gained a lot of experience over the past few years about how to avoid the »resource curse«. ¬ Brazil and Mexico have run successful poverty alleviation </w:t>
      </w:r>
      <w:proofErr w:type="spellStart"/>
      <w:r w:rsidRPr="00E71656">
        <w:rPr>
          <w:rStyle w:val="StyleBoldUnderline"/>
        </w:rPr>
        <w:t>programmes</w:t>
      </w:r>
      <w:proofErr w:type="spellEnd"/>
      <w:r w:rsidRPr="00E71656">
        <w:rPr>
          <w:rStyle w:val="StyleBoldUnderline"/>
        </w:rPr>
        <w:t xml:space="preserve"> but Venezuela failed to learn these lessons</w:t>
      </w:r>
      <w:r>
        <w:t xml:space="preserve">. ¬ </w:t>
      </w:r>
      <w:proofErr w:type="gramStart"/>
      <w:r w:rsidRPr="00E71656">
        <w:rPr>
          <w:rStyle w:val="StyleBoldUnderline"/>
        </w:rPr>
        <w:t>The</w:t>
      </w:r>
      <w:proofErr w:type="gramEnd"/>
      <w:r w:rsidRPr="00E71656">
        <w:rPr>
          <w:rStyle w:val="StyleBoldUnderline"/>
        </w:rPr>
        <w:t xml:space="preserve"> economic consequences of Chávez were strikingly similar to those of his great friend and fellow oil-fuelled authoritarian, Iran´s Mahmoud Ahmadinejad. ¬ </w:t>
      </w:r>
      <w:proofErr w:type="gramStart"/>
      <w:r w:rsidRPr="00E71656">
        <w:rPr>
          <w:rStyle w:val="StyleBoldUnderline"/>
        </w:rPr>
        <w:t>Perhaps</w:t>
      </w:r>
      <w:proofErr w:type="gramEnd"/>
      <w:r w:rsidRPr="00E71656">
        <w:rPr>
          <w:rStyle w:val="StyleBoldUnderline"/>
        </w:rPr>
        <w:t xml:space="preserve"> the saddest thing about his policies is that they were neither sustainable nor new. Much of »</w:t>
      </w:r>
      <w:proofErr w:type="spellStart"/>
      <w:r w:rsidRPr="00E71656">
        <w:rPr>
          <w:rStyle w:val="StyleBoldUnderline"/>
        </w:rPr>
        <w:t>Chavismo</w:t>
      </w:r>
      <w:proofErr w:type="spellEnd"/>
      <w:r w:rsidRPr="00E71656">
        <w:rPr>
          <w:rStyle w:val="StyleBoldUnderline"/>
        </w:rPr>
        <w:t xml:space="preserve">« was a re-hashing of failed Latin American populist and import substitution policies, dressed up with opposition to »neo-liberal« institutions, </w:t>
      </w:r>
      <w:proofErr w:type="spellStart"/>
      <w:r w:rsidRPr="00E71656">
        <w:rPr>
          <w:rStyle w:val="StyleBoldUnderline"/>
        </w:rPr>
        <w:t>globalisation</w:t>
      </w:r>
      <w:proofErr w:type="spellEnd"/>
      <w:r w:rsidRPr="00E71656">
        <w:rPr>
          <w:rStyle w:val="StyleBoldUnderline"/>
        </w:rPr>
        <w:t xml:space="preserve"> and the United States</w:t>
      </w:r>
      <w:r>
        <w:t xml:space="preserve">. Yet the US continues to be by far Venezuela´s biggest oil customer. And Chávez´s ideological </w:t>
      </w:r>
      <w:proofErr w:type="spellStart"/>
      <w:r>
        <w:t>soulmates</w:t>
      </w:r>
      <w:proofErr w:type="spellEnd"/>
      <w:r>
        <w:t xml:space="preserve"> around the world gave him a surprisingly easy ride on Venezuela´s poor environmental record - obstructionism on climate change abroad, the world´s cheapest petrol at home. ¬ He largely dismantled the institutions of Venezuelan democracy, and stained his record by embracing tyrants such as Libya´s Muammar Qaddafi and Syria´s Bashar Al Assad. ¬ Chávez´s successor will have to balance economic stability, rebuilding the petroleum industry and meeting the genuine aspirations of the poor. The next president´s decisions will have major consequences for Venezuelans - and world oil markets.</w:t>
      </w:r>
      <w:r w:rsidR="009B2585">
        <w:t xml:space="preserve">  </w:t>
      </w:r>
    </w:p>
    <w:p w:rsidR="009B2585" w:rsidRDefault="009B2585" w:rsidP="00DE0D07"/>
    <w:p w:rsidR="00FD7B63" w:rsidRDefault="00DE0D07" w:rsidP="00DE0D07">
      <w:pPr>
        <w:pStyle w:val="Heading2"/>
      </w:pPr>
      <w:r>
        <w:lastRenderedPageBreak/>
        <w:t>Venezuela Answers</w:t>
      </w:r>
    </w:p>
    <w:p w:rsidR="00DE0D07" w:rsidRDefault="00DE0D07" w:rsidP="00DE0D07"/>
    <w:p w:rsidR="00DE0D07" w:rsidRDefault="00DE0D07" w:rsidP="00DE0D07">
      <w:pPr>
        <w:pStyle w:val="Heading3"/>
      </w:pPr>
      <w:r>
        <w:lastRenderedPageBreak/>
        <w:t>Dutch Disease Now</w:t>
      </w:r>
    </w:p>
    <w:p w:rsidR="00DE0D07" w:rsidRDefault="00DE0D07" w:rsidP="00DE0D07"/>
    <w:p w:rsidR="00DE0D07" w:rsidRDefault="00DE0D07" w:rsidP="00DE0D07">
      <w:pPr>
        <w:pStyle w:val="Heading4"/>
      </w:pPr>
      <w:r>
        <w:t>No uniqueness – Venezuela has already succumbed to resource curse</w:t>
      </w:r>
    </w:p>
    <w:p w:rsidR="00DE0D07" w:rsidRPr="00E71656" w:rsidRDefault="00DE0D07" w:rsidP="00DE0D07">
      <w:pPr>
        <w:rPr>
          <w:rStyle w:val="StyleStyleBold12pt"/>
        </w:rPr>
      </w:pPr>
      <w:r w:rsidRPr="00E71656">
        <w:rPr>
          <w:rStyle w:val="StyleStyleBold12pt"/>
        </w:rPr>
        <w:t xml:space="preserve">Mills, </w:t>
      </w:r>
      <w:proofErr w:type="spellStart"/>
      <w:r w:rsidRPr="00E71656">
        <w:rPr>
          <w:rStyle w:val="StyleStyleBold12pt"/>
        </w:rPr>
        <w:t>Manaar</w:t>
      </w:r>
      <w:proofErr w:type="spellEnd"/>
      <w:r w:rsidRPr="00E71656">
        <w:rPr>
          <w:rStyle w:val="StyleStyleBold12pt"/>
        </w:rPr>
        <w:t xml:space="preserve"> Energy consulting director, </w:t>
      </w:r>
      <w:r>
        <w:rPr>
          <w:rStyle w:val="StyleStyleBold12pt"/>
        </w:rPr>
        <w:t>13</w:t>
      </w:r>
    </w:p>
    <w:p w:rsidR="00DE0D07" w:rsidRDefault="00DE0D07" w:rsidP="00DE0D07">
      <w:r>
        <w:t xml:space="preserve">[Robin, 3-11-13, The National, “Venezuela pays high price for oil politics of </w:t>
      </w:r>
      <w:proofErr w:type="spellStart"/>
      <w:r>
        <w:t>Chavismo</w:t>
      </w:r>
      <w:proofErr w:type="spellEnd"/>
      <w:r>
        <w:t xml:space="preserve"> era.</w:t>
      </w:r>
      <w:proofErr w:type="gramStart"/>
      <w:r>
        <w:t>”,</w:t>
      </w:r>
      <w:proofErr w:type="gramEnd"/>
      <w:r>
        <w:t xml:space="preserve"> Lexis, accessed 7-10-13]</w:t>
      </w:r>
    </w:p>
    <w:p w:rsidR="00DE0D07" w:rsidRPr="00A35FD5" w:rsidRDefault="00DE0D07" w:rsidP="00DE0D07"/>
    <w:p w:rsidR="00DE0D07" w:rsidRDefault="00DE0D07" w:rsidP="00DE0D07">
      <w:r w:rsidRPr="00A35FD5">
        <w:rPr>
          <w:rStyle w:val="StyleBoldUnderline"/>
        </w:rPr>
        <w:t xml:space="preserve">Recycling a unique flood of petrodollars achieved genuine reductions in poverty and improvements in health and education. But many of these gains were exorbitantly expensive. ¬ Brazil´s adult literacy </w:t>
      </w:r>
      <w:proofErr w:type="spellStart"/>
      <w:r w:rsidRPr="00A35FD5">
        <w:rPr>
          <w:rStyle w:val="StyleBoldUnderline"/>
        </w:rPr>
        <w:t>programme</w:t>
      </w:r>
      <w:proofErr w:type="spellEnd"/>
      <w:r w:rsidRPr="00A35FD5">
        <w:rPr>
          <w:rStyle w:val="StyleBoldUnderline"/>
        </w:rPr>
        <w:t xml:space="preserve"> cost $2.50 per learner - Venezuela´s, almost $1,000, and it is not even clear that it improved literacy at all. Inflation, imports, shortages, crime rates and corruption soared; a new class of »</w:t>
      </w:r>
      <w:proofErr w:type="spellStart"/>
      <w:r w:rsidRPr="00A35FD5">
        <w:rPr>
          <w:rStyle w:val="StyleBoldUnderline"/>
        </w:rPr>
        <w:t>boligarchs</w:t>
      </w:r>
      <w:proofErr w:type="spellEnd"/>
      <w:r w:rsidRPr="00A35FD5">
        <w:rPr>
          <w:rStyle w:val="StyleBoldUnderline"/>
        </w:rPr>
        <w:t>« made fortunes from insider connections and overvalued exchange rates.</w:t>
      </w:r>
      <w:r>
        <w:t xml:space="preserve"> ¬ </w:t>
      </w:r>
      <w:r w:rsidRPr="00E71656">
        <w:rPr>
          <w:rStyle w:val="StyleBoldUnderline"/>
        </w:rPr>
        <w:t xml:space="preserve">Policymakers have gained a lot of experience over the past few years about how to avoid the »resource curse«. ¬ Brazil and Mexico have run successful poverty alleviation </w:t>
      </w:r>
      <w:proofErr w:type="spellStart"/>
      <w:r w:rsidRPr="00E71656">
        <w:rPr>
          <w:rStyle w:val="StyleBoldUnderline"/>
        </w:rPr>
        <w:t>programmes</w:t>
      </w:r>
      <w:proofErr w:type="spellEnd"/>
      <w:r w:rsidRPr="00E71656">
        <w:rPr>
          <w:rStyle w:val="StyleBoldUnderline"/>
        </w:rPr>
        <w:t xml:space="preserve"> but Venezuela failed to learn these lessons</w:t>
      </w:r>
      <w:r>
        <w:t xml:space="preserve">. ¬ </w:t>
      </w:r>
      <w:proofErr w:type="gramStart"/>
      <w:r w:rsidRPr="00E71656">
        <w:rPr>
          <w:rStyle w:val="StyleBoldUnderline"/>
        </w:rPr>
        <w:t>The</w:t>
      </w:r>
      <w:proofErr w:type="gramEnd"/>
      <w:r w:rsidRPr="00E71656">
        <w:rPr>
          <w:rStyle w:val="StyleBoldUnderline"/>
        </w:rPr>
        <w:t xml:space="preserve"> economic consequences of Chávez were strikingly similar to those of his great friend and fellow oil-fuelled authoritarian, Iran´s Mahmoud Ahmadinejad. ¬ </w:t>
      </w:r>
      <w:proofErr w:type="gramStart"/>
      <w:r w:rsidRPr="00E71656">
        <w:rPr>
          <w:rStyle w:val="StyleBoldUnderline"/>
        </w:rPr>
        <w:t>Perhaps</w:t>
      </w:r>
      <w:proofErr w:type="gramEnd"/>
      <w:r w:rsidRPr="00E71656">
        <w:rPr>
          <w:rStyle w:val="StyleBoldUnderline"/>
        </w:rPr>
        <w:t xml:space="preserve"> the saddest thing about his policies is that they were neither sustainable nor new. Much of »</w:t>
      </w:r>
      <w:proofErr w:type="spellStart"/>
      <w:r w:rsidRPr="00E71656">
        <w:rPr>
          <w:rStyle w:val="StyleBoldUnderline"/>
        </w:rPr>
        <w:t>Chavismo</w:t>
      </w:r>
      <w:proofErr w:type="spellEnd"/>
      <w:r w:rsidRPr="00E71656">
        <w:rPr>
          <w:rStyle w:val="StyleBoldUnderline"/>
        </w:rPr>
        <w:t xml:space="preserve">« was a re-hashing of failed Latin American populist and import substitution policies, dressed up with opposition to »neo-liberal« institutions, </w:t>
      </w:r>
      <w:proofErr w:type="spellStart"/>
      <w:r w:rsidRPr="00E71656">
        <w:rPr>
          <w:rStyle w:val="StyleBoldUnderline"/>
        </w:rPr>
        <w:t>globalisation</w:t>
      </w:r>
      <w:proofErr w:type="spellEnd"/>
      <w:r w:rsidRPr="00E71656">
        <w:rPr>
          <w:rStyle w:val="StyleBoldUnderline"/>
        </w:rPr>
        <w:t xml:space="preserve"> and the United States</w:t>
      </w:r>
      <w:r>
        <w:t xml:space="preserve">. Yet the US continues to be by far Venezuela´s biggest oil customer. And Chávez´s ideological </w:t>
      </w:r>
      <w:proofErr w:type="spellStart"/>
      <w:r>
        <w:t>soulmates</w:t>
      </w:r>
      <w:proofErr w:type="spellEnd"/>
      <w:r>
        <w:t xml:space="preserve"> around the world gave him a surprisingly easy ride on Venezuela´s poor environmental record - obstructionism on climate change abroad, the world´s cheapest petrol at home. ¬ He largely dismantled the institutions of Venezuelan democracy, and stained his record by embracing tyrants such as Libya´s Muammar Qaddafi and Syria´s Bashar Al Assad. ¬ Chávez´s successor will have to balance economic stability, rebuilding the petroleum industry and meeting the genuine aspirations of the poor. The next president´s decisions will have major consequences for Venezuelans - and world oil markets.</w:t>
      </w:r>
    </w:p>
    <w:p w:rsidR="00DE0D07" w:rsidRDefault="00DE0D07" w:rsidP="00DE0D07"/>
    <w:p w:rsidR="00891805" w:rsidRPr="00891805" w:rsidRDefault="00891805" w:rsidP="00891805">
      <w:pPr>
        <w:pStyle w:val="Heading4"/>
      </w:pPr>
      <w:r>
        <w:t>Non-unique – Massive resource curse now – mismanagement of oil wealth</w:t>
      </w:r>
    </w:p>
    <w:p w:rsidR="009B2585" w:rsidRDefault="00891805" w:rsidP="00891805">
      <w:r w:rsidRPr="00494E77">
        <w:rPr>
          <w:rStyle w:val="StyleStyleBold12pt"/>
        </w:rPr>
        <w:t>Romero,</w:t>
      </w:r>
      <w:r>
        <w:rPr>
          <w:rStyle w:val="StyleStyleBold12pt"/>
        </w:rPr>
        <w:t xml:space="preserve"> </w:t>
      </w:r>
      <w:r w:rsidRPr="00494E77">
        <w:rPr>
          <w:rStyle w:val="StyleStyleBold12pt"/>
        </w:rPr>
        <w:t>New York Times</w:t>
      </w:r>
      <w:r>
        <w:rPr>
          <w:rStyle w:val="StyleStyleBold12pt"/>
        </w:rPr>
        <w:t xml:space="preserve"> Brazil Bureau Chief</w:t>
      </w:r>
      <w:r w:rsidRPr="00494E77">
        <w:rPr>
          <w:rStyle w:val="StyleStyleBold12pt"/>
        </w:rPr>
        <w:t>, 9</w:t>
      </w:r>
    </w:p>
    <w:p w:rsidR="009B2585" w:rsidRDefault="00891805" w:rsidP="00891805">
      <w:r>
        <w:t>(Simon, 11-13-09, The International Herald Tribune, “Chronic shortages plague energy-rich Venezuela; No quick fixes in sight as quixotic state policies create inefficiencies”, Lexis, accessed 7/13/13, QDKM)</w:t>
      </w:r>
    </w:p>
    <w:p w:rsidR="00891805" w:rsidRDefault="00891805" w:rsidP="00891805"/>
    <w:p w:rsidR="00891805" w:rsidRPr="00494E77" w:rsidRDefault="00891805" w:rsidP="00891805">
      <w:pPr>
        <w:rPr>
          <w:rStyle w:val="StyleBoldUnderline"/>
        </w:rPr>
      </w:pPr>
      <w:r w:rsidRPr="00494E77">
        <w:rPr>
          <w:rStyle w:val="StyleBoldUnderline"/>
        </w:rPr>
        <w:t>Venezuela may be an energy colossus</w:t>
      </w:r>
      <w:r>
        <w:t>, with the largest conventional oil reserves outside the Middle East and one of the world's mightiest hydroelectric systems</w:t>
      </w:r>
      <w:r w:rsidRPr="00494E77">
        <w:rPr>
          <w:rStyle w:val="StyleBoldUnderline"/>
        </w:rPr>
        <w:t>. But that has not prevented it from enduring serious electricity and water shortages that seem to be getting worse.</w:t>
      </w:r>
    </w:p>
    <w:p w:rsidR="00891805" w:rsidRPr="00494E77" w:rsidRDefault="00891805" w:rsidP="00891805">
      <w:pPr>
        <w:rPr>
          <w:rStyle w:val="StyleBoldUnderline"/>
        </w:rPr>
      </w:pPr>
      <w:r>
        <w:t xml:space="preserve">President Hugo Chávez has been facing a public outcry in recent weeks over power failures that, after six nationwide blackouts in the past two years, are cutting electricity for hours each day in rural areas and in industrial cities like Valencia and Ciudad </w:t>
      </w:r>
      <w:proofErr w:type="spellStart"/>
      <w:r>
        <w:t>Guayana</w:t>
      </w:r>
      <w:proofErr w:type="spellEnd"/>
      <w:r>
        <w:t xml:space="preserve">. Now, water rationing has </w:t>
      </w:r>
      <w:r w:rsidRPr="00494E77">
        <w:t>been introduced in Caracas, the capital.</w:t>
      </w:r>
    </w:p>
    <w:p w:rsidR="00891805" w:rsidRDefault="00891805" w:rsidP="00891805">
      <w:r w:rsidRPr="00494E77">
        <w:rPr>
          <w:rStyle w:val="StyleBoldUnderline"/>
        </w:rPr>
        <w:t>The deterioration of services is perplexing to many here, especially because the country had grown used to inexpensive, plentiful electricity and water in recent decades</w:t>
      </w:r>
      <w:r>
        <w:t xml:space="preserve">. </w:t>
      </w:r>
      <w:r w:rsidRPr="00891805">
        <w:rPr>
          <w:rStyle w:val="StyleBoldUnderline"/>
        </w:rPr>
        <w:t>But even as the oil boom was enriching his government and Mr. Chávez asserted greater control over utilities and other industries in this decade, public services seemed only to decay</w:t>
      </w:r>
      <w:r>
        <w:t>, adding to residents' frustrations.</w:t>
      </w:r>
    </w:p>
    <w:p w:rsidR="00891805" w:rsidRDefault="00891805" w:rsidP="00891805">
      <w:r>
        <w:t>With oil revenue declining and the economy slowing, the shortages may have no quick fixes in sight.</w:t>
      </w:r>
    </w:p>
    <w:p w:rsidR="00891805" w:rsidRDefault="00891805" w:rsidP="00891805">
      <w:r>
        <w:lastRenderedPageBreak/>
        <w:t>The government announced some emergency measures this week, including limits on imports of air-conditioning systems, rate increases for consumers of large amounts of power and the building of new natural gas-fired power plants, which would not be completed until the middle of the next decade.</w:t>
      </w:r>
    </w:p>
    <w:p w:rsidR="00891805" w:rsidRDefault="00891805" w:rsidP="00891805">
      <w:r>
        <w:t>Skepticism also persists over another plan - to develop a nuclear energy program - because it would require billions of dollars and extensive training of Venezuelan scientists at a time of budget shortfalls and falling oil production.</w:t>
      </w:r>
    </w:p>
    <w:p w:rsidR="00891805" w:rsidRDefault="00891805" w:rsidP="00891805">
      <w:r>
        <w:t>Potential diplomatic resistance to Venezuela's cooperation on nuclear matters with Iran could slow these ambitions further.</w:t>
      </w:r>
    </w:p>
    <w:p w:rsidR="00891805" w:rsidRDefault="00891805" w:rsidP="00891805">
      <w:r>
        <w:t xml:space="preserve">''We're paying for the mistakes of this president and his incompetent managers,'' said </w:t>
      </w:r>
      <w:proofErr w:type="spellStart"/>
      <w:r>
        <w:t>Aixa</w:t>
      </w:r>
      <w:proofErr w:type="spellEnd"/>
      <w:r>
        <w:t xml:space="preserve"> </w:t>
      </w:r>
      <w:proofErr w:type="spellStart"/>
      <w:r>
        <w:t>López</w:t>
      </w:r>
      <w:proofErr w:type="spellEnd"/>
      <w:r>
        <w:t>, 39, president of the Committee of Blackout Victims, which has organized protests in several Venezuelan cities. In some cities, protesters have left household appliances on the steps of state electricity companies.</w:t>
      </w:r>
    </w:p>
    <w:p w:rsidR="00891805" w:rsidRDefault="00891805" w:rsidP="00891805">
      <w:r>
        <w:t>In response, Mr. Chávez is embarking on his own crusade: pushing Venezuelans to conserve by mocking their consumption habits.</w:t>
      </w:r>
    </w:p>
    <w:p w:rsidR="00891805" w:rsidRDefault="00891805" w:rsidP="00891805">
      <w:r>
        <w:t>He began his critique last month with the amount of time citizens spend under their shower heads, saying three-minute showers were sufficient. ''I've counted and I don't end up stinking,'' he said. ''I guarantee it.''</w:t>
      </w:r>
    </w:p>
    <w:p w:rsidR="00891805" w:rsidRDefault="00891805" w:rsidP="00891805">
      <w:r>
        <w:t>Then he went after Venezuela's ubiquitous love motels and shopping malls, accusing them of waste. ''Buy your own generator,'' he threatened, ''or I'll cut off your lights.''</w:t>
      </w:r>
    </w:p>
    <w:p w:rsidR="00891805" w:rsidRDefault="00891805" w:rsidP="00891805">
      <w:r>
        <w:t>He also laid blame on ''oligarchs,'' a frequently used insult here for the rich, for overconsumption of water in gardens and swimming pools.</w:t>
      </w:r>
    </w:p>
    <w:p w:rsidR="00891805" w:rsidRDefault="00891805" w:rsidP="00891805">
      <w:r>
        <w:t>Mr. Chávez is even going after his countrymen's expanding waistlines.</w:t>
      </w:r>
    </w:p>
    <w:p w:rsidR="00891805" w:rsidRDefault="00891805" w:rsidP="00891805">
      <w:r>
        <w:t xml:space="preserve">''Watch out for the fat people,'' he said last month, citing a study finding a jump in obesity. </w:t>
      </w:r>
      <w:proofErr w:type="gramStart"/>
      <w:r>
        <w:t>''Time to lose weight through dieting and exercise.''</w:t>
      </w:r>
      <w:proofErr w:type="gramEnd"/>
    </w:p>
    <w:p w:rsidR="00891805" w:rsidRPr="00891805" w:rsidRDefault="00891805" w:rsidP="00891805">
      <w:pPr>
        <w:rPr>
          <w:rStyle w:val="StyleBoldUnderline"/>
        </w:rPr>
      </w:pPr>
      <w:r>
        <w:t xml:space="preserve">While Mr. Chávez zeroes in on such issues, </w:t>
      </w:r>
      <w:r w:rsidRPr="00891805">
        <w:rPr>
          <w:rStyle w:val="StyleBoldUnderline"/>
        </w:rPr>
        <w:t>Venezuela's declining public services offer what may be a view into the ''resource curse'': the idea that some countries with abundant natural resources have societies hampered by political discord, stunted growth and glaring inefficiencies.</w:t>
      </w:r>
    </w:p>
    <w:p w:rsidR="00891805" w:rsidRPr="00891805" w:rsidRDefault="00891805" w:rsidP="00891805">
      <w:pPr>
        <w:rPr>
          <w:rStyle w:val="StyleBoldUnderline"/>
        </w:rPr>
      </w:pPr>
      <w:r w:rsidRPr="00891805">
        <w:rPr>
          <w:rStyle w:val="StyleBoldUnderline"/>
        </w:rPr>
        <w:t>On paper, at least, Venezuela should be swimming in surplus power.</w:t>
      </w:r>
    </w:p>
    <w:p w:rsidR="00891805" w:rsidRDefault="00891805" w:rsidP="00891805">
      <w:r w:rsidRPr="00891805">
        <w:rPr>
          <w:rStyle w:val="StyleBoldUnderline"/>
        </w:rPr>
        <w:t>The country has huge reserves of oil and natural gas and sizable coal deposits.</w:t>
      </w:r>
      <w:r>
        <w:t xml:space="preserve"> Its </w:t>
      </w:r>
      <w:proofErr w:type="spellStart"/>
      <w:r>
        <w:t>Guri</w:t>
      </w:r>
      <w:proofErr w:type="spellEnd"/>
      <w:r>
        <w:t xml:space="preserve"> dam complex, built with postwar oil riches in the 1960s, is one of the world's largest hydroelectric projects.</w:t>
      </w:r>
    </w:p>
    <w:p w:rsidR="00891805" w:rsidRDefault="00891805" w:rsidP="00891805">
      <w:proofErr w:type="spellStart"/>
      <w:r>
        <w:t>Guri</w:t>
      </w:r>
      <w:proofErr w:type="spellEnd"/>
      <w:r>
        <w:t xml:space="preserve"> provides Venezuela with as much as three-quarters of its electricity and, just as crucial, allows Venezuela to export about 500,000 barrels of oil a day that might otherwise be needed to meet electricity demand.</w:t>
      </w:r>
    </w:p>
    <w:p w:rsidR="00891805" w:rsidRDefault="00891805" w:rsidP="00891805">
      <w:r>
        <w:t xml:space="preserve">But energy economists here said a combination of negligence and poor planning pushed </w:t>
      </w:r>
      <w:proofErr w:type="spellStart"/>
      <w:r>
        <w:t>Guri</w:t>
      </w:r>
      <w:proofErr w:type="spellEnd"/>
      <w:r>
        <w:t xml:space="preserve"> to its limit in this decade, while other electricity projects, including several built in recent years to be fueled by natural gas, remain completely or partly idle.</w:t>
      </w:r>
    </w:p>
    <w:p w:rsidR="00891805" w:rsidRDefault="00891805" w:rsidP="00891805">
      <w:r>
        <w:t xml:space="preserve">Mr. Chávez's government blames relatively low rainfall this year for low water levels at </w:t>
      </w:r>
      <w:proofErr w:type="spellStart"/>
      <w:r>
        <w:t>Guri</w:t>
      </w:r>
      <w:proofErr w:type="spellEnd"/>
      <w:r>
        <w:t xml:space="preserve"> and for declining water supplies for Caracas. But former government officials interviewed here said the problems were more daunting than a lack of rain.</w:t>
      </w:r>
    </w:p>
    <w:p w:rsidR="00891805" w:rsidRDefault="00891805" w:rsidP="00891805">
      <w:r>
        <w:t>They said the president encouraged consumption with a 2002 decree freezing electricity and other utility rates. A time-zone change put into effect by Mr. Chávez in 2007 that turned clocks back half an hour also increased consumption, since the sun now sets earlier here than before.</w:t>
      </w:r>
    </w:p>
    <w:p w:rsidR="00891805" w:rsidRDefault="00891805" w:rsidP="00891805">
      <w:r>
        <w:t xml:space="preserve">Meanwhile, nationalization effectively halted renewable-energy projects, like a plan by AES Corp., which used to control the main electricity company in Caracas, for a wind farm on the </w:t>
      </w:r>
      <w:proofErr w:type="spellStart"/>
      <w:r>
        <w:t>Paraguana</w:t>
      </w:r>
      <w:proofErr w:type="spellEnd"/>
      <w:r>
        <w:t xml:space="preserve"> peninsula.</w:t>
      </w:r>
    </w:p>
    <w:p w:rsidR="00891805" w:rsidRDefault="00891805" w:rsidP="00891805">
      <w:r>
        <w:t>Despite Venezuela's large wind and solar potential, renewable energy here remains negligible.</w:t>
      </w:r>
    </w:p>
    <w:p w:rsidR="00891805" w:rsidRDefault="00891805" w:rsidP="00891805">
      <w:r>
        <w:t>Most significant may be the government's failure to use Venezuela's immense natural gas reserves, the largest in the Western Hemisphere after those of the United States, to fuel existing power plants.</w:t>
      </w:r>
    </w:p>
    <w:p w:rsidR="00891805" w:rsidRDefault="00891805" w:rsidP="00891805">
      <w:r>
        <w:t>Venezuela's natural gas is technically hard to extract because almost 90 percent of it is associated with oil, but major projects have languished even as Venezuela's neighbor, Trinidad, taps adjacent gas reserves with ease. Venezuela relies on Colombia, with which ties are increasingly tense, for gas imports.</w:t>
      </w:r>
    </w:p>
    <w:p w:rsidR="00891805" w:rsidRDefault="00891805" w:rsidP="00891805">
      <w:r>
        <w:t xml:space="preserve">As a result, </w:t>
      </w:r>
      <w:r w:rsidRPr="00891805">
        <w:rPr>
          <w:rStyle w:val="StyleBoldUnderline"/>
        </w:rPr>
        <w:t xml:space="preserve">there is </w:t>
      </w:r>
      <w:proofErr w:type="gramStart"/>
      <w:r w:rsidRPr="00891805">
        <w:rPr>
          <w:rStyle w:val="StyleBoldUnderline"/>
        </w:rPr>
        <w:t>a disconnect</w:t>
      </w:r>
      <w:proofErr w:type="gramEnd"/>
      <w:r w:rsidRPr="00891805">
        <w:rPr>
          <w:rStyle w:val="StyleBoldUnderline"/>
        </w:rPr>
        <w:t xml:space="preserve"> between Venezuela's energy potential and its ability to keep the lights on.</w:t>
      </w:r>
      <w:r>
        <w:t xml:space="preserve"> Billboards here extol a ''natural gas revolution'' and the prowess demonstrated by a satellite put </w:t>
      </w:r>
      <w:r>
        <w:lastRenderedPageBreak/>
        <w:t>into orbit last year with China's assistance, while daily blackouts plague poor areas where the satellite was supposed to help provide phone and Internet services.</w:t>
      </w:r>
    </w:p>
    <w:p w:rsidR="00891805" w:rsidRDefault="00891805" w:rsidP="00891805">
      <w:pPr>
        <w:rPr>
          <w:rStyle w:val="StyleBoldUnderline"/>
        </w:rPr>
      </w:pPr>
      <w:r w:rsidRPr="00891805">
        <w:rPr>
          <w:rStyle w:val="StyleBoldUnderline"/>
        </w:rPr>
        <w:t xml:space="preserve">''The problem isn't a lack of money,'' said </w:t>
      </w:r>
      <w:r>
        <w:t xml:space="preserve">Victor </w:t>
      </w:r>
      <w:proofErr w:type="spellStart"/>
      <w:r w:rsidRPr="00891805">
        <w:rPr>
          <w:rStyle w:val="StyleBoldUnderline"/>
        </w:rPr>
        <w:t>Poleo</w:t>
      </w:r>
      <w:proofErr w:type="spellEnd"/>
      <w:r w:rsidRPr="00891805">
        <w:rPr>
          <w:rStyle w:val="StyleBoldUnderline"/>
        </w:rPr>
        <w:t>, a former Energy Ministry official under Mr. Chávez. ''It's the irresponsible and corrupt militarism that has replaced the professionalism of the industry.''</w:t>
      </w:r>
    </w:p>
    <w:p w:rsidR="00891805" w:rsidRDefault="00891805" w:rsidP="00891805">
      <w:pPr>
        <w:rPr>
          <w:rStyle w:val="StyleBoldUnderline"/>
        </w:rPr>
      </w:pPr>
    </w:p>
    <w:p w:rsidR="00630010" w:rsidRPr="00630010" w:rsidRDefault="00630010" w:rsidP="00630010">
      <w:pPr>
        <w:pStyle w:val="Heading3"/>
      </w:pPr>
      <w:r>
        <w:lastRenderedPageBreak/>
        <w:t xml:space="preserve">Uniqueness </w:t>
      </w:r>
      <w:r w:rsidRPr="00630010">
        <w:t>Double Bind</w:t>
      </w:r>
    </w:p>
    <w:p w:rsidR="00630010" w:rsidRPr="00630010" w:rsidRDefault="00630010" w:rsidP="00630010"/>
    <w:p w:rsidR="00630010" w:rsidRDefault="00630010" w:rsidP="00630010">
      <w:pPr>
        <w:pStyle w:val="Heading4"/>
      </w:pPr>
      <w:r>
        <w:t>Double bind</w:t>
      </w:r>
      <w:r>
        <w:t xml:space="preserve"> – Venezuela has had </w:t>
      </w:r>
      <w:r>
        <w:t xml:space="preserve">catastrophic </w:t>
      </w:r>
      <w:r>
        <w:t>Dutch Disease</w:t>
      </w:r>
      <w:r>
        <w:t xml:space="preserve"> – which means either the DA is inevitable, or the DA is empirically false because Venezuela can rebound</w:t>
      </w:r>
    </w:p>
    <w:p w:rsidR="00630010" w:rsidRPr="00630010" w:rsidRDefault="00630010" w:rsidP="00630010">
      <w:pPr>
        <w:rPr>
          <w:rStyle w:val="StyleStyleBold12pt"/>
        </w:rPr>
      </w:pPr>
      <w:r w:rsidRPr="00630010">
        <w:rPr>
          <w:rStyle w:val="StyleStyleBold12pt"/>
        </w:rPr>
        <w:t>Guerrero, Global Finance Magazine, 9</w:t>
      </w:r>
    </w:p>
    <w:p w:rsidR="00630010" w:rsidRDefault="00630010" w:rsidP="00630010">
      <w:r>
        <w:t>[Antonio, March 2009, Global Finance Magazine, “LATIN AMERICA; THE PARTY'S OVER”, Pg. 18 Vol. 23 No. 3, Lexis, accessed 7-10-13, AFB]</w:t>
      </w:r>
    </w:p>
    <w:p w:rsidR="00630010" w:rsidRDefault="00630010" w:rsidP="00630010"/>
    <w:p w:rsidR="00630010" w:rsidRPr="00630010" w:rsidRDefault="00630010" w:rsidP="00630010">
      <w:pPr>
        <w:rPr>
          <w:rStyle w:val="StyleBoldUnderline"/>
        </w:rPr>
      </w:pPr>
      <w:r w:rsidRPr="00630010">
        <w:rPr>
          <w:rStyle w:val="StyleBoldUnderline"/>
        </w:rPr>
        <w:t>For the past few years, Venezuela has been the envy of many Latin American governments as the country filled its coffers with petrodollars from an oil sector windfall</w:t>
      </w:r>
      <w:r>
        <w:t xml:space="preserve">. </w:t>
      </w:r>
      <w:r w:rsidRPr="00630010">
        <w:rPr>
          <w:rStyle w:val="StyleBoldUnderline"/>
        </w:rPr>
        <w:t>Yet, with oil prices down by some 75%</w:t>
      </w:r>
      <w:r>
        <w:t xml:space="preserve"> since their peak last July, Venezuelan president Hugo </w:t>
      </w:r>
      <w:r w:rsidRPr="00630010">
        <w:rPr>
          <w:rStyle w:val="StyleBoldUnderline"/>
        </w:rPr>
        <w:t>Chavez will have a difficult time funding the spread of his "Bolivarian revolution" throughout the region, leaving political allies, also feeling the pain of falling commodity prices, to fend for themselves. The situation, combined with the impact of the global economic downturn, puts Latin America at a significant crossroads.</w:t>
      </w:r>
    </w:p>
    <w:p w:rsidR="00630010" w:rsidRDefault="00630010" w:rsidP="00630010">
      <w:r w:rsidRPr="00630010">
        <w:rPr>
          <w:rStyle w:val="StyleBoldUnderline"/>
        </w:rPr>
        <w:t>Oil accounts for 94% of Venezuelan export revenues</w:t>
      </w:r>
      <w:r>
        <w:t xml:space="preserve">--compared with 68% before Chavez took office a decade ago. As a result, oil prices represent a major factor in determining economic growth. With Chavez using much of the recent windfall to fund what he calls his "21st century socialism," falling oil prices will make 2009 particularly difficult for his social programs. </w:t>
      </w:r>
      <w:r w:rsidRPr="00630010">
        <w:rPr>
          <w:rStyle w:val="StyleBoldUnderline"/>
        </w:rPr>
        <w:t>Oil contributes almost 50% of Venezuela's federal budget</w:t>
      </w:r>
      <w:r>
        <w:t>, which contemplates a 22% spending increase for this year, but was premised on prices being at $60 a barrel instead of the current price closer to $35. The price had been as high as $147 a barrel last year.</w:t>
      </w:r>
    </w:p>
    <w:p w:rsidR="00630010" w:rsidRDefault="00630010" w:rsidP="00630010">
      <w:r>
        <w:t xml:space="preserve">Chavez says social spending will not be jeopardized, though he has warned that the country will need to tighten its belt. With the administration still needing to maintain political support at home, many of the cuts will probably be seen on the international front. Chavez currently sells subsidized diesel to Bolivia, where he also helps fund social programs led by president </w:t>
      </w:r>
      <w:proofErr w:type="spellStart"/>
      <w:r>
        <w:t>Evo</w:t>
      </w:r>
      <w:proofErr w:type="spellEnd"/>
      <w:r>
        <w:t xml:space="preserve"> Morales, a close political ally. He also provides Cuban president Raul Castro with an economic lifeline by supplying the cash-strapped island with 100,000 barrels of oil per day. And under the </w:t>
      </w:r>
      <w:proofErr w:type="spellStart"/>
      <w:r>
        <w:t>Petrocaribe</w:t>
      </w:r>
      <w:proofErr w:type="spellEnd"/>
      <w:r>
        <w:t xml:space="preserve"> program, Venezuela sells oil to Central American and Caribbean nations at subsidized prices and on preferential terms, including stretching payments over 25 years.</w:t>
      </w:r>
    </w:p>
    <w:p w:rsidR="00630010" w:rsidRDefault="00630010" w:rsidP="00630010">
      <w:r>
        <w:t>When Argentina shut itself out of international capital markets after its record $100 billion debt default in 2001, Chavez stepped in to purchase all new Argentine bond issues, becoming the country's only major source of external financing. The government offered to finance the construction of planned oil refineries in Ecuador and Nicaragua, two other key allies. Chavez went so far as to provide cut-price heating oil for poor families in New York City and to subsidize public transportation in London.</w:t>
      </w:r>
    </w:p>
    <w:p w:rsidR="00630010" w:rsidRDefault="00630010" w:rsidP="00630010">
      <w:r>
        <w:t xml:space="preserve">Funds for Venezuela's unprecedented generosity have been drawn from the government's move to tap revenues from the PDVSA state-owned oil company and dipping into foreign reserves. Under a 2005 reform, the central bank must turn over "excess reserves" to the government each year for discretionary spending. When the government in January transferred $12.5 billion in international reserves to the </w:t>
      </w:r>
      <w:proofErr w:type="spellStart"/>
      <w:r>
        <w:t>Fonden</w:t>
      </w:r>
      <w:proofErr w:type="spellEnd"/>
      <w:r>
        <w:t xml:space="preserve"> state development fund, Fitch Ratings warned that the move weakened the country's economic position by lowering reserves by 30%, to $29.5 billion.</w:t>
      </w:r>
    </w:p>
    <w:p w:rsidR="00630010" w:rsidRDefault="00630010" w:rsidP="00630010">
      <w:r>
        <w:t>Generosity Comes at a Price</w:t>
      </w:r>
    </w:p>
    <w:p w:rsidR="00630010" w:rsidRDefault="00630010" w:rsidP="00630010">
      <w:r>
        <w:t xml:space="preserve">"Over the past few years under the Chavez administration fiscal discipline has gone by the wayside, exacerbated by the use of oil-driven revenue to foment political ideology," says Francisco Gonzalez, director of the international services group at the law firm of </w:t>
      </w:r>
      <w:proofErr w:type="spellStart"/>
      <w:r>
        <w:t>Adorno</w:t>
      </w:r>
      <w:proofErr w:type="spellEnd"/>
      <w:r>
        <w:t xml:space="preserve"> &amp; </w:t>
      </w:r>
      <w:proofErr w:type="spellStart"/>
      <w:r>
        <w:t>Yoss</w:t>
      </w:r>
      <w:proofErr w:type="spellEnd"/>
      <w:r>
        <w:t xml:space="preserve"> in Miami, which advised previous Venezuelan and Bolivian administrations on privatization policies. Gonzalez argues that for the past 75 years Venezuela has failed to curb its "severe dependency on oil revenue" and has also become overly dependent on imported goods. Imports are partly blamed for the country's 30.9% inflation rate, which remains the </w:t>
      </w:r>
      <w:proofErr w:type="gramStart"/>
      <w:r>
        <w:t>region's</w:t>
      </w:r>
      <w:proofErr w:type="gramEnd"/>
      <w:r>
        <w:t xml:space="preserve"> highest.</w:t>
      </w:r>
    </w:p>
    <w:p w:rsidR="00630010" w:rsidRDefault="00630010" w:rsidP="00630010">
      <w:r>
        <w:lastRenderedPageBreak/>
        <w:t>"Spending by PDVSA domestically continues to be an important destination for oil revenues, as the company is the largest employer and the largest buyer of goods and services," comments Gonzalez. "The problem is that now public sector and PDVSA spending have become one and the same, and PDVSA has become the government's petty cash." PDVSA currently owes suppliers nearly $8 billion.</w:t>
      </w:r>
    </w:p>
    <w:p w:rsidR="00630010" w:rsidRDefault="00630010" w:rsidP="00630010">
      <w:r>
        <w:t xml:space="preserve">Eliot </w:t>
      </w:r>
      <w:proofErr w:type="spellStart"/>
      <w:r w:rsidRPr="00630010">
        <w:rPr>
          <w:rStyle w:val="StyleBoldUnderline"/>
        </w:rPr>
        <w:t>Kalter</w:t>
      </w:r>
      <w:proofErr w:type="spellEnd"/>
      <w:r w:rsidRPr="00630010">
        <w:rPr>
          <w:rStyle w:val="StyleBoldUnderline"/>
        </w:rPr>
        <w:t>, senior fellow at the Center for Emerging Market Enterprises at the Fletcher School at Tufts University</w:t>
      </w:r>
      <w:r>
        <w:t xml:space="preserve"> in Washington, DC, </w:t>
      </w:r>
      <w:r w:rsidRPr="00630010">
        <w:rPr>
          <w:rStyle w:val="StyleBoldUnderline"/>
        </w:rPr>
        <w:t>says the lack of diversification poses a problem for Venezuela. "International advisers have for years advised the Venezuelan government to diversify out of its reliance on the oil sector for exports and government revenues. However, this advice has not been taken," he adds, "and the non-oil sector has declined in importance, both as a source for government revenues and employment</w:t>
      </w:r>
      <w:proofErr w:type="gramStart"/>
      <w:r w:rsidRPr="00630010">
        <w:rPr>
          <w:rStyle w:val="StyleBoldUnderline"/>
        </w:rPr>
        <w:t>. '</w:t>
      </w:r>
      <w:proofErr w:type="gramEnd"/>
      <w:r w:rsidRPr="00630010">
        <w:rPr>
          <w:rStyle w:val="StyleBoldUnderline"/>
        </w:rPr>
        <w:t xml:space="preserve">Dutch disease' [caused by a rapid growth in resource industries that crimps growth in other industries] has reduced the competitiveness </w:t>
      </w:r>
      <w:proofErr w:type="spellStart"/>
      <w:r w:rsidRPr="00630010">
        <w:rPr>
          <w:rStyle w:val="StyleBoldUnderline"/>
        </w:rPr>
        <w:t>ofVenezuela's</w:t>
      </w:r>
      <w:proofErr w:type="spellEnd"/>
      <w:r w:rsidRPr="00630010">
        <w:rPr>
          <w:rStyle w:val="StyleBoldUnderline"/>
        </w:rPr>
        <w:t xml:space="preserve"> non-export sector as well as its structural ability to recover</w:t>
      </w:r>
      <w:r>
        <w:t>."</w:t>
      </w:r>
    </w:p>
    <w:p w:rsidR="00DE0D07" w:rsidRPr="00DE0D07" w:rsidRDefault="00DE0D07" w:rsidP="00DE0D07"/>
    <w:p w:rsidR="00C774FF" w:rsidRDefault="00C774FF" w:rsidP="0089047C">
      <w:pPr>
        <w:pStyle w:val="Heading2"/>
        <w:rPr>
          <w:rFonts w:cs="Times New Roman"/>
        </w:rPr>
      </w:pPr>
      <w:r>
        <w:rPr>
          <w:rFonts w:cs="Times New Roman"/>
        </w:rPr>
        <w:lastRenderedPageBreak/>
        <w:t>Internal Link Answers</w:t>
      </w:r>
    </w:p>
    <w:p w:rsidR="009B2585" w:rsidRDefault="00C774FF" w:rsidP="00C774FF">
      <w:pPr>
        <w:pStyle w:val="Heading3"/>
        <w:rPr>
          <w:rFonts w:cs="Times New Roman"/>
        </w:rPr>
      </w:pPr>
      <w:r w:rsidRPr="001D562C">
        <w:rPr>
          <w:rFonts w:cs="Times New Roman"/>
        </w:rPr>
        <w:lastRenderedPageBreak/>
        <w:t>Alt Cause</w:t>
      </w:r>
      <w:r>
        <w:rPr>
          <w:rFonts w:cs="Times New Roman"/>
        </w:rPr>
        <w:t xml:space="preserve"> – Lack of Property Rights</w:t>
      </w:r>
      <w:r w:rsidR="009B2585">
        <w:rPr>
          <w:rFonts w:cs="Times New Roman"/>
        </w:rPr>
        <w:t xml:space="preserve"> </w:t>
      </w:r>
    </w:p>
    <w:p w:rsidR="009B2585" w:rsidRDefault="009B2585" w:rsidP="009B2585"/>
    <w:p w:rsidR="00C774FF" w:rsidRPr="005A3DE3" w:rsidRDefault="00C774FF" w:rsidP="005A3DE3">
      <w:pPr>
        <w:pStyle w:val="Heading4"/>
      </w:pPr>
      <w:r w:rsidRPr="005A3DE3">
        <w:t>Alt cause makes it inevitable – lack of enforcement of property rights</w:t>
      </w:r>
    </w:p>
    <w:p w:rsidR="00C774FF" w:rsidRDefault="00C774FF" w:rsidP="00C774FF">
      <w:pPr>
        <w:rPr>
          <w:rStyle w:val="StyleStyleBold12pt"/>
        </w:rPr>
      </w:pPr>
      <w:r w:rsidRPr="001D562C">
        <w:rPr>
          <w:rStyle w:val="StyleStyleBold12pt"/>
        </w:rPr>
        <w:t>Ross, University of Michigan</w:t>
      </w:r>
      <w:r>
        <w:rPr>
          <w:rStyle w:val="StyleStyleBold12pt"/>
        </w:rPr>
        <w:t xml:space="preserve"> political science professor, 99</w:t>
      </w:r>
    </w:p>
    <w:p w:rsidR="00C774FF" w:rsidRPr="001D562C" w:rsidRDefault="00C774FF" w:rsidP="00C774FF">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44" w:anchor="astnote" w:history="1">
        <w:r w:rsidRPr="001D562C">
          <w:rPr>
            <w:rStyle w:val="Hyperlink"/>
          </w:rPr>
          <w:t>http://muse.jhu.edu/journals/world_politics/v051/51.2er_karl.html#astnote</w:t>
        </w:r>
      </w:hyperlink>
      <w:r w:rsidRPr="001D562C">
        <w:t>, P.319, Accessed: 7/13/13, LPS.)</w:t>
      </w:r>
    </w:p>
    <w:p w:rsidR="00C774FF" w:rsidRPr="001D562C" w:rsidRDefault="00C774FF" w:rsidP="00C774FF"/>
    <w:p w:rsidR="00C774FF" w:rsidRPr="001D562C" w:rsidRDefault="00C774FF" w:rsidP="00C774FF">
      <w:pPr>
        <w:rPr>
          <w:rStyle w:val="StyleBoldUnderline"/>
        </w:rPr>
      </w:pPr>
      <w:r w:rsidRPr="001D562C">
        <w:rPr>
          <w:rFonts w:eastAsia="Times New Roman"/>
        </w:rPr>
        <w:t xml:space="preserve">A second promising approach might </w:t>
      </w:r>
      <w:r w:rsidRPr="001D562C">
        <w:rPr>
          <w:rStyle w:val="StyleBoldUnderline"/>
        </w:rPr>
        <w:t xml:space="preserve">link the resource curse to the failure of states to enforce property rights. </w:t>
      </w:r>
      <w:r w:rsidRPr="001D562C">
        <w:rPr>
          <w:rFonts w:eastAsia="Times New Roman"/>
        </w:rPr>
        <w:t xml:space="preserve">This could take two possible forms and would only apply to a subset of relatively poor and unstable resource exporters. </w:t>
      </w:r>
      <w:r w:rsidRPr="001D562C">
        <w:rPr>
          <w:rStyle w:val="StyleBoldUnderline"/>
        </w:rPr>
        <w:t>First, both economic decline and resource dependence might be independently caused by poorly enforced property rights. When the enforcement of property rights is exceptionally weak, manufacturing firms should find it difficult to operate since the risk of lost investments cannot be offset by normal profit margins.</w:t>
      </w:r>
      <w:r w:rsidRPr="001D562C">
        <w:rPr>
          <w:rFonts w:eastAsia="Times New Roman"/>
        </w:rPr>
        <w:t xml:space="preserve"> But resource extraction can still proceed, since firms earning resource rents can afford to pay criminal gangs, private militias, or nascent rebel armies for the private enforcement of their property rights while still earning a normal profit. The result is a state that grows slowly, and where resource extraction, by default, forms a large proportion of all commercial activity. </w:t>
      </w:r>
      <w:bookmarkStart w:id="19" w:name="REF65"/>
      <w:r w:rsidRPr="001D562C">
        <w:rPr>
          <w:rFonts w:eastAsia="Times New Roman"/>
          <w:vertAlign w:val="superscript"/>
        </w:rPr>
        <w:fldChar w:fldCharType="begin"/>
      </w:r>
      <w:r w:rsidRPr="001D562C">
        <w:rPr>
          <w:rFonts w:eastAsia="Times New Roman"/>
          <w:vertAlign w:val="superscript"/>
        </w:rPr>
        <w:instrText xml:space="preserve"> HYPERLINK "http://muse.jhu.edu/journals/world_politics/v051/51.2er_karl.html" \l "FOOT65" </w:instrText>
      </w:r>
      <w:r w:rsidRPr="001D562C">
        <w:rPr>
          <w:rFonts w:eastAsia="Times New Roman"/>
          <w:vertAlign w:val="superscript"/>
        </w:rPr>
        <w:fldChar w:fldCharType="separate"/>
      </w:r>
      <w:r w:rsidRPr="001D562C">
        <w:rPr>
          <w:rStyle w:val="Hyperlink"/>
          <w:rFonts w:eastAsia="Times New Roman"/>
          <w:vertAlign w:val="superscript"/>
        </w:rPr>
        <w:t>65</w:t>
      </w:r>
      <w:r w:rsidRPr="001D562C">
        <w:rPr>
          <w:rFonts w:eastAsia="Times New Roman"/>
          <w:vertAlign w:val="superscript"/>
        </w:rPr>
        <w:fldChar w:fldCharType="end"/>
      </w:r>
      <w:bookmarkEnd w:id="19"/>
      <w:r w:rsidRPr="001D562C">
        <w:rPr>
          <w:rFonts w:eastAsia="Times New Roman"/>
        </w:rPr>
        <w:t xml:space="preserve"> In this first scenario, </w:t>
      </w:r>
      <w:r w:rsidRPr="001D562C">
        <w:rPr>
          <w:rStyle w:val="StyleBoldUnderline"/>
        </w:rPr>
        <w:t>the correlation between slow growth and heavy resource exports is spurious: both are the result of poorly enforced property rights.</w:t>
      </w:r>
    </w:p>
    <w:p w:rsidR="00C774FF" w:rsidRPr="001D562C" w:rsidRDefault="00C774FF" w:rsidP="00C774FF">
      <w:pPr>
        <w:rPr>
          <w:rStyle w:val="StyleBoldUnderline"/>
        </w:rPr>
      </w:pPr>
    </w:p>
    <w:p w:rsidR="00732244" w:rsidRDefault="00732244" w:rsidP="00732244">
      <w:pPr>
        <w:pStyle w:val="Heading3"/>
      </w:pPr>
      <w:r>
        <w:lastRenderedPageBreak/>
        <w:t>Alt Cause – Remittances</w:t>
      </w:r>
    </w:p>
    <w:p w:rsidR="00732244" w:rsidRPr="002227DA" w:rsidRDefault="00732244" w:rsidP="00732244"/>
    <w:p w:rsidR="009B2585" w:rsidRDefault="00732244" w:rsidP="00732244">
      <w:pPr>
        <w:pStyle w:val="Heading4"/>
      </w:pPr>
      <w:r>
        <w:t>Alt cause – Remittances cause Dutch Disease</w:t>
      </w:r>
    </w:p>
    <w:p w:rsidR="009B2585" w:rsidRDefault="00732244" w:rsidP="00732244">
      <w:proofErr w:type="spellStart"/>
      <w:r w:rsidRPr="009D639C">
        <w:rPr>
          <w:rStyle w:val="StyleStyleBold12pt"/>
        </w:rPr>
        <w:t>M</w:t>
      </w:r>
      <w:r>
        <w:rPr>
          <w:rStyle w:val="StyleStyleBold12pt"/>
        </w:rPr>
        <w:t>umo</w:t>
      </w:r>
      <w:proofErr w:type="spellEnd"/>
      <w:r>
        <w:rPr>
          <w:rStyle w:val="StyleStyleBold12pt"/>
        </w:rPr>
        <w:t>, b</w:t>
      </w:r>
      <w:r w:rsidRPr="009D639C">
        <w:rPr>
          <w:rStyle w:val="StyleStyleBold12pt"/>
        </w:rPr>
        <w:t>usiness reporter at Nation Media Group, 12</w:t>
      </w:r>
    </w:p>
    <w:p w:rsidR="009B2585" w:rsidRDefault="00732244" w:rsidP="00732244">
      <w:r>
        <w:t>(</w:t>
      </w:r>
      <w:proofErr w:type="spellStart"/>
      <w:r>
        <w:t>Muthoki</w:t>
      </w:r>
      <w:proofErr w:type="spellEnd"/>
      <w:r>
        <w:t>, 2-4-12, The Nation (Nairobi), “Diaspora Cash Hurts Economy, Study Shows”, Lexis, accessed 7/13/13, QDKM)</w:t>
      </w:r>
    </w:p>
    <w:p w:rsidR="00732244" w:rsidRDefault="00732244" w:rsidP="00732244"/>
    <w:p w:rsidR="00732244" w:rsidRDefault="00732244" w:rsidP="00732244">
      <w:r>
        <w:t>Kenyans received Sh75.7 billion in remittances from abroad last year, but experts warn that if not managed properly, such income could end up harming the country's economy.</w:t>
      </w:r>
    </w:p>
    <w:p w:rsidR="00732244" w:rsidRPr="002D28A5" w:rsidRDefault="00732244" w:rsidP="00732244">
      <w:pPr>
        <w:rPr>
          <w:rStyle w:val="StyleBoldUnderline"/>
        </w:rPr>
      </w:pPr>
      <w:r w:rsidRPr="002D28A5">
        <w:rPr>
          <w:rStyle w:val="StyleBoldUnderline"/>
        </w:rPr>
        <w:t>Studies conducted over the last five years indicate that in certain circumstances remittances can have a degenerative effect on economies of developing countries.</w:t>
      </w:r>
    </w:p>
    <w:p w:rsidR="00732244" w:rsidRDefault="00732244" w:rsidP="00732244">
      <w:r>
        <w:t xml:space="preserve">"Generally, remittances are very good. However, they do have the potential of increasing the poverty gap," said University of Nairobi economist Joy </w:t>
      </w:r>
      <w:proofErr w:type="spellStart"/>
      <w:r>
        <w:t>Kiiru</w:t>
      </w:r>
      <w:proofErr w:type="spellEnd"/>
      <w:r>
        <w:t>.</w:t>
      </w:r>
    </w:p>
    <w:p w:rsidR="00732244" w:rsidRDefault="00732244" w:rsidP="00732244">
      <w:r>
        <w:t xml:space="preserve">In her 2010 paper titled Remittances and Poverty in Kenya, </w:t>
      </w:r>
      <w:proofErr w:type="spellStart"/>
      <w:r>
        <w:t>Dr</w:t>
      </w:r>
      <w:proofErr w:type="spellEnd"/>
      <w:r>
        <w:t xml:space="preserve"> </w:t>
      </w:r>
      <w:proofErr w:type="spellStart"/>
      <w:r>
        <w:t>Kiiru</w:t>
      </w:r>
      <w:proofErr w:type="spellEnd"/>
      <w:r>
        <w:t xml:space="preserve"> states that contrary to popular perception, the poor are often not the direct beneficiaries of remittances.</w:t>
      </w:r>
    </w:p>
    <w:p w:rsidR="00732244" w:rsidRDefault="00732244" w:rsidP="00732244">
      <w:r>
        <w:t xml:space="preserve">Quoting a study conducted in Pakistan, she points out that </w:t>
      </w:r>
      <w:r w:rsidRPr="002D28A5">
        <w:rPr>
          <w:rStyle w:val="StyleBoldUnderline"/>
        </w:rPr>
        <w:t>most impoverished households cannot afford to send a family member abroad. It is the middle class and the wealthy who can afford to pay for extended educational tours and plane tickets</w:t>
      </w:r>
      <w:r>
        <w:t>, and more often than not, it is they who receive remittances.</w:t>
      </w:r>
    </w:p>
    <w:p w:rsidR="00732244" w:rsidRPr="002D28A5" w:rsidRDefault="00732244" w:rsidP="00732244">
      <w:pPr>
        <w:rPr>
          <w:rStyle w:val="StyleBoldUnderline"/>
        </w:rPr>
      </w:pPr>
      <w:r w:rsidRPr="002D28A5">
        <w:rPr>
          <w:rStyle w:val="StyleBoldUnderline"/>
        </w:rPr>
        <w:t>Therefore, money remitted can end up making the rich richer without improving the plight of the poor.</w:t>
      </w:r>
    </w:p>
    <w:p w:rsidR="00732244" w:rsidRDefault="00732244" w:rsidP="00732244">
      <w:r>
        <w:t xml:space="preserve">"Remittances, unlike other sources of foreign exchange, are targeted at the individual. Although this can be an advantage, it also means that there will be imbalances in the level of development if we rely extensively on them," </w:t>
      </w:r>
      <w:proofErr w:type="spellStart"/>
      <w:r>
        <w:t>Dr</w:t>
      </w:r>
      <w:proofErr w:type="spellEnd"/>
      <w:r>
        <w:t xml:space="preserve"> </w:t>
      </w:r>
      <w:proofErr w:type="spellStart"/>
      <w:r>
        <w:t>Kiiru</w:t>
      </w:r>
      <w:proofErr w:type="spellEnd"/>
      <w:r>
        <w:t xml:space="preserve"> said.</w:t>
      </w:r>
    </w:p>
    <w:p w:rsidR="00732244" w:rsidRDefault="00732244" w:rsidP="00732244">
      <w:r>
        <w:t>Additionally, many families that receive money are not motivated to remain productive. Studies on remittance-receiving communities in Asia by an IMF research team indicate that steady remittance flows can act as disincentive for young people to look for jobs.</w:t>
      </w:r>
    </w:p>
    <w:p w:rsidR="00732244" w:rsidRDefault="00732244" w:rsidP="00732244">
      <w:r>
        <w:t xml:space="preserve">"Remittance-receiving households work fewer hours and invest less in economic ventures that are productive in the short-term," said the 2010 paper by David </w:t>
      </w:r>
      <w:proofErr w:type="spellStart"/>
      <w:r>
        <w:t>Grigoria</w:t>
      </w:r>
      <w:proofErr w:type="spellEnd"/>
      <w:r>
        <w:t>.</w:t>
      </w:r>
    </w:p>
    <w:p w:rsidR="00732244" w:rsidRDefault="00732244" w:rsidP="00732244">
      <w:r w:rsidRPr="002D28A5">
        <w:rPr>
          <w:rStyle w:val="StyleBoldUnderline"/>
        </w:rPr>
        <w:t>Another possible negative effect of remittances is the so-called Dutch disease</w:t>
      </w:r>
      <w:r w:rsidRPr="002D28A5">
        <w:t>, a term coined</w:t>
      </w:r>
      <w:r w:rsidRPr="002D28A5">
        <w:rPr>
          <w:rStyle w:val="StyleBoldUnderline"/>
        </w:rPr>
        <w:t xml:space="preserve"> </w:t>
      </w:r>
      <w:r w:rsidRPr="002D28A5">
        <w:t>by</w:t>
      </w:r>
      <w:r>
        <w:t xml:space="preserve"> The Economist in 1977 to describe what happens when large inflows from natural resources or foreign aid lead to the decline of a country's manufacturing sector.</w:t>
      </w:r>
    </w:p>
    <w:p w:rsidR="00732244" w:rsidRPr="002D28A5" w:rsidRDefault="00732244" w:rsidP="00732244">
      <w:pPr>
        <w:rPr>
          <w:rStyle w:val="StyleBoldUnderline"/>
        </w:rPr>
      </w:pPr>
      <w:r w:rsidRPr="002D28A5">
        <w:rPr>
          <w:rStyle w:val="StyleBoldUnderline"/>
        </w:rPr>
        <w:t>The inflow of cash generates demand for non-tradable goods, which in turn leads to an increase in prices and induces appreciation of the real exchange rate.</w:t>
      </w:r>
    </w:p>
    <w:p w:rsidR="00732244" w:rsidRPr="002D28A5" w:rsidRDefault="00732244" w:rsidP="00732244">
      <w:pPr>
        <w:rPr>
          <w:rStyle w:val="StyleBoldUnderline"/>
        </w:rPr>
      </w:pPr>
      <w:r w:rsidRPr="002D28A5">
        <w:rPr>
          <w:rStyle w:val="StyleBoldUnderline"/>
        </w:rPr>
        <w:t>In the long-term, the demand for non-</w:t>
      </w:r>
      <w:proofErr w:type="spellStart"/>
      <w:r w:rsidRPr="002D28A5">
        <w:rPr>
          <w:rStyle w:val="StyleBoldUnderline"/>
        </w:rPr>
        <w:t>tradables</w:t>
      </w:r>
      <w:proofErr w:type="spellEnd"/>
      <w:r w:rsidRPr="002D28A5">
        <w:rPr>
          <w:rStyle w:val="StyleBoldUnderline"/>
        </w:rPr>
        <w:t xml:space="preserve"> can lead to re-allocation of </w:t>
      </w:r>
      <w:proofErr w:type="spellStart"/>
      <w:r w:rsidRPr="002D28A5">
        <w:rPr>
          <w:rStyle w:val="StyleBoldUnderline"/>
        </w:rPr>
        <w:t>labour</w:t>
      </w:r>
      <w:proofErr w:type="spellEnd"/>
      <w:r w:rsidRPr="002D28A5">
        <w:rPr>
          <w:rStyle w:val="StyleBoldUnderline"/>
        </w:rPr>
        <w:t xml:space="preserve"> and resources away from the tradable sector while domestic manufacturing industries become less competitive.</w:t>
      </w:r>
    </w:p>
    <w:p w:rsidR="00732244" w:rsidRDefault="00732244" w:rsidP="00732244">
      <w:r w:rsidRPr="002D28A5">
        <w:rPr>
          <w:rStyle w:val="StyleBoldUnderline"/>
        </w:rPr>
        <w:t>A 2010 study on 34 sub-Saharan African countries conducted by the University of Pretoria validated this Dutch disease theory</w:t>
      </w:r>
      <w:r>
        <w:t>. However, it noted that the impact in sub-Saharan Africa was yet to become as pronounced as has been observed in some Eastern European countries.</w:t>
      </w:r>
    </w:p>
    <w:p w:rsidR="00732244" w:rsidRPr="00732244" w:rsidRDefault="00732244" w:rsidP="00732244">
      <w:pPr>
        <w:rPr>
          <w:rStyle w:val="StyleBoldUnderline"/>
        </w:rPr>
      </w:pPr>
      <w:r w:rsidRPr="00732244">
        <w:rPr>
          <w:rStyle w:val="StyleBoldUnderline"/>
        </w:rPr>
        <w:t xml:space="preserve">In the same way that aid can diminish incentives for governments to implement welfare </w:t>
      </w:r>
      <w:proofErr w:type="gramStart"/>
      <w:r w:rsidRPr="00732244">
        <w:rPr>
          <w:rStyle w:val="StyleBoldUnderline"/>
        </w:rPr>
        <w:t>reforms,</w:t>
      </w:r>
      <w:proofErr w:type="gramEnd"/>
      <w:r w:rsidRPr="00732244">
        <w:rPr>
          <w:rStyle w:val="StyleBoldUnderline"/>
        </w:rPr>
        <w:t xml:space="preserve"> a remittance glut can create the illusion of well-being and lead to poorly developed systems.</w:t>
      </w:r>
    </w:p>
    <w:p w:rsidR="009B2585" w:rsidRDefault="00732244" w:rsidP="00732244">
      <w:r w:rsidRPr="00732244">
        <w:rPr>
          <w:rStyle w:val="StyleBoldUnderline"/>
        </w:rPr>
        <w:t xml:space="preserve">"Remittances are external sources of funds. Overdependence could lead to the same institutional weaknesses that have resulted from aid," said international relations scholar Prof </w:t>
      </w:r>
      <w:proofErr w:type="spellStart"/>
      <w:r>
        <w:t>Macharia</w:t>
      </w:r>
      <w:proofErr w:type="spellEnd"/>
      <w:r>
        <w:t xml:space="preserve"> </w:t>
      </w:r>
      <w:proofErr w:type="spellStart"/>
      <w:r w:rsidRPr="00732244">
        <w:rPr>
          <w:rStyle w:val="StyleBoldUnderline"/>
        </w:rPr>
        <w:t>Munene</w:t>
      </w:r>
      <w:proofErr w:type="spellEnd"/>
      <w:r>
        <w:t>.</w:t>
      </w:r>
      <w:r w:rsidR="009B2585">
        <w:t xml:space="preserve"> </w:t>
      </w:r>
    </w:p>
    <w:p w:rsidR="009B2585" w:rsidRDefault="009B2585" w:rsidP="00732244"/>
    <w:p w:rsidR="009B2585" w:rsidRDefault="005A3DE3" w:rsidP="005A3DE3">
      <w:pPr>
        <w:pStyle w:val="Heading3"/>
        <w:rPr>
          <w:rFonts w:cs="Times New Roman"/>
        </w:rPr>
      </w:pPr>
      <w:r>
        <w:rPr>
          <w:rFonts w:cs="Times New Roman"/>
        </w:rPr>
        <w:lastRenderedPageBreak/>
        <w:t>Research Flawed</w:t>
      </w:r>
      <w:r w:rsidR="009B2585">
        <w:rPr>
          <w:rFonts w:cs="Times New Roman"/>
        </w:rPr>
        <w:t xml:space="preserve"> </w:t>
      </w:r>
    </w:p>
    <w:p w:rsidR="009B2585" w:rsidRDefault="009B2585" w:rsidP="009B2585"/>
    <w:p w:rsidR="005A3DE3" w:rsidRPr="005A3DE3" w:rsidRDefault="005A3DE3" w:rsidP="005A3DE3">
      <w:pPr>
        <w:pStyle w:val="Heading4"/>
      </w:pPr>
      <w:r w:rsidRPr="005A3DE3">
        <w:t>Dutch Disease research is flawed – poorly constructed samples and hypotheses</w:t>
      </w:r>
    </w:p>
    <w:p w:rsidR="005A3DE3" w:rsidRPr="001D562C" w:rsidRDefault="005A3DE3" w:rsidP="005A3DE3">
      <w:pPr>
        <w:rPr>
          <w:rStyle w:val="StyleStyleBold12pt"/>
        </w:rPr>
      </w:pPr>
      <w:r w:rsidRPr="001D562C">
        <w:rPr>
          <w:rStyle w:val="StyleStyleBold12pt"/>
        </w:rPr>
        <w:t>Ross, Assistant Professor of Political Science at the University of Michigan, Ann Arbor, ‘99</w:t>
      </w:r>
    </w:p>
    <w:p w:rsidR="005A3DE3" w:rsidRDefault="005A3DE3" w:rsidP="005A3DE3">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45" w:anchor="astnote" w:history="1">
        <w:r w:rsidRPr="001D562C">
          <w:rPr>
            <w:rStyle w:val="Hyperlink"/>
          </w:rPr>
          <w:t>http://muse.jhu.edu/journals/world_politics/v051/51.2er_karl.html#astnote</w:t>
        </w:r>
      </w:hyperlink>
      <w:r w:rsidRPr="001D562C">
        <w:t>, P.299, Accessed: 7/13/13, LPS.)</w:t>
      </w:r>
    </w:p>
    <w:p w:rsidR="005A3DE3" w:rsidRPr="001D562C" w:rsidRDefault="005A3DE3" w:rsidP="005A3DE3"/>
    <w:p w:rsidR="009B2585" w:rsidRDefault="005A3DE3" w:rsidP="005A3DE3">
      <w:r w:rsidRPr="001D562C">
        <w:t xml:space="preserve">From the 1950s to the 1970s, </w:t>
      </w:r>
      <w:r w:rsidRPr="001D562C">
        <w:rPr>
          <w:rStyle w:val="StyleBoldUnderline"/>
        </w:rPr>
        <w:t>the question of resource wealth was at the center of debates between mainstream development scholars</w:t>
      </w:r>
      <w:r w:rsidRPr="001D562C">
        <w:t xml:space="preserve"> and their Marxist and non-Marxist critics. Since then, the study of resource wealth and development has grown less ideological and more empirical, and the quality of the empirical work has improved sharply. </w:t>
      </w:r>
      <w:r w:rsidRPr="001D562C">
        <w:rPr>
          <w:rStyle w:val="StyleBoldUnderline"/>
        </w:rPr>
        <w:t>Yet with the ideological stakes lowered, research on this topic has grown lamentably fragmented: economists and political scientists seem to be unaware of each others</w:t>
      </w:r>
      <w:proofErr w:type="spellStart"/>
      <w:r w:rsidRPr="001D562C">
        <w:rPr>
          <w:rStyle w:val="StyleBoldUnderline"/>
        </w:rPr>
        <w:t>'</w:t>
      </w:r>
      <w:proofErr w:type="spellEnd"/>
      <w:r w:rsidRPr="001D562C">
        <w:rPr>
          <w:rStyle w:val="StyleBoldUnderline"/>
        </w:rPr>
        <w:t xml:space="preserve"> contributions, and political scientists are often divided by their area specialties. </w:t>
      </w:r>
      <w:r w:rsidRPr="001D562C">
        <w:t>One purpose of this article is to better acquaint scholars with each others</w:t>
      </w:r>
      <w:proofErr w:type="spellStart"/>
      <w:r w:rsidRPr="001D562C">
        <w:t>'</w:t>
      </w:r>
      <w:proofErr w:type="spellEnd"/>
      <w:r w:rsidRPr="001D562C">
        <w:t xml:space="preserve"> work, and to show how recent studies from a wide range of subfields can cast light on the special problems of resource exporters.</w:t>
      </w:r>
    </w:p>
    <w:p w:rsidR="009B2585" w:rsidRDefault="005A3DE3" w:rsidP="005A3DE3">
      <w:r w:rsidRPr="001D562C">
        <w:t>A second aim is to compare the approaches of economists and political scientists to this issue. Since the 1950s economists have continued to investigate a small number of powerful explanations for the resource curse, employing better data sets and increasingly sophisticated statistical tools. Some of their findings are incomplete and unsatisfying; still, they contain significant results.</w:t>
      </w:r>
    </w:p>
    <w:p w:rsidR="009B2585" w:rsidRDefault="005A3DE3" w:rsidP="005A3DE3">
      <w:r w:rsidRPr="001D562C">
        <w:rPr>
          <w:rStyle w:val="StyleBoldUnderline"/>
        </w:rPr>
        <w:t>Political scientists</w:t>
      </w:r>
      <w:r w:rsidRPr="001D562C">
        <w:t xml:space="preserve">, by contrast, have produced scores of explanations for the resource curse and an equal number of case studies, yet </w:t>
      </w:r>
      <w:r w:rsidRPr="001D562C">
        <w:rPr>
          <w:rStyle w:val="StyleBoldUnderline"/>
        </w:rPr>
        <w:t>have rarely tried to test their theories with either well-selected comparative cases or large-N data sets. Their reluctance to test almost certainly reflects the obstacles that political scientists commonly face in the developing world, where data can be poor, missing, or prohibitively costly to obtain.</w:t>
      </w:r>
      <w:r w:rsidRPr="001D562C">
        <w:t xml:space="preserve"> </w:t>
      </w:r>
      <w:r w:rsidRPr="005A3DE3">
        <w:rPr>
          <w:rStyle w:val="StyleBoldUnderline"/>
        </w:rPr>
        <w:t>It may also reflect, however, a disregard for the practice of hypothesis testing. Whatever its origins, the absence of hypothesis testing has had two lamentable consequences: there has been little accumulation of replicable findings on the policy failures of resource exporters; and absent the need to render their theories testable</w:t>
      </w:r>
      <w:r w:rsidRPr="001D562C">
        <w:t xml:space="preserve">, </w:t>
      </w:r>
      <w:r w:rsidRPr="001D562C">
        <w:rPr>
          <w:rStyle w:val="StyleBoldUnderline"/>
        </w:rPr>
        <w:t>many scholars have neglected tasks that would help refine and sharpen their arguments--carefully defining their variables,</w:t>
      </w:r>
      <w:r w:rsidRPr="001D562C">
        <w:t xml:space="preserve"> specifying the domain of relevant cases to which </w:t>
      </w:r>
      <w:r w:rsidRPr="001D562C">
        <w:rPr>
          <w:rStyle w:val="StyleBoldUnderline"/>
        </w:rPr>
        <w:t>their arguments apply, and framing their causal arguments in generalizable, and falsifiable, terms.</w:t>
      </w:r>
      <w:r w:rsidRPr="001D562C">
        <w:t xml:space="preserve"> </w:t>
      </w:r>
      <w:r w:rsidRPr="001D562C">
        <w:rPr>
          <w:rStyle w:val="StyleBoldUnderline"/>
        </w:rPr>
        <w:t xml:space="preserve">The ultimate result has been a widening gap between our improved understanding of the economic predicament and our still weak understanding </w:t>
      </w:r>
      <w:r w:rsidRPr="001D562C">
        <w:t>of the political predicament of states that rely heavily on commodity exports.</w:t>
      </w:r>
    </w:p>
    <w:p w:rsidR="005A3DE3" w:rsidRDefault="005A3DE3" w:rsidP="005A3DE3"/>
    <w:p w:rsidR="005A3DE3" w:rsidRPr="005A3DE3" w:rsidRDefault="005A3DE3" w:rsidP="005A3DE3">
      <w:pPr>
        <w:pStyle w:val="Heading4"/>
      </w:pPr>
      <w:r w:rsidRPr="005A3DE3">
        <w:t>Their studies are flawed – the impact to Dutch Disease is exaggerated and can be offset</w:t>
      </w:r>
    </w:p>
    <w:p w:rsidR="005A3DE3" w:rsidRPr="001D562C" w:rsidRDefault="005A3DE3" w:rsidP="005A3DE3">
      <w:pPr>
        <w:rPr>
          <w:rStyle w:val="StyleStyleBold12pt"/>
        </w:rPr>
      </w:pPr>
      <w:r w:rsidRPr="001D562C">
        <w:rPr>
          <w:rStyle w:val="StyleStyleBold12pt"/>
        </w:rPr>
        <w:t>Ross, University of Michigan</w:t>
      </w:r>
      <w:r>
        <w:rPr>
          <w:rStyle w:val="StyleStyleBold12pt"/>
        </w:rPr>
        <w:t xml:space="preserve"> political science professor, 99</w:t>
      </w:r>
    </w:p>
    <w:p w:rsidR="005A3DE3" w:rsidRPr="001D562C" w:rsidRDefault="005A3DE3" w:rsidP="005A3DE3">
      <w:r w:rsidRPr="001D562C">
        <w:t xml:space="preserve">(Michael L., Assistant Professor of Political Science at the University of Michigan, Ann Arbor. His forthcoming book is on the impact of commodity booms on state institutions; it includes case studies of the Philippines, Indonesia, and Malaysia, 1999, World Politics </w:t>
      </w:r>
      <w:proofErr w:type="gramStart"/>
      <w:r w:rsidRPr="001D562C">
        <w:rPr>
          <w:rFonts w:eastAsia="Times New Roman"/>
        </w:rPr>
        <w:t>The</w:t>
      </w:r>
      <w:proofErr w:type="gramEnd"/>
      <w:r w:rsidRPr="001D562C">
        <w:rPr>
          <w:rFonts w:eastAsia="Times New Roman"/>
        </w:rPr>
        <w:t xml:space="preserve"> Johns Hopkins University Press.</w:t>
      </w:r>
      <w:r w:rsidRPr="001D562C">
        <w:t xml:space="preserve"> “The Political Economy of the Resource Curse,” </w:t>
      </w:r>
      <w:hyperlink r:id="rId46" w:anchor="astnote" w:history="1">
        <w:r w:rsidRPr="001D562C">
          <w:rPr>
            <w:rStyle w:val="Hyperlink"/>
          </w:rPr>
          <w:t>http://muse.jhu.edu/journals/world_politics/v051/51.2er_karl.html#astnote</w:t>
        </w:r>
      </w:hyperlink>
      <w:r w:rsidRPr="001D562C">
        <w:t>, P.305-307, Accessed: 7/13/13, LPS.)</w:t>
      </w:r>
    </w:p>
    <w:p w:rsidR="005A3DE3" w:rsidRPr="001D562C" w:rsidRDefault="005A3DE3" w:rsidP="005A3DE3">
      <w:pPr>
        <w:rPr>
          <w:rStyle w:val="StyleBoldUnderline"/>
        </w:rPr>
      </w:pPr>
    </w:p>
    <w:p w:rsidR="009B2585" w:rsidRDefault="005A3DE3" w:rsidP="005A3DE3">
      <w:r w:rsidRPr="001D562C">
        <w:t>In the early 1980s, the Dutch Disease looked like a promising explanation for the ailments of resource exporters. More recent research suggests, however, that it is less common in developing states than originally thought, and that governments can usually offset its impact, should they feel it necessary.</w:t>
      </w:r>
    </w:p>
    <w:p w:rsidR="009B2585" w:rsidRDefault="005A3DE3" w:rsidP="005A3DE3">
      <w:r w:rsidRPr="001D562C">
        <w:t xml:space="preserve">Journalists sometimes use the term "Dutch Disease" to refer to all [End Page 305] economic hardships associated with resource exports. </w:t>
      </w:r>
      <w:hyperlink r:id="rId47" w:anchor="FOOT29" w:history="1">
        <w:r w:rsidRPr="001D562C">
          <w:t>29</w:t>
        </w:r>
      </w:hyperlink>
      <w:r w:rsidRPr="001D562C">
        <w:t xml:space="preserve"> More formally, however, it describes the combined influence of two effects that commonly follow resource booms. The first is the appreciation of a state's real exchange rate caused by the sharp rise in exports; the second is the tendency of a booming resource sector to draw capital and labor away from a country's manufacturing and agricultural sectors, raising their production costs. Together these effects can lead to a decline in the export of agricultural and manufactured goods and can inflate the cost of goods and services that cannot be imported (the </w:t>
      </w:r>
      <w:proofErr w:type="spellStart"/>
      <w:r w:rsidRPr="001D562C">
        <w:t>nontradable</w:t>
      </w:r>
      <w:proofErr w:type="spellEnd"/>
      <w:r w:rsidRPr="001D562C">
        <w:t xml:space="preserve"> sector). </w:t>
      </w:r>
      <w:hyperlink r:id="rId48" w:anchor="FOOT30" w:history="1">
        <w:r w:rsidRPr="001D562C">
          <w:t>30</w:t>
        </w:r>
      </w:hyperlink>
    </w:p>
    <w:p w:rsidR="009B2585" w:rsidRDefault="005A3DE3" w:rsidP="005A3DE3">
      <w:r w:rsidRPr="001D562C">
        <w:t xml:space="preserve">Empirical studies now suggest that the Dutch Disease may be less common in developing states and more easily counteracted by governments than initially thought. </w:t>
      </w:r>
      <w:hyperlink r:id="rId49" w:anchor="FOOT31" w:history="1">
        <w:r w:rsidRPr="001D562C">
          <w:t>31</w:t>
        </w:r>
      </w:hyperlink>
      <w:r w:rsidRPr="001D562C">
        <w:t xml:space="preserve"> Gelb's study of seven oil exporters during the 1971-83 boom found that only four showed a shift of labor and capital away from their agriculture and manufacturing sectors and toward their resource sectors. Other studies have found that the manufacturing sectors of most mineral economies are unharmed by export booms, though their agricultural sectors often suffer. </w:t>
      </w:r>
      <w:hyperlink r:id="rId50" w:anchor="FOOT32" w:history="1">
        <w:r w:rsidRPr="001D562C">
          <w:t>32</w:t>
        </w:r>
      </w:hyperlink>
    </w:p>
    <w:p w:rsidR="009B2585" w:rsidRDefault="005A3DE3" w:rsidP="005A3DE3">
      <w:r w:rsidRPr="001D562C">
        <w:rPr>
          <w:rStyle w:val="StyleBoldUnderline"/>
        </w:rPr>
        <w:t>A careful look at the Dutch Disease model helps explain why it fits many developing states poorly. The model assumes that an economy's capital and labor supplies are fixed and fully employed before a boom begins. Under these conditions, a booming resource sector should draw capital and labor away from agriculture and manufacturing, thus raising their production costs. Yet developing states often have labor surpluses, and their resource booms draw in foreign capital and labor, offsetting any local scarcities.</w:t>
      </w:r>
      <w:r w:rsidRPr="001D562C">
        <w:t xml:space="preserve"> </w:t>
      </w:r>
      <w:hyperlink r:id="rId51" w:anchor="FOOT33" w:history="1">
        <w:r w:rsidRPr="001D562C">
          <w:t>33</w:t>
        </w:r>
      </w:hyperlink>
      <w:r w:rsidRPr="001D562C">
        <w:t xml:space="preserve"> </w:t>
      </w:r>
      <w:r w:rsidRPr="001D562C">
        <w:rPr>
          <w:rStyle w:val="StyleBoldUnderline"/>
        </w:rPr>
        <w:t xml:space="preserve">The Dutch Disease model also assumes that domestic and foreign goods are perfect substitutes; </w:t>
      </w:r>
      <w:r w:rsidRPr="005A3DE3">
        <w:rPr>
          <w:rStyle w:val="StyleBoldUnderline"/>
        </w:rPr>
        <w:t>if this assumption is eased--reflecting the fact that manufacturers in developing states often import intermediate goods, which become cheaper when</w:t>
      </w:r>
      <w:r w:rsidRPr="001D562C">
        <w:t xml:space="preserve"> [End Page 306] </w:t>
      </w:r>
      <w:r w:rsidRPr="005A3DE3">
        <w:rPr>
          <w:rStyle w:val="StyleBoldUnderline"/>
        </w:rPr>
        <w:t>the exchange rate appreciates--</w:t>
      </w:r>
      <w:r w:rsidRPr="001D562C">
        <w:rPr>
          <w:rStyle w:val="Emphasis"/>
        </w:rPr>
        <w:t>then the Dutch Disease may not damage the manufacturing sector's competitiveness.</w:t>
      </w:r>
      <w:r w:rsidRPr="001D562C">
        <w:t xml:space="preserve"> </w:t>
      </w:r>
      <w:hyperlink r:id="rId52" w:anchor="FOOT34" w:history="1">
        <w:r w:rsidRPr="001D562C">
          <w:t>34</w:t>
        </w:r>
      </w:hyperlink>
    </w:p>
    <w:p w:rsidR="009B2585" w:rsidRDefault="005A3DE3" w:rsidP="005A3DE3">
      <w:r w:rsidRPr="001D562C">
        <w:t>Each of these four economic effects can create hardships for resource exporters. Yet to explain why these hardships lead to persistently slow growth--the resource curse--we must also explain why governments fail to take corrective action. Governments play an exceptionally large role in the resource sectors of almost all developing countries and, at least in theory, have the policy tools to mitigate each of these hardships: they can offset a steady decline in the terms of trade by investing in the productivity of their resource sectors and by diversifying their exports; they can buffer their economies against the vicissitudes of international commodity markets by using commodity stabilization funds and careful fiscal policies; they can use their commodity windfalls to promote upstream and downstream linkages; and they can counteract the Dutch Disease by maintaining tight fiscal policies, temporarily subsidizing their agricultural and manufacturing sectors, and placing their windfalls in foreign currency to keep their exchange rates from appreciating.</w:t>
      </w:r>
    </w:p>
    <w:p w:rsidR="009B2585" w:rsidRDefault="005A3DE3" w:rsidP="005A3DE3">
      <w:r w:rsidRPr="001D562C">
        <w:t xml:space="preserve">In fact, when economists actually carry out case studies, they commonly discover the importance of government policy as an intervening variable. As </w:t>
      </w:r>
      <w:proofErr w:type="spellStart"/>
      <w:r w:rsidRPr="001D562C">
        <w:t>Neary</w:t>
      </w:r>
      <w:proofErr w:type="spellEnd"/>
      <w:r w:rsidRPr="001D562C">
        <w:t xml:space="preserve"> and van </w:t>
      </w:r>
      <w:proofErr w:type="spellStart"/>
      <w:r w:rsidRPr="001D562C">
        <w:t>Wijnbergen</w:t>
      </w:r>
      <w:proofErr w:type="spellEnd"/>
      <w:r w:rsidRPr="001D562C">
        <w:t xml:space="preserve"> suggest,</w:t>
      </w:r>
    </w:p>
    <w:p w:rsidR="009B2585" w:rsidRDefault="005A3DE3" w:rsidP="005A3DE3">
      <w:r w:rsidRPr="001D562C">
        <w:t>In so far as one general conclusion can be drawn [from our collection of empirical studies] it is that a country's economic performance following a resource boom depends to a considerable extent on the policies followed by its government. . . . [E]</w:t>
      </w:r>
      <w:proofErr w:type="spellStart"/>
      <w:r w:rsidRPr="001D562C">
        <w:t>ven</w:t>
      </w:r>
      <w:proofErr w:type="spellEnd"/>
      <w:r w:rsidRPr="001D562C">
        <w:t xml:space="preserve"> small economies have considerable influence over their own economic performance. </w:t>
      </w:r>
      <w:bookmarkStart w:id="20" w:name="REF35"/>
      <w:r w:rsidRPr="001D562C">
        <w:fldChar w:fldCharType="begin"/>
      </w:r>
      <w:r w:rsidRPr="001D562C">
        <w:instrText xml:space="preserve"> HYPERLINK "http://muse.jhu.edu/journals/world_politics/v051/51.2er_karl.html" \l "FOOT35" </w:instrText>
      </w:r>
      <w:r w:rsidRPr="001D562C">
        <w:fldChar w:fldCharType="separate"/>
      </w:r>
      <w:r w:rsidRPr="001D562C">
        <w:t>35</w:t>
      </w:r>
      <w:r w:rsidRPr="001D562C">
        <w:fldChar w:fldCharType="end"/>
      </w:r>
      <w:bookmarkEnd w:id="20"/>
    </w:p>
    <w:p w:rsidR="009B2585" w:rsidRDefault="005A3DE3" w:rsidP="005A3DE3">
      <w:r w:rsidRPr="001D562C">
        <w:t>The failure of states to take measures that could change resource abundance from a liability to an asset has become the most puzzling part of the resource curse. [End Page 307]</w:t>
      </w:r>
    </w:p>
    <w:p w:rsidR="005A3DE3" w:rsidRPr="001D562C" w:rsidRDefault="005A3DE3" w:rsidP="005A3DE3"/>
    <w:p w:rsidR="0089047C" w:rsidRPr="001D562C" w:rsidRDefault="0089047C" w:rsidP="0089047C">
      <w:pPr>
        <w:pStyle w:val="Heading2"/>
        <w:rPr>
          <w:rFonts w:cs="Times New Roman"/>
        </w:rPr>
      </w:pPr>
      <w:bookmarkStart w:id="21" w:name="_GoBack"/>
      <w:bookmarkEnd w:id="21"/>
      <w:r w:rsidRPr="001D562C">
        <w:rPr>
          <w:rFonts w:cs="Times New Roman"/>
        </w:rPr>
        <w:lastRenderedPageBreak/>
        <w:t>Impact Answers</w:t>
      </w:r>
    </w:p>
    <w:p w:rsidR="00A95DA8" w:rsidRDefault="00A95DA8" w:rsidP="00A95DA8">
      <w:pPr>
        <w:pStyle w:val="Heading3"/>
        <w:rPr>
          <w:rFonts w:cs="Times New Roman"/>
        </w:rPr>
      </w:pPr>
      <w:r w:rsidRPr="001D562C">
        <w:rPr>
          <w:rFonts w:cs="Times New Roman"/>
        </w:rPr>
        <w:lastRenderedPageBreak/>
        <w:t>AT – Hurts Economy</w:t>
      </w:r>
    </w:p>
    <w:p w:rsidR="00D45137" w:rsidRPr="00D45137" w:rsidRDefault="00D45137" w:rsidP="00D45137"/>
    <w:p w:rsidR="00A95DA8" w:rsidRPr="001D562C" w:rsidRDefault="00A95DA8" w:rsidP="00A95DA8">
      <w:pPr>
        <w:pStyle w:val="Heading4"/>
        <w:rPr>
          <w:rFonts w:cs="Times New Roman"/>
        </w:rPr>
      </w:pPr>
      <w:r w:rsidRPr="001D562C">
        <w:rPr>
          <w:rFonts w:cs="Times New Roman"/>
        </w:rPr>
        <w:t>Dutch disease is not a problem – higher commodity prices are good and strengthens resource sector and depreciating currency is bad</w:t>
      </w:r>
    </w:p>
    <w:p w:rsidR="00A95DA8" w:rsidRPr="001D562C" w:rsidRDefault="00A95DA8" w:rsidP="00A95DA8">
      <w:pPr>
        <w:rPr>
          <w:rStyle w:val="StyleStyleBold12pt"/>
        </w:rPr>
      </w:pPr>
      <w:proofErr w:type="spellStart"/>
      <w:r w:rsidRPr="001D562C">
        <w:rPr>
          <w:rStyle w:val="StyleStyleBold12pt"/>
        </w:rPr>
        <w:t>Isfeld</w:t>
      </w:r>
      <w:proofErr w:type="spellEnd"/>
      <w:r w:rsidRPr="001D562C">
        <w:rPr>
          <w:rStyle w:val="StyleStyleBold12pt"/>
        </w:rPr>
        <w:t>, Financial Post, 7</w:t>
      </w:r>
    </w:p>
    <w:p w:rsidR="00A95DA8" w:rsidRPr="001D562C" w:rsidRDefault="00A95DA8" w:rsidP="00A95DA8">
      <w:r w:rsidRPr="001D562C">
        <w:t xml:space="preserve">[Gordon, 12-9-07, Financial Post, “Carney squashes ‘Dutch Disease’ diagnosis,” </w:t>
      </w:r>
      <w:hyperlink r:id="rId53" w:history="1">
        <w:r w:rsidRPr="001D562C">
          <w:rPr>
            <w:rStyle w:val="Hyperlink"/>
          </w:rPr>
          <w:t>http://business.financialpost.com/2012/09/07/carney-squashes-dutch-disease-diagnosis/</w:t>
        </w:r>
      </w:hyperlink>
      <w:r w:rsidRPr="001D562C">
        <w:t>, accessed 7-12-13, MSG]</w:t>
      </w:r>
    </w:p>
    <w:p w:rsidR="00A95DA8" w:rsidRPr="001D562C" w:rsidRDefault="00A95DA8" w:rsidP="00A95DA8"/>
    <w:p w:rsidR="00A95DA8" w:rsidRPr="001D562C" w:rsidRDefault="00A95DA8" w:rsidP="00A95DA8">
      <w:pPr>
        <w:rPr>
          <w:rStyle w:val="StyleBoldUnderline"/>
        </w:rPr>
      </w:pPr>
      <w:r w:rsidRPr="001D562C">
        <w:rPr>
          <w:rStyle w:val="StyleBoldUnderline"/>
        </w:rPr>
        <w:t>Canada’s central banker dismissed concerns that Canada is suffering from so-called “Dutch Disease,” saying</w:t>
      </w:r>
      <w:r w:rsidRPr="001D562C">
        <w:t xml:space="preserve"> in a speech to the </w:t>
      </w:r>
      <w:proofErr w:type="spellStart"/>
      <w:r w:rsidRPr="001D562C">
        <w:t>oilpatch</w:t>
      </w:r>
      <w:proofErr w:type="spellEnd"/>
      <w:r w:rsidRPr="001D562C">
        <w:t xml:space="preserve"> Friday </w:t>
      </w:r>
      <w:r w:rsidRPr="001D562C">
        <w:rPr>
          <w:rStyle w:val="StyleBoldUnderline"/>
        </w:rPr>
        <w:t>the strength of the country’s resource sector is a “reflection of success, not a harbinger of failure.”</w:t>
      </w:r>
    </w:p>
    <w:p w:rsidR="00A95DA8" w:rsidRPr="001D562C" w:rsidRDefault="00A95DA8" w:rsidP="00A95DA8">
      <w:pPr>
        <w:rPr>
          <w:rStyle w:val="StyleBoldUnderline"/>
        </w:rPr>
      </w:pPr>
      <w:r w:rsidRPr="001D562C">
        <w:t xml:space="preserve">Mark </w:t>
      </w:r>
      <w:r w:rsidRPr="001D562C">
        <w:rPr>
          <w:rStyle w:val="StyleBoldUnderline"/>
        </w:rPr>
        <w:t>Carney</w:t>
      </w:r>
      <w:r w:rsidRPr="001D562C">
        <w:t xml:space="preserve">, speaking at an economic summit in Calgary, </w:t>
      </w:r>
      <w:r w:rsidRPr="001D562C">
        <w:rPr>
          <w:rStyle w:val="StyleBoldUnderline"/>
        </w:rPr>
        <w:t xml:space="preserve">said the logic of Dutch Disease “requires that we undo our successes it </w:t>
      </w:r>
      <w:proofErr w:type="gramStart"/>
      <w:r w:rsidRPr="001D562C">
        <w:rPr>
          <w:rStyle w:val="StyleBoldUnderline"/>
        </w:rPr>
        <w:t>order</w:t>
      </w:r>
      <w:proofErr w:type="gramEnd"/>
      <w:r w:rsidRPr="001D562C">
        <w:rPr>
          <w:rStyle w:val="StyleBoldUnderline"/>
        </w:rPr>
        <w:t xml:space="preserve"> to depreciate our currency.”</w:t>
      </w:r>
    </w:p>
    <w:p w:rsidR="00A95DA8" w:rsidRPr="001D562C" w:rsidRDefault="00A95DA8" w:rsidP="00A95DA8">
      <w:r w:rsidRPr="001D562C">
        <w:t>Dutch Disease — a phrase that refers to the decline in the manufacturing sector in the Netherlands after the development of its oil resources in the 1970s — has been used to describe the shift from the eastern manufacturing hub to the resource-heavy western province.</w:t>
      </w:r>
    </w:p>
    <w:p w:rsidR="00A95DA8" w:rsidRPr="001D562C" w:rsidRDefault="00A95DA8" w:rsidP="00A95DA8">
      <w:r w:rsidRPr="001D562C">
        <w:rPr>
          <w:rStyle w:val="StyleBoldUnderline"/>
        </w:rPr>
        <w:t>That has contributed to a stronger Canadian dollar as global commodity prices have continued to rise</w:t>
      </w:r>
      <w:r w:rsidRPr="001D562C">
        <w:t>, making exports of our manufactured products more expensive.</w:t>
      </w:r>
    </w:p>
    <w:p w:rsidR="00A95DA8" w:rsidRPr="001D562C" w:rsidRDefault="00A95DA8" w:rsidP="00A95DA8">
      <w:r w:rsidRPr="001D562C">
        <w:t>Higher commodity prices are unambiguously good for Canada</w:t>
      </w:r>
    </w:p>
    <w:p w:rsidR="00A95DA8" w:rsidRPr="001D562C" w:rsidRDefault="00A95DA8" w:rsidP="00A95DA8">
      <w:r w:rsidRPr="001D562C">
        <w:t>“</w:t>
      </w:r>
      <w:r w:rsidRPr="001D562C">
        <w:rPr>
          <w:rStyle w:val="StyleBoldUnderline"/>
        </w:rPr>
        <w:t>Most fundamentally, higher commodity prices are unambiguously good for Canada,” the Bank of Canada governor said</w:t>
      </w:r>
      <w:r w:rsidRPr="001D562C">
        <w:t xml:space="preserve"> in a speech to the annual Spruce Meadows economic round table.</w:t>
      </w:r>
    </w:p>
    <w:p w:rsidR="00A95DA8" w:rsidRPr="001D562C" w:rsidRDefault="00A95DA8" w:rsidP="00A95DA8">
      <w:pPr>
        <w:rPr>
          <w:rStyle w:val="StyleBoldUnderline"/>
        </w:rPr>
      </w:pPr>
      <w:r w:rsidRPr="001D562C">
        <w:t>“</w:t>
      </w:r>
      <w:r w:rsidRPr="001D562C">
        <w:rPr>
          <w:rStyle w:val="StyleBoldUnderline"/>
        </w:rPr>
        <w:t>The strength of Canada’s resource sector is a reflection of success, not a harbinger of failure.”</w:t>
      </w:r>
    </w:p>
    <w:p w:rsidR="00A95DA8" w:rsidRPr="001D562C" w:rsidRDefault="00A95DA8" w:rsidP="00A95DA8"/>
    <w:p w:rsidR="00A95DA8" w:rsidRPr="001D562C" w:rsidRDefault="00A95DA8" w:rsidP="00A95DA8">
      <w:pPr>
        <w:pStyle w:val="Heading4"/>
        <w:rPr>
          <w:rFonts w:cs="Times New Roman"/>
        </w:rPr>
      </w:pPr>
      <w:r w:rsidRPr="001D562C">
        <w:rPr>
          <w:rFonts w:cs="Times New Roman"/>
        </w:rPr>
        <w:t>Dutch Disease is offset by gains from oil production – helps purchasing power and the Dutch Disease debate was pushed because of politics</w:t>
      </w:r>
    </w:p>
    <w:p w:rsidR="00A95DA8" w:rsidRPr="001D562C" w:rsidRDefault="00A95DA8" w:rsidP="00A95DA8">
      <w:pPr>
        <w:rPr>
          <w:rStyle w:val="StyleStyleBold12pt"/>
        </w:rPr>
      </w:pPr>
      <w:proofErr w:type="spellStart"/>
      <w:r w:rsidRPr="001D562C">
        <w:rPr>
          <w:rStyle w:val="StyleStyleBold12pt"/>
        </w:rPr>
        <w:t>Graveland</w:t>
      </w:r>
      <w:proofErr w:type="spellEnd"/>
      <w:r w:rsidRPr="001D562C">
        <w:rPr>
          <w:rStyle w:val="StyleStyleBold12pt"/>
        </w:rPr>
        <w:t xml:space="preserve">, </w:t>
      </w:r>
      <w:proofErr w:type="gramStart"/>
      <w:r w:rsidRPr="001D562C">
        <w:rPr>
          <w:rStyle w:val="StyleStyleBold12pt"/>
        </w:rPr>
        <w:t>The</w:t>
      </w:r>
      <w:proofErr w:type="gramEnd"/>
      <w:r w:rsidRPr="001D562C">
        <w:rPr>
          <w:rStyle w:val="StyleStyleBold12pt"/>
        </w:rPr>
        <w:t xml:space="preserve"> Canadian Press, 13</w:t>
      </w:r>
    </w:p>
    <w:p w:rsidR="00A95DA8" w:rsidRPr="001D562C" w:rsidRDefault="00A95DA8" w:rsidP="00A95DA8">
      <w:r w:rsidRPr="001D562C">
        <w:t xml:space="preserve">[Bill, 3-5-13, The Globe and Mail, “The good news is manufacturing is not victim of Dutch disease: studies,” </w:t>
      </w:r>
      <w:hyperlink r:id="rId54" w:history="1">
        <w:r w:rsidRPr="001D562C">
          <w:rPr>
            <w:rStyle w:val="Hyperlink"/>
          </w:rPr>
          <w:t>http://www.theglobeandmail.com/report-on-business/economy/canada-competes/the-good-news-is-manufacturing-is-not-victim-of-dutch-disease-studies/article9332646/</w:t>
        </w:r>
      </w:hyperlink>
      <w:r w:rsidRPr="001D562C">
        <w:t>, accessed 7-12-13, MSG]</w:t>
      </w:r>
    </w:p>
    <w:p w:rsidR="00A95DA8" w:rsidRPr="001D562C" w:rsidRDefault="00A95DA8" w:rsidP="00A95DA8"/>
    <w:p w:rsidR="00A95DA8" w:rsidRPr="001D562C" w:rsidRDefault="00A95DA8" w:rsidP="00A95DA8">
      <w:r w:rsidRPr="001D562C">
        <w:t xml:space="preserve">The theory behind </w:t>
      </w:r>
      <w:r w:rsidRPr="001D562C">
        <w:rPr>
          <w:rStyle w:val="StyleBoldUnderline"/>
        </w:rPr>
        <w:t>Dutch Disease</w:t>
      </w:r>
      <w:r w:rsidRPr="001D562C">
        <w:t xml:space="preserve"> – a term coined to explain the hollowing out of the manufacturing sector in the Netherlands – holds that a boom in the resource sector causes a currency to appreciate, undercutting exports of manufactured goods. It has some adherents among economists, including the OECD.</w:t>
      </w:r>
    </w:p>
    <w:p w:rsidR="00A95DA8" w:rsidRPr="001D562C" w:rsidRDefault="00A95DA8" w:rsidP="00A95DA8">
      <w:pPr>
        <w:rPr>
          <w:rStyle w:val="StyleBoldUnderline"/>
        </w:rPr>
      </w:pPr>
      <w:r w:rsidRPr="001D562C">
        <w:t xml:space="preserve">It </w:t>
      </w:r>
      <w:r w:rsidRPr="001D562C">
        <w:rPr>
          <w:rStyle w:val="StyleBoldUnderline"/>
        </w:rPr>
        <w:t xml:space="preserve">became a political football in Canada last year when NDP Leader Tom </w:t>
      </w:r>
      <w:proofErr w:type="spellStart"/>
      <w:r w:rsidRPr="001D562C">
        <w:rPr>
          <w:rStyle w:val="StyleBoldUnderline"/>
        </w:rPr>
        <w:t>Mulcair</w:t>
      </w:r>
      <w:proofErr w:type="spellEnd"/>
      <w:r w:rsidRPr="001D562C">
        <w:rPr>
          <w:rStyle w:val="StyleBoldUnderline"/>
        </w:rPr>
        <w:t xml:space="preserve"> blamed Alberta’s oil riches for some of the economic problems facing Ontario and Quebec.</w:t>
      </w:r>
    </w:p>
    <w:p w:rsidR="00A95DA8" w:rsidRPr="001D562C" w:rsidRDefault="00A95DA8" w:rsidP="00A95DA8">
      <w:pPr>
        <w:rPr>
          <w:rStyle w:val="StyleBoldUnderline"/>
        </w:rPr>
      </w:pPr>
      <w:proofErr w:type="spellStart"/>
      <w:r w:rsidRPr="001D562C">
        <w:rPr>
          <w:rStyle w:val="StyleBoldUnderline"/>
        </w:rPr>
        <w:t>Mintz</w:t>
      </w:r>
      <w:proofErr w:type="spellEnd"/>
      <w:r w:rsidRPr="001D562C">
        <w:rPr>
          <w:rStyle w:val="StyleBoldUnderline"/>
        </w:rPr>
        <w:t xml:space="preserve"> and </w:t>
      </w:r>
      <w:proofErr w:type="spellStart"/>
      <w:r w:rsidRPr="001D562C">
        <w:rPr>
          <w:rStyle w:val="StyleBoldUnderline"/>
        </w:rPr>
        <w:t>Krzepkowski</w:t>
      </w:r>
      <w:proofErr w:type="spellEnd"/>
      <w:r w:rsidRPr="001D562C">
        <w:rPr>
          <w:rStyle w:val="StyleBoldUnderline"/>
        </w:rPr>
        <w:t xml:space="preserve"> argue that employment in manufacturing has been falling over the last 35 years throughout most OECD countries.</w:t>
      </w:r>
    </w:p>
    <w:p w:rsidR="00A95DA8" w:rsidRPr="001D562C" w:rsidRDefault="00A95DA8" w:rsidP="00A95DA8">
      <w:r w:rsidRPr="001D562C">
        <w:t>“</w:t>
      </w:r>
      <w:r w:rsidRPr="001D562C">
        <w:rPr>
          <w:rStyle w:val="StyleBoldUnderline"/>
        </w:rPr>
        <w:t>Casting blame for lost manufacturing jobs on commodity prices ignores the inevitable fact that, even if the dollar begins to fall, it is unlikely that those lost jobs will return,</w:t>
      </w:r>
      <w:r w:rsidRPr="001D562C">
        <w:t>” the report reads.</w:t>
      </w:r>
    </w:p>
    <w:p w:rsidR="00A95DA8" w:rsidRPr="001D562C" w:rsidRDefault="00A95DA8" w:rsidP="00A95DA8">
      <w:pPr>
        <w:rPr>
          <w:rStyle w:val="StyleBoldUnderline"/>
        </w:rPr>
      </w:pPr>
      <w:r w:rsidRPr="001D562C">
        <w:t xml:space="preserve">The second report by Trevor </w:t>
      </w:r>
      <w:proofErr w:type="spellStart"/>
      <w:r w:rsidRPr="001D562C">
        <w:t>Tombe</w:t>
      </w:r>
      <w:proofErr w:type="spellEnd"/>
      <w:r w:rsidRPr="001D562C">
        <w:t xml:space="preserve"> and </w:t>
      </w:r>
      <w:proofErr w:type="spellStart"/>
      <w:r w:rsidRPr="001D562C">
        <w:t>Wardah</w:t>
      </w:r>
      <w:proofErr w:type="spellEnd"/>
      <w:r w:rsidRPr="001D562C">
        <w:t xml:space="preserve"> </w:t>
      </w:r>
      <w:proofErr w:type="spellStart"/>
      <w:r w:rsidRPr="001D562C">
        <w:t>Naim</w:t>
      </w:r>
      <w:proofErr w:type="spellEnd"/>
      <w:r w:rsidRPr="001D562C">
        <w:t xml:space="preserve"> finds </w:t>
      </w:r>
      <w:r w:rsidRPr="001D562C">
        <w:rPr>
          <w:rStyle w:val="StyleBoldUnderline"/>
        </w:rPr>
        <w:t xml:space="preserve">a higher </w:t>
      </w:r>
      <w:r w:rsidRPr="001D562C">
        <w:t xml:space="preserve">Canadian </w:t>
      </w:r>
      <w:r w:rsidRPr="001D562C">
        <w:rPr>
          <w:rStyle w:val="StyleBoldUnderline"/>
        </w:rPr>
        <w:t>dollar may actually help manufacturing because of increased purchasing power, which the authors say lowers both the cost of goods and the cost of production.</w:t>
      </w:r>
    </w:p>
    <w:p w:rsidR="00A95DA8" w:rsidRPr="001D562C" w:rsidRDefault="00A95DA8" w:rsidP="00A95DA8">
      <w:r w:rsidRPr="001D562C">
        <w:rPr>
          <w:rStyle w:val="StyleBoldUnderline"/>
        </w:rPr>
        <w:t xml:space="preserve">“A higher dollar may make it more expensive for foreign buyers to purchase Canadian manufactured goods, but that effect appears to be more than offset by the savings that Canadian </w:t>
      </w:r>
      <w:r w:rsidRPr="001D562C">
        <w:rPr>
          <w:rStyle w:val="StyleBoldUnderline"/>
        </w:rPr>
        <w:lastRenderedPageBreak/>
        <w:t>producers enjoy with a higher dollar that makes possible cheaper imported-inputs and lower cost of production, which have a lowering effect on prices,</w:t>
      </w:r>
      <w:r w:rsidRPr="001D562C">
        <w:t>” the authors write.</w:t>
      </w:r>
    </w:p>
    <w:p w:rsidR="00A95DA8" w:rsidRPr="001D562C" w:rsidRDefault="00A95DA8" w:rsidP="00A95DA8">
      <w:pPr>
        <w:rPr>
          <w:rStyle w:val="StyleBoldUnderline"/>
        </w:rPr>
      </w:pPr>
      <w:proofErr w:type="spellStart"/>
      <w:r w:rsidRPr="001D562C">
        <w:t>Mintz</w:t>
      </w:r>
      <w:proofErr w:type="spellEnd"/>
      <w:r w:rsidRPr="001D562C">
        <w:t xml:space="preserve"> said </w:t>
      </w:r>
      <w:r w:rsidRPr="001D562C">
        <w:rPr>
          <w:rStyle w:val="StyleBoldUnderline"/>
        </w:rPr>
        <w:t>the Dutch disease debate in Canada is about politics.</w:t>
      </w:r>
    </w:p>
    <w:p w:rsidR="00A95DA8" w:rsidRPr="001D562C" w:rsidRDefault="00A95DA8" w:rsidP="00A95DA8">
      <w:r w:rsidRPr="001D562C">
        <w:rPr>
          <w:rStyle w:val="StyleBoldUnderline"/>
        </w:rPr>
        <w:t>“The NDP has pushed it partly because they’re hoping to grab votes</w:t>
      </w:r>
      <w:r w:rsidRPr="001D562C">
        <w:t xml:space="preserve"> away from Ontario and certainly impact on the coalition that the Conservatives have built between Ontario and the West,” he said.</w:t>
      </w:r>
    </w:p>
    <w:p w:rsidR="00A95DA8" w:rsidRPr="001D562C" w:rsidRDefault="00A95DA8" w:rsidP="00A95DA8">
      <w:pPr>
        <w:rPr>
          <w:rStyle w:val="StyleBoldUnderline"/>
        </w:rPr>
      </w:pPr>
      <w:r w:rsidRPr="001D562C">
        <w:t>“</w:t>
      </w:r>
      <w:r w:rsidRPr="001D562C">
        <w:rPr>
          <w:rStyle w:val="StyleBoldUnderline"/>
        </w:rPr>
        <w:t xml:space="preserve">Obviously there’s something else that is going on and policies that you need to address these things are going to be different. It’s not a matter of closing down the </w:t>
      </w:r>
      <w:proofErr w:type="spellStart"/>
      <w:r w:rsidRPr="001D562C">
        <w:rPr>
          <w:rStyle w:val="StyleBoldUnderline"/>
        </w:rPr>
        <w:t>oilsands</w:t>
      </w:r>
      <w:proofErr w:type="spellEnd"/>
      <w:r w:rsidRPr="001D562C">
        <w:rPr>
          <w:rStyle w:val="StyleBoldUnderline"/>
        </w:rPr>
        <w:t xml:space="preserve"> to save the manufacturing industry.”</w:t>
      </w:r>
    </w:p>
    <w:p w:rsidR="00A95DA8" w:rsidRPr="001D562C" w:rsidRDefault="00A95DA8" w:rsidP="00A95DA8"/>
    <w:sectPr w:rsidR="00A95DA8" w:rsidRPr="001D562C">
      <w:head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BD4" w:rsidRDefault="00516BD4" w:rsidP="005F5576">
      <w:r>
        <w:separator/>
      </w:r>
    </w:p>
  </w:endnote>
  <w:endnote w:type="continuationSeparator" w:id="0">
    <w:p w:rsidR="00516BD4" w:rsidRDefault="00516BD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BD4" w:rsidRDefault="00516BD4" w:rsidP="005F5576">
      <w:r>
        <w:separator/>
      </w:r>
    </w:p>
  </w:footnote>
  <w:footnote w:type="continuationSeparator" w:id="0">
    <w:p w:rsidR="00516BD4" w:rsidRDefault="00516BD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C774FF">
      <w:tc>
        <w:tcPr>
          <w:tcW w:w="0" w:type="auto"/>
          <w:tcBorders>
            <w:right w:val="single" w:sz="6" w:space="0" w:color="000000" w:themeColor="text1"/>
          </w:tcBorders>
        </w:tcPr>
        <w:sdt>
          <w:sdtPr>
            <w:alias w:val="Company"/>
            <w:id w:val="78735422"/>
            <w:placeholder>
              <w:docPart w:val="BF2252110338446ABD6C429D3C98946D"/>
            </w:placeholder>
            <w:dataBinding w:prefixMappings="xmlns:ns0='http://schemas.openxmlformats.org/officeDocument/2006/extended-properties'" w:xpath="/ns0:Properties[1]/ns0:Company[1]" w:storeItemID="{6668398D-A668-4E3E-A5EB-62B293D839F1}"/>
            <w:text/>
          </w:sdtPr>
          <w:sdtContent>
            <w:p w:rsidR="00C774FF" w:rsidRDefault="00C774FF">
              <w:pPr>
                <w:pStyle w:val="Header"/>
                <w:jc w:val="right"/>
              </w:pPr>
              <w:r>
                <w:t>Gonzaga Debate Institute 13</w:t>
              </w:r>
            </w:p>
          </w:sdtContent>
        </w:sdt>
        <w:sdt>
          <w:sdtPr>
            <w:rPr>
              <w:b/>
              <w:bCs/>
            </w:rPr>
            <w:alias w:val="Title"/>
            <w:id w:val="78735415"/>
            <w:placeholder>
              <w:docPart w:val="A4670E33420241C987530FC6B9716CF4"/>
            </w:placeholder>
            <w:dataBinding w:prefixMappings="xmlns:ns0='http://schemas.openxmlformats.org/package/2006/metadata/core-properties' xmlns:ns1='http://purl.org/dc/elements/1.1/'" w:xpath="/ns0:coreProperties[1]/ns1:title[1]" w:storeItemID="{6C3C8BC8-F283-45AE-878A-BAB7291924A1}"/>
            <w:text/>
          </w:sdtPr>
          <w:sdtContent>
            <w:p w:rsidR="00C774FF" w:rsidRDefault="00C774FF" w:rsidP="00E543A1">
              <w:pPr>
                <w:pStyle w:val="Header"/>
                <w:jc w:val="right"/>
                <w:rPr>
                  <w:b/>
                  <w:bCs/>
                </w:rPr>
              </w:pPr>
              <w:r>
                <w:rPr>
                  <w:b/>
                  <w:bCs/>
                </w:rPr>
                <w:t>Brovero-</w:t>
              </w:r>
              <w:proofErr w:type="spellStart"/>
              <w:r>
                <w:rPr>
                  <w:b/>
                  <w:bCs/>
                </w:rPr>
                <w:t>Lundeen</w:t>
              </w:r>
              <w:proofErr w:type="spellEnd"/>
              <w:r>
                <w:rPr>
                  <w:b/>
                  <w:bCs/>
                </w:rPr>
                <w:t xml:space="preserve"> – Dutch Disease</w:t>
              </w:r>
            </w:p>
          </w:sdtContent>
        </w:sdt>
      </w:tc>
      <w:tc>
        <w:tcPr>
          <w:tcW w:w="1152" w:type="dxa"/>
          <w:tcBorders>
            <w:left w:val="single" w:sz="6" w:space="0" w:color="000000" w:themeColor="text1"/>
          </w:tcBorders>
        </w:tcPr>
        <w:p w:rsidR="00C774FF" w:rsidRDefault="00C774FF">
          <w:pPr>
            <w:pStyle w:val="Header"/>
            <w:rPr>
              <w:b/>
              <w:bCs/>
            </w:rPr>
          </w:pPr>
          <w:r>
            <w:fldChar w:fldCharType="begin"/>
          </w:r>
          <w:r>
            <w:instrText xml:space="preserve"> PAGE   \* MERGEFORMAT </w:instrText>
          </w:r>
          <w:r>
            <w:fldChar w:fldCharType="separate"/>
          </w:r>
          <w:r w:rsidR="009B2585">
            <w:rPr>
              <w:noProof/>
            </w:rPr>
            <w:t>90</w:t>
          </w:r>
          <w:r>
            <w:rPr>
              <w:noProof/>
            </w:rPr>
            <w:fldChar w:fldCharType="end"/>
          </w:r>
        </w:p>
      </w:tc>
    </w:tr>
  </w:tbl>
  <w:p w:rsidR="00C774FF" w:rsidRDefault="00C774F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5E056F"/>
    <w:multiLevelType w:val="hybridMultilevel"/>
    <w:tmpl w:val="0BFCFE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835773"/>
    <w:multiLevelType w:val="hybridMultilevel"/>
    <w:tmpl w:val="2248A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30C"/>
    <w:rsid w:val="000022F2"/>
    <w:rsid w:val="0000459F"/>
    <w:rsid w:val="00004EB4"/>
    <w:rsid w:val="0002196C"/>
    <w:rsid w:val="00021F29"/>
    <w:rsid w:val="00027EED"/>
    <w:rsid w:val="0003041D"/>
    <w:rsid w:val="00033028"/>
    <w:rsid w:val="000360A7"/>
    <w:rsid w:val="00041235"/>
    <w:rsid w:val="00052A1D"/>
    <w:rsid w:val="00055E12"/>
    <w:rsid w:val="00056A83"/>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44CC"/>
    <w:rsid w:val="00126D92"/>
    <w:rsid w:val="001301AC"/>
    <w:rsid w:val="001304DF"/>
    <w:rsid w:val="00140397"/>
    <w:rsid w:val="0014072D"/>
    <w:rsid w:val="001409F3"/>
    <w:rsid w:val="00141F7D"/>
    <w:rsid w:val="00141FBF"/>
    <w:rsid w:val="0016509D"/>
    <w:rsid w:val="0016711C"/>
    <w:rsid w:val="00167A9F"/>
    <w:rsid w:val="001711E1"/>
    <w:rsid w:val="00175018"/>
    <w:rsid w:val="00177828"/>
    <w:rsid w:val="00177A1E"/>
    <w:rsid w:val="00182D51"/>
    <w:rsid w:val="0018565A"/>
    <w:rsid w:val="0019587B"/>
    <w:rsid w:val="001A388C"/>
    <w:rsid w:val="001A4F0E"/>
    <w:rsid w:val="001B0A04"/>
    <w:rsid w:val="001B3CEC"/>
    <w:rsid w:val="001C1D82"/>
    <w:rsid w:val="001C2147"/>
    <w:rsid w:val="001C587E"/>
    <w:rsid w:val="001C7C90"/>
    <w:rsid w:val="001D0D51"/>
    <w:rsid w:val="001D562C"/>
    <w:rsid w:val="001F7572"/>
    <w:rsid w:val="0020006E"/>
    <w:rsid w:val="002009AE"/>
    <w:rsid w:val="002101DA"/>
    <w:rsid w:val="00217499"/>
    <w:rsid w:val="00221888"/>
    <w:rsid w:val="002227DA"/>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3D62"/>
    <w:rsid w:val="0031182D"/>
    <w:rsid w:val="00314B9D"/>
    <w:rsid w:val="00315CA2"/>
    <w:rsid w:val="00316FEB"/>
    <w:rsid w:val="003218D0"/>
    <w:rsid w:val="00321BE3"/>
    <w:rsid w:val="00326EEB"/>
    <w:rsid w:val="0033078A"/>
    <w:rsid w:val="00331559"/>
    <w:rsid w:val="00341D6C"/>
    <w:rsid w:val="00343553"/>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451F"/>
    <w:rsid w:val="00407386"/>
    <w:rsid w:val="004138EF"/>
    <w:rsid w:val="004319DE"/>
    <w:rsid w:val="00435232"/>
    <w:rsid w:val="004400EA"/>
    <w:rsid w:val="00450882"/>
    <w:rsid w:val="00451C20"/>
    <w:rsid w:val="00452001"/>
    <w:rsid w:val="0045442E"/>
    <w:rsid w:val="00454FF1"/>
    <w:rsid w:val="004564E2"/>
    <w:rsid w:val="0046056C"/>
    <w:rsid w:val="00462418"/>
    <w:rsid w:val="00471A70"/>
    <w:rsid w:val="00473A79"/>
    <w:rsid w:val="00475E03"/>
    <w:rsid w:val="00476723"/>
    <w:rsid w:val="0047798D"/>
    <w:rsid w:val="004931DE"/>
    <w:rsid w:val="004A6083"/>
    <w:rsid w:val="004A6E81"/>
    <w:rsid w:val="004A7806"/>
    <w:rsid w:val="004B0545"/>
    <w:rsid w:val="004B7E46"/>
    <w:rsid w:val="004D22DF"/>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16BD4"/>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3DE3"/>
    <w:rsid w:val="005A506B"/>
    <w:rsid w:val="005A701C"/>
    <w:rsid w:val="005B2444"/>
    <w:rsid w:val="005B2A39"/>
    <w:rsid w:val="005B2D14"/>
    <w:rsid w:val="005B3140"/>
    <w:rsid w:val="005C0B05"/>
    <w:rsid w:val="005D1156"/>
    <w:rsid w:val="005E0681"/>
    <w:rsid w:val="005E3B08"/>
    <w:rsid w:val="005E3FE4"/>
    <w:rsid w:val="005E572E"/>
    <w:rsid w:val="005F5576"/>
    <w:rsid w:val="006014AB"/>
    <w:rsid w:val="00605F20"/>
    <w:rsid w:val="0061680A"/>
    <w:rsid w:val="006216A0"/>
    <w:rsid w:val="00623B70"/>
    <w:rsid w:val="00630010"/>
    <w:rsid w:val="0063578B"/>
    <w:rsid w:val="00636B3D"/>
    <w:rsid w:val="00641025"/>
    <w:rsid w:val="00650E98"/>
    <w:rsid w:val="00656C61"/>
    <w:rsid w:val="00664AEA"/>
    <w:rsid w:val="006672D8"/>
    <w:rsid w:val="00670D96"/>
    <w:rsid w:val="00672877"/>
    <w:rsid w:val="00683154"/>
    <w:rsid w:val="00690115"/>
    <w:rsid w:val="00690898"/>
    <w:rsid w:val="00693039"/>
    <w:rsid w:val="00693A5A"/>
    <w:rsid w:val="006A6F7B"/>
    <w:rsid w:val="006B302F"/>
    <w:rsid w:val="006C1BFE"/>
    <w:rsid w:val="006C64D4"/>
    <w:rsid w:val="006E53F0"/>
    <w:rsid w:val="006F46C3"/>
    <w:rsid w:val="006F7CDF"/>
    <w:rsid w:val="00700BDB"/>
    <w:rsid w:val="0070121B"/>
    <w:rsid w:val="00701E73"/>
    <w:rsid w:val="00711FE2"/>
    <w:rsid w:val="00712649"/>
    <w:rsid w:val="00714BC9"/>
    <w:rsid w:val="00723F91"/>
    <w:rsid w:val="00725623"/>
    <w:rsid w:val="00732244"/>
    <w:rsid w:val="00743059"/>
    <w:rsid w:val="00744F58"/>
    <w:rsid w:val="00745D2D"/>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FEB"/>
    <w:rsid w:val="007C350D"/>
    <w:rsid w:val="007C3689"/>
    <w:rsid w:val="007C3C9B"/>
    <w:rsid w:val="007D3012"/>
    <w:rsid w:val="007D65A7"/>
    <w:rsid w:val="007E3F59"/>
    <w:rsid w:val="007E5043"/>
    <w:rsid w:val="007E5183"/>
    <w:rsid w:val="00801B0D"/>
    <w:rsid w:val="008133F9"/>
    <w:rsid w:val="00823AAC"/>
    <w:rsid w:val="00854C66"/>
    <w:rsid w:val="008553E1"/>
    <w:rsid w:val="0087643B"/>
    <w:rsid w:val="00877669"/>
    <w:rsid w:val="0089047C"/>
    <w:rsid w:val="00891805"/>
    <w:rsid w:val="00897F92"/>
    <w:rsid w:val="008A64C9"/>
    <w:rsid w:val="008A6A9E"/>
    <w:rsid w:val="008B180A"/>
    <w:rsid w:val="008B24B7"/>
    <w:rsid w:val="008C2CD8"/>
    <w:rsid w:val="008C5743"/>
    <w:rsid w:val="008C68EE"/>
    <w:rsid w:val="008C7F44"/>
    <w:rsid w:val="008D4273"/>
    <w:rsid w:val="008D4EF3"/>
    <w:rsid w:val="008E0E4F"/>
    <w:rsid w:val="008E1FD5"/>
    <w:rsid w:val="008E327A"/>
    <w:rsid w:val="008E4139"/>
    <w:rsid w:val="008F322F"/>
    <w:rsid w:val="008F4FEB"/>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A7283"/>
    <w:rsid w:val="009B0493"/>
    <w:rsid w:val="009B2585"/>
    <w:rsid w:val="009B2B47"/>
    <w:rsid w:val="009B35DB"/>
    <w:rsid w:val="009C4298"/>
    <w:rsid w:val="009D318C"/>
    <w:rsid w:val="00A10B8B"/>
    <w:rsid w:val="00A161D3"/>
    <w:rsid w:val="00A20D78"/>
    <w:rsid w:val="00A2174A"/>
    <w:rsid w:val="00A24088"/>
    <w:rsid w:val="00A26733"/>
    <w:rsid w:val="00A3595E"/>
    <w:rsid w:val="00A37B04"/>
    <w:rsid w:val="00A46C7F"/>
    <w:rsid w:val="00A631A3"/>
    <w:rsid w:val="00A73245"/>
    <w:rsid w:val="00A77145"/>
    <w:rsid w:val="00A82989"/>
    <w:rsid w:val="00A904FE"/>
    <w:rsid w:val="00A9262C"/>
    <w:rsid w:val="00A95DA8"/>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277B2"/>
    <w:rsid w:val="00B3145D"/>
    <w:rsid w:val="00B357BA"/>
    <w:rsid w:val="00B564DB"/>
    <w:rsid w:val="00B626F3"/>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446EB"/>
    <w:rsid w:val="00C545E7"/>
    <w:rsid w:val="00C66858"/>
    <w:rsid w:val="00C72E69"/>
    <w:rsid w:val="00C7411E"/>
    <w:rsid w:val="00C774FF"/>
    <w:rsid w:val="00C84988"/>
    <w:rsid w:val="00CA429E"/>
    <w:rsid w:val="00CA4AF6"/>
    <w:rsid w:val="00CA59CA"/>
    <w:rsid w:val="00CB2356"/>
    <w:rsid w:val="00CB4075"/>
    <w:rsid w:val="00CB4E6D"/>
    <w:rsid w:val="00CC23DE"/>
    <w:rsid w:val="00CD3E3A"/>
    <w:rsid w:val="00CD6A23"/>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8BD"/>
    <w:rsid w:val="00D2765B"/>
    <w:rsid w:val="00D3130C"/>
    <w:rsid w:val="00D31DF7"/>
    <w:rsid w:val="00D33B91"/>
    <w:rsid w:val="00D415C6"/>
    <w:rsid w:val="00D420EA"/>
    <w:rsid w:val="00D45137"/>
    <w:rsid w:val="00D4639E"/>
    <w:rsid w:val="00D51ABF"/>
    <w:rsid w:val="00D5444B"/>
    <w:rsid w:val="00D55302"/>
    <w:rsid w:val="00D57CBF"/>
    <w:rsid w:val="00D66ABC"/>
    <w:rsid w:val="00D71CFC"/>
    <w:rsid w:val="00D86024"/>
    <w:rsid w:val="00D94CA3"/>
    <w:rsid w:val="00D96595"/>
    <w:rsid w:val="00DA018C"/>
    <w:rsid w:val="00DA03AA"/>
    <w:rsid w:val="00DA3C9D"/>
    <w:rsid w:val="00DB0F7E"/>
    <w:rsid w:val="00DB5489"/>
    <w:rsid w:val="00DB6C98"/>
    <w:rsid w:val="00DC701C"/>
    <w:rsid w:val="00DD7F91"/>
    <w:rsid w:val="00DE0D07"/>
    <w:rsid w:val="00DE3D91"/>
    <w:rsid w:val="00E00376"/>
    <w:rsid w:val="00E01016"/>
    <w:rsid w:val="00E043B1"/>
    <w:rsid w:val="00E06292"/>
    <w:rsid w:val="00E14EBD"/>
    <w:rsid w:val="00E16734"/>
    <w:rsid w:val="00E23260"/>
    <w:rsid w:val="00E2367A"/>
    <w:rsid w:val="00E27BC7"/>
    <w:rsid w:val="00E35FC9"/>
    <w:rsid w:val="00E377A4"/>
    <w:rsid w:val="00E41346"/>
    <w:rsid w:val="00E420E9"/>
    <w:rsid w:val="00E4635D"/>
    <w:rsid w:val="00E543A1"/>
    <w:rsid w:val="00E61D76"/>
    <w:rsid w:val="00E674DB"/>
    <w:rsid w:val="00E70912"/>
    <w:rsid w:val="00E75F28"/>
    <w:rsid w:val="00E859DE"/>
    <w:rsid w:val="00E90AA6"/>
    <w:rsid w:val="00E977B8"/>
    <w:rsid w:val="00E97AD1"/>
    <w:rsid w:val="00EA109B"/>
    <w:rsid w:val="00EA15A8"/>
    <w:rsid w:val="00EA2926"/>
    <w:rsid w:val="00EB2CDE"/>
    <w:rsid w:val="00EC1A81"/>
    <w:rsid w:val="00EC3D87"/>
    <w:rsid w:val="00EC7E5C"/>
    <w:rsid w:val="00ED78F1"/>
    <w:rsid w:val="00EE4DCA"/>
    <w:rsid w:val="00EF0F62"/>
    <w:rsid w:val="00F007E1"/>
    <w:rsid w:val="00F0134E"/>
    <w:rsid w:val="00F057C6"/>
    <w:rsid w:val="00F10EAA"/>
    <w:rsid w:val="00F17D96"/>
    <w:rsid w:val="00F22565"/>
    <w:rsid w:val="00F3380E"/>
    <w:rsid w:val="00F40837"/>
    <w:rsid w:val="00F42F79"/>
    <w:rsid w:val="00F465AF"/>
    <w:rsid w:val="00F47773"/>
    <w:rsid w:val="00F5019D"/>
    <w:rsid w:val="00F56308"/>
    <w:rsid w:val="00F61BF4"/>
    <w:rsid w:val="00F634D6"/>
    <w:rsid w:val="00F64385"/>
    <w:rsid w:val="00F6473F"/>
    <w:rsid w:val="00F76366"/>
    <w:rsid w:val="00F805C0"/>
    <w:rsid w:val="00FB4261"/>
    <w:rsid w:val="00FB43B1"/>
    <w:rsid w:val="00FC0608"/>
    <w:rsid w:val="00FC2155"/>
    <w:rsid w:val="00FC41A7"/>
    <w:rsid w:val="00FD675B"/>
    <w:rsid w:val="00FD7483"/>
    <w:rsid w:val="00FD7B6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77B2"/>
    <w:pPr>
      <w:spacing w:after="0" w:line="240"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B277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277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B277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B277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27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7B2"/>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B277B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277B2"/>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B277B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B277B2"/>
    <w:rPr>
      <w:b/>
      <w:bCs/>
    </w:rPr>
  </w:style>
  <w:style w:type="character" w:customStyle="1" w:styleId="Heading3Char">
    <w:name w:val="Heading 3 Char"/>
    <w:aliases w:val="Block Char,Tags v 2 Char"/>
    <w:basedOn w:val="DefaultParagraphFont"/>
    <w:link w:val="Heading3"/>
    <w:uiPriority w:val="3"/>
    <w:rsid w:val="00B277B2"/>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277B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277B2"/>
    <w:rPr>
      <w:b/>
      <w:bCs/>
      <w:sz w:val="26"/>
      <w:u w:val="none"/>
    </w:rPr>
  </w:style>
  <w:style w:type="paragraph" w:styleId="Header">
    <w:name w:val="header"/>
    <w:basedOn w:val="Normal"/>
    <w:link w:val="HeaderChar"/>
    <w:uiPriority w:val="99"/>
    <w:rsid w:val="00B277B2"/>
    <w:pPr>
      <w:tabs>
        <w:tab w:val="center" w:pos="4680"/>
        <w:tab w:val="right" w:pos="9360"/>
      </w:tabs>
    </w:pPr>
  </w:style>
  <w:style w:type="character" w:customStyle="1" w:styleId="HeaderChar">
    <w:name w:val="Header Char"/>
    <w:basedOn w:val="DefaultParagraphFont"/>
    <w:link w:val="Header"/>
    <w:uiPriority w:val="99"/>
    <w:rsid w:val="00B277B2"/>
    <w:rPr>
      <w:rFonts w:ascii="Times New Roman" w:hAnsi="Times New Roman" w:cs="Times New Roman"/>
    </w:rPr>
  </w:style>
  <w:style w:type="paragraph" w:styleId="Footer">
    <w:name w:val="footer"/>
    <w:basedOn w:val="Normal"/>
    <w:link w:val="FooterChar"/>
    <w:uiPriority w:val="99"/>
    <w:semiHidden/>
    <w:rsid w:val="00B277B2"/>
    <w:pPr>
      <w:tabs>
        <w:tab w:val="center" w:pos="4680"/>
        <w:tab w:val="right" w:pos="9360"/>
      </w:tabs>
    </w:pPr>
  </w:style>
  <w:style w:type="character" w:customStyle="1" w:styleId="FooterChar">
    <w:name w:val="Footer Char"/>
    <w:basedOn w:val="DefaultParagraphFont"/>
    <w:link w:val="Footer"/>
    <w:uiPriority w:val="99"/>
    <w:semiHidden/>
    <w:rsid w:val="00B277B2"/>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B277B2"/>
    <w:rPr>
      <w:color w:val="auto"/>
      <w:u w:val="none"/>
    </w:rPr>
  </w:style>
  <w:style w:type="character" w:styleId="FollowedHyperlink">
    <w:name w:val="FollowedHyperlink"/>
    <w:basedOn w:val="DefaultParagraphFont"/>
    <w:uiPriority w:val="99"/>
    <w:semiHidden/>
    <w:rsid w:val="00B277B2"/>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B277B2"/>
    <w:rPr>
      <w:rFonts w:ascii="Times New Roman" w:eastAsiaTheme="majorEastAsia" w:hAnsi="Times New Roman" w:cstheme="majorBidi"/>
      <w:b/>
      <w:bCs/>
      <w:iCs/>
      <w:sz w:val="26"/>
    </w:rPr>
  </w:style>
  <w:style w:type="paragraph" w:styleId="ListParagraph">
    <w:name w:val="List Paragraph"/>
    <w:basedOn w:val="Normal"/>
    <w:uiPriority w:val="34"/>
    <w:rsid w:val="003218D0"/>
    <w:pPr>
      <w:ind w:left="720"/>
      <w:contextualSpacing/>
    </w:pPr>
  </w:style>
  <w:style w:type="paragraph" w:styleId="BalloonText">
    <w:name w:val="Balloon Text"/>
    <w:basedOn w:val="Normal"/>
    <w:link w:val="BalloonTextChar"/>
    <w:uiPriority w:val="99"/>
    <w:semiHidden/>
    <w:rsid w:val="00E543A1"/>
    <w:rPr>
      <w:rFonts w:ascii="Tahoma" w:hAnsi="Tahoma" w:cs="Tahoma"/>
      <w:sz w:val="16"/>
      <w:szCs w:val="16"/>
    </w:rPr>
  </w:style>
  <w:style w:type="character" w:customStyle="1" w:styleId="BalloonTextChar">
    <w:name w:val="Balloon Text Char"/>
    <w:basedOn w:val="DefaultParagraphFont"/>
    <w:link w:val="BalloonText"/>
    <w:uiPriority w:val="99"/>
    <w:semiHidden/>
    <w:rsid w:val="00E543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77B2"/>
    <w:pPr>
      <w:spacing w:after="0" w:line="240" w:lineRule="auto"/>
    </w:pPr>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uiPriority w:val="1"/>
    <w:qFormat/>
    <w:rsid w:val="00B277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277B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B277B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B277B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27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77B2"/>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uiPriority w:val="1"/>
    <w:rsid w:val="00B277B2"/>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B277B2"/>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B277B2"/>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B277B2"/>
    <w:rPr>
      <w:b/>
      <w:bCs/>
    </w:rPr>
  </w:style>
  <w:style w:type="character" w:customStyle="1" w:styleId="Heading3Char">
    <w:name w:val="Heading 3 Char"/>
    <w:aliases w:val="Block Char,Tags v 2 Char"/>
    <w:basedOn w:val="DefaultParagraphFont"/>
    <w:link w:val="Heading3"/>
    <w:uiPriority w:val="3"/>
    <w:rsid w:val="00B277B2"/>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277B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277B2"/>
    <w:rPr>
      <w:b/>
      <w:bCs/>
      <w:sz w:val="26"/>
      <w:u w:val="none"/>
    </w:rPr>
  </w:style>
  <w:style w:type="paragraph" w:styleId="Header">
    <w:name w:val="header"/>
    <w:basedOn w:val="Normal"/>
    <w:link w:val="HeaderChar"/>
    <w:uiPriority w:val="99"/>
    <w:rsid w:val="00B277B2"/>
    <w:pPr>
      <w:tabs>
        <w:tab w:val="center" w:pos="4680"/>
        <w:tab w:val="right" w:pos="9360"/>
      </w:tabs>
    </w:pPr>
  </w:style>
  <w:style w:type="character" w:customStyle="1" w:styleId="HeaderChar">
    <w:name w:val="Header Char"/>
    <w:basedOn w:val="DefaultParagraphFont"/>
    <w:link w:val="Header"/>
    <w:uiPriority w:val="99"/>
    <w:rsid w:val="00B277B2"/>
    <w:rPr>
      <w:rFonts w:ascii="Times New Roman" w:hAnsi="Times New Roman" w:cs="Times New Roman"/>
    </w:rPr>
  </w:style>
  <w:style w:type="paragraph" w:styleId="Footer">
    <w:name w:val="footer"/>
    <w:basedOn w:val="Normal"/>
    <w:link w:val="FooterChar"/>
    <w:uiPriority w:val="99"/>
    <w:semiHidden/>
    <w:rsid w:val="00B277B2"/>
    <w:pPr>
      <w:tabs>
        <w:tab w:val="center" w:pos="4680"/>
        <w:tab w:val="right" w:pos="9360"/>
      </w:tabs>
    </w:pPr>
  </w:style>
  <w:style w:type="character" w:customStyle="1" w:styleId="FooterChar">
    <w:name w:val="Footer Char"/>
    <w:basedOn w:val="DefaultParagraphFont"/>
    <w:link w:val="Footer"/>
    <w:uiPriority w:val="99"/>
    <w:semiHidden/>
    <w:rsid w:val="00B277B2"/>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B277B2"/>
    <w:rPr>
      <w:color w:val="auto"/>
      <w:u w:val="none"/>
    </w:rPr>
  </w:style>
  <w:style w:type="character" w:styleId="FollowedHyperlink">
    <w:name w:val="FollowedHyperlink"/>
    <w:basedOn w:val="DefaultParagraphFont"/>
    <w:uiPriority w:val="99"/>
    <w:semiHidden/>
    <w:rsid w:val="00B277B2"/>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B277B2"/>
    <w:rPr>
      <w:rFonts w:ascii="Times New Roman" w:eastAsiaTheme="majorEastAsia" w:hAnsi="Times New Roman" w:cstheme="majorBidi"/>
      <w:b/>
      <w:bCs/>
      <w:iCs/>
      <w:sz w:val="26"/>
    </w:rPr>
  </w:style>
  <w:style w:type="paragraph" w:styleId="ListParagraph">
    <w:name w:val="List Paragraph"/>
    <w:basedOn w:val="Normal"/>
    <w:uiPriority w:val="34"/>
    <w:rsid w:val="003218D0"/>
    <w:pPr>
      <w:ind w:left="720"/>
      <w:contextualSpacing/>
    </w:pPr>
  </w:style>
  <w:style w:type="paragraph" w:styleId="BalloonText">
    <w:name w:val="Balloon Text"/>
    <w:basedOn w:val="Normal"/>
    <w:link w:val="BalloonTextChar"/>
    <w:uiPriority w:val="99"/>
    <w:semiHidden/>
    <w:rsid w:val="00E543A1"/>
    <w:rPr>
      <w:rFonts w:ascii="Tahoma" w:hAnsi="Tahoma" w:cs="Tahoma"/>
      <w:sz w:val="16"/>
      <w:szCs w:val="16"/>
    </w:rPr>
  </w:style>
  <w:style w:type="character" w:customStyle="1" w:styleId="BalloonTextChar">
    <w:name w:val="Balloon Text Char"/>
    <w:basedOn w:val="DefaultParagraphFont"/>
    <w:link w:val="BalloonText"/>
    <w:uiPriority w:val="99"/>
    <w:semiHidden/>
    <w:rsid w:val="00E543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kedcapitalism.com/2013/05/richard-alford-the-dutch-disease-and-once-and-future-economic-crises-in-the-us.html" TargetMode="External"/><Relationship Id="rId18" Type="http://schemas.openxmlformats.org/officeDocument/2006/relationships/hyperlink" Target="http://global.wisc.edu/skj/fellows/reports/2004-travel-garber.pdf" TargetMode="External"/><Relationship Id="rId26" Type="http://schemas.openxmlformats.org/officeDocument/2006/relationships/hyperlink" Target="http://www.slate.com/articles/news_and_politics/politics/2012/01/canadian_tar_sands_is_our_neighbor_to_the_north_becoming_a_jingoistic_petro_state_.html" TargetMode="External"/><Relationship Id="rId39" Type="http://schemas.openxmlformats.org/officeDocument/2006/relationships/hyperlink" Target="http://www.globaltrends.com/blog/entry/the-resource-curse-and-development-mongolia-revisited" TargetMode="External"/><Relationship Id="rId21" Type="http://schemas.openxmlformats.org/officeDocument/2006/relationships/hyperlink" Target="http://drezner.foreignpolicy.com/posts/2013/05/06/will_energy_abundance_destabilize_world_politics" TargetMode="External"/><Relationship Id="rId34" Type="http://schemas.openxmlformats.org/officeDocument/2006/relationships/hyperlink" Target="http://muse.jhu.edu/journals/world_politics/v051/51.2er_karl.html" TargetMode="External"/><Relationship Id="rId42" Type="http://schemas.openxmlformats.org/officeDocument/2006/relationships/hyperlink" Target="http://www.economist.com/blogs/americasview/2012/11/felipe-calder%C3%B3n-his-presidency-mexico" TargetMode="External"/><Relationship Id="rId47" Type="http://schemas.openxmlformats.org/officeDocument/2006/relationships/hyperlink" Target="http://muse.jhu.edu/journals/world_politics/v051/51.2er_karl.html" TargetMode="External"/><Relationship Id="rId50" Type="http://schemas.openxmlformats.org/officeDocument/2006/relationships/hyperlink" Target="http://muse.jhu.edu/journals/world_politics/v051/51.2er_karl.html" TargetMode="External"/><Relationship Id="rId55"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energytrendsinsider.com/2012/06/07/will-dutch-disease-follow-on-the-american-energy-boom/" TargetMode="External"/><Relationship Id="rId17" Type="http://schemas.openxmlformats.org/officeDocument/2006/relationships/hyperlink" Target="http://www.bloomberg.com/news/2012-07-11/what-the-u-s-can-learn-from-australia-s-coal-mines.html" TargetMode="External"/><Relationship Id="rId25" Type="http://schemas.openxmlformats.org/officeDocument/2006/relationships/hyperlink" Target="http://aidwatchers.com/2009/12/the-effects-of-foreign-aid-dutch-disease/" TargetMode="External"/><Relationship Id="rId33" Type="http://schemas.openxmlformats.org/officeDocument/2006/relationships/hyperlink" Target="http://econweb.umd.edu/~betancourt/development/oil%20democracy.aug.2012.pdf" TargetMode="External"/><Relationship Id="rId38" Type="http://schemas.openxmlformats.org/officeDocument/2006/relationships/hyperlink" Target="http://www.ipsnews.net/2008/11/economy-brazil-crisis-delays-threat-of-venezuelan-disease/" TargetMode="External"/><Relationship Id="rId46" Type="http://schemas.openxmlformats.org/officeDocument/2006/relationships/hyperlink" Target="http://muse.jhu.edu/journals/world_politics/v051/51.2er_karl.html" TargetMode="External"/><Relationship Id="rId2" Type="http://schemas.openxmlformats.org/officeDocument/2006/relationships/customXml" Target="../customXml/item2.xml"/><Relationship Id="rId16" Type="http://schemas.openxmlformats.org/officeDocument/2006/relationships/hyperlink" Target="http://www.eenews.net/stories/1059965497" TargetMode="External"/><Relationship Id="rId20" Type="http://schemas.openxmlformats.org/officeDocument/2006/relationships/hyperlink" Target="http://www.economist.com/node/16964094" TargetMode="External"/><Relationship Id="rId29" Type="http://schemas.openxmlformats.org/officeDocument/2006/relationships/hyperlink" Target="http://muse.jhu.edu/journals/world_politics/v051/51.2er_karl.html" TargetMode="External"/><Relationship Id="rId41" Type="http://schemas.openxmlformats.org/officeDocument/2006/relationships/hyperlink" Target="http://www.networkideas.org/featart/jan2010/dutch_disease.pdf" TargetMode="External"/><Relationship Id="rId54" Type="http://schemas.openxmlformats.org/officeDocument/2006/relationships/hyperlink" Target="http://www.theglobeandmail.com/report-on-business/economy/canada-competes/the-good-news-is-manufacturing-is-not-victim-of-dutch-disease-studies/article9332646/"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2.fiu.edu/~ganapati/6838/02_15_10_Moyo.pdf" TargetMode="External"/><Relationship Id="rId24" Type="http://schemas.openxmlformats.org/officeDocument/2006/relationships/hyperlink" Target="http://www.ascecuba.org/publications/proceedings/volume19/pdfs/orro.pdf" TargetMode="External"/><Relationship Id="rId32" Type="http://schemas.openxmlformats.org/officeDocument/2006/relationships/hyperlink" Target="http://charleston-gazette.vlex.com/vid/petropolitics-oil-vs-freedom-64256962" TargetMode="External"/><Relationship Id="rId37" Type="http://schemas.openxmlformats.org/officeDocument/2006/relationships/hyperlink" Target="http://www.guardian.co.uk/environment/2010/aug/05/brazil-environmental-superpower" TargetMode="External"/><Relationship Id="rId40" Type="http://schemas.openxmlformats.org/officeDocument/2006/relationships/hyperlink" Target="http://www.washingtonpost.com/blogs/wonkblog/wp/2013/03/19/u-s-oil-production-is-booming-heres-the-catch/" TargetMode="External"/><Relationship Id="rId45" Type="http://schemas.openxmlformats.org/officeDocument/2006/relationships/hyperlink" Target="http://muse.jhu.edu/journals/world_politics/v051/51.2er_karl.html" TargetMode="External"/><Relationship Id="rId53" Type="http://schemas.openxmlformats.org/officeDocument/2006/relationships/hyperlink" Target="http://business.financialpost.com/2012/09/07/carney-squashes-dutch-disease-diagnosis/" TargetMode="External"/><Relationship Id="rId58"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online.wsj.com/article/SB123758895999200083.html2" TargetMode="External"/><Relationship Id="rId23" Type="http://schemas.openxmlformats.org/officeDocument/2006/relationships/hyperlink" Target="http://www.ascecuba.org/publications/proceedings/volume19/pdfs/orro.pdf" TargetMode="External"/><Relationship Id="rId28" Type="http://schemas.openxmlformats.org/officeDocument/2006/relationships/hyperlink" Target="http://www.ogj.com/articles/print/volume-104/issue-41/general-interest/intoxicated-by-high-oil-prices-political-dutch-disease-afflicting-the-kremlin.html" TargetMode="External"/><Relationship Id="rId36" Type="http://schemas.openxmlformats.org/officeDocument/2006/relationships/hyperlink" Target="http://www.spiegel.de/international/world/good-governance-series-how-brazil-became-a-model-nation-a-843591.html" TargetMode="External"/><Relationship Id="rId49" Type="http://schemas.openxmlformats.org/officeDocument/2006/relationships/hyperlink" Target="http://muse.jhu.edu/journals/world_politics/v051/51.2er_karl.html" TargetMode="External"/><Relationship Id="rId57"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www.imf.org/external/pubs/ft/fandd/basics/dutch.htm" TargetMode="External"/><Relationship Id="rId31" Type="http://schemas.openxmlformats.org/officeDocument/2006/relationships/hyperlink" Target="http://oep.oxfordjournals.org/content/61/4/727.full.pdf+html" TargetMode="External"/><Relationship Id="rId44" Type="http://schemas.openxmlformats.org/officeDocument/2006/relationships/hyperlink" Target="http://muse.jhu.edu/journals/world_politics/v051/51.2er_karl.html" TargetMode="External"/><Relationship Id="rId52" Type="http://schemas.openxmlformats.org/officeDocument/2006/relationships/hyperlink" Target="http://muse.jhu.edu/journals/world_politics/v051/51.2er_karl.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koreatimes.co.kr/www/news/opinon/2009/09/137_51595.html" TargetMode="External"/><Relationship Id="rId22" Type="http://schemas.openxmlformats.org/officeDocument/2006/relationships/hyperlink" Target="http://econweb.umd.edu/~betancourt/development/oil%20democracy.aug.2012.pdf" TargetMode="External"/><Relationship Id="rId27" Type="http://schemas.openxmlformats.org/officeDocument/2006/relationships/hyperlink" Target="http://muse.jhu.edu/journals/world_politics/v051/51.2er_karl.html" TargetMode="External"/><Relationship Id="rId30" Type="http://schemas.openxmlformats.org/officeDocument/2006/relationships/hyperlink" Target="http://muse.jhu.edu/journals/world_politics/v051/51.2er_karl.html" TargetMode="External"/><Relationship Id="rId35" Type="http://schemas.openxmlformats.org/officeDocument/2006/relationships/hyperlink" Target="http://www.spiegel.de/international/world/good-governance-series-how-brazil-became-a-model-nation-a-843591.html" TargetMode="External"/><Relationship Id="rId43" Type="http://schemas.openxmlformats.org/officeDocument/2006/relationships/hyperlink" Target="https://mninews.marketnews.com/index.php/mexico-links-china-tied-competitiveness-not-commodities?q=content/mexico-links-china-tied-competitiveness-not-commodities" TargetMode="External"/><Relationship Id="rId48" Type="http://schemas.openxmlformats.org/officeDocument/2006/relationships/hyperlink" Target="http://muse.jhu.edu/journals/world_politics/v051/51.2er_karl.html"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muse.jhu.edu/journals/world_politics/v051/51.2er_karl.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rovero\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F2252110338446ABD6C429D3C98946D"/>
        <w:category>
          <w:name w:val="General"/>
          <w:gallery w:val="placeholder"/>
        </w:category>
        <w:types>
          <w:type w:val="bbPlcHdr"/>
        </w:types>
        <w:behaviors>
          <w:behavior w:val="content"/>
        </w:behaviors>
        <w:guid w:val="{0CC91A6B-8316-4F78-AB2E-1B07FFE5BE03}"/>
      </w:docPartPr>
      <w:docPartBody>
        <w:p w:rsidR="0047092C" w:rsidRDefault="003F1831" w:rsidP="003F1831">
          <w:pPr>
            <w:pStyle w:val="BF2252110338446ABD6C429D3C98946D"/>
          </w:pPr>
          <w:r>
            <w:t>[Type the company name]</w:t>
          </w:r>
        </w:p>
      </w:docPartBody>
    </w:docPart>
    <w:docPart>
      <w:docPartPr>
        <w:name w:val="A4670E33420241C987530FC6B9716CF4"/>
        <w:category>
          <w:name w:val="General"/>
          <w:gallery w:val="placeholder"/>
        </w:category>
        <w:types>
          <w:type w:val="bbPlcHdr"/>
        </w:types>
        <w:behaviors>
          <w:behavior w:val="content"/>
        </w:behaviors>
        <w:guid w:val="{06152544-C6BC-4B1B-ADFB-B7B7FD1CE32E}"/>
      </w:docPartPr>
      <w:docPartBody>
        <w:p w:rsidR="0047092C" w:rsidRDefault="003F1831" w:rsidP="003F1831">
          <w:pPr>
            <w:pStyle w:val="A4670E33420241C987530FC6B9716CF4"/>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831"/>
    <w:rsid w:val="003F1831"/>
    <w:rsid w:val="0047092C"/>
    <w:rsid w:val="006307E1"/>
    <w:rsid w:val="00930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2252110338446ABD6C429D3C98946D">
    <w:name w:val="BF2252110338446ABD6C429D3C98946D"/>
    <w:rsid w:val="003F1831"/>
  </w:style>
  <w:style w:type="paragraph" w:customStyle="1" w:styleId="A4670E33420241C987530FC6B9716CF4">
    <w:name w:val="A4670E33420241C987530FC6B9716CF4"/>
    <w:rsid w:val="003F183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2252110338446ABD6C429D3C98946D">
    <w:name w:val="BF2252110338446ABD6C429D3C98946D"/>
    <w:rsid w:val="003F1831"/>
  </w:style>
  <w:style w:type="paragraph" w:customStyle="1" w:styleId="A4670E33420241C987530FC6B9716CF4">
    <w:name w:val="A4670E33420241C987530FC6B9716CF4"/>
    <w:rsid w:val="003F18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309</TotalTime>
  <Pages>90</Pages>
  <Words>39086</Words>
  <Characters>222791</Characters>
  <Application>Microsoft Office Word</Application>
  <DocSecurity>0</DocSecurity>
  <Lines>1856</Lines>
  <Paragraphs>522</Paragraphs>
  <ScaleCrop>false</ScaleCrop>
  <HeadingPairs>
    <vt:vector size="2" baseType="variant">
      <vt:variant>
        <vt:lpstr>Title</vt:lpstr>
      </vt:variant>
      <vt:variant>
        <vt:i4>1</vt:i4>
      </vt:variant>
    </vt:vector>
  </HeadingPairs>
  <TitlesOfParts>
    <vt:vector size="1" baseType="lpstr">
      <vt:lpstr>Brovero-Lundeen – Dutch Disease</vt:lpstr>
    </vt:vector>
  </TitlesOfParts>
  <Company>Gonzaga Debate Institute 13</Company>
  <LinksUpToDate>false</LinksUpToDate>
  <CharactersWithSpaces>261355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Brovero-Lundeen – Dutch Disease</dc:title>
  <dc:creator>Adrienne Brovero (abrovero)</dc:creator>
  <cp:lastModifiedBy>Adrienne Brovero (abrovero)</cp:lastModifiedBy>
  <cp:revision>42</cp:revision>
  <dcterms:created xsi:type="dcterms:W3CDTF">2013-07-13T14:19:00Z</dcterms:created>
  <dcterms:modified xsi:type="dcterms:W3CDTF">2013-07-17T02:43:00Z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