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35BF" w:rsidRDefault="005235BF" w:rsidP="005235BF">
      <w:pPr>
        <w:pStyle w:val="Heading1"/>
      </w:pPr>
      <w:r>
        <w:t>Notes</w:t>
      </w:r>
      <w:r w:rsidR="00BF75EC">
        <w:t xml:space="preserve"> from Jacob Hurwitz</w:t>
      </w:r>
    </w:p>
    <w:p w:rsidR="005B06DE" w:rsidRDefault="005B06DE" w:rsidP="005B06DE"/>
    <w:p w:rsidR="005B06DE" w:rsidRDefault="005B06DE" w:rsidP="00BF75EC">
      <w:pPr>
        <w:pStyle w:val="Heading4"/>
      </w:pPr>
      <w:r>
        <w:t>There are two different scenarios in this file</w:t>
      </w:r>
    </w:p>
    <w:p w:rsidR="005B06DE" w:rsidRDefault="005B06DE" w:rsidP="00BF75EC">
      <w:pPr>
        <w:pStyle w:val="Heading4"/>
      </w:pPr>
      <w:r>
        <w:t>1 – energy reform – this is for every affirmative that does not involve PEMEX reform. The story is that Nieto’s energy reform plan will pass now because he’s spending all of his political capital on it. The plan disrupts his strategy by introducing a new issue, poisoning the well for cooperation and derailing energy reform. Energy reform is key to the economy, stability, etc (more impacts can be found in the mexico oil aff)</w:t>
      </w:r>
    </w:p>
    <w:p w:rsidR="005B06DE" w:rsidRDefault="005B06DE" w:rsidP="00BF75EC">
      <w:pPr>
        <w:pStyle w:val="Heading4"/>
      </w:pPr>
      <w:r>
        <w:t xml:space="preserve">2 – fiscal reform – this is for affirmatives that involve PEMEX reform. The story is that Nieto will push a politically palatable version of energy reform, the plan makes it a political firestorm which derails fiscal reform. Fiscal reform is key to the economy and turns the aff. </w:t>
      </w:r>
    </w:p>
    <w:p w:rsidR="005B06DE" w:rsidRDefault="005B06DE" w:rsidP="00BF75EC">
      <w:pPr>
        <w:pStyle w:val="Heading4"/>
      </w:pPr>
    </w:p>
    <w:p w:rsidR="005B06DE" w:rsidRPr="005B06DE" w:rsidRDefault="005B06DE" w:rsidP="00BF75EC">
      <w:pPr>
        <w:pStyle w:val="Heading4"/>
      </w:pPr>
      <w:r>
        <w:t xml:space="preserve">The aff can use the aff answers at the bottom of the file as well as </w:t>
      </w:r>
      <w:r w:rsidR="007800FB">
        <w:t>evidence from the scenario the neg didn’</w:t>
      </w:r>
      <w:r w:rsidR="005C2A5C">
        <w:t>t read. For example, the energy reform uniqueness evidence can act as thumpers if the neg read the fiscal reform scenario</w:t>
      </w:r>
    </w:p>
    <w:p w:rsidR="000022F2" w:rsidRDefault="00CB6EB2" w:rsidP="005235BF">
      <w:pPr>
        <w:pStyle w:val="Heading1"/>
      </w:pPr>
      <w:r>
        <w:lastRenderedPageBreak/>
        <w:t>1nc E</w:t>
      </w:r>
      <w:r w:rsidR="005235BF">
        <w:t xml:space="preserve">nergy </w:t>
      </w:r>
      <w:r>
        <w:t>R</w:t>
      </w:r>
      <w:r w:rsidR="008013E5">
        <w:t xml:space="preserve">eform </w:t>
      </w:r>
      <w:r>
        <w:t>S</w:t>
      </w:r>
      <w:r w:rsidR="005235BF">
        <w:t>cenario</w:t>
      </w:r>
    </w:p>
    <w:p w:rsidR="005235BF" w:rsidRDefault="005235BF" w:rsidP="005235BF"/>
    <w:p w:rsidR="005235BF" w:rsidRPr="005235BF" w:rsidRDefault="005235BF" w:rsidP="00CB6EB2">
      <w:pPr>
        <w:pStyle w:val="Heading4"/>
      </w:pPr>
      <w:r w:rsidRPr="005235BF">
        <w:t xml:space="preserve">Nieto’s energy reform will pass, but it will require all </w:t>
      </w:r>
      <w:r>
        <w:t>his political capital</w:t>
      </w:r>
    </w:p>
    <w:p w:rsidR="005235BF" w:rsidRDefault="005235BF" w:rsidP="005235BF">
      <w:pPr>
        <w:rPr>
          <w:rStyle w:val="StyleStyleBold12pt"/>
        </w:rPr>
      </w:pPr>
      <w:r>
        <w:rPr>
          <w:rStyle w:val="StyleStyleBold12pt"/>
        </w:rPr>
        <w:t xml:space="preserve">Hernandez, School of International and Public Affairs at Columbia University, 6/20/13 </w:t>
      </w:r>
      <w:r>
        <w:t>— [Maria Jose, Associate, Latin America at Eurasia Group, Columbia University - School of International and Public Affairs Master in Public Administration, International Finance and Economic Policy, 2013,( “Politics and Oil: Mexico's Road to Reform”, 6-20-13, Available Online at http://eurasia.foreignpolicy.com/posts/2013/06/20/politics_and_oil_mexicos_road_to_reform, Accessed on 6/27/13][SP]</w:t>
      </w:r>
    </w:p>
    <w:p w:rsidR="005235BF" w:rsidRDefault="005235BF" w:rsidP="005235BF">
      <w:r>
        <w:rPr>
          <w:rStyle w:val="StyleBoldUnderline"/>
        </w:rPr>
        <w:t xml:space="preserve">Is Mexico finally on the verge of a historic reform push? </w:t>
      </w:r>
      <w:r>
        <w:rPr>
          <w:rStyle w:val="Emphasis"/>
        </w:rPr>
        <w:t>Expectations are on the rise, and for good reason.</w:t>
      </w:r>
      <w:r>
        <w:t xml:space="preserve"> In office just over six months, President Enrique Peña </w:t>
      </w:r>
      <w:r>
        <w:rPr>
          <w:rStyle w:val="StyleBoldUnderline"/>
        </w:rPr>
        <w:t>Nieto has taken steps that suggest he is serious about pushing through policy changes meant to, among other things, improve the quality of an education system</w:t>
      </w:r>
      <w:r>
        <w:t xml:space="preserve"> that produces students who score lower than their counterparts in all other OECD countries in reading, math, and science, </w:t>
      </w:r>
      <w:r>
        <w:rPr>
          <w:rStyle w:val="StyleBoldUnderline"/>
        </w:rPr>
        <w:t>and to open the country's lucrative telecommunications sector</w:t>
      </w:r>
      <w:r>
        <w:t xml:space="preserve">, which could lower prices for millions of Mexican consumers. </w:t>
      </w:r>
      <w:r>
        <w:rPr>
          <w:rStyle w:val="StyleBoldUnderline"/>
        </w:rPr>
        <w:t xml:space="preserve">The government is also pushing </w:t>
      </w:r>
      <w:r>
        <w:t xml:space="preserve">for a state and local fiscal responsibility law intended </w:t>
      </w:r>
      <w:r>
        <w:rPr>
          <w:rStyle w:val="StyleBoldUnderline"/>
        </w:rPr>
        <w:t>to prevent governors and local authorities from taking on too much debt</w:t>
      </w:r>
      <w:r>
        <w:t xml:space="preserve">. Peña Nieto's financial reform could also help </w:t>
      </w:r>
      <w:r>
        <w:rPr>
          <w:rStyle w:val="StyleBoldUnderline"/>
        </w:rPr>
        <w:t>promote public access to credit</w:t>
      </w:r>
      <w:r>
        <w:t>. According to data from the World Bank, credit as a percentage of GDP remains at about 26 percent (in 2011), much lower than in Latin American peers like Brazil (61 percent) and Chile (71 percent).</w:t>
      </w:r>
    </w:p>
    <w:p w:rsidR="005235BF" w:rsidRDefault="005235BF" w:rsidP="005235BF">
      <w:pPr>
        <w:rPr>
          <w:rStyle w:val="StyleBoldUnderline"/>
        </w:rPr>
      </w:pPr>
      <w:r>
        <w:rPr>
          <w:rStyle w:val="StyleBoldUnderline"/>
        </w:rPr>
        <w:t>But the highest hurdle, energy reform, has not yet been cleared.</w:t>
      </w:r>
    </w:p>
    <w:p w:rsidR="005235BF" w:rsidRDefault="005235BF" w:rsidP="005235BF">
      <w:r>
        <w:t>In the past decade, Mexico's energy sector has suffered from deteriorating operational, financial, and technological capabilities, sharply lowering production for a vital source of state revenue. Production has fallen from a record 3.4 million barrels per day in 2004 to about 2.5 million today. Faced with rising pensions and health-care bills, the government's high dependency on oil revenues (around 30 percent of total revenues) is becoming increasingly worrisome.</w:t>
      </w:r>
    </w:p>
    <w:p w:rsidR="005235BF" w:rsidRDefault="005235BF" w:rsidP="005235BF">
      <w:r>
        <w:rPr>
          <w:rStyle w:val="StyleBoldUnderline"/>
        </w:rPr>
        <w:t>Given the opportunities it might create and its impact on the broader economy, substantive reform of Mexico's energy sector has also captured the attention of foreign investors.</w:t>
      </w:r>
      <w:r>
        <w:t xml:space="preserve"> In particular, Mexico may have the world's fourth-largest shale deposits, exciting intense investor interest in opportunities for private participation in both offshore and shale plays through profit-sharing agreements (possibly a variant of production-sharing agreements).</w:t>
      </w:r>
    </w:p>
    <w:p w:rsidR="005235BF" w:rsidRDefault="005235BF" w:rsidP="005235BF">
      <w:r>
        <w:rPr>
          <w:rStyle w:val="StyleBoldUnderline"/>
        </w:rPr>
        <w:t>Energy reform would also offer Peña Nieto an important political victory, since he will have succeeded where so many of his predecessors have failed.</w:t>
      </w:r>
      <w:r>
        <w:t xml:space="preserve"> Past attempts have been defeated by a populist commitment to nationalized energy that is written into the Mexican Constitution, limits on investments by state-owned oil company Pemex, the ability of state governments to grab a large share of the industry's resources, Pemex's labyrinthine bureaucracy, assertive labor unions, and politicians who were unwilling to accept the costs and risks that come with change.</w:t>
      </w:r>
    </w:p>
    <w:p w:rsidR="005235BF" w:rsidRDefault="005235BF" w:rsidP="005235BF">
      <w:pPr>
        <w:rPr>
          <w:rStyle w:val="StyleBoldUnderline"/>
        </w:rPr>
      </w:pPr>
      <w:r>
        <w:t xml:space="preserve">The Mexican public has historically opposed the constitutional changes needed for real reform, and it's not clear that this has changed. Recent polling data suggest that 65 percent of Mexicans are aware of the so-called Pact for Mexico, the president's broader reform plan, but there is no public survey on popular attitudes toward the opening of the energy sector to private investment. Yet, </w:t>
      </w:r>
      <w:r w:rsidRPr="00890082">
        <w:rPr>
          <w:u w:val="single"/>
        </w:rPr>
        <w:t xml:space="preserve">this time around, Mexico's president has the demonstrated political will to bring about change, and there are enough </w:t>
      </w:r>
      <w:r w:rsidRPr="00890082">
        <w:rPr>
          <w:u w:val="single"/>
        </w:rPr>
        <w:lastRenderedPageBreak/>
        <w:t>lawmakers within his own party and the major opposition party</w:t>
      </w:r>
      <w:r>
        <w:t xml:space="preserve">, the National Action Party (PAN), </w:t>
      </w:r>
      <w:r w:rsidRPr="00890082">
        <w:rPr>
          <w:u w:val="single"/>
        </w:rPr>
        <w:t>to negotiate a substantive agreement</w:t>
      </w:r>
      <w:r>
        <w:t xml:space="preserve"> by the end of 2013.</w:t>
      </w:r>
    </w:p>
    <w:p w:rsidR="005235BF" w:rsidRDefault="005235BF" w:rsidP="005235BF">
      <w:r>
        <w:rPr>
          <w:rStyle w:val="StyleBoldUnderline"/>
        </w:rPr>
        <w:t xml:space="preserve">That said, there </w:t>
      </w:r>
      <w:r w:rsidRPr="00890082">
        <w:rPr>
          <w:rStyle w:val="StyleBoldUnderline"/>
        </w:rPr>
        <w:t>are a few obstacles Peña</w:t>
      </w:r>
      <w:r>
        <w:rPr>
          <w:rStyle w:val="StyleBoldUnderline"/>
        </w:rPr>
        <w:t xml:space="preserve"> Nieto must overcome. The most underappreciated of these is the need to reform Mexico's electoral politics.</w:t>
      </w:r>
      <w:r>
        <w:t xml:space="preserve"> In early May, the Pact for Mexico survived a challenge from opposition parties when Peña Nieto agreed to allow discussion of electoral reform before September, forcing lawmakers to debate a hotly contested issue just before they take up a crucial energy reform plan that demands goodwill and compromise.</w:t>
      </w:r>
    </w:p>
    <w:p w:rsidR="005235BF" w:rsidRDefault="005235BF" w:rsidP="005235BF">
      <w:r>
        <w:t xml:space="preserve">The Mexican Congress is currently in recess, but </w:t>
      </w:r>
      <w:r>
        <w:rPr>
          <w:rStyle w:val="StyleBoldUnderline"/>
        </w:rPr>
        <w:t>legislators have announced that they will hold at least two extraordinary sessions in July and August to debate some bills left on the table, helping to clear the legislative calendar.</w:t>
      </w:r>
      <w:r>
        <w:t xml:space="preserve"> But electoral reform was not included in the schedule; lawmakers are still in the process of designing it and are probably waiting until after local elections on July 7 to finish drafting their proposal.</w:t>
      </w:r>
    </w:p>
    <w:p w:rsidR="005235BF" w:rsidRDefault="005235BF" w:rsidP="005235BF">
      <w:r>
        <w:rPr>
          <w:rStyle w:val="StyleBoldUnderline"/>
        </w:rPr>
        <w:t>The fight over electoral reform will sharpen the battle lines among the three major parties just as energy reform will require open negotiation among political rivals.</w:t>
      </w:r>
      <w:r>
        <w:t xml:space="preserve"> Some opposition factions want a reform that not only increases transparency in the use of campaign funds, but that also includes major changes to the electoral and political systems. Senators from opposition parties -- the PAN and the Democratic Revolutionary Party (PRD) -- want to introduce a second round in presidential elections and reelection of legislators and mayors, as well as introduce coalition government and chief of cabinet, probably as a way of extracting concessions in exchange for support. A large segment of the ruling Institutional Revolutionary Party (PRI) has long opposed these proposals for fear that a second round would enable the PAN and PRD to organize resistance to a PRI candidate and that an end to term limits for lawmakers and mayors would make it more difficult for the party to enforce discipline among its members. In addition, a system that provides more power for parliament could heighten the risk of gridlock at a crucial moment for reform. As a result, the government is unlikely to accept all these demands.</w:t>
      </w:r>
    </w:p>
    <w:p w:rsidR="005235BF" w:rsidRDefault="005235BF" w:rsidP="005235BF">
      <w:r>
        <w:t xml:space="preserve">In the end, if </w:t>
      </w:r>
      <w:r>
        <w:rPr>
          <w:rStyle w:val="StyleBoldUnderline"/>
        </w:rPr>
        <w:t>the government is as serious as it appears on energy reform</w:t>
      </w:r>
      <w:r>
        <w:t xml:space="preserve">, it will have to compromise on electoral reform. </w:t>
      </w:r>
      <w:r>
        <w:rPr>
          <w:rStyle w:val="Emphasis"/>
        </w:rPr>
        <w:t>Peña Nieto remains committed to keeping things on track</w:t>
      </w:r>
      <w:r>
        <w:t>, and he will probably cede some ground on the electoral front.</w:t>
      </w:r>
    </w:p>
    <w:p w:rsidR="005235BF" w:rsidRDefault="005235BF" w:rsidP="005235BF">
      <w:pPr>
        <w:rPr>
          <w:rStyle w:val="StyleBoldUnderline"/>
        </w:rPr>
      </w:pPr>
      <w:r>
        <w:rPr>
          <w:rStyle w:val="StyleBoldUnderline"/>
        </w:rPr>
        <w:t>That's why odds of success on energy reform remain good, but the next few months will test the new president's political skills.</w:t>
      </w:r>
    </w:p>
    <w:p w:rsidR="005235BF" w:rsidRDefault="005235BF" w:rsidP="005235BF"/>
    <w:p w:rsidR="003559A1" w:rsidRPr="008013E5" w:rsidRDefault="00CB6EB2" w:rsidP="00CB6EB2">
      <w:pPr>
        <w:pStyle w:val="Heading4"/>
      </w:pPr>
      <w:r>
        <w:t>The</w:t>
      </w:r>
      <w:r w:rsidR="003559A1">
        <w:t xml:space="preserve"> plan disrupts Nieto’s carefully determined political strategy</w:t>
      </w:r>
      <w:r w:rsidR="006840A9">
        <w:t xml:space="preserve"> – saps capital</w:t>
      </w:r>
    </w:p>
    <w:p w:rsidR="003559A1" w:rsidRPr="00CB6EB2" w:rsidRDefault="003559A1" w:rsidP="003559A1">
      <w:pPr>
        <w:rPr>
          <w:rStyle w:val="StyleStyleBold12pt"/>
        </w:rPr>
      </w:pPr>
      <w:r>
        <w:rPr>
          <w:rStyle w:val="StyleStyleBold12pt"/>
        </w:rPr>
        <w:t xml:space="preserve">LA Times, </w:t>
      </w:r>
      <w:r w:rsidRPr="00CB6EB2">
        <w:rPr>
          <w:rStyle w:val="StyleStyleBold12pt"/>
        </w:rPr>
        <w:t>12</w:t>
      </w:r>
    </w:p>
    <w:p w:rsidR="003559A1" w:rsidRDefault="003559A1" w:rsidP="003559A1">
      <w:r>
        <w:t>[Tracy Wilkinson and Ken Ellingwood, Los Angeles Times staff writers, July 2</w:t>
      </w:r>
      <w:r>
        <w:rPr>
          <w:vertAlign w:val="superscript"/>
        </w:rPr>
        <w:t>nd</w:t>
      </w:r>
      <w:r>
        <w:t xml:space="preserve"> 2012, “Mexico President-elect Peña Nieto's win is weaker than expected,” </w:t>
      </w:r>
      <w:hyperlink r:id="rId11" w:history="1">
        <w:r>
          <w:rPr>
            <w:rStyle w:val="Hyperlink"/>
          </w:rPr>
          <w:t>http://articles.latimes.com/2012/jul/02/world/la-fg-mexico-election-analysis-20120703</w:t>
        </w:r>
      </w:hyperlink>
      <w:r>
        <w:t>, Accessed 6/28/13, CB]</w:t>
      </w:r>
    </w:p>
    <w:p w:rsidR="003559A1" w:rsidRDefault="003559A1" w:rsidP="003559A1">
      <w:r>
        <w:rPr>
          <w:rStyle w:val="StyleBoldUnderline"/>
        </w:rPr>
        <w:t xml:space="preserve">Mexico's Institutional Revolutionary Party is marching back into the presidential palace </w:t>
      </w:r>
      <w:r>
        <w:t>bolstered by its control of a raft of state governorships and a good standing in Congress.</w:t>
      </w:r>
    </w:p>
    <w:p w:rsidR="003559A1" w:rsidRDefault="003559A1" w:rsidP="003559A1">
      <w:pPr>
        <w:rPr>
          <w:rStyle w:val="StyleBoldUnderline"/>
        </w:rPr>
      </w:pPr>
      <w:r>
        <w:t xml:space="preserve">But </w:t>
      </w:r>
      <w:r>
        <w:rPr>
          <w:rStyle w:val="StyleBoldUnderline"/>
        </w:rPr>
        <w:t>its mandate is much shakier than the party had predicted before Sunday's election, reflecting the nagging suspicions with which many Mexicans regard the PRI and complicating President-elect Enrique Peña Nieto's ability to execute an ambitious reform program.</w:t>
      </w:r>
    </w:p>
    <w:p w:rsidR="003559A1" w:rsidRDefault="003559A1" w:rsidP="003559A1">
      <w:pPr>
        <w:rPr>
          <w:rStyle w:val="StyleBoldUnderline"/>
        </w:rPr>
      </w:pPr>
      <w:r>
        <w:t xml:space="preserve">He will have to negotiate with rival parties, including a newly empowered left, and will not have the free hand he might have expected as he pursues initiatives such as opening up the massive state oil company, Pemex, to foreign investment. </w:t>
      </w:r>
      <w:r>
        <w:rPr>
          <w:rStyle w:val="StyleBoldUnderline"/>
        </w:rPr>
        <w:t>Resistance from the opposition, as well as the old guard of his party and the unions that backed him, could block reforms and condemn Mexico to status quo and economic malaise.</w:t>
      </w:r>
    </w:p>
    <w:p w:rsidR="003559A1" w:rsidRDefault="003559A1" w:rsidP="003559A1">
      <w:r>
        <w:lastRenderedPageBreak/>
        <w:t>"His mandate is clearly weaker than expected," said Carlos Ramirez, a Mexico analyst for the New York-based Eurasia Group.</w:t>
      </w:r>
    </w:p>
    <w:p w:rsidR="003559A1" w:rsidRDefault="003559A1" w:rsidP="003559A1">
      <w:pPr>
        <w:rPr>
          <w:rStyle w:val="StyleBoldUnderline"/>
        </w:rPr>
      </w:pPr>
      <w:r>
        <w:rPr>
          <w:rStyle w:val="StyleBoldUnderline"/>
        </w:rPr>
        <w:t xml:space="preserve">"He will be in a tough spot. The view inside the party was that they were going to win by a landslide.... </w:t>
      </w:r>
      <w:r w:rsidRPr="008013E5">
        <w:rPr>
          <w:rStyle w:val="StyleBoldUnderline"/>
        </w:rPr>
        <w:t>Peña will have to choose his battles</w:t>
      </w:r>
      <w:r>
        <w:rPr>
          <w:rStyle w:val="StyleBoldUnderline"/>
        </w:rPr>
        <w:t xml:space="preserve"> because he's likely to encounter resistance from within his coalition."</w:t>
      </w:r>
    </w:p>
    <w:p w:rsidR="005235BF" w:rsidRDefault="005235BF" w:rsidP="005235BF"/>
    <w:p w:rsidR="003559A1" w:rsidRPr="002C3A55" w:rsidRDefault="003559A1" w:rsidP="00CB6EB2">
      <w:pPr>
        <w:pStyle w:val="Heading4"/>
      </w:pPr>
      <w:r w:rsidRPr="002C3A55">
        <w:t>Energy reforms are key to reverse declining production that kills the US economy, destabilizes Mexico and spills over regionally</w:t>
      </w:r>
    </w:p>
    <w:p w:rsidR="003559A1" w:rsidRPr="008D7AB6" w:rsidRDefault="003559A1" w:rsidP="003559A1">
      <w:pPr>
        <w:rPr>
          <w:rStyle w:val="StyleStyleBold12pt"/>
        </w:rPr>
      </w:pPr>
      <w:r w:rsidRPr="00CB6EB2">
        <w:rPr>
          <w:rStyle w:val="StyleStyleBold12pt"/>
        </w:rPr>
        <w:t>Wood, Mexico Institute Director at the Woodrow Wilson International Center for Scholars, 9</w:t>
      </w:r>
      <w:r>
        <w:rPr>
          <w:b/>
        </w:rPr>
        <w:t xml:space="preserve"> </w:t>
      </w:r>
      <w:r w:rsidRPr="008D7AB6">
        <w:t>(Duncan Wood, Office of the William E. Simon Chair at the Center for Strategic and International Studies, “Cantarell, Mexico's Economy and Interdependence,” November 30th, 2009. http://csis.org/blog/cantarell-mexicos-economy-and-interdependence)</w:t>
      </w:r>
    </w:p>
    <w:p w:rsidR="003559A1" w:rsidRDefault="003559A1" w:rsidP="003559A1">
      <w:r>
        <w:t xml:space="preserve"> The story of how Mexico reached this crisis point is by now well known. </w:t>
      </w:r>
      <w:r w:rsidRPr="008D7AB6">
        <w:rPr>
          <w:rStyle w:val="StyleBoldUnderline"/>
        </w:rPr>
        <w:t>Underinvestment, complacency and poor management of the sector, combined with a refusal on the part of the political elite to embrace the prospect of private or foreign investment in PEMEX has meant that the country has failed to develop other oil fields</w:t>
      </w:r>
      <w:r>
        <w:t xml:space="preserve"> </w:t>
      </w:r>
      <w:r w:rsidRPr="000868D5">
        <w:rPr>
          <w:u w:val="single"/>
        </w:rPr>
        <w:t>and is unable to reach the vast majority of its remaining reserves in the deep waters of the Gulf</w:t>
      </w:r>
      <w:r>
        <w:t xml:space="preserve">. And this, of course, is only one of a multitude of problems facing the country at the present time. </w:t>
      </w:r>
      <w:r w:rsidRPr="008D7AB6">
        <w:rPr>
          <w:rStyle w:val="StyleBoldUnderline"/>
        </w:rPr>
        <w:t>Public insecurity, unacceptable levels of poverty, a lack of infrastructure, low competitiveness and failing fiscal policies are the order of the day in Mexico, and the crisis in oil production only serves to compound these problems.</w:t>
      </w:r>
      <w:r w:rsidRPr="006E4476">
        <w:rPr>
          <w:rStyle w:val="StyleBoldUnderline"/>
          <w:sz w:val="12"/>
        </w:rPr>
        <w:t>¶</w:t>
      </w:r>
      <w:r>
        <w:rPr>
          <w:rStyle w:val="StyleBoldUnderline"/>
          <w:sz w:val="12"/>
        </w:rPr>
        <w:t xml:space="preserve"> </w:t>
      </w:r>
      <w:r>
        <w:t xml:space="preserve">What is less discussed is that </w:t>
      </w:r>
      <w:r w:rsidRPr="000868D5">
        <w:rPr>
          <w:u w:val="single"/>
        </w:rPr>
        <w:t>the crisis caused by the fall in oil production</w:t>
      </w:r>
      <w:r>
        <w:t xml:space="preserve"> in Mexico </w:t>
      </w:r>
      <w:r w:rsidRPr="000868D5">
        <w:rPr>
          <w:u w:val="single"/>
        </w:rPr>
        <w:t>has consequences that go far beyond PEMEX and the Mexican government</w:t>
      </w:r>
      <w:r>
        <w:t xml:space="preserve">. </w:t>
      </w:r>
      <w:r w:rsidRPr="008D7AB6">
        <w:rPr>
          <w:rStyle w:val="StyleBoldUnderline"/>
        </w:rPr>
        <w:t>The fall in oil production is accelerating, which means that Mexico will become a net importer of oil earlier than most people had predicted.</w:t>
      </w:r>
      <w:r>
        <w:t xml:space="preserve"> </w:t>
      </w:r>
      <w:r w:rsidRPr="000868D5">
        <w:rPr>
          <w:u w:val="single"/>
        </w:rPr>
        <w:t>This has far-reaching consequences for PEMEX’s financial health and for government revenues, but also for the Mexican economy and jobs</w:t>
      </w:r>
      <w:r w:rsidRPr="002C3A55">
        <w:rPr>
          <w:rStyle w:val="StyleBoldUnderline"/>
        </w:rPr>
        <w:t xml:space="preserve">. Mexico is more likely to need to borrow from global financial markets, is more likely to produce ever more migrants who leave the country to seek out opportunities in the United States, </w:t>
      </w:r>
      <w:r w:rsidRPr="002C3A55">
        <w:rPr>
          <w:rStyle w:val="StyleBoldUnderline"/>
          <w:u w:val="none"/>
        </w:rPr>
        <w:t>and</w:t>
      </w:r>
      <w:r>
        <w:t xml:space="preserve"> </w:t>
      </w:r>
      <w:r w:rsidRPr="002C3A55">
        <w:rPr>
          <w:u w:val="single"/>
        </w:rPr>
        <w:t>young men</w:t>
      </w:r>
      <w:r>
        <w:t xml:space="preserve"> in particular </w:t>
      </w:r>
      <w:r w:rsidRPr="002C3A55">
        <w:rPr>
          <w:u w:val="single"/>
        </w:rPr>
        <w:t>who face a pessimistic economic future are ever more likely to turn to the narcotics industry</w:t>
      </w:r>
      <w:r>
        <w:t xml:space="preserve"> as an alternative.</w:t>
      </w:r>
      <w:r w:rsidRPr="006E4476">
        <w:rPr>
          <w:sz w:val="12"/>
        </w:rPr>
        <w:t>¶</w:t>
      </w:r>
      <w:r>
        <w:rPr>
          <w:sz w:val="12"/>
        </w:rPr>
        <w:t xml:space="preserve"> </w:t>
      </w:r>
      <w:r w:rsidRPr="000868D5">
        <w:t>These problems will impact upon the United States. First the dependable source of oil that has been Mexico since the 1970s will no longer be there.</w:t>
      </w:r>
      <w:r>
        <w:t xml:space="preserve"> Luckily other countries in the hemisphere (namely Canada and Brazil) are ready to replace Mexican barrels with their own. Other problems will prove more intractable and pose longer term challenges to the US. </w:t>
      </w:r>
      <w:r w:rsidRPr="008D7AB6">
        <w:rPr>
          <w:rStyle w:val="StyleBoldUnderline"/>
        </w:rPr>
        <w:t>The failure on the part of the Mexican economy to produce jobs and the consequent rise in migration and the drugs trade will have immediate and long-lasting effects on the US.</w:t>
      </w:r>
      <w:r>
        <w:t xml:space="preserve"> It is time therefore to stop seeing the problems in Mexican oil as only Mexican in nature; and common solutions must be sought to assuage the symptoms that arise. </w:t>
      </w:r>
      <w:r w:rsidRPr="006E4476">
        <w:rPr>
          <w:sz w:val="12"/>
        </w:rPr>
        <w:t>¶</w:t>
      </w:r>
      <w:r>
        <w:rPr>
          <w:sz w:val="12"/>
        </w:rPr>
        <w:t xml:space="preserve"> </w:t>
      </w:r>
      <w:r>
        <w:t xml:space="preserve">Now more than ever </w:t>
      </w:r>
      <w:r w:rsidRPr="000868D5">
        <w:rPr>
          <w:u w:val="single"/>
        </w:rPr>
        <w:t>it is imperative that Mexico’s development is seen as a North American rather than a Mexican challenge</w:t>
      </w:r>
      <w:r>
        <w:t xml:space="preserve">. The hundreds of millions of dollars that are being spent on the Merida Initiative are but only part of the solution. Greater spending on infrastructure, on the agricultural sector, on alternative, renewable sources of energy and on improving Mexico’s overall competitiveness will benefit not only Mexico, but also the United States at the local, state and national levels. </w:t>
      </w:r>
      <w:r w:rsidRPr="000868D5">
        <w:rPr>
          <w:u w:val="single"/>
        </w:rPr>
        <w:t>Border states are anxious to see a reduction in violence that increasingly spills over</w:t>
      </w:r>
      <w:r>
        <w:t xml:space="preserve"> to their side of the Rio Bravo, California desperately needs new sources of renewable energy that can readily be found (given the right level of investment) in Baja California, and across the US there is a desire to see less illegal immigration. </w:t>
      </w:r>
      <w:r w:rsidRPr="000868D5">
        <w:rPr>
          <w:u w:val="single"/>
        </w:rPr>
        <w:t>An even more important factor to consider is the interdependence of the US economy with Mexico. Economic losses in Mexico mean losses for American investors; the failure of Mexican firms means interruptions in the production chains that form the heart of NAFTA; and political and economic insecurity in Mexico impacts negatively on US economic growth</w:t>
      </w:r>
      <w:r>
        <w:t xml:space="preserve">. </w:t>
      </w:r>
    </w:p>
    <w:p w:rsidR="003559A1" w:rsidRDefault="003559A1" w:rsidP="003559A1"/>
    <w:p w:rsidR="003559A1" w:rsidRPr="002C3A55" w:rsidRDefault="003559A1" w:rsidP="00CB6EB2">
      <w:pPr>
        <w:pStyle w:val="Heading4"/>
      </w:pPr>
      <w:r>
        <w:t>Regional instability goes nuclear</w:t>
      </w:r>
    </w:p>
    <w:p w:rsidR="003559A1" w:rsidRPr="002C3A55" w:rsidRDefault="003559A1" w:rsidP="003559A1">
      <w:r w:rsidRPr="00CB6EB2">
        <w:rPr>
          <w:rStyle w:val="StyleStyleBold12pt"/>
        </w:rPr>
        <w:t>Rochlin, Okanagan political science professor, 94</w:t>
      </w:r>
      <w:r>
        <w:t>, (James Rochlin, “</w:t>
      </w:r>
      <w:r w:rsidRPr="004B7461">
        <w:t>“Discovering the Americas: the evolution of Canadian foreign policy towards Latin America,” p. 130-131)</w:t>
      </w:r>
    </w:p>
    <w:p w:rsidR="003559A1" w:rsidRPr="00E22ACC" w:rsidRDefault="003559A1" w:rsidP="003559A1">
      <w:r w:rsidRPr="00E22ACC">
        <w:t xml:space="preserve">While there were economic motivations for Canadian policy in Central America, security considerations were perhaps more important. Canada possessed an interest in promoting stability in the face of a potential decline of U.S. hegemony in the Americas. Perceptions of declining U.S. influence in the region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were linked to the prospect of explosive events occurring in the hemisphere. Hence, </w:t>
      </w:r>
      <w:r w:rsidRPr="00CB6EB2">
        <w:rPr>
          <w:rStyle w:val="StyleBoldUnderline"/>
        </w:rPr>
        <w:t>the Central American imbroglio was viewed as a fuse which could ignite a cataclysmic process throughout the region. Analysts at the time worried that in a worst-case scenario, instability created by a regional war, beginning in Central America and spreading elsewhere in Latin America, might preoccupy Washington to the extent that the United States would be unable to perform adequately its important hegemonic role in the international arena – a concern expressed by the director of research for Canada’s Standing Committee Report on Central America. It was feared that such a predicament could generate increased global instability and perhaps even a hegemonic war.</w:t>
      </w:r>
      <w:r w:rsidRPr="00E22ACC">
        <w:t xml:space="preserve"> This is one of the motivations which led Canada to become involved in efforts at regional conflict resolution, such as Contadora, as will be discussed in the next chapter.</w:t>
      </w:r>
    </w:p>
    <w:p w:rsidR="003559A1" w:rsidRPr="006F5E0E" w:rsidRDefault="003559A1" w:rsidP="003559A1"/>
    <w:p w:rsidR="003559A1" w:rsidRPr="002C3A55" w:rsidRDefault="003559A1" w:rsidP="003559A1"/>
    <w:p w:rsidR="005235BF" w:rsidRDefault="005235BF" w:rsidP="005235BF"/>
    <w:p w:rsidR="005235BF" w:rsidRDefault="00CB6EB2" w:rsidP="005235BF">
      <w:pPr>
        <w:pStyle w:val="Heading1"/>
      </w:pPr>
      <w:r>
        <w:lastRenderedPageBreak/>
        <w:t>1nc F</w:t>
      </w:r>
      <w:r w:rsidR="005235BF">
        <w:t xml:space="preserve">iscal </w:t>
      </w:r>
      <w:r>
        <w:t>R</w:t>
      </w:r>
      <w:r w:rsidR="008013E5">
        <w:t xml:space="preserve">eform </w:t>
      </w:r>
      <w:r>
        <w:t>S</w:t>
      </w:r>
      <w:r w:rsidR="005235BF">
        <w:t>cenario</w:t>
      </w:r>
    </w:p>
    <w:p w:rsidR="005235BF" w:rsidRDefault="005235BF" w:rsidP="005235BF"/>
    <w:p w:rsidR="005235BF" w:rsidRPr="005235BF" w:rsidRDefault="005235BF" w:rsidP="00CB6EB2">
      <w:pPr>
        <w:pStyle w:val="Heading4"/>
      </w:pPr>
      <w:r>
        <w:t>Nieto’s fiscal reform will pass now, but his capital’s key</w:t>
      </w:r>
    </w:p>
    <w:p w:rsidR="005235BF" w:rsidRPr="00566CDD" w:rsidRDefault="005235BF" w:rsidP="005235BF">
      <w:r w:rsidRPr="00566CDD">
        <w:rPr>
          <w:rStyle w:val="StyleStyleBold12pt"/>
        </w:rPr>
        <w:t>Schtulmann, Emerging Markets Political Risk Analysis</w:t>
      </w:r>
      <w:r>
        <w:rPr>
          <w:rStyle w:val="StyleStyleBold12pt"/>
        </w:rPr>
        <w:t xml:space="preserve"> president</w:t>
      </w:r>
      <w:r w:rsidRPr="00566CDD">
        <w:rPr>
          <w:rStyle w:val="StyleStyleBold12pt"/>
        </w:rPr>
        <w:t>, and Broholm, EMPRA Mexican politics analyst, 2/18</w:t>
      </w:r>
      <w:r w:rsidR="008A066B">
        <w:rPr>
          <w:rStyle w:val="StyleStyleBold12pt"/>
        </w:rPr>
        <w:t>/13</w:t>
      </w:r>
      <w:r w:rsidRPr="00566CDD">
        <w:t xml:space="preserve"> (</w:t>
      </w:r>
      <w:r>
        <w:t xml:space="preserve">Alejandro Schtulmann and </w:t>
      </w:r>
      <w:r w:rsidRPr="00566CDD">
        <w:t>Sergio Broholm</w:t>
      </w:r>
      <w:r>
        <w:t xml:space="preserve">, </w:t>
      </w:r>
      <w:r w:rsidRPr="00566CDD">
        <w:t xml:space="preserve">2/18/13, EconoMonitor, “Mexico’s Tax Reform in the Works: Preview and Initial Considerations,” </w:t>
      </w:r>
      <w:hyperlink r:id="rId12" w:history="1">
        <w:r w:rsidRPr="00566CDD">
          <w:rPr>
            <w:rStyle w:val="Hyperlink"/>
          </w:rPr>
          <w:t>http://www.economonitor.com/blog/2013/02/mexicos-tax-reform-in-the-works-preview-and-initial-considerations/</w:t>
        </w:r>
      </w:hyperlink>
      <w:r w:rsidRPr="00566CDD">
        <w:t>, Accessed 6/30/13, JC)</w:t>
      </w:r>
    </w:p>
    <w:p w:rsidR="005235BF" w:rsidRPr="00566CDD" w:rsidRDefault="005235BF" w:rsidP="005235BF">
      <w:pPr>
        <w:rPr>
          <w:rStyle w:val="StyleBoldUnderline"/>
        </w:rPr>
      </w:pPr>
      <w:r w:rsidRPr="00566CDD">
        <w:t xml:space="preserve">The political considerations listed in this article are of particular importance in the context of Mexico’s reform agenda. Peña </w:t>
      </w:r>
      <w:r w:rsidRPr="00566CDD">
        <w:rPr>
          <w:rStyle w:val="StyleBoldUnderline"/>
        </w:rPr>
        <w:t>Nieto must ensure broad inter party support in order to minimize damage to his political persona, maintain good standing in Congress and keep his party’s electoral outlook strong.</w:t>
      </w:r>
    </w:p>
    <w:p w:rsidR="005235BF" w:rsidRPr="00566CDD" w:rsidRDefault="005235BF" w:rsidP="005235BF">
      <w:r w:rsidRPr="00714AAE">
        <w:t>Despite the wisdom in waiting to pass tax reform, further delays would be very hazardous</w:t>
      </w:r>
      <w:r w:rsidRPr="00566CDD">
        <w:t>. Delayed action on tax reform will stall energy reform and will hinder the country’s potential for economic growth at a particularly critical juncture.</w:t>
      </w:r>
    </w:p>
    <w:p w:rsidR="005235BF" w:rsidRPr="00566CDD" w:rsidRDefault="005235BF" w:rsidP="005235BF">
      <w:r w:rsidRPr="00566CDD">
        <w:t xml:space="preserve">In the past, Peña </w:t>
      </w:r>
      <w:r w:rsidRPr="00566CDD">
        <w:rPr>
          <w:rStyle w:val="StyleBoldUnderline"/>
        </w:rPr>
        <w:t>Nieto has demonstrated a strong aversion to political confrontation and a desire to have strong inter-partisan support</w:t>
      </w:r>
      <w:r w:rsidRPr="00566CDD">
        <w:t xml:space="preserve"> for legislative issues </w:t>
      </w:r>
      <w:r w:rsidRPr="00566CDD">
        <w:rPr>
          <w:rStyle w:val="StyleBoldUnderline"/>
        </w:rPr>
        <w:t>before presenting them to Congress. This</w:t>
      </w:r>
      <w:r w:rsidRPr="00566CDD">
        <w:t xml:space="preserve"> thinking </w:t>
      </w:r>
      <w:r w:rsidRPr="00566CDD">
        <w:rPr>
          <w:rStyle w:val="StyleBoldUnderline"/>
        </w:rPr>
        <w:t>has</w:t>
      </w:r>
      <w:r w:rsidRPr="00566CDD">
        <w:t xml:space="preserve"> so far </w:t>
      </w:r>
      <w:r w:rsidRPr="00566CDD">
        <w:rPr>
          <w:rStyle w:val="StyleBoldUnderline"/>
        </w:rPr>
        <w:t>worked on less complex legislative issues like education and labor reform</w:t>
      </w:r>
      <w:r w:rsidRPr="00566CDD">
        <w:t>, however, some level of political confrontation is inevitable when it comes to tax and energy reform.</w:t>
      </w:r>
    </w:p>
    <w:p w:rsidR="005235BF" w:rsidRDefault="005235BF" w:rsidP="005235BF">
      <w:r w:rsidRPr="00566CDD">
        <w:t xml:space="preserve">Nevertheless, </w:t>
      </w:r>
      <w:r w:rsidRPr="005235BF">
        <w:rPr>
          <w:u w:val="single"/>
        </w:rPr>
        <w:t>as opposed to energy liberalization</w:t>
      </w:r>
      <w:r w:rsidRPr="00566CDD">
        <w:t>,</w:t>
      </w:r>
      <w:r w:rsidRPr="00566CDD">
        <w:rPr>
          <w:rStyle w:val="StyleBoldUnderline"/>
        </w:rPr>
        <w:t xml:space="preserve"> tax reform’s most controversial components are not nearly as politically sensitive as they are perceived. For this reason</w:t>
      </w:r>
      <w:r w:rsidRPr="00566CDD">
        <w:t xml:space="preserve">, we believe the Peña </w:t>
      </w:r>
      <w:r w:rsidRPr="00566CDD">
        <w:rPr>
          <w:rStyle w:val="StyleBoldUnderline"/>
        </w:rPr>
        <w:t xml:space="preserve">Nieto </w:t>
      </w:r>
      <w:r w:rsidRPr="00566CDD">
        <w:t xml:space="preserve">administration </w:t>
      </w:r>
      <w:r w:rsidRPr="00566CDD">
        <w:rPr>
          <w:rStyle w:val="StyleBoldUnderline"/>
        </w:rPr>
        <w:t>will be able to pass more meaningful tax reform than his predecessor</w:t>
      </w:r>
      <w:r w:rsidRPr="00566CDD">
        <w:t>, even if he does not get everything he wants.</w:t>
      </w:r>
    </w:p>
    <w:p w:rsidR="005235BF" w:rsidRPr="005235BF" w:rsidRDefault="005235BF" w:rsidP="005235BF"/>
    <w:p w:rsidR="003559A1" w:rsidRPr="00317CEB" w:rsidRDefault="003559A1" w:rsidP="00CB6EB2">
      <w:pPr>
        <w:pStyle w:val="Heading4"/>
      </w:pPr>
      <w:r>
        <w:t>Outside interference in Mexican oil causes massive backlash</w:t>
      </w:r>
    </w:p>
    <w:p w:rsidR="003559A1" w:rsidRPr="00503E7E" w:rsidRDefault="003559A1" w:rsidP="003559A1">
      <w:pPr>
        <w:rPr>
          <w:rStyle w:val="StyleStyleBold12pt"/>
        </w:rPr>
      </w:pPr>
      <w:r>
        <w:rPr>
          <w:rStyle w:val="StyleStyleBold12pt"/>
        </w:rPr>
        <w:t>Rathbone, Financial Times Correspondent, 13</w:t>
      </w:r>
    </w:p>
    <w:p w:rsidR="003559A1" w:rsidRDefault="003559A1" w:rsidP="003559A1">
      <w:r>
        <w:t xml:space="preserve"> (John-Paul Rathbone, March 20, 2013, Financial Times, “Energy: Pemex stands at heart of ambitious legislative agenda,” </w:t>
      </w:r>
      <w:hyperlink r:id="rId13" w:anchor="axzz2XSWgWsMr" w:history="1">
        <w:r w:rsidRPr="00CC38F9">
          <w:rPr>
            <w:rStyle w:val="Hyperlink"/>
          </w:rPr>
          <w:t>http://www.ft.com/intl/cms/s/0/db0fdde2-8b08-11e2-b1a4-00144feabdc0.html#axzz2XSWgWsMr</w:t>
        </w:r>
      </w:hyperlink>
      <w:r>
        <w:t>, June 27, 2013, EK)</w:t>
      </w:r>
    </w:p>
    <w:p w:rsidR="003559A1" w:rsidRDefault="003559A1" w:rsidP="003559A1">
      <w:r>
        <w:t xml:space="preserve">This month marked the 75th anniversary of the nationalisation </w:t>
      </w:r>
      <w:r w:rsidRPr="00503E7E">
        <w:rPr>
          <w:rStyle w:val="StyleBoldUnderline"/>
        </w:rPr>
        <w:t>of Mexico’s energy sector</w:t>
      </w:r>
      <w:r>
        <w:t xml:space="preserve">. For some, it </w:t>
      </w:r>
      <w:r w:rsidRPr="00503E7E">
        <w:rPr>
          <w:rStyle w:val="StyleBoldUnderline"/>
        </w:rPr>
        <w:t>was a celebration of the country’s identity and nationalism</w:t>
      </w:r>
      <w:r>
        <w:t>; for others, a mark of how their energy sector remains lost in a “labyrinth of solitude”.</w:t>
      </w:r>
    </w:p>
    <w:p w:rsidR="003559A1" w:rsidRPr="00503E7E" w:rsidRDefault="003559A1" w:rsidP="003559A1">
      <w:pPr>
        <w:rPr>
          <w:rStyle w:val="StyleBoldUnderline"/>
        </w:rPr>
      </w:pPr>
      <w:r>
        <w:t xml:space="preserve">Emilio Lozoya, the new chief executive of Pemex, the state oil monopoly, has compared Mexico’s regulatory regime to being as closed as North Korea’s. That said, the status of Pemex, the world’s seventh biggest oil producer with sales of more than $100bn a year, is about to change. </w:t>
      </w:r>
      <w:r w:rsidRPr="00503E7E">
        <w:rPr>
          <w:rStyle w:val="StyleBoldUnderline"/>
        </w:rPr>
        <w:t>The new government of Enrique Peña Nieto has placed liberalising</w:t>
      </w:r>
      <w:r>
        <w:t xml:space="preserve"> Pemex, and with it </w:t>
      </w:r>
      <w:r w:rsidRPr="00503E7E">
        <w:rPr>
          <w:rStyle w:val="StyleBoldUnderline"/>
        </w:rPr>
        <w:t>the energy sector, at the heart of its ambitious reform agenda.</w:t>
      </w:r>
    </w:p>
    <w:p w:rsidR="003559A1" w:rsidRDefault="003559A1" w:rsidP="003559A1">
      <w:r w:rsidRPr="008D6AC2">
        <w:rPr>
          <w:u w:val="single"/>
        </w:rPr>
        <w:t xml:space="preserve">No details are yet publicly available and a plan is expected later this year </w:t>
      </w:r>
      <w:r>
        <w:t xml:space="preserve">before the government takes the bill to Congress. </w:t>
      </w:r>
      <w:r w:rsidRPr="00503E7E">
        <w:rPr>
          <w:rStyle w:val="StyleBoldUnderline"/>
        </w:rPr>
        <w:t>The veil of secrecy, which has fed conspiracy theories and conjured up images of shady dealings in back rooms, underlines how much is potentially at stake.</w:t>
      </w:r>
    </w:p>
    <w:p w:rsidR="003559A1" w:rsidRPr="00503E7E" w:rsidRDefault="003559A1" w:rsidP="003559A1">
      <w:pPr>
        <w:rPr>
          <w:rStyle w:val="StyleBoldUnderline"/>
        </w:rPr>
      </w:pPr>
      <w:r>
        <w:t>Liberalising Pemex so that it could work hand in hand with oil majors such as ExxonMobil and Royal Dutch Shell would unlock tens of billions of foreign direct investment</w:t>
      </w:r>
      <w:r w:rsidRPr="00503E7E">
        <w:rPr>
          <w:rStyle w:val="StyleBoldUnderline"/>
        </w:rPr>
        <w:t xml:space="preserve">. That, in time, would release </w:t>
      </w:r>
      <w:r w:rsidRPr="00503E7E">
        <w:rPr>
          <w:rStyle w:val="StyleBoldUnderline"/>
        </w:rPr>
        <w:lastRenderedPageBreak/>
        <w:t>greater and cheaper national energy production which would have the potential to provide a huge boost to Mexican industrialisation.</w:t>
      </w:r>
    </w:p>
    <w:p w:rsidR="003559A1" w:rsidRDefault="003559A1" w:rsidP="003559A1">
      <w:r>
        <w:t>Agustin Carstens, the head of the central bank, describes energy reform as la buena, or “the big one”, on the government’s agenda.</w:t>
      </w:r>
    </w:p>
    <w:p w:rsidR="003559A1" w:rsidRDefault="003559A1" w:rsidP="003559A1">
      <w:r>
        <w:t>Fundamental reform would, first, signal that Mexico is truly open for business. It would boost the country’s investment grade credit rating – and thus eventually save the sovereign millions of dollars in debt payments. It could unlock further foreign investment as other companies are drawn to Mexico, thanks to its stable macroeconomy, abundant energy and prime geographic location.</w:t>
      </w:r>
    </w:p>
    <w:p w:rsidR="003559A1" w:rsidRDefault="003559A1" w:rsidP="003559A1">
      <w:r>
        <w:t>Reform is desperately needed at Pemex. The burden of being the government’s cash cow – Pemex supplies the government with more than a third of its revenues – has left the company struggling to take advantage of some of North America’s most promising energy reserves, from deep sea oil to shale gas.</w:t>
      </w:r>
    </w:p>
    <w:p w:rsidR="003559A1" w:rsidRDefault="003559A1" w:rsidP="003559A1">
      <w:r>
        <w:t>One sign of these struggles is that production has fallen to 2.6m b/d from a peak of 3.4m in 2004. Lack of capacity has left the country importing oil and gas from the US, even though it sits on 115bn barrels of reserves. This level is equivalent to Kuwait’s.</w:t>
      </w:r>
    </w:p>
    <w:p w:rsidR="003559A1" w:rsidRDefault="003559A1" w:rsidP="003559A1">
      <w:r>
        <w:t>“We can’t do it alone,” says Mr Lozoya. “We need to change Mexico’s legal framework so that companies can share risk.”</w:t>
      </w:r>
    </w:p>
    <w:p w:rsidR="003559A1" w:rsidRPr="00503E7E" w:rsidRDefault="003559A1" w:rsidP="003559A1">
      <w:pPr>
        <w:rPr>
          <w:rStyle w:val="StyleBoldUnderline"/>
        </w:rPr>
      </w:pPr>
      <w:r w:rsidRPr="00503E7E">
        <w:rPr>
          <w:rStyle w:val="StyleBoldUnderline"/>
        </w:rPr>
        <w:t>Despite the need to open up Pemex, plus the potential impact it could have on the broader economy, energy is the reform that is likely to encounter the most resistance.</w:t>
      </w:r>
    </w:p>
    <w:p w:rsidR="003559A1" w:rsidRPr="00503E7E" w:rsidRDefault="003559A1" w:rsidP="003559A1">
      <w:pPr>
        <w:rPr>
          <w:rStyle w:val="StyleBoldUnderline"/>
        </w:rPr>
      </w:pPr>
      <w:r>
        <w:t xml:space="preserve">The sources of opposition are large and varied. </w:t>
      </w:r>
      <w:r w:rsidRPr="00317CEB">
        <w:rPr>
          <w:u w:val="single"/>
        </w:rPr>
        <w:t>These range from vested interests, such as Pemex’s powerful union – that may want to leave the oil behemoth the way it is – to leftwing</w:t>
      </w:r>
      <w:r>
        <w:t xml:space="preserve"> </w:t>
      </w:r>
      <w:r w:rsidRPr="00503E7E">
        <w:rPr>
          <w:rStyle w:val="StyleBoldUnderline"/>
        </w:rPr>
        <w:t>politicians and nationalists who have cast the reform as “selling out Mexico” on the cheap.</w:t>
      </w:r>
    </w:p>
    <w:p w:rsidR="008013E5" w:rsidRDefault="008013E5" w:rsidP="005235BF"/>
    <w:p w:rsidR="003559A1" w:rsidRPr="003559A1" w:rsidRDefault="003559A1" w:rsidP="00CB6EB2">
      <w:pPr>
        <w:pStyle w:val="Heading4"/>
      </w:pPr>
      <w:r w:rsidRPr="003559A1">
        <w:t xml:space="preserve">Tax reform key to the economy </w:t>
      </w:r>
    </w:p>
    <w:p w:rsidR="003559A1" w:rsidRPr="003559A1" w:rsidRDefault="003559A1" w:rsidP="003559A1">
      <w:r w:rsidRPr="003559A1">
        <w:rPr>
          <w:rStyle w:val="StyleStyleBold12pt"/>
        </w:rPr>
        <w:t>Cattan &amp; Martin, reporter for Bloomberg News, 12</w:t>
      </w:r>
      <w:r w:rsidRPr="003559A1">
        <w:t xml:space="preserve"> [Nacha and Eric, 11/2/12, “</w:t>
      </w:r>
    </w:p>
    <w:p w:rsidR="003559A1" w:rsidRPr="003559A1" w:rsidRDefault="003559A1" w:rsidP="003559A1">
      <w:r w:rsidRPr="003559A1">
        <w:t xml:space="preserve">Tax Revamp Under Pena Nieto Outweighs CPI Impact, Carstens Says”, Bloomberg, </w:t>
      </w:r>
      <w:hyperlink r:id="rId14" w:history="1">
        <w:r w:rsidRPr="003559A1">
          <w:rPr>
            <w:rStyle w:val="Hyperlink"/>
          </w:rPr>
          <w:t>http://www.bloomberg.com/news/2012-11-06/tax-revamp-under-pena-nieto-outweighs-cpi-impact-carstens-says.html</w:t>
        </w:r>
      </w:hyperlink>
      <w:r w:rsidRPr="003559A1">
        <w:t>, accessed:6/30/13, ML]</w:t>
      </w:r>
    </w:p>
    <w:p w:rsidR="003559A1" w:rsidRPr="003559A1" w:rsidRDefault="003559A1" w:rsidP="003559A1">
      <w:r w:rsidRPr="003559A1">
        <w:t xml:space="preserve">Mexican central bank Governor Agustin Carstens said that </w:t>
      </w:r>
      <w:r w:rsidRPr="003559A1">
        <w:rPr>
          <w:rStyle w:val="StyleBoldUnderline"/>
        </w:rPr>
        <w:t>the benefits of a fiscal overhaul</w:t>
      </w:r>
      <w:r w:rsidRPr="003559A1">
        <w:t xml:space="preserve"> </w:t>
      </w:r>
      <w:r w:rsidRPr="003559A1">
        <w:rPr>
          <w:rStyle w:val="StyleBoldUnderline"/>
        </w:rPr>
        <w:t>raising taxes, as Mexico’s incoming president is expected to propose, would outweigh any short-term inflation</w:t>
      </w:r>
      <w:r w:rsidRPr="003559A1">
        <w:t xml:space="preserve"> increase.</w:t>
      </w:r>
    </w:p>
    <w:p w:rsidR="003559A1" w:rsidRPr="003559A1" w:rsidRDefault="003559A1" w:rsidP="003559A1">
      <w:pPr>
        <w:rPr>
          <w:b/>
          <w:bCs/>
          <w:u w:val="single"/>
        </w:rPr>
      </w:pPr>
      <w:r w:rsidRPr="003559A1">
        <w:t xml:space="preserve">“What we know about tax reforms worldwide, when they are implemented they have a once-and-for-all impact on CPI, but then </w:t>
      </w:r>
      <w:r w:rsidRPr="003559A1">
        <w:rPr>
          <w:rStyle w:val="StyleBoldUnderline"/>
        </w:rPr>
        <w:t>the effect on inflation gets diluted</w:t>
      </w:r>
      <w:r w:rsidRPr="003559A1">
        <w:t xml:space="preserve">,” Carstens said yesterday in an interview in Mexico City following the conclusion of Group of 20 meetings. Carstens said </w:t>
      </w:r>
      <w:r w:rsidRPr="003559A1">
        <w:rPr>
          <w:rStyle w:val="StyleBoldUnderline"/>
        </w:rPr>
        <w:t>increasing government revenue would provide “a much stronger basis for stronger growth” and help limit inflation in the “medium and long term.”</w:t>
      </w:r>
    </w:p>
    <w:p w:rsidR="003559A1" w:rsidRPr="003559A1" w:rsidRDefault="003559A1" w:rsidP="003559A1">
      <w:r w:rsidRPr="003559A1">
        <w:t xml:space="preserve">President-elect Enrique Pena </w:t>
      </w:r>
      <w:r w:rsidRPr="003559A1">
        <w:rPr>
          <w:rStyle w:val="StyleBoldUnderline"/>
        </w:rPr>
        <w:t>Nieto</w:t>
      </w:r>
      <w:r w:rsidRPr="003559A1">
        <w:t xml:space="preserve"> has said </w:t>
      </w:r>
      <w:r w:rsidRPr="003559A1">
        <w:rPr>
          <w:rStyle w:val="StyleBoldUnderline"/>
        </w:rPr>
        <w:t>he plans to push for changes in</w:t>
      </w:r>
      <w:r w:rsidRPr="003559A1">
        <w:t xml:space="preserve"> </w:t>
      </w:r>
      <w:r w:rsidRPr="003559A1">
        <w:rPr>
          <w:rStyle w:val="StyleBoldUnderline"/>
        </w:rPr>
        <w:t>the</w:t>
      </w:r>
      <w:r w:rsidRPr="003559A1">
        <w:t xml:space="preserve"> nation’s </w:t>
      </w:r>
      <w:r w:rsidRPr="003559A1">
        <w:rPr>
          <w:rStyle w:val="StyleBoldUnderline"/>
        </w:rPr>
        <w:t>tax</w:t>
      </w:r>
      <w:r w:rsidRPr="003559A1">
        <w:t xml:space="preserve"> </w:t>
      </w:r>
      <w:r w:rsidRPr="003559A1">
        <w:rPr>
          <w:rStyle w:val="StyleBoldUnderline"/>
        </w:rPr>
        <w:t>system</w:t>
      </w:r>
      <w:r w:rsidRPr="003559A1">
        <w:t xml:space="preserve"> </w:t>
      </w:r>
      <w:r w:rsidRPr="003559A1">
        <w:rPr>
          <w:rStyle w:val="StyleBoldUnderline"/>
        </w:rPr>
        <w:t>to wean the federal government off its dependence on state-run oil c</w:t>
      </w:r>
      <w:r w:rsidRPr="003559A1">
        <w:t>ompany Petroleos Mexicanos, whose revenue provides about a third of Mexico’s public budget.</w:t>
      </w:r>
    </w:p>
    <w:p w:rsidR="003559A1" w:rsidRPr="003559A1" w:rsidRDefault="003559A1" w:rsidP="003559A1">
      <w:r w:rsidRPr="003559A1">
        <w:t>Carstens is grappling with inflation that’s remained above the central bank’s target range of 2 to 4 percent since June and said yesterday the lender is “very concerned” about price increases. Banxico said in its Oct. 26 decision that it could raise the 4.5 percent reference rate “soon” should price increases fail to slow.</w:t>
      </w:r>
    </w:p>
    <w:p w:rsidR="003559A1" w:rsidRPr="003559A1" w:rsidRDefault="003559A1" w:rsidP="003559A1">
      <w:r w:rsidRPr="003559A1">
        <w:t>Tax Bill</w:t>
      </w:r>
    </w:p>
    <w:p w:rsidR="003559A1" w:rsidRPr="003559A1" w:rsidRDefault="003559A1" w:rsidP="003559A1">
      <w:r w:rsidRPr="003559A1">
        <w:t>Pena Nieto, who takes office Dec. 1, wants to simplify and expand tax collection with a bill he plans on presenting next year and which would take effect in 2014, Luis Videgaray, co- head of the incoming president’s transition team, said in an Oct. 26 interview.</w:t>
      </w:r>
    </w:p>
    <w:p w:rsidR="003559A1" w:rsidRPr="003559A1" w:rsidRDefault="003559A1" w:rsidP="003559A1">
      <w:r w:rsidRPr="003559A1">
        <w:rPr>
          <w:rStyle w:val="StyleBoldUnderline"/>
        </w:rPr>
        <w:lastRenderedPageBreak/>
        <w:t>The fiscal overhaul would seek to boost taxes as a percentage of gross domestic product by at least four percentage points</w:t>
      </w:r>
      <w:r w:rsidRPr="003559A1">
        <w:t>, another Pena Nieto top economic adviser, Ildefonso Guajardo, said in an Oct. 3 interview.</w:t>
      </w:r>
    </w:p>
    <w:p w:rsidR="003559A1" w:rsidRPr="003559A1" w:rsidRDefault="003559A1" w:rsidP="003559A1">
      <w:pPr>
        <w:rPr>
          <w:rStyle w:val="StyleBoldUnderline"/>
        </w:rPr>
      </w:pPr>
      <w:r w:rsidRPr="003559A1">
        <w:t xml:space="preserve">Asked if Pena Nieto would extend a 16 percent value-added tax to food and medicine, which are currently exempt, </w:t>
      </w:r>
      <w:r w:rsidRPr="003559A1">
        <w:rPr>
          <w:rStyle w:val="StyleBoldUnderline"/>
        </w:rPr>
        <w:t>Guajardo said it would depend on what the parties negotiate. Some</w:t>
      </w:r>
      <w:r w:rsidRPr="003559A1">
        <w:t xml:space="preserve"> </w:t>
      </w:r>
      <w:r w:rsidRPr="003559A1">
        <w:rPr>
          <w:rStyle w:val="StyleBoldUnderline"/>
        </w:rPr>
        <w:t>lawmakers</w:t>
      </w:r>
      <w:r w:rsidRPr="003559A1">
        <w:t xml:space="preserve"> in both President Felipe Calderon’s National Action Party and Pena Nieto’s Institutional Revolutionary Party </w:t>
      </w:r>
      <w:r w:rsidRPr="003559A1">
        <w:rPr>
          <w:rStyle w:val="StyleBoldUnderline"/>
        </w:rPr>
        <w:t>have said in the past they would support adding duties to those goods.</w:t>
      </w:r>
    </w:p>
    <w:p w:rsidR="003559A1" w:rsidRPr="003559A1" w:rsidRDefault="003559A1" w:rsidP="003559A1">
      <w:r w:rsidRPr="003559A1">
        <w:t>Stronger Peso</w:t>
      </w:r>
    </w:p>
    <w:p w:rsidR="003559A1" w:rsidRPr="003559A1" w:rsidRDefault="003559A1" w:rsidP="003559A1">
      <w:r w:rsidRPr="003559A1">
        <w:t>Asked about Mexico’s foreign exchange outlook, Carstens said the</w:t>
      </w:r>
      <w:r w:rsidRPr="003559A1">
        <w:rPr>
          <w:rStyle w:val="StyleBoldUnderline"/>
        </w:rPr>
        <w:t xml:space="preserve"> peso has “solid grounds” to strengthen given the nation’s higher interest rate and faster economic growth than the U.S.</w:t>
      </w:r>
      <w:r w:rsidRPr="003559A1">
        <w:t>, its top trading partner.</w:t>
      </w:r>
    </w:p>
    <w:p w:rsidR="003559A1" w:rsidRPr="003559A1" w:rsidRDefault="003559A1" w:rsidP="003559A1">
      <w:r w:rsidRPr="003559A1">
        <w:t>The peso was little changed against the dollar at 13.0412 in trading yesterday after appreciating 10.2 percent against the dollar since the end of May, the best performance among 16 major currencies tracked by Bloomberg.</w:t>
      </w:r>
    </w:p>
    <w:p w:rsidR="003559A1" w:rsidRPr="003559A1" w:rsidRDefault="003559A1" w:rsidP="003559A1">
      <w:r w:rsidRPr="003559A1">
        <w:rPr>
          <w:rStyle w:val="StyleBoldUnderline"/>
        </w:rPr>
        <w:t xml:space="preserve">Overseas investors have poured a record $6.8 billion into Mexico’s debt securities </w:t>
      </w:r>
      <w:r w:rsidRPr="003559A1">
        <w:t>this year in search of higher returns, according to EPFR Global, as the Federal Reserve, European Central Bank and Bank of Japan (8301) propel the rally by holding interest rates near zero through asset purchases such as quantitative easing in the U.S.</w:t>
      </w:r>
    </w:p>
    <w:p w:rsidR="003559A1" w:rsidRPr="003559A1" w:rsidRDefault="003559A1" w:rsidP="003559A1">
      <w:r w:rsidRPr="003559A1">
        <w:rPr>
          <w:rStyle w:val="StyleBoldUnderline"/>
        </w:rPr>
        <w:t>Mexico</w:t>
      </w:r>
      <w:r w:rsidRPr="003559A1">
        <w:t xml:space="preserve">, Latin America’s second-biggest economy, </w:t>
      </w:r>
      <w:r w:rsidRPr="003559A1">
        <w:rPr>
          <w:rStyle w:val="StyleBoldUnderline"/>
        </w:rPr>
        <w:t>could grow 4 percent this year</w:t>
      </w:r>
      <w:r w:rsidRPr="003559A1">
        <w:t xml:space="preserve">, Carstens said during a speech in Minneapolis on Oct. 26. </w:t>
      </w:r>
      <w:r w:rsidRPr="003559A1">
        <w:rPr>
          <w:rStyle w:val="StyleBoldUnderline"/>
        </w:rPr>
        <w:t>The U.S. economy is expected to expand 2.1 percent</w:t>
      </w:r>
      <w:r w:rsidRPr="003559A1">
        <w:t>, according to a Bloomberg survey of economists.</w:t>
      </w:r>
    </w:p>
    <w:p w:rsidR="003559A1" w:rsidRPr="003559A1" w:rsidRDefault="003559A1" w:rsidP="003559A1">
      <w:r w:rsidRPr="003559A1">
        <w:t>“There are solid grounds to expect a subsequent appreciation of the peso,” Carstens said.</w:t>
      </w:r>
    </w:p>
    <w:p w:rsidR="003559A1" w:rsidRPr="003559A1" w:rsidRDefault="003559A1" w:rsidP="003559A1">
      <w:r w:rsidRPr="003559A1">
        <w:t>Carstens said more information about the central bank’s view on inflation will be made public this week, when Banxico delivers its third-quarter inflation report on Nov. 7 and releases minutes from its most recent meeting on Nov. 9.</w:t>
      </w:r>
    </w:p>
    <w:p w:rsidR="003559A1" w:rsidRPr="003559A1" w:rsidRDefault="003559A1" w:rsidP="003559A1">
      <w:pPr>
        <w:rPr>
          <w:rStyle w:val="StyleBoldUnderline"/>
        </w:rPr>
      </w:pPr>
      <w:r w:rsidRPr="003559A1">
        <w:rPr>
          <w:rStyle w:val="StyleBoldUnderline"/>
        </w:rPr>
        <w:t>The odds of a rate hike have increased,</w:t>
      </w:r>
      <w:r w:rsidRPr="003559A1">
        <w:t xml:space="preserve"> Carstens said, “</w:t>
      </w:r>
      <w:r w:rsidRPr="003559A1">
        <w:rPr>
          <w:rStyle w:val="StyleBoldUnderline"/>
        </w:rPr>
        <w:t xml:space="preserve">but that depends on what happens in the near future, and will depend on additional information we have in subsequent policy- making meetings.” </w:t>
      </w:r>
    </w:p>
    <w:p w:rsidR="003559A1" w:rsidRPr="003559A1" w:rsidRDefault="003559A1" w:rsidP="003559A1">
      <w:pPr>
        <w:rPr>
          <w:rStyle w:val="StyleBoldUnderline"/>
        </w:rPr>
      </w:pPr>
    </w:p>
    <w:p w:rsidR="003559A1" w:rsidRPr="003559A1" w:rsidRDefault="003559A1" w:rsidP="00CB6EB2">
      <w:pPr>
        <w:pStyle w:val="Heading4"/>
      </w:pPr>
      <w:r w:rsidRPr="003559A1">
        <w:t>Mexican economic crisis tanks the global economy</w:t>
      </w:r>
    </w:p>
    <w:p w:rsidR="00CB6EB2" w:rsidRDefault="003559A1" w:rsidP="003559A1">
      <w:r w:rsidRPr="00CB6EB2">
        <w:rPr>
          <w:rStyle w:val="StyleStyleBold12pt"/>
        </w:rPr>
        <w:t>Rangel fellow at the Monterrey Bureau 95</w:t>
      </w:r>
      <w:r w:rsidRPr="003559A1">
        <w:t xml:space="preserve"> </w:t>
      </w:r>
    </w:p>
    <w:p w:rsidR="003559A1" w:rsidRPr="003559A1" w:rsidRDefault="003559A1" w:rsidP="003559A1">
      <w:r w:rsidRPr="003559A1">
        <w:t>(Enrique Rangel, “Pressure on the Peso,” November 28</w:t>
      </w:r>
      <w:r w:rsidRPr="003559A1">
        <w:rPr>
          <w:vertAlign w:val="superscript"/>
        </w:rPr>
        <w:t>th</w:t>
      </w:r>
      <w:r w:rsidRPr="003559A1">
        <w:t>, 1995, from The Dallas Morning News, lexis)</w:t>
      </w:r>
    </w:p>
    <w:p w:rsidR="00CB6EB2" w:rsidRDefault="00CB6EB2" w:rsidP="003559A1"/>
    <w:p w:rsidR="003559A1" w:rsidRPr="003559A1" w:rsidRDefault="003559A1" w:rsidP="003559A1">
      <w:r w:rsidRPr="003559A1">
        <w:t xml:space="preserve">All year long, thousands of </w:t>
      </w:r>
      <w:r w:rsidRPr="003559A1">
        <w:rPr>
          <w:bCs/>
          <w:u w:val="single"/>
        </w:rPr>
        <w:t>foreign investors have nervously watched Mexico’s volatile financial markets</w:t>
      </w:r>
      <w:r w:rsidRPr="003559A1">
        <w:t xml:space="preserve"> as the Clinton administration and congressional leaders debated the pros and cons of bailing out a battered currency. With the exception of 1982 - when Mexico defaulted on its foreign debt and a handful of giant New York banks worried they would lose billions of dollars in loans - </w:t>
      </w:r>
      <w:r w:rsidRPr="003559A1">
        <w:rPr>
          <w:bCs/>
          <w:u w:val="single"/>
        </w:rPr>
        <w:t>few people abroad ever cared about a weak peso. But now it’s different</w:t>
      </w:r>
      <w:r w:rsidRPr="003559A1">
        <w:t xml:space="preserve">, experts say. This time, </w:t>
      </w:r>
      <w:r w:rsidRPr="003559A1">
        <w:rPr>
          <w:bCs/>
          <w:u w:val="single"/>
        </w:rPr>
        <w:t>the world is keeping a close eye on Mexico’s unfolding financial crisis for one simple reason: Mexico is a major international player. If its economy were to collapse, it would drag down a few other countries and thousands of foreign investors. If recovery is prolonged, the world economy will feel the slowdown.</w:t>
      </w:r>
      <w:r w:rsidRPr="003559A1">
        <w:t xml:space="preserve"> “</w:t>
      </w:r>
      <w:r w:rsidRPr="003559A1">
        <w:rPr>
          <w:bCs/>
          <w:u w:val="single"/>
        </w:rPr>
        <w:t>It took a peso devaluation so that other countries could notice the key role that Mexico plays in today’s global economy</w:t>
      </w:r>
      <w:r w:rsidRPr="003559A1">
        <w:t xml:space="preserve">,” said economist Victor Lopez Villafane of the Monterrey Institute of Technology. “I hate to say it, </w:t>
      </w:r>
      <w:r w:rsidRPr="003559A1">
        <w:rPr>
          <w:bCs/>
          <w:u w:val="single"/>
        </w:rPr>
        <w:t>but if Mexico were to default on its debts, that would trigger an international financial collapse</w:t>
      </w:r>
      <w:r w:rsidRPr="003559A1">
        <w:t>” not seen since the Great Depression, said Dr. Lopez, who has conducted comparative studies of the Mexican economy and the economies of some Asian and Latin American countries. “</w:t>
      </w:r>
      <w:r w:rsidRPr="003559A1">
        <w:rPr>
          <w:bCs/>
          <w:u w:val="single"/>
        </w:rPr>
        <w:t>That’s why it’s in the best interests of the United States and the industrialized world to help Mexico weather its economic crisis,”</w:t>
      </w:r>
      <w:r w:rsidRPr="003559A1">
        <w:t xml:space="preserve"> </w:t>
      </w:r>
      <w:r w:rsidRPr="003559A1">
        <w:lastRenderedPageBreak/>
        <w:t xml:space="preserve">he said. The crisis began last December when the Mexican government devalued the currency. Last March, after weeks of debate, President Clinton, the International Monetary Fund and a handful of other countries and international agencies put together a $ 53 billion rescue package for Mexico. But despite the help - $ 20 billion in guarantee loans from the United States - Mexico’s financial markets have been volatile for most of the year. The peso is now trading at about 7.70 to the dollar, after falling to an all-time low of 8.30 to the dollar Nov. 9. The road has been bumpy, and that has made many - particularly U.S. investors - nervous. </w:t>
      </w:r>
      <w:r w:rsidRPr="003559A1">
        <w:rPr>
          <w:bCs/>
          <w:u w:val="single"/>
        </w:rPr>
        <w:t>No country understands better the importance of Mexico to the global economy than the United States,</w:t>
      </w:r>
      <w:r w:rsidRPr="003559A1">
        <w:t xml:space="preserve"> said Jorge Gonzalez Davila, an economist at Trinity University in San Antonio. “</w:t>
      </w:r>
      <w:r w:rsidRPr="003559A1">
        <w:rPr>
          <w:bCs/>
          <w:u w:val="single"/>
        </w:rPr>
        <w:t xml:space="preserve">Despite the rhetoric that you hear in Washington, I think that most people agree - even those who oppose any aid to Mexico - that </w:t>
      </w:r>
      <w:r w:rsidRPr="003559A1">
        <w:rPr>
          <w:b/>
          <w:bCs/>
          <w:u w:val="single"/>
        </w:rPr>
        <w:t>when Mexico sneezes, everybody catches a cold</w:t>
      </w:r>
      <w:r w:rsidRPr="003559A1">
        <w:rPr>
          <w:bCs/>
          <w:u w:val="single"/>
        </w:rPr>
        <w:t>,</w:t>
      </w:r>
      <w:r w:rsidRPr="003559A1">
        <w:t>” Mr. Gonzalez said. “</w:t>
      </w:r>
      <w:r w:rsidRPr="003559A1">
        <w:rPr>
          <w:bCs/>
          <w:u w:val="single"/>
        </w:rPr>
        <w:t>That’s why nowadays any talk of aid to Mexico or trade with Mexico gets a lot of attention,</w:t>
      </w:r>
      <w:r w:rsidRPr="003559A1">
        <w:t xml:space="preserve">” he said. Most economists, </w:t>
      </w:r>
      <w:r w:rsidRPr="003559A1">
        <w:rPr>
          <w:bCs/>
        </w:rPr>
        <w:t>analysts and business leaders on both sides of the border agree that the biggest impact abroad of a prolonged Mexican fiscal crisis may be on the U.S. econom</w:t>
      </w:r>
      <w:r w:rsidRPr="003559A1">
        <w:t>y, especially in Texas and in cities bordering Mexico.</w:t>
      </w:r>
    </w:p>
    <w:p w:rsidR="003559A1" w:rsidRPr="003559A1" w:rsidRDefault="003559A1" w:rsidP="003559A1"/>
    <w:p w:rsidR="003559A1" w:rsidRPr="003559A1" w:rsidRDefault="003559A1" w:rsidP="00CB6EB2">
      <w:pPr>
        <w:pStyle w:val="Heading4"/>
      </w:pPr>
      <w:r w:rsidRPr="003559A1">
        <w:t>Economic decline causes war – studies prove</w:t>
      </w:r>
    </w:p>
    <w:p w:rsidR="003559A1" w:rsidRPr="003559A1" w:rsidRDefault="003559A1" w:rsidP="003559A1">
      <w:r w:rsidRPr="003559A1">
        <w:rPr>
          <w:rStyle w:val="StyleStyleBold12pt"/>
        </w:rPr>
        <w:t xml:space="preserve">Royal, Director Cooperative Threat Reduction DOD, 10’ </w:t>
      </w:r>
      <w:r w:rsidRPr="003559A1">
        <w:t>(Jedediah, Director Cooperative Threat Reduction DOD, “Economic Integration, Economic Signaling and the Problem of Economic Crises” in ‘Economics of War and Peace: Economic, Legal and Political Perspectives’ ed. Goldsmith and Brauer, p. 213-215)</w:t>
      </w:r>
    </w:p>
    <w:p w:rsidR="00705E56" w:rsidRDefault="003559A1" w:rsidP="00705E56">
      <w:r w:rsidRPr="003559A1">
        <w:rPr>
          <w:rStyle w:val="TitleChar"/>
        </w:rPr>
        <w:t>Less intuitive is how periods of economic decline may increase the likelihood of external conflict</w:t>
      </w:r>
      <w:r w:rsidRPr="003559A1">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w:t>
      </w:r>
      <w:r w:rsidRPr="003559A1">
        <w:rPr>
          <w:rStyle w:val="TitleChar"/>
        </w:rPr>
        <w:t>rhythms in the global economy are associated with the rise and fall of a pre-eminent power and the often bloody transition from one pre-eminent leader to the next</w:t>
      </w:r>
      <w:r w:rsidRPr="003559A1">
        <w:t xml:space="preserve">. As such, </w:t>
      </w:r>
      <w:r w:rsidRPr="003559A1">
        <w:rPr>
          <w:rStyle w:val="TitleChar"/>
        </w:rPr>
        <w:t>exogenous shocks such as economic crises could usher in a redistribution of relative power</w:t>
      </w:r>
      <w:r w:rsidRPr="003559A1">
        <w:t xml:space="preserve"> (see also Gilpin. 19SJ) </w:t>
      </w:r>
      <w:r w:rsidRPr="003559A1">
        <w:rPr>
          <w:rStyle w:val="TitleChar"/>
        </w:rPr>
        <w:t>that leads to uncertainty about power balances, increasing the risk of miscalculation</w:t>
      </w:r>
      <w:r w:rsidRPr="003559A1">
        <w:t xml:space="preserve"> (Fcaron. 1995). Alternatively, </w:t>
      </w:r>
      <w:r w:rsidRPr="003559A1">
        <w:rPr>
          <w:rStyle w:val="TitleChar"/>
        </w:rPr>
        <w:t>even a relatively certain redistribution of power could lead to a permissive environment for conflict as a rising power may seek to challenge a declining power</w:t>
      </w:r>
      <w:r w:rsidRPr="003559A1">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3559A1">
        <w:rPr>
          <w:rStyle w:val="TitleChar"/>
        </w:rPr>
        <w:t>if the expectations of future trade decline</w:t>
      </w:r>
      <w:r w:rsidRPr="003559A1">
        <w:t xml:space="preserve">, </w:t>
      </w:r>
      <w:r w:rsidRPr="003559A1">
        <w:rPr>
          <w:rStyle w:val="TitleChar"/>
        </w:rPr>
        <w:t>particularly for difficult to replace items such as energy resources</w:t>
      </w:r>
      <w:r w:rsidRPr="003559A1">
        <w:t xml:space="preserve">, </w:t>
      </w:r>
      <w:r w:rsidRPr="003559A1">
        <w:rPr>
          <w:rStyle w:val="TitleChar"/>
        </w:rPr>
        <w:t>the likelihood for conflict increases</w:t>
      </w:r>
      <w:r w:rsidRPr="003559A1">
        <w:t xml:space="preserve">, </w:t>
      </w:r>
      <w:r w:rsidRPr="003559A1">
        <w:rPr>
          <w:rStyle w:val="TitleChar"/>
        </w:rPr>
        <w:t>as states will be inclined to use force to gain access to those resources</w:t>
      </w:r>
      <w:r w:rsidRPr="003559A1">
        <w:t xml:space="preserve">. Crises could potentially be the trigger for decreased trade expectations either on its own or because it triggers protectionist moves by interdependent states.4 Third, </w:t>
      </w:r>
      <w:r w:rsidRPr="003559A1">
        <w:rPr>
          <w:rStyle w:val="TitleChar"/>
        </w:rPr>
        <w:t>others</w:t>
      </w:r>
      <w:r w:rsidRPr="003559A1">
        <w:t xml:space="preserve"> </w:t>
      </w:r>
      <w:r w:rsidRPr="003559A1">
        <w:rPr>
          <w:rStyle w:val="TitleChar"/>
        </w:rPr>
        <w:t>have considered the link between economic decline and external armed conflict at a national level</w:t>
      </w:r>
      <w:r w:rsidRPr="003559A1">
        <w:t xml:space="preserve">. Mom berg and </w:t>
      </w:r>
      <w:r w:rsidRPr="003559A1">
        <w:rPr>
          <w:rStyle w:val="TitleChar"/>
        </w:rPr>
        <w:t>Hess</w:t>
      </w:r>
      <w:r w:rsidRPr="003559A1">
        <w:t xml:space="preserve"> (2002) </w:t>
      </w:r>
      <w:r w:rsidRPr="003559A1">
        <w:rPr>
          <w:rStyle w:val="TitleChar"/>
        </w:rPr>
        <w:t>find a strong correlation between internal conflict and external conflict</w:t>
      </w:r>
      <w:r w:rsidRPr="003559A1">
        <w:t xml:space="preserve">, </w:t>
      </w:r>
      <w:r w:rsidRPr="003559A1">
        <w:rPr>
          <w:rStyle w:val="TitleChar"/>
        </w:rPr>
        <w:t>particularly during periods of economic downturn</w:t>
      </w:r>
      <w:r w:rsidRPr="003559A1">
        <w:t xml:space="preserve">. They write. </w:t>
      </w:r>
      <w:r w:rsidRPr="003559A1">
        <w:rPr>
          <w:rStyle w:val="TitleChar"/>
        </w:rPr>
        <w:t>The linkage, between internal and external conflict and prosperity are strong and mutually reinforcing</w:t>
      </w:r>
      <w:r w:rsidRPr="003559A1">
        <w:t xml:space="preserve">. </w:t>
      </w:r>
      <w:r w:rsidRPr="003559A1">
        <w:rPr>
          <w:rStyle w:val="TitleChar"/>
        </w:rPr>
        <w:t xml:space="preserve">Economic conflict tends to spawn </w:t>
      </w:r>
      <w:r w:rsidRPr="003559A1">
        <w:rPr>
          <w:rStyle w:val="TitleChar"/>
        </w:rPr>
        <w:lastRenderedPageBreak/>
        <w:t>internal conflict, which in turn returns the favour</w:t>
      </w:r>
      <w:r w:rsidRPr="003559A1">
        <w:t xml:space="preserve">. Moreover, </w:t>
      </w:r>
      <w:r w:rsidRPr="003559A1">
        <w:rPr>
          <w:rStyle w:val="TitleChar"/>
        </w:rPr>
        <w:t>the presence of a recession tends to amplify the extent to which international and external conflicts self-reinforce each other</w:t>
      </w:r>
      <w:r w:rsidRPr="003559A1">
        <w:t xml:space="preserve"> (Hlomhen? &amp; Hess. 2(102. p. X9&gt; </w:t>
      </w:r>
      <w:r w:rsidRPr="003559A1">
        <w:rPr>
          <w:rStyle w:val="TitleChar"/>
        </w:rPr>
        <w:t>Economic decline has also been linked with an increase in the likelihood of terrorism</w:t>
      </w:r>
      <w:r w:rsidRPr="003559A1">
        <w:t xml:space="preserve"> (Blombcrg. Hess. &amp; Wee ra pan a, 2004</w:t>
      </w:r>
      <w:r w:rsidRPr="003559A1">
        <w:rPr>
          <w:rStyle w:val="TitleChar"/>
        </w:rPr>
        <w:t>). which has the capacity to spill across borders and lead to external tensions</w:t>
      </w:r>
      <w:r w:rsidRPr="003559A1">
        <w:t xml:space="preserve">. Furthermore, </w:t>
      </w:r>
      <w:r w:rsidRPr="003559A1">
        <w:rPr>
          <w:rStyle w:val="TitleChar"/>
        </w:rPr>
        <w:t>crises generally reduce the popularity of a sitting government</w:t>
      </w:r>
      <w:r w:rsidRPr="003559A1">
        <w:t>. "</w:t>
      </w:r>
      <w:r w:rsidRPr="003559A1">
        <w:rPr>
          <w:rStyle w:val="TitleChar"/>
        </w:rPr>
        <w:t>Diversionary theory" suggests that, when facing unpopularity arising from economic decline, sitting governments have increased incentives to fabricate external military conflicts to create a 'rally around the flag' effect</w:t>
      </w:r>
      <w:r w:rsidRPr="003559A1">
        <w:t xml:space="preserve">. Wang (1996), DcRoucn (1995), and Blombcrg. Hess, and Thacker (2006) find supporting evidence showing that economic decline and use of force arc at least indirecti) correlated. Gelpi (1997). Miller (1999). and Kisangani and Pickering (2009) suggest that the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3559A1">
        <w:rPr>
          <w:rStyle w:val="TitleChar"/>
        </w:rPr>
        <w:t>economic scholarship positively correlates economic integration with an increase in the frequency of economic crises</w:t>
      </w:r>
      <w:r w:rsidRPr="003559A1">
        <w:t xml:space="preserve">, </w:t>
      </w:r>
      <w:r w:rsidRPr="003559A1">
        <w:rPr>
          <w:rStyle w:val="TitleChar"/>
        </w:rPr>
        <w:t>whereas political science scholarship links economic decline with external conflict</w:t>
      </w:r>
      <w:r w:rsidRPr="003559A1">
        <w:t xml:space="preserve"> al systemic, dyadic and national levels.' This implied connection between integration, crises and armed conflict has not featured prominently in the economic-security debate and deserves more attention.</w:t>
      </w:r>
    </w:p>
    <w:p w:rsidR="00705E56" w:rsidRDefault="00705E56" w:rsidP="00705E56">
      <w:pPr>
        <w:pStyle w:val="Heading1"/>
      </w:pPr>
    </w:p>
    <w:p w:rsidR="005235BF" w:rsidRDefault="00CB6EB2" w:rsidP="00705E56">
      <w:pPr>
        <w:pStyle w:val="Heading1"/>
      </w:pPr>
      <w:r>
        <w:lastRenderedPageBreak/>
        <w:t>***U</w:t>
      </w:r>
      <w:r w:rsidR="005235BF">
        <w:t>niqueness***</w:t>
      </w:r>
    </w:p>
    <w:p w:rsidR="003335F0" w:rsidRDefault="00CB6EB2" w:rsidP="003335F0">
      <w:pPr>
        <w:pStyle w:val="Heading1"/>
      </w:pPr>
      <w:r>
        <w:lastRenderedPageBreak/>
        <w:t>1nc Energy R</w:t>
      </w:r>
      <w:r w:rsidR="003335F0">
        <w:t xml:space="preserve">eform </w:t>
      </w:r>
    </w:p>
    <w:p w:rsidR="003335F0" w:rsidRDefault="003335F0" w:rsidP="003335F0"/>
    <w:p w:rsidR="003335F0" w:rsidRPr="005235BF" w:rsidRDefault="003335F0" w:rsidP="00CB6EB2">
      <w:pPr>
        <w:pStyle w:val="Heading4"/>
      </w:pPr>
      <w:r w:rsidRPr="005235BF">
        <w:t xml:space="preserve">Nieto’s energy reform will pass, but it will require all </w:t>
      </w:r>
      <w:r>
        <w:t>his political capital</w:t>
      </w:r>
    </w:p>
    <w:p w:rsidR="003335F0" w:rsidRDefault="003335F0" w:rsidP="003335F0">
      <w:pPr>
        <w:rPr>
          <w:rStyle w:val="StyleStyleBold12pt"/>
        </w:rPr>
      </w:pPr>
      <w:r>
        <w:rPr>
          <w:rStyle w:val="StyleStyleBold12pt"/>
        </w:rPr>
        <w:t xml:space="preserve">Hernandez, School of International and Public Affairs at Columbia University, 6/20/13 </w:t>
      </w:r>
      <w:r>
        <w:t>— [Maria Jose, Associate, Latin America at Eurasia Group, Columbia University - School of International and Public Affairs Master in Public Administration, International Finance and Economic Policy, 2013,( “Politics and Oil: Mexico's Road to Reform”, 6-20-13, Available Online at http://eurasia.foreignpolicy.com/posts/2013/06/20/politics_and_oil_mexicos_road_to_reform, Accessed on 6/27/13][SP]</w:t>
      </w:r>
    </w:p>
    <w:p w:rsidR="003335F0" w:rsidRDefault="003335F0" w:rsidP="003335F0">
      <w:r>
        <w:rPr>
          <w:rStyle w:val="StyleBoldUnderline"/>
        </w:rPr>
        <w:t xml:space="preserve">Is Mexico finally on the verge of a historic reform push? </w:t>
      </w:r>
      <w:r>
        <w:rPr>
          <w:rStyle w:val="Emphasis"/>
        </w:rPr>
        <w:t>Expectations are on the rise, and for good reason.</w:t>
      </w:r>
      <w:r>
        <w:t xml:space="preserve"> In office just over six months, President Enrique Peña </w:t>
      </w:r>
      <w:r>
        <w:rPr>
          <w:rStyle w:val="StyleBoldUnderline"/>
        </w:rPr>
        <w:t>Nieto has taken steps that suggest he is serious about pushing through policy changes meant to, among other things, improve the quality of an education system</w:t>
      </w:r>
      <w:r>
        <w:t xml:space="preserve"> that produces students who score lower than their counterparts in all other OECD countries in reading, math, and science, </w:t>
      </w:r>
      <w:r>
        <w:rPr>
          <w:rStyle w:val="StyleBoldUnderline"/>
        </w:rPr>
        <w:t>and to open the country's lucrative telecommunications sector</w:t>
      </w:r>
      <w:r>
        <w:t xml:space="preserve">, which could lower prices for millions of Mexican consumers. </w:t>
      </w:r>
      <w:r>
        <w:rPr>
          <w:rStyle w:val="StyleBoldUnderline"/>
        </w:rPr>
        <w:t xml:space="preserve">The government is also pushing </w:t>
      </w:r>
      <w:r>
        <w:t xml:space="preserve">for a state and local fiscal responsibility law intended </w:t>
      </w:r>
      <w:r>
        <w:rPr>
          <w:rStyle w:val="StyleBoldUnderline"/>
        </w:rPr>
        <w:t>to prevent governors and local authorities from taking on too much debt</w:t>
      </w:r>
      <w:r>
        <w:t xml:space="preserve">. Peña Nieto's financial reform could also help </w:t>
      </w:r>
      <w:r>
        <w:rPr>
          <w:rStyle w:val="StyleBoldUnderline"/>
        </w:rPr>
        <w:t>promote public access to credit</w:t>
      </w:r>
      <w:r>
        <w:t>. According to data from the World Bank, credit as a percentage of GDP remains at about 26 percent (in 2011), much lower than in Latin American peers like Brazil (61 percent) and Chile (71 percent).</w:t>
      </w:r>
    </w:p>
    <w:p w:rsidR="003335F0" w:rsidRDefault="003335F0" w:rsidP="003335F0">
      <w:pPr>
        <w:rPr>
          <w:rStyle w:val="StyleBoldUnderline"/>
        </w:rPr>
      </w:pPr>
      <w:r>
        <w:rPr>
          <w:rStyle w:val="StyleBoldUnderline"/>
        </w:rPr>
        <w:t>But the highest hurdle, energy reform, has not yet been cleared.</w:t>
      </w:r>
    </w:p>
    <w:p w:rsidR="003335F0" w:rsidRDefault="003335F0" w:rsidP="003335F0">
      <w:r>
        <w:t>In the past decade, Mexico's energy sector has suffered from deteriorating operational, financial, and technological capabilities, sharply lowering production for a vital source of state revenue. Production has fallen from a record 3.4 million barrels per day in 2004 to about 2.5 million today. Faced with rising pensions and health-care bills, the government's high dependency on oil revenues (around 30 percent of total revenues) is becoming increasingly worrisome.</w:t>
      </w:r>
    </w:p>
    <w:p w:rsidR="003335F0" w:rsidRDefault="003335F0" w:rsidP="003335F0">
      <w:r>
        <w:rPr>
          <w:rStyle w:val="StyleBoldUnderline"/>
        </w:rPr>
        <w:t>Given the opportunities it might create and its impact on the broader economy, substantive reform of Mexico's energy sector has also captured the attention of foreign investors.</w:t>
      </w:r>
      <w:r>
        <w:t xml:space="preserve"> In particular, Mexico may have the world's fourth-largest shale deposits, exciting intense investor interest in opportunities for private participation in both offshore and shale plays through profit-sharing agreements (possibly a variant of production-sharing agreements).</w:t>
      </w:r>
    </w:p>
    <w:p w:rsidR="003335F0" w:rsidRDefault="003335F0" w:rsidP="003335F0">
      <w:r>
        <w:rPr>
          <w:rStyle w:val="StyleBoldUnderline"/>
        </w:rPr>
        <w:t>Energy reform would also offer Peña Nieto an important political victory, since he will have succeeded where so many of his predecessors have failed.</w:t>
      </w:r>
      <w:r>
        <w:t xml:space="preserve"> Past attempts have been defeated by a populist commitment to nationalized energy that is written into the Mexican Constitution, limits on investments by state-owned oil company Pemex, the ability of state governments to grab a large share of the industry's resources, Pemex's labyrinthine bureaucracy, assertive labor unions, and politicians who were unwilling to accept the costs and risks that come with change.</w:t>
      </w:r>
    </w:p>
    <w:p w:rsidR="003335F0" w:rsidRDefault="003335F0" w:rsidP="003335F0">
      <w:pPr>
        <w:rPr>
          <w:rStyle w:val="StyleBoldUnderline"/>
        </w:rPr>
      </w:pPr>
      <w:r>
        <w:t xml:space="preserve">The Mexican public has historically opposed the constitutional changes needed for real reform, and it's not clear that this has changed. Recent polling data suggest that 65 percent of Mexicans are aware of the so-called Pact for Mexico, the president's broader reform plan, but there is no public survey on popular attitudes toward the opening of the energy sector to private investment. Yet, </w:t>
      </w:r>
      <w:r w:rsidRPr="00890082">
        <w:rPr>
          <w:u w:val="single"/>
        </w:rPr>
        <w:t xml:space="preserve">this time around, Mexico's president has the demonstrated political will to bring about change, and there are enough </w:t>
      </w:r>
      <w:r w:rsidRPr="00890082">
        <w:rPr>
          <w:u w:val="single"/>
        </w:rPr>
        <w:lastRenderedPageBreak/>
        <w:t>lawmakers within his own party and the major opposition party</w:t>
      </w:r>
      <w:r>
        <w:t xml:space="preserve">, the National Action Party (PAN), </w:t>
      </w:r>
      <w:r w:rsidRPr="00890082">
        <w:rPr>
          <w:u w:val="single"/>
        </w:rPr>
        <w:t>to negotiate a substantive agreement</w:t>
      </w:r>
      <w:r>
        <w:t xml:space="preserve"> by the end of 2013.</w:t>
      </w:r>
    </w:p>
    <w:p w:rsidR="003335F0" w:rsidRDefault="003335F0" w:rsidP="003335F0">
      <w:r>
        <w:rPr>
          <w:rStyle w:val="StyleBoldUnderline"/>
        </w:rPr>
        <w:t xml:space="preserve">That said, there </w:t>
      </w:r>
      <w:r w:rsidRPr="00890082">
        <w:rPr>
          <w:rStyle w:val="StyleBoldUnderline"/>
        </w:rPr>
        <w:t>are a few obstacles Peña</w:t>
      </w:r>
      <w:r>
        <w:rPr>
          <w:rStyle w:val="StyleBoldUnderline"/>
        </w:rPr>
        <w:t xml:space="preserve"> Nieto must overcome. The most underappreciated of these is the need to reform Mexico's electoral politics.</w:t>
      </w:r>
      <w:r>
        <w:t xml:space="preserve"> In early May, the Pact for Mexico survived a challenge from opposition parties when Peña Nieto agreed to allow discussion of electoral reform before September, forcing lawmakers to debate a hotly contested issue just before they take up a crucial energy reform plan that demands goodwill and compromise.</w:t>
      </w:r>
    </w:p>
    <w:p w:rsidR="003335F0" w:rsidRDefault="003335F0" w:rsidP="003335F0">
      <w:r>
        <w:t xml:space="preserve">The Mexican Congress is currently in recess, but </w:t>
      </w:r>
      <w:r>
        <w:rPr>
          <w:rStyle w:val="StyleBoldUnderline"/>
        </w:rPr>
        <w:t>legislators have announced that they will hold at least two extraordinary sessions in July and August to debate some bills left on the table, helping to clear the legislative calendar.</w:t>
      </w:r>
      <w:r>
        <w:t xml:space="preserve"> But electoral reform was not included in the schedule; lawmakers are still in the process of designing it and are probably waiting until after local elections on July 7 to finish drafting their proposal.</w:t>
      </w:r>
    </w:p>
    <w:p w:rsidR="003335F0" w:rsidRDefault="003335F0" w:rsidP="003335F0">
      <w:r>
        <w:rPr>
          <w:rStyle w:val="StyleBoldUnderline"/>
        </w:rPr>
        <w:t>The fight over electoral reform will sharpen the battle lines among the three major parties just as energy reform will require open negotiation among political rivals.</w:t>
      </w:r>
      <w:r>
        <w:t xml:space="preserve"> Some opposition factions want a reform that not only increases transparency in the use of campaign funds, but that also includes major changes to the electoral and political systems. Senators from opposition parties -- the PAN and the Democratic Revolutionary Party (PRD) -- want to introduce a second round in presidential elections and reelection of legislators and mayors, as well as introduce coalition government and chief of cabinet, probably as a way of extracting concessions in exchange for support. A large segment of the ruling Institutional Revolutionary Party (PRI) has long opposed these proposals for fear that a second round would enable the PAN and PRD to organize resistance to a PRI candidate and that an end to term limits for lawmakers and mayors would make it more difficult for the party to enforce discipline among its members. In addition, a system that provides more power for parliament could heighten the risk of gridlock at a crucial moment for reform. As a result, the government is unlikely to accept all these demands.</w:t>
      </w:r>
    </w:p>
    <w:p w:rsidR="003335F0" w:rsidRDefault="003335F0" w:rsidP="003335F0">
      <w:r>
        <w:t xml:space="preserve">In the end, if </w:t>
      </w:r>
      <w:r>
        <w:rPr>
          <w:rStyle w:val="StyleBoldUnderline"/>
        </w:rPr>
        <w:t>the government is as serious as it appears on energy reform</w:t>
      </w:r>
      <w:r>
        <w:t xml:space="preserve">, it will have to compromise on electoral reform. </w:t>
      </w:r>
      <w:r>
        <w:rPr>
          <w:rStyle w:val="Emphasis"/>
        </w:rPr>
        <w:t>Peña Nieto remains committed to keeping things on track</w:t>
      </w:r>
      <w:r>
        <w:t>, and he will probably cede some ground on the electoral front.</w:t>
      </w:r>
    </w:p>
    <w:p w:rsidR="003335F0" w:rsidRDefault="003335F0" w:rsidP="003335F0">
      <w:pPr>
        <w:rPr>
          <w:rStyle w:val="StyleBoldUnderline"/>
        </w:rPr>
      </w:pPr>
      <w:r>
        <w:rPr>
          <w:rStyle w:val="StyleBoldUnderline"/>
        </w:rPr>
        <w:t>That's why odds of success on energy reform remain good, but the next few months will test the new president's political skills.</w:t>
      </w:r>
    </w:p>
    <w:p w:rsidR="003335F0" w:rsidRDefault="003335F0" w:rsidP="003335F0"/>
    <w:p w:rsidR="005235BF" w:rsidRDefault="00CB6EB2" w:rsidP="005235BF">
      <w:pPr>
        <w:pStyle w:val="Heading1"/>
      </w:pPr>
      <w:r>
        <w:lastRenderedPageBreak/>
        <w:t>2nc E</w:t>
      </w:r>
      <w:r w:rsidR="005235BF">
        <w:t xml:space="preserve">nergy </w:t>
      </w:r>
      <w:r>
        <w:t>Reform will P</w:t>
      </w:r>
      <w:r w:rsidR="008013E5">
        <w:t>ass</w:t>
      </w:r>
    </w:p>
    <w:p w:rsidR="005235BF" w:rsidRDefault="005235BF" w:rsidP="005235BF"/>
    <w:p w:rsidR="005235BF" w:rsidRPr="005235BF" w:rsidRDefault="005235BF" w:rsidP="00CB6EB2">
      <w:pPr>
        <w:pStyle w:val="Heading4"/>
      </w:pPr>
      <w:r>
        <w:t>Energy reform will pass only with strong Nieto support</w:t>
      </w:r>
    </w:p>
    <w:p w:rsidR="005235BF" w:rsidRPr="00E319EC" w:rsidRDefault="005235BF" w:rsidP="005235BF">
      <w:pPr>
        <w:rPr>
          <w:rStyle w:val="StyleStyleBold12pt"/>
        </w:rPr>
      </w:pPr>
      <w:r>
        <w:rPr>
          <w:rStyle w:val="StyleStyleBold12pt"/>
        </w:rPr>
        <w:t>Rathbone, Financial Time</w:t>
      </w:r>
      <w:r w:rsidRPr="00E319EC">
        <w:rPr>
          <w:rStyle w:val="StyleStyleBold12pt"/>
        </w:rPr>
        <w:t>s Latin American editor</w:t>
      </w:r>
      <w:r>
        <w:rPr>
          <w:rStyle w:val="StyleStyleBold12pt"/>
        </w:rPr>
        <w:t>,</w:t>
      </w:r>
      <w:r w:rsidRPr="00E319EC">
        <w:rPr>
          <w:rStyle w:val="StyleStyleBold12pt"/>
        </w:rPr>
        <w:t xml:space="preserve"> </w:t>
      </w:r>
      <w:r>
        <w:rPr>
          <w:rStyle w:val="StyleStyleBold12pt"/>
        </w:rPr>
        <w:t xml:space="preserve">6/17/13 </w:t>
      </w:r>
      <w:r w:rsidRPr="00E319EC">
        <w:t>— [John Paul Rathbone</w:t>
      </w:r>
      <w:r>
        <w:t xml:space="preserve">, </w:t>
      </w:r>
      <w:r w:rsidRPr="00E319EC">
        <w:t>F</w:t>
      </w:r>
      <w:r>
        <w:t xml:space="preserve">inancial </w:t>
      </w:r>
      <w:r w:rsidRPr="00E319EC">
        <w:t>T</w:t>
      </w:r>
      <w:r>
        <w:t>ime</w:t>
      </w:r>
      <w:r w:rsidRPr="00E319EC">
        <w:t>'s Latin American editor</w:t>
      </w:r>
      <w:r>
        <w:t xml:space="preserve">, </w:t>
      </w:r>
      <w:r w:rsidRPr="00E319EC">
        <w:t>worked as an economist and a jour</w:t>
      </w:r>
      <w:r>
        <w:t xml:space="preserve">nalist at the World Bank, </w:t>
      </w:r>
      <w:r w:rsidRPr="00E319EC">
        <w:t>graduate of Oxford and Columbia Universities</w:t>
      </w:r>
      <w:r>
        <w:t>, 2013 (“</w:t>
      </w:r>
      <w:r w:rsidRPr="00E319EC">
        <w:t>Peña Nieto pledges transformational reform of Pemex</w:t>
      </w:r>
      <w:r>
        <w:t xml:space="preserve">,” The Financial Times, Global Economy, 6-17-13, Available Online at </w:t>
      </w:r>
      <w:hyperlink r:id="rId15" w:anchor="axzz2XY74rQ8A" w:history="1">
        <w:r w:rsidRPr="00104E3E">
          <w:rPr>
            <w:rStyle w:val="Hyperlink"/>
          </w:rPr>
          <w:t>http://www.ft.com/intl/cms/s/0/e4d99f60-d767-11e2-8279-00144feab7de.html#axzz2XY74rQ8A</w:t>
        </w:r>
      </w:hyperlink>
      <w:r>
        <w:t>, accessed on June 28, 2013)][SP]</w:t>
      </w:r>
    </w:p>
    <w:p w:rsidR="005235BF" w:rsidRDefault="005235BF" w:rsidP="005235BF">
      <w:r>
        <w:t xml:space="preserve">Enrique Peña </w:t>
      </w:r>
      <w:r w:rsidRPr="00E319EC">
        <w:rPr>
          <w:rStyle w:val="StyleBoldUnderline"/>
        </w:rPr>
        <w:t>Nieto</w:t>
      </w:r>
      <w:r>
        <w:t xml:space="preserve">, the Mexican president, </w:t>
      </w:r>
      <w:r w:rsidRPr="00E319EC">
        <w:rPr>
          <w:rStyle w:val="StyleBoldUnderline"/>
        </w:rPr>
        <w:t>vowed to press ahead with what he claimed would be a “transformational” reform of Pemex</w:t>
      </w:r>
      <w:r>
        <w:t xml:space="preserve">, the state-owned oil monopoly, </w:t>
      </w:r>
      <w:r w:rsidRPr="00E319EC">
        <w:rPr>
          <w:rStyle w:val="Emphasis"/>
        </w:rPr>
        <w:t>a controversial move</w:t>
      </w:r>
      <w:r>
        <w:t xml:space="preserve"> widely expected to unleash billions of dollars of foreign investment.</w:t>
      </w:r>
    </w:p>
    <w:p w:rsidR="005235BF" w:rsidRDefault="005235BF" w:rsidP="005235BF">
      <w:r>
        <w:t xml:space="preserve">Mr Peña </w:t>
      </w:r>
      <w:r w:rsidRPr="00E319EC">
        <w:rPr>
          <w:rStyle w:val="StyleBoldUnderline"/>
        </w:rPr>
        <w:t>Nieto said the need to liberalise Pemex was already agreed under the so-called Pact for Mexico</w:t>
      </w:r>
      <w:r>
        <w:t xml:space="preserve">, a coalition between the country’s three main political parties, and that a more detailed proposal </w:t>
      </w:r>
      <w:r w:rsidRPr="00E319EC">
        <w:rPr>
          <w:rStyle w:val="StyleBoldUnderline"/>
        </w:rPr>
        <w:t>would be forthcoming</w:t>
      </w:r>
      <w:r>
        <w:t xml:space="preserve"> within “two to three months.”</w:t>
      </w:r>
    </w:p>
    <w:p w:rsidR="005235BF" w:rsidRPr="00E319EC" w:rsidRDefault="005235BF" w:rsidP="005235BF">
      <w:pPr>
        <w:rPr>
          <w:rStyle w:val="StyleBoldUnderline"/>
        </w:rPr>
      </w:pPr>
      <w:r>
        <w:t xml:space="preserve"> “</w:t>
      </w:r>
      <w:r w:rsidRPr="00E319EC">
        <w:rPr>
          <w:rStyle w:val="StyleBoldUnderline"/>
        </w:rPr>
        <w:t>There are different options on what the reform should be, but I am confident . . . It will be transformational,” he told the Financial Times</w:t>
      </w:r>
      <w:r>
        <w:t xml:space="preserve">. Mr Peña </w:t>
      </w:r>
      <w:r w:rsidRPr="00E319EC">
        <w:rPr>
          <w:rStyle w:val="StyleBoldUnderline"/>
        </w:rPr>
        <w:t>Nieto added the reform would include “the constitutional changes needed to give private investors certainty”.</w:t>
      </w:r>
    </w:p>
    <w:p w:rsidR="005235BF" w:rsidRDefault="005235BF" w:rsidP="005235BF">
      <w:r>
        <w:t>Oil majors such as ExxonMobil and Royal Dutch Shell, which have been shut out by Mexico’s protectionist energy policies, have said they are ready to invest if Congress passes the measure, a keystone of Mr Peña Nieto’s ambitious reform agenda. Pemex, with annual sales of more than $100bn, is the world’s seventh-largest oil producer but the government’s high tax take has left it struggling to fund investment.</w:t>
      </w:r>
    </w:p>
    <w:p w:rsidR="005235BF" w:rsidRDefault="005235BF" w:rsidP="005235BF">
      <w:r>
        <w:t xml:space="preserve">Since taking office in December, Mr Peña </w:t>
      </w:r>
      <w:r w:rsidRPr="00C42F96">
        <w:rPr>
          <w:rStyle w:val="StyleBoldUnderline"/>
        </w:rPr>
        <w:t xml:space="preserve">Nieto has already pushed through education, competition and labour reforms. But liberalising Pemex and possibly allowing for profit-sharing with international companies would be </w:t>
      </w:r>
      <w:r w:rsidRPr="00C42F96">
        <w:rPr>
          <w:rStyle w:val="Emphasis"/>
        </w:rPr>
        <w:t>the most politically charged change of all</w:t>
      </w:r>
      <w:r>
        <w:t>, given that the industry’s nationalisation in 1938 remains a point of national pride for many in Latin America’s second-biggest economy.</w:t>
      </w:r>
    </w:p>
    <w:p w:rsidR="005235BF" w:rsidRDefault="005235BF" w:rsidP="005235BF"/>
    <w:p w:rsidR="005235BF" w:rsidRPr="005235BF" w:rsidRDefault="005235BF" w:rsidP="00CB6EB2">
      <w:pPr>
        <w:pStyle w:val="Heading4"/>
      </w:pPr>
      <w:r>
        <w:t>PRI support boosts prospects for passage</w:t>
      </w:r>
    </w:p>
    <w:p w:rsidR="005235BF" w:rsidRDefault="005235BF" w:rsidP="005235BF">
      <w:r w:rsidRPr="006A4361">
        <w:rPr>
          <w:rStyle w:val="StyleStyleBold12pt"/>
        </w:rPr>
        <w:t xml:space="preserve">Wilkinson, Mexico City bureau chief for the Los Angeles Times, </w:t>
      </w:r>
      <w:r>
        <w:rPr>
          <w:rStyle w:val="StyleStyleBold12pt"/>
        </w:rPr>
        <w:t>6/26</w:t>
      </w:r>
      <w:r w:rsidR="008A066B">
        <w:rPr>
          <w:rStyle w:val="StyleStyleBold12pt"/>
        </w:rPr>
        <w:t>/13</w:t>
      </w:r>
      <w:r>
        <w:t xml:space="preserve"> [Tracy, </w:t>
      </w:r>
      <w:hyperlink r:id="rId16" w:history="1">
        <w:r>
          <w:rPr>
            <w:rStyle w:val="Hyperlink"/>
          </w:rPr>
          <w:t>March 04, 2013</w:t>
        </w:r>
      </w:hyperlink>
      <w:r>
        <w:rPr>
          <w:rStyle w:val="pubdate"/>
        </w:rPr>
        <w:t xml:space="preserve">, LA Times, “Mexico president wins key party vote on reform of national oil company”, </w:t>
      </w:r>
      <w:hyperlink r:id="rId17" w:history="1">
        <w:r w:rsidRPr="00AE2CD8">
          <w:rPr>
            <w:rStyle w:val="Hyperlink"/>
          </w:rPr>
          <w:t>http://articles.latimes.com/2013/mar/04/world/la-fg-wn-mexico-pri-oil-pemex-20130304</w:t>
        </w:r>
      </w:hyperlink>
      <w:r>
        <w:rPr>
          <w:rStyle w:val="pubdate"/>
        </w:rPr>
        <w:t>, accessed: 6/26/13, ML]</w:t>
      </w:r>
    </w:p>
    <w:p w:rsidR="005235BF" w:rsidRPr="00C83695" w:rsidRDefault="005235BF" w:rsidP="005235BF">
      <w:pPr>
        <w:rPr>
          <w:b/>
          <w:bCs/>
          <w:u w:val="single"/>
        </w:rPr>
      </w:pPr>
      <w:r>
        <w:t xml:space="preserve">MEXICO CITY -- In an important test of President Enrique Peña Nieto’s sway over resistant factions of his party, </w:t>
      </w:r>
      <w:r w:rsidRPr="0046587A">
        <w:rPr>
          <w:rStyle w:val="StyleBoldUnderline"/>
        </w:rPr>
        <w:t>the ruling Institutional Revolutionary Party has changed its bylaws to clear the way for major reform of the gigantic national oil company.</w:t>
      </w:r>
    </w:p>
    <w:p w:rsidR="005235BF" w:rsidRDefault="005235BF" w:rsidP="005235BF">
      <w:r>
        <w:t xml:space="preserve">Meeting in its annual convention, </w:t>
      </w:r>
      <w:r w:rsidRPr="0046587A">
        <w:rPr>
          <w:rStyle w:val="StyleBoldUnderline"/>
        </w:rPr>
        <w:t>the PRI</w:t>
      </w:r>
      <w:r>
        <w:t>, as the party is known</w:t>
      </w:r>
      <w:r w:rsidRPr="0046587A">
        <w:rPr>
          <w:rStyle w:val="StyleBoldUnderline"/>
        </w:rPr>
        <w:t>, on Sunday passed several changes that Peña Nieto needed to make possible a series of reforms he</w:t>
      </w:r>
      <w:r>
        <w:t xml:space="preserve"> has </w:t>
      </w:r>
      <w:r w:rsidRPr="0046587A">
        <w:rPr>
          <w:rStyle w:val="StyleBoldUnderline"/>
        </w:rPr>
        <w:t>promised</w:t>
      </w:r>
      <w:r>
        <w:t xml:space="preserve"> as the hallmark of his administration.</w:t>
      </w:r>
    </w:p>
    <w:p w:rsidR="005235BF" w:rsidRDefault="005235BF" w:rsidP="005235BF">
      <w:r>
        <w:lastRenderedPageBreak/>
        <w:t>Chief and most difficult among them is a plan to open the behemoth state oil company, Petroleos de Mexico, or Pemex, to private and foreign investment, long a taboo in this country.</w:t>
      </w:r>
    </w:p>
    <w:p w:rsidR="005235BF" w:rsidRDefault="005235BF" w:rsidP="005235BF">
      <w:r w:rsidRPr="0046587A">
        <w:rPr>
          <w:rStyle w:val="StyleBoldUnderline"/>
        </w:rPr>
        <w:t>Pemex</w:t>
      </w:r>
      <w:r>
        <w:t xml:space="preserve">, a symbol of nationalistic pride, </w:t>
      </w:r>
      <w:r w:rsidRPr="0046587A">
        <w:rPr>
          <w:rStyle w:val="StyleBoldUnderline"/>
        </w:rPr>
        <w:t>is the top income earner for the Mexican state, but its production</w:t>
      </w:r>
      <w:r>
        <w:t xml:space="preserve"> of oil </w:t>
      </w:r>
      <w:r w:rsidRPr="0046587A">
        <w:rPr>
          <w:rStyle w:val="StyleBoldUnderline"/>
        </w:rPr>
        <w:t>has been declining</w:t>
      </w:r>
      <w:r>
        <w:t xml:space="preserve"> dramatically and the company is in dire need of outside expertise for deep-sea exploration and other projects.</w:t>
      </w:r>
    </w:p>
    <w:p w:rsidR="005235BF" w:rsidRDefault="005235BF" w:rsidP="005235BF">
      <w:r>
        <w:t xml:space="preserve">Peña </w:t>
      </w:r>
      <w:r w:rsidRPr="0046587A">
        <w:rPr>
          <w:rStyle w:val="StyleBoldUnderline"/>
        </w:rPr>
        <w:t>Nieto</w:t>
      </w:r>
      <w:r>
        <w:t xml:space="preserve"> has </w:t>
      </w:r>
      <w:r w:rsidRPr="0046587A">
        <w:rPr>
          <w:rStyle w:val="StyleBoldUnderline"/>
        </w:rPr>
        <w:t>stated that reform of Pemex is a top priority</w:t>
      </w:r>
      <w:r>
        <w:t>, but his party’s bylaws forbid its members who serve in Congress from voting on any change in the way the company is managed.</w:t>
      </w:r>
    </w:p>
    <w:p w:rsidR="005235BF" w:rsidRPr="0046587A" w:rsidRDefault="005235BF" w:rsidP="005235BF">
      <w:pPr>
        <w:rPr>
          <w:b/>
          <w:bCs/>
          <w:u w:val="single"/>
        </w:rPr>
      </w:pPr>
      <w:r>
        <w:t xml:space="preserve">On Sunday, after hearing from the president, </w:t>
      </w:r>
      <w:r>
        <w:rPr>
          <w:rStyle w:val="StyleBoldUnderline"/>
        </w:rPr>
        <w:t xml:space="preserve">several thousand members </w:t>
      </w:r>
      <w:r w:rsidRPr="0046587A">
        <w:rPr>
          <w:rStyle w:val="StyleBoldUnderline"/>
        </w:rPr>
        <w:t>of the party voted unanimously to change the rules and allow support for Pemex reform.</w:t>
      </w:r>
    </w:p>
    <w:p w:rsidR="005235BF" w:rsidRDefault="005235BF" w:rsidP="005235BF">
      <w:r w:rsidRPr="0046587A">
        <w:rPr>
          <w:rStyle w:val="StyleBoldUnderline"/>
        </w:rPr>
        <w:t>The membership also voted to allow its representatives to support changes in the value-added tax scheme.</w:t>
      </w:r>
      <w:r>
        <w:t xml:space="preserve"> </w:t>
      </w:r>
      <w:r w:rsidRPr="0046587A">
        <w:t>PRI</w:t>
      </w:r>
      <w:r>
        <w:t xml:space="preserve"> statutes had prohibited taxes on food and medicines, but Sunday’s vote removed that ban.</w:t>
      </w:r>
    </w:p>
    <w:p w:rsidR="005235BF" w:rsidRDefault="005235BF" w:rsidP="005235BF">
      <w:r w:rsidRPr="0046587A">
        <w:rPr>
          <w:rStyle w:val="StyleBoldUnderline"/>
        </w:rPr>
        <w:t>Sunday’s vote was a significant gauge of whether</w:t>
      </w:r>
      <w:r>
        <w:t xml:space="preserve"> Peña</w:t>
      </w:r>
      <w:r w:rsidRPr="0046587A">
        <w:rPr>
          <w:rStyle w:val="StyleBoldUnderline"/>
        </w:rPr>
        <w:t xml:space="preserve"> Nieto would be able to win the support</w:t>
      </w:r>
      <w:r>
        <w:t xml:space="preserve"> of the more recalcitrant members of the party who remain wedded to old-style PRI nationalistic paternalism and who are not inclined to change the way Pemex is run nor the way taxes are levied.</w:t>
      </w:r>
    </w:p>
    <w:p w:rsidR="005235BF" w:rsidRDefault="005235BF" w:rsidP="005235BF">
      <w:r>
        <w:t>“Let’s show, with attitude, with action and with voice, that we are a new generation of PRI,” Peña Nieto told the convention. “This is an assembly of renewal and transformation.”</w:t>
      </w:r>
    </w:p>
    <w:p w:rsidR="005235BF" w:rsidRDefault="005235BF" w:rsidP="005235BF">
      <w:r w:rsidRPr="0046587A">
        <w:rPr>
          <w:rStyle w:val="StyleBoldUnderline"/>
        </w:rPr>
        <w:t>His plans for Pemex have led the political left to accuse the government of attempting to privatize the oil company.</w:t>
      </w:r>
      <w:r>
        <w:t xml:space="preserve"> </w:t>
      </w:r>
      <w:r w:rsidRPr="0046587A">
        <w:rPr>
          <w:rStyle w:val="StyleBoldUnderline"/>
        </w:rPr>
        <w:t>The government insists that overall ownership of the oil business will remain in state hands</w:t>
      </w:r>
      <w:r>
        <w:t>; the reforms are expected to be presented to Congress late this year.</w:t>
      </w:r>
    </w:p>
    <w:p w:rsidR="005235BF" w:rsidRPr="005235BF" w:rsidRDefault="005235BF" w:rsidP="005235BF"/>
    <w:p w:rsidR="005235BF" w:rsidRDefault="00CB6EB2" w:rsidP="00EA293F">
      <w:pPr>
        <w:pStyle w:val="Heading1"/>
      </w:pPr>
      <w:r>
        <w:lastRenderedPageBreak/>
        <w:t>A/T: No Momentum</w:t>
      </w:r>
    </w:p>
    <w:p w:rsidR="00EA293F" w:rsidRDefault="00EA293F" w:rsidP="00EA293F"/>
    <w:p w:rsidR="00EA293F" w:rsidRPr="00EA293F" w:rsidRDefault="00EA293F" w:rsidP="00CB6EB2">
      <w:pPr>
        <w:pStyle w:val="Heading4"/>
      </w:pPr>
      <w:r>
        <w:t>Nieto’s building momentum for reform but passage isn’t assured</w:t>
      </w:r>
    </w:p>
    <w:p w:rsidR="00EA293F" w:rsidRDefault="00EA293F" w:rsidP="00EA293F">
      <w:pPr>
        <w:rPr>
          <w:rStyle w:val="StyleStyleBold12pt"/>
        </w:rPr>
      </w:pPr>
      <w:r>
        <w:rPr>
          <w:rStyle w:val="StyleStyleBold12pt"/>
        </w:rPr>
        <w:t>AP 3/19</w:t>
      </w:r>
      <w:r w:rsidR="008A066B">
        <w:rPr>
          <w:rStyle w:val="StyleStyleBold12pt"/>
        </w:rPr>
        <w:t>/13</w:t>
      </w:r>
      <w:r>
        <w:rPr>
          <w:rStyle w:val="StyleStyleBold12pt"/>
        </w:rPr>
        <w:t xml:space="preserve"> </w:t>
      </w:r>
      <w:r>
        <w:t xml:space="preserve">— [Associated Press, Michael Weissenstein, Journalist at Associated Press specializing in Mexican politics, 2013 (“Enrique Pena Nieto Reforms: Mexico's President Pushes Sweeping Changes To Telecom, Oil Industry,” Associated Press, The Huffington Post, WORLD, 3-19-13, Available Online at </w:t>
      </w:r>
      <w:hyperlink r:id="rId18" w:history="1">
        <w:r>
          <w:rPr>
            <w:rStyle w:val="Hyperlink"/>
          </w:rPr>
          <w:t>http://www.huffingtonpost.com/2013/03/19/enrique-pena-nieto-reforms-mexico-president_n_2906967.html</w:t>
        </w:r>
      </w:hyperlink>
      <w:r>
        <w:t>, Accessed on June 27, 2013)][SP]</w:t>
      </w:r>
    </w:p>
    <w:p w:rsidR="00EA293F" w:rsidRDefault="00EA293F" w:rsidP="00EA293F">
      <w:pPr>
        <w:rPr>
          <w:rStyle w:val="StyleBoldUnderline"/>
          <w:b w:val="0"/>
        </w:rPr>
      </w:pPr>
      <w:r>
        <w:t xml:space="preserve">MEXICO CITY -- New President Enrique Pena </w:t>
      </w:r>
      <w:r>
        <w:rPr>
          <w:rStyle w:val="StyleBoldUnderline"/>
        </w:rPr>
        <w:t>Nieto has been fast out of the blocks in attacking some of Mexico's toughest issues in a country often stymied by monopolies and corruption.</w:t>
      </w:r>
    </w:p>
    <w:p w:rsidR="00EA293F" w:rsidRDefault="00EA293F" w:rsidP="00EA293F">
      <w:r>
        <w:rPr>
          <w:rStyle w:val="StyleBoldUnderline"/>
        </w:rPr>
        <w:t>He arrested the most powerful woman in Mexico</w:t>
      </w:r>
      <w:r>
        <w:t xml:space="preserve">, leader of the largest union in Latin America, on allegations of corruption that previous presidents saw but were too compromised to tackle. He is taking on the richest man in the world, Carlos Slim, </w:t>
      </w:r>
      <w:r>
        <w:rPr>
          <w:rStyle w:val="StyleBoldUnderline"/>
        </w:rPr>
        <w:t>and pledges to bring diversity to a television industry dominated by the head of the largest network in Latin America</w:t>
      </w:r>
      <w:r>
        <w:t>, a scion of one of Mexico's leading families.</w:t>
      </w:r>
    </w:p>
    <w:p w:rsidR="00EA293F" w:rsidRPr="00EA293F" w:rsidRDefault="00EA293F" w:rsidP="00EA293F">
      <w:pPr>
        <w:rPr>
          <w:rStyle w:val="StyleBoldUnderline"/>
        </w:rPr>
      </w:pPr>
      <w:r>
        <w:t xml:space="preserve">At one time all three were key allies of Pena Nieto's Institutional Revolutionary Party, or PRI, which ruled for 71 years with a combination of coercion and corruption before being voted out of office in 2000. Now, </w:t>
      </w:r>
      <w:r w:rsidRPr="00EA293F">
        <w:rPr>
          <w:rStyle w:val="StyleBoldUnderline"/>
        </w:rPr>
        <w:t>Pena Nieto is declaring that there are no more sacred cows.</w:t>
      </w:r>
    </w:p>
    <w:p w:rsidR="00EA293F" w:rsidRDefault="00EA293F" w:rsidP="00EA293F">
      <w:r>
        <w:rPr>
          <w:rStyle w:val="StyleBoldUnderline"/>
        </w:rPr>
        <w:t xml:space="preserve">The moves have built momentum behind what could be his most dramatic and difficult reform – modernizing </w:t>
      </w:r>
      <w:r>
        <w:t>and drawing foreign and private capital to</w:t>
      </w:r>
      <w:r>
        <w:rPr>
          <w:rStyle w:val="StyleBoldUnderline"/>
        </w:rPr>
        <w:t xml:space="preserve"> the behemoth state oil company, a long sacrosanct but increasingly inefficient pillar of the Mexican economy. </w:t>
      </w:r>
      <w:r>
        <w:t>On Sunday, at a celebration of the 75th anniversary of the nationalization of the Mexican oil business, Pena Nieto said again that he will transform Petroleos Mexicanos. The longtime head of the Pemex union, who had been expected by many to fight any changes but has been the subject of questions about unexplained family wealth, pledged his support.</w:t>
      </w:r>
    </w:p>
    <w:p w:rsidR="00EA293F" w:rsidRDefault="00EA293F" w:rsidP="00EA293F">
      <w:r>
        <w:t>Pena Nieto says his plan will make Mexico more democratic and competitive in the world economy, and his drive for reform is fueling international confidence about Mexico. Rating company Standard and Poor's raised the country's long-term sovereign credit rating from "stable" to "positive" last week, citing optimism about the government's ability to carry out structural changes. The Mexican peso is stronger against the dollar than it's been in a year and a half.</w:t>
      </w:r>
    </w:p>
    <w:p w:rsidR="00EA293F" w:rsidRDefault="00EA293F" w:rsidP="00EA293F">
      <w:r w:rsidRPr="00EA293F">
        <w:rPr>
          <w:rStyle w:val="StyleBoldUnderline"/>
        </w:rPr>
        <w:t>But some analysts warn against</w:t>
      </w:r>
      <w:r>
        <w:t xml:space="preserve"> mistaking style for substance and </w:t>
      </w:r>
      <w:r>
        <w:rPr>
          <w:rStyle w:val="StyleBoldUnderline"/>
        </w:rPr>
        <w:t>making early declarations of victory against entrenched powers built up by the very party that now says it's trying to bring them to heel</w:t>
      </w:r>
      <w:r>
        <w:t>. It will take many months, in some cases years, before Pena Nieto's reform agenda becomes law and produces its first results, plenty of time for big promises to be derailed by special interests, institutional inertia and the PRI's old guard.</w:t>
      </w:r>
    </w:p>
    <w:p w:rsidR="00EA293F" w:rsidRDefault="00EA293F" w:rsidP="00EA293F">
      <w:r>
        <w:t>For some observers, Pena Nieto's first days are reminiscent of the splashy starts of other PRI presidents such as Carlos Salinas Gortari, who took office in 1988 and undertook a dramatic series of reforms but left office amid a devastating economic collapse fueled by overspending and budget mismanagement.</w:t>
      </w:r>
    </w:p>
    <w:p w:rsidR="00EA293F" w:rsidRDefault="00EA293F" w:rsidP="00EA293F"/>
    <w:p w:rsidR="00930FB6" w:rsidRDefault="00CB6EB2" w:rsidP="00930FB6">
      <w:pPr>
        <w:pStyle w:val="Heading1"/>
      </w:pPr>
      <w:r>
        <w:lastRenderedPageBreak/>
        <w:t xml:space="preserve">A/T: </w:t>
      </w:r>
      <w:r w:rsidR="00930FB6">
        <w:t xml:space="preserve">PRD </w:t>
      </w:r>
      <w:r>
        <w:t>Blocks</w:t>
      </w:r>
    </w:p>
    <w:p w:rsidR="00930FB6" w:rsidRDefault="00930FB6" w:rsidP="00930FB6"/>
    <w:p w:rsidR="00930FB6" w:rsidRPr="00CB6EB2" w:rsidRDefault="00930FB6" w:rsidP="00CB6EB2">
      <w:pPr>
        <w:pStyle w:val="Heading4"/>
      </w:pPr>
      <w:r w:rsidRPr="00CB6EB2">
        <w:t>PAN support means PRD won’t be key to passage</w:t>
      </w:r>
    </w:p>
    <w:p w:rsidR="00930FB6" w:rsidRPr="008B35BA" w:rsidRDefault="00930FB6" w:rsidP="00930FB6">
      <w:pPr>
        <w:rPr>
          <w:rStyle w:val="StyleStyleBold12pt"/>
        </w:rPr>
      </w:pPr>
      <w:r>
        <w:rPr>
          <w:rStyle w:val="StyleStyleBold12pt"/>
        </w:rPr>
        <w:t>F</w:t>
      </w:r>
      <w:r w:rsidRPr="008B35BA">
        <w:rPr>
          <w:rStyle w:val="StyleStyleBold12pt"/>
        </w:rPr>
        <w:t>olladori et. a partner in the Houston office and a member of Mayer Brown’s Corporate &amp; Securities and Energy practices, Al, 6/20</w:t>
      </w:r>
      <w:r w:rsidR="008A066B">
        <w:rPr>
          <w:rStyle w:val="StyleStyleBold12pt"/>
        </w:rPr>
        <w:t>/13</w:t>
      </w:r>
    </w:p>
    <w:p w:rsidR="00930FB6" w:rsidRDefault="00930FB6" w:rsidP="00930FB6">
      <w:pPr>
        <w:rPr>
          <w:rFonts w:eastAsia="Times New Roman"/>
        </w:rPr>
      </w:pPr>
      <w:r w:rsidRPr="008A066B">
        <w:rPr>
          <w:rStyle w:val="StyleStyleBold12pt"/>
          <w:b w:val="0"/>
        </w:rPr>
        <w:t>(Marc H,</w:t>
      </w:r>
      <w:r w:rsidRPr="008B35BA">
        <w:rPr>
          <w:rFonts w:eastAsia="Times New Roman"/>
        </w:rPr>
        <w:t xml:space="preserve"> </w:t>
      </w:r>
      <w:r>
        <w:rPr>
          <w:rFonts w:eastAsia="Times New Roman"/>
        </w:rPr>
        <w:t>a partner in the Houston office and a member of Mayer Brown’s Corporate &amp; Securities and Energy practices,</w:t>
      </w:r>
      <w:r>
        <w:rPr>
          <w:rStyle w:val="StyleStyleBold12pt"/>
        </w:rPr>
        <w:t xml:space="preserve"> </w:t>
      </w:r>
      <w:r w:rsidRPr="008A066B">
        <w:rPr>
          <w:rStyle w:val="StyleStyleBold12pt"/>
          <w:b w:val="0"/>
        </w:rPr>
        <w:t>Jose L. Valera</w:t>
      </w:r>
      <w:r>
        <w:rPr>
          <w:rStyle w:val="StyleStyleBold12pt"/>
        </w:rPr>
        <w:t xml:space="preserve">, </w:t>
      </w:r>
      <w:r>
        <w:rPr>
          <w:rFonts w:eastAsia="Times New Roman"/>
        </w:rPr>
        <w:t xml:space="preserve">Jose L. Valera is a partner in the Houston office of Mayer Brown. Focusing his practice on domestic and international energy transactions and project development, </w:t>
      </w:r>
      <w:r w:rsidRPr="008A066B">
        <w:rPr>
          <w:rStyle w:val="StyleStyleBold12pt"/>
          <w:b w:val="0"/>
        </w:rPr>
        <w:t>Pablo C. Ferrante</w:t>
      </w:r>
      <w:r>
        <w:rPr>
          <w:rStyle w:val="StyleStyleBold12pt"/>
        </w:rPr>
        <w:t xml:space="preserve">, </w:t>
      </w:r>
      <w:r>
        <w:rPr>
          <w:rFonts w:eastAsia="Times New Roman"/>
        </w:rPr>
        <w:t xml:space="preserve">Pablo C. Ferrante is a partner in Mayer Brown’s Corporate &amp; Securities practice with a focus on energy matters around the world, </w:t>
      </w:r>
      <w:r w:rsidRPr="008A066B">
        <w:rPr>
          <w:rStyle w:val="StyleStyleBold12pt"/>
          <w:b w:val="0"/>
        </w:rPr>
        <w:t>and Gabriel J. Salinas</w:t>
      </w:r>
      <w:r>
        <w:rPr>
          <w:rStyle w:val="StyleStyleBold12pt"/>
        </w:rPr>
        <w:t>,</w:t>
      </w:r>
      <w:r w:rsidRPr="001F0AFE">
        <w:rPr>
          <w:rFonts w:eastAsia="Times New Roman"/>
        </w:rPr>
        <w:t xml:space="preserve"> </w:t>
      </w:r>
      <w:r>
        <w:rPr>
          <w:rFonts w:eastAsia="Times New Roman"/>
        </w:rPr>
        <w:t xml:space="preserve">Gabriel Salinas focuses his practice on international corporate and energy transactions and projects, </w:t>
      </w:r>
      <w:r>
        <w:rPr>
          <w:rStyle w:val="StyleStyleBold12pt"/>
        </w:rPr>
        <w:t xml:space="preserve"> </w:t>
      </w:r>
      <w:r w:rsidRPr="008A066B">
        <w:rPr>
          <w:rStyle w:val="StyleStyleBold12pt"/>
          <w:b w:val="0"/>
        </w:rPr>
        <w:t>6/20/13, Mayer Brown,</w:t>
      </w:r>
      <w:r w:rsidRPr="008B35BA">
        <w:rPr>
          <w:rFonts w:eastAsia="Times New Roman"/>
        </w:rPr>
        <w:t xml:space="preserve"> </w:t>
      </w:r>
      <w:r>
        <w:rPr>
          <w:rFonts w:eastAsia="Times New Roman"/>
        </w:rPr>
        <w:t>“</w:t>
      </w:r>
      <w:hyperlink r:id="rId19" w:tooltip="Click to View Recent Content added on Mexico" w:history="1">
        <w:r w:rsidRPr="008B35BA">
          <w:t>Mexico</w:t>
        </w:r>
      </w:hyperlink>
      <w:r w:rsidRPr="008B35BA">
        <w:t>: Mexico’s Contemplated Energy Reform May Allow Profit-Sharing Arrangements And Booking Of Reserves For Development Of Deep-Water And Shale Resources</w:t>
      </w:r>
      <w:r>
        <w:t xml:space="preserve">,” </w:t>
      </w:r>
      <w:hyperlink r:id="rId20" w:history="1">
        <w:r w:rsidRPr="008E0E89">
          <w:rPr>
            <w:rStyle w:val="Hyperlink"/>
          </w:rPr>
          <w:t>http://www.mondaq.com/x/246658/Energy+Law/Mexicos+Contemplated+Energy+Reform+May+Allow+ProfitSharing+Arrangements+And+Booking+Of+Reserves+For+Development+Of+DeepWater+And+Shale+Resources</w:t>
        </w:r>
      </w:hyperlink>
      <w:r>
        <w:t>, Accessed: 6/27/13, LPS.)</w:t>
      </w:r>
    </w:p>
    <w:p w:rsidR="00930FB6" w:rsidRPr="008B35BA" w:rsidRDefault="00930FB6" w:rsidP="00930FB6">
      <w:r w:rsidRPr="008B35BA">
        <w:t xml:space="preserve">Passage of a constitutional amendment in Mexico requires a two-thirds majority in both houses of Congress and an affirmative vote of a majority of the state legislatures. </w:t>
      </w:r>
      <w:r w:rsidRPr="008B35BA">
        <w:rPr>
          <w:rStyle w:val="StyleBoldUnderline"/>
        </w:rPr>
        <w:t xml:space="preserve">The PRI holds slightly less than 50 percent of the seats in both federal houses and would need the cooperation of one of the two other major political parties—the PAN and the PRD—to pass a constitutional amendment. </w:t>
      </w:r>
      <w:r w:rsidRPr="008B35BA">
        <w:rPr>
          <w:rStyle w:val="Emphasis"/>
        </w:rPr>
        <w:t>The PAN is expected to support the energy reform bill.</w:t>
      </w:r>
      <w:r w:rsidRPr="008B35BA">
        <w:rPr>
          <w:rStyle w:val="StyleBoldUnderline"/>
        </w:rPr>
        <w:t xml:space="preserve"> Thus, even without the support of the PRD, which has traditionally opposed energy reform, the PRI and PAN would have the required votes to pass the constitutional amendments for energy reform</w:t>
      </w:r>
      <w:r w:rsidRPr="008B35BA">
        <w:t>—though, politically, and pursuant to the Pact for Mexico, a consensus between the three parties would be required.</w:t>
      </w:r>
    </w:p>
    <w:p w:rsidR="00930FB6" w:rsidRDefault="00930FB6" w:rsidP="00930FB6">
      <w:r w:rsidRPr="008B35BA">
        <w:t>President Peña Nieto is expected to present his energy reform proposal before Congress begins its second regular session on September 1. Meanwhile, Congress is making preparations to address the proposal. Congressional leaders of Mexico's main political parties have agreed to hold two special sessions during the summer to tackle outstanding initiatives so that they can focus on the energy and fiscal reforms in September.</w:t>
      </w:r>
    </w:p>
    <w:p w:rsidR="00930FB6" w:rsidRDefault="00930FB6" w:rsidP="00930FB6"/>
    <w:p w:rsidR="00930FB6" w:rsidRPr="00930FB6" w:rsidRDefault="00930FB6" w:rsidP="00CB6EB2">
      <w:pPr>
        <w:pStyle w:val="Heading4"/>
      </w:pPr>
      <w:r w:rsidRPr="00930FB6">
        <w:t xml:space="preserve">Mexico’s leftist party on board with oil reform </w:t>
      </w:r>
    </w:p>
    <w:p w:rsidR="00930FB6" w:rsidRDefault="003010E2" w:rsidP="00930FB6">
      <w:pPr>
        <w:rPr>
          <w:rStyle w:val="StyleStyleBold12pt"/>
        </w:rPr>
      </w:pPr>
      <w:r>
        <w:rPr>
          <w:rStyle w:val="StyleStyleBold12pt"/>
        </w:rPr>
        <w:t>Graham, Reuters, 6/</w:t>
      </w:r>
      <w:r w:rsidR="00930FB6">
        <w:rPr>
          <w:rStyle w:val="StyleStyleBold12pt"/>
        </w:rPr>
        <w:t>25</w:t>
      </w:r>
      <w:r>
        <w:rPr>
          <w:rStyle w:val="StyleStyleBold12pt"/>
        </w:rPr>
        <w:t>/13</w:t>
      </w:r>
    </w:p>
    <w:p w:rsidR="00930FB6" w:rsidRPr="00883A0A" w:rsidRDefault="00930FB6" w:rsidP="00930FB6">
      <w:r w:rsidRPr="00883A0A">
        <w:t>[</w:t>
      </w:r>
      <w:r>
        <w:t>David, 6-25-13, Reuters, “Mexico's main leftist party proposes path to oil reform,”http://www.reuters.com/article/2013/06/26/mexico-pemex-idUSL2N0F124F20130626, accessed 6-27-13, MSG]</w:t>
      </w:r>
    </w:p>
    <w:p w:rsidR="00930FB6" w:rsidRDefault="00930FB6" w:rsidP="00930FB6">
      <w:r>
        <w:t xml:space="preserve">(Reuters) - </w:t>
      </w:r>
      <w:r w:rsidRPr="00883A0A">
        <w:rPr>
          <w:rStyle w:val="StyleBoldUnderline"/>
        </w:rPr>
        <w:t>Mexico's main leftist opposition party</w:t>
      </w:r>
      <w:r>
        <w:t xml:space="preserve"> on Tuesday </w:t>
      </w:r>
      <w:r w:rsidRPr="00883A0A">
        <w:rPr>
          <w:rStyle w:val="StyleBoldUnderline"/>
        </w:rPr>
        <w:t>presented a set of proposals to make state oil giant Pemex independent</w:t>
      </w:r>
      <w:r>
        <w:t>, providing a foretaste of talks likely to surround government efforts to make the company more productive.</w:t>
      </w:r>
    </w:p>
    <w:p w:rsidR="00930FB6" w:rsidRDefault="00930FB6" w:rsidP="00930FB6">
      <w:r>
        <w:lastRenderedPageBreak/>
        <w:t>President Enrique Pena Nieto's pledge to allow more private capital into Pemex, a symbol of Mexican self-sufficiency, is one of the most contentious issues on his legislative agenda, even though he has yet to reveal many details of his plan.</w:t>
      </w:r>
    </w:p>
    <w:p w:rsidR="00930FB6" w:rsidRDefault="00930FB6" w:rsidP="00930FB6">
      <w:r w:rsidRPr="00883A0A">
        <w:rPr>
          <w:rStyle w:val="StyleBoldUnderline"/>
        </w:rPr>
        <w:t>Pena Nieto hopes to pass a reform with the other main groups in Congress, including the leftist Party of the Democratic Revolution (PRD)</w:t>
      </w:r>
      <w:r>
        <w:t>, which is resisting the president's aim to make changes to the constitution to open up the industry.</w:t>
      </w:r>
    </w:p>
    <w:p w:rsidR="00930FB6" w:rsidRDefault="00930FB6" w:rsidP="00930FB6">
      <w:r>
        <w:t xml:space="preserve">Presenting their reform model in Mexico City, </w:t>
      </w:r>
      <w:r w:rsidRPr="00883A0A">
        <w:rPr>
          <w:rStyle w:val="StyleBoldUnderline"/>
        </w:rPr>
        <w:t>PRD leaders said they saw no need to alter the constitution to revamp Pemex</w:t>
      </w:r>
      <w:r>
        <w:t>, whose income makes up about a third of the federal budget.</w:t>
      </w:r>
    </w:p>
    <w:p w:rsidR="00930FB6" w:rsidRDefault="00930FB6" w:rsidP="00930FB6">
      <w:r>
        <w:t xml:space="preserve">Still, </w:t>
      </w:r>
      <w:r w:rsidRPr="00883A0A">
        <w:rPr>
          <w:rStyle w:val="StyleBoldUnderline"/>
        </w:rPr>
        <w:t>PRD Chairman Jesus Zambrano said he was ready to listen to the government's ideas, urging Pena Nieto to spell out his plans for the oil company</w:t>
      </w:r>
      <w:r>
        <w:t>, whose output has slipped from 3.4 million barrels per day in 2004 to just over 2.5 million now.</w:t>
      </w:r>
    </w:p>
    <w:p w:rsidR="00930FB6" w:rsidRDefault="00930FB6" w:rsidP="00930FB6">
      <w:r>
        <w:t>"We have our proposal, now we want to know theirs ... There must be a public debate," Zambrano said.</w:t>
      </w:r>
    </w:p>
    <w:p w:rsidR="00930FB6" w:rsidRPr="00883A0A" w:rsidRDefault="00930FB6" w:rsidP="00930FB6">
      <w:pPr>
        <w:rPr>
          <w:rStyle w:val="StyleBoldUnderline"/>
        </w:rPr>
      </w:pPr>
      <w:r w:rsidRPr="00883A0A">
        <w:rPr>
          <w:rStyle w:val="StyleBoldUnderline"/>
        </w:rPr>
        <w:t>The PRD argues that corruption, inefficiency, a heavy tax burden and the fact the company is under the control of the finance ministry are holding back the 75-year-old Pemex.</w:t>
      </w:r>
    </w:p>
    <w:p w:rsidR="00930FB6" w:rsidRDefault="00930FB6" w:rsidP="00930FB6">
      <w:pPr>
        <w:rPr>
          <w:rStyle w:val="StyleBoldUnderline"/>
        </w:rPr>
      </w:pPr>
      <w:r>
        <w:t xml:space="preserve">To end this, </w:t>
      </w:r>
      <w:r w:rsidRPr="00883A0A">
        <w:rPr>
          <w:rStyle w:val="StyleBoldUnderline"/>
        </w:rPr>
        <w:t>the PRD plan envisions cutting Pemex loose to run its own operations, and bringing down its tax burden.</w:t>
      </w:r>
    </w:p>
    <w:p w:rsidR="00930FB6" w:rsidRDefault="00930FB6" w:rsidP="00930FB6">
      <w:pPr>
        <w:rPr>
          <w:rStyle w:val="StyleBoldUnderline"/>
        </w:rPr>
      </w:pPr>
    </w:p>
    <w:p w:rsidR="00930FB6" w:rsidRPr="00930FB6" w:rsidRDefault="00930FB6" w:rsidP="00CB6EB2">
      <w:pPr>
        <w:pStyle w:val="Heading4"/>
      </w:pPr>
      <w:r w:rsidRPr="00930FB6">
        <w:t>Energy reform popular- the left</w:t>
      </w:r>
    </w:p>
    <w:p w:rsidR="00930FB6" w:rsidRDefault="00930FB6" w:rsidP="00930FB6">
      <w:pPr>
        <w:rPr>
          <w:b/>
          <w:sz w:val="24"/>
        </w:rPr>
      </w:pPr>
      <w:r w:rsidRPr="00F13320">
        <w:rPr>
          <w:b/>
          <w:sz w:val="24"/>
        </w:rPr>
        <w:t>Presna Latina, 6/21</w:t>
      </w:r>
      <w:r w:rsidR="003010E2">
        <w:rPr>
          <w:b/>
          <w:sz w:val="24"/>
        </w:rPr>
        <w:t>/13</w:t>
      </w:r>
    </w:p>
    <w:p w:rsidR="00930FB6" w:rsidRPr="00F13320" w:rsidRDefault="00930FB6" w:rsidP="00930FB6">
      <w:r>
        <w:t xml:space="preserve">(Presna Latina, Information Agency of Latin America, 6/21/13, Presna Latina News Agency, “Privatizing PEMEX Called Backward Step,” </w:t>
      </w:r>
      <w:hyperlink r:id="rId21" w:history="1">
        <w:r w:rsidRPr="008E0E89">
          <w:rPr>
            <w:rStyle w:val="Hyperlink"/>
          </w:rPr>
          <w:t>http://www.plenglish.com/index.php?option=com_content&amp;task=view&amp;id=1537331&amp;Itemid=1</w:t>
        </w:r>
      </w:hyperlink>
      <w:r>
        <w:t>, Accessed: 6/28/13, LPS.)</w:t>
      </w:r>
    </w:p>
    <w:p w:rsidR="00930FB6" w:rsidRDefault="00930FB6" w:rsidP="00930FB6">
      <w:r>
        <w:t>The center-left PRD on Tuesday rejected President Enrique Peña Nieto's recent assertion that Mexico needs to change its constitution to carry out an overhaul of state-owned Petroleos Mexicanos and the rest of the energy sector.</w:t>
      </w:r>
    </w:p>
    <w:p w:rsidR="00930FB6" w:rsidRDefault="00930FB6" w:rsidP="00930FB6">
      <w:r>
        <w:t xml:space="preserve">"Constitutional reforms are not required to propel and modernize Pemex and the energy industry," </w:t>
      </w:r>
      <w:r w:rsidRPr="00F13320">
        <w:rPr>
          <w:rStyle w:val="StyleBoldUnderline"/>
        </w:rPr>
        <w:t xml:space="preserve">PRD chairman Jesus Zambrano </w:t>
      </w:r>
      <w:r>
        <w:t>said during a briefing for reporters.</w:t>
      </w:r>
    </w:p>
    <w:p w:rsidR="00930FB6" w:rsidRPr="00F13320" w:rsidRDefault="00930FB6" w:rsidP="00930FB6">
      <w:pPr>
        <w:rPr>
          <w:rStyle w:val="StyleBoldUnderline"/>
        </w:rPr>
      </w:pPr>
      <w:r>
        <w:t xml:space="preserve">Accompanied by two-dozen leading figures in the party, he </w:t>
      </w:r>
      <w:r w:rsidRPr="00F13320">
        <w:rPr>
          <w:rStyle w:val="StyleBoldUnderline"/>
        </w:rPr>
        <w:t>outlined an energy proposal that includes modifications to 12 existing laws and one new piece of legislation.</w:t>
      </w:r>
    </w:p>
    <w:p w:rsidR="00930FB6" w:rsidRDefault="00930FB6" w:rsidP="00930FB6">
      <w:r w:rsidRPr="00F13320">
        <w:rPr>
          <w:rStyle w:val="StyleBoldUnderline"/>
        </w:rPr>
        <w:t>The PRD set out its position following Peña Nieto's recent comments</w:t>
      </w:r>
      <w:r>
        <w:t xml:space="preserve"> to the Financial Times, in which the center-right president talked of the need for constitutional changes to reassure private investors he hopes will put money into Mexico's oil industry.</w:t>
      </w:r>
    </w:p>
    <w:p w:rsidR="00930FB6" w:rsidRPr="00F13320" w:rsidRDefault="00930FB6" w:rsidP="00930FB6">
      <w:pPr>
        <w:rPr>
          <w:rStyle w:val="Emphasis"/>
        </w:rPr>
      </w:pPr>
      <w:r>
        <w:t>"</w:t>
      </w:r>
      <w:r w:rsidRPr="00F13320">
        <w:rPr>
          <w:rStyle w:val="Emphasis"/>
        </w:rPr>
        <w:t>The left is indispensable and irreplaceable in the debate over the energy reform," Zambrano said.</w:t>
      </w:r>
    </w:p>
    <w:p w:rsidR="00930FB6" w:rsidRPr="00F13320" w:rsidRDefault="00930FB6" w:rsidP="00930FB6">
      <w:pPr>
        <w:rPr>
          <w:rStyle w:val="Emphasis"/>
        </w:rPr>
      </w:pPr>
      <w:r w:rsidRPr="00F13320">
        <w:rPr>
          <w:rStyle w:val="Emphasis"/>
        </w:rPr>
        <w:t>"On this issue," he added, "we are united. We have full agreement in the heart of the PRD and in the left, and we are closing ranks."</w:t>
      </w:r>
    </w:p>
    <w:p w:rsidR="00930FB6" w:rsidRDefault="00930FB6" w:rsidP="00930FB6">
      <w:r>
        <w:t xml:space="preserve">PRD founder Cuautehmoc Cardenas - son of President Lazaro Cardenas, who nationalized Mexico's oilfields in 1938 - called on </w:t>
      </w:r>
      <w:r w:rsidRPr="00F13320">
        <w:rPr>
          <w:rStyle w:val="StyleBoldUnderline"/>
        </w:rPr>
        <w:t>the governing Institutional Revolutionary Party, or PRI, and the conservative PAN to put forward their own specific proposals for the energy sector.</w:t>
      </w:r>
    </w:p>
    <w:p w:rsidR="00930FB6" w:rsidRDefault="00930FB6" w:rsidP="00930FB6">
      <w:r>
        <w:t>The PRI and PAN must "tell us what they want to privatize in the realm of the oil industry, which sectors, for what reasons, with what procedures, which laws need to be changed," Cardenas said.</w:t>
      </w:r>
    </w:p>
    <w:p w:rsidR="00930FB6" w:rsidRDefault="00930FB6" w:rsidP="00930FB6">
      <w:r>
        <w:t>The previous 2006-2012 PAN administration saw its efforts to overhaul Pemex blocked by the PRD and some elements within the PRI which accused then-President Felipe Calderon of aiming for the complete privatization of the state oil giant.</w:t>
      </w:r>
    </w:p>
    <w:p w:rsidR="00930FB6" w:rsidRDefault="00930FB6" w:rsidP="00930FB6">
      <w:r>
        <w:lastRenderedPageBreak/>
        <w:t>Pemex, the world's fifth-leading oil producer, has a monopoly on the production of crude and natural gas and refined products in Mexico.</w:t>
      </w:r>
    </w:p>
    <w:p w:rsidR="00930FB6" w:rsidRDefault="00930FB6" w:rsidP="00930FB6"/>
    <w:p w:rsidR="00A677AE" w:rsidRDefault="00CB6EB2" w:rsidP="00DF5A53">
      <w:pPr>
        <w:pStyle w:val="Heading1"/>
      </w:pPr>
      <w:r>
        <w:lastRenderedPageBreak/>
        <w:t>A/T: Corruption</w:t>
      </w:r>
    </w:p>
    <w:p w:rsidR="00A677AE" w:rsidRDefault="00A677AE" w:rsidP="00A677AE"/>
    <w:p w:rsidR="00850C10" w:rsidRPr="00850C10" w:rsidRDefault="00850C10" w:rsidP="00CB6EB2">
      <w:pPr>
        <w:pStyle w:val="Heading4"/>
      </w:pPr>
      <w:r w:rsidRPr="00850C10">
        <w:t>The Parties have moved past corruption allegations- it didn’t sap capital</w:t>
      </w:r>
    </w:p>
    <w:p w:rsidR="00850C10" w:rsidRDefault="00850C10" w:rsidP="00850C10">
      <w:pPr>
        <w:rPr>
          <w:rStyle w:val="StyleStyleBold12pt"/>
        </w:rPr>
      </w:pPr>
      <w:r>
        <w:rPr>
          <w:rStyle w:val="StyleStyleBold12pt"/>
        </w:rPr>
        <w:t>Reuters 5/7/13</w:t>
      </w:r>
    </w:p>
    <w:p w:rsidR="00850C10" w:rsidRPr="005C5487" w:rsidRDefault="00850C10" w:rsidP="00850C10">
      <w:pPr>
        <w:rPr>
          <w:rStyle w:val="StyleBoldUnderline"/>
          <w:bCs w:val="0"/>
          <w:u w:val="none"/>
        </w:rPr>
      </w:pPr>
      <w:r w:rsidRPr="00525239">
        <w:t xml:space="preserve">[Alexandra Alper and Dave Graham, May 7th 2013, “Mexico opposition revives economic reform pact,” </w:t>
      </w:r>
      <w:hyperlink r:id="rId22" w:history="1">
        <w:r w:rsidRPr="00525239">
          <w:rPr>
            <w:rStyle w:val="Hyperlink"/>
          </w:rPr>
          <w:t>http://www.reuters.com/article/2013/05/07/us-mexico-reforms-idUSBRE94612K20130507</w:t>
        </w:r>
      </w:hyperlink>
      <w:r w:rsidRPr="00525239">
        <w:t xml:space="preserve">, Accessed 7/1/13, CB] </w:t>
      </w:r>
    </w:p>
    <w:p w:rsidR="00850C10" w:rsidRPr="005C5487" w:rsidRDefault="00850C10" w:rsidP="00850C10">
      <w:pPr>
        <w:rPr>
          <w:bCs/>
          <w:u w:val="single"/>
        </w:rPr>
      </w:pPr>
      <w:r w:rsidRPr="00525239">
        <w:rPr>
          <w:rStyle w:val="StyleBoldUnderline"/>
        </w:rPr>
        <w:t>Mexico's main opposition parties said on Tuesday they would resume talks on sweeping reforms with the government, lifting a cloud over a cross-party pact that is the axis of President Enrique Pena Nieto's economic agenda.</w:t>
      </w:r>
    </w:p>
    <w:p w:rsidR="00850C10" w:rsidRDefault="00850C10" w:rsidP="00850C10">
      <w:r>
        <w:t xml:space="preserve">Opposition </w:t>
      </w:r>
      <w:r w:rsidRPr="00525239">
        <w:rPr>
          <w:rStyle w:val="StyleBoldUnderline"/>
        </w:rPr>
        <w:t>leaders said they had agreed on new measures with President Enrique Pena Nieto's ruling Institutional Revolutionary Party (PRI) to preserve the pact</w:t>
      </w:r>
      <w:r>
        <w:t>, which is aimed at fueling growth in Latin America's no. 2 economy.</w:t>
      </w:r>
    </w:p>
    <w:p w:rsidR="00850C10" w:rsidRDefault="00850C10" w:rsidP="00850C10">
      <w:r>
        <w:t xml:space="preserve">"Contrary to doubts, </w:t>
      </w:r>
      <w:r w:rsidRPr="00525239">
        <w:rPr>
          <w:rStyle w:val="StyleBoldUnderline"/>
        </w:rPr>
        <w:t>the Pact for Mexico is in effect and is being maintained. Work is resuming</w:t>
      </w:r>
      <w:r>
        <w:t>," Pena Nieto said.</w:t>
      </w:r>
    </w:p>
    <w:p w:rsidR="00850C10" w:rsidRDefault="00850C10" w:rsidP="00850C10">
      <w:r>
        <w:t>Traders said the peso firmed on optimism about the rapprochement, and Finance Minister Luis Videgaray said via Twitter that Pena Nieto would present on Wednesday a financial proposal that was derailed by the spat.</w:t>
      </w:r>
    </w:p>
    <w:p w:rsidR="00850C10" w:rsidRPr="005C5487" w:rsidRDefault="00850C10" w:rsidP="00850C10">
      <w:pPr>
        <w:rPr>
          <w:bCs/>
          <w:u w:val="single"/>
        </w:rPr>
      </w:pPr>
      <w:r w:rsidRPr="00525239">
        <w:rPr>
          <w:rStyle w:val="StyleBoldUnderline"/>
        </w:rPr>
        <w:t>Talks had stalled between the parties after a dispute in April over leaked video recordings showing members of the PRI advocating the use of Social Development Ministry funds to buy votes in the Gulf state of Veracruz.</w:t>
      </w:r>
    </w:p>
    <w:p w:rsidR="00850C10" w:rsidRDefault="00850C10" w:rsidP="00850C10">
      <w:r>
        <w:t>Veracruz is one of 14 states that will hold local elections on July 7.</w:t>
      </w:r>
    </w:p>
    <w:p w:rsidR="00850C10" w:rsidRPr="005C5487" w:rsidRDefault="00850C10" w:rsidP="00850C10">
      <w:pPr>
        <w:rPr>
          <w:bCs/>
          <w:u w:val="single"/>
        </w:rPr>
      </w:pPr>
      <w:r>
        <w:t xml:space="preserve">The conservative National Action Party's (PAN) chairman, Gustavo Madero, said </w:t>
      </w:r>
      <w:r w:rsidRPr="00525239">
        <w:rPr>
          <w:rStyle w:val="StyleBoldUnderline"/>
        </w:rPr>
        <w:t>leaders had agreed on an "addendum" to the pact aimed at boosting transparency and limiting corruption. He said his party would denounce any anti-democratic acts by the government.</w:t>
      </w:r>
    </w:p>
    <w:p w:rsidR="00850C10" w:rsidRPr="00525239" w:rsidRDefault="00850C10" w:rsidP="00850C10">
      <w:pPr>
        <w:rPr>
          <w:rStyle w:val="StyleBoldUnderline"/>
        </w:rPr>
      </w:pPr>
      <w:r w:rsidRPr="00525239">
        <w:rPr>
          <w:rStyle w:val="StyleBoldUnderline"/>
        </w:rPr>
        <w:t>"The PAN is conscious of its responsibility to take part in the Pact for Mexico because its reform agenda will benefit Mexicans ... But it is also conscious of its responsibility to stop authoritarianism taking hold," said Madero.</w:t>
      </w:r>
    </w:p>
    <w:p w:rsidR="00850C10" w:rsidRPr="00525239" w:rsidRDefault="00850C10" w:rsidP="00850C10"/>
    <w:p w:rsidR="00850C10" w:rsidRPr="00850C10" w:rsidRDefault="00850C10" w:rsidP="00CB6EB2">
      <w:pPr>
        <w:pStyle w:val="Heading4"/>
      </w:pPr>
      <w:r w:rsidRPr="00850C10">
        <w:t xml:space="preserve">No Corruption- Nieto has transformed the PRI’s image </w:t>
      </w:r>
    </w:p>
    <w:p w:rsidR="00850C10" w:rsidRDefault="00850C10" w:rsidP="00850C10">
      <w:pPr>
        <w:rPr>
          <w:rStyle w:val="StyleStyleBold12pt"/>
        </w:rPr>
      </w:pPr>
      <w:r>
        <w:rPr>
          <w:rStyle w:val="StyleStyleBold12pt"/>
        </w:rPr>
        <w:t>Reuters 13</w:t>
      </w:r>
    </w:p>
    <w:p w:rsidR="00850C10" w:rsidRPr="005C5487" w:rsidRDefault="00850C10" w:rsidP="00850C10">
      <w:pPr>
        <w:rPr>
          <w:rStyle w:val="StyleStyleBold12pt"/>
          <w:b w:val="0"/>
          <w:bCs w:val="0"/>
        </w:rPr>
      </w:pPr>
      <w:r w:rsidRPr="00525239">
        <w:t xml:space="preserve">[Reuters, March 3rd 2013, “Enrique Pena Nieto, Mexico's President Warns Party, 'No One Is Untouchable',” </w:t>
      </w:r>
      <w:hyperlink r:id="rId23" w:history="1">
        <w:r w:rsidRPr="00525239">
          <w:rPr>
            <w:rStyle w:val="Hyperlink"/>
          </w:rPr>
          <w:t>http://www.huffingtonpost.com/2013/03/03/enrique-pena-nieto-reforms-no-one-is-untouchable_n_2802982.html</w:t>
        </w:r>
      </w:hyperlink>
      <w:r w:rsidRPr="00525239">
        <w:t xml:space="preserve">, Accessed 7/1/13, CB] </w:t>
      </w:r>
    </w:p>
    <w:p w:rsidR="00850C10" w:rsidRPr="005C5487" w:rsidRDefault="00850C10" w:rsidP="00850C10">
      <w:pPr>
        <w:rPr>
          <w:bCs/>
          <w:u w:val="single"/>
        </w:rPr>
      </w:pPr>
      <w:r w:rsidRPr="00525239">
        <w:rPr>
          <w:rStyle w:val="StyleBoldUnderline"/>
        </w:rPr>
        <w:t>Mexican President Enrique Pena Nieto on Sunday sounded a warning shot to his ruling party over corruption, saying no one is above the law as he tries to tackle the graft that has blighted its reputation in the past.</w:t>
      </w:r>
    </w:p>
    <w:p w:rsidR="00850C10" w:rsidRPr="00525239" w:rsidRDefault="00850C10" w:rsidP="00850C10">
      <w:r w:rsidRPr="00525239">
        <w:t xml:space="preserve">Speaking just days after the head of Mexico's powerful teachers' union was arrested on charges of embezzling around $200 million, </w:t>
      </w:r>
      <w:r w:rsidRPr="00525239">
        <w:rPr>
          <w:rStyle w:val="StyleBoldUnderline"/>
        </w:rPr>
        <w:t>Pena Nieto vowed a new era of transparency at a congress attended by some 4,200 members of his Institutional Revolutionary Party, or PRI.</w:t>
      </w:r>
    </w:p>
    <w:p w:rsidR="00850C10" w:rsidRPr="00525239" w:rsidRDefault="00850C10" w:rsidP="00850C10">
      <w:r w:rsidRPr="00525239">
        <w:lastRenderedPageBreak/>
        <w:t>"</w:t>
      </w:r>
      <w:r w:rsidRPr="00525239">
        <w:rPr>
          <w:rStyle w:val="StyleBoldUnderline"/>
        </w:rPr>
        <w:t>There are no untouchable interests," said Pena Nieto, who pledged to break with the party's past reputation for shady deals</w:t>
      </w:r>
      <w:r w:rsidRPr="00525239">
        <w:t xml:space="preserve"> and patronage when he won the presidency last year. "The only interest I will protect is the national interest."</w:t>
      </w:r>
    </w:p>
    <w:p w:rsidR="00850C10" w:rsidRPr="00525239" w:rsidRDefault="00850C10" w:rsidP="00850C10">
      <w:pPr>
        <w:rPr>
          <w:rStyle w:val="StyleBoldUnderline"/>
        </w:rPr>
      </w:pPr>
      <w:r w:rsidRPr="00525239">
        <w:t xml:space="preserve">Political analysts say </w:t>
      </w:r>
      <w:r w:rsidRPr="00525239">
        <w:rPr>
          <w:rStyle w:val="StyleBoldUnderline"/>
        </w:rPr>
        <w:t>the arrest of union leader Elba Esther Gordillo</w:t>
      </w:r>
      <w:r w:rsidRPr="00525239">
        <w:t xml:space="preserve">, herself a former PRI grandee, </w:t>
      </w:r>
      <w:r w:rsidRPr="00525239">
        <w:rPr>
          <w:rStyle w:val="StyleBoldUnderline"/>
        </w:rPr>
        <w:t>was a warning to any politicians or labor bosses involved in corruption.</w:t>
      </w:r>
    </w:p>
    <w:p w:rsidR="00850C10" w:rsidRPr="00525239" w:rsidRDefault="00850C10" w:rsidP="00850C10">
      <w:r w:rsidRPr="00525239">
        <w:t>However, the incident also raised fears that the PRI may be returning to past tactics of squashing dissent. Gordillo left the PRI several years ago and had opposed a new law being pushed by Pena Nieto to overhaul Mexico's education system.</w:t>
      </w:r>
    </w:p>
    <w:p w:rsidR="00850C10" w:rsidRPr="00525239" w:rsidRDefault="00850C10" w:rsidP="00850C10">
      <w:r w:rsidRPr="00525239">
        <w:t>The PRI had become a byword for corrupt and often authoritarian rule by the time it was voted out of office in 2000 after a 71 years in power.</w:t>
      </w:r>
    </w:p>
    <w:p w:rsidR="00850C10" w:rsidRPr="00525239" w:rsidRDefault="00850C10" w:rsidP="00850C10">
      <w:r w:rsidRPr="00525239">
        <w:t>Pena Nieto, who is seeking to push through a raft of economic reforms in a bid to modernize the economy and boost growth, campaigned on a promise of a new PRI.</w:t>
      </w:r>
    </w:p>
    <w:p w:rsidR="00850C10" w:rsidRPr="00525239" w:rsidRDefault="00850C10" w:rsidP="00850C10">
      <w:pPr>
        <w:rPr>
          <w:rStyle w:val="StyleBoldUnderline"/>
        </w:rPr>
      </w:pPr>
      <w:r w:rsidRPr="00525239">
        <w:rPr>
          <w:rStyle w:val="StyleBoldUnderline"/>
        </w:rPr>
        <w:t>The party has updated its manifesto to include measures to foster transparency, including free access to information, which party members say applies in particular to economic issues.</w:t>
      </w:r>
    </w:p>
    <w:p w:rsidR="00850C10" w:rsidRDefault="00850C10" w:rsidP="00850C10">
      <w:r w:rsidRPr="00525239">
        <w:rPr>
          <w:rStyle w:val="StyleBoldUnderline"/>
        </w:rPr>
        <w:t>"Today we are a more transparent party, open to the scrutiny of the people and being held to account,"</w:t>
      </w:r>
      <w:r w:rsidRPr="00525239">
        <w:t xml:space="preserve"> Pena Nieto said. "Today the PRI has an instrument to distance itself from and reject those who are not up to the ethical standards of our party."</w:t>
      </w:r>
    </w:p>
    <w:p w:rsidR="00850C10" w:rsidRDefault="00850C10" w:rsidP="00850C10"/>
    <w:p w:rsidR="00A677AE" w:rsidRPr="00A677AE" w:rsidRDefault="00A677AE" w:rsidP="00A677AE"/>
    <w:p w:rsidR="00DF5A53" w:rsidRDefault="00CB6EB2" w:rsidP="00DF5A53">
      <w:pPr>
        <w:pStyle w:val="Heading1"/>
      </w:pPr>
      <w:r>
        <w:lastRenderedPageBreak/>
        <w:t>A/T: Cartels Trigger The Link</w:t>
      </w:r>
    </w:p>
    <w:p w:rsidR="00DF5A53" w:rsidRDefault="00DF5A53" w:rsidP="00DF5A53"/>
    <w:p w:rsidR="00DF5A53" w:rsidRPr="008013E5" w:rsidRDefault="00DF5A53" w:rsidP="00CB6EB2">
      <w:pPr>
        <w:pStyle w:val="Heading4"/>
      </w:pPr>
      <w:r>
        <w:t>Nieto’s picked his issues and focused his agenda</w:t>
      </w:r>
    </w:p>
    <w:p w:rsidR="00DF5A53" w:rsidRDefault="00DF5A53" w:rsidP="00DF5A53">
      <w:pPr>
        <w:rPr>
          <w:rStyle w:val="StyleStyleBold12pt"/>
        </w:rPr>
      </w:pPr>
      <w:r>
        <w:rPr>
          <w:rStyle w:val="StyleStyleBold12pt"/>
        </w:rPr>
        <w:t>Stratfor 5/16/13</w:t>
      </w:r>
    </w:p>
    <w:p w:rsidR="00DF5A53" w:rsidRDefault="00DF5A53" w:rsidP="00DF5A53">
      <w:r>
        <w:t xml:space="preserve">[Scott Stewart, Vice President of Analysis, May 16th, 2013, “Understanding Pena Nieto's Approach to the Cartels,” </w:t>
      </w:r>
      <w:hyperlink r:id="rId24" w:history="1">
        <w:r>
          <w:rPr>
            <w:rStyle w:val="Hyperlink"/>
          </w:rPr>
          <w:t>http://www.stratfor.com/weekly/understanding-pena-nietos-approach-cartels</w:t>
        </w:r>
      </w:hyperlink>
      <w:r>
        <w:t xml:space="preserve">, Accessed 6/27/13, CB] </w:t>
      </w:r>
    </w:p>
    <w:p w:rsidR="00DF5A53" w:rsidRDefault="00DF5A53" w:rsidP="00DF5A53">
      <w:r>
        <w:t xml:space="preserve">Although the cartels have not yet been taken down to the point of being a law enforcement problem, the Pena Nieto administration wants to continue to signal this shift in approach by moving the focus of its efforts against the cartels to the Interior Ministry. </w:t>
      </w:r>
      <w:r>
        <w:rPr>
          <w:rStyle w:val="StyleBoldUnderline"/>
        </w:rPr>
        <w:t xml:space="preserve">Unlike former Mexican President Felipe Calderon, who was seen leading the charge against the cartels during his administration, Pena Nieto wants to maintain some distance from the struggle against the cartels </w:t>
      </w:r>
      <w:r>
        <w:t xml:space="preserve">(at least publicly). </w:t>
      </w:r>
      <w:r>
        <w:rPr>
          <w:rStyle w:val="StyleBoldUnderline"/>
        </w:rPr>
        <w:t>Pena Nieto seeks to portray the cartels as a secondary issue that does not demand his personal leadership and attention</w:t>
      </w:r>
      <w:r>
        <w:t xml:space="preserve">. </w:t>
      </w:r>
      <w:r>
        <w:rPr>
          <w:rStyle w:val="StyleBoldUnderline"/>
        </w:rPr>
        <w:t>He can then publicly focus his efforts on issues he deems critically important to Mexico's future, like education reform, banking reform, energy reform and fostering the Mexican economy</w:t>
      </w:r>
      <w:r>
        <w:t>. This is the most significant difference between the Calderon and Pena Nieto administrations.</w:t>
      </w:r>
    </w:p>
    <w:p w:rsidR="00DF5A53" w:rsidRDefault="00DF5A53" w:rsidP="00DF5A53">
      <w:r>
        <w:t xml:space="preserve">Of course it is one thing to say that the cartels have become a secondary issue, and it is quite another to make it happen. The Mexican government still faces some real challenges in reducing the threat posed by the cartels. However, </w:t>
      </w:r>
      <w:r>
        <w:rPr>
          <w:rStyle w:val="StyleBoldUnderline"/>
        </w:rPr>
        <w:t>it is becoming clear that the Pena Nieto administration seeks to implement a holistic approach in an attempt to address the problems at the root of the violence that in some ways is quite reminiscent of counterinsurgency policy</w:t>
      </w:r>
      <w:r>
        <w:t>. The Mexicans view these underlying economic, cultural and sociological problems as issues that cannot be solved with force alone.</w:t>
      </w:r>
    </w:p>
    <w:p w:rsidR="00DF5A53" w:rsidRDefault="00DF5A53" w:rsidP="00DF5A53"/>
    <w:p w:rsidR="00DF5A53" w:rsidRDefault="00CB6EB2" w:rsidP="00DF5A53">
      <w:pPr>
        <w:pStyle w:val="Heading1"/>
      </w:pPr>
      <w:r>
        <w:lastRenderedPageBreak/>
        <w:t>A/T: Elections Trigger The Link</w:t>
      </w:r>
    </w:p>
    <w:p w:rsidR="00DF5A53" w:rsidRDefault="00DF5A53" w:rsidP="00DF5A53"/>
    <w:p w:rsidR="00850C10" w:rsidRPr="00850C10" w:rsidRDefault="00850C10" w:rsidP="00CB6EB2">
      <w:pPr>
        <w:pStyle w:val="Heading4"/>
      </w:pPr>
      <w:r w:rsidRPr="00850C10">
        <w:t xml:space="preserve">The July 7th elections are on track to strengthen the Pact for Mexico, if it has any effect </w:t>
      </w:r>
    </w:p>
    <w:p w:rsidR="00850C10" w:rsidRDefault="00850C10" w:rsidP="00850C10">
      <w:pPr>
        <w:rPr>
          <w:rStyle w:val="StyleStyleBold12pt"/>
        </w:rPr>
      </w:pPr>
      <w:r>
        <w:rPr>
          <w:rStyle w:val="StyleStyleBold12pt"/>
        </w:rPr>
        <w:t>Reuters 6/28/13</w:t>
      </w:r>
    </w:p>
    <w:p w:rsidR="00850C10" w:rsidRDefault="00850C10" w:rsidP="00850C10">
      <w:r w:rsidRPr="00AB47A9">
        <w:t xml:space="preserve">[Miguel Gutierrez, Staff Writer, June 28th 2013, “In key Mexican state, opposition leads in poll for July vote,” </w:t>
      </w:r>
      <w:hyperlink r:id="rId25" w:history="1">
        <w:r w:rsidRPr="00AB47A9">
          <w:rPr>
            <w:rStyle w:val="Hyperlink"/>
          </w:rPr>
          <w:t>http://www.reuters.com/article/2013/06/28/us-mexico-election-idUSBRE95R12420130628</w:t>
        </w:r>
      </w:hyperlink>
      <w:r w:rsidRPr="00AB47A9">
        <w:t xml:space="preserve">, Accessed 7/1/13, CB] </w:t>
      </w:r>
    </w:p>
    <w:p w:rsidR="00850C10" w:rsidRDefault="00850C10" w:rsidP="00850C10">
      <w:r w:rsidRPr="00AB47A9">
        <w:rPr>
          <w:rStyle w:val="StyleBoldUnderline"/>
        </w:rPr>
        <w:t xml:space="preserve">Mexico's main opposition conservatives are on track to retain the key electoral bastion of Baja California next month, </w:t>
      </w:r>
      <w:r>
        <w:t xml:space="preserve">according to a poll released on Friday, </w:t>
      </w:r>
      <w:r w:rsidRPr="00AB47A9">
        <w:rPr>
          <w:rStyle w:val="StyleBoldUnderline"/>
        </w:rPr>
        <w:t>in a vote that could strengthen a fragile cross-party alliance built by President Enrique Pena Nieto to re-energize the economy.</w:t>
      </w:r>
    </w:p>
    <w:p w:rsidR="00850C10" w:rsidRDefault="00850C10" w:rsidP="00850C10">
      <w:r>
        <w:t>Falling short of a majority in Congress when he won office last year, Pena Nieto forged a loose pact with the two major opposition parties to work together on economic reforms.</w:t>
      </w:r>
    </w:p>
    <w:p w:rsidR="00850C10" w:rsidRPr="004A7AA0" w:rsidRDefault="00850C10" w:rsidP="00850C10">
      <w:pPr>
        <w:rPr>
          <w:bCs/>
          <w:u w:val="single"/>
        </w:rPr>
      </w:pPr>
      <w:r w:rsidRPr="00AB47A9">
        <w:rPr>
          <w:rStyle w:val="StyleBoldUnderline"/>
        </w:rPr>
        <w:t>Sparring between the National Action Party (PAN), the opposition leftist Party of the Democratic Revolution (PRD) and Pena Nieto's Institutional Revolutionary Party, or PRI, has threatened to derail his plans to improve the tax take and overhaul state oil giant Pemex. The conservative PAN is seen as his most natural ally, especially on high stakes energy reform.</w:t>
      </w:r>
    </w:p>
    <w:p w:rsidR="00850C10" w:rsidRPr="004A7AA0" w:rsidRDefault="00850C10" w:rsidP="00850C10">
      <w:pPr>
        <w:rPr>
          <w:bCs/>
          <w:u w:val="single"/>
        </w:rPr>
      </w:pPr>
      <w:r>
        <w:t>Since its 2000-2012 rule of Mexico ended in December</w:t>
      </w:r>
      <w:r w:rsidRPr="00AB47A9">
        <w:rPr>
          <w:rStyle w:val="StyleBoldUnderline"/>
        </w:rPr>
        <w:t>, the PAN has been rocked by infighting, and on July 7 voters will elect a new governor in Baja California,</w:t>
      </w:r>
      <w:r>
        <w:t xml:space="preserve"> which was the first state to bring PAN to power 24 years ago. </w:t>
      </w:r>
      <w:r w:rsidRPr="00AB47A9">
        <w:rPr>
          <w:rStyle w:val="StyleBoldUnderline"/>
        </w:rPr>
        <w:t>To lose it would be a heavy blow for the party.</w:t>
      </w:r>
    </w:p>
    <w:p w:rsidR="00850C10" w:rsidRDefault="00850C10" w:rsidP="00850C10">
      <w:r>
        <w:t>The PAN has held the state continuously since 1989, increasing the risk that voters could opt for a change.</w:t>
      </w:r>
    </w:p>
    <w:p w:rsidR="00850C10" w:rsidRDefault="00850C10" w:rsidP="00850C10">
      <w:r>
        <w:t xml:space="preserve">However, the </w:t>
      </w:r>
      <w:r w:rsidRPr="00AB47A9">
        <w:rPr>
          <w:rStyle w:val="StyleBoldUnderline"/>
        </w:rPr>
        <w:t>voter survey by polling firm Demotecnia showed some 53 percent of the electorate favored the candidate representing the unusual PAN/PRD coalition running in the state</w:t>
      </w:r>
      <w:r>
        <w:t>, while 45 percent backed the PRI's hopeful.</w:t>
      </w:r>
    </w:p>
    <w:p w:rsidR="00850C10" w:rsidRDefault="00850C10" w:rsidP="00850C10">
      <w:r>
        <w:t>Sharing a border with the United States, Baja California is one of 14 states that will hold local elections next weekend. It is the only governorship up for grabs, and has become a symbol for the PAN since its capture from the PRI.</w:t>
      </w:r>
    </w:p>
    <w:p w:rsidR="00850C10" w:rsidRDefault="00850C10" w:rsidP="00850C10">
      <w:r>
        <w:t>The centrist PRI dominated Mexico in the 20th Century, holding the presidency from 1929-2000, during which it acquired a reputation for corruption, vote-rigging and authoritarianism.</w:t>
      </w:r>
    </w:p>
    <w:p w:rsidR="00850C10" w:rsidRDefault="00850C10" w:rsidP="00850C10">
      <w:r>
        <w:t>Both the PAN and the PRD have pounced upon any hint of electoral fraud by the PRI, and Pena Nieto's reliance on the so-called Pact for Mexico he created with the opposition means his party has to tread carefully in the elections.</w:t>
      </w:r>
    </w:p>
    <w:p w:rsidR="00850C10" w:rsidRPr="00AB47A9" w:rsidRDefault="00850C10" w:rsidP="00850C10">
      <w:pPr>
        <w:rPr>
          <w:rStyle w:val="StyleBoldUnderline"/>
        </w:rPr>
      </w:pPr>
      <w:r w:rsidRPr="00AB47A9">
        <w:rPr>
          <w:rStyle w:val="StyleBoldUnderline"/>
        </w:rPr>
        <w:t>A change of power in Baja California would increase pressure on national PAN chairman Gustavo Madero, who has faced persistent grumbling from internal party critics that the Pact for Mexico has undermined support for the conservatives.</w:t>
      </w:r>
    </w:p>
    <w:p w:rsidR="00DF5A53" w:rsidRPr="007728E0" w:rsidRDefault="00DF5A53" w:rsidP="00930FB6"/>
    <w:p w:rsidR="00EA293F" w:rsidRDefault="00EA293F" w:rsidP="005235BF">
      <w:pPr>
        <w:pStyle w:val="Heading1"/>
      </w:pPr>
    </w:p>
    <w:p w:rsidR="003335F0" w:rsidRDefault="00705E56" w:rsidP="003335F0">
      <w:pPr>
        <w:pStyle w:val="Heading1"/>
      </w:pPr>
      <w:r>
        <w:lastRenderedPageBreak/>
        <w:t>1nc Fiscal Reform</w:t>
      </w:r>
    </w:p>
    <w:p w:rsidR="003335F0" w:rsidRDefault="003335F0" w:rsidP="003335F0"/>
    <w:p w:rsidR="003335F0" w:rsidRPr="005235BF" w:rsidRDefault="003335F0" w:rsidP="00705E56">
      <w:pPr>
        <w:pStyle w:val="Heading4"/>
      </w:pPr>
      <w:r>
        <w:t>Nieto’s fiscal reform will pass now, but his capital’s key</w:t>
      </w:r>
    </w:p>
    <w:p w:rsidR="003335F0" w:rsidRPr="00566CDD" w:rsidRDefault="003335F0" w:rsidP="003335F0">
      <w:r w:rsidRPr="00566CDD">
        <w:rPr>
          <w:rStyle w:val="StyleStyleBold12pt"/>
        </w:rPr>
        <w:t>Schtulmann, Emerging Markets Political Risk Analysis</w:t>
      </w:r>
      <w:r>
        <w:rPr>
          <w:rStyle w:val="StyleStyleBold12pt"/>
        </w:rPr>
        <w:t xml:space="preserve"> president</w:t>
      </w:r>
      <w:r w:rsidRPr="00566CDD">
        <w:rPr>
          <w:rStyle w:val="StyleStyleBold12pt"/>
        </w:rPr>
        <w:t>, and Broholm, EMPRA Mexican politics analyst, 2/18</w:t>
      </w:r>
      <w:r>
        <w:rPr>
          <w:rStyle w:val="StyleStyleBold12pt"/>
        </w:rPr>
        <w:t>/13</w:t>
      </w:r>
      <w:r w:rsidRPr="00566CDD">
        <w:t xml:space="preserve"> (</w:t>
      </w:r>
      <w:r>
        <w:t xml:space="preserve">Alejandro Schtulmann and </w:t>
      </w:r>
      <w:r w:rsidRPr="00566CDD">
        <w:t>Sergio Broholm</w:t>
      </w:r>
      <w:r>
        <w:t xml:space="preserve">, </w:t>
      </w:r>
      <w:r w:rsidRPr="00566CDD">
        <w:t xml:space="preserve">2/18/13, EconoMonitor, “Mexico’s Tax Reform in the Works: Preview and Initial Considerations,” </w:t>
      </w:r>
      <w:hyperlink r:id="rId26" w:history="1">
        <w:r w:rsidRPr="00566CDD">
          <w:rPr>
            <w:rStyle w:val="Hyperlink"/>
          </w:rPr>
          <w:t>http://www.economonitor.com/blog/2013/02/mexicos-tax-reform-in-the-works-preview-and-initial-considerations/</w:t>
        </w:r>
      </w:hyperlink>
      <w:r w:rsidRPr="00566CDD">
        <w:t>, Accessed 6/30/13, JC)</w:t>
      </w:r>
    </w:p>
    <w:p w:rsidR="003335F0" w:rsidRPr="00566CDD" w:rsidRDefault="003335F0" w:rsidP="003335F0">
      <w:pPr>
        <w:rPr>
          <w:rStyle w:val="StyleBoldUnderline"/>
        </w:rPr>
      </w:pPr>
      <w:r w:rsidRPr="00566CDD">
        <w:t xml:space="preserve">The political considerations listed in this article are of particular importance in the context of Mexico’s reform agenda. Peña </w:t>
      </w:r>
      <w:r w:rsidRPr="00566CDD">
        <w:rPr>
          <w:rStyle w:val="StyleBoldUnderline"/>
        </w:rPr>
        <w:t>Nieto must ensure broad inter party support in order to minimize damage to his political persona, maintain good standing in Congress and keep his party’s electoral outlook strong.</w:t>
      </w:r>
    </w:p>
    <w:p w:rsidR="003335F0" w:rsidRPr="00566CDD" w:rsidRDefault="003335F0" w:rsidP="003335F0">
      <w:r w:rsidRPr="00714AAE">
        <w:t>Despite the wisdom in waiting to pass tax reform, further delays would be very hazardous</w:t>
      </w:r>
      <w:r w:rsidRPr="00566CDD">
        <w:t>. Delayed action on tax reform will stall energy reform and will hinder the country’s potential for economic growth at a particularly critical juncture.</w:t>
      </w:r>
    </w:p>
    <w:p w:rsidR="003335F0" w:rsidRPr="00566CDD" w:rsidRDefault="003335F0" w:rsidP="003335F0">
      <w:r w:rsidRPr="00566CDD">
        <w:t xml:space="preserve">In the past, Peña </w:t>
      </w:r>
      <w:r w:rsidRPr="00566CDD">
        <w:rPr>
          <w:rStyle w:val="StyleBoldUnderline"/>
        </w:rPr>
        <w:t>Nieto has demonstrated a strong aversion to political confrontation and a desire to have strong inter-partisan support</w:t>
      </w:r>
      <w:r w:rsidRPr="00566CDD">
        <w:t xml:space="preserve"> for legislative issues </w:t>
      </w:r>
      <w:r w:rsidRPr="00566CDD">
        <w:rPr>
          <w:rStyle w:val="StyleBoldUnderline"/>
        </w:rPr>
        <w:t>before presenting them to Congress. This</w:t>
      </w:r>
      <w:r w:rsidRPr="00566CDD">
        <w:t xml:space="preserve"> thinking </w:t>
      </w:r>
      <w:r w:rsidRPr="00566CDD">
        <w:rPr>
          <w:rStyle w:val="StyleBoldUnderline"/>
        </w:rPr>
        <w:t>has</w:t>
      </w:r>
      <w:r w:rsidRPr="00566CDD">
        <w:t xml:space="preserve"> so far </w:t>
      </w:r>
      <w:r w:rsidRPr="00566CDD">
        <w:rPr>
          <w:rStyle w:val="StyleBoldUnderline"/>
        </w:rPr>
        <w:t>worked on less complex legislative issues like education and labor reform</w:t>
      </w:r>
      <w:r w:rsidRPr="00566CDD">
        <w:t>, however, some level of political confrontation is inevitable when it comes to tax and energy reform.</w:t>
      </w:r>
    </w:p>
    <w:p w:rsidR="003335F0" w:rsidRDefault="003335F0" w:rsidP="003335F0">
      <w:r w:rsidRPr="00566CDD">
        <w:t xml:space="preserve">Nevertheless, </w:t>
      </w:r>
      <w:r w:rsidRPr="005235BF">
        <w:rPr>
          <w:u w:val="single"/>
        </w:rPr>
        <w:t>as opposed to energy liberalization</w:t>
      </w:r>
      <w:r w:rsidRPr="00566CDD">
        <w:t>,</w:t>
      </w:r>
      <w:r w:rsidRPr="00566CDD">
        <w:rPr>
          <w:rStyle w:val="StyleBoldUnderline"/>
        </w:rPr>
        <w:t xml:space="preserve"> tax reform’s most controversial components are not nearly as politically sensitive as they are perceived. For this reason</w:t>
      </w:r>
      <w:r w:rsidRPr="00566CDD">
        <w:t xml:space="preserve">, we believe the Peña </w:t>
      </w:r>
      <w:r w:rsidRPr="00566CDD">
        <w:rPr>
          <w:rStyle w:val="StyleBoldUnderline"/>
        </w:rPr>
        <w:t xml:space="preserve">Nieto </w:t>
      </w:r>
      <w:r w:rsidRPr="00566CDD">
        <w:t xml:space="preserve">administration </w:t>
      </w:r>
      <w:r w:rsidRPr="00566CDD">
        <w:rPr>
          <w:rStyle w:val="StyleBoldUnderline"/>
        </w:rPr>
        <w:t>will be able to pass more meaningful tax reform than his predecessor</w:t>
      </w:r>
      <w:r w:rsidRPr="00566CDD">
        <w:t>, even if he does not get everything he wants.</w:t>
      </w:r>
    </w:p>
    <w:p w:rsidR="003335F0" w:rsidRPr="005235BF" w:rsidRDefault="003335F0" w:rsidP="003335F0"/>
    <w:p w:rsidR="005235BF" w:rsidRDefault="00705E56" w:rsidP="005235BF">
      <w:pPr>
        <w:pStyle w:val="Heading1"/>
      </w:pPr>
      <w:r>
        <w:lastRenderedPageBreak/>
        <w:t>2nc Fiscal Reform Will Pass</w:t>
      </w:r>
    </w:p>
    <w:p w:rsidR="005235BF" w:rsidRDefault="005235BF" w:rsidP="005235BF"/>
    <w:p w:rsidR="00EA293F" w:rsidRPr="00EA293F" w:rsidRDefault="00EA293F" w:rsidP="00705E56">
      <w:pPr>
        <w:pStyle w:val="Heading4"/>
      </w:pPr>
      <w:r w:rsidRPr="00EA293F">
        <w:t>Nieto can pass fiscal reform—needed to jump-start economy</w:t>
      </w:r>
    </w:p>
    <w:p w:rsidR="00EA293F" w:rsidRDefault="00EA293F" w:rsidP="00EA293F">
      <w:r w:rsidRPr="001F60DC">
        <w:rPr>
          <w:rStyle w:val="StyleStyleBold12pt"/>
        </w:rPr>
        <w:t>Reuters 12</w:t>
      </w:r>
      <w:r w:rsidRPr="001F60DC">
        <w:t xml:space="preserve"> (Noe Torres and Jean Arce, 7/6/12, Reuters, “Mexico's Pena Nieto 'likely' to win tax reform by end-2013,” </w:t>
      </w:r>
      <w:hyperlink r:id="rId27" w:history="1">
        <w:r w:rsidRPr="001F60DC">
          <w:rPr>
            <w:rStyle w:val="Hyperlink"/>
          </w:rPr>
          <w:t>http://uk.reuters.com/article/2012/07/06/uk-mexico-reforms-idUKBRE8650PL20120706?feedType=RSS&amp;feedName=worldNews</w:t>
        </w:r>
      </w:hyperlink>
      <w:r w:rsidRPr="001F60DC">
        <w:t>, Accessed 6/30/13, JC)</w:t>
      </w:r>
    </w:p>
    <w:p w:rsidR="00EA293F" w:rsidRPr="001F60DC" w:rsidRDefault="00EA293F" w:rsidP="00EA293F">
      <w:pPr>
        <w:rPr>
          <w:rStyle w:val="StyleBoldUnderline"/>
        </w:rPr>
      </w:pPr>
      <w:r w:rsidRPr="001F60DC">
        <w:t xml:space="preserve">Pena </w:t>
      </w:r>
      <w:r w:rsidRPr="001F60DC">
        <w:rPr>
          <w:rStyle w:val="StyleBoldUnderline"/>
        </w:rPr>
        <w:t>Nieto's</w:t>
      </w:r>
      <w:r w:rsidRPr="001F60DC">
        <w:t xml:space="preserve"> Institutional Revolutionary Party, or </w:t>
      </w:r>
      <w:r w:rsidRPr="001F60DC">
        <w:rPr>
          <w:rStyle w:val="StyleBoldUnderline"/>
        </w:rPr>
        <w:t>PRI, will not have a majority in</w:t>
      </w:r>
      <w:r w:rsidRPr="001F60DC">
        <w:t xml:space="preserve"> either the lower house of </w:t>
      </w:r>
      <w:r w:rsidRPr="001F60DC">
        <w:rPr>
          <w:rStyle w:val="StyleBoldUnderline"/>
        </w:rPr>
        <w:t>Congress</w:t>
      </w:r>
      <w:r w:rsidRPr="001F60DC">
        <w:t xml:space="preserve"> or the Senate, the latest projections show, </w:t>
      </w:r>
      <w:r w:rsidRPr="001F60DC">
        <w:rPr>
          <w:rStyle w:val="StyleBoldUnderline"/>
        </w:rPr>
        <w:t>meaning he will have to negotiate with opposition parties on reforms.</w:t>
      </w:r>
    </w:p>
    <w:p w:rsidR="00EA293F" w:rsidRPr="001F60DC" w:rsidRDefault="00EA293F" w:rsidP="00EA293F">
      <w:r w:rsidRPr="001F60DC">
        <w:rPr>
          <w:rStyle w:val="StyleBoldUnderline"/>
        </w:rPr>
        <w:t>Fiscal reform is seen as "likely" during the first year of Pena Nieto's term</w:t>
      </w:r>
      <w:r w:rsidRPr="001F60DC">
        <w:t>, along with the establishment of a new state bank, but analysts thought other reforms would take longer.</w:t>
      </w:r>
    </w:p>
    <w:p w:rsidR="00EA293F" w:rsidRPr="001F60DC" w:rsidRDefault="00EA293F" w:rsidP="00EA293F">
      <w:r w:rsidRPr="001F60DC">
        <w:t xml:space="preserve">"The mandate in Congress is not very strong and Pena </w:t>
      </w:r>
      <w:r w:rsidRPr="003335F0">
        <w:rPr>
          <w:u w:val="single"/>
        </w:rPr>
        <w:t>Nieto will have trouble negotiating the reforms</w:t>
      </w:r>
      <w:r w:rsidRPr="001F60DC">
        <w:t>," said Pedro Tuesta, an analyst at consultancy 4Cast in Washington.</w:t>
      </w:r>
    </w:p>
    <w:p w:rsidR="00EA293F" w:rsidRPr="001F60DC" w:rsidRDefault="00EA293F" w:rsidP="00EA293F">
      <w:pPr>
        <w:rPr>
          <w:rStyle w:val="StyleBoldUnderline"/>
        </w:rPr>
      </w:pPr>
      <w:r w:rsidRPr="001F60DC">
        <w:rPr>
          <w:rStyle w:val="StyleBoldUnderline"/>
        </w:rPr>
        <w:t>Mexico desperately needs to jump-start growth after its </w:t>
      </w:r>
      <w:hyperlink r:id="rId28" w:history="1">
        <w:r w:rsidRPr="001F60DC">
          <w:rPr>
            <w:rStyle w:val="StyleBoldUnderline"/>
          </w:rPr>
          <w:t>economy</w:t>
        </w:r>
      </w:hyperlink>
      <w:r w:rsidRPr="001F60DC">
        <w:rPr>
          <w:rStyle w:val="StyleBoldUnderline"/>
        </w:rPr>
        <w:t> languished behind other emerging markets during the last decade.</w:t>
      </w:r>
    </w:p>
    <w:p w:rsidR="00EA293F" w:rsidRPr="001F60DC" w:rsidRDefault="00EA293F" w:rsidP="00EA293F">
      <w:r w:rsidRPr="001F60DC">
        <w:rPr>
          <w:rStyle w:val="StyleBoldUnderline"/>
        </w:rPr>
        <w:t>Excluding oil revenue, Mexico has one of the lowest tax takes in Latin America</w:t>
      </w:r>
      <w:r w:rsidRPr="001F60DC">
        <w:t xml:space="preserve"> and is heavily reliant on oil sector revenues, although state oil monopoly Pemex lacks the resources to properly exploit big off-shore fields.</w:t>
      </w:r>
    </w:p>
    <w:p w:rsidR="00EA293F" w:rsidRDefault="00EA293F" w:rsidP="00EA293F">
      <w:pPr>
        <w:rPr>
          <w:b/>
        </w:rPr>
      </w:pPr>
    </w:p>
    <w:p w:rsidR="00EA293F" w:rsidRPr="00EA293F" w:rsidRDefault="00EA293F" w:rsidP="00705E56">
      <w:pPr>
        <w:pStyle w:val="Heading4"/>
      </w:pPr>
      <w:r w:rsidRPr="00EA293F">
        <w:t>Economic reform will pass now—opposition parties agreed to preserve the Pact for Mexico</w:t>
      </w:r>
    </w:p>
    <w:p w:rsidR="00EA293F" w:rsidRPr="003D12FF" w:rsidRDefault="00EA293F" w:rsidP="00EA293F">
      <w:r w:rsidRPr="003D12FF">
        <w:rPr>
          <w:rStyle w:val="StyleStyleBold12pt"/>
        </w:rPr>
        <w:t>Reuters 5/7</w:t>
      </w:r>
      <w:r w:rsidR="008A066B">
        <w:rPr>
          <w:rStyle w:val="StyleStyleBold12pt"/>
        </w:rPr>
        <w:t>/13</w:t>
      </w:r>
      <w:r w:rsidRPr="003D12FF">
        <w:t xml:space="preserve"> (Alexandra Alper and Dave Graham, 5/7/13, Reuters, “Mexico opposition revives economic reform pact,” </w:t>
      </w:r>
      <w:hyperlink r:id="rId29" w:history="1">
        <w:r w:rsidRPr="003D12FF">
          <w:rPr>
            <w:rStyle w:val="Hyperlink"/>
          </w:rPr>
          <w:t>http://www.reuters.com/article/2013/05/07/us-mexico-reforms-idUSBRE94612K20130507?feedType=RSS&amp;feedName=everything&amp;virtualBrandChannel=11563</w:t>
        </w:r>
      </w:hyperlink>
      <w:r w:rsidRPr="003D12FF">
        <w:t>, Accessed 6/30/13, JC)</w:t>
      </w:r>
    </w:p>
    <w:p w:rsidR="00EA293F" w:rsidRPr="00DF5113" w:rsidRDefault="00EA293F" w:rsidP="00EA293F">
      <w:r w:rsidRPr="003D12FF">
        <w:rPr>
          <w:rStyle w:val="StyleBoldUnderline"/>
        </w:rPr>
        <w:t xml:space="preserve">Mexico's main opposition parties said </w:t>
      </w:r>
      <w:r w:rsidRPr="00DF5113">
        <w:t>on Tuesday</w:t>
      </w:r>
      <w:r w:rsidRPr="003D12FF">
        <w:rPr>
          <w:rStyle w:val="StyleBoldUnderline"/>
        </w:rPr>
        <w:t xml:space="preserve"> they would resume talks on sweeping reforms with </w:t>
      </w:r>
      <w:r w:rsidRPr="00DF5113">
        <w:t xml:space="preserve">the government, </w:t>
      </w:r>
      <w:r w:rsidRPr="003335F0">
        <w:rPr>
          <w:u w:val="single"/>
        </w:rPr>
        <w:t>lifting a cloud over a cross-party pact that is the axis of</w:t>
      </w:r>
      <w:r w:rsidRPr="00DF5113">
        <w:t xml:space="preserve"> President Enrique Pena </w:t>
      </w:r>
      <w:r w:rsidRPr="003D12FF">
        <w:rPr>
          <w:rStyle w:val="StyleBoldUnderline"/>
        </w:rPr>
        <w:t>Nieto's economic agenda.</w:t>
      </w:r>
    </w:p>
    <w:p w:rsidR="00EA293F" w:rsidRPr="003D12FF" w:rsidRDefault="00EA293F" w:rsidP="00EA293F">
      <w:pPr>
        <w:rPr>
          <w:rStyle w:val="StyleBoldUnderline"/>
        </w:rPr>
      </w:pPr>
      <w:r w:rsidRPr="003D12FF">
        <w:rPr>
          <w:rStyle w:val="StyleBoldUnderline"/>
        </w:rPr>
        <w:t>Opposition leaders</w:t>
      </w:r>
      <w:r w:rsidRPr="00DF5113">
        <w:t xml:space="preserve"> said they had </w:t>
      </w:r>
      <w:r w:rsidRPr="003D12FF">
        <w:rPr>
          <w:rStyle w:val="StyleBoldUnderline"/>
        </w:rPr>
        <w:t>agreed on new measures with</w:t>
      </w:r>
      <w:r w:rsidRPr="00DF5113">
        <w:t xml:space="preserve"> President Enrique Pena </w:t>
      </w:r>
      <w:r w:rsidRPr="003D12FF">
        <w:rPr>
          <w:rStyle w:val="StyleBoldUnderline"/>
        </w:rPr>
        <w:t>Nieto's</w:t>
      </w:r>
      <w:r w:rsidRPr="00DF5113">
        <w:t xml:space="preserve"> ruling Institutional Revolutionary Party </w:t>
      </w:r>
      <w:r w:rsidRPr="003D12FF">
        <w:rPr>
          <w:rStyle w:val="StyleBoldUnderline"/>
        </w:rPr>
        <w:t xml:space="preserve">(PRI) to preserve the pact, which is aimed at fueling growth in Latin America's no. 2 </w:t>
      </w:r>
      <w:hyperlink r:id="rId30" w:history="1">
        <w:r w:rsidRPr="003D12FF">
          <w:rPr>
            <w:rStyle w:val="StyleBoldUnderline"/>
          </w:rPr>
          <w:t>economy</w:t>
        </w:r>
      </w:hyperlink>
      <w:r w:rsidRPr="003D12FF">
        <w:rPr>
          <w:rStyle w:val="StyleBoldUnderline"/>
        </w:rPr>
        <w:t>.</w:t>
      </w:r>
    </w:p>
    <w:p w:rsidR="00EA293F" w:rsidRPr="00DF5113" w:rsidRDefault="00EA293F" w:rsidP="00EA293F">
      <w:r w:rsidRPr="00DF5113">
        <w:t>"</w:t>
      </w:r>
      <w:r w:rsidRPr="003D12FF">
        <w:rPr>
          <w:rStyle w:val="StyleBoldUnderline"/>
        </w:rPr>
        <w:t>Contrary to doubts, the Pact for Mexico is in effect</w:t>
      </w:r>
      <w:r w:rsidRPr="00DF5113">
        <w:t xml:space="preserve"> and is being maintained. Work is resuming," Pena Nieto said.</w:t>
      </w:r>
    </w:p>
    <w:p w:rsidR="00EA293F" w:rsidRPr="00DF5113" w:rsidRDefault="00EA293F" w:rsidP="00EA293F">
      <w:r w:rsidRPr="00DF5113">
        <w:t xml:space="preserve">Traders said </w:t>
      </w:r>
      <w:r w:rsidRPr="003D12FF">
        <w:rPr>
          <w:rStyle w:val="StyleBoldUnderline"/>
        </w:rPr>
        <w:t>the peso firmed on optimism about the rapprochement, and Finance Minister</w:t>
      </w:r>
      <w:r w:rsidRPr="00DF5113">
        <w:t xml:space="preserve"> Luis </w:t>
      </w:r>
      <w:r w:rsidRPr="003D12FF">
        <w:rPr>
          <w:rStyle w:val="StyleBoldUnderline"/>
        </w:rPr>
        <w:t>Videgaray said</w:t>
      </w:r>
      <w:r w:rsidRPr="00DF5113">
        <w:t xml:space="preserve"> via Twitter that Pena </w:t>
      </w:r>
      <w:r w:rsidRPr="003D12FF">
        <w:rPr>
          <w:rStyle w:val="StyleBoldUnderline"/>
        </w:rPr>
        <w:t>Nieto would present</w:t>
      </w:r>
      <w:r w:rsidRPr="00DF5113">
        <w:t xml:space="preserve"> on Wednesday </w:t>
      </w:r>
      <w:r w:rsidRPr="003D12FF">
        <w:rPr>
          <w:rStyle w:val="StyleBoldUnderline"/>
        </w:rPr>
        <w:t>a financial proposal</w:t>
      </w:r>
      <w:r w:rsidRPr="00DF5113">
        <w:t xml:space="preserve"> that was derailed by the spat.</w:t>
      </w:r>
    </w:p>
    <w:p w:rsidR="00EA293F" w:rsidRDefault="00EA293F" w:rsidP="00EA293F"/>
    <w:p w:rsidR="008A066B" w:rsidRPr="008A066B" w:rsidRDefault="008A066B" w:rsidP="00705E56">
      <w:pPr>
        <w:pStyle w:val="Heading4"/>
      </w:pPr>
      <w:r w:rsidRPr="008A066B">
        <w:t>Tax reforms will pass now—democratic politics</w:t>
      </w:r>
    </w:p>
    <w:p w:rsidR="008A066B" w:rsidRPr="008A066B" w:rsidRDefault="008A066B" w:rsidP="008A066B">
      <w:r w:rsidRPr="008A066B">
        <w:rPr>
          <w:rStyle w:val="StyleStyleBold12pt"/>
        </w:rPr>
        <w:t>DiploNews 4/7/13</w:t>
      </w:r>
      <w:r w:rsidRPr="008A066B">
        <w:t xml:space="preserve"> (4/7/13, DiploNews, “Our goal is to unlock Mexico's economic potential, says President Nieto,” </w:t>
      </w:r>
      <w:hyperlink r:id="rId31" w:history="1">
        <w:r w:rsidRPr="008A066B">
          <w:rPr>
            <w:rStyle w:val="Hyperlink"/>
          </w:rPr>
          <w:t>http://www.diplonews.com/feeds/free/7_April_2013_200.php</w:t>
        </w:r>
      </w:hyperlink>
      <w:r w:rsidRPr="008A066B">
        <w:t>, Accessed 7/1/13, JC)</w:t>
      </w:r>
    </w:p>
    <w:p w:rsidR="008A066B" w:rsidRPr="008A066B" w:rsidRDefault="008A066B" w:rsidP="008A066B">
      <w:r w:rsidRPr="008A066B">
        <w:lastRenderedPageBreak/>
        <w:t xml:space="preserve">He explained that </w:t>
      </w:r>
      <w:r w:rsidRPr="008A066B">
        <w:rPr>
          <w:rStyle w:val="StyleBoldUnderline"/>
        </w:rPr>
        <w:t xml:space="preserve">over the coming months, the authorities will also promote </w:t>
      </w:r>
      <w:r w:rsidRPr="008A066B">
        <w:t xml:space="preserve">other major structural reforms in financial issues, to ensure higher level of credit to small and medium enterprises; energy reform to increase production capacity and power generation in our country, and a </w:t>
      </w:r>
      <w:r w:rsidRPr="008A066B">
        <w:rPr>
          <w:rStyle w:val="StyleBoldUnderline"/>
        </w:rPr>
        <w:t xml:space="preserve">tax reform to </w:t>
      </w:r>
      <w:r w:rsidRPr="008A066B">
        <w:t xml:space="preserve">expand the capacity of the Mexican state precisely to </w:t>
      </w:r>
      <w:r w:rsidRPr="008A066B">
        <w:rPr>
          <w:rStyle w:val="StyleBoldUnderline"/>
        </w:rPr>
        <w:t xml:space="preserve">raise the standard of living </w:t>
      </w:r>
      <w:r w:rsidRPr="008A066B">
        <w:t>among Mexicans,</w:t>
      </w:r>
      <w:r w:rsidRPr="008A066B">
        <w:rPr>
          <w:rStyle w:val="StyleBoldUnderline"/>
        </w:rPr>
        <w:t xml:space="preserve"> and </w:t>
      </w:r>
      <w:r w:rsidRPr="008A066B">
        <w:t>especially, to</w:t>
      </w:r>
      <w:r w:rsidRPr="008A066B">
        <w:rPr>
          <w:rStyle w:val="StyleBoldUnderline"/>
        </w:rPr>
        <w:t xml:space="preserve"> increase productivity and competitiveness </w:t>
      </w:r>
      <w:r w:rsidRPr="008A066B">
        <w:t>in relation to the rest of the world.</w:t>
      </w:r>
      <w:r w:rsidRPr="008A066B">
        <w:rPr>
          <w:rStyle w:val="StyleBoldUnderline"/>
        </w:rPr>
        <w:br/>
        <w:t>The Mexican president pointed out that today’s climate of pluralism and democracy in Mexico, "Has enabled the agreement between the government and the various political forces in the country to sign a Pact for Mexico</w:t>
      </w:r>
      <w:r w:rsidRPr="008A066B">
        <w:t xml:space="preserve"> as we have called it, </w:t>
      </w:r>
      <w:r w:rsidRPr="008A066B">
        <w:rPr>
          <w:rStyle w:val="StyleBoldUnderline"/>
        </w:rPr>
        <w:t>which means an agreement to promote reforms and structural changes that will speed up the country’s growth and development."</w:t>
      </w:r>
      <w:r w:rsidRPr="008A066B">
        <w:rPr>
          <w:rStyle w:val="StyleBoldUnderline"/>
        </w:rPr>
        <w:br/>
      </w:r>
      <w:r w:rsidRPr="008A066B">
        <w:t>He declared that in an increasingly interconnected world, integration between blocs of nations is essential to building a promising future for the world. "</w:t>
      </w:r>
      <w:r w:rsidRPr="008A066B">
        <w:rPr>
          <w:rStyle w:val="StyleBoldUnderline"/>
        </w:rPr>
        <w:t>With unity</w:t>
      </w:r>
      <w:r w:rsidRPr="008A066B">
        <w:t xml:space="preserve"> and responsibility </w:t>
      </w:r>
      <w:r w:rsidRPr="008A066B">
        <w:rPr>
          <w:rStyle w:val="StyleBoldUnderline"/>
        </w:rPr>
        <w:t>we can meet</w:t>
      </w:r>
      <w:r w:rsidRPr="008A066B">
        <w:t xml:space="preserve"> the </w:t>
      </w:r>
      <w:r w:rsidRPr="008A066B">
        <w:rPr>
          <w:rStyle w:val="StyleBoldUnderline"/>
        </w:rPr>
        <w:t>challenges but</w:t>
      </w:r>
      <w:r w:rsidRPr="008A066B">
        <w:t xml:space="preserve">, above all, </w:t>
      </w:r>
      <w:r w:rsidRPr="008A066B">
        <w:rPr>
          <w:rStyle w:val="StyleBoldUnderline"/>
        </w:rPr>
        <w:t>take advantage of opportunities</w:t>
      </w:r>
      <w:r w:rsidRPr="008A066B">
        <w:t xml:space="preserve"> that arise in our time, in the 21st century."</w:t>
      </w:r>
    </w:p>
    <w:p w:rsidR="00EA293F" w:rsidRPr="008A066B" w:rsidRDefault="00EA293F" w:rsidP="005235BF"/>
    <w:p w:rsidR="005235BF" w:rsidRDefault="00705E56" w:rsidP="005235BF">
      <w:pPr>
        <w:pStyle w:val="Heading1"/>
      </w:pPr>
      <w:r>
        <w:lastRenderedPageBreak/>
        <w:t>A/T: Energy Reform Now</w:t>
      </w:r>
    </w:p>
    <w:p w:rsidR="008A066B" w:rsidRDefault="008A066B" w:rsidP="005235BF"/>
    <w:p w:rsidR="005235BF" w:rsidRPr="00705E56" w:rsidRDefault="005235BF" w:rsidP="00705E56">
      <w:pPr>
        <w:pStyle w:val="Heading4"/>
      </w:pPr>
      <w:r w:rsidRPr="00705E56">
        <w:t>Nieto’s staying silent on energy now</w:t>
      </w:r>
    </w:p>
    <w:p w:rsidR="005235BF" w:rsidRDefault="005235BF" w:rsidP="005235BF">
      <w:r>
        <w:rPr>
          <w:rStyle w:val="StyleStyleBold12pt"/>
        </w:rPr>
        <w:t>Economist 4/</w:t>
      </w:r>
      <w:r w:rsidRPr="00A35E9E">
        <w:rPr>
          <w:rStyle w:val="StyleStyleBold12pt"/>
        </w:rPr>
        <w:t>6</w:t>
      </w:r>
      <w:r>
        <w:rPr>
          <w:rStyle w:val="StyleStyleBold12pt"/>
        </w:rPr>
        <w:t>/13</w:t>
      </w:r>
      <w:r>
        <w:t xml:space="preserve"> ( The Economist British periodical, “Working through a reform agenda” April 6</w:t>
      </w:r>
      <w:r w:rsidRPr="00FD3742">
        <w:rPr>
          <w:vertAlign w:val="superscript"/>
        </w:rPr>
        <w:t>th</w:t>
      </w:r>
      <w:r>
        <w:t xml:space="preserve">, 2013, </w:t>
      </w:r>
      <w:hyperlink r:id="rId32" w:history="1">
        <w:r w:rsidRPr="00A24FF1">
          <w:rPr>
            <w:rStyle w:val="Hyperlink"/>
          </w:rPr>
          <w:t>http://www.economist.com/news/americas/21575768-enrique-pe%C3%B1a-nieto-has-set-furious-pace-he-will-be-judged-implementation-well</w:t>
        </w:r>
      </w:hyperlink>
      <w:r>
        <w:t>, accessed June 28, 2013, QDKM)</w:t>
      </w:r>
    </w:p>
    <w:p w:rsidR="005235BF" w:rsidRDefault="005235BF" w:rsidP="005235BF">
      <w:r>
        <w:t xml:space="preserve">The proposal amounts to “a very good reform on paper”, says Agustín Díaz-Pinés, a telecoms expert at the OECD, a Paris-based rich-country think-tank. Last year the OECD published a report which sharply criticised Mexico’s “dysfunctional” telecoms—the cause, it said, of a welfare loss equivalent to 1.8% of GDP per year. Many of the OECD’s recommendations are in the reform. But Mr Díaz-Pinés warns that effective implementation will be vital. Regulators have hitherto been bossed around by the firms they were meant to keep in line. </w:t>
      </w:r>
    </w:p>
    <w:p w:rsidR="005235BF" w:rsidRDefault="005235BF" w:rsidP="005235BF">
      <w:r>
        <w:t xml:space="preserve">A legal reform enacted on April 2nd ought to help. The new law modifies the amparo, a type of legal injunction introduced in the 19th century to protect citizens’ constitutional rights, which in recent years has been exploited by companies to frustrate regulators. Under new rules, concessionaires in industries including telecoms, mining and public transport will not be allowed to launch such injunctions. </w:t>
      </w:r>
    </w:p>
    <w:p w:rsidR="005235BF" w:rsidRDefault="005235BF" w:rsidP="005235BF">
      <w:r w:rsidRPr="0008023E">
        <w:rPr>
          <w:rStyle w:val="StyleBoldUnderline"/>
        </w:rPr>
        <w:t xml:space="preserve">Behind these reforms lies a “Pact for Mexico” struck between the PRI and the two main opposition parties in December. The Pact unites Mexico’s political parties against the unelected interests that have long defied them. </w:t>
      </w:r>
      <w:r>
        <w:t xml:space="preserve">As he signed the Pact on behalf of the left-wing Party of the Democratic Revolution (PRD), Jesús Zambrano declared that politicians were “outraged that de facto powers of all kinds have time and again broken governments of one party or another.” </w:t>
      </w:r>
    </w:p>
    <w:p w:rsidR="005235BF" w:rsidRDefault="005235BF" w:rsidP="005235BF">
      <w:r>
        <w:t>The pact will come under strain in July, when there are local elections in 14 of Mexico’s 31 states, and a race for governor in Baja California. A poor showing for the opposition might prompt a more obstructive approach.</w:t>
      </w:r>
    </w:p>
    <w:p w:rsidR="005235BF" w:rsidRDefault="005235BF" w:rsidP="005235BF">
      <w:r w:rsidRPr="00BB77A2">
        <w:rPr>
          <w:rStyle w:val="StyleBoldUnderline"/>
        </w:rPr>
        <w:t>A bigger test of the Pact will come after the elections, when Mr Peña is due to publish his next proposal, a combined fiscal and energy reform designed to realise the enormous potential of Mexico’s oil and gas reserves.</w:t>
      </w:r>
      <w:r>
        <w:t xml:space="preserve"> The country does not make the most of these: half its oil is in deep waters, of which Pemex, the state-owned oil and gas monopoly, has little experience. The state’s milking of Pemex’s profits has left it unable to invest in the necessary technology. To wean itself off oil revenue the government will have to raise taxes, probably applying value-added tax to food and medicine. The PRI changed its party constitution last month to allow this. But polls show overwhelming opposition to taxing those essentials.</w:t>
      </w:r>
    </w:p>
    <w:p w:rsidR="005235BF" w:rsidRDefault="005235BF" w:rsidP="005235BF">
      <w:r>
        <w:t>How ambitious on energy?</w:t>
      </w:r>
    </w:p>
    <w:p w:rsidR="005235BF" w:rsidRDefault="005235BF" w:rsidP="005235BF">
      <w:r w:rsidRPr="00BB77A2">
        <w:rPr>
          <w:rStyle w:val="StyleBoldUnderline"/>
        </w:rPr>
        <w:t xml:space="preserve">It is not clear how ambitious Mr Peña plans to be. The most timid reform would merely give Pemex the sort of independence enjoyed by the central bank. </w:t>
      </w:r>
      <w:r>
        <w:t xml:space="preserve">A next step would be to turn it into a state-owned company capable of entering alliances with private firms, along the lines of Saudi Aramco. Even this will require a constitutional amendment. </w:t>
      </w:r>
      <w:r w:rsidRPr="005235BF">
        <w:rPr>
          <w:u w:val="single"/>
        </w:rPr>
        <w:t>More radical</w:t>
      </w:r>
      <w:r>
        <w:t xml:space="preserve"> still </w:t>
      </w:r>
      <w:r w:rsidRPr="005235BF">
        <w:rPr>
          <w:u w:val="single"/>
        </w:rPr>
        <w:t>would be fully to open Mexico’s energy market to competition. This seems to be off the table for now</w:t>
      </w:r>
      <w:r>
        <w:t xml:space="preserve">: </w:t>
      </w:r>
      <w:r w:rsidRPr="00BB77A2">
        <w:rPr>
          <w:rStyle w:val="StyleBoldUnderline"/>
        </w:rPr>
        <w:t xml:space="preserve">Mr Peña has said that he will not privatise Pemex. </w:t>
      </w:r>
      <w:r w:rsidRPr="00EA293F">
        <w:rPr>
          <w:rStyle w:val="StyleBoldUnderline"/>
          <w:u w:val="none"/>
        </w:rPr>
        <w:t>Even modest reforms are likely to provoke opposition, including within the PRI (whose senators include the leader of the oil workers’ union</w:t>
      </w:r>
      <w:r w:rsidRPr="00EA293F">
        <w:t>).</w:t>
      </w:r>
    </w:p>
    <w:p w:rsidR="00EA293F" w:rsidRDefault="00EA293F" w:rsidP="005235BF"/>
    <w:p w:rsidR="008D6AC2" w:rsidRPr="00EA293F" w:rsidRDefault="008D6AC2" w:rsidP="00705E56">
      <w:pPr>
        <w:pStyle w:val="Heading4"/>
      </w:pPr>
      <w:r>
        <w:lastRenderedPageBreak/>
        <w:t xml:space="preserve">Partial reform will pass – won’t </w:t>
      </w:r>
      <w:r w:rsidR="00DF5A53">
        <w:t>trigger the link</w:t>
      </w:r>
    </w:p>
    <w:p w:rsidR="008D6AC2" w:rsidRDefault="008D6AC2" w:rsidP="008D6AC2">
      <w:r w:rsidRPr="00B36867">
        <w:rPr>
          <w:rStyle w:val="StyleStyleBold12pt"/>
        </w:rPr>
        <w:t>Boman, Senior Editor at Rigzone.com, 13</w:t>
      </w:r>
      <w:r>
        <w:t xml:space="preserve"> [Karen May 27, 2013, “Will The Promise of Mexican Energy Reform Be Realized?”, </w:t>
      </w:r>
      <w:hyperlink r:id="rId33" w:history="1">
        <w:r w:rsidRPr="00AE2CD8">
          <w:rPr>
            <w:rStyle w:val="Hyperlink"/>
          </w:rPr>
          <w:t>http://www.rigzone.com/news/oil_gas/a/126669/Will_The_Promise_of_Mexican_Energy_Reform_Be_Realized/?all=HG2</w:t>
        </w:r>
      </w:hyperlink>
      <w:r>
        <w:t xml:space="preserve">, </w:t>
      </w:r>
      <w:r w:rsidRPr="00661800">
        <w:rPr>
          <w:rStyle w:val="StyleBoldUnderline"/>
        </w:rPr>
        <w:t>accessed: 6/26/13, ML</w:t>
      </w:r>
      <w:r>
        <w:t>]</w:t>
      </w:r>
    </w:p>
    <w:p w:rsidR="008D6AC2" w:rsidRDefault="008D6AC2" w:rsidP="008D6AC2">
      <w:r w:rsidRPr="00587BFC">
        <w:rPr>
          <w:rStyle w:val="StyleBoldUnderline"/>
        </w:rPr>
        <w:t>The private sector really wants deepwater reform that would allow private companies to work alongside PEMEX, but this would require a change in Mexico's Constitution.</w:t>
      </w:r>
      <w:r>
        <w:t xml:space="preserve"> With between 30 to 50 billion barrels of reserves left, deepwater is the real prize, Wood noted.</w:t>
      </w:r>
    </w:p>
    <w:p w:rsidR="008D6AC2" w:rsidRDefault="008D6AC2" w:rsidP="008D6AC2">
      <w:r>
        <w:t>But to get there, "You need a regulator that works, contracts that are rock solid, legal certainty and an open oil and gas sector," Wood said.</w:t>
      </w:r>
    </w:p>
    <w:p w:rsidR="008D6AC2" w:rsidRDefault="008D6AC2" w:rsidP="008D6AC2">
      <w:r>
        <w:t xml:space="preserve">"However, </w:t>
      </w:r>
      <w:r w:rsidRPr="00587BFC">
        <w:rPr>
          <w:rStyle w:val="StyleBoldUnderline"/>
        </w:rPr>
        <w:t>a partial reform will be the most likely scenario to occur</w:t>
      </w:r>
      <w:r>
        <w:t xml:space="preserve">," Wood believes, noting that </w:t>
      </w:r>
      <w:r w:rsidRPr="00587BFC">
        <w:rPr>
          <w:rStyle w:val="StyleBoldUnderline"/>
        </w:rPr>
        <w:t>Mexicans are not ready to discuss completely opening up Mexico's oil and gas sector</w:t>
      </w:r>
      <w:r>
        <w:t xml:space="preserve"> to private investment.</w:t>
      </w:r>
    </w:p>
    <w:p w:rsidR="008D6AC2" w:rsidRDefault="008D6AC2" w:rsidP="005235BF">
      <w:r w:rsidRPr="00587BFC">
        <w:rPr>
          <w:rStyle w:val="StyleBoldUnderline"/>
        </w:rPr>
        <w:t>To reform Mexico's Constitution</w:t>
      </w:r>
      <w:r>
        <w:t xml:space="preserve"> to allow for private investment and joint ventures with PEMEX, </w:t>
      </w:r>
      <w:r w:rsidRPr="00587BFC">
        <w:rPr>
          <w:rStyle w:val="StyleBoldUnderline"/>
        </w:rPr>
        <w:t>two-thirds majority votes are needed</w:t>
      </w:r>
      <w:r>
        <w:t xml:space="preserve"> in both of Mexico's congressional houses. The PRI holds slightly less than 50 percent interest in both houses, and needs the cooperation of the other two parties to achieve energy reform. </w:t>
      </w:r>
      <w:r w:rsidRPr="00587BFC">
        <w:rPr>
          <w:rStyle w:val="StyleBoldUnderline"/>
        </w:rPr>
        <w:t>PAN</w:t>
      </w:r>
      <w:r>
        <w:t xml:space="preserve"> </w:t>
      </w:r>
      <w:r w:rsidRPr="00587BFC">
        <w:rPr>
          <w:rStyle w:val="StyleBoldUnderline"/>
        </w:rPr>
        <w:t>will</w:t>
      </w:r>
      <w:r>
        <w:t xml:space="preserve"> likely </w:t>
      </w:r>
      <w:r w:rsidRPr="00587BFC">
        <w:rPr>
          <w:rStyle w:val="StyleBoldUnderline"/>
        </w:rPr>
        <w:t>seek to get whatever it can</w:t>
      </w:r>
      <w:r>
        <w:t xml:space="preserve"> out of agreeing to cooperate.</w:t>
      </w:r>
    </w:p>
    <w:p w:rsidR="00EA293F" w:rsidRDefault="00EA293F" w:rsidP="00EA293F">
      <w:pPr>
        <w:rPr>
          <w:b/>
        </w:rPr>
      </w:pPr>
    </w:p>
    <w:p w:rsidR="00EA293F" w:rsidRPr="00EA293F" w:rsidRDefault="00EA293F" w:rsidP="00705E56">
      <w:pPr>
        <w:pStyle w:val="Heading4"/>
      </w:pPr>
      <w:r w:rsidRPr="00EA293F">
        <w:t>Nieto is only engaging in smaller reforms—focus on modernization over privatization</w:t>
      </w:r>
    </w:p>
    <w:p w:rsidR="00EA293F" w:rsidRPr="005F6C9C" w:rsidRDefault="00EA293F" w:rsidP="00EA293F">
      <w:r w:rsidRPr="005F6C9C">
        <w:rPr>
          <w:rStyle w:val="StyleStyleBold12pt"/>
        </w:rPr>
        <w:t>Washington Post 5/7</w:t>
      </w:r>
      <w:r w:rsidR="003010E2">
        <w:rPr>
          <w:rStyle w:val="StyleStyleBold12pt"/>
        </w:rPr>
        <w:t>/13</w:t>
      </w:r>
      <w:r w:rsidRPr="005F6C9C">
        <w:t xml:space="preserve"> (</w:t>
      </w:r>
      <w:hyperlink r:id="rId34" w:history="1">
        <w:r w:rsidRPr="005F6C9C">
          <w:rPr>
            <w:rStyle w:val="Hyperlink"/>
          </w:rPr>
          <w:t>Nick Miroff</w:t>
        </w:r>
      </w:hyperlink>
      <w:r>
        <w:t xml:space="preserve"> </w:t>
      </w:r>
      <w:r w:rsidRPr="005F6C9C">
        <w:t>and</w:t>
      </w:r>
      <w:r>
        <w:t xml:space="preserve"> </w:t>
      </w:r>
      <w:hyperlink r:id="rId35" w:history="1">
        <w:r w:rsidRPr="005F6C9C">
          <w:rPr>
            <w:rStyle w:val="Hyperlink"/>
          </w:rPr>
          <w:t>William Booth</w:t>
        </w:r>
      </w:hyperlink>
      <w:r w:rsidRPr="005F6C9C">
        <w:t>, 5/7/13, Washington Post, “To power Mexico forward, Peña Nieto looks to energy reform,”</w:t>
      </w:r>
      <w:hyperlink r:id="rId36" w:history="1">
        <w:r w:rsidRPr="005F6C9C">
          <w:rPr>
            <w:rStyle w:val="Hyperlink"/>
          </w:rPr>
          <w:t>http://www.washingtonpost.com/world/the_americas/to-power-mexico-forward-pena-nieto-looks-to-energy-reform/2013/05/07/0bbaf11a-a93c-11e2-9e1c-bb0fb0c2edd9_story.html?wprss=rss_world_twpstaffonly&amp;Post+generic=%3Ftid%3Dsm_twitter_washingtonpost</w:t>
        </w:r>
      </w:hyperlink>
      <w:r w:rsidRPr="005F6C9C">
        <w:t>, Accessed 6/30/13, JC)</w:t>
      </w:r>
    </w:p>
    <w:p w:rsidR="00EA293F" w:rsidRPr="005F6C9C" w:rsidRDefault="00EA293F" w:rsidP="00EA293F">
      <w:r w:rsidRPr="005F6C9C">
        <w:rPr>
          <w:rStyle w:val="StyleBoldUnderline"/>
        </w:rPr>
        <w:t>For</w:t>
      </w:r>
      <w:r w:rsidRPr="005F6C9C">
        <w:t xml:space="preserve"> Peña </w:t>
      </w:r>
      <w:r w:rsidRPr="005F6C9C">
        <w:rPr>
          <w:rStyle w:val="StyleBoldUnderline"/>
        </w:rPr>
        <w:t>Nieto</w:t>
      </w:r>
      <w:r w:rsidRPr="005F6C9C">
        <w:t xml:space="preserve">, who began his six-year term in December, </w:t>
      </w:r>
      <w:r w:rsidRPr="005F6C9C">
        <w:rPr>
          <w:rStyle w:val="StyleBoldUnderline"/>
        </w:rPr>
        <w:t>opening up the energy industry is the most ambitious task on a hefty to-do list</w:t>
      </w:r>
      <w:r w:rsidRPr="005F6C9C">
        <w:t xml:space="preserve"> — which includes fixing the education system, telecommunications and tax collection, areas viewed as major hurdles to Mexico’s development into a more modern, democratic, </w:t>
      </w:r>
      <w:hyperlink r:id="rId37" w:tgtFrame="_blank" w:history="1">
        <w:r w:rsidRPr="005F6C9C">
          <w:rPr>
            <w:rStyle w:val="Hyperlink"/>
          </w:rPr>
          <w:t>middle-class society</w:t>
        </w:r>
      </w:hyperlink>
      <w:r w:rsidRPr="005F6C9C">
        <w:t>.</w:t>
      </w:r>
    </w:p>
    <w:p w:rsidR="00EA293F" w:rsidRPr="005F6C9C" w:rsidRDefault="00EA293F" w:rsidP="00EA293F">
      <w:r w:rsidRPr="005F6C9C">
        <w:t xml:space="preserve">Peña Nieto has placed a confidant, Emilio Lozoya, at the head of Pemex, even though the 38-year-old former investment fund manager had never run an oil business. And </w:t>
      </w:r>
      <w:r w:rsidRPr="005F6C9C">
        <w:rPr>
          <w:rStyle w:val="StyleBoldUnderline"/>
        </w:rPr>
        <w:t>the president insists that the goal is the “modernization” of the company, not its privatization, as opponents allege</w:t>
      </w:r>
      <w:r w:rsidRPr="005F6C9C">
        <w:t>.</w:t>
      </w:r>
    </w:p>
    <w:p w:rsidR="00EA293F" w:rsidRDefault="00EA293F" w:rsidP="00EA293F">
      <w:r w:rsidRPr="005F6C9C">
        <w:t>“</w:t>
      </w:r>
      <w:r w:rsidRPr="005F6C9C">
        <w:rPr>
          <w:rStyle w:val="StyleBoldUnderline"/>
        </w:rPr>
        <w:t>This is about a practical reform that will allow for the introduction of new technology, which we lack, and accelerate the growth of our energy resources in order to lower electricity costs for Mexican families and businesses, and give us a more dynamic energy industry</w:t>
      </w:r>
      <w:r w:rsidRPr="005F6C9C">
        <w:t>,” Peña Nieto said in a speech to commemorate the 75th anniversary of Expropriation Day.</w:t>
      </w:r>
      <w:r>
        <w:t xml:space="preserve"> </w:t>
      </w:r>
    </w:p>
    <w:p w:rsidR="005235BF" w:rsidRDefault="005235BF" w:rsidP="005235BF"/>
    <w:p w:rsidR="002D7425" w:rsidRDefault="00705E56" w:rsidP="002D7425">
      <w:pPr>
        <w:pStyle w:val="Heading1"/>
      </w:pPr>
      <w:r>
        <w:lastRenderedPageBreak/>
        <w:t>A/T: Other Fights Now</w:t>
      </w:r>
    </w:p>
    <w:p w:rsidR="002D7425" w:rsidRDefault="002D7425" w:rsidP="002D7425"/>
    <w:p w:rsidR="002D7425" w:rsidRPr="006840A9" w:rsidRDefault="002D7425" w:rsidP="00705E56">
      <w:pPr>
        <w:pStyle w:val="Heading4"/>
      </w:pPr>
      <w:r>
        <w:t>Only the plan triggers the link – the tone set in the special session determines the rest of the agenda</w:t>
      </w:r>
    </w:p>
    <w:p w:rsidR="002D7425" w:rsidRPr="006840A9" w:rsidRDefault="002D7425" w:rsidP="002D7425">
      <w:pPr>
        <w:spacing w:line="276" w:lineRule="auto"/>
      </w:pPr>
      <w:r w:rsidRPr="006840A9">
        <w:rPr>
          <w:rStyle w:val="StyleStyleBold12pt"/>
        </w:rPr>
        <w:t>Siskind, Research analyst, 13</w:t>
      </w:r>
      <w:r w:rsidRPr="006840A9">
        <w:t xml:space="preserve"> [Cory, 6/25/13, “Mexico Plays the Waiting Game on Big Reforms” </w:t>
      </w:r>
      <w:hyperlink r:id="rId38" w:history="1">
        <w:r w:rsidRPr="006840A9">
          <w:rPr>
            <w:rStyle w:val="Hyperlink"/>
          </w:rPr>
          <w:t>http://www.huffingtonpost.com/cory-siskind/mexico-plays-the-waiting-_b_3493542.html 6/27/13</w:t>
        </w:r>
      </w:hyperlink>
      <w:r>
        <w:t xml:space="preserve"> EYS</w:t>
      </w:r>
    </w:p>
    <w:p w:rsidR="002D7425" w:rsidRPr="006840A9" w:rsidRDefault="002D7425" w:rsidP="002D7425">
      <w:r w:rsidRPr="006840A9">
        <w:t xml:space="preserve">While fiscal reforms have broad-based support, </w:t>
      </w:r>
      <w:r w:rsidRPr="006840A9">
        <w:rPr>
          <w:rStyle w:val="StyleBoldUnderline"/>
        </w:rPr>
        <w:t xml:space="preserve">energy reforms promise a much livelier debate. </w:t>
      </w:r>
      <w:r w:rsidRPr="006840A9">
        <w:t>Duncan</w:t>
      </w:r>
      <w:r w:rsidRPr="006840A9">
        <w:rPr>
          <w:rStyle w:val="StyleBoldUnderline"/>
        </w:rPr>
        <w:t xml:space="preserve"> Wood, the director of the Mexico Institute at the </w:t>
      </w:r>
      <w:r w:rsidRPr="006840A9">
        <w:t xml:space="preserve">Woodrow </w:t>
      </w:r>
      <w:r w:rsidRPr="006840A9">
        <w:rPr>
          <w:rStyle w:val="StyleBoldUnderline"/>
        </w:rPr>
        <w:t>Wilson</w:t>
      </w:r>
      <w:r w:rsidRPr="006840A9">
        <w:t xml:space="preserve"> International </w:t>
      </w:r>
      <w:r w:rsidRPr="006840A9">
        <w:rPr>
          <w:rStyle w:val="StyleBoldUnderline"/>
        </w:rPr>
        <w:t>Center</w:t>
      </w:r>
      <w:r w:rsidRPr="006840A9">
        <w:t xml:space="preserve"> for Scholars, </w:t>
      </w:r>
      <w:r w:rsidRPr="006840A9">
        <w:rPr>
          <w:rStyle w:val="StyleBoldUnderline"/>
        </w:rPr>
        <w:t>called energy reform the "mother of all reforms" because of its enormous potential for job creation and economic growth.</w:t>
      </w:r>
      <w:r w:rsidRPr="006840A9">
        <w:t xml:space="preserve"> Partly because of its importance, </w:t>
      </w:r>
      <w:r w:rsidRPr="006840A9">
        <w:rPr>
          <w:rStyle w:val="StyleBoldUnderline"/>
        </w:rPr>
        <w:t>the opening of</w:t>
      </w:r>
      <w:r w:rsidRPr="006840A9">
        <w:t xml:space="preserve"> Petróleos Mexicanos (</w:t>
      </w:r>
      <w:r w:rsidRPr="006840A9">
        <w:rPr>
          <w:rStyle w:val="StyleBoldUnderline"/>
        </w:rPr>
        <w:t>PEMEX</w:t>
      </w:r>
      <w:r w:rsidRPr="006840A9">
        <w:t xml:space="preserve">), Mexico's state owned hydrocarbons company, </w:t>
      </w:r>
      <w:r w:rsidRPr="006840A9">
        <w:rPr>
          <w:rStyle w:val="StyleBoldUnderline"/>
        </w:rPr>
        <w:t>to private investment is a polarizing issue.</w:t>
      </w:r>
    </w:p>
    <w:p w:rsidR="002D7425" w:rsidRPr="006840A9" w:rsidRDefault="002D7425" w:rsidP="002D7425">
      <w:r w:rsidRPr="006840A9">
        <w:rPr>
          <w:rStyle w:val="StyleBoldUnderline"/>
        </w:rPr>
        <w:t xml:space="preserve">Centrist and conservative Mexicans welcome the move in hopes that it will spur business and investment </w:t>
      </w:r>
      <w:r w:rsidRPr="006840A9">
        <w:t>and make the notorious under-performer PEMEX more efficient. Many would like to see more exploration and new technologies in order to boost discoveries and production.</w:t>
      </w:r>
    </w:p>
    <w:p w:rsidR="002D7425" w:rsidRPr="006840A9" w:rsidRDefault="002D7425" w:rsidP="002D7425">
      <w:r w:rsidRPr="006840A9">
        <w:rPr>
          <w:rStyle w:val="StyleBoldUnderline"/>
        </w:rPr>
        <w:t>Members of Mexico's left-wing Party of the Democratic Revolution (PRD) party are skeptical. Beyond the political complications of amending Mexico's constitution lies a historical distrust of foreign competition in the energy sector</w:t>
      </w:r>
      <w:r w:rsidRPr="006840A9">
        <w:t>. US and Anglo-Dutch oil companies operating in Mexico were expropriated in 1938 by then President Lázaro Cardenas, a source of national pride for most citizens. Some Mexicans believe that opening the oil giant will dramatically decrease government revenue, of which PEMEX currently provides approximately 35%. They fear that this, in turn, will reduce government spending on badly needed public services.</w:t>
      </w:r>
    </w:p>
    <w:p w:rsidR="002D7425" w:rsidRPr="006840A9" w:rsidRDefault="002D7425" w:rsidP="002D7425">
      <w:r w:rsidRPr="006840A9">
        <w:t>Another challenge to the speedy passing of energy reforms is the rupture of the political cohesion seen in early 2013. The PAN, party of former presidents Felipe Calderón and Vicente Fox, ousted its senate party leader, Ernesto Cordero, on May 20. The ousting, as well as July 7 local elections, has caused a shake-up in the party. Divisions are solidifying between two factions and tensions have come to a head in recent weeks. Yet, while the shake-up may delay the approval process, it is unlikely to entirely halt the passage of energy reforms.</w:t>
      </w:r>
    </w:p>
    <w:p w:rsidR="002D7425" w:rsidRPr="006840A9" w:rsidRDefault="002D7425" w:rsidP="002D7425">
      <w:pPr>
        <w:rPr>
          <w:b/>
          <w:bCs/>
          <w:u w:val="single"/>
        </w:rPr>
      </w:pPr>
      <w:r w:rsidRPr="006840A9">
        <w:t xml:space="preserve">As Mexico lies in wait, investors are anxious to know what the future will bring. The special congressional sessions in July and August will provide insight. </w:t>
      </w:r>
      <w:r w:rsidRPr="006840A9">
        <w:rPr>
          <w:rStyle w:val="StyleBoldUnderline"/>
        </w:rPr>
        <w:t>In July, lawmakers will debate empowering Mexico's transparency agency and creating a new anti-corruption organization. They will also discuss state debt and appoint a new leader to Mexico's elections institute. In August, they will return to shore up education and telecommunications reforms. The level of multi-party cooperation seen in the special sessions will be a good indicator of what is to come in the fall.</w:t>
      </w:r>
    </w:p>
    <w:p w:rsidR="002D7425" w:rsidRPr="006840A9" w:rsidRDefault="002D7425" w:rsidP="002D7425"/>
    <w:p w:rsidR="00DF5A53" w:rsidRDefault="00705E56" w:rsidP="00DF5A53">
      <w:pPr>
        <w:pStyle w:val="Heading1"/>
      </w:pPr>
      <w:r>
        <w:lastRenderedPageBreak/>
        <w:t>A/T: Cartels Trigger The Link</w:t>
      </w:r>
    </w:p>
    <w:p w:rsidR="00DF5A53" w:rsidRDefault="00DF5A53" w:rsidP="00DF5A53"/>
    <w:p w:rsidR="00DF5A53" w:rsidRPr="008013E5" w:rsidRDefault="00DF5A53" w:rsidP="00705E56">
      <w:pPr>
        <w:pStyle w:val="Heading4"/>
      </w:pPr>
      <w:r>
        <w:t>Nieto’s picked his issues and focused his agenda</w:t>
      </w:r>
    </w:p>
    <w:p w:rsidR="00DF5A53" w:rsidRDefault="00DF5A53" w:rsidP="00DF5A53">
      <w:pPr>
        <w:rPr>
          <w:rStyle w:val="StyleStyleBold12pt"/>
        </w:rPr>
      </w:pPr>
      <w:r>
        <w:rPr>
          <w:rStyle w:val="StyleStyleBold12pt"/>
        </w:rPr>
        <w:t>Stratfor 5/16/13</w:t>
      </w:r>
    </w:p>
    <w:p w:rsidR="00DF5A53" w:rsidRDefault="00DF5A53" w:rsidP="00DF5A53">
      <w:r>
        <w:t xml:space="preserve">[Scott Stewart, Vice President of Analysis, May 16th, 2013, “Understanding Pena Nieto's Approach to the Cartels,” </w:t>
      </w:r>
      <w:hyperlink r:id="rId39" w:history="1">
        <w:r>
          <w:rPr>
            <w:rStyle w:val="Hyperlink"/>
          </w:rPr>
          <w:t>http://www.stratfor.com/weekly/understanding-pena-nietos-approach-cartels</w:t>
        </w:r>
      </w:hyperlink>
      <w:r>
        <w:t xml:space="preserve">, Accessed 6/27/13, CB] </w:t>
      </w:r>
    </w:p>
    <w:p w:rsidR="00DF5A53" w:rsidRDefault="00DF5A53" w:rsidP="00DF5A53">
      <w:r>
        <w:t xml:space="preserve">Although the cartels have not yet been taken down to the point of being a law enforcement problem, the Pena Nieto administration wants to continue to signal this shift in approach by moving the focus of its efforts against the cartels to the Interior Ministry. </w:t>
      </w:r>
      <w:r>
        <w:rPr>
          <w:rStyle w:val="StyleBoldUnderline"/>
        </w:rPr>
        <w:t xml:space="preserve">Unlike former Mexican President Felipe Calderon, who was seen leading the charge against the cartels during his administration, Pena Nieto wants to maintain some distance from the struggle against the cartels </w:t>
      </w:r>
      <w:r>
        <w:t xml:space="preserve">(at least publicly). </w:t>
      </w:r>
      <w:r>
        <w:rPr>
          <w:rStyle w:val="StyleBoldUnderline"/>
        </w:rPr>
        <w:t>Pena Nieto seeks to portray the cartels as a secondary issue that does not demand his personal leadership and attention</w:t>
      </w:r>
      <w:r>
        <w:t xml:space="preserve">. </w:t>
      </w:r>
      <w:r>
        <w:rPr>
          <w:rStyle w:val="StyleBoldUnderline"/>
        </w:rPr>
        <w:t>He can then publicly focus his efforts on issues he deems critically important to Mexico's future, like education reform, banking reform, energy reform and fostering the Mexican economy</w:t>
      </w:r>
      <w:r>
        <w:t>. This is the most significant difference between the Calderon and Pena Nieto administrations.</w:t>
      </w:r>
    </w:p>
    <w:p w:rsidR="00DF5A53" w:rsidRDefault="00DF5A53" w:rsidP="00DF5A53">
      <w:r>
        <w:t xml:space="preserve">Of course it is one thing to say that the cartels have become a secondary issue, and it is quite another to make it happen. The Mexican government still faces some real challenges in reducing the threat posed by the cartels. However, </w:t>
      </w:r>
      <w:r>
        <w:rPr>
          <w:rStyle w:val="StyleBoldUnderline"/>
        </w:rPr>
        <w:t>it is becoming clear that the Pena Nieto administration seeks to implement a holistic approach in an attempt to address the problems at the root of the violence that in some ways is quite reminiscent of counterinsurgency policy</w:t>
      </w:r>
      <w:r>
        <w:t>. The Mexicans view these underlying economic, cultural and sociological problems as issues that cannot be solved with force alone.</w:t>
      </w:r>
    </w:p>
    <w:p w:rsidR="008A066B" w:rsidRDefault="008A066B" w:rsidP="005235BF"/>
    <w:p w:rsidR="00850C10" w:rsidRDefault="00705E56" w:rsidP="00850C10">
      <w:pPr>
        <w:pStyle w:val="Heading1"/>
      </w:pPr>
      <w:r>
        <w:lastRenderedPageBreak/>
        <w:t>A/T: Elections Trigger The Link</w:t>
      </w:r>
    </w:p>
    <w:p w:rsidR="00850C10" w:rsidRDefault="00850C10" w:rsidP="00850C10"/>
    <w:p w:rsidR="00850C10" w:rsidRPr="00850C10" w:rsidRDefault="00850C10" w:rsidP="00705E56">
      <w:pPr>
        <w:pStyle w:val="Heading4"/>
      </w:pPr>
      <w:r w:rsidRPr="00850C10">
        <w:t xml:space="preserve">The July 7th elections are on track to strengthen the Pact for Mexico, if it has any effect </w:t>
      </w:r>
    </w:p>
    <w:p w:rsidR="00850C10" w:rsidRDefault="00850C10" w:rsidP="00850C10">
      <w:pPr>
        <w:rPr>
          <w:rStyle w:val="StyleStyleBold12pt"/>
        </w:rPr>
      </w:pPr>
      <w:r>
        <w:rPr>
          <w:rStyle w:val="StyleStyleBold12pt"/>
        </w:rPr>
        <w:t>Reuters 6/28/13</w:t>
      </w:r>
    </w:p>
    <w:p w:rsidR="00850C10" w:rsidRDefault="00850C10" w:rsidP="00850C10">
      <w:r w:rsidRPr="00AB47A9">
        <w:t xml:space="preserve">[Miguel Gutierrez, Staff Writer, June 28th 2013, “In key Mexican state, opposition leads in poll for July vote,” </w:t>
      </w:r>
      <w:hyperlink r:id="rId40" w:history="1">
        <w:r w:rsidRPr="00AB47A9">
          <w:rPr>
            <w:rStyle w:val="Hyperlink"/>
          </w:rPr>
          <w:t>http://www.reuters.com/article/2013/06/28/us-mexico-election-idUSBRE95R12420130628</w:t>
        </w:r>
      </w:hyperlink>
      <w:r w:rsidRPr="00AB47A9">
        <w:t xml:space="preserve">, Accessed 7/1/13, CB] </w:t>
      </w:r>
    </w:p>
    <w:p w:rsidR="00850C10" w:rsidRDefault="00850C10" w:rsidP="00850C10">
      <w:r w:rsidRPr="00AB47A9">
        <w:rPr>
          <w:rStyle w:val="StyleBoldUnderline"/>
        </w:rPr>
        <w:t xml:space="preserve">Mexico's main opposition conservatives are on track to retain the key electoral bastion of Baja California next month, </w:t>
      </w:r>
      <w:r>
        <w:t xml:space="preserve">according to a poll released on Friday, </w:t>
      </w:r>
      <w:r w:rsidRPr="00AB47A9">
        <w:rPr>
          <w:rStyle w:val="StyleBoldUnderline"/>
        </w:rPr>
        <w:t>in a vote that could strengthen a fragile cross-party alliance built by President Enrique Pena Nieto to re-energize the economy.</w:t>
      </w:r>
    </w:p>
    <w:p w:rsidR="00850C10" w:rsidRDefault="00850C10" w:rsidP="00850C10">
      <w:r>
        <w:t>Falling short of a majority in Congress when he won office last year, Pena Nieto forged a loose pact with the two major opposition parties to work together on economic reforms.</w:t>
      </w:r>
    </w:p>
    <w:p w:rsidR="00850C10" w:rsidRPr="004A7AA0" w:rsidRDefault="00850C10" w:rsidP="00850C10">
      <w:pPr>
        <w:rPr>
          <w:bCs/>
          <w:u w:val="single"/>
        </w:rPr>
      </w:pPr>
      <w:r w:rsidRPr="00AB47A9">
        <w:rPr>
          <w:rStyle w:val="StyleBoldUnderline"/>
        </w:rPr>
        <w:t>Sparring between the National Action Party (PAN), the opposition leftist Party of the Democratic Revolution (PRD) and Pena Nieto's Institutional Revolutionary Party, or PRI, has threatened to derail his plans to improve the tax take and overhaul state oil giant Pemex. The conservative PAN is seen as his most natural ally, especially on high stakes energy reform.</w:t>
      </w:r>
    </w:p>
    <w:p w:rsidR="00850C10" w:rsidRPr="004A7AA0" w:rsidRDefault="00850C10" w:rsidP="00850C10">
      <w:pPr>
        <w:rPr>
          <w:bCs/>
          <w:u w:val="single"/>
        </w:rPr>
      </w:pPr>
      <w:r>
        <w:t>Since its 2000-2012 rule of Mexico ended in December</w:t>
      </w:r>
      <w:r w:rsidRPr="00AB47A9">
        <w:rPr>
          <w:rStyle w:val="StyleBoldUnderline"/>
        </w:rPr>
        <w:t>, the PAN has been rocked by infighting, and on July 7 voters will elect a new governor in Baja California,</w:t>
      </w:r>
      <w:r>
        <w:t xml:space="preserve"> which was the first state to bring PAN to power 24 years ago. </w:t>
      </w:r>
      <w:r w:rsidRPr="00AB47A9">
        <w:rPr>
          <w:rStyle w:val="StyleBoldUnderline"/>
        </w:rPr>
        <w:t>To lose it would be a heavy blow for the party.</w:t>
      </w:r>
    </w:p>
    <w:p w:rsidR="00850C10" w:rsidRDefault="00850C10" w:rsidP="00850C10">
      <w:r>
        <w:t>The PAN has held the state continuously since 1989, increasing the risk that voters could opt for a change.</w:t>
      </w:r>
    </w:p>
    <w:p w:rsidR="00850C10" w:rsidRDefault="00850C10" w:rsidP="00850C10">
      <w:r>
        <w:t xml:space="preserve">However, the </w:t>
      </w:r>
      <w:r w:rsidRPr="00AB47A9">
        <w:rPr>
          <w:rStyle w:val="StyleBoldUnderline"/>
        </w:rPr>
        <w:t>voter survey by polling firm Demotecnia showed some 53 percent of the electorate favored the candidate representing the unusual PAN/PRD coalition running in the state</w:t>
      </w:r>
      <w:r>
        <w:t>, while 45 percent backed the PRI's hopeful.</w:t>
      </w:r>
    </w:p>
    <w:p w:rsidR="00850C10" w:rsidRDefault="00850C10" w:rsidP="00850C10">
      <w:r>
        <w:t>Sharing a border with the United States, Baja California is one of 14 states that will hold local elections next weekend. It is the only governorship up for grabs, and has become a symbol for the PAN since its capture from the PRI.</w:t>
      </w:r>
    </w:p>
    <w:p w:rsidR="00850C10" w:rsidRDefault="00850C10" w:rsidP="00850C10">
      <w:r>
        <w:t>The centrist PRI dominated Mexico in the 20th Century, holding the presidency from 1929-2000, during which it acquired a reputation for corruption, vote-rigging and authoritarianism.</w:t>
      </w:r>
    </w:p>
    <w:p w:rsidR="00850C10" w:rsidRDefault="00850C10" w:rsidP="00850C10">
      <w:r>
        <w:t>Both the PAN and the PRD have pounced upon any hint of electoral fraud by the PRI, and Pena Nieto's reliance on the so-called Pact for Mexico he created with the opposition means his party has to tread carefully in the elections.</w:t>
      </w:r>
    </w:p>
    <w:p w:rsidR="00850C10" w:rsidRPr="00AB47A9" w:rsidRDefault="00850C10" w:rsidP="00850C10">
      <w:pPr>
        <w:rPr>
          <w:rStyle w:val="StyleBoldUnderline"/>
        </w:rPr>
      </w:pPr>
      <w:r w:rsidRPr="00AB47A9">
        <w:rPr>
          <w:rStyle w:val="StyleBoldUnderline"/>
        </w:rPr>
        <w:t>A change of power in Baja California would increase pressure on national PAN chairman Gustavo Madero, who has faced persistent grumbling from internal party critics that the Pact for Mexico has undermined support for the conservatives.</w:t>
      </w:r>
    </w:p>
    <w:p w:rsidR="00850C10" w:rsidRPr="007728E0" w:rsidRDefault="00850C10" w:rsidP="00850C10"/>
    <w:p w:rsidR="00850C10" w:rsidRDefault="00850C10" w:rsidP="005235BF"/>
    <w:p w:rsidR="008A066B" w:rsidRDefault="00705E56" w:rsidP="008A066B">
      <w:pPr>
        <w:pStyle w:val="Heading1"/>
      </w:pPr>
      <w:r>
        <w:lastRenderedPageBreak/>
        <w:t>A/T: Corruption Triggers The Link</w:t>
      </w:r>
    </w:p>
    <w:p w:rsidR="008A066B" w:rsidRDefault="008A066B" w:rsidP="008A066B"/>
    <w:p w:rsidR="008A066B" w:rsidRPr="008A066B" w:rsidRDefault="008A066B" w:rsidP="00705E56">
      <w:pPr>
        <w:pStyle w:val="Heading4"/>
      </w:pPr>
      <w:r w:rsidRPr="008A066B">
        <w:t>Economic reform will pass despite corruption doubts—opposition parties agreed to preserve the Pact for Mexico</w:t>
      </w:r>
    </w:p>
    <w:p w:rsidR="008A066B" w:rsidRPr="008A066B" w:rsidRDefault="008A066B" w:rsidP="008A066B">
      <w:r w:rsidRPr="008A066B">
        <w:rPr>
          <w:rStyle w:val="StyleStyleBold12pt"/>
        </w:rPr>
        <w:t>Reuters 5/7/13</w:t>
      </w:r>
      <w:r w:rsidRPr="008A066B">
        <w:t xml:space="preserve"> (Alexandra Alper and Dave Graham, 5/7/13, Reuters, “Mexico opposition revives economic reform pact,” </w:t>
      </w:r>
      <w:hyperlink r:id="rId41" w:history="1">
        <w:r w:rsidRPr="008A066B">
          <w:rPr>
            <w:rStyle w:val="Hyperlink"/>
          </w:rPr>
          <w:t>http://www.reuters.com/article/2013/05/07/us-mexico-reforms-idUSBRE94612K20130507?feedType=RSS&amp;feedName=everything&amp;virtualBrandChannel=11563</w:t>
        </w:r>
      </w:hyperlink>
      <w:r w:rsidRPr="008A066B">
        <w:t>, Accessed 7/1/13, JC)</w:t>
      </w:r>
    </w:p>
    <w:p w:rsidR="008A066B" w:rsidRPr="008A066B" w:rsidRDefault="008A066B" w:rsidP="008A066B"/>
    <w:p w:rsidR="008A066B" w:rsidRPr="008A066B" w:rsidRDefault="008A066B" w:rsidP="008A066B">
      <w:r w:rsidRPr="008A066B">
        <w:rPr>
          <w:rStyle w:val="StyleBoldUnderline"/>
        </w:rPr>
        <w:t xml:space="preserve">Mexico's main opposition parties said </w:t>
      </w:r>
      <w:r w:rsidRPr="008A066B">
        <w:t>on Tuesday</w:t>
      </w:r>
      <w:r w:rsidRPr="008A066B">
        <w:rPr>
          <w:rStyle w:val="StyleBoldUnderline"/>
        </w:rPr>
        <w:t xml:space="preserve"> they would resume talks on sweeping reforms with </w:t>
      </w:r>
      <w:r w:rsidRPr="008A066B">
        <w:t xml:space="preserve">the government, lifting a cloud over a cross-party pact that is the axis of President Enrique Pena </w:t>
      </w:r>
      <w:r w:rsidRPr="008A066B">
        <w:rPr>
          <w:rStyle w:val="StyleBoldUnderline"/>
        </w:rPr>
        <w:t>Nieto's economic agenda.</w:t>
      </w:r>
    </w:p>
    <w:p w:rsidR="008A066B" w:rsidRPr="008A066B" w:rsidRDefault="008A066B" w:rsidP="008A066B">
      <w:pPr>
        <w:rPr>
          <w:rStyle w:val="StyleBoldUnderline"/>
        </w:rPr>
      </w:pPr>
      <w:r w:rsidRPr="008A066B">
        <w:rPr>
          <w:rStyle w:val="StyleBoldUnderline"/>
        </w:rPr>
        <w:t>Opposition leaders</w:t>
      </w:r>
      <w:r w:rsidRPr="008A066B">
        <w:t xml:space="preserve"> said they had </w:t>
      </w:r>
      <w:r w:rsidRPr="008A066B">
        <w:rPr>
          <w:rStyle w:val="StyleBoldUnderline"/>
        </w:rPr>
        <w:t>agreed on new measures with</w:t>
      </w:r>
      <w:r w:rsidRPr="008A066B">
        <w:t xml:space="preserve"> President Enrique Pena </w:t>
      </w:r>
      <w:r w:rsidRPr="008A066B">
        <w:rPr>
          <w:rStyle w:val="StyleBoldUnderline"/>
        </w:rPr>
        <w:t>Nieto's</w:t>
      </w:r>
      <w:r w:rsidRPr="008A066B">
        <w:t xml:space="preserve"> ruling Institutional Revolutionary Party </w:t>
      </w:r>
      <w:r w:rsidRPr="008A066B">
        <w:rPr>
          <w:rStyle w:val="StyleBoldUnderline"/>
        </w:rPr>
        <w:t xml:space="preserve">(PRI) to preserve the pact, which is aimed at fueling growth in Latin America's no. 2 </w:t>
      </w:r>
      <w:hyperlink r:id="rId42" w:history="1">
        <w:r w:rsidRPr="008A066B">
          <w:rPr>
            <w:rStyle w:val="StyleBoldUnderline"/>
          </w:rPr>
          <w:t>economy</w:t>
        </w:r>
      </w:hyperlink>
      <w:r w:rsidRPr="008A066B">
        <w:rPr>
          <w:rStyle w:val="StyleBoldUnderline"/>
        </w:rPr>
        <w:t>.</w:t>
      </w:r>
    </w:p>
    <w:p w:rsidR="008A066B" w:rsidRPr="008A066B" w:rsidRDefault="008A066B" w:rsidP="008A066B">
      <w:r w:rsidRPr="008A066B">
        <w:t>"</w:t>
      </w:r>
      <w:r w:rsidRPr="008A066B">
        <w:rPr>
          <w:rStyle w:val="StyleBoldUnderline"/>
        </w:rPr>
        <w:t>Contrary to doubts, the Pact for Mexico is in effect</w:t>
      </w:r>
      <w:r w:rsidRPr="008A066B">
        <w:t xml:space="preserve"> and is being maintained. Work is resuming," Pena Nieto said.</w:t>
      </w:r>
    </w:p>
    <w:p w:rsidR="008A066B" w:rsidRPr="008A066B" w:rsidRDefault="008A066B" w:rsidP="008A066B">
      <w:r w:rsidRPr="008A066B">
        <w:t xml:space="preserve">Traders said </w:t>
      </w:r>
      <w:r w:rsidRPr="008A066B">
        <w:rPr>
          <w:rStyle w:val="StyleBoldUnderline"/>
        </w:rPr>
        <w:t>the peso firmed on optimism about the rapprochement, and Finance Minister</w:t>
      </w:r>
      <w:r w:rsidRPr="008A066B">
        <w:t xml:space="preserve"> Luis </w:t>
      </w:r>
      <w:r w:rsidRPr="008A066B">
        <w:rPr>
          <w:rStyle w:val="StyleBoldUnderline"/>
        </w:rPr>
        <w:t>Videgaray said</w:t>
      </w:r>
      <w:r w:rsidRPr="008A066B">
        <w:t xml:space="preserve"> via Twitter that Pena </w:t>
      </w:r>
      <w:r w:rsidRPr="008A066B">
        <w:rPr>
          <w:rStyle w:val="StyleBoldUnderline"/>
        </w:rPr>
        <w:t>Nieto would present</w:t>
      </w:r>
      <w:r w:rsidRPr="008A066B">
        <w:t xml:space="preserve"> on Wednesday </w:t>
      </w:r>
      <w:r w:rsidRPr="008A066B">
        <w:rPr>
          <w:rStyle w:val="StyleBoldUnderline"/>
        </w:rPr>
        <w:t>a financial proposal</w:t>
      </w:r>
      <w:r w:rsidRPr="008A066B">
        <w:t xml:space="preserve"> that was derailed by the spat.</w:t>
      </w:r>
    </w:p>
    <w:p w:rsidR="008A066B" w:rsidRPr="008A066B" w:rsidRDefault="008A066B" w:rsidP="008A066B">
      <w:r w:rsidRPr="008A066B">
        <w:rPr>
          <w:rStyle w:val="StyleBoldUnderline"/>
        </w:rPr>
        <w:t>Talks had stalled between the parties after a dispute</w:t>
      </w:r>
      <w:r w:rsidRPr="008A066B">
        <w:t xml:space="preserve"> in April over </w:t>
      </w:r>
      <w:r w:rsidRPr="008A066B">
        <w:rPr>
          <w:rStyle w:val="StyleBoldUnderline"/>
        </w:rPr>
        <w:t>leaked video recordings showing members of the PRI advocating the use of</w:t>
      </w:r>
      <w:r w:rsidRPr="008A066B">
        <w:t xml:space="preserve"> Social Development Ministry </w:t>
      </w:r>
      <w:r w:rsidRPr="008A066B">
        <w:rPr>
          <w:rStyle w:val="StyleBoldUnderline"/>
        </w:rPr>
        <w:t>funds to buy votes</w:t>
      </w:r>
      <w:r w:rsidRPr="008A066B">
        <w:t xml:space="preserve"> in the Gulf state of Veracruz.</w:t>
      </w:r>
    </w:p>
    <w:p w:rsidR="008A066B" w:rsidRPr="008A066B" w:rsidRDefault="008A066B" w:rsidP="008A066B">
      <w:r w:rsidRPr="008A066B">
        <w:t>Veracruz is one of 14 states that will hold local elections on July 7.</w:t>
      </w:r>
    </w:p>
    <w:p w:rsidR="008A066B" w:rsidRPr="008A066B" w:rsidRDefault="008A066B" w:rsidP="008A066B">
      <w:r w:rsidRPr="008A066B">
        <w:rPr>
          <w:rStyle w:val="StyleBoldUnderline"/>
        </w:rPr>
        <w:t>The</w:t>
      </w:r>
      <w:r w:rsidRPr="008A066B">
        <w:t xml:space="preserve"> conservative National Action Party's </w:t>
      </w:r>
      <w:r w:rsidRPr="008A066B">
        <w:rPr>
          <w:rStyle w:val="StyleBoldUnderline"/>
        </w:rPr>
        <w:t>(PAN) chairman</w:t>
      </w:r>
      <w:r w:rsidRPr="008A066B">
        <w:t xml:space="preserve">, Gustavo </w:t>
      </w:r>
      <w:r w:rsidRPr="008A066B">
        <w:rPr>
          <w:rStyle w:val="StyleBoldUnderline"/>
        </w:rPr>
        <w:t>Madero, said leaders had agreed on an "addendum" to the pact aimed at boosting transparency and limiting corruption</w:t>
      </w:r>
      <w:r w:rsidRPr="008A066B">
        <w:t>. He said his party would denounce any anti-democratic acts by the government.</w:t>
      </w:r>
    </w:p>
    <w:p w:rsidR="008A066B" w:rsidRPr="008A066B" w:rsidRDefault="008A066B" w:rsidP="008A066B">
      <w:r w:rsidRPr="008A066B">
        <w:t>"The PAN is conscious of its responsibility to take part in the Pact for Mexico because its reform agenda will benefit Mexicans ... But it is also conscious of its responsibility to stop authoritarianism taking hold," said Madero.</w:t>
      </w:r>
    </w:p>
    <w:p w:rsidR="008A066B" w:rsidRPr="008A066B" w:rsidRDefault="008A066B" w:rsidP="008A066B"/>
    <w:p w:rsidR="008A066B" w:rsidRDefault="008A066B" w:rsidP="005235BF"/>
    <w:p w:rsidR="00930FB6" w:rsidRDefault="00930FB6" w:rsidP="00EA293F">
      <w:pPr>
        <w:pStyle w:val="Heading1"/>
      </w:pPr>
    </w:p>
    <w:p w:rsidR="00EA293F" w:rsidRDefault="00705E56" w:rsidP="00EA293F">
      <w:pPr>
        <w:pStyle w:val="Heading1"/>
      </w:pPr>
      <w:r>
        <w:lastRenderedPageBreak/>
        <w:t>***Link***</w:t>
      </w:r>
    </w:p>
    <w:p w:rsidR="00EA293F" w:rsidRDefault="00EA293F" w:rsidP="00EA293F"/>
    <w:p w:rsidR="00930FB6" w:rsidRDefault="00705E56" w:rsidP="00EA293F">
      <w:pPr>
        <w:pStyle w:val="Heading1"/>
      </w:pPr>
      <w:r>
        <w:lastRenderedPageBreak/>
        <w:t>1nc Energy Reform Link</w:t>
      </w:r>
    </w:p>
    <w:p w:rsidR="00930FB6" w:rsidRDefault="00930FB6" w:rsidP="00930FB6"/>
    <w:p w:rsidR="00930FB6" w:rsidRDefault="00930FB6" w:rsidP="00930FB6"/>
    <w:p w:rsidR="008D6AC2" w:rsidRPr="008013E5" w:rsidRDefault="008D6AC2" w:rsidP="00705E56">
      <w:pPr>
        <w:pStyle w:val="Heading4"/>
      </w:pPr>
      <w:r>
        <w:t>the plan disrupts Nieto’s carefully determined political strategy</w:t>
      </w:r>
    </w:p>
    <w:p w:rsidR="008D6AC2" w:rsidRDefault="008D6AC2" w:rsidP="008D6AC2">
      <w:pPr>
        <w:rPr>
          <w:rStyle w:val="StyleStyleBold12pt"/>
        </w:rPr>
      </w:pPr>
      <w:r>
        <w:rPr>
          <w:rStyle w:val="StyleStyleBold12pt"/>
        </w:rPr>
        <w:t>LA Times, 12</w:t>
      </w:r>
    </w:p>
    <w:p w:rsidR="008D6AC2" w:rsidRDefault="008D6AC2" w:rsidP="008D6AC2">
      <w:r>
        <w:t>[Tracy Wilkinson and Ken Ellingwood, Los Angeles Times staff writers, July 2</w:t>
      </w:r>
      <w:r>
        <w:rPr>
          <w:vertAlign w:val="superscript"/>
        </w:rPr>
        <w:t>nd</w:t>
      </w:r>
      <w:r>
        <w:t xml:space="preserve"> 2012, “Mexico President-elect Peña Nieto's win is weaker than expected,” </w:t>
      </w:r>
      <w:hyperlink r:id="rId43" w:history="1">
        <w:r>
          <w:rPr>
            <w:rStyle w:val="Hyperlink"/>
          </w:rPr>
          <w:t>http://articles.latimes.com/2012/jul/02/world/la-fg-mexico-election-analysis-20120703</w:t>
        </w:r>
      </w:hyperlink>
      <w:r>
        <w:t>, Accessed 6/28/13, CB]</w:t>
      </w:r>
    </w:p>
    <w:p w:rsidR="008D6AC2" w:rsidRDefault="008D6AC2" w:rsidP="008D6AC2">
      <w:r>
        <w:rPr>
          <w:rStyle w:val="StyleBoldUnderline"/>
        </w:rPr>
        <w:t xml:space="preserve">Mexico's Institutional Revolutionary Party is marching back into the presidential palace </w:t>
      </w:r>
      <w:r>
        <w:t>bolstered by its control of a raft of state governorships and a good standing in Congress.</w:t>
      </w:r>
    </w:p>
    <w:p w:rsidR="008D6AC2" w:rsidRDefault="008D6AC2" w:rsidP="008D6AC2">
      <w:pPr>
        <w:rPr>
          <w:rStyle w:val="StyleBoldUnderline"/>
        </w:rPr>
      </w:pPr>
      <w:r>
        <w:t xml:space="preserve">But </w:t>
      </w:r>
      <w:r>
        <w:rPr>
          <w:rStyle w:val="StyleBoldUnderline"/>
        </w:rPr>
        <w:t>its mandate is much shakier than the party had predicted before Sunday's election, reflecting the nagging suspicions with which many Mexicans regard the PRI and complicating President-elect Enrique Peña Nieto's ability to execute an ambitious reform program.</w:t>
      </w:r>
    </w:p>
    <w:p w:rsidR="008D6AC2" w:rsidRDefault="008D6AC2" w:rsidP="008D6AC2">
      <w:pPr>
        <w:rPr>
          <w:rStyle w:val="StyleBoldUnderline"/>
        </w:rPr>
      </w:pPr>
      <w:r>
        <w:t xml:space="preserve">He will have to negotiate with rival parties, including a newly empowered left, and will not have the free hand he might have expected as he pursues initiatives such as opening up the massive state oil company, Pemex, to foreign investment. </w:t>
      </w:r>
      <w:r>
        <w:rPr>
          <w:rStyle w:val="StyleBoldUnderline"/>
        </w:rPr>
        <w:t>Resistance from the opposition, as well as the old guard of his party and the unions that backed him, could block reforms and condemn Mexico to status quo and economic malaise.</w:t>
      </w:r>
    </w:p>
    <w:p w:rsidR="008D6AC2" w:rsidRDefault="008D6AC2" w:rsidP="008D6AC2">
      <w:r>
        <w:t>"His mandate is clearly weaker than expected," said Carlos Ramirez, a Mexico analyst for the New York-based Eurasia Group.</w:t>
      </w:r>
    </w:p>
    <w:p w:rsidR="008D6AC2" w:rsidRDefault="008D6AC2" w:rsidP="008D6AC2">
      <w:pPr>
        <w:rPr>
          <w:rStyle w:val="StyleBoldUnderline"/>
        </w:rPr>
      </w:pPr>
      <w:r>
        <w:rPr>
          <w:rStyle w:val="StyleBoldUnderline"/>
        </w:rPr>
        <w:t xml:space="preserve">"He will be in a tough spot. The view inside the party was that they were going to win by a landslide.... </w:t>
      </w:r>
      <w:r w:rsidRPr="008013E5">
        <w:rPr>
          <w:rStyle w:val="StyleBoldUnderline"/>
        </w:rPr>
        <w:t>Peña will have to choose his battles</w:t>
      </w:r>
      <w:r>
        <w:rPr>
          <w:rStyle w:val="StyleBoldUnderline"/>
        </w:rPr>
        <w:t xml:space="preserve"> because he's likely to encounter resistance from within his coalition."</w:t>
      </w:r>
    </w:p>
    <w:p w:rsidR="008D6AC2" w:rsidRDefault="008D6AC2" w:rsidP="00930FB6"/>
    <w:p w:rsidR="00930FB6" w:rsidRDefault="00705E56" w:rsidP="00930FB6">
      <w:pPr>
        <w:pStyle w:val="Heading1"/>
      </w:pPr>
      <w:r>
        <w:lastRenderedPageBreak/>
        <w:t>2nc Infighting Link</w:t>
      </w:r>
    </w:p>
    <w:p w:rsidR="00930FB6" w:rsidRDefault="00930FB6" w:rsidP="00930FB6"/>
    <w:p w:rsidR="00636255" w:rsidRPr="00636255" w:rsidRDefault="00636255" w:rsidP="00705E56">
      <w:pPr>
        <w:pStyle w:val="Heading4"/>
      </w:pPr>
      <w:r>
        <w:t>Political goodwill is key to prevent infighting</w:t>
      </w:r>
    </w:p>
    <w:p w:rsidR="00636255" w:rsidRDefault="00636255" w:rsidP="00636255">
      <w:pPr>
        <w:rPr>
          <w:rStyle w:val="StyleStyleBold12pt"/>
        </w:rPr>
      </w:pPr>
      <w:r>
        <w:rPr>
          <w:rStyle w:val="StyleStyleBold12pt"/>
        </w:rPr>
        <w:t>Gardner &amp; Rama, Reuters Correspondents, 13</w:t>
      </w:r>
    </w:p>
    <w:p w:rsidR="00636255" w:rsidRPr="00613AD1" w:rsidRDefault="00636255" w:rsidP="00636255">
      <w:pPr>
        <w:rPr>
          <w:rStyle w:val="StyleStyleBold12pt"/>
          <w:b w:val="0"/>
        </w:rPr>
      </w:pPr>
      <w:r w:rsidRPr="00613AD1">
        <w:rPr>
          <w:rStyle w:val="StyleStyleBold12pt"/>
          <w:b w:val="0"/>
        </w:rPr>
        <w:t xml:space="preserve">(Simon, senior correspondent for Reuters, Anahi, correspondent for Reuters since 2003, specializing in economics and politics, Reuters, </w:t>
      </w:r>
      <w:r>
        <w:rPr>
          <w:rStyle w:val="StyleStyleBold12pt"/>
          <w:b w:val="0"/>
        </w:rPr>
        <w:t>“</w:t>
      </w:r>
      <w:r w:rsidRPr="00613AD1">
        <w:rPr>
          <w:rStyle w:val="StyleStyleBold12pt"/>
          <w:b w:val="0"/>
        </w:rPr>
        <w:t>Analysis: Honeymoon wears off for Mexico president's reform push,</w:t>
      </w:r>
      <w:r>
        <w:rPr>
          <w:rStyle w:val="StyleStyleBold12pt"/>
          <w:b w:val="0"/>
        </w:rPr>
        <w:t>”</w:t>
      </w:r>
      <w:r w:rsidRPr="00613AD1">
        <w:rPr>
          <w:rStyle w:val="StyleStyleBold12pt"/>
          <w:b w:val="0"/>
        </w:rPr>
        <w:t xml:space="preserve"> </w:t>
      </w:r>
      <w:hyperlink r:id="rId44" w:history="1">
        <w:r w:rsidRPr="00BF6BC4">
          <w:rPr>
            <w:rStyle w:val="Hyperlink"/>
          </w:rPr>
          <w:t>http://www.reuters.com/article/2013/02/15/us-mexico-reforms-idUSBRE91E0Z420130215</w:t>
        </w:r>
      </w:hyperlink>
      <w:r w:rsidRPr="00613AD1">
        <w:rPr>
          <w:rStyle w:val="StyleStyleBold12pt"/>
          <w:b w:val="0"/>
        </w:rPr>
        <w:t>, accessed 06/27/13, MC)</w:t>
      </w:r>
    </w:p>
    <w:p w:rsidR="00636255" w:rsidRDefault="00636255" w:rsidP="00636255">
      <w:r w:rsidRPr="00FC0727">
        <w:rPr>
          <w:rStyle w:val="StyleBoldUnderline"/>
        </w:rPr>
        <w:t>Though the leadership of</w:t>
      </w:r>
      <w:r>
        <w:t xml:space="preserve"> both </w:t>
      </w:r>
      <w:r w:rsidRPr="00FC0727">
        <w:rPr>
          <w:rStyle w:val="StyleBoldUnderline"/>
        </w:rPr>
        <w:t>the PAN and</w:t>
      </w:r>
      <w:r>
        <w:t xml:space="preserve"> the left-wing Party of the Democratic Revolution (</w:t>
      </w:r>
      <w:r w:rsidRPr="00FC0727">
        <w:rPr>
          <w:rStyle w:val="StyleBoldUnderline"/>
        </w:rPr>
        <w:t>PRD</w:t>
      </w:r>
      <w:r>
        <w:t xml:space="preserve">) </w:t>
      </w:r>
      <w:r w:rsidRPr="00FC0727">
        <w:rPr>
          <w:rStyle w:val="StyleBoldUnderline"/>
        </w:rPr>
        <w:t>have moved towards the PRI</w:t>
      </w:r>
      <w:r>
        <w:t xml:space="preserve"> since the election, </w:t>
      </w:r>
      <w:r w:rsidRPr="00FC0727">
        <w:rPr>
          <w:rStyle w:val="StyleBoldUnderline"/>
        </w:rPr>
        <w:t>the parties are grappling with deep internal divisions, which adds another risk to the mix.</w:t>
      </w:r>
    </w:p>
    <w:p w:rsidR="00636255" w:rsidRDefault="00636255" w:rsidP="00636255">
      <w:r>
        <w:t>SPECTER OF GRIDLOCK</w:t>
      </w:r>
    </w:p>
    <w:p w:rsidR="00636255" w:rsidRDefault="00636255" w:rsidP="00636255">
      <w:r w:rsidRPr="00FC0727">
        <w:rPr>
          <w:rStyle w:val="StyleBoldUnderline"/>
        </w:rPr>
        <w:t>If political good will evaporates</w:t>
      </w:r>
      <w:r>
        <w:t xml:space="preserve">, </w:t>
      </w:r>
      <w:r w:rsidRPr="00FC0727">
        <w:rPr>
          <w:rStyle w:val="StyleBoldUnderline"/>
        </w:rPr>
        <w:t>legislating would</w:t>
      </w:r>
      <w:r>
        <w:t xml:space="preserve"> likely </w:t>
      </w:r>
      <w:r w:rsidRPr="00FC0727">
        <w:rPr>
          <w:rStyle w:val="StyleBoldUnderline"/>
        </w:rPr>
        <w:t>become an uphill battle that could leave Pena Nieto's reform plans mired in</w:t>
      </w:r>
      <w:r>
        <w:t xml:space="preserve"> the </w:t>
      </w:r>
      <w:r w:rsidRPr="00FC0727">
        <w:rPr>
          <w:rStyle w:val="StyleBoldUnderline"/>
        </w:rPr>
        <w:t>deadlock</w:t>
      </w:r>
      <w:r>
        <w:t xml:space="preserve"> that afflicted his predecessor.</w:t>
      </w:r>
    </w:p>
    <w:p w:rsidR="00636255" w:rsidRPr="00BF6BC4" w:rsidRDefault="00636255" w:rsidP="00636255">
      <w:r>
        <w:t>Underlying everything, there is a congressional timetable which means Pena Nieto has narrow windows of opportunity in which to try to push reforms through.</w:t>
      </w:r>
    </w:p>
    <w:p w:rsidR="00636255" w:rsidRDefault="00636255" w:rsidP="00930FB6"/>
    <w:p w:rsidR="00636255" w:rsidRPr="003010E2" w:rsidRDefault="003010E2" w:rsidP="00705E56">
      <w:pPr>
        <w:pStyle w:val="Heading4"/>
      </w:pPr>
      <w:r>
        <w:t>Infighting will derail the rest of the agenda</w:t>
      </w:r>
    </w:p>
    <w:p w:rsidR="00930FB6" w:rsidRPr="0056459E" w:rsidRDefault="00930FB6" w:rsidP="00930FB6">
      <w:pPr>
        <w:rPr>
          <w:rStyle w:val="StyleStyleBold12pt"/>
        </w:rPr>
      </w:pPr>
      <w:r w:rsidRPr="0056459E">
        <w:rPr>
          <w:rStyle w:val="StyleStyleBold12pt"/>
        </w:rPr>
        <w:t>Cattan,</w:t>
      </w:r>
      <w:r>
        <w:rPr>
          <w:rStyle w:val="StyleStyleBold12pt"/>
        </w:rPr>
        <w:t xml:space="preserve"> </w:t>
      </w:r>
      <w:r w:rsidRPr="0056459E">
        <w:rPr>
          <w:rStyle w:val="StyleStyleBold12pt"/>
        </w:rPr>
        <w:t>reporter for Bloomberg News in Mexico City, 5/</w:t>
      </w:r>
      <w:r w:rsidR="00636255">
        <w:rPr>
          <w:rStyle w:val="StyleStyleBold12pt"/>
        </w:rPr>
        <w:t>21/</w:t>
      </w:r>
      <w:r w:rsidRPr="0056459E">
        <w:rPr>
          <w:rStyle w:val="StyleStyleBold12pt"/>
        </w:rPr>
        <w:t>13</w:t>
      </w:r>
    </w:p>
    <w:p w:rsidR="00930FB6" w:rsidRPr="00E31892" w:rsidRDefault="00930FB6" w:rsidP="00930FB6">
      <w:pPr>
        <w:rPr>
          <w:rStyle w:val="StyleStyleBold12pt"/>
          <w:b w:val="0"/>
        </w:rPr>
      </w:pPr>
      <w:r w:rsidRPr="00636255">
        <w:rPr>
          <w:rStyle w:val="StyleStyleBold12pt"/>
          <w:b w:val="0"/>
        </w:rPr>
        <w:t>(Nacha</w:t>
      </w:r>
      <w:r>
        <w:rPr>
          <w:rStyle w:val="StyleStyleBold12pt"/>
        </w:rPr>
        <w:t>,</w:t>
      </w:r>
      <w:r w:rsidRPr="0056459E">
        <w:rPr>
          <w:rFonts w:eastAsia="Times New Roman"/>
        </w:rPr>
        <w:t xml:space="preserve"> </w:t>
      </w:r>
      <w:r>
        <w:rPr>
          <w:rFonts w:eastAsia="Times New Roman"/>
        </w:rPr>
        <w:t>is a reporter for Bloomberg News in Mexico City,</w:t>
      </w:r>
      <w:r>
        <w:rPr>
          <w:rStyle w:val="StyleStyleBold12pt"/>
        </w:rPr>
        <w:t xml:space="preserve"> </w:t>
      </w:r>
      <w:r w:rsidRPr="00636255">
        <w:rPr>
          <w:rStyle w:val="StyleStyleBold12pt"/>
          <w:b w:val="0"/>
        </w:rPr>
        <w:t>5/21/13, Bloomberg, “Pena Nieto’s Mexico Energy Reform Faces Delay in PAN Shakeup,”</w:t>
      </w:r>
      <w:r>
        <w:rPr>
          <w:rStyle w:val="StyleStyleBold12pt"/>
        </w:rPr>
        <w:t xml:space="preserve"> </w:t>
      </w:r>
      <w:hyperlink r:id="rId45" w:history="1">
        <w:r w:rsidRPr="0056459E">
          <w:rPr>
            <w:rStyle w:val="Hyperlink"/>
          </w:rPr>
          <w:t>http://www.bloomberg.com/news/2013-05-21/pena-nieto-s-mexico-energy-reform-faces-delay-in-pan-shakeup.html</w:t>
        </w:r>
      </w:hyperlink>
      <w:r w:rsidRPr="00E31892">
        <w:rPr>
          <w:rStyle w:val="StyleStyleBold12pt"/>
          <w:b w:val="0"/>
        </w:rPr>
        <w:t>, Accessed: 6/27/13, LPS.)</w:t>
      </w:r>
    </w:p>
    <w:p w:rsidR="00930FB6" w:rsidRPr="0056459E" w:rsidRDefault="00930FB6" w:rsidP="00930FB6">
      <w:r w:rsidRPr="0056459E">
        <w:rPr>
          <w:rStyle w:val="StyleBoldUnderline"/>
        </w:rPr>
        <w:t>The party’s internal divisions stem from differences over its role as an opposition presence after losing the presidency it held for 12 years in 2012,</w:t>
      </w:r>
      <w:r w:rsidRPr="0056459E">
        <w:t xml:space="preserve"> including how it should operate within the Pact for Mexico political accord to pass economic reforms. </w:t>
      </w:r>
    </w:p>
    <w:p w:rsidR="00930FB6" w:rsidRPr="0056459E" w:rsidRDefault="00930FB6" w:rsidP="00930FB6">
      <w:r w:rsidRPr="0056459E">
        <w:t xml:space="preserve">Earlier this month the PAN resumed its activity within the pact after suspending it in April on accusations the PRI used government funds to buy votes ahead of July 7 local elections. </w:t>
      </w:r>
    </w:p>
    <w:p w:rsidR="00930FB6" w:rsidRPr="0056459E" w:rsidRDefault="00930FB6" w:rsidP="00930FB6">
      <w:r w:rsidRPr="0056459E">
        <w:t xml:space="preserve">“The PAN can’t be a satellite of the PRI,” Cordero told reporters yesterday. “I’m worried that the PAN is losing its independence to the government.” </w:t>
      </w:r>
    </w:p>
    <w:p w:rsidR="00930FB6" w:rsidRPr="0056459E" w:rsidRDefault="00930FB6" w:rsidP="00930FB6">
      <w:r w:rsidRPr="0056459E">
        <w:t xml:space="preserve">PAN President Gustavo Madero countered that Cordero has been acting without consulting party leadership, such as presenting a campaign finance bill a day after Madero had announced one. </w:t>
      </w:r>
    </w:p>
    <w:p w:rsidR="00930FB6" w:rsidRPr="0056459E" w:rsidRDefault="00930FB6" w:rsidP="00930FB6">
      <w:r w:rsidRPr="0056459E">
        <w:t xml:space="preserve">Under Cordero’s leadership, PAN senators have pushed through changes to a telecommunications reform approved in April, allowing companies to gain temporary injunctions during trials. The senators also strengthened oversight of unions in a labor law passed in November. </w:t>
      </w:r>
    </w:p>
    <w:p w:rsidR="00930FB6" w:rsidRDefault="00930FB6" w:rsidP="00930FB6">
      <w:pPr>
        <w:rPr>
          <w:rFonts w:eastAsia="Times New Roman"/>
        </w:rPr>
      </w:pPr>
      <w:r w:rsidRPr="0056459E">
        <w:rPr>
          <w:rStyle w:val="StyleBoldUnderline"/>
        </w:rPr>
        <w:t>“The outlook on reform has become somewhat more challenging and that in turn overflows into the investment decision process,”</w:t>
      </w:r>
      <w:r w:rsidRPr="0056459E">
        <w:t xml:space="preserve"> said </w:t>
      </w:r>
      <w:hyperlink r:id="rId46" w:history="1">
        <w:r w:rsidRPr="0056459E">
          <w:t>Enrique Alvarez</w:t>
        </w:r>
      </w:hyperlink>
      <w:r w:rsidRPr="0056459E">
        <w:t xml:space="preserve">, the head of </w:t>
      </w:r>
      <w:hyperlink r:id="rId47" w:history="1">
        <w:r w:rsidRPr="0056459E">
          <w:t>Latin America</w:t>
        </w:r>
      </w:hyperlink>
      <w:r w:rsidRPr="0056459E">
        <w:t xml:space="preserve"> for fixed income at research company IdeaGlobal. “</w:t>
      </w:r>
      <w:r w:rsidRPr="00636255">
        <w:rPr>
          <w:rStyle w:val="StyleBoldUnderline"/>
        </w:rPr>
        <w:t>If there’s infighting, if there are more visible divisions and a sort of questionable desire to work in unison going forward, I think that’s going to complicate the investment”</w:t>
      </w:r>
      <w:r w:rsidRPr="0056459E">
        <w:t xml:space="preserve"> </w:t>
      </w:r>
      <w:r>
        <w:rPr>
          <w:rFonts w:eastAsia="Times New Roman"/>
        </w:rPr>
        <w:t>outlook.</w:t>
      </w:r>
    </w:p>
    <w:p w:rsidR="00930FB6" w:rsidRDefault="00930FB6" w:rsidP="00930FB6"/>
    <w:p w:rsidR="00036C6F" w:rsidRDefault="00036C6F" w:rsidP="00036C6F">
      <w:pPr>
        <w:pStyle w:val="Heading1"/>
      </w:pPr>
      <w:r>
        <w:lastRenderedPageBreak/>
        <w:t>Poverty Reduction link</w:t>
      </w:r>
    </w:p>
    <w:p w:rsidR="00036C6F" w:rsidRDefault="00036C6F" w:rsidP="00036C6F"/>
    <w:p w:rsidR="00036C6F" w:rsidRDefault="00036C6F" w:rsidP="00705E56">
      <w:pPr>
        <w:pStyle w:val="Heading4"/>
      </w:pPr>
      <w:r w:rsidRPr="00E805B5">
        <w:t>Poverty reduction unpopular- political obstacles</w:t>
      </w:r>
    </w:p>
    <w:p w:rsidR="00036C6F" w:rsidRPr="00705E56" w:rsidRDefault="00036C6F" w:rsidP="003010E2">
      <w:pPr>
        <w:rPr>
          <w:rStyle w:val="StyleStyleBold12pt"/>
        </w:rPr>
      </w:pPr>
      <w:r w:rsidRPr="00705E56">
        <w:rPr>
          <w:rStyle w:val="StyleStyleBold12pt"/>
        </w:rPr>
        <w:t>Desai, Professor in the School of Foreign Service at Georgetown University, 7</w:t>
      </w:r>
    </w:p>
    <w:p w:rsidR="00036C6F" w:rsidRPr="003010E2" w:rsidRDefault="00036C6F" w:rsidP="00036C6F">
      <w:r w:rsidRPr="008268BF">
        <w:t>(Raj M., a visiting fellow in the Global Economy and Development Program at the Brookings Institution and a professor in the Edmund A. Walsh School of Foreign Service at Georgetown University</w:t>
      </w:r>
      <w:r>
        <w:t xml:space="preserve">, November 2007, The Wolfensohn Center For Development at the Brookings Institute, “The Political Economy of Poverty Reduction,” </w:t>
      </w:r>
      <w:hyperlink r:id="rId48" w:history="1">
        <w:r w:rsidRPr="008E0E89">
          <w:rPr>
            <w:rStyle w:val="Hyperlink"/>
          </w:rPr>
          <w:t>http://www.brookings.edu/~/media/research/files/papers/2007/11/poverty%20desai/11_poverty_desai.pdf</w:t>
        </w:r>
      </w:hyperlink>
      <w:r>
        <w:t>, Accessed: 6/28/13, LPS.)</w:t>
      </w:r>
    </w:p>
    <w:p w:rsidR="00036C6F" w:rsidRPr="00E805B5" w:rsidRDefault="00036C6F" w:rsidP="00036C6F">
      <w:pPr>
        <w:rPr>
          <w:rStyle w:val="Emphasis"/>
          <w:b w:val="0"/>
          <w:iCs w:val="0"/>
          <w:sz w:val="12"/>
        </w:rPr>
      </w:pPr>
      <w:r w:rsidRPr="00216FA7">
        <w:t>The poor, how-</w:t>
      </w:r>
      <w:r w:rsidRPr="00216FA7">
        <w:rPr>
          <w:sz w:val="12"/>
        </w:rPr>
        <w:t xml:space="preserve">¶ </w:t>
      </w:r>
      <w:r w:rsidRPr="00216FA7">
        <w:t xml:space="preserve">ever, face unique barriers to collective action. Research </w:t>
      </w:r>
      <w:r w:rsidRPr="00216FA7">
        <w:rPr>
          <w:sz w:val="12"/>
        </w:rPr>
        <w:t xml:space="preserve">¶ </w:t>
      </w:r>
      <w:r w:rsidRPr="00216FA7">
        <w:t>showing that greater intra-community inequality in-</w:t>
      </w:r>
      <w:r w:rsidRPr="00216FA7">
        <w:rPr>
          <w:sz w:val="12"/>
        </w:rPr>
        <w:t xml:space="preserve">¶ </w:t>
      </w:r>
      <w:r w:rsidRPr="00216FA7">
        <w:t xml:space="preserve">creases the costs of collective action and marginalizes </w:t>
      </w:r>
      <w:r w:rsidRPr="00216FA7">
        <w:rPr>
          <w:sz w:val="12"/>
        </w:rPr>
        <w:t xml:space="preserve">¶ </w:t>
      </w:r>
      <w:r w:rsidRPr="00216FA7">
        <w:t>the poor in village-level targeting, for example, indi-</w:t>
      </w:r>
      <w:r w:rsidRPr="00216FA7">
        <w:rPr>
          <w:sz w:val="12"/>
        </w:rPr>
        <w:t xml:space="preserve">¶ </w:t>
      </w:r>
      <w:r w:rsidRPr="00216FA7">
        <w:t xml:space="preserve">cates some of the constraints to scaling up (see, e.g., </w:t>
      </w:r>
      <w:r w:rsidRPr="00216FA7">
        <w:rPr>
          <w:sz w:val="12"/>
        </w:rPr>
        <w:t xml:space="preserve">¶ </w:t>
      </w:r>
      <w:r w:rsidRPr="00216FA7">
        <w:t xml:space="preserve">Das Gupta, Grandvoinnet, and Romani 2004; Emmett </w:t>
      </w:r>
      <w:r w:rsidRPr="00216FA7">
        <w:rPr>
          <w:sz w:val="12"/>
        </w:rPr>
        <w:t xml:space="preserve">¶ </w:t>
      </w:r>
      <w:r w:rsidRPr="00216FA7">
        <w:t xml:space="preserve">2000; Platteau and Abraham 2002). When faced with </w:t>
      </w:r>
      <w:r w:rsidRPr="00216FA7">
        <w:rPr>
          <w:sz w:val="12"/>
        </w:rPr>
        <w:t xml:space="preserve">¶ </w:t>
      </w:r>
      <w:r w:rsidRPr="00216FA7">
        <w:t xml:space="preserve">the opportunity costs of participation, the poorest are </w:t>
      </w:r>
      <w:r w:rsidRPr="00216FA7">
        <w:rPr>
          <w:sz w:val="12"/>
        </w:rPr>
        <w:t xml:space="preserve">¶ </w:t>
      </w:r>
      <w:r w:rsidRPr="00216FA7">
        <w:t>also less likely to be engaged in local government, com-</w:t>
      </w:r>
      <w:r w:rsidRPr="00216FA7">
        <w:rPr>
          <w:sz w:val="12"/>
        </w:rPr>
        <w:t xml:space="preserve">¶ </w:t>
      </w:r>
      <w:r w:rsidRPr="00216FA7">
        <w:t>munity organizations, or civil society to the degree re-</w:t>
      </w:r>
      <w:r w:rsidRPr="00216FA7">
        <w:rPr>
          <w:sz w:val="12"/>
        </w:rPr>
        <w:t xml:space="preserve">¶ </w:t>
      </w:r>
      <w:r w:rsidRPr="00216FA7">
        <w:t xml:space="preserve">quired for the scaling up of community-based projects </w:t>
      </w:r>
      <w:r w:rsidRPr="00216FA7">
        <w:rPr>
          <w:sz w:val="12"/>
        </w:rPr>
        <w:t xml:space="preserve">¶ </w:t>
      </w:r>
      <w:r w:rsidRPr="00216FA7">
        <w:t xml:space="preserve">(Mansuri and Rao 2004). Civic organizations—which </w:t>
      </w:r>
      <w:r w:rsidRPr="00216FA7">
        <w:rPr>
          <w:sz w:val="12"/>
        </w:rPr>
        <w:t xml:space="preserve">¶ </w:t>
      </w:r>
      <w:r w:rsidRPr="00216FA7">
        <w:t xml:space="preserve">could potentially fill gaps left due to the failures of </w:t>
      </w:r>
      <w:r w:rsidRPr="00216FA7">
        <w:rPr>
          <w:sz w:val="12"/>
        </w:rPr>
        <w:t xml:space="preserve">¶ </w:t>
      </w:r>
      <w:r w:rsidRPr="00216FA7">
        <w:t xml:space="preserve">markets or governments to provide critical services for </w:t>
      </w:r>
      <w:r w:rsidRPr="00216FA7">
        <w:rPr>
          <w:sz w:val="12"/>
        </w:rPr>
        <w:t xml:space="preserve">¶ </w:t>
      </w:r>
      <w:r w:rsidRPr="00216FA7">
        <w:t xml:space="preserve">the poorest (Devarajan and Kanbur 2005)—are often </w:t>
      </w:r>
      <w:r w:rsidRPr="00216FA7">
        <w:rPr>
          <w:sz w:val="12"/>
        </w:rPr>
        <w:t xml:space="preserve">¶ </w:t>
      </w:r>
      <w:r w:rsidRPr="00216FA7">
        <w:t>under-developed in poor communities.</w:t>
      </w:r>
      <w:r w:rsidRPr="00216FA7">
        <w:rPr>
          <w:sz w:val="12"/>
        </w:rPr>
        <w:t xml:space="preserve">¶ </w:t>
      </w:r>
      <w:r w:rsidRPr="00E805B5">
        <w:rPr>
          <w:rStyle w:val="StyleBoldUnderline"/>
        </w:rPr>
        <w:t xml:space="preserve">Beyond local civic engagement, for the poor there ¶ is often a problem of broader disenfranchisement ¶ in most political systems in that the poor are gener-¶ ally not well-represented in national policymaking ¶ processes. By contrast, ¶ the non-poor—especially the ¶ middle class—who are well-represented may oppose ¶ long-term redistributive programs in which they do ¶ not benefi¶ t. </w:t>
      </w:r>
      <w:r w:rsidRPr="00216FA7">
        <w:t xml:space="preserve">Thus the central challenge to scaling up </w:t>
      </w:r>
      <w:r w:rsidRPr="00216FA7">
        <w:rPr>
          <w:sz w:val="12"/>
        </w:rPr>
        <w:t xml:space="preserve">¶ </w:t>
      </w:r>
      <w:r w:rsidRPr="00216FA7">
        <w:t>is the need to alter the fundamental relationship be-</w:t>
      </w:r>
      <w:r w:rsidRPr="00216FA7">
        <w:rPr>
          <w:sz w:val="12"/>
        </w:rPr>
        <w:t xml:space="preserve">¶ </w:t>
      </w:r>
      <w:r w:rsidRPr="00216FA7">
        <w:t>tween the poor and public offi</w:t>
      </w:r>
      <w:r w:rsidRPr="00216FA7">
        <w:rPr>
          <w:sz w:val="12"/>
        </w:rPr>
        <w:t xml:space="preserve">¶ </w:t>
      </w:r>
      <w:r w:rsidRPr="00216FA7">
        <w:t xml:space="preserve">cials, </w:t>
      </w:r>
      <w:r w:rsidRPr="00E805B5">
        <w:rPr>
          <w:rStyle w:val="Emphasis"/>
        </w:rPr>
        <w:t xml:space="preserve">by overcoming ¶ both the obstacles to collective action among pro-¶ gram benefi¶ ciaries, as well as the opposition of key ¶ political actors who set public policy agendas.¶ 2¶ </w:t>
      </w:r>
    </w:p>
    <w:p w:rsidR="00036C6F" w:rsidRPr="003D5F11" w:rsidRDefault="00036C6F" w:rsidP="00036C6F"/>
    <w:p w:rsidR="00036C6F" w:rsidRDefault="00036C6F" w:rsidP="00036C6F"/>
    <w:p w:rsidR="00036C6F" w:rsidRDefault="00036C6F" w:rsidP="00036C6F"/>
    <w:p w:rsidR="00036C6F" w:rsidRPr="000F6F6C" w:rsidRDefault="00036C6F" w:rsidP="00036C6F"/>
    <w:p w:rsidR="009A3051" w:rsidRDefault="009A3051" w:rsidP="008A066B">
      <w:pPr>
        <w:pStyle w:val="Heading1"/>
      </w:pPr>
      <w:r>
        <w:lastRenderedPageBreak/>
        <w:t xml:space="preserve">Renewable </w:t>
      </w:r>
      <w:r w:rsidR="00705E56">
        <w:t>Energy Link</w:t>
      </w:r>
    </w:p>
    <w:p w:rsidR="009A3051" w:rsidRDefault="009A3051" w:rsidP="009A3051"/>
    <w:p w:rsidR="009A3051" w:rsidRPr="009A3051" w:rsidRDefault="009A3051" w:rsidP="00705E56">
      <w:pPr>
        <w:pStyle w:val="Heading4"/>
      </w:pPr>
      <w:r w:rsidRPr="009A3051">
        <w:t>Plan unpopular—Nieto doesn’t have the political support</w:t>
      </w:r>
    </w:p>
    <w:p w:rsidR="009A3051" w:rsidRPr="007E03A6" w:rsidRDefault="009A3051" w:rsidP="009A3051">
      <w:pPr>
        <w:rPr>
          <w:rStyle w:val="StyleStyleBold12pt"/>
        </w:rPr>
      </w:pPr>
      <w:r>
        <w:rPr>
          <w:rStyle w:val="StyleStyleBold12pt"/>
        </w:rPr>
        <w:t>Coan, Siemens Correspondent, 12</w:t>
      </w:r>
    </w:p>
    <w:p w:rsidR="009A3051" w:rsidRDefault="009A3051" w:rsidP="009A3051">
      <w:r>
        <w:t xml:space="preserve">(James Coan, August 16, 2012, The Energy Collective sponsored by Siemens, “Can Mexico's New President Achieve Energy Reform?,” </w:t>
      </w:r>
      <w:hyperlink r:id="rId49" w:history="1">
        <w:r w:rsidRPr="002C2835">
          <w:rPr>
            <w:rStyle w:val="Hyperlink"/>
          </w:rPr>
          <w:t>http://theenergycollective.com/jamescoan/103691/will-new-energy-reform-be-possible-coming-back-pri-s-bosses</w:t>
        </w:r>
      </w:hyperlink>
      <w:r>
        <w:t>, June 28, 2013, EK)</w:t>
      </w:r>
    </w:p>
    <w:p w:rsidR="009A3051" w:rsidRDefault="009A3051" w:rsidP="009A3051">
      <w:r>
        <w:t xml:space="preserve">Most probably, on December 1st, Mr. Enrique Peña Nieto (EPN), the presidential candidate of PRI party, will become the new Mexican president for a six year term. The PRI was the dominant political party in Mexico from 1929 to 2000 although with different names. The resurgence of the PRI comes after a 12 year interregnum of the PAN, a center-right party whose merit was to evict the “hegemonic” PRI from Los Pinos, Mexico’s presidential house. </w:t>
      </w:r>
      <w:r w:rsidRPr="007E03A6">
        <w:rPr>
          <w:rStyle w:val="StyleBoldUnderline"/>
        </w:rPr>
        <w:t>The question on everyone’s minds is: Will the return of the PRI spell a reversal of energy policies pursued by PAN during the past 12 years?</w:t>
      </w:r>
      <w:r>
        <w:t xml:space="preserve"> Though a presidential turn over in Mexico might seem to point to a possible change in policy goals and priorities, this time it seems that EPN will be committed to negotiate and implement the “energy reform” that Mr. Fox (2000-2006) and Mr. Calderón (2006-2012), his antecessors, failed to pass by a divided Congress.</w:t>
      </w:r>
    </w:p>
    <w:p w:rsidR="009A3051" w:rsidRDefault="009A3051" w:rsidP="009A3051">
      <w:r>
        <w:t>Peña Nieto’s plans are in sharp contrast to the positions advocated by Mr. Andrés Manuel López Obrador (AMLO). During his presidential campaign, EPN openly advocated for major fiscal reforms to reduce Mexico’s dependence on oil income. Such policies, in turn, would limit the financial squeeze on PEMEX whose coffers have been raided by all previous administrations, regardless their political affiliation. Pena Nieto also advocated a larger share of private participation within the hydrocarbon industry, calling for a sort of “association” between PEMEX and private firms, mainly for exploring and developing deep water fields in the Gulf of Mexico. The development of shale gas plays located in northern Mexico, a geological continuum of those located in Eagle Ford, Texas, is also part of the energy agenda of the upcoming president. Finally, the enhancement of infrastructure in transmission and distribution networks, a traditional bottleneck for expanding Mexico’s gas industry, was also announced during the campaign.</w:t>
      </w:r>
    </w:p>
    <w:p w:rsidR="009A3051" w:rsidRDefault="009A3051" w:rsidP="009A3051">
      <w:r w:rsidRPr="007E03A6">
        <w:rPr>
          <w:rStyle w:val="StyleBoldUnderline"/>
        </w:rPr>
        <w:t>Peña Nieto’s election defeated contenders seeking an energy goal of “self-sufficiency” which in Mexico’s case implies continued declines in crude oil exports and obstruction of PEMEX’s contracts with private firms. Ironically then, the shift back to the PRI virtually ensures the same policy approach followed by previous PAN administrations</w:t>
      </w:r>
      <w:r>
        <w:t>. But can EPN be successful to implement this policy change that his predecessors failed to accomplish?</w:t>
      </w:r>
    </w:p>
    <w:p w:rsidR="009A3051" w:rsidRDefault="009A3051" w:rsidP="009A3051">
      <w:r w:rsidRPr="007E03A6">
        <w:rPr>
          <w:rStyle w:val="StyleBoldUnderline"/>
        </w:rPr>
        <w:t>It is clear that at least for the next three years, when legislative elections will take place to renew Mexico’s lower house, no major constitutional amendment modifying the status of the oil industry will take place.</w:t>
      </w:r>
      <w:r>
        <w:t xml:space="preserve"> This has been the major feature of past energy reforms attempted or implemented by PAN administrations. In a similar way, EPN’s administration will take place with a fragmented Congress in which to build up a qualified majority (two thirds of the votes) will be next to impossible. Worse still, this time the PRI lost a majority even in the Senate. </w:t>
      </w:r>
      <w:r w:rsidRPr="007E03A6">
        <w:rPr>
          <w:rStyle w:val="StyleBoldUnderline"/>
        </w:rPr>
        <w:t>Thus, the so-called “energy reform”</w:t>
      </w:r>
      <w:r>
        <w:t xml:space="preserve"> announced by EPN in his campaign</w:t>
      </w:r>
      <w:r w:rsidRPr="007E03A6">
        <w:rPr>
          <w:rStyle w:val="StyleBoldUnderline"/>
        </w:rPr>
        <w:t>, will follow the same pattern of policy change witnessed by the country since the Carlos Salinas years (1988-1994);</w:t>
      </w:r>
      <w:r>
        <w:t xml:space="preserve"> any transformation of Mexico’s oil and energy industry will be managed only by redrafting secondary and regulatory legislation, while keeping unaltered constitutional mandates prohibiting private participation in upstream activities.</w:t>
      </w:r>
    </w:p>
    <w:p w:rsidR="009A3051" w:rsidRDefault="009A3051" w:rsidP="009A3051"/>
    <w:p w:rsidR="009A3051" w:rsidRDefault="009A3051" w:rsidP="009A3051"/>
    <w:p w:rsidR="009A3051" w:rsidRPr="009A3051" w:rsidRDefault="009A3051" w:rsidP="00705E56">
      <w:pPr>
        <w:pStyle w:val="Heading4"/>
      </w:pPr>
      <w:r w:rsidRPr="009A3051">
        <w:t>Plan politically unpopular—requires garnering up too much support against PEMEX.</w:t>
      </w:r>
    </w:p>
    <w:p w:rsidR="009A3051" w:rsidRPr="007E03A6" w:rsidRDefault="009A3051" w:rsidP="009A3051">
      <w:pPr>
        <w:rPr>
          <w:rStyle w:val="StyleStyleBold12pt"/>
        </w:rPr>
      </w:pPr>
      <w:r>
        <w:rPr>
          <w:rStyle w:val="StyleStyleBold12pt"/>
        </w:rPr>
        <w:t>Coan, Siemens Correspondent, 12</w:t>
      </w:r>
    </w:p>
    <w:p w:rsidR="009A3051" w:rsidRPr="00E642D6" w:rsidRDefault="009A3051" w:rsidP="009A3051">
      <w:pPr>
        <w:rPr>
          <w:rStyle w:val="StyleStyleBold12pt"/>
          <w:b w:val="0"/>
          <w:bCs w:val="0"/>
        </w:rPr>
      </w:pPr>
      <w:r>
        <w:t xml:space="preserve">(James Coan, August 16, 2012, The Energy Collective sponsored by Siemens, “Can Mexico's New President Achieve Energy Reform?,” </w:t>
      </w:r>
      <w:hyperlink r:id="rId50" w:history="1">
        <w:r w:rsidRPr="002C2835">
          <w:rPr>
            <w:rStyle w:val="Hyperlink"/>
          </w:rPr>
          <w:t>http://theenergycollective.com/jamescoan/103691/will-new-energy-reform-be-possible-coming-back-pri-s-bosses</w:t>
        </w:r>
      </w:hyperlink>
      <w:r>
        <w:t>, June 28, 2013, EK)</w:t>
      </w:r>
    </w:p>
    <w:p w:rsidR="009A3051" w:rsidRDefault="009A3051" w:rsidP="009A3051">
      <w:r>
        <w:t>Perhaps the best opening for EPN to make a breakthrough in Mexico’s energy sector will have to be limited to the fiscal side of the equation</w:t>
      </w:r>
      <w:r w:rsidRPr="00E642D6">
        <w:rPr>
          <w:rStyle w:val="StyleBoldUnderline"/>
        </w:rPr>
        <w:t>. Oil transfers amount to around 35-40% of government income, meaning that 60% or more of overall PEMEX’s income is squeezed by the federal government.</w:t>
      </w:r>
      <w:r>
        <w:t xml:space="preserve"> </w:t>
      </w:r>
      <w:r w:rsidRPr="00E642D6">
        <w:rPr>
          <w:rStyle w:val="StyleBoldUnderline"/>
        </w:rPr>
        <w:t xml:space="preserve">Mexico has become in fact a “rentist-state”, where the expropriation and management of the financial “rents” from oil is being siphoned off by the country’s political elites –through the Congress, public administration (mainly in the Ministry of the Treasury), governorships, and PEMEX’s boards and union’s bureaucracy. </w:t>
      </w:r>
      <w:r>
        <w:t>PEMEX is the cash cow and the process of investment and expenditure lacks sufficient transparency and accountability to the Mexican electorate. Thus, if EPN is serious about initiating a deep and sound energy reform, he must start by cutting the government dependence on oil transfers and by allowing PEMEX to be managed as an efficient and independent firm with transparent financial reporting and rationalized budgets.</w:t>
      </w:r>
    </w:p>
    <w:p w:rsidR="009A3051" w:rsidRDefault="009A3051" w:rsidP="009A3051">
      <w:r>
        <w:t xml:space="preserve">Will EPN have the political capital in order to accomplish this kind of major fiscal reform which, by the way, does not require a major constitutional amendment? The answer seems to be blowing in the wind. </w:t>
      </w:r>
      <w:r w:rsidRPr="00E642D6">
        <w:rPr>
          <w:rStyle w:val="StyleBoldUnderline"/>
        </w:rPr>
        <w:t>A major fiscal reform would compel the upcoming administration to challenge vested interests of some of its major supporters:  big corporations which benefit from generous tax waivers, key governorships which depend on oil transfers, middle class gasoline and electricity consumers</w:t>
      </w:r>
      <w:r>
        <w:t>, who benefit from generous subsidies and a strong oil union whose fringe benefits depend on Mexico’s oil wealth. At present, there is no evidence yet that EPN or the PRI are prepared for the job.</w:t>
      </w:r>
    </w:p>
    <w:p w:rsidR="009A3051" w:rsidRDefault="009A3051" w:rsidP="009A3051"/>
    <w:p w:rsidR="009A3051" w:rsidRPr="009A3051" w:rsidRDefault="009A3051" w:rsidP="009A3051"/>
    <w:p w:rsidR="008A066B" w:rsidRDefault="008A066B" w:rsidP="008A066B">
      <w:pPr>
        <w:pStyle w:val="Heading1"/>
      </w:pPr>
      <w:r>
        <w:lastRenderedPageBreak/>
        <w:t>Wind Power link</w:t>
      </w:r>
    </w:p>
    <w:p w:rsidR="008A066B" w:rsidRDefault="008A066B" w:rsidP="008A066B"/>
    <w:p w:rsidR="008A066B" w:rsidRPr="008A066B" w:rsidRDefault="008A066B" w:rsidP="00705E56">
      <w:pPr>
        <w:pStyle w:val="Heading4"/>
      </w:pPr>
      <w:r w:rsidRPr="008A066B">
        <w:t>The implementation of wind power has too many social ramifications from past projects to garner political support.</w:t>
      </w:r>
    </w:p>
    <w:p w:rsidR="008A066B" w:rsidRPr="00B4381B" w:rsidRDefault="008A066B" w:rsidP="008A066B">
      <w:pPr>
        <w:rPr>
          <w:rStyle w:val="StyleStyleBold12pt"/>
        </w:rPr>
      </w:pPr>
      <w:r>
        <w:rPr>
          <w:rStyle w:val="StyleStyleBold12pt"/>
        </w:rPr>
        <w:t>CEMDA and AIDA, Organizations promoting Social Justice, 12</w:t>
      </w:r>
    </w:p>
    <w:p w:rsidR="008A066B" w:rsidRDefault="008A066B" w:rsidP="008A066B">
      <w:r>
        <w:t xml:space="preserve">(The Interamerican Association for Environmental Defense (AIDA) and The Mexican Environmental Law Center (CEMDA), December 17, 2012, AIDA, “The challenges of deploying wind energy in Mexico. The case of the Isthmus of Tehuantepec,” </w:t>
      </w:r>
      <w:hyperlink r:id="rId51" w:history="1">
        <w:r w:rsidRPr="002C2835">
          <w:rPr>
            <w:rStyle w:val="Hyperlink"/>
          </w:rPr>
          <w:t>http://www.aida-americas.org/en/pubs/challenges-deploying-wind-energy-mexico-case-isthmus-tehuantepec</w:t>
        </w:r>
      </w:hyperlink>
      <w:r>
        <w:t>, June 28, 2013, EK)</w:t>
      </w:r>
    </w:p>
    <w:p w:rsidR="008A066B" w:rsidRDefault="008A066B" w:rsidP="008A066B">
      <w:r>
        <w:t xml:space="preserve">The Mexican government has authorized the development of at least 14 wind power projects on the Isthmus of Tehuantepec in Oaxaca, one of the poorest states in the country with a more than 34% indigenous population. The projects are backed by international investors including the Inter-American Development Bank and benefiting from the Clean Development Mechanism (CDM) of the Kyoto Protocol. Even so, a number of projects have caused negative social and environmental impacts that outweigh the benefits, threatening the human rights of local indigenous communities, including the right to free, prior, and informed consent for projects affecting their lands and livelihoods. The reason for this problem is that </w:t>
      </w:r>
      <w:r w:rsidRPr="00B4381B">
        <w:rPr>
          <w:rStyle w:val="StyleBoldUnderline"/>
        </w:rPr>
        <w:t>the Mexican government has not developed effective rules or mechanisms to regulate these investments.</w:t>
      </w:r>
      <w:r>
        <w:t xml:space="preserve"> Without them, private companies have had to negotiate directly with local communities.</w:t>
      </w:r>
    </w:p>
    <w:p w:rsidR="008A066B" w:rsidRDefault="008A066B" w:rsidP="008A066B">
      <w:r>
        <w:t>There are other factors aggravating the situation, too:</w:t>
      </w:r>
    </w:p>
    <w:p w:rsidR="008A066B" w:rsidRDefault="008A066B" w:rsidP="008A066B">
      <w:r w:rsidRPr="00B4381B">
        <w:rPr>
          <w:rStyle w:val="StyleBoldUnderline"/>
        </w:rPr>
        <w:t>Locals lack information</w:t>
      </w:r>
      <w:r>
        <w:t xml:space="preserve">: Residents of the Isthmus of Tehuantepec say they have not received comprehensive and timely information about the projects. Some residents said in recent public forums that </w:t>
      </w:r>
      <w:r w:rsidRPr="00B4381B">
        <w:rPr>
          <w:rStyle w:val="StyleBoldUnderline"/>
        </w:rPr>
        <w:t>they were not told about the potential environmental impacts of the projects, such as those now affecting the possibility to cultivate their lands.</w:t>
      </w:r>
    </w:p>
    <w:p w:rsidR="008A066B" w:rsidRDefault="008A066B" w:rsidP="008A066B">
      <w:r>
        <w:t>Threats and violence against locals opposing the projects: For more than two years, the Jijot and Zapoteca communities have raised complaints about their leaders receiving threats and attacks by paramilitary groups and state officials seeking to silence any opposition to the development of wind farms.</w:t>
      </w:r>
    </w:p>
    <w:p w:rsidR="008A066B" w:rsidRPr="00B4381B" w:rsidRDefault="008A066B" w:rsidP="008A066B">
      <w:pPr>
        <w:rPr>
          <w:rStyle w:val="StyleBoldUnderline"/>
        </w:rPr>
      </w:pPr>
      <w:r>
        <w:t xml:space="preserve">Lack of free, prior and informed consent: In the rush to grant permits and administrative permissions to wind power developers, </w:t>
      </w:r>
      <w:r w:rsidRPr="00B4381B">
        <w:rPr>
          <w:rStyle w:val="StyleBoldUnderline"/>
        </w:rPr>
        <w:t>the Mexican government has not fulfilled its obligation to consult local indigenous communities as guaranteed by international law.</w:t>
      </w:r>
    </w:p>
    <w:p w:rsidR="008A066B" w:rsidRDefault="008A066B" w:rsidP="008A066B">
      <w:r>
        <w:t>Unreasonable terms of land leases: A number of wind developers have signed contracts with local communities that offer paltry payments for the use of their land. Locals have complained about the lack of a process for negotiating on fair and equal terms.</w:t>
      </w:r>
    </w:p>
    <w:p w:rsidR="008A066B" w:rsidRDefault="008A066B" w:rsidP="008A066B">
      <w:r>
        <w:t xml:space="preserve">Absence of comprehensive and community-wide benefits: Some </w:t>
      </w:r>
      <w:r w:rsidRPr="00B4381B">
        <w:rPr>
          <w:rStyle w:val="StyleBoldUnderline"/>
        </w:rPr>
        <w:t>wind projects lack a comprehensive environmental and social development plan, meaning that they only benefit a fraction of the population: mostly investors and the companies that will buy the energy</w:t>
      </w:r>
      <w:r>
        <w:t>. While some locals have leased their lands at reasonable prices, the payments haven’t brought the promised development.</w:t>
      </w:r>
    </w:p>
    <w:p w:rsidR="008A066B" w:rsidRDefault="008A066B" w:rsidP="008A066B">
      <w:r>
        <w:t xml:space="preserve">Environmental impacts: Some </w:t>
      </w:r>
      <w:r w:rsidRPr="00B4381B">
        <w:rPr>
          <w:rStyle w:val="StyleBoldUnderline"/>
        </w:rPr>
        <w:t>projects have caused extensive environmental damage</w:t>
      </w:r>
      <w:r>
        <w:t>, yet studies to identify, prevent, and alleviate these damages have never been carried out. Impacts include the burning of large swaths of pastureland (a cause of greenhouse gas emissions), mangrove deforestation, and the destruction of migratory bird habitats.</w:t>
      </w:r>
    </w:p>
    <w:p w:rsidR="008A066B" w:rsidRPr="006F7696" w:rsidRDefault="008A066B" w:rsidP="008A066B"/>
    <w:p w:rsidR="008A066B" w:rsidRPr="00930FB6" w:rsidRDefault="008A066B" w:rsidP="00930FB6"/>
    <w:p w:rsidR="00BF6BC4" w:rsidRDefault="00BF6BC4" w:rsidP="00BF6BC4"/>
    <w:p w:rsidR="00930FB6" w:rsidRPr="00930FB6" w:rsidRDefault="00930FB6" w:rsidP="00930FB6">
      <w:pPr>
        <w:pStyle w:val="Heading1"/>
      </w:pPr>
    </w:p>
    <w:p w:rsidR="00930FB6" w:rsidRDefault="00705E56" w:rsidP="00930FB6">
      <w:pPr>
        <w:pStyle w:val="Heading1"/>
        <w:pBdr>
          <w:top w:val="single" w:sz="24" w:space="0" w:color="auto"/>
        </w:pBdr>
      </w:pPr>
      <w:r>
        <w:lastRenderedPageBreak/>
        <w:t>1nc Fiscal Reform Link</w:t>
      </w:r>
    </w:p>
    <w:p w:rsidR="00930FB6" w:rsidRDefault="00930FB6" w:rsidP="00930FB6"/>
    <w:p w:rsidR="00317CEB" w:rsidRPr="00317CEB" w:rsidRDefault="00317CEB" w:rsidP="00705E56">
      <w:pPr>
        <w:pStyle w:val="Heading4"/>
      </w:pPr>
      <w:r>
        <w:t xml:space="preserve">Outside </w:t>
      </w:r>
      <w:r w:rsidR="008D6AC2">
        <w:t>interference in Mexican oil causes massive backlash</w:t>
      </w:r>
    </w:p>
    <w:p w:rsidR="00317CEB" w:rsidRPr="00503E7E" w:rsidRDefault="00317CEB" w:rsidP="00317CEB">
      <w:pPr>
        <w:rPr>
          <w:rStyle w:val="StyleStyleBold12pt"/>
        </w:rPr>
      </w:pPr>
      <w:r>
        <w:rPr>
          <w:rStyle w:val="StyleStyleBold12pt"/>
        </w:rPr>
        <w:t>Rathbone, Financial Times Correspondent, 13</w:t>
      </w:r>
    </w:p>
    <w:p w:rsidR="00317CEB" w:rsidRDefault="00317CEB" w:rsidP="00317CEB">
      <w:r>
        <w:t xml:space="preserve"> (John-Paul Rathbone, March 20, 2013, Financial Times, “Energy: Pemex stands at heart of ambitious legislative agenda,” </w:t>
      </w:r>
      <w:hyperlink r:id="rId52" w:anchor="axzz2XSWgWsMr" w:history="1">
        <w:r w:rsidRPr="00CC38F9">
          <w:rPr>
            <w:rStyle w:val="Hyperlink"/>
          </w:rPr>
          <w:t>http://www.ft.com/intl/cms/s/0/db0fdde2-8b08-11e2-b1a4-00144feabdc0.html#axzz2XSWgWsMr</w:t>
        </w:r>
      </w:hyperlink>
      <w:r>
        <w:t>, June 27, 2013, EK)</w:t>
      </w:r>
    </w:p>
    <w:p w:rsidR="00317CEB" w:rsidRDefault="00317CEB" w:rsidP="00317CEB">
      <w:r>
        <w:t xml:space="preserve">This month marked the 75th anniversary of the nationalisation </w:t>
      </w:r>
      <w:r w:rsidRPr="00503E7E">
        <w:rPr>
          <w:rStyle w:val="StyleBoldUnderline"/>
        </w:rPr>
        <w:t>of Mexico’s energy sector</w:t>
      </w:r>
      <w:r>
        <w:t xml:space="preserve">. For some, it </w:t>
      </w:r>
      <w:r w:rsidRPr="00503E7E">
        <w:rPr>
          <w:rStyle w:val="StyleBoldUnderline"/>
        </w:rPr>
        <w:t>was a celebration of the country’s identity and nationalism</w:t>
      </w:r>
      <w:r>
        <w:t>; for others, a mark of how their energy sector remains lost in a “labyrinth of solitude”.</w:t>
      </w:r>
    </w:p>
    <w:p w:rsidR="00317CEB" w:rsidRPr="00503E7E" w:rsidRDefault="00317CEB" w:rsidP="00317CEB">
      <w:pPr>
        <w:rPr>
          <w:rStyle w:val="StyleBoldUnderline"/>
        </w:rPr>
      </w:pPr>
      <w:r>
        <w:t xml:space="preserve">Emilio Lozoya, the new chief executive of Pemex, the state oil monopoly, has compared Mexico’s regulatory regime to being as closed as North Korea’s. That said, the status of Pemex, the world’s seventh biggest oil producer with sales of more than $100bn a year, is about to change. </w:t>
      </w:r>
      <w:r w:rsidRPr="00503E7E">
        <w:rPr>
          <w:rStyle w:val="StyleBoldUnderline"/>
        </w:rPr>
        <w:t>The new government of Enrique Peña Nieto has placed liberalising</w:t>
      </w:r>
      <w:r>
        <w:t xml:space="preserve"> Pemex, and with it </w:t>
      </w:r>
      <w:r w:rsidRPr="00503E7E">
        <w:rPr>
          <w:rStyle w:val="StyleBoldUnderline"/>
        </w:rPr>
        <w:t>the energy sector, at the heart of its ambitious reform agenda.</w:t>
      </w:r>
    </w:p>
    <w:p w:rsidR="00317CEB" w:rsidRDefault="00317CEB" w:rsidP="00317CEB">
      <w:r w:rsidRPr="008D6AC2">
        <w:rPr>
          <w:u w:val="single"/>
        </w:rPr>
        <w:t xml:space="preserve">No details are yet publicly available and a plan is expected later this year </w:t>
      </w:r>
      <w:r>
        <w:t xml:space="preserve">before the government takes the bill to Congress. </w:t>
      </w:r>
      <w:r w:rsidRPr="00503E7E">
        <w:rPr>
          <w:rStyle w:val="StyleBoldUnderline"/>
        </w:rPr>
        <w:t>The veil of secrecy, which has fed conspiracy theories and conjured up images of shady dealings in back rooms, underlines how much is potentially at stake.</w:t>
      </w:r>
    </w:p>
    <w:p w:rsidR="00317CEB" w:rsidRPr="00503E7E" w:rsidRDefault="00317CEB" w:rsidP="00317CEB">
      <w:pPr>
        <w:rPr>
          <w:rStyle w:val="StyleBoldUnderline"/>
        </w:rPr>
      </w:pPr>
      <w:r>
        <w:t>Liberalising Pemex so that it could work hand in hand with oil majors such as ExxonMobil and Royal Dutch Shell would unlock tens of billions of foreign direct investment</w:t>
      </w:r>
      <w:r w:rsidRPr="00503E7E">
        <w:rPr>
          <w:rStyle w:val="StyleBoldUnderline"/>
        </w:rPr>
        <w:t>. That, in time, would release greater and cheaper national energy production which would have the potential to provide a huge boost to Mexican industrialisation.</w:t>
      </w:r>
    </w:p>
    <w:p w:rsidR="00317CEB" w:rsidRDefault="00317CEB" w:rsidP="00317CEB">
      <w:r>
        <w:t>Agustin Carstens, the head of the central bank, describes energy reform as la buena, or “the big one”, on the government’s agenda.</w:t>
      </w:r>
    </w:p>
    <w:p w:rsidR="00317CEB" w:rsidRDefault="00317CEB" w:rsidP="00317CEB">
      <w:r>
        <w:t>Fundamental reform would, first, signal that Mexico is truly open for business. It would boost the country’s investment grade credit rating – and thus eventually save the sovereign millions of dollars in debt payments. It could unlock further foreign investment as other companies are drawn to Mexico, thanks to its stable macroeconomy, abundant energy and prime geographic location.</w:t>
      </w:r>
    </w:p>
    <w:p w:rsidR="00317CEB" w:rsidRDefault="00317CEB" w:rsidP="00317CEB">
      <w:r>
        <w:t>Reform is desperately needed at Pemex. The burden of being the government’s cash cow – Pemex supplies the government with more than a third of its revenues – has left the company struggling to take advantage of some of North America’s most promising energy reserves, from deep sea oil to shale gas.</w:t>
      </w:r>
    </w:p>
    <w:p w:rsidR="00317CEB" w:rsidRDefault="00317CEB" w:rsidP="00317CEB">
      <w:r>
        <w:t>One sign of these struggles is that production has fallen to 2.6m b/d from a peak of 3.4m in 2004. Lack of capacity has left the country importing oil and gas from the US, even though it sits on 115bn barrels of reserves. This level is equivalent to Kuwait’s.</w:t>
      </w:r>
    </w:p>
    <w:p w:rsidR="00317CEB" w:rsidRDefault="00317CEB" w:rsidP="00317CEB">
      <w:r>
        <w:t>“We can’t do it alone,” says Mr Lozoya. “We need to change Mexico’s legal framework so that companies can share risk.”</w:t>
      </w:r>
    </w:p>
    <w:p w:rsidR="00317CEB" w:rsidRPr="00503E7E" w:rsidRDefault="00317CEB" w:rsidP="00317CEB">
      <w:pPr>
        <w:rPr>
          <w:rStyle w:val="StyleBoldUnderline"/>
        </w:rPr>
      </w:pPr>
      <w:r w:rsidRPr="00503E7E">
        <w:rPr>
          <w:rStyle w:val="StyleBoldUnderline"/>
        </w:rPr>
        <w:t>Despite the need to open up Pemex, plus the potential impact it could have on the broader economy, energy is the reform that is likely to encounter the most resistance.</w:t>
      </w:r>
    </w:p>
    <w:p w:rsidR="00317CEB" w:rsidRPr="00503E7E" w:rsidRDefault="00317CEB" w:rsidP="00317CEB">
      <w:pPr>
        <w:rPr>
          <w:rStyle w:val="StyleBoldUnderline"/>
        </w:rPr>
      </w:pPr>
      <w:r>
        <w:t xml:space="preserve">The sources of opposition are large and varied. </w:t>
      </w:r>
      <w:r w:rsidRPr="00317CEB">
        <w:rPr>
          <w:u w:val="single"/>
        </w:rPr>
        <w:t>These range from vested interests, such as Pemex’s powerful union – that may want to leave the oil behemoth the way it is – to leftwing</w:t>
      </w:r>
      <w:r>
        <w:t xml:space="preserve"> </w:t>
      </w:r>
      <w:r w:rsidRPr="00503E7E">
        <w:rPr>
          <w:rStyle w:val="StyleBoldUnderline"/>
        </w:rPr>
        <w:t>politicians and nationalists who have cast the reform as “selling out Mexico” on the cheap.</w:t>
      </w:r>
    </w:p>
    <w:p w:rsidR="00930FB6" w:rsidRPr="00930FB6" w:rsidRDefault="00930FB6" w:rsidP="00930FB6"/>
    <w:p w:rsidR="008D6AC2" w:rsidRDefault="008D6AC2" w:rsidP="008013E5">
      <w:pPr>
        <w:pStyle w:val="Heading1"/>
        <w:pBdr>
          <w:top w:val="single" w:sz="24" w:space="0" w:color="auto"/>
        </w:pBdr>
      </w:pPr>
      <w:r>
        <w:lastRenderedPageBreak/>
        <w:t xml:space="preserve">2nc </w:t>
      </w:r>
      <w:r w:rsidR="00705E56">
        <w:t>Political Capital Link</w:t>
      </w:r>
    </w:p>
    <w:p w:rsidR="008D6AC2" w:rsidRDefault="008D6AC2" w:rsidP="008D6AC2"/>
    <w:p w:rsidR="008D6AC2" w:rsidRPr="008D6AC2" w:rsidRDefault="008D6AC2" w:rsidP="00705E56">
      <w:pPr>
        <w:pStyle w:val="Heading4"/>
      </w:pPr>
      <w:r>
        <w:t xml:space="preserve">Nieto’s doing energy his way now – the plan disrupts his carefully laid plan </w:t>
      </w:r>
    </w:p>
    <w:p w:rsidR="008D6AC2" w:rsidRDefault="008D6AC2" w:rsidP="008D6AC2">
      <w:r w:rsidRPr="006A4361">
        <w:rPr>
          <w:rStyle w:val="StyleStyleBold12pt"/>
        </w:rPr>
        <w:t xml:space="preserve">Wilkinson, Mexico City bureau chief for the Los Angeles Times, </w:t>
      </w:r>
      <w:r>
        <w:rPr>
          <w:rStyle w:val="StyleStyleBold12pt"/>
        </w:rPr>
        <w:t>6/26</w:t>
      </w:r>
      <w:r w:rsidR="008A066B">
        <w:rPr>
          <w:rStyle w:val="StyleStyleBold12pt"/>
        </w:rPr>
        <w:t>/13</w:t>
      </w:r>
      <w:r>
        <w:t xml:space="preserve"> [Tracy, </w:t>
      </w:r>
      <w:hyperlink r:id="rId53" w:history="1">
        <w:r>
          <w:rPr>
            <w:rStyle w:val="Hyperlink"/>
          </w:rPr>
          <w:t>March 04, 2013</w:t>
        </w:r>
      </w:hyperlink>
      <w:r>
        <w:rPr>
          <w:rStyle w:val="pubdate"/>
        </w:rPr>
        <w:t xml:space="preserve">, LA Times, “Mexico president wins key party vote on reform of national oil company”, </w:t>
      </w:r>
      <w:hyperlink r:id="rId54" w:history="1">
        <w:r w:rsidRPr="00AE2CD8">
          <w:rPr>
            <w:rStyle w:val="Hyperlink"/>
          </w:rPr>
          <w:t>http://articles.latimes.com/2013/mar/04/world/la-fg-wn-mexico-pri-oil-pemex-20130304</w:t>
        </w:r>
      </w:hyperlink>
      <w:r>
        <w:rPr>
          <w:rStyle w:val="pubdate"/>
        </w:rPr>
        <w:t>, accessed: 6/26/13, ML]</w:t>
      </w:r>
    </w:p>
    <w:p w:rsidR="008D6AC2" w:rsidRPr="00C83695" w:rsidRDefault="008D6AC2" w:rsidP="008D6AC2">
      <w:pPr>
        <w:rPr>
          <w:b/>
          <w:bCs/>
          <w:u w:val="single"/>
        </w:rPr>
      </w:pPr>
      <w:r>
        <w:t xml:space="preserve">MEXICO CITY -- In an important test of President Enrique Peña Nieto’s sway over resistant factions of his party, </w:t>
      </w:r>
      <w:r w:rsidRPr="0046587A">
        <w:rPr>
          <w:rStyle w:val="StyleBoldUnderline"/>
        </w:rPr>
        <w:t>the ruling Institutional Revolutionary Party has changed its bylaws to clear the way for major reform of the gigantic national oil company.</w:t>
      </w:r>
    </w:p>
    <w:p w:rsidR="008D6AC2" w:rsidRDefault="008D6AC2" w:rsidP="008D6AC2">
      <w:r>
        <w:t xml:space="preserve">Meeting in its annual convention, </w:t>
      </w:r>
      <w:r w:rsidRPr="0046587A">
        <w:rPr>
          <w:rStyle w:val="StyleBoldUnderline"/>
        </w:rPr>
        <w:t>the PRI</w:t>
      </w:r>
      <w:r>
        <w:t>, as the party is known</w:t>
      </w:r>
      <w:r w:rsidRPr="0046587A">
        <w:rPr>
          <w:rStyle w:val="StyleBoldUnderline"/>
        </w:rPr>
        <w:t>, on Sunday passed several changes that Peña Nieto needed to make possible a series of reforms he</w:t>
      </w:r>
      <w:r>
        <w:t xml:space="preserve"> has </w:t>
      </w:r>
      <w:r w:rsidRPr="0046587A">
        <w:rPr>
          <w:rStyle w:val="StyleBoldUnderline"/>
        </w:rPr>
        <w:t>promised</w:t>
      </w:r>
      <w:r>
        <w:t xml:space="preserve"> as the hallmark of his administration.</w:t>
      </w:r>
    </w:p>
    <w:p w:rsidR="008D6AC2" w:rsidRDefault="008D6AC2" w:rsidP="008D6AC2">
      <w:r>
        <w:t>Chief and most difficult among them is a plan to open the behemoth state oil company, Petroleos de Mexico, or Pemex, to private and foreign investment, long a taboo in this country.</w:t>
      </w:r>
    </w:p>
    <w:p w:rsidR="008D6AC2" w:rsidRDefault="008D6AC2" w:rsidP="008D6AC2">
      <w:r w:rsidRPr="0046587A">
        <w:rPr>
          <w:rStyle w:val="StyleBoldUnderline"/>
        </w:rPr>
        <w:t>Pemex</w:t>
      </w:r>
      <w:r>
        <w:t xml:space="preserve">, a symbol of nationalistic pride, </w:t>
      </w:r>
      <w:r w:rsidRPr="0046587A">
        <w:rPr>
          <w:rStyle w:val="StyleBoldUnderline"/>
        </w:rPr>
        <w:t>is the top income earner for the Mexican state, but its production</w:t>
      </w:r>
      <w:r>
        <w:t xml:space="preserve"> of oil </w:t>
      </w:r>
      <w:r w:rsidRPr="0046587A">
        <w:rPr>
          <w:rStyle w:val="StyleBoldUnderline"/>
        </w:rPr>
        <w:t>has been declining</w:t>
      </w:r>
      <w:r>
        <w:t xml:space="preserve"> dramatically and the company is in dire need of outside expertise for deep-sea exploration and other projects.</w:t>
      </w:r>
    </w:p>
    <w:p w:rsidR="008D6AC2" w:rsidRDefault="008D6AC2" w:rsidP="008D6AC2">
      <w:r>
        <w:t xml:space="preserve">Peña </w:t>
      </w:r>
      <w:r w:rsidRPr="0046587A">
        <w:rPr>
          <w:rStyle w:val="StyleBoldUnderline"/>
        </w:rPr>
        <w:t>Nieto</w:t>
      </w:r>
      <w:r>
        <w:t xml:space="preserve"> has </w:t>
      </w:r>
      <w:r w:rsidRPr="0046587A">
        <w:rPr>
          <w:rStyle w:val="StyleBoldUnderline"/>
        </w:rPr>
        <w:t>stated that reform of Pemex is a top priority</w:t>
      </w:r>
      <w:r>
        <w:t>, but his party’s bylaws forbid its members who serve in Congress from voting on any change in the way the company is managed.</w:t>
      </w:r>
    </w:p>
    <w:p w:rsidR="008D6AC2" w:rsidRPr="0046587A" w:rsidRDefault="008D6AC2" w:rsidP="008D6AC2">
      <w:pPr>
        <w:rPr>
          <w:b/>
          <w:bCs/>
          <w:u w:val="single"/>
        </w:rPr>
      </w:pPr>
      <w:r>
        <w:t xml:space="preserve">On Sunday, after hearing from the president, </w:t>
      </w:r>
      <w:r>
        <w:rPr>
          <w:rStyle w:val="StyleBoldUnderline"/>
        </w:rPr>
        <w:t xml:space="preserve">several thousand members </w:t>
      </w:r>
      <w:r w:rsidRPr="0046587A">
        <w:rPr>
          <w:rStyle w:val="StyleBoldUnderline"/>
        </w:rPr>
        <w:t>of the party voted unanimously to change the rules and allow support for Pemex reform.</w:t>
      </w:r>
    </w:p>
    <w:p w:rsidR="008D6AC2" w:rsidRDefault="008D6AC2" w:rsidP="008D6AC2">
      <w:r w:rsidRPr="0046587A">
        <w:rPr>
          <w:rStyle w:val="StyleBoldUnderline"/>
        </w:rPr>
        <w:t>The membership also voted to allow its representatives to support changes in the value-added tax scheme.</w:t>
      </w:r>
      <w:r>
        <w:t xml:space="preserve"> </w:t>
      </w:r>
      <w:r w:rsidRPr="0046587A">
        <w:t>PRI</w:t>
      </w:r>
      <w:r>
        <w:t xml:space="preserve"> statutes had prohibited taxes on food and medicines, but Sunday’s vote removed that ban.</w:t>
      </w:r>
    </w:p>
    <w:p w:rsidR="008D6AC2" w:rsidRDefault="008D6AC2" w:rsidP="008D6AC2">
      <w:r w:rsidRPr="0046587A">
        <w:rPr>
          <w:rStyle w:val="StyleBoldUnderline"/>
        </w:rPr>
        <w:t>Sunday’s vote was a significant gauge of whether</w:t>
      </w:r>
      <w:r>
        <w:t xml:space="preserve"> Peña</w:t>
      </w:r>
      <w:r w:rsidRPr="0046587A">
        <w:rPr>
          <w:rStyle w:val="StyleBoldUnderline"/>
        </w:rPr>
        <w:t xml:space="preserve"> Nieto would be able to win the support</w:t>
      </w:r>
      <w:r>
        <w:t xml:space="preserve"> of the more recalcitrant members of the party who remain wedded to old-style PRI nationalistic paternalism and who are not inclined to change the way Pemex is run nor the way taxes are levied.</w:t>
      </w:r>
    </w:p>
    <w:p w:rsidR="008D6AC2" w:rsidRDefault="008D6AC2" w:rsidP="008D6AC2">
      <w:r>
        <w:t>“Let’s show, with attitude, with action and with voice, that we are a new generation of PRI,” Peña Nieto told the convention. “This is an assembly of renewal and transformation.”</w:t>
      </w:r>
    </w:p>
    <w:p w:rsidR="008D6AC2" w:rsidRDefault="008D6AC2" w:rsidP="008D6AC2">
      <w:r w:rsidRPr="0046587A">
        <w:rPr>
          <w:rStyle w:val="StyleBoldUnderline"/>
        </w:rPr>
        <w:t>His plans for Pemex have led the political left to accuse the government of attempting to privatize the oil company.</w:t>
      </w:r>
      <w:r>
        <w:t xml:space="preserve"> </w:t>
      </w:r>
      <w:r w:rsidRPr="0046587A">
        <w:rPr>
          <w:rStyle w:val="StyleBoldUnderline"/>
        </w:rPr>
        <w:t>The government insists that overall ownership of the oil business will remain in state hands</w:t>
      </w:r>
      <w:r>
        <w:t>; the reforms are expected to be presented to Congress late this year.</w:t>
      </w:r>
    </w:p>
    <w:p w:rsidR="008D6AC2" w:rsidRDefault="008D6AC2" w:rsidP="008D6AC2">
      <w:r>
        <w:t xml:space="preserve">The PRI governed Mexico for seven decades until being ousted in 2000. With its return three months ago, </w:t>
      </w:r>
      <w:r w:rsidRPr="0046587A">
        <w:rPr>
          <w:rStyle w:val="StyleBoldUnderline"/>
        </w:rPr>
        <w:t>the PRI government is seeking to reassert its authority over many aspects of Mexican political life</w:t>
      </w:r>
      <w:r>
        <w:t xml:space="preserve"> while trying to convince observers that it is a more modern, less authoritarian party.</w:t>
      </w:r>
    </w:p>
    <w:p w:rsidR="008D6AC2" w:rsidRDefault="008D6AC2" w:rsidP="008D6AC2"/>
    <w:p w:rsidR="008A066B" w:rsidRPr="008A066B" w:rsidRDefault="008A066B" w:rsidP="00705E56">
      <w:pPr>
        <w:pStyle w:val="Heading4"/>
      </w:pPr>
      <w:r>
        <w:t>Nieto’s current strategy will work</w:t>
      </w:r>
    </w:p>
    <w:p w:rsidR="00E31892" w:rsidRDefault="008A066B" w:rsidP="008A066B">
      <w:r w:rsidRPr="000E0CA4">
        <w:rPr>
          <w:rStyle w:val="StyleStyleBold12pt"/>
        </w:rPr>
        <w:t>Casey, WSJ, 3/12</w:t>
      </w:r>
      <w:r>
        <w:rPr>
          <w:rStyle w:val="StyleStyleBold12pt"/>
        </w:rPr>
        <w:t>/13</w:t>
      </w:r>
      <w:r w:rsidRPr="000E0CA4">
        <w:rPr>
          <w:rStyle w:val="StyleStyleBold12pt"/>
        </w:rPr>
        <w:t xml:space="preserve"> </w:t>
      </w:r>
      <w:r>
        <w:t xml:space="preserve">(Nicholas, Wall Street Journal, 3/12/13, </w:t>
      </w:r>
      <w:r w:rsidR="00E31892">
        <w:t>“Mexico Leader's Next Push Is to Tackle Energy,”</w:t>
      </w:r>
    </w:p>
    <w:p w:rsidR="008A066B" w:rsidRPr="000E0CA4" w:rsidRDefault="006B2430" w:rsidP="008A066B">
      <w:hyperlink r:id="rId55" w:history="1">
        <w:r w:rsidR="008A066B" w:rsidRPr="00913AD4">
          <w:rPr>
            <w:rStyle w:val="Hyperlink"/>
          </w:rPr>
          <w:t>http://online.wsj.com/article/SB10001424127887323826704578356641370976554.html?KEYWORDS=Selee</w:t>
        </w:r>
      </w:hyperlink>
      <w:r w:rsidR="008A066B">
        <w:t>, date accessed 6/28/13 IGM]</w:t>
      </w:r>
    </w:p>
    <w:p w:rsidR="008A066B" w:rsidRDefault="008A066B" w:rsidP="008A066B">
      <w:r>
        <w:lastRenderedPageBreak/>
        <w:t xml:space="preserve">To be sure, Mr. Peña </w:t>
      </w:r>
      <w:r w:rsidRPr="008D319C">
        <w:rPr>
          <w:rStyle w:val="StyleBoldUnderline"/>
        </w:rPr>
        <w:t>Nieto's reforms depend on the continued support of Mexico's three political parties, which are often fractious</w:t>
      </w:r>
      <w:r>
        <w:t>. When Mexico transitioned out of one-party rule in 2000, the country's political establishment disintegrated. State governors refused to cooperate with presidents for the first time; Mr. Peña Nieto's Institutional Revolutionary Party, the PRI, then in the opposition, even blocked many measures it now supports.</w:t>
      </w:r>
    </w:p>
    <w:p w:rsidR="008A066B" w:rsidRDefault="008A066B" w:rsidP="008A066B">
      <w:r>
        <w:t>There is also the issue of enforcement. Mexico has a long history of laws on the books that authorities fail to implement and powerful interests manage to circumvent.</w:t>
      </w:r>
    </w:p>
    <w:p w:rsidR="008A066B" w:rsidRDefault="008A066B" w:rsidP="008A066B">
      <w:pPr>
        <w:rPr>
          <w:rStyle w:val="StyleBoldUnderline"/>
        </w:rPr>
      </w:pPr>
      <w:r>
        <w:t xml:space="preserve">But </w:t>
      </w:r>
      <w:r w:rsidRPr="000E0CA4">
        <w:rPr>
          <w:rStyle w:val="StyleBoldUnderline"/>
        </w:rPr>
        <w:t>there are signs that</w:t>
      </w:r>
      <w:r>
        <w:t xml:space="preserve"> Mr. Peña </w:t>
      </w:r>
      <w:r w:rsidRPr="003559A1">
        <w:rPr>
          <w:rStyle w:val="StyleBoldUnderline"/>
        </w:rPr>
        <w:t>Nieto has found a workable solution</w:t>
      </w:r>
      <w:r>
        <w:t xml:space="preserve"> with Mexico's lawmakers, Mexican politicians say. Shortly after taking office, </w:t>
      </w:r>
      <w:r w:rsidRPr="000E0CA4">
        <w:rPr>
          <w:rStyle w:val="StyleBoldUnderline"/>
        </w:rPr>
        <w:t>he signed the so-called Pact for Mexico, an accord with Mexico's three main political parties, which includes wide-ranging reform goals to be achieved during his term in office.</w:t>
      </w:r>
    </w:p>
    <w:p w:rsidR="008A066B" w:rsidRPr="000E0CA4" w:rsidRDefault="008A066B" w:rsidP="008A066B">
      <w:r w:rsidRPr="000E0CA4">
        <w:t xml:space="preserve">Members of Mr. Peña </w:t>
      </w:r>
      <w:r w:rsidRPr="000E0CA4">
        <w:rPr>
          <w:rStyle w:val="StyleBoldUnderline"/>
        </w:rPr>
        <w:t>Nieto's opposition say they are inclined to cooperate</w:t>
      </w:r>
      <w:r w:rsidRPr="000E0CA4">
        <w:t>. Alejandra Barrales, a senator from the leftist Party of the Democratic Revolution, who helped negotiate the pact for her party, said she felt "</w:t>
      </w:r>
      <w:r w:rsidRPr="000E0CA4">
        <w:rPr>
          <w:rStyle w:val="StyleBoldUnderline"/>
        </w:rPr>
        <w:t>the PRI is open to negotiation</w:t>
      </w:r>
      <w:r w:rsidRPr="000E0CA4">
        <w:t>.…They want to get the reforms."</w:t>
      </w:r>
    </w:p>
    <w:p w:rsidR="008D6AC2" w:rsidRPr="008D6AC2" w:rsidRDefault="008D6AC2" w:rsidP="008D6AC2"/>
    <w:p w:rsidR="003559A1" w:rsidRDefault="003559A1" w:rsidP="008013E5">
      <w:pPr>
        <w:pStyle w:val="Heading1"/>
        <w:pBdr>
          <w:top w:val="single" w:sz="24" w:space="0" w:color="auto"/>
        </w:pBdr>
      </w:pPr>
      <w:r>
        <w:lastRenderedPageBreak/>
        <w:t xml:space="preserve">2nc </w:t>
      </w:r>
      <w:r w:rsidR="00705E56">
        <w:t>Political Capital Key</w:t>
      </w:r>
    </w:p>
    <w:p w:rsidR="003559A1" w:rsidRDefault="003559A1" w:rsidP="003559A1"/>
    <w:p w:rsidR="003559A1" w:rsidRPr="003559A1" w:rsidRDefault="003559A1" w:rsidP="00705E56">
      <w:pPr>
        <w:pStyle w:val="Heading4"/>
      </w:pPr>
      <w:r>
        <w:t>Political capital’s key to fiscal reform</w:t>
      </w:r>
    </w:p>
    <w:p w:rsidR="003559A1" w:rsidRPr="00737E47" w:rsidRDefault="003559A1" w:rsidP="003559A1">
      <w:pPr>
        <w:rPr>
          <w:rStyle w:val="StyleStyleBold12pt"/>
        </w:rPr>
      </w:pPr>
      <w:r>
        <w:rPr>
          <w:rStyle w:val="StyleStyleBold12pt"/>
        </w:rPr>
        <w:t>Jones, Manatt Jones</w:t>
      </w:r>
      <w:r w:rsidR="003010E2">
        <w:rPr>
          <w:rStyle w:val="StyleStyleBold12pt"/>
        </w:rPr>
        <w:t xml:space="preserve"> Global Strategies Co-Chair, 3/</w:t>
      </w:r>
      <w:r>
        <w:rPr>
          <w:rStyle w:val="StyleStyleBold12pt"/>
        </w:rPr>
        <w:t>1/13</w:t>
      </w:r>
    </w:p>
    <w:p w:rsidR="003559A1" w:rsidRPr="0087201C" w:rsidRDefault="003559A1" w:rsidP="003559A1">
      <w:r>
        <w:t>(Those Interviewed: James,</w:t>
      </w:r>
      <w:r w:rsidRPr="00737E47">
        <w:t xml:space="preserve"> </w:t>
      </w:r>
      <w:r>
        <w:t>member of the Advisor board at the Inter-American Dialogue and co-chair of Manatt Jones</w:t>
      </w:r>
      <w:r w:rsidRPr="00737E47">
        <w:t xml:space="preserve"> </w:t>
      </w:r>
      <w:r>
        <w:t xml:space="preserve">Global Strategies, Rogelio Ramirez de la O, president of Ecanal in Mexico City, Andrés Rozental, member of the Advisor board, president of Rozental &amp; Asociados in Mexico City and senior fellow at the Brookings Institution, Pamela Starr, associate professor of public diplomacy in the School of International Relations at the University of Southern California, Duncan Wood, director of the Mexico Institute at the Woodrow Wilson International Center for Scholars, Published March 1 2013,Inter-American Dialogue, “How Well Has Peña Nieto Performed in His First 100 Days?”, </w:t>
      </w:r>
      <w:hyperlink r:id="rId56" w:history="1">
        <w:r>
          <w:rPr>
            <w:rStyle w:val="Hyperlink"/>
          </w:rPr>
          <w:t>http://www.thedialogue.org/page.cfm?pageID=32&amp;pubID=3245</w:t>
        </w:r>
      </w:hyperlink>
      <w:r>
        <w:t>, June 27 2013, JB)</w:t>
      </w:r>
    </w:p>
    <w:p w:rsidR="003559A1" w:rsidRDefault="003559A1" w:rsidP="003559A1">
      <w:r>
        <w:t>A: James R. Jones, member of the Advisor board and co-chair of Manatt Jones Global Strategies: "</w:t>
      </w:r>
      <w:r w:rsidRPr="00737E47">
        <w:rPr>
          <w:rStyle w:val="StyleBoldUnderline"/>
        </w:rPr>
        <w:t>President Peña Nieto has excellent political instincts and he understands building momentum to accomplish</w:t>
      </w:r>
      <w:r>
        <w:t xml:space="preserve"> his political goals. While the anticipated </w:t>
      </w:r>
      <w:r w:rsidRPr="00737E47">
        <w:rPr>
          <w:rStyle w:val="StyleBoldUnderline"/>
        </w:rPr>
        <w:t>energy and fiscal reforms</w:t>
      </w:r>
      <w:r>
        <w:t xml:space="preserve"> seem to have been pushed back to the second half of this year, I don't detect any substantive or permanent retreat by the government in pursuing such reforms. Peña </w:t>
      </w:r>
      <w:r w:rsidRPr="00737E47">
        <w:rPr>
          <w:rStyle w:val="StyleBoldUnderline"/>
        </w:rPr>
        <w:t>Nieto's performance has been impressive so far</w:t>
      </w:r>
      <w:r>
        <w:t xml:space="preserve">. Even before taking office, Peña </w:t>
      </w:r>
      <w:r w:rsidRPr="00737E47">
        <w:rPr>
          <w:rStyle w:val="StyleBoldUnderline"/>
        </w:rPr>
        <w:t>Nieto and the PRI worked with the ruling PAN government to achieve significant</w:t>
      </w:r>
      <w:r>
        <w:t xml:space="preserve">, although not complete, </w:t>
      </w:r>
      <w:r w:rsidRPr="00737E47">
        <w:rPr>
          <w:rStyle w:val="StyleBoldUnderline"/>
        </w:rPr>
        <w:t>reforms</w:t>
      </w:r>
      <w:r>
        <w:t xml:space="preserve"> to Mexico's labor laws. And this week, Peña Nieto signed into law comprehensive education reforms which are absolutely necessary if Mexico is to be a competitive global economic player in the future. As if to emphasize that he intends to fundamentally reform education, the government arrested and criminally charged the powerful leader of the teachers' union who had been considered the main obstacle to giving Mexico a first-class education system. </w:t>
      </w:r>
      <w:r w:rsidRPr="00737E47">
        <w:rPr>
          <w:rStyle w:val="StyleBoldUnderline"/>
        </w:rPr>
        <w:t>This also sends a strong signal to other powerful interests not to block other reforms that will be proposed</w:t>
      </w:r>
      <w:r>
        <w:t xml:space="preserve">. Next come reforms to the telecommunications and broadcasting sectors as well as transparency reforms to state and local government financing. </w:t>
      </w:r>
      <w:r w:rsidRPr="00737E47">
        <w:rPr>
          <w:rStyle w:val="StyleBoldUnderline"/>
        </w:rPr>
        <w:t>All of these reforms have popular public support</w:t>
      </w:r>
      <w:r>
        <w:t xml:space="preserve">. Such support should help Peña Nieto build further backing in the summer local elections. </w:t>
      </w:r>
      <w:r w:rsidRPr="00737E47">
        <w:rPr>
          <w:rStyle w:val="StyleBoldUnderline"/>
        </w:rPr>
        <w:t>With all of that political capital banked</w:t>
      </w:r>
      <w:r>
        <w:t xml:space="preserve">, every indication is that Peña </w:t>
      </w:r>
      <w:r w:rsidRPr="00737E47">
        <w:rPr>
          <w:rStyle w:val="StyleBoldUnderline"/>
        </w:rPr>
        <w:t>Nieto will start spending it during the last session of Congress this year to advance the energy and fiscal reforms</w:t>
      </w:r>
      <w:r>
        <w:t>. If all of this unfolds successfully, Peña Nieto will have moved Mexico forward more progressively than anyone since NAFTA passed and put Mexico on the path to economic and democratic modernity. His next challenge needs to be reforming and strengthening the rule of law."</w:t>
      </w:r>
    </w:p>
    <w:p w:rsidR="003559A1" w:rsidRDefault="003559A1" w:rsidP="003559A1">
      <w:r w:rsidRPr="00CF7B5D">
        <w:rPr>
          <w:rStyle w:val="StyleBoldUnderline"/>
        </w:rPr>
        <w:t>Education reform was</w:t>
      </w:r>
      <w:r>
        <w:t xml:space="preserve"> Peña </w:t>
      </w:r>
      <w:r w:rsidRPr="00CF7B5D">
        <w:rPr>
          <w:rStyle w:val="StyleBoldUnderline"/>
        </w:rPr>
        <w:t>Nieto’s first priority when he entered</w:t>
      </w:r>
      <w:r>
        <w:t xml:space="preserve"> into </w:t>
      </w:r>
      <w:r w:rsidRPr="00CF7B5D">
        <w:rPr>
          <w:rStyle w:val="StyleBoldUnderline"/>
        </w:rPr>
        <w:t>office</w:t>
      </w:r>
      <w:r>
        <w:t xml:space="preserve"> last December; a surprising development, because </w:t>
      </w:r>
      <w:r w:rsidRPr="00CF7B5D">
        <w:rPr>
          <w:rStyle w:val="StyleBoldUnderline"/>
        </w:rPr>
        <w:t>during his presidential campaign he stated that he first intended to tackle energy and tax reforms</w:t>
      </w:r>
      <w:r>
        <w:t xml:space="preserve"> in an effort to grow the economy by 6 percent in 2013 (Mexico’s economy is predicted to grow by only 3.5 percent). [2] </w:t>
      </w:r>
      <w:r w:rsidRPr="00CF7B5D">
        <w:rPr>
          <w:rStyle w:val="StyleBoldUnderline"/>
        </w:rPr>
        <w:t>However, these issues are particularly contentious and sensitive for opposition parties</w:t>
      </w:r>
      <w:r>
        <w:t xml:space="preserve">, namely the Partido Acción Nacional (PAN or National Action Party) and Partido de la Revolución Democrática (PRD or Party of the Democratic Revolution). On the other hand, </w:t>
      </w:r>
      <w:r w:rsidRPr="00CF7B5D">
        <w:rPr>
          <w:rStyle w:val="StyleBoldUnderline"/>
        </w:rPr>
        <w:t>instituting education-related reforms was an easy place for these parties to find common ground</w:t>
      </w:r>
      <w:r>
        <w:t>. [3]</w:t>
      </w:r>
    </w:p>
    <w:p w:rsidR="003559A1" w:rsidRDefault="003559A1" w:rsidP="003559A1"/>
    <w:p w:rsidR="003559A1" w:rsidRDefault="003559A1" w:rsidP="003559A1"/>
    <w:p w:rsidR="003559A1" w:rsidRPr="003559A1" w:rsidRDefault="003559A1" w:rsidP="00705E56">
      <w:pPr>
        <w:pStyle w:val="Heading4"/>
      </w:pPr>
      <w:r w:rsidRPr="003559A1">
        <w:lastRenderedPageBreak/>
        <w:t>Energy and Tax reform are contentious – Nieto’s political capital is key</w:t>
      </w:r>
    </w:p>
    <w:p w:rsidR="003559A1" w:rsidRPr="00CF7B5D" w:rsidRDefault="003559A1" w:rsidP="003559A1">
      <w:pPr>
        <w:rPr>
          <w:rStyle w:val="StyleStyleBold12pt"/>
        </w:rPr>
      </w:pPr>
      <w:r>
        <w:rPr>
          <w:rStyle w:val="StyleStyleBold12pt"/>
        </w:rPr>
        <w:t>Bolton, Council on Hemispheric Affairs, 3/12/13</w:t>
      </w:r>
    </w:p>
    <w:p w:rsidR="003559A1" w:rsidRDefault="003559A1" w:rsidP="003559A1">
      <w:r>
        <w:t xml:space="preserve">(Gene, Published March 12 2013, Council on Hemispheric Affairs, “Off and Running — Peña Nieto’s Domestic Agenda”, </w:t>
      </w:r>
      <w:hyperlink r:id="rId57" w:history="1">
        <w:r w:rsidRPr="002C7829">
          <w:rPr>
            <w:rStyle w:val="Hyperlink"/>
          </w:rPr>
          <w:t>http://www.coha.org/21851/</w:t>
        </w:r>
      </w:hyperlink>
      <w:r>
        <w:t>, June 27 2013, JB)</w:t>
      </w:r>
    </w:p>
    <w:p w:rsidR="003559A1" w:rsidRDefault="003559A1" w:rsidP="003559A1">
      <w:r w:rsidRPr="003F1376">
        <w:rPr>
          <w:rStyle w:val="StyleBoldUnderline"/>
        </w:rPr>
        <w:t>Tax and energy reforms are the most contentious issues in Mexican politics, and</w:t>
      </w:r>
      <w:r>
        <w:t xml:space="preserve"> therefore, </w:t>
      </w:r>
      <w:r w:rsidRPr="003F1376">
        <w:rPr>
          <w:rStyle w:val="StyleBoldUnderline"/>
        </w:rPr>
        <w:t>will not receive</w:t>
      </w:r>
      <w:r>
        <w:t xml:space="preserve"> the same </w:t>
      </w:r>
      <w:r w:rsidRPr="003F1376">
        <w:rPr>
          <w:rStyle w:val="StyleBoldUnderline"/>
        </w:rPr>
        <w:t>tri-partisan support</w:t>
      </w:r>
      <w:r>
        <w:t xml:space="preserve">, as did the education reform. It’s interesting that Carlos Romero Deschamps, a PRI senator and head of the oil workers’ union, best resembles a Gordillo-like figure. He recently bought his son a Ferrari and his daughter has been spotted vacationing on a yacht. [21] However, Peña </w:t>
      </w:r>
      <w:r w:rsidRPr="003F1376">
        <w:rPr>
          <w:rStyle w:val="StyleBoldUnderline"/>
        </w:rPr>
        <w:t xml:space="preserve">Nieto has repeatedly stated that Pemex will not be fully privatized.  As a result, Deschamps is not likely to oppose </w:t>
      </w:r>
      <w:r w:rsidRPr="003F1376">
        <w:t>Peña</w:t>
      </w:r>
      <w:r w:rsidRPr="003F1376">
        <w:rPr>
          <w:rStyle w:val="StyleBoldUnderline"/>
        </w:rPr>
        <w:t xml:space="preserve"> Nieto’s reforms,</w:t>
      </w:r>
      <w:r>
        <w:t xml:space="preserve"> and it will be very surprising if the president pursues the PRI senator on corruption charges.  Ultimately, </w:t>
      </w:r>
      <w:r w:rsidRPr="00907BE2">
        <w:rPr>
          <w:rStyle w:val="StyleBoldUnderline"/>
        </w:rPr>
        <w:t>advancing his agenda will depend on how well</w:t>
      </w:r>
      <w:r>
        <w:t xml:space="preserve"> Peña </w:t>
      </w:r>
      <w:r w:rsidRPr="00907BE2">
        <w:rPr>
          <w:rStyle w:val="StyleBoldUnderline"/>
        </w:rPr>
        <w:t>Nieto can reach across the aisle</w:t>
      </w:r>
      <w:r>
        <w:t xml:space="preserve"> with members from the PRD and PAN, because without their support, the Pacto por México is all but doomed.</w:t>
      </w:r>
    </w:p>
    <w:p w:rsidR="003559A1" w:rsidRDefault="003559A1" w:rsidP="003559A1">
      <w:r>
        <w:t xml:space="preserve">Looking Forward: Vigilance and Patience </w:t>
      </w:r>
    </w:p>
    <w:p w:rsidR="003559A1" w:rsidRDefault="003559A1" w:rsidP="003559A1">
      <w:r>
        <w:t xml:space="preserve">President Peña </w:t>
      </w:r>
      <w:r w:rsidRPr="00907BE2">
        <w:rPr>
          <w:rStyle w:val="StyleBoldUnderline"/>
        </w:rPr>
        <w:t>Nieto’s early pursuit of</w:t>
      </w:r>
      <w:r>
        <w:t xml:space="preserve"> education </w:t>
      </w:r>
      <w:r w:rsidRPr="00907BE2">
        <w:rPr>
          <w:rStyle w:val="StyleBoldUnderline"/>
        </w:rPr>
        <w:t xml:space="preserve">reform used sound logic, because it was an issue in which the three major Mexican political parties could find common ground. Tax and energy reforms will be more difficult, but if an agreement </w:t>
      </w:r>
      <w:r w:rsidRPr="00907BE2">
        <w:t>between all three parties</w:t>
      </w:r>
      <w:r w:rsidRPr="00907BE2">
        <w:rPr>
          <w:rStyle w:val="StyleBoldUnderline"/>
        </w:rPr>
        <w:t xml:space="preserve"> is made, it will be the result of savvy political skills</w:t>
      </w:r>
      <w:r>
        <w:t>, since forcefully removing union bosses is no longer an option.  In order to quell fears that Gordillo’s arrest was politically motivated, the Peña Nieto administration should demonstrate a political will to prosecute charges of corruption regardless of political affiliation. Although it is unlikely that Peña Nieto will take down a senator of his own PRI party, investigating Carlos Romero Deschamps would be an effective start at demonstrating a high level of commitment to democratic principles. [22] If Peña Nieto is truly committed to ridding Mexico of corruption, it will require him to act independently of political allegiances. This process not only calls for patience, but it also requires vigilance; the Mexican population can only hope that Peña Nieto has plenty of both.</w:t>
      </w:r>
    </w:p>
    <w:p w:rsidR="003559A1" w:rsidRDefault="003559A1" w:rsidP="003559A1"/>
    <w:p w:rsidR="003559A1" w:rsidRPr="003559A1" w:rsidRDefault="003559A1" w:rsidP="003559A1"/>
    <w:p w:rsidR="00317CEB" w:rsidRDefault="00705E56" w:rsidP="008013E5">
      <w:pPr>
        <w:pStyle w:val="Heading1"/>
        <w:pBdr>
          <w:top w:val="single" w:sz="24" w:space="0" w:color="auto"/>
        </w:pBdr>
      </w:pPr>
      <w:r>
        <w:lastRenderedPageBreak/>
        <w:t>2nc Constitutional Reform Link</w:t>
      </w:r>
    </w:p>
    <w:p w:rsidR="00317CEB" w:rsidRDefault="00317CEB" w:rsidP="00317CEB"/>
    <w:p w:rsidR="00317CEB" w:rsidRPr="00317CEB" w:rsidRDefault="00317CEB" w:rsidP="00705E56">
      <w:pPr>
        <w:pStyle w:val="Heading4"/>
      </w:pPr>
      <w:r>
        <w:t>No constitutional change now</w:t>
      </w:r>
    </w:p>
    <w:p w:rsidR="00317CEB" w:rsidRPr="007E03A6" w:rsidRDefault="00317CEB" w:rsidP="00317CEB">
      <w:pPr>
        <w:rPr>
          <w:rStyle w:val="StyleStyleBold12pt"/>
        </w:rPr>
      </w:pPr>
      <w:r>
        <w:rPr>
          <w:rStyle w:val="StyleStyleBold12pt"/>
        </w:rPr>
        <w:t>Coan, Siemens Correspondent, 12</w:t>
      </w:r>
    </w:p>
    <w:p w:rsidR="00317CEB" w:rsidRDefault="00317CEB" w:rsidP="00317CEB">
      <w:r>
        <w:t xml:space="preserve">(James Coan, August 16, 2012, The Energy Collective sponsored by Siemens, “Can Mexico's New President Achieve Energy Reform?,” </w:t>
      </w:r>
      <w:hyperlink r:id="rId58" w:history="1">
        <w:r w:rsidRPr="002C2835">
          <w:rPr>
            <w:rStyle w:val="Hyperlink"/>
          </w:rPr>
          <w:t>http://theenergycollective.com/jamescoan/103691/will-new-energy-reform-be-possible-coming-back-pri-s-bosses</w:t>
        </w:r>
      </w:hyperlink>
      <w:r>
        <w:t>, June 28, 2013, EK)</w:t>
      </w:r>
    </w:p>
    <w:p w:rsidR="00317CEB" w:rsidRDefault="00317CEB" w:rsidP="00317CEB">
      <w:r w:rsidRPr="007E03A6">
        <w:rPr>
          <w:rStyle w:val="StyleBoldUnderline"/>
        </w:rPr>
        <w:t>Peña Nieto’s election defeated contenders seeking an energy goal of “self-sufficiency” which in Mexico’s case implies continued declines in crude oil exports and obstruction of PEMEX’s contracts with private firms. Ironically then, the shift back to the PRI virtually ensures the same policy approach followed by previous PAN administrations</w:t>
      </w:r>
      <w:r>
        <w:t>. But can EPN be successful to implement this policy change that his predecessors failed to accomplish?</w:t>
      </w:r>
    </w:p>
    <w:p w:rsidR="00317CEB" w:rsidRDefault="00317CEB" w:rsidP="00317CEB">
      <w:r w:rsidRPr="007E03A6">
        <w:rPr>
          <w:rStyle w:val="StyleBoldUnderline"/>
        </w:rPr>
        <w:t xml:space="preserve">It is clear that at least for the next three years, when legislative elections will take place to renew Mexico’s lower house, </w:t>
      </w:r>
      <w:r w:rsidRPr="00317CEB">
        <w:rPr>
          <w:rStyle w:val="StyleBoldUnderline"/>
        </w:rPr>
        <w:t>no major constitutional amendment modifying the status of the oil industry will take place</w:t>
      </w:r>
      <w:r w:rsidRPr="007E03A6">
        <w:rPr>
          <w:rStyle w:val="StyleBoldUnderline"/>
        </w:rPr>
        <w:t>.</w:t>
      </w:r>
      <w:r>
        <w:t xml:space="preserve"> This has been the major feature of past energy reforms attempted or implemented by PAN administrations. In a similar way, EPN’s administration will take place with a fragmented Congress in which to build up a qualified majority (two thirds of the votes) will be next to impossible. Worse still, this time the PRI lost a majority even in the Senate. </w:t>
      </w:r>
      <w:r w:rsidRPr="007E03A6">
        <w:rPr>
          <w:rStyle w:val="StyleBoldUnderline"/>
        </w:rPr>
        <w:t>Thus, the so-called “energy reform”</w:t>
      </w:r>
      <w:r>
        <w:t xml:space="preserve"> announced by EPN in his campaign</w:t>
      </w:r>
      <w:r w:rsidRPr="007E03A6">
        <w:rPr>
          <w:rStyle w:val="StyleBoldUnderline"/>
        </w:rPr>
        <w:t>, will follow the same pattern of policy change witnessed by the country since the Carlos Salinas years (1988-1994);</w:t>
      </w:r>
      <w:r>
        <w:t xml:space="preserve"> any transformation of Mexico’s oil and energy industry will be managed only by redrafting secondary and regulatory legislation, while keeping unaltered constitutional mandates prohibiting private participation in upstream activities.</w:t>
      </w:r>
    </w:p>
    <w:p w:rsidR="00317CEB" w:rsidRDefault="00317CEB" w:rsidP="00317CEB"/>
    <w:p w:rsidR="00317CEB" w:rsidRPr="00317CEB" w:rsidRDefault="00317CEB" w:rsidP="00705E56">
      <w:pPr>
        <w:pStyle w:val="Heading4"/>
      </w:pPr>
      <w:r>
        <w:t>The aff triggers constitutional reform which sparks massive backlash</w:t>
      </w:r>
    </w:p>
    <w:p w:rsidR="00317CEB" w:rsidRPr="00317CEB" w:rsidRDefault="00317CEB" w:rsidP="00317CEB">
      <w:r w:rsidRPr="00317CEB">
        <w:rPr>
          <w:b/>
        </w:rPr>
        <w:t xml:space="preserve">Graham, staff writer at Reuters, </w:t>
      </w:r>
      <w:r>
        <w:rPr>
          <w:b/>
        </w:rPr>
        <w:t>6/25</w:t>
      </w:r>
      <w:r w:rsidR="008A066B">
        <w:rPr>
          <w:b/>
        </w:rPr>
        <w:t>/</w:t>
      </w:r>
      <w:r w:rsidRPr="00317CEB">
        <w:rPr>
          <w:b/>
        </w:rPr>
        <w:t>13</w:t>
      </w:r>
      <w:r w:rsidRPr="00317CEB">
        <w:t xml:space="preserve"> [Dave, June 25, “Mexico's main leftist party proposes path to oil reform”, Reuters, </w:t>
      </w:r>
      <w:hyperlink r:id="rId59" w:history="1">
        <w:r w:rsidRPr="00317CEB">
          <w:rPr>
            <w:rStyle w:val="Hyperlink"/>
          </w:rPr>
          <w:t>http://www.reuters.com/article/2013/06/26/mexico-pemex-idUSL2N0F124F20130626</w:t>
        </w:r>
      </w:hyperlink>
      <w:r w:rsidRPr="00317CEB">
        <w:t>, accessed: 6/26/13, ML]</w:t>
      </w:r>
    </w:p>
    <w:p w:rsidR="00317CEB" w:rsidRDefault="00317CEB" w:rsidP="00317CEB">
      <w:r>
        <w:t xml:space="preserve">President Enrique Pena </w:t>
      </w:r>
      <w:r w:rsidRPr="004A041C">
        <w:rPr>
          <w:rStyle w:val="StyleBoldUnderline"/>
        </w:rPr>
        <w:t>Nieto's pledge to allow more private capital into Pemex</w:t>
      </w:r>
      <w:r>
        <w:t xml:space="preserve">, a symbol of Mexican self-sufficiency, </w:t>
      </w:r>
      <w:r w:rsidRPr="004A041C">
        <w:rPr>
          <w:rStyle w:val="StyleBoldUnderline"/>
        </w:rPr>
        <w:t>is one of the most contentious issues on his legislative agenda</w:t>
      </w:r>
      <w:r>
        <w:t>, even though he has yet to reveal many details of his plan.</w:t>
      </w:r>
    </w:p>
    <w:p w:rsidR="00317CEB" w:rsidRDefault="00317CEB" w:rsidP="00317CEB">
      <w:r w:rsidRPr="004A041C">
        <w:rPr>
          <w:rStyle w:val="StyleBoldUnderline"/>
        </w:rPr>
        <w:t>Pena Nieto hopes to pass a reform with the other main groups in Congress, including the</w:t>
      </w:r>
      <w:r>
        <w:t xml:space="preserve"> leftist Party of the Democratic Revolution (</w:t>
      </w:r>
      <w:r w:rsidRPr="004A041C">
        <w:rPr>
          <w:rStyle w:val="StyleBoldUnderline"/>
        </w:rPr>
        <w:t>PRD</w:t>
      </w:r>
      <w:r>
        <w:t xml:space="preserve">), </w:t>
      </w:r>
      <w:r w:rsidRPr="004A041C">
        <w:rPr>
          <w:rStyle w:val="StyleBoldUnderline"/>
        </w:rPr>
        <w:t>which is resisting the president's aim to make changes to the constitution</w:t>
      </w:r>
      <w:r>
        <w:t xml:space="preserve"> to open up the industry.</w:t>
      </w:r>
    </w:p>
    <w:p w:rsidR="00317CEB" w:rsidRDefault="00317CEB" w:rsidP="00317CEB">
      <w:r>
        <w:t xml:space="preserve">Presenting their reform model in Mexico City, </w:t>
      </w:r>
      <w:r w:rsidRPr="004A041C">
        <w:rPr>
          <w:rStyle w:val="StyleBoldUnderline"/>
        </w:rPr>
        <w:t>PRD leaders said they saw no need to alter the constitution</w:t>
      </w:r>
      <w:r>
        <w:t xml:space="preserve"> to revamp Pemex, whose income makes up about a third of the federal budget.</w:t>
      </w:r>
    </w:p>
    <w:p w:rsidR="00317CEB" w:rsidRDefault="00317CEB" w:rsidP="00317CEB">
      <w:r>
        <w:t>Still, PRD Chairman Jesus Zambrano said he was ready to listen to the government's ideas, urging Pena Nieto to spell out his plans for the oil company, whose output has slipped from 3.4 million barrels per day in 2004 to just over 2.5 million now.</w:t>
      </w:r>
    </w:p>
    <w:p w:rsidR="00317CEB" w:rsidRDefault="00317CEB" w:rsidP="00317CEB">
      <w:r>
        <w:t>"We have our proposal, now we want to know theirs ... There must be a public debate," Zambrano said.</w:t>
      </w:r>
    </w:p>
    <w:p w:rsidR="00317CEB" w:rsidRDefault="00317CEB" w:rsidP="00317CEB">
      <w:r>
        <w:t>The PRD argues that corruption, inefficiency, a heavy tax burden and the fact the company is under the control of the finance ministry are holding back the 75-year-old Pemex.</w:t>
      </w:r>
    </w:p>
    <w:p w:rsidR="00317CEB" w:rsidRPr="00E11B94" w:rsidRDefault="00317CEB" w:rsidP="00317CEB">
      <w:pPr>
        <w:rPr>
          <w:b/>
          <w:bCs/>
          <w:u w:val="single"/>
        </w:rPr>
      </w:pPr>
      <w:r>
        <w:lastRenderedPageBreak/>
        <w:t xml:space="preserve">To end this, </w:t>
      </w:r>
      <w:r w:rsidRPr="004A041C">
        <w:rPr>
          <w:rStyle w:val="StyleBoldUnderline"/>
        </w:rPr>
        <w:t>the PRD plan envisions cutting Pemex loose to run its own operations, and bringing down its tax burden.</w:t>
      </w:r>
    </w:p>
    <w:p w:rsidR="00317CEB" w:rsidRDefault="00317CEB" w:rsidP="00317CEB">
      <w:r>
        <w:t>Senior PRI lawmakers are keen to keep the PRD on board for a reform of the oil monopoly to try and reduce the impact of protests likely to accompany the launch of the government plan.</w:t>
      </w:r>
    </w:p>
    <w:p w:rsidR="00317CEB" w:rsidRDefault="00317CEB" w:rsidP="00317CEB">
      <w:r>
        <w:t>Core elements of the PRD plan, such as giving Pemex more independence and reducing the company's tax burden, are likely to form part of the government's own vision.</w:t>
      </w:r>
    </w:p>
    <w:p w:rsidR="00317CEB" w:rsidRPr="00E11B94" w:rsidRDefault="00317CEB" w:rsidP="00317CEB">
      <w:pPr>
        <w:rPr>
          <w:b/>
          <w:bCs/>
          <w:u w:val="single"/>
        </w:rPr>
      </w:pPr>
      <w:r w:rsidRPr="004A041C">
        <w:rPr>
          <w:rStyle w:val="StyleBoldUnderline"/>
        </w:rPr>
        <w:t>The government aims to shift some of that burden onto the public with a tax system overhaul in tandem with Pemex reform.</w:t>
      </w:r>
    </w:p>
    <w:p w:rsidR="00317CEB" w:rsidRDefault="00317CEB" w:rsidP="00317CEB">
      <w:r w:rsidRPr="008D61C5">
        <w:t>Some PRD officials say the party may also be willing to contemplate small tweaks to the</w:t>
      </w:r>
      <w:r>
        <w:t xml:space="preserve"> constitution provided Mexico retains control and ownership of its oil reserves.</w:t>
      </w:r>
    </w:p>
    <w:p w:rsidR="00317CEB" w:rsidRDefault="00317CEB" w:rsidP="00317CEB">
      <w:r w:rsidRPr="008D61C5">
        <w:rPr>
          <w:rStyle w:val="StyleBoldUnderline"/>
        </w:rPr>
        <w:t>Advocates of constitutional change say that without it</w:t>
      </w:r>
      <w:r>
        <w:t xml:space="preserve">, </w:t>
      </w:r>
      <w:r w:rsidRPr="008D61C5">
        <w:rPr>
          <w:rStyle w:val="StyleBoldUnderline"/>
        </w:rPr>
        <w:t xml:space="preserve">Mexico will fail to attract </w:t>
      </w:r>
      <w:r>
        <w:t xml:space="preserve">the kind of </w:t>
      </w:r>
      <w:r w:rsidRPr="008D61C5">
        <w:rPr>
          <w:rStyle w:val="StyleBoldUnderline"/>
        </w:rPr>
        <w:t>investment</w:t>
      </w:r>
      <w:r>
        <w:t xml:space="preserve"> the industry needs, and risks falling further behind countries like the United States that have ramped up output in recent years.</w:t>
      </w:r>
    </w:p>
    <w:p w:rsidR="00317CEB" w:rsidRDefault="00317CEB" w:rsidP="00317CEB">
      <w:r>
        <w:t>PROFIT SHARING</w:t>
      </w:r>
    </w:p>
    <w:p w:rsidR="00317CEB" w:rsidRDefault="00317CEB" w:rsidP="00317CEB">
      <w:r>
        <w:t>Pena Nieto's ruling Institutional Revolutionary Party (PRI) fell short of a majority in Congress when he won office last year and the president sought to strengthen his hand by forging a loose alliance with Zambrano and conservative leader Gustavo Madero to work together on economic reforms.</w:t>
      </w:r>
    </w:p>
    <w:p w:rsidR="00317CEB" w:rsidRPr="00E11B94" w:rsidRDefault="00317CEB" w:rsidP="00317CEB">
      <w:pPr>
        <w:rPr>
          <w:b/>
          <w:bCs/>
          <w:u w:val="single"/>
        </w:rPr>
      </w:pPr>
      <w:r w:rsidRPr="00E50439">
        <w:rPr>
          <w:rStyle w:val="StyleBoldUnderline"/>
        </w:rPr>
        <w:t>Oil majors are hoping Pena Nieto will deliver a far-reaching shake-up to Pemex that will open the door to them participating in lucrative exploration and production work in Mexico.</w:t>
      </w:r>
    </w:p>
    <w:p w:rsidR="00317CEB" w:rsidRPr="00E11B94" w:rsidRDefault="00317CEB" w:rsidP="00317CEB">
      <w:pPr>
        <w:rPr>
          <w:b/>
          <w:bCs/>
          <w:u w:val="single"/>
        </w:rPr>
      </w:pPr>
      <w:r w:rsidRPr="00E50439">
        <w:rPr>
          <w:rStyle w:val="StyleBoldUnderline"/>
        </w:rPr>
        <w:t>They</w:t>
      </w:r>
      <w:r>
        <w:t xml:space="preserve"> have </w:t>
      </w:r>
      <w:r w:rsidRPr="00E50439">
        <w:rPr>
          <w:rStyle w:val="StyleBoldUnderline"/>
        </w:rPr>
        <w:t>held out hope his plan could allow them to book crude reserves that can be used as collateral</w:t>
      </w:r>
      <w:r>
        <w:t xml:space="preserve"> - </w:t>
      </w:r>
      <w:r w:rsidRPr="00E50439">
        <w:rPr>
          <w:rStyle w:val="StyleBoldUnderline"/>
        </w:rPr>
        <w:t>but</w:t>
      </w:r>
      <w:r>
        <w:t xml:space="preserve"> even </w:t>
      </w:r>
      <w:r w:rsidRPr="00E50439">
        <w:rPr>
          <w:rStyle w:val="StyleBoldUnderline"/>
        </w:rPr>
        <w:t>the strongest PRI proponents</w:t>
      </w:r>
      <w:r>
        <w:t xml:space="preserve"> of a business-friendly reform </w:t>
      </w:r>
      <w:r w:rsidRPr="00E50439">
        <w:rPr>
          <w:rStyle w:val="StyleBoldUnderline"/>
        </w:rPr>
        <w:t>say</w:t>
      </w:r>
      <w:r>
        <w:t xml:space="preserve"> such </w:t>
      </w:r>
      <w:r w:rsidRPr="00E50439">
        <w:rPr>
          <w:rStyle w:val="StyleBoldUnderline"/>
        </w:rPr>
        <w:t>a measure is almost certain to be blocked by Congress.</w:t>
      </w:r>
    </w:p>
    <w:p w:rsidR="00317CEB" w:rsidRDefault="00317CEB" w:rsidP="00317CEB">
      <w:r>
        <w:t>Instead, government officials and senior politicians say the reform is likely to set out a framework that could allow oil majors to enter profit-sharing agreements with Pemex in exchange for the companies shouldering production and exploration risks.</w:t>
      </w:r>
    </w:p>
    <w:p w:rsidR="00317CEB" w:rsidRDefault="00317CEB" w:rsidP="00317CEB">
      <w:r>
        <w:t>Ever since the PRI created Pemex when it nationalized the oil industry in 1938, Mexico has been highly protective of its oil wealth, keeping foreign investors out of the most strategically important parts of the business.</w:t>
      </w:r>
    </w:p>
    <w:p w:rsidR="00317CEB" w:rsidRDefault="00317CEB" w:rsidP="00317CEB">
      <w:r>
        <w:t>From the moment he took office in December, Pena Nieto has had to deny accusations he plans to privatize the company, repeatedly forcing him on the defensive over a reform his government plans to present by September at the latest.</w:t>
      </w:r>
    </w:p>
    <w:p w:rsidR="00317CEB" w:rsidRDefault="00317CEB" w:rsidP="00317CEB">
      <w:r w:rsidRPr="00E11B94">
        <w:rPr>
          <w:rStyle w:val="StyleBoldUnderline"/>
        </w:rPr>
        <w:t>Leading leftist politicians</w:t>
      </w:r>
      <w:r>
        <w:t xml:space="preserve">, such as Andres Manuel Lopez Obrador, the runner-up in the last two Mexican presidential elections, </w:t>
      </w:r>
      <w:r w:rsidRPr="00E11B94">
        <w:rPr>
          <w:rStyle w:val="StyleBoldUnderline"/>
        </w:rPr>
        <w:t>have pledged to oppose the reform vigorously</w:t>
      </w:r>
      <w:r>
        <w:t>.</w:t>
      </w:r>
    </w:p>
    <w:p w:rsidR="00317CEB" w:rsidRDefault="00317CEB" w:rsidP="00317CEB">
      <w:r>
        <w:t xml:space="preserve">Street </w:t>
      </w:r>
      <w:r w:rsidRPr="00E11B94">
        <w:rPr>
          <w:rStyle w:val="StyleBoldUnderline"/>
        </w:rPr>
        <w:t>protests are likely to be launched against the liberalization of Pemex</w:t>
      </w:r>
      <w:r>
        <w:t xml:space="preserve"> in the coming weeks.</w:t>
      </w:r>
    </w:p>
    <w:p w:rsidR="00317CEB" w:rsidRPr="00317CEB" w:rsidRDefault="00317CEB" w:rsidP="00317CEB"/>
    <w:p w:rsidR="00DF5A53" w:rsidRDefault="00DF5A53" w:rsidP="008013E5">
      <w:pPr>
        <w:pStyle w:val="Heading1"/>
        <w:pBdr>
          <w:top w:val="single" w:sz="24" w:space="0" w:color="auto"/>
        </w:pBdr>
      </w:pPr>
      <w:r>
        <w:lastRenderedPageBreak/>
        <w:t xml:space="preserve"> Exts </w:t>
      </w:r>
      <w:r w:rsidR="00705E56">
        <w:t>– No Change Now</w:t>
      </w:r>
    </w:p>
    <w:p w:rsidR="00DF5A53" w:rsidRDefault="00DF5A53" w:rsidP="00DF5A53"/>
    <w:p w:rsidR="00DF5A53" w:rsidRPr="008A066B" w:rsidRDefault="00DF5A53" w:rsidP="00705E56">
      <w:pPr>
        <w:pStyle w:val="Heading4"/>
      </w:pPr>
      <w:r w:rsidRPr="008A066B">
        <w:t>Nieto will push for gradual changes—doesn’t require constitutional changes</w:t>
      </w:r>
    </w:p>
    <w:p w:rsidR="00DF5A53" w:rsidRPr="008A066B" w:rsidRDefault="00DF5A53" w:rsidP="00DF5A53">
      <w:r w:rsidRPr="008A066B">
        <w:rPr>
          <w:rStyle w:val="StyleStyleBold12pt"/>
        </w:rPr>
        <w:t>The Financialist 4/12/13</w:t>
      </w:r>
      <w:r w:rsidRPr="008A066B">
        <w:t xml:space="preserve"> (Mark Pabst, 4/12/13, The Financialist, “Saving Mexico’s Golden Goose,”</w:t>
      </w:r>
      <w:hyperlink r:id="rId60" w:history="1">
        <w:r w:rsidRPr="008A066B">
          <w:rPr>
            <w:rStyle w:val="Hyperlink"/>
          </w:rPr>
          <w:t>http://www.thefinancialist.com/saving-mexicos-golden-goose-pemex-mexico-oil/</w:t>
        </w:r>
      </w:hyperlink>
      <w:r w:rsidRPr="008A066B">
        <w:t>, Accessed 7/1/13, JC)</w:t>
      </w:r>
    </w:p>
    <w:p w:rsidR="00DF5A53" w:rsidRPr="008A066B" w:rsidRDefault="00DF5A53" w:rsidP="00DF5A53">
      <w:r w:rsidRPr="008A066B">
        <w:t>“</w:t>
      </w:r>
      <w:r w:rsidRPr="008A066B">
        <w:rPr>
          <w:rStyle w:val="StyleBoldUnderline"/>
        </w:rPr>
        <w:t>This administration is</w:t>
      </w:r>
      <w:r w:rsidRPr="008A066B">
        <w:t xml:space="preserve"> now</w:t>
      </w:r>
      <w:r w:rsidRPr="008A066B">
        <w:rPr>
          <w:rStyle w:val="StyleBoldUnderline"/>
        </w:rPr>
        <w:t xml:space="preserve"> faced with the opportunity to either fully reform the sector by amending the constitution or</w:t>
      </w:r>
      <w:r w:rsidRPr="008A066B">
        <w:t xml:space="preserve">, like previous administrations, </w:t>
      </w:r>
      <w:r w:rsidRPr="008A066B">
        <w:rPr>
          <w:rStyle w:val="StyleBoldUnderline"/>
        </w:rPr>
        <w:t>make incremental changes</w:t>
      </w:r>
      <w:r w:rsidRPr="008A066B">
        <w:t>,” Negroponte told The Financialist.</w:t>
      </w:r>
    </w:p>
    <w:p w:rsidR="00DF5A53" w:rsidRPr="008A066B" w:rsidRDefault="00DF5A53" w:rsidP="00DF5A53">
      <w:r w:rsidRPr="008A066B">
        <w:t xml:space="preserve">So far, </w:t>
      </w:r>
      <w:r w:rsidRPr="008A066B">
        <w:rPr>
          <w:rStyle w:val="StyleBoldUnderline"/>
        </w:rPr>
        <w:t>the government has indicated that changes will be gradual. Calls to outright privatize Pemex still upset some elements within the PRI, where a significant portion of the rank and file has ties to the oil workers’ union.</w:t>
      </w:r>
      <w:r w:rsidRPr="008A066B">
        <w:t xml:space="preserve"> Emilio Lozoya Austin, who took over as Pemex CEO in December, has said the company “will remain a public entity and oil resources will remain the property of the nation.” Peña Nieto echoed that sentiment in a blog post on the Presidential website last month.</w:t>
      </w:r>
    </w:p>
    <w:p w:rsidR="00DF5A53" w:rsidRPr="008A066B" w:rsidRDefault="00DF5A53" w:rsidP="00DF5A53">
      <w:pPr>
        <w:rPr>
          <w:rStyle w:val="StyleBoldUnderline"/>
        </w:rPr>
      </w:pPr>
      <w:r w:rsidRPr="008A066B">
        <w:t xml:space="preserve">“I assure the nation: </w:t>
      </w:r>
      <w:r w:rsidRPr="008A066B">
        <w:rPr>
          <w:rStyle w:val="StyleBoldUnderline"/>
        </w:rPr>
        <w:t>Pemex will not be sold or privatized; Pemex must be transformed and modernized</w:t>
      </w:r>
      <w:r w:rsidRPr="008A066B">
        <w:t xml:space="preserve">,” he said, adding later that </w:t>
      </w:r>
      <w:r w:rsidRPr="008A066B">
        <w:rPr>
          <w:rStyle w:val="StyleBoldUnderline"/>
        </w:rPr>
        <w:t>Pemex must become a “public company” that will remain “state property, yet be able to compete as a world-class company.”</w:t>
      </w:r>
    </w:p>
    <w:p w:rsidR="00DF5A53" w:rsidRPr="008A066B" w:rsidRDefault="00DF5A53" w:rsidP="00DF5A53">
      <w:r w:rsidRPr="008A066B">
        <w:rPr>
          <w:rStyle w:val="StyleBoldUnderline"/>
        </w:rPr>
        <w:t xml:space="preserve">Reform efforts seem likely to start building on changes to the nation’s oil law made in 2008. That legislation was designed to slow Pemex’s production slide by giving the company more flexibility to </w:t>
      </w:r>
      <w:r w:rsidRPr="008A066B">
        <w:t>write contracts that would allow</w:t>
      </w:r>
      <w:r w:rsidRPr="008A066B">
        <w:rPr>
          <w:rStyle w:val="StyleBoldUnderline"/>
        </w:rPr>
        <w:t xml:space="preserve"> partner</w:t>
      </w:r>
      <w:r w:rsidRPr="008A066B">
        <w:t xml:space="preserve">ships </w:t>
      </w:r>
      <w:r w:rsidRPr="008A066B">
        <w:rPr>
          <w:rStyle w:val="StyleBoldUnderline"/>
        </w:rPr>
        <w:t>with international oil companies</w:t>
      </w:r>
      <w:r w:rsidRPr="008A066B">
        <w:t xml:space="preserve"> such as Chevron or Exxon Mobil to develop Mexico’s crude reserves.</w:t>
      </w:r>
    </w:p>
    <w:p w:rsidR="00DF5A53" w:rsidRPr="008A066B" w:rsidRDefault="00DF5A53" w:rsidP="00DF5A53"/>
    <w:p w:rsidR="00DF5A53" w:rsidRPr="00EA293F" w:rsidRDefault="00DF5A53" w:rsidP="00705E56">
      <w:pPr>
        <w:pStyle w:val="Heading4"/>
      </w:pPr>
      <w:r>
        <w:t>Partial reform is most likely – the public prevents constitutional reform</w:t>
      </w:r>
    </w:p>
    <w:p w:rsidR="00DF5A53" w:rsidRDefault="00DF5A53" w:rsidP="00DF5A53">
      <w:r w:rsidRPr="00B36867">
        <w:rPr>
          <w:rStyle w:val="StyleStyleBold12pt"/>
        </w:rPr>
        <w:t>Boman, Senior Editor at Rigzone.com, 13</w:t>
      </w:r>
      <w:r>
        <w:t xml:space="preserve"> [Karen May 27, 2013, “Will The Promise of Mexican Energy Reform Be Realized?”, </w:t>
      </w:r>
      <w:hyperlink r:id="rId61" w:history="1">
        <w:r w:rsidRPr="00AE2CD8">
          <w:rPr>
            <w:rStyle w:val="Hyperlink"/>
          </w:rPr>
          <w:t>http://www.rigzone.com/news/oil_gas/a/126669/Will_The_Promise_of_Mexican_Energy_Reform_Be_Realized/?all=HG2</w:t>
        </w:r>
      </w:hyperlink>
      <w:r>
        <w:t xml:space="preserve">, </w:t>
      </w:r>
      <w:r w:rsidRPr="00661800">
        <w:rPr>
          <w:rStyle w:val="StyleBoldUnderline"/>
        </w:rPr>
        <w:t>accessed: 6/26/13, ML</w:t>
      </w:r>
      <w:r>
        <w:t>]</w:t>
      </w:r>
    </w:p>
    <w:p w:rsidR="00DF5A53" w:rsidRDefault="00DF5A53" w:rsidP="00DF5A53">
      <w:r w:rsidRPr="00587BFC">
        <w:rPr>
          <w:rStyle w:val="StyleBoldUnderline"/>
        </w:rPr>
        <w:t>The private sector really wants deepwater reform that would allow private companies to work alongside PEMEX, but this would require a change in Mexico's Constitution.</w:t>
      </w:r>
      <w:r>
        <w:t xml:space="preserve"> With between 30 to 50 billion barrels of reserves left, deepwater is the real prize, Wood noted.</w:t>
      </w:r>
    </w:p>
    <w:p w:rsidR="00DF5A53" w:rsidRDefault="00DF5A53" w:rsidP="00DF5A53">
      <w:r>
        <w:t>But to get there, "You need a regulator that works, contracts that are rock solid, legal certainty and an open oil and gas sector," Wood said.</w:t>
      </w:r>
    </w:p>
    <w:p w:rsidR="00DF5A53" w:rsidRDefault="00DF5A53" w:rsidP="00DF5A53">
      <w:r>
        <w:t xml:space="preserve">"However, </w:t>
      </w:r>
      <w:r w:rsidRPr="00587BFC">
        <w:rPr>
          <w:rStyle w:val="StyleBoldUnderline"/>
        </w:rPr>
        <w:t>a partial reform will be the most likely scenario to occur</w:t>
      </w:r>
      <w:r>
        <w:t xml:space="preserve">," Wood believes, noting that </w:t>
      </w:r>
      <w:r w:rsidRPr="00587BFC">
        <w:rPr>
          <w:rStyle w:val="StyleBoldUnderline"/>
        </w:rPr>
        <w:t>Mexicans are not ready to discuss completely opening up Mexico's oil and gas sector</w:t>
      </w:r>
      <w:r>
        <w:t xml:space="preserve"> to private investment.</w:t>
      </w:r>
    </w:p>
    <w:p w:rsidR="00DF5A53" w:rsidRDefault="00DF5A53" w:rsidP="00DF5A53">
      <w:r w:rsidRPr="00587BFC">
        <w:rPr>
          <w:rStyle w:val="StyleBoldUnderline"/>
        </w:rPr>
        <w:t>To reform Mexico's Constitution</w:t>
      </w:r>
      <w:r>
        <w:t xml:space="preserve"> to allow for private investment and joint ventures with PEMEX, </w:t>
      </w:r>
      <w:r w:rsidRPr="00587BFC">
        <w:rPr>
          <w:rStyle w:val="StyleBoldUnderline"/>
        </w:rPr>
        <w:t>two-thirds majority votes are needed</w:t>
      </w:r>
      <w:r>
        <w:t xml:space="preserve"> in both of Mexico's congressional houses. The PRI holds slightly less than 50 percent interest in both houses, and needs the cooperation of the other two parties to achieve energy reform. </w:t>
      </w:r>
      <w:r w:rsidRPr="00587BFC">
        <w:rPr>
          <w:rStyle w:val="StyleBoldUnderline"/>
        </w:rPr>
        <w:t>PAN</w:t>
      </w:r>
      <w:r>
        <w:t xml:space="preserve"> </w:t>
      </w:r>
      <w:r w:rsidRPr="00587BFC">
        <w:rPr>
          <w:rStyle w:val="StyleBoldUnderline"/>
        </w:rPr>
        <w:t>will</w:t>
      </w:r>
      <w:r>
        <w:t xml:space="preserve"> likely </w:t>
      </w:r>
      <w:r w:rsidRPr="00587BFC">
        <w:rPr>
          <w:rStyle w:val="StyleBoldUnderline"/>
        </w:rPr>
        <w:t>seek to get whatever it can</w:t>
      </w:r>
      <w:r>
        <w:t xml:space="preserve"> out of agreeing to cooperate.</w:t>
      </w:r>
    </w:p>
    <w:p w:rsidR="00DF5A53" w:rsidRDefault="00DF5A53" w:rsidP="00DF5A53"/>
    <w:p w:rsidR="00DF5A53" w:rsidRPr="00EA293F" w:rsidRDefault="00DF5A53" w:rsidP="00705E56">
      <w:pPr>
        <w:pStyle w:val="Heading4"/>
      </w:pPr>
      <w:r w:rsidRPr="00EA293F">
        <w:lastRenderedPageBreak/>
        <w:t>Constitutional reform isn’t needed—Nieto can get foreign direct investment on energy</w:t>
      </w:r>
    </w:p>
    <w:p w:rsidR="00DF5A53" w:rsidRPr="005F6C9C" w:rsidRDefault="00DF5A53" w:rsidP="00DF5A53">
      <w:r w:rsidRPr="000626B4">
        <w:rPr>
          <w:rStyle w:val="StyleStyleBold12pt"/>
        </w:rPr>
        <w:t>America’s Quarterly 12</w:t>
      </w:r>
      <w:r w:rsidRPr="000626B4">
        <w:t xml:space="preserve"> ( </w:t>
      </w:r>
      <w:hyperlink r:id="rId62" w:history="1">
        <w:r w:rsidRPr="000626B4">
          <w:rPr>
            <w:rStyle w:val="Hyperlink"/>
          </w:rPr>
          <w:t xml:space="preserve">Rafael </w:t>
        </w:r>
        <w:r>
          <w:rPr>
            <w:rStyle w:val="Hyperlink"/>
          </w:rPr>
          <w:t xml:space="preserve">Fernandez de Castro and Michael Layton, </w:t>
        </w:r>
      </w:hyperlink>
      <w:r w:rsidRPr="000626B4">
        <w:t xml:space="preserve">11/30/12, America’s Quarterly, “An Opportunity for Mexico’s New President, Enrique Peña Nieto,” </w:t>
      </w:r>
      <w:hyperlink r:id="rId63" w:history="1">
        <w:r w:rsidRPr="000626B4">
          <w:rPr>
            <w:rStyle w:val="Hyperlink"/>
          </w:rPr>
          <w:t>http://www.americasquarterly.org/content/opportunity-mexico%E2%80%99s-new-president-enrique-pe%C3%B1a-nieto</w:t>
        </w:r>
      </w:hyperlink>
      <w:r w:rsidRPr="000626B4">
        <w:t>, Accessed 6/30/13, JC)</w:t>
      </w:r>
    </w:p>
    <w:p w:rsidR="00DF5A53" w:rsidRPr="005F6C9C" w:rsidRDefault="00DF5A53" w:rsidP="00DF5A53">
      <w:r w:rsidRPr="005F6C9C">
        <w:t xml:space="preserve">The second challenge is reviving a sluggish economy. Peña </w:t>
      </w:r>
      <w:r w:rsidRPr="000626B4">
        <w:rPr>
          <w:rStyle w:val="StyleBoldUnderline"/>
        </w:rPr>
        <w:t xml:space="preserve">Nieto is proposing an ambitious energy reform that will attract more foreign direct investment </w:t>
      </w:r>
      <w:r w:rsidRPr="005F6C9C">
        <w:t xml:space="preserve">(FDI), </w:t>
      </w:r>
      <w:r w:rsidRPr="000626B4">
        <w:rPr>
          <w:rStyle w:val="StyleBoldUnderline"/>
        </w:rPr>
        <w:t>but will not run afoul of Mexico’s constitutional prohibition against selling the nation’s natural resources to foreigners</w:t>
      </w:r>
      <w:r w:rsidRPr="005F6C9C">
        <w:t xml:space="preserve">. Peña </w:t>
      </w:r>
      <w:r w:rsidRPr="000626B4">
        <w:rPr>
          <w:rStyle w:val="StyleBoldUnderline"/>
        </w:rPr>
        <w:t>Nieto has set an ambitious goal of achieving a 6 percent annual growth rate by the conclusion of his term in 2018</w:t>
      </w:r>
      <w:r w:rsidRPr="005F6C9C">
        <w:t>, and he is rightfully convinced that such growth and the resulting job creation is the only way to reduce poverty in a sustainable manner.</w:t>
      </w:r>
    </w:p>
    <w:p w:rsidR="00DF5A53" w:rsidRDefault="00DF5A53" w:rsidP="00DF5A53"/>
    <w:p w:rsidR="00DF5A53" w:rsidRPr="00DF5A53" w:rsidRDefault="00DF5A53" w:rsidP="00DF5A53"/>
    <w:p w:rsidR="005B06DE" w:rsidRDefault="005B06DE" w:rsidP="008013E5">
      <w:pPr>
        <w:pStyle w:val="Heading1"/>
        <w:pBdr>
          <w:top w:val="single" w:sz="24" w:space="0" w:color="auto"/>
        </w:pBdr>
      </w:pPr>
      <w:r>
        <w:lastRenderedPageBreak/>
        <w:t xml:space="preserve"> Ext</w:t>
      </w:r>
      <w:r w:rsidR="00705E56">
        <w:t>s – Aff Requires Change</w:t>
      </w:r>
    </w:p>
    <w:p w:rsidR="005B06DE" w:rsidRDefault="005B06DE" w:rsidP="005B06DE"/>
    <w:p w:rsidR="005B06DE" w:rsidRPr="005B06DE" w:rsidRDefault="005B06DE" w:rsidP="00705E56">
      <w:pPr>
        <w:pStyle w:val="Heading4"/>
      </w:pPr>
      <w:r w:rsidRPr="005B06DE">
        <w:t xml:space="preserve">Constitution change required for joint ventures </w:t>
      </w:r>
    </w:p>
    <w:p w:rsidR="005B06DE" w:rsidRPr="007B3B85" w:rsidRDefault="005B06DE" w:rsidP="005B06DE">
      <w:r>
        <w:rPr>
          <w:rStyle w:val="StyleStyleBold12pt"/>
        </w:rPr>
        <w:t>Iliff &amp; Montes, The Wall Street Journal, Correspondents 3-19</w:t>
      </w:r>
      <w:r w:rsidRPr="007B3B85">
        <w:rPr>
          <w:sz w:val="26"/>
          <w:szCs w:val="26"/>
        </w:rPr>
        <w:t>-</w:t>
      </w:r>
      <w:r w:rsidRPr="003010E2">
        <w:rPr>
          <w:b/>
          <w:sz w:val="26"/>
          <w:szCs w:val="26"/>
        </w:rPr>
        <w:t>13</w:t>
      </w:r>
      <w:r w:rsidR="003010E2">
        <w:rPr>
          <w:sz w:val="26"/>
          <w:szCs w:val="26"/>
        </w:rPr>
        <w:t xml:space="preserve"> </w:t>
      </w:r>
      <w:r w:rsidRPr="007B3B85">
        <w:t>[Laurence Iliff, Juan Montes, 3-19-13</w:t>
      </w:r>
      <w:r>
        <w:t xml:space="preserve">, The Wall Street Journal, </w:t>
      </w:r>
      <w:r w:rsidRPr="007B3B85">
        <w:t xml:space="preserve">“Oil Industry Is Wary as Mexico Considers Opening Its Waters” </w:t>
      </w:r>
      <w:hyperlink r:id="rId64" w:history="1">
        <w:r w:rsidRPr="007B3B85">
          <w:rPr>
            <w:rStyle w:val="Hyperlink"/>
          </w:rPr>
          <w:t>http://online.wsj.com/article/SB10001424127887324323904578366502344906718.html</w:t>
        </w:r>
      </w:hyperlink>
      <w:r w:rsidRPr="007B3B85">
        <w:t>, accessed 7-01-13 AMS]</w:t>
      </w:r>
    </w:p>
    <w:p w:rsidR="005B06DE" w:rsidRDefault="005B06DE" w:rsidP="005B06DE">
      <w:r>
        <w:t xml:space="preserve">Discussions among policy makers are still in preliminary stages, with a proposal likely months away. One idea under discussion is to follow a model used elsewhere, in which </w:t>
      </w:r>
      <w:r w:rsidRPr="007B3B85">
        <w:rPr>
          <w:rStyle w:val="StyleBoldUnderline"/>
        </w:rPr>
        <w:t>the state arranges with private companies to extract the oil and pays them market prices minus hefty royalties that reflect the country's continued ownership of the asset</w:t>
      </w:r>
      <w:r>
        <w:t>, several people with knowledge of the talks said.</w:t>
      </w:r>
    </w:p>
    <w:p w:rsidR="005B06DE" w:rsidRPr="00341402" w:rsidRDefault="005B06DE" w:rsidP="005B06DE">
      <w:pPr>
        <w:rPr>
          <w:b/>
          <w:bCs/>
          <w:u w:val="single"/>
        </w:rPr>
      </w:pPr>
      <w:r>
        <w:t xml:space="preserve">But </w:t>
      </w:r>
      <w:r w:rsidRPr="007B3B85">
        <w:rPr>
          <w:rStyle w:val="StyleBoldUnderline"/>
        </w:rPr>
        <w:t>international oil companies need to book reserves to satisfy shareholders</w:t>
      </w:r>
      <w:r>
        <w:t xml:space="preserve"> that future revenue is on tap. And Mr. Padilla says </w:t>
      </w:r>
      <w:r w:rsidRPr="007B3B85">
        <w:rPr>
          <w:rStyle w:val="Emphasis"/>
        </w:rPr>
        <w:t>that might not be possible without a change to Mexico's constitution</w:t>
      </w:r>
      <w:r w:rsidRPr="007B3B85">
        <w:rPr>
          <w:rStyle w:val="StyleBoldUnderline"/>
        </w:rPr>
        <w:t>, which holds that the oil is the country's property.</w:t>
      </w:r>
    </w:p>
    <w:p w:rsidR="005B06DE" w:rsidRPr="005B06DE" w:rsidRDefault="005B06DE" w:rsidP="005B06DE"/>
    <w:p w:rsidR="007C5430" w:rsidRDefault="007C5430" w:rsidP="008013E5">
      <w:pPr>
        <w:pStyle w:val="Heading1"/>
        <w:pBdr>
          <w:top w:val="single" w:sz="24" w:space="0" w:color="auto"/>
        </w:pBdr>
      </w:pPr>
      <w:r>
        <w:lastRenderedPageBreak/>
        <w:t xml:space="preserve"> Exts – </w:t>
      </w:r>
      <w:r w:rsidR="00705E56">
        <w:t>Change Unpopular</w:t>
      </w:r>
    </w:p>
    <w:p w:rsidR="007C5430" w:rsidRDefault="007C5430" w:rsidP="007C5430"/>
    <w:p w:rsidR="0085003C" w:rsidRPr="0085003C" w:rsidRDefault="0085003C" w:rsidP="00705E56">
      <w:pPr>
        <w:pStyle w:val="Heading4"/>
      </w:pPr>
      <w:r>
        <w:t>Constitutional reform is highly unpopular</w:t>
      </w:r>
    </w:p>
    <w:p w:rsidR="0085003C" w:rsidRPr="009E1CDE" w:rsidRDefault="0085003C" w:rsidP="0085003C">
      <w:pPr>
        <w:rPr>
          <w:rStyle w:val="StyleStyleBold12pt"/>
        </w:rPr>
      </w:pPr>
      <w:r w:rsidRPr="009E1CDE">
        <w:rPr>
          <w:rStyle w:val="StyleStyleBold12pt"/>
        </w:rPr>
        <w:t>CIDAC, Mexican Policy Organization, 13</w:t>
      </w:r>
    </w:p>
    <w:p w:rsidR="0085003C" w:rsidRDefault="0085003C" w:rsidP="0085003C">
      <w:r>
        <w:t xml:space="preserve">(CIDAC, an independent, not-for-profit think tank that undertakes research and proposes viable policy alternatives for the medium and long-term development of Mexico devoted to informing both the Mexican Public and the International community about Mexican policies, March 21, 2013, Centro de Investigación para el Desarrollo, “Will there finally be an oil reform?,” </w:t>
      </w:r>
      <w:hyperlink r:id="rId65" w:history="1">
        <w:r>
          <w:rPr>
            <w:rStyle w:val="Hyperlink"/>
          </w:rPr>
          <w:t>http://www.cidac.org/eng/cont/publications/Will_there_finally_be_an_oil_reform.php</w:t>
        </w:r>
      </w:hyperlink>
      <w:r>
        <w:t>, June 27, 2013, EK)</w:t>
      </w:r>
    </w:p>
    <w:p w:rsidR="007C5430" w:rsidRPr="007C5430" w:rsidRDefault="0085003C" w:rsidP="007C5430">
      <w:r>
        <w:t xml:space="preserve">In 2013, context has changed and the configuration of political power now represents a window of opportunity that was absent during PAN governments. </w:t>
      </w:r>
      <w:r w:rsidRPr="00E5676B">
        <w:rPr>
          <w:u w:val="single"/>
        </w:rPr>
        <w:t>Even without an absolute majority in Congress, President Peña will not face such a belligerent opposition like his predecessor did. Moreover, there is a divided left which opens the possibility to negotiate with more moderate trends</w:t>
      </w:r>
      <w:r>
        <w:t>. Nevertheless</w:t>
      </w:r>
      <w:r w:rsidRPr="009E1CDE">
        <w:rPr>
          <w:rStyle w:val="StyleBoldUnderline"/>
        </w:rPr>
        <w:t>, there are</w:t>
      </w:r>
      <w:r>
        <w:t xml:space="preserve"> still some </w:t>
      </w:r>
      <w:r w:rsidRPr="009E1CDE">
        <w:rPr>
          <w:rStyle w:val="StyleBoldUnderline"/>
        </w:rPr>
        <w:t>obstacles to be overcome</w:t>
      </w:r>
      <w:r>
        <w:t xml:space="preserve"> </w:t>
      </w:r>
      <w:r w:rsidRPr="00E5676B">
        <w:rPr>
          <w:u w:val="single"/>
        </w:rPr>
        <w:t>such as the ongoing and strong idea that oil is a property of the nation</w:t>
      </w:r>
      <w:r>
        <w:t xml:space="preserve">, </w:t>
      </w:r>
      <w:r w:rsidRPr="009E1CDE">
        <w:rPr>
          <w:rStyle w:val="StyleBoldUnderline"/>
        </w:rPr>
        <w:t>which</w:t>
      </w:r>
      <w:r>
        <w:t xml:space="preserve"> </w:t>
      </w:r>
      <w:r w:rsidRPr="009E1CDE">
        <w:rPr>
          <w:rStyle w:val="StyleBoldUnderline"/>
        </w:rPr>
        <w:t>makes</w:t>
      </w:r>
      <w:r>
        <w:t xml:space="preserve"> </w:t>
      </w:r>
      <w:r w:rsidRPr="009E1CDE">
        <w:rPr>
          <w:rStyle w:val="StyleBoldUnderline"/>
        </w:rPr>
        <w:t>a constitutional reform</w:t>
      </w:r>
      <w:r>
        <w:t xml:space="preserve"> that would; allow flexible participation of the private sector </w:t>
      </w:r>
      <w:r w:rsidRPr="009E1CDE">
        <w:rPr>
          <w:rStyle w:val="StyleBoldUnderline"/>
        </w:rPr>
        <w:t>a highly unpopular one</w:t>
      </w:r>
      <w:r>
        <w:t xml:space="preserve">. Another critical risk is the left’s “moderation expiry date”, particularly the trend that participated in the Pact for Mexico. On behalf of PAN, whose factions could get enough votes to modify the Constitution in a grand scale, its support for an opening-up is apparently guaranteed, though </w:t>
      </w:r>
      <w:r w:rsidRPr="00E5676B">
        <w:rPr>
          <w:u w:val="single"/>
        </w:rPr>
        <w:t>negotiations still need to be held</w:t>
      </w:r>
      <w:r>
        <w:t>.</w:t>
      </w:r>
    </w:p>
    <w:p w:rsidR="008013E5" w:rsidRDefault="008013E5" w:rsidP="008013E5">
      <w:pPr>
        <w:pStyle w:val="Heading1"/>
        <w:pBdr>
          <w:top w:val="single" w:sz="24" w:space="0" w:color="auto"/>
        </w:pBdr>
      </w:pPr>
      <w:r>
        <w:lastRenderedPageBreak/>
        <w:t xml:space="preserve">2nc </w:t>
      </w:r>
      <w:r w:rsidR="00705E56">
        <w:t xml:space="preserve">Pact Of </w:t>
      </w:r>
      <w:r>
        <w:t xml:space="preserve">Mexico </w:t>
      </w:r>
      <w:r w:rsidR="00705E56">
        <w:t>Link</w:t>
      </w:r>
    </w:p>
    <w:p w:rsidR="008013E5" w:rsidRDefault="008013E5" w:rsidP="008013E5"/>
    <w:p w:rsidR="008013E5" w:rsidRPr="008013E5" w:rsidRDefault="008013E5" w:rsidP="00705E56">
      <w:pPr>
        <w:pStyle w:val="Heading4"/>
      </w:pPr>
      <w:r>
        <w:t xml:space="preserve">Nieto’s current plan is in line with the Pact of Mexico </w:t>
      </w:r>
    </w:p>
    <w:p w:rsidR="008013E5" w:rsidRPr="008013E5" w:rsidRDefault="008013E5" w:rsidP="008013E5">
      <w:pPr>
        <w:rPr>
          <w:rStyle w:val="StyleStyleBold12pt"/>
          <w:b w:val="0"/>
          <w:bCs w:val="0"/>
        </w:rPr>
      </w:pPr>
      <w:r>
        <w:rPr>
          <w:rStyle w:val="StyleStyleBold12pt"/>
        </w:rPr>
        <w:t>Bloomberg Businessweek 6/20</w:t>
      </w:r>
      <w:r w:rsidR="008A066B">
        <w:rPr>
          <w:rStyle w:val="StyleStyleBold12pt"/>
        </w:rPr>
        <w:t>/13</w:t>
      </w:r>
      <w:r w:rsidRPr="00326DDC">
        <w:t xml:space="preserve"> [</w:t>
      </w:r>
      <w:r>
        <w:t>*</w:t>
      </w:r>
      <w:r w:rsidRPr="00326DDC">
        <w:t xml:space="preserve">Eric Martin, </w:t>
      </w:r>
      <w:r>
        <w:t>**</w:t>
      </w:r>
      <w:r w:rsidRPr="00326DDC">
        <w:t xml:space="preserve">Carlos Manuel Rodriguez, and </w:t>
      </w:r>
      <w:r>
        <w:t>***</w:t>
      </w:r>
      <w:r w:rsidRPr="00326DDC">
        <w:t>Helder Marinho</w:t>
      </w:r>
      <w:r>
        <w:t>, *</w:t>
      </w:r>
      <w:r w:rsidRPr="00326DDC">
        <w:t>a reporter with Bloomberg News</w:t>
      </w:r>
      <w:r>
        <w:t>, graduated</w:t>
      </w:r>
      <w:r w:rsidRPr="00326DDC">
        <w:t xml:space="preserve"> from Northwestern University</w:t>
      </w:r>
      <w:r>
        <w:t>, **</w:t>
      </w:r>
      <w:r w:rsidRPr="00326DDC">
        <w:t>the Mexico bureau chief at Bloomberg News</w:t>
      </w:r>
      <w:r>
        <w:t xml:space="preserve">, </w:t>
      </w:r>
      <w:r w:rsidRPr="00E351F0">
        <w:t>on two Emmy® awards from the National Academy of Television Arts and Sciences</w:t>
      </w:r>
      <w:r>
        <w:t>, ***t</w:t>
      </w:r>
      <w:r w:rsidRPr="00E351F0">
        <w:t>he team leader of Bloomberg News’s Speed Desk team in Latin America</w:t>
      </w:r>
      <w:r>
        <w:t xml:space="preserve">, graduated </w:t>
      </w:r>
      <w:r w:rsidRPr="00E351F0">
        <w:t>from the Master of Arts in Media Studies program at The New School University</w:t>
      </w:r>
      <w:r>
        <w:t>, 2013 (“</w:t>
      </w:r>
      <w:r w:rsidRPr="00E351F0">
        <w:t>Mexico's President Pushes Reforms for State Oil Company Pemex</w:t>
      </w:r>
      <w:r>
        <w:t xml:space="preserve">,” Bloomberg Businessweek, Energy, 6-20-13, Available Online at </w:t>
      </w:r>
      <w:hyperlink r:id="rId66" w:history="1">
        <w:r w:rsidRPr="00104E3E">
          <w:rPr>
            <w:rStyle w:val="Hyperlink"/>
          </w:rPr>
          <w:t>http://www.businessweek.com/articles/2013-06-20/mexicos-president-pushes-reforms-for-state-oil-company-pemex</w:t>
        </w:r>
      </w:hyperlink>
      <w:r>
        <w:t>, accessed on June 28, 2013)][SP]</w:t>
      </w:r>
    </w:p>
    <w:p w:rsidR="008013E5" w:rsidRDefault="008013E5" w:rsidP="008013E5">
      <w:r>
        <w:t xml:space="preserve">Petróleos Mexicanos, known as </w:t>
      </w:r>
      <w:r w:rsidRPr="00326DDC">
        <w:rPr>
          <w:rStyle w:val="StyleBoldUnderline"/>
        </w:rPr>
        <w:t>Pemex, has long been the third rail of Mexican politics</w:t>
      </w:r>
      <w:r>
        <w:t>. The state-owned company, originally based on oil fields seized from foreign owners over 70 years ago, has produced sizable government revenue and union jobs for hundreds of thousands of Mexicans. Foreign investment has been largely restricted.</w:t>
      </w:r>
    </w:p>
    <w:p w:rsidR="008013E5" w:rsidRDefault="008013E5" w:rsidP="008013E5">
      <w:r>
        <w:t>But now Pemex’s main asset, the giant Cantarell offshore field, is shrinking fast. The company says it needs to boost annual investment by 46 percent, to $37 billion, to tap undeveloped shale-gas deposits and deep-water reserves. Without some private capital and expertise from abroad, Mexico risks becoming an importer in the next decade. Many of Mexico’s politicians and policymakers have known this for years. Yet Mexican nationalism, resistance from the unions, and the sheer size of the task of transforming Pemex have stood in the way.</w:t>
      </w:r>
    </w:p>
    <w:p w:rsidR="008013E5" w:rsidRDefault="008013E5" w:rsidP="008013E5">
      <w:r>
        <w:t xml:space="preserve">The planets may be aligning for a solution: Mexican President Enrique Peña </w:t>
      </w:r>
      <w:r w:rsidRPr="00326DDC">
        <w:rPr>
          <w:rStyle w:val="StyleBoldUnderline"/>
        </w:rPr>
        <w:t>Nieto says he’s negotiating to get the political support he needs to break the state monopoly in oil and gas exploration and production this year in a bid to accelerate Mexico’s economic growth</w:t>
      </w:r>
      <w:r>
        <w:t xml:space="preserve">. In the model envisioned by Peña Nieto, </w:t>
      </w:r>
      <w:r w:rsidRPr="00326DDC">
        <w:rPr>
          <w:rStyle w:val="StyleBoldUnderline"/>
        </w:rPr>
        <w:t>Pemex would develop certain fields, while foreign and private companies would tap others</w:t>
      </w:r>
      <w:r>
        <w:t>. The oil and gas reserves in the ground would still be the property of Mexico. Peña Nieto declines to discuss many details of the proposal or whether it would include a change in the constitution, which limits how private companies can profit from the nation’s energy resources.</w:t>
      </w:r>
    </w:p>
    <w:p w:rsidR="008013E5" w:rsidRDefault="008013E5" w:rsidP="008013E5">
      <w:r>
        <w:t>He has, however, been sending signals to international oil companies that he needs their help to arrest eight years of decline in Mexico’s crude output. “It’s obvious that Pemex doesn’t have the financial capacity to be in every single front of energy generation,” the 46-year-old president said in an interview in London on June 17, before he traveled to Northern Ireland for meetings with Group of Eight leaders. “Shale is one of the areas where there’s room for private companies, but not the only one.”</w:t>
      </w:r>
    </w:p>
    <w:p w:rsidR="008013E5" w:rsidRDefault="008013E5" w:rsidP="008013E5">
      <w:r w:rsidRPr="00326DDC">
        <w:rPr>
          <w:rStyle w:val="StyleBoldUnderline"/>
        </w:rPr>
        <w:t>Peña Nieto says his administration will send the energy bill to Congress by September, when regular sessions resume</w:t>
      </w:r>
      <w:r>
        <w:t xml:space="preserve">. </w:t>
      </w:r>
      <w:r w:rsidRPr="00326DDC">
        <w:rPr>
          <w:rStyle w:val="StyleBoldUnderline"/>
        </w:rPr>
        <w:t xml:space="preserve">He’s relying on the Pact for Mexico, </w:t>
      </w:r>
      <w:r>
        <w:t>an alliance of the country’s top three political parties, which have vowed to work together to achieve major reforms. Peña Nieto’s own party, the Institutional Revolutionary Party (PRI), doesn’t have enough votes on its own for a constitutional amendment.</w:t>
      </w:r>
    </w:p>
    <w:p w:rsidR="008013E5" w:rsidRDefault="008013E5" w:rsidP="008013E5">
      <w:r>
        <w:t>“</w:t>
      </w:r>
      <w:r w:rsidRPr="00326DDC">
        <w:rPr>
          <w:rStyle w:val="StyleBoldUnderline"/>
        </w:rPr>
        <w:t>We’re approaching key deadlines</w:t>
      </w:r>
      <w:r>
        <w:t>,” Peña Nieto says. “</w:t>
      </w:r>
      <w:r w:rsidRPr="00326DDC">
        <w:rPr>
          <w:rStyle w:val="StyleBoldUnderline"/>
        </w:rPr>
        <w:t>I’m optimistic that this political climate of understanding and agreement will be maintained.” Yet investors have pushed down the price of Pemex bonds</w:t>
      </w:r>
      <w:r>
        <w:t xml:space="preserve"> in the last month. </w:t>
      </w:r>
      <w:r w:rsidRPr="00326DDC">
        <w:rPr>
          <w:rStyle w:val="StyleBoldUnderline"/>
        </w:rPr>
        <w:t>They’re losing confidence in the president’s ability to achieve the needed changes amid signs that the Pact for Mexico is fraying</w:t>
      </w:r>
      <w:r>
        <w:t xml:space="preserve">. Corruption allegations against the PRI have already almost derailed the alliance. In April, the National Action Party, a member of the pact, </w:t>
      </w:r>
      <w:r>
        <w:lastRenderedPageBreak/>
        <w:t>released video and audio tapes allegedly showing officials from Peña Nieto’s party arranging to use government social programs to win support before local elections. The accord may end if Peña Nieto doesn’t prevent electoral irregularities in states where local contests will take place on July 7, said Jesús Zambrano, head of the Party of the Democratic Revolution, another member of the pact in May.</w:t>
      </w:r>
    </w:p>
    <w:p w:rsidR="008013E5" w:rsidRDefault="008013E5" w:rsidP="008013E5">
      <w:r>
        <w:t>“</w:t>
      </w:r>
      <w:r w:rsidRPr="00930FB6">
        <w:rPr>
          <w:u w:val="single"/>
        </w:rPr>
        <w:t>If the Pacto por México dies, then what’s the plan</w:t>
      </w:r>
      <w:r>
        <w:t>?” asks Duncan Wood, director of the Mexico Institute at the Woodrow Wilson International Center for Scholars in Washington. “</w:t>
      </w:r>
      <w:r w:rsidRPr="00930FB6">
        <w:rPr>
          <w:u w:val="single"/>
        </w:rPr>
        <w:t>We don’t know what the plan is after that</w:t>
      </w:r>
      <w:r>
        <w:t>.”</w:t>
      </w:r>
    </w:p>
    <w:p w:rsidR="008013E5" w:rsidRDefault="008013E5" w:rsidP="008013E5"/>
    <w:p w:rsidR="003559A1" w:rsidRPr="00705E56" w:rsidRDefault="003559A1" w:rsidP="00705E56">
      <w:pPr>
        <w:pStyle w:val="Heading4"/>
      </w:pPr>
      <w:r w:rsidRPr="00705E56">
        <w:t>The plan creates internal divisions within the pact, ruining its effectiveness</w:t>
      </w:r>
    </w:p>
    <w:p w:rsidR="003559A1" w:rsidRDefault="003559A1" w:rsidP="003559A1">
      <w:r>
        <w:rPr>
          <w:rStyle w:val="StyleStyleBold12pt"/>
        </w:rPr>
        <w:t>The Economist 1</w:t>
      </w:r>
      <w:r w:rsidRPr="00BB2B76">
        <w:rPr>
          <w:rStyle w:val="StyleStyleBold12pt"/>
        </w:rPr>
        <w:t>3</w:t>
      </w:r>
      <w:r>
        <w:t xml:space="preserve"> (The Economist, a British periodical, “Three months after taking office, Enrique Peña Nieto is rewriting his reform agenda”</w:t>
      </w:r>
    </w:p>
    <w:p w:rsidR="003559A1" w:rsidRDefault="003559A1" w:rsidP="003559A1">
      <w:r>
        <w:t xml:space="preserve">Feb 16th 2013, </w:t>
      </w:r>
      <w:hyperlink r:id="rId67" w:history="1">
        <w:r w:rsidRPr="00A24FF1">
          <w:rPr>
            <w:rStyle w:val="Hyperlink"/>
          </w:rPr>
          <w:t>http://www.economist.com/news/americas/21571880-three-months-after-taking-office-enrique-pe%C3%B1a-nieto-rewriting-his-reform-agenda-tearing-up</w:t>
        </w:r>
      </w:hyperlink>
      <w:r>
        <w:t xml:space="preserve">, accessed June 28, 2013, QDKM) </w:t>
      </w:r>
    </w:p>
    <w:p w:rsidR="003559A1" w:rsidRPr="005E0453" w:rsidRDefault="003559A1" w:rsidP="003559A1">
      <w:pPr>
        <w:rPr>
          <w:rStyle w:val="StyleBoldUnderline"/>
        </w:rPr>
      </w:pPr>
      <w:r>
        <w:t xml:space="preserve">LAST summer Enrique Peña Nieto’s determined face stared down from election posters, promising Mexicans: “You know I will deliver.” Just over 38% of voters were convinced, enough to hand him the presidency. </w:t>
      </w:r>
      <w:r w:rsidRPr="00C92CC4">
        <w:rPr>
          <w:rStyle w:val="StyleBoldUnderline"/>
        </w:rPr>
        <w:t>Since his inauguration on December 1st he has indeed delivered several new policies and reforms</w:t>
      </w:r>
      <w:r>
        <w:t>—</w:t>
      </w:r>
      <w:r w:rsidRPr="005E0453">
        <w:rPr>
          <w:rStyle w:val="StyleBoldUnderline"/>
        </w:rPr>
        <w:t xml:space="preserve">just not the ones voters and pundits expected. </w:t>
      </w:r>
    </w:p>
    <w:p w:rsidR="003559A1" w:rsidRDefault="003559A1" w:rsidP="003559A1">
      <w:r>
        <w:t>During the campaign Mr Peña’s aides in the Institutional Revolutionary Party (PRI) said that before Christmas of 2012 there would be a fiscal reform to increase the government’s meagre tax revenues. That would be swiftly followed by a shake-up of the energy industry to give a competitive nudge to Pemex, the state-run oil and gas monopoly, at whose headquarters a suspected gas explosion killed 38 people on January 31st. Mr Peña’s critics retorted that he was a puppet of special interests, such as the teachers’ union and powerful broadcasters.</w:t>
      </w:r>
    </w:p>
    <w:p w:rsidR="003559A1" w:rsidRDefault="003559A1" w:rsidP="003559A1">
      <w:r>
        <w:t>World politics</w:t>
      </w:r>
    </w:p>
    <w:p w:rsidR="003559A1" w:rsidRDefault="003559A1" w:rsidP="003559A1">
      <w:r>
        <w:t>T</w:t>
      </w:r>
      <w:r w:rsidRPr="00C92CC4">
        <w:rPr>
          <w:rStyle w:val="StyleBoldUnderline"/>
        </w:rPr>
        <w:t>oday the situation seems to have reversed. The promised tax and energy reforms have been pushed back to the second half of this year, with assurances that Pemex will not be privatised</w:t>
      </w:r>
      <w:r w:rsidRPr="00C92CC4">
        <w:t xml:space="preserve"> (though joint ventures with private firms are likely). Me</w:t>
      </w:r>
      <w:r>
        <w:t xml:space="preserve">anwhile </w:t>
      </w:r>
      <w:r w:rsidRPr="00C92CC4">
        <w:rPr>
          <w:rStyle w:val="StyleBoldUnderline"/>
        </w:rPr>
        <w:t>Mr Peña’s legislators have turned their guns on those they were expected to protect.</w:t>
      </w:r>
      <w:r>
        <w:t xml:space="preserve"> In January Mexico’s states ratified a constitutional reform that paves the way for better training and stricter evaluation of teachers, which should undermine the power of the union. An enabling law is due before the summer.</w:t>
      </w:r>
    </w:p>
    <w:p w:rsidR="003559A1" w:rsidRDefault="003559A1" w:rsidP="003559A1">
      <w:r>
        <w:t>Now the government has set its sights on telecoms. According to Aurelio Nuño, the president’s chief of staff, within two months the PRI will present a bill to attack the “great problem of concentration” in telephony, internet and television. It promises to chip away at the business empire of Carlos Slim, the world’s richest man, and that of Televisa, a broadcasting giant with mediocre soap operas but outstanding lawyers who have helped it to hold on to a 70% share of free-to-air viewers, as well as about half the pay-TV market.</w:t>
      </w:r>
    </w:p>
    <w:p w:rsidR="003559A1" w:rsidRDefault="003559A1" w:rsidP="003559A1">
      <w:r>
        <w:t>Mr Peña’s change was partly prompted by the circumstances of his election. His 6.6% margin of victory fell short of the predicted landslide. Nor did the PRI manage to win a majority in either chamber of Congress. Andrés Manuel López Obrador, a left-wing candidate who came second, made unsubstantiated claims of fraud, which he later levelled against the electoral institutions when they dismissed his claims. Mr Peña’s strike against Televisa is partly designed to undermine the claim that he is too cosy with them. Similarly, a reform in December to beef up freedom-of-information laws, by allowing appeals at the federal level if states refuse requests, is geared towards countering the PRI’s secretive image.</w:t>
      </w:r>
    </w:p>
    <w:p w:rsidR="003559A1" w:rsidRDefault="003559A1" w:rsidP="003559A1">
      <w:r>
        <w:lastRenderedPageBreak/>
        <w:t>The other reason for the change of tack is an unexpected alliance struck in December between the PRI and the two main opposition parties. The “Pact for Mexico”, which contains 95 policy proposals on subjects from health to human rights, is the government’s biggest achievement so far, Mr Nuño says. The three parties that have signed up hold nearly every seat in Congress. Only a few leftists are holding out.</w:t>
      </w:r>
    </w:p>
    <w:p w:rsidR="003559A1" w:rsidRPr="00C92CC4" w:rsidRDefault="003559A1" w:rsidP="003559A1">
      <w:pPr>
        <w:rPr>
          <w:rStyle w:val="StyleBoldUnderline"/>
        </w:rPr>
      </w:pPr>
      <w:r w:rsidRPr="00C92CC4">
        <w:rPr>
          <w:rStyle w:val="StyleBoldUnderline"/>
        </w:rPr>
        <w:t>Through the pact, the government has gained cross-party support for its raids on teachers and telecoms, which are not vital to the opposition’s electoral base</w:t>
      </w:r>
      <w:r>
        <w:t xml:space="preserve">. The agreement will come under strain when the time comes to attack a group tied to a specific party. </w:t>
      </w:r>
      <w:r w:rsidRPr="00C92CC4">
        <w:rPr>
          <w:rStyle w:val="StyleBoldUnderline"/>
        </w:rPr>
        <w:t>The fiscal reform will mean raising sales taxes by some combination of higher rates, the inclusion of food and medicine or the abolition of a low-tax zone near the United States border</w:t>
      </w:r>
      <w:r>
        <w:t xml:space="preserve">. The centre-left Party of the Democratic Revolution (PRD) fears that its supporters may defect to Mr López Obrador, who quit the party in September, if it goes along. </w:t>
      </w:r>
      <w:r w:rsidRPr="00C92CC4">
        <w:rPr>
          <w:rStyle w:val="StyleBoldUnderline"/>
        </w:rPr>
        <w:t>Reforming Pemex could prove still more controversial—not least with the rank and file of the PRI, which overlap heavily with the oil workers’ union.</w:t>
      </w:r>
    </w:p>
    <w:p w:rsidR="00317CEB" w:rsidRPr="002C73A1" w:rsidRDefault="003559A1" w:rsidP="008013E5">
      <w:pPr>
        <w:rPr>
          <w:bCs/>
          <w:u w:val="single"/>
        </w:rPr>
      </w:pPr>
      <w:r>
        <w:t xml:space="preserve">Mr Peña must make the most of the pact before July 7th, when elections in 14 states will pit the three parties against each other. In Baja California the PRI hopes to unseat the conservative National Action Party (PAN) for the first time in 24 years. </w:t>
      </w:r>
      <w:r w:rsidRPr="005E0453">
        <w:rPr>
          <w:rStyle w:val="StyleBoldUnderline"/>
        </w:rPr>
        <w:t>A bad showing could mean curtains for the PAN’s embattled president,</w:t>
      </w:r>
      <w:r>
        <w:t xml:space="preserve"> Gustavo Madero. </w:t>
      </w:r>
      <w:r w:rsidRPr="005E0453">
        <w:rPr>
          <w:rStyle w:val="StyleBoldUnderline"/>
        </w:rPr>
        <w:t>The left faces a bigger split,</w:t>
      </w:r>
      <w:r>
        <w:t xml:space="preserve"> as Mr López Obrador goes about founding a party of his own. </w:t>
      </w:r>
      <w:r w:rsidRPr="005E0453">
        <w:rPr>
          <w:rStyle w:val="StyleBoldUnderline"/>
        </w:rPr>
        <w:t>Co-operation will be harder if both opposition parties fall into disarray.</w:t>
      </w:r>
    </w:p>
    <w:p w:rsidR="00317CEB" w:rsidRDefault="00317CEB" w:rsidP="008013E5">
      <w:pPr>
        <w:rPr>
          <w:rStyle w:val="StyleStyleBold12pt"/>
        </w:rPr>
      </w:pPr>
    </w:p>
    <w:p w:rsidR="00317CEB" w:rsidRDefault="00317CEB" w:rsidP="008013E5"/>
    <w:p w:rsidR="0059168C" w:rsidRPr="0059168C" w:rsidRDefault="0059168C" w:rsidP="00705E56">
      <w:pPr>
        <w:pStyle w:val="Heading4"/>
      </w:pPr>
      <w:r>
        <w:t>Pact of Mexico is key to fiscal reform</w:t>
      </w:r>
    </w:p>
    <w:p w:rsidR="0059168C" w:rsidRPr="008E7B4E" w:rsidRDefault="006B2430" w:rsidP="0059168C">
      <w:hyperlink r:id="rId68" w:history="1">
        <w:r w:rsidR="0059168C" w:rsidRPr="008E7B4E">
          <w:rPr>
            <w:rStyle w:val="StyleStyleBold12pt"/>
          </w:rPr>
          <w:t>Camp</w:t>
        </w:r>
      </w:hyperlink>
      <w:r w:rsidR="0059168C" w:rsidRPr="008E7B4E">
        <w:rPr>
          <w:rStyle w:val="StyleStyleBold12pt"/>
        </w:rPr>
        <w:t>, Claremont McKenna College professor and Mexico Institute advisor, 12</w:t>
      </w:r>
      <w:r w:rsidR="0059168C" w:rsidRPr="008E7B4E">
        <w:t xml:space="preserve"> (Roderick Ai, 12/2/12, “Pacto Por Mexico: The Expert Take,” </w:t>
      </w:r>
      <w:hyperlink r:id="rId69" w:history="1">
        <w:r w:rsidR="0059168C" w:rsidRPr="008E7B4E">
          <w:rPr>
            <w:rStyle w:val="Hyperlink"/>
          </w:rPr>
          <w:t>http://mexicoinstitute.wordpress.com/2012/12/12/an-experts-take-pacto-de-mexico-op-ed/</w:t>
        </w:r>
      </w:hyperlink>
      <w:r w:rsidR="0059168C" w:rsidRPr="008E7B4E">
        <w:t>, Accessed 6/27/13, JC)</w:t>
      </w:r>
    </w:p>
    <w:p w:rsidR="0059168C" w:rsidRPr="008A6CAB" w:rsidRDefault="0059168C" w:rsidP="0059168C">
      <w:r w:rsidRPr="00671E07">
        <w:rPr>
          <w:rStyle w:val="StyleBoldUnderline"/>
        </w:rPr>
        <w:t>During the era of the pre-democratic PRI</w:t>
      </w:r>
      <w:r w:rsidRPr="008A6CAB">
        <w:t xml:space="preserve"> in Mexico </w:t>
      </w:r>
      <w:r w:rsidRPr="00671E07">
        <w:rPr>
          <w:rStyle w:val="StyleBoldUnderline"/>
        </w:rPr>
        <w:t>there existed a long history of national political pacts</w:t>
      </w:r>
      <w:r w:rsidRPr="008A6CAB">
        <w:t xml:space="preserve">. Those </w:t>
      </w:r>
      <w:r w:rsidRPr="00671E07">
        <w:rPr>
          <w:rStyle w:val="StyleBoldUnderline"/>
        </w:rPr>
        <w:t>pacts typically were between the PRI dominated executive branch and the two most influential actors</w:t>
      </w:r>
      <w:r w:rsidRPr="008A6CAB">
        <w:t xml:space="preserve">, labor unions and business organizations. In the 1990s, at the highpoint of the democratic transition, </w:t>
      </w:r>
      <w:r w:rsidRPr="00671E07">
        <w:rPr>
          <w:rStyle w:val="StyleBoldUnderline"/>
        </w:rPr>
        <w:t>the PRI for the first time in its history lost its ability to ensure a two-thirds vote</w:t>
      </w:r>
      <w:r w:rsidRPr="008A6CAB">
        <w:t xml:space="preserve"> in the legislative branch, </w:t>
      </w:r>
      <w:r w:rsidRPr="00671E07">
        <w:rPr>
          <w:rStyle w:val="StyleBoldUnderline"/>
        </w:rPr>
        <w:t>preventing it from accomplishing constitutional changes</w:t>
      </w:r>
      <w:r w:rsidRPr="008A6CAB">
        <w:t xml:space="preserve">. Consequently, </w:t>
      </w:r>
      <w:r w:rsidRPr="00671E07">
        <w:rPr>
          <w:rStyle w:val="StyleBoldUnderline"/>
        </w:rPr>
        <w:t>the PRI began negotiating with the opposition; in exchange for support on some legislative initiatives, it agreed to electoral legislation</w:t>
      </w:r>
      <w:r w:rsidRPr="008A6CAB">
        <w:t xml:space="preserve"> which paved the way for the 2000 electoral victory of PAN.</w:t>
      </w:r>
    </w:p>
    <w:p w:rsidR="0059168C" w:rsidRPr="00671E07" w:rsidRDefault="0059168C" w:rsidP="0059168C">
      <w:pPr>
        <w:rPr>
          <w:rStyle w:val="StyleBoldUnderline"/>
        </w:rPr>
      </w:pPr>
      <w:r w:rsidRPr="00671E07">
        <w:rPr>
          <w:rStyle w:val="StyleBoldUnderline"/>
        </w:rPr>
        <w:t>The Pacto de Mexico</w:t>
      </w:r>
      <w:r w:rsidRPr="008A6CAB">
        <w:t xml:space="preserve">, by contrast, </w:t>
      </w:r>
      <w:r w:rsidRPr="00671E07">
        <w:rPr>
          <w:rStyle w:val="StyleBoldUnderline"/>
        </w:rPr>
        <w:t>is an extraordinary agreement that is deep, broad, and focused on nearly all of the major political, economic, and social issues which will determine Mexico’s future. Every analyst</w:t>
      </w:r>
      <w:r w:rsidRPr="008A6CAB">
        <w:t xml:space="preserve"> of the failures of the Mexican government to address critical issues </w:t>
      </w:r>
      <w:r w:rsidRPr="00671E07">
        <w:rPr>
          <w:rStyle w:val="StyleBoldUnderline"/>
        </w:rPr>
        <w:t>will find many solutions</w:t>
      </w:r>
      <w:r w:rsidRPr="008A6CAB">
        <w:t xml:space="preserve"> in the Pacto de Mexico. </w:t>
      </w:r>
      <w:r w:rsidRPr="00671E07">
        <w:rPr>
          <w:rStyle w:val="StyleBoldUnderline"/>
        </w:rPr>
        <w:t xml:space="preserve">They include leading economic obstacles such as breaking up monopolies and increasing competition, expanding anti-poverty programs, and increasing the quality and access to education. It also addresses difficult political issues such as expanding and clarifying the state’s role in human rights, removing special legal privileges </w:t>
      </w:r>
      <w:r w:rsidRPr="008A6CAB">
        <w:t xml:space="preserve">(which goes back to the colonial era), </w:t>
      </w:r>
      <w:r w:rsidRPr="00671E07">
        <w:rPr>
          <w:rStyle w:val="StyleBoldUnderline"/>
        </w:rPr>
        <w:t>removing the prohibition against reelection</w:t>
      </w:r>
      <w:r w:rsidRPr="008A6CAB">
        <w:t xml:space="preserve"> in the legislative branch (thus strengthening that branch in the decision-making process</w:t>
      </w:r>
      <w:r w:rsidRPr="00671E07">
        <w:t>), and</w:t>
      </w:r>
      <w:r w:rsidRPr="00671E07">
        <w:rPr>
          <w:rStyle w:val="StyleBoldUnderline"/>
        </w:rPr>
        <w:t xml:space="preserve"> </w:t>
      </w:r>
      <w:r w:rsidRPr="00671E07">
        <w:t>amending the Constitution</w:t>
      </w:r>
      <w:r w:rsidRPr="008A6CAB">
        <w:t xml:space="preserve"> to reduce the five month lag between the election of a president and his inauguration. It also addresses numerous </w:t>
      </w:r>
      <w:r w:rsidRPr="00671E07">
        <w:rPr>
          <w:rStyle w:val="StyleBoldUnderline"/>
        </w:rPr>
        <w:t>security issues</w:t>
      </w:r>
      <w:r w:rsidRPr="008A6CAB">
        <w:t xml:space="preserve"> in the public eye, as well as the rule of law </w:t>
      </w:r>
      <w:r w:rsidRPr="00671E07">
        <w:rPr>
          <w:rStyle w:val="StyleBoldUnderline"/>
        </w:rPr>
        <w:t>and corruption.</w:t>
      </w:r>
    </w:p>
    <w:p w:rsidR="0059168C" w:rsidRDefault="0059168C" w:rsidP="008013E5"/>
    <w:p w:rsidR="008013E5" w:rsidRPr="00EA293F" w:rsidRDefault="008013E5" w:rsidP="008013E5"/>
    <w:p w:rsidR="00930FB6" w:rsidRDefault="00BF6BC4" w:rsidP="00930FB6">
      <w:pPr>
        <w:pStyle w:val="Heading1"/>
      </w:pPr>
      <w:r>
        <w:lastRenderedPageBreak/>
        <w:t xml:space="preserve"> Ext </w:t>
      </w:r>
      <w:r w:rsidR="00705E56">
        <w:t xml:space="preserve">– </w:t>
      </w:r>
      <w:r>
        <w:t xml:space="preserve">Pact </w:t>
      </w:r>
      <w:r w:rsidR="00705E56">
        <w:t>Unified Now</w:t>
      </w:r>
    </w:p>
    <w:p w:rsidR="00BF6BC4" w:rsidRDefault="00BF6BC4" w:rsidP="00BF6BC4"/>
    <w:p w:rsidR="00BF6BC4" w:rsidRPr="00BF6BC4" w:rsidRDefault="00BF6BC4" w:rsidP="00705E56">
      <w:pPr>
        <w:pStyle w:val="Heading4"/>
      </w:pPr>
      <w:r w:rsidRPr="00BF6BC4">
        <w:t>Pacto por Mexico is coordinated now, ability to pass 34 proposals prove</w:t>
      </w:r>
    </w:p>
    <w:p w:rsidR="00BF6BC4" w:rsidRDefault="00BF6BC4" w:rsidP="00BF6BC4">
      <w:r>
        <w:rPr>
          <w:rStyle w:val="StyleStyleBold12pt"/>
        </w:rPr>
        <w:t xml:space="preserve">Wood, Mexico Institute, 13 </w:t>
      </w:r>
      <w:r>
        <w:t xml:space="preserve">(Dr. Duncan Wood, Woodrow Wilson International Center for Scholars, U.S. Senate Committee on Foreign Relations, “Security Cooperation in Mexico: Examining the Next Steps in the U.S.-Mexico Security Relationship” </w:t>
      </w:r>
      <w:hyperlink r:id="rId70" w:history="1">
        <w:r>
          <w:rPr>
            <w:rStyle w:val="Hyperlink"/>
          </w:rPr>
          <w:t>http://www.foreign.senate.gov/imo/media/doc/Wood_Testimony.pdf</w:t>
        </w:r>
      </w:hyperlink>
      <w:r>
        <w:t xml:space="preserve"> accessed 6-25-13 KR)</w:t>
      </w:r>
    </w:p>
    <w:p w:rsidR="00BF6BC4" w:rsidRDefault="00BF6BC4" w:rsidP="00BF6BC4">
      <w:pPr>
        <w:rPr>
          <w:rStyle w:val="StyleBoldUnderline"/>
        </w:rPr>
      </w:pPr>
      <w:r>
        <w:t xml:space="preserve">Thus far we can identify two central themes to the Mexican government’s strategy that stand out above all the rest. The first of these is coordination. </w:t>
      </w:r>
      <w:r>
        <w:rPr>
          <w:rStyle w:val="StyleBoldUnderline"/>
        </w:rPr>
        <w:t>The government has identified that one of the major failings of the Calderon administration was its failure to properly and adequately coordinate the actions of the diverse security agencies in Mexico. That is why, upon taking office, President Peña Nieto took the immediate step of centralizing security decision-making power into the Secretaria de Gobernacion(Interior Ministry), under the leadership of Miguel Angel Osorio Chong, bringing the office of Public Security under his purview</w:t>
      </w:r>
      <w:r>
        <w:t xml:space="preserve">. But the coordinating tendency is not limited to structural changes in the administration. </w:t>
      </w:r>
      <w:r>
        <w:rPr>
          <w:rStyle w:val="StyleBoldUnderline"/>
        </w:rPr>
        <w:t xml:space="preserve">Much higher levels of coordination between all government ministries, and between the Federal and State governments has emerged as a central feature of this government. The coordinating theme is to be seen most clearly in the operation of the Pacto por Mexico, a coordinating mechanism </w:t>
      </w:r>
    </w:p>
    <w:p w:rsidR="00BF6BC4" w:rsidRDefault="00BF6BC4" w:rsidP="00BF6BC4">
      <w:pPr>
        <w:rPr>
          <w:rStyle w:val="StyleBoldUnderline"/>
        </w:rPr>
      </w:pPr>
      <w:r>
        <w:rPr>
          <w:rStyle w:val="StyleBoldUnderline"/>
        </w:rPr>
        <w:t>between Mexico’s major political parties that has achieved considerable success in getting reforms passed though the congress and includes 34 different proposals relating to security policy.</w:t>
      </w:r>
    </w:p>
    <w:p w:rsidR="00BF6BC4" w:rsidRDefault="00BF6BC4" w:rsidP="00BF6BC4"/>
    <w:p w:rsidR="008A066B" w:rsidRDefault="008A066B" w:rsidP="008A066B">
      <w:pPr>
        <w:pStyle w:val="Heading1"/>
      </w:pPr>
      <w:r>
        <w:lastRenderedPageBreak/>
        <w:t xml:space="preserve">  </w:t>
      </w:r>
      <w:r w:rsidR="00705E56">
        <w:t>A/T: Elections Destabilize</w:t>
      </w:r>
    </w:p>
    <w:p w:rsidR="008A066B" w:rsidRDefault="008A066B" w:rsidP="008A066B"/>
    <w:p w:rsidR="008A066B" w:rsidRPr="008A066B" w:rsidRDefault="008A066B" w:rsidP="00705E56">
      <w:pPr>
        <w:pStyle w:val="Heading4"/>
      </w:pPr>
      <w:r w:rsidRPr="008A066B">
        <w:t>the election stabilizes the pact by strengthening the PRI’s allies in the PAN</w:t>
      </w:r>
    </w:p>
    <w:p w:rsidR="008A066B" w:rsidRPr="008A066B" w:rsidRDefault="008A066B" w:rsidP="008A066B">
      <w:r w:rsidRPr="008A066B">
        <w:rPr>
          <w:rStyle w:val="StyleStyleBold12pt"/>
        </w:rPr>
        <w:t>Reuters 6/28/13</w:t>
      </w:r>
      <w:r w:rsidRPr="008A066B">
        <w:t xml:space="preserve"> (Miguel Gutierrez, 6/28/13, Reuters, “In key Mexican state, opposition leads in poll for July vote,” </w:t>
      </w:r>
      <w:r w:rsidRPr="008A066B">
        <w:rPr>
          <w:sz w:val="12"/>
        </w:rPr>
        <w:t xml:space="preserve"> </w:t>
      </w:r>
      <w:hyperlink r:id="rId71" w:history="1">
        <w:r w:rsidRPr="008A066B">
          <w:rPr>
            <w:rStyle w:val="Hyperlink"/>
          </w:rPr>
          <w:t>http://www.reuters.com/article/2013/06/28/mexico-election-idUSL2N0F410D20130628</w:t>
        </w:r>
      </w:hyperlink>
      <w:r w:rsidRPr="008A066B">
        <w:t>, Accessed 7/1/13, JC)</w:t>
      </w:r>
    </w:p>
    <w:p w:rsidR="008A066B" w:rsidRPr="008A066B" w:rsidRDefault="008A066B" w:rsidP="008A066B">
      <w:pPr>
        <w:rPr>
          <w:rStyle w:val="StyleBoldUnderline"/>
        </w:rPr>
      </w:pPr>
      <w:r w:rsidRPr="008A066B">
        <w:rPr>
          <w:rStyle w:val="StyleBoldUnderline"/>
        </w:rPr>
        <w:t>Mexico's main opposition conservatives are on track to retain the key electoral bastion of Baja California</w:t>
      </w:r>
      <w:r w:rsidRPr="008A066B">
        <w:t xml:space="preserve"> next month, according to a poll released on Friday, </w:t>
      </w:r>
      <w:r w:rsidRPr="008A066B">
        <w:rPr>
          <w:rStyle w:val="StyleBoldUnderline"/>
        </w:rPr>
        <w:t>in a vote that could strengthen a fragile cross-party alliance built by</w:t>
      </w:r>
      <w:r w:rsidRPr="008A066B">
        <w:t xml:space="preserve"> President Enrique Pena </w:t>
      </w:r>
      <w:r w:rsidRPr="008A066B">
        <w:rPr>
          <w:rStyle w:val="StyleBoldUnderline"/>
        </w:rPr>
        <w:t>Nieto to re-energize the </w:t>
      </w:r>
      <w:hyperlink r:id="rId72" w:history="1">
        <w:r w:rsidRPr="008A066B">
          <w:rPr>
            <w:rStyle w:val="StyleBoldUnderline"/>
          </w:rPr>
          <w:t>economy</w:t>
        </w:r>
      </w:hyperlink>
      <w:r w:rsidRPr="008A066B">
        <w:rPr>
          <w:rStyle w:val="StyleBoldUnderline"/>
        </w:rPr>
        <w:t>.</w:t>
      </w:r>
    </w:p>
    <w:p w:rsidR="008A066B" w:rsidRPr="008A066B" w:rsidRDefault="008A066B" w:rsidP="008A066B">
      <w:pPr>
        <w:rPr>
          <w:rStyle w:val="StyleBoldUnderline"/>
        </w:rPr>
      </w:pPr>
      <w:r w:rsidRPr="008A066B">
        <w:rPr>
          <w:rStyle w:val="StyleBoldUnderline"/>
        </w:rPr>
        <w:t>Falling short of a majority in Congress when he won office last year,</w:t>
      </w:r>
      <w:r w:rsidRPr="008A066B">
        <w:t xml:space="preserve"> Pena </w:t>
      </w:r>
      <w:r w:rsidRPr="008A066B">
        <w:rPr>
          <w:rStyle w:val="StyleBoldUnderline"/>
        </w:rPr>
        <w:t>Nieto forged a loose pact with the two major opposition parties to work</w:t>
      </w:r>
      <w:r w:rsidRPr="008A066B">
        <w:t xml:space="preserve"> together </w:t>
      </w:r>
      <w:r w:rsidRPr="008A066B">
        <w:rPr>
          <w:rStyle w:val="StyleBoldUnderline"/>
        </w:rPr>
        <w:t>on economic reforms.</w:t>
      </w:r>
    </w:p>
    <w:p w:rsidR="008A066B" w:rsidRPr="008A066B" w:rsidRDefault="008A066B" w:rsidP="008A066B">
      <w:pPr>
        <w:rPr>
          <w:bCs/>
          <w:u w:val="single"/>
        </w:rPr>
      </w:pPr>
      <w:r w:rsidRPr="008A066B">
        <w:rPr>
          <w:rStyle w:val="StyleBoldUnderline"/>
        </w:rPr>
        <w:t xml:space="preserve">Sparring between the </w:t>
      </w:r>
      <w:r w:rsidRPr="008A066B">
        <w:t>National Action Party (</w:t>
      </w:r>
      <w:r w:rsidRPr="008A066B">
        <w:rPr>
          <w:rStyle w:val="StyleBoldUnderline"/>
        </w:rPr>
        <w:t>PAN</w:t>
      </w:r>
      <w:r w:rsidRPr="008A066B">
        <w:t>), the opposition leftist Party of the Democratic Revolution (</w:t>
      </w:r>
      <w:r w:rsidRPr="008A066B">
        <w:rPr>
          <w:rStyle w:val="StyleBoldUnderline"/>
        </w:rPr>
        <w:t>PRD</w:t>
      </w:r>
      <w:r w:rsidRPr="008A066B">
        <w:t xml:space="preserve">) </w:t>
      </w:r>
      <w:r w:rsidRPr="008A066B">
        <w:rPr>
          <w:rStyle w:val="StyleBoldUnderline"/>
        </w:rPr>
        <w:t>and</w:t>
      </w:r>
      <w:r w:rsidRPr="008A066B">
        <w:t xml:space="preserve"> Pena Nieto's Institutional Revolutionary Party, or </w:t>
      </w:r>
      <w:r w:rsidRPr="008A066B">
        <w:rPr>
          <w:rStyle w:val="StyleBoldUnderline"/>
        </w:rPr>
        <w:t>PRI</w:t>
      </w:r>
      <w:r w:rsidRPr="008A066B">
        <w:t xml:space="preserve">, has </w:t>
      </w:r>
      <w:r w:rsidRPr="008A066B">
        <w:rPr>
          <w:rStyle w:val="StyleBoldUnderline"/>
        </w:rPr>
        <w:t xml:space="preserve">threatened to derail his plans </w:t>
      </w:r>
      <w:r w:rsidRPr="008A066B">
        <w:t>to improve the tax take and overhaul state oil giant Pemex.</w:t>
      </w:r>
      <w:r w:rsidRPr="008A066B">
        <w:rPr>
          <w:rStyle w:val="StyleBoldUnderline"/>
        </w:rPr>
        <w:t xml:space="preserve"> The conservative PAN is seen as his most natural ally, especially on high stakes energy reform.</w:t>
      </w:r>
    </w:p>
    <w:p w:rsidR="008A066B" w:rsidRDefault="00705E56" w:rsidP="008A066B">
      <w:pPr>
        <w:pStyle w:val="Heading1"/>
      </w:pPr>
      <w:r>
        <w:lastRenderedPageBreak/>
        <w:t xml:space="preserve"> </w:t>
      </w:r>
      <w:r w:rsidR="008A066B">
        <w:t xml:space="preserve">Ext </w:t>
      </w:r>
      <w:r>
        <w:t xml:space="preserve">– Plan Disrupts </w:t>
      </w:r>
      <w:r w:rsidR="008A066B">
        <w:t>Pact</w:t>
      </w:r>
    </w:p>
    <w:p w:rsidR="008A066B" w:rsidRDefault="008A066B" w:rsidP="008A066B"/>
    <w:p w:rsidR="00BD4128" w:rsidRPr="00BD4128" w:rsidRDefault="00BD4128" w:rsidP="00705E56">
      <w:pPr>
        <w:pStyle w:val="Heading4"/>
      </w:pPr>
      <w:r>
        <w:t>The pact hasn’t agreed on a plan yet – the plan disrupts their negotiations</w:t>
      </w:r>
    </w:p>
    <w:p w:rsidR="00BD4128" w:rsidRPr="008E7B4E" w:rsidRDefault="00BD4128" w:rsidP="00BD4128">
      <w:r w:rsidRPr="008E7B4E">
        <w:rPr>
          <w:rStyle w:val="StyleStyleBold12pt"/>
        </w:rPr>
        <w:t>Vargon</w:t>
      </w:r>
      <w:r>
        <w:rPr>
          <w:rStyle w:val="StyleStyleBold12pt"/>
        </w:rPr>
        <w:t>, The News</w:t>
      </w:r>
      <w:r w:rsidRPr="008E7B4E">
        <w:rPr>
          <w:rStyle w:val="StyleStyleBold12pt"/>
        </w:rPr>
        <w:t xml:space="preserve"> staff, 6/21</w:t>
      </w:r>
      <w:r w:rsidR="003010E2">
        <w:rPr>
          <w:rStyle w:val="StyleStyleBold12pt"/>
        </w:rPr>
        <w:t>/13</w:t>
      </w:r>
      <w:r w:rsidRPr="008E7B4E">
        <w:t xml:space="preserve"> (Circe,</w:t>
      </w:r>
      <w:r>
        <w:t xml:space="preserve"> 6/21/13, The News, </w:t>
      </w:r>
      <w:r w:rsidRPr="008E7B4E">
        <w:t xml:space="preserve">“‘Energy reform work in progress’,” </w:t>
      </w:r>
    </w:p>
    <w:p w:rsidR="00BD4128" w:rsidRPr="008E7B4E" w:rsidRDefault="00BD4128" w:rsidP="00BD4128">
      <w:r w:rsidRPr="008E7B4E">
        <w:t xml:space="preserve"> </w:t>
      </w:r>
      <w:hyperlink r:id="rId73" w:history="1">
        <w:r w:rsidRPr="008E7B4E">
          <w:rPr>
            <w:rStyle w:val="Hyperlink"/>
          </w:rPr>
          <w:t>http://thenews.com.mx/index.php/home-articulos/11038-%E2%80%98energy-reform-work-in-progress%E2%80%99</w:t>
        </w:r>
      </w:hyperlink>
      <w:r w:rsidRPr="008E7B4E">
        <w:t>, Accessed 6/27/13, JC)</w:t>
      </w:r>
    </w:p>
    <w:p w:rsidR="00BD4128" w:rsidRPr="008E7B4E" w:rsidRDefault="00BD4128" w:rsidP="00BD4128">
      <w:r w:rsidRPr="00671E07">
        <w:rPr>
          <w:rStyle w:val="StyleBoldUnderline"/>
        </w:rPr>
        <w:t>Interior Secretary</w:t>
      </w:r>
      <w:r w:rsidRPr="008E7B4E">
        <w:t xml:space="preserve"> Miguel Ángel Osorio Chong </w:t>
      </w:r>
      <w:r w:rsidRPr="00671E07">
        <w:rPr>
          <w:rStyle w:val="StyleBoldUnderline"/>
        </w:rPr>
        <w:t>said</w:t>
      </w:r>
      <w:r w:rsidRPr="008E7B4E">
        <w:t xml:space="preserve"> that the </w:t>
      </w:r>
      <w:r w:rsidRPr="00671E07">
        <w:rPr>
          <w:rStyle w:val="StyleBoldUnderline"/>
        </w:rPr>
        <w:t>reform of Mexico’s energy sector is one of the</w:t>
      </w:r>
      <w:r w:rsidRPr="008E7B4E">
        <w:t xml:space="preserve"> 95 </w:t>
      </w:r>
      <w:r w:rsidRPr="00671E07">
        <w:rPr>
          <w:rStyle w:val="StyleBoldUnderline"/>
        </w:rPr>
        <w:t>commitments behind the</w:t>
      </w:r>
      <w:r w:rsidRPr="008E7B4E">
        <w:t xml:space="preserve"> multi-party “</w:t>
      </w:r>
      <w:r w:rsidRPr="00671E07">
        <w:rPr>
          <w:rStyle w:val="StyleBoldUnderline"/>
        </w:rPr>
        <w:t>Pact for Mexico</w:t>
      </w:r>
      <w:r w:rsidRPr="008E7B4E">
        <w:t xml:space="preserve">” agreement signed last December. </w:t>
      </w:r>
      <w:r w:rsidRPr="00671E07">
        <w:rPr>
          <w:rStyle w:val="StyleBoldUnderline"/>
        </w:rPr>
        <w:t>This doesn’t mean</w:t>
      </w:r>
      <w:r w:rsidRPr="008E7B4E">
        <w:t xml:space="preserve">, however, that the energy </w:t>
      </w:r>
      <w:r w:rsidRPr="00671E07">
        <w:rPr>
          <w:rStyle w:val="StyleBoldUnderline"/>
        </w:rPr>
        <w:t xml:space="preserve">reform’s contents have </w:t>
      </w:r>
      <w:r w:rsidRPr="00671E07">
        <w:t xml:space="preserve">already </w:t>
      </w:r>
      <w:r w:rsidRPr="00671E07">
        <w:rPr>
          <w:rStyle w:val="StyleBoldUnderline"/>
        </w:rPr>
        <w:t>been agreed upon</w:t>
      </w:r>
      <w:r w:rsidRPr="008E7B4E">
        <w:t>, he added, asking for the public to wait for the President to submit his proposal.</w:t>
      </w:r>
    </w:p>
    <w:p w:rsidR="00BD4128" w:rsidRPr="00671E07" w:rsidRDefault="00BD4128" w:rsidP="00BD4128">
      <w:pPr>
        <w:rPr>
          <w:rStyle w:val="StyleBoldUnderline"/>
        </w:rPr>
      </w:pPr>
      <w:r w:rsidRPr="008E7B4E">
        <w:t xml:space="preserve">Osorio Chong’s </w:t>
      </w:r>
      <w:r w:rsidRPr="00671E07">
        <w:rPr>
          <w:rStyle w:val="StyleBoldUnderline"/>
        </w:rPr>
        <w:t>comments,</w:t>
      </w:r>
      <w:r w:rsidRPr="008E7B4E">
        <w:t xml:space="preserve"> made at a World Refugee Day event in Mexico City on Thursday, </w:t>
      </w:r>
      <w:r w:rsidRPr="00671E07">
        <w:rPr>
          <w:rStyle w:val="StyleBoldUnderline"/>
        </w:rPr>
        <w:t>were a response to criticisms aimed at</w:t>
      </w:r>
      <w:r w:rsidRPr="008E7B4E">
        <w:t xml:space="preserve"> President Enrique Peña </w:t>
      </w:r>
      <w:r w:rsidRPr="00671E07">
        <w:rPr>
          <w:rStyle w:val="StyleBoldUnderline"/>
        </w:rPr>
        <w:t xml:space="preserve">Nieto after he revealed preliminary details about </w:t>
      </w:r>
      <w:r w:rsidRPr="00671E07">
        <w:t>the</w:t>
      </w:r>
      <w:r w:rsidRPr="00671E07">
        <w:rPr>
          <w:rStyle w:val="StyleBoldUnderline"/>
        </w:rPr>
        <w:t xml:space="preserve"> reform</w:t>
      </w:r>
      <w:r w:rsidRPr="008E7B4E">
        <w:t xml:space="preserve"> during a trip to the United Kingdom. Peña </w:t>
      </w:r>
      <w:r w:rsidRPr="00671E07">
        <w:rPr>
          <w:rStyle w:val="StyleBoldUnderline"/>
        </w:rPr>
        <w:t>Nieto implied the planned reform had already been discussed by the parties</w:t>
      </w:r>
      <w:r w:rsidRPr="008E7B4E">
        <w:t xml:space="preserve"> involved in the Pact. Democratic Revolution Party (</w:t>
      </w:r>
      <w:r w:rsidRPr="00671E07">
        <w:rPr>
          <w:rStyle w:val="StyleBoldUnderline"/>
        </w:rPr>
        <w:t>PRD) President</w:t>
      </w:r>
      <w:r w:rsidRPr="008E7B4E">
        <w:t xml:space="preserve"> Jesús Zambrano </w:t>
      </w:r>
      <w:r w:rsidRPr="00671E07">
        <w:rPr>
          <w:rStyle w:val="StyleBoldUnderline"/>
        </w:rPr>
        <w:t>said</w:t>
      </w:r>
      <w:r w:rsidRPr="008E7B4E">
        <w:t xml:space="preserve"> that Peña </w:t>
      </w:r>
      <w:r w:rsidRPr="00671E07">
        <w:rPr>
          <w:rStyle w:val="StyleBoldUnderline"/>
        </w:rPr>
        <w:t>Nieto’s proposal to open up state-run oil monopoly Pemex to foreign investment, which would require a constitutional amendment, had never been discussed by Pact’s participants</w:t>
      </w:r>
      <w:r w:rsidRPr="008E7B4E">
        <w:t xml:space="preserve">. “Peña </w:t>
      </w:r>
      <w:r w:rsidRPr="00671E07">
        <w:rPr>
          <w:rStyle w:val="StyleBoldUnderline"/>
        </w:rPr>
        <w:t>Nieto is not the voice of the Pact</w:t>
      </w:r>
      <w:r w:rsidRPr="008E7B4E">
        <w:t>,” Zambrano said. Both</w:t>
      </w:r>
      <w:r w:rsidRPr="00671E07">
        <w:rPr>
          <w:rStyle w:val="StyleBoldUnderline"/>
        </w:rPr>
        <w:t xml:space="preserve"> the PRD and</w:t>
      </w:r>
      <w:r w:rsidRPr="008E7B4E">
        <w:t xml:space="preserve"> the National Action Party (</w:t>
      </w:r>
      <w:r w:rsidRPr="00671E07">
        <w:rPr>
          <w:rStyle w:val="StyleBoldUnderline"/>
        </w:rPr>
        <w:t>PAN) are currently drafting their own proposals to reform Mexico’s energy sector.</w:t>
      </w:r>
    </w:p>
    <w:p w:rsidR="008B2FA5" w:rsidRDefault="008B2FA5" w:rsidP="008A066B"/>
    <w:p w:rsidR="008A066B" w:rsidRPr="008A066B" w:rsidRDefault="008A066B" w:rsidP="00705E56">
      <w:pPr>
        <w:pStyle w:val="Heading4"/>
      </w:pPr>
      <w:r>
        <w:t>Reaching across the aisle is key to keeping the Pact together – it’s already on the brink</w:t>
      </w:r>
    </w:p>
    <w:p w:rsidR="008A066B" w:rsidRDefault="00705E56" w:rsidP="008A066B">
      <w:r>
        <w:rPr>
          <w:rStyle w:val="StyleStyleBold12pt"/>
        </w:rPr>
        <w:t>Bolton</w:t>
      </w:r>
      <w:r w:rsidR="008A066B" w:rsidRPr="00136407">
        <w:rPr>
          <w:rStyle w:val="StyleStyleBold12pt"/>
        </w:rPr>
        <w:t xml:space="preserve">, </w:t>
      </w:r>
      <w:r w:rsidR="008A066B">
        <w:rPr>
          <w:rStyle w:val="StyleStyleBold12pt"/>
        </w:rPr>
        <w:t>Council on Hemispheric Affairs Research Fellow</w:t>
      </w:r>
      <w:r w:rsidR="008A066B" w:rsidRPr="00136407">
        <w:rPr>
          <w:rStyle w:val="StyleStyleBold12pt"/>
        </w:rPr>
        <w:t>, 13</w:t>
      </w:r>
      <w:r w:rsidR="008A066B">
        <w:t xml:space="preserve">[Gene, MARCH 12, 2013 “Off and Running — Peña Nieto’s Domestic Agenda” </w:t>
      </w:r>
      <w:hyperlink r:id="rId74" w:history="1">
        <w:r w:rsidR="008A066B" w:rsidRPr="00591B4F">
          <w:rPr>
            <w:rStyle w:val="Hyperlink"/>
          </w:rPr>
          <w:t>http://www.coha.org/21851/</w:t>
        </w:r>
      </w:hyperlink>
      <w:r w:rsidR="008A066B">
        <w:t xml:space="preserve"> 6/27/13 EYS]</w:t>
      </w:r>
    </w:p>
    <w:p w:rsidR="008A066B" w:rsidRPr="00136407" w:rsidRDefault="008A066B" w:rsidP="008A066B">
      <w:pPr>
        <w:rPr>
          <w:rStyle w:val="StyleBoldUnderline"/>
        </w:rPr>
      </w:pPr>
      <w:r w:rsidRPr="00136407">
        <w:rPr>
          <w:rStyle w:val="StyleBoldUnderline"/>
        </w:rPr>
        <w:t>With respect to energy and tax reform, the PRI National Assembly has already approved Peña Nieto’s proposals. Tax reforms include implementing VATs on food and medicine, in order to acquire the “necessary funds to pay for infrastructure and social development programmes.</w:t>
      </w:r>
      <w:r>
        <w:t>” [17</w:t>
      </w:r>
      <w:r w:rsidRPr="00136407">
        <w:rPr>
          <w:rStyle w:val="StyleBoldUnderline"/>
        </w:rPr>
        <w:t>] Energy reform, on the other hand, primarily pertains to opening up Pemex</w:t>
      </w:r>
      <w:r>
        <w:t>—Mexico’s state-owned oil company—</w:t>
      </w:r>
      <w:r w:rsidRPr="00136407">
        <w:rPr>
          <w:rStyle w:val="StyleBoldUnderline"/>
        </w:rPr>
        <w:t>to private investment, which according to the president “will be an engine for investment and development.”</w:t>
      </w:r>
      <w:r>
        <w:t xml:space="preserve"> [18] </w:t>
      </w:r>
      <w:r w:rsidRPr="00136407">
        <w:rPr>
          <w:rStyle w:val="StyleBoldUnderline"/>
        </w:rPr>
        <w:t>PAN and PRD</w:t>
      </w:r>
      <w:r>
        <w:t xml:space="preserve"> spokesmen Luis Alberto Villarreal and Silvano Aureoles, respectively, rejected the idea that the Pacto por México was in jeopardy as a result of these proposals. [19] Both sides </w:t>
      </w:r>
      <w:r w:rsidRPr="00136407">
        <w:rPr>
          <w:rStyle w:val="StyleBoldUnderline"/>
        </w:rPr>
        <w:t>have yet to take a clear position on these issues, although it appears as though they are willing to discuss them in greater detail in order to make the necessary changes</w:t>
      </w:r>
      <w:r>
        <w:t xml:space="preserve">. It’s important to highlight, </w:t>
      </w:r>
      <w:r w:rsidRPr="00136407">
        <w:rPr>
          <w:rStyle w:val="StyleBoldUnderline"/>
        </w:rPr>
        <w:t>however,</w:t>
      </w:r>
      <w:r>
        <w:t xml:space="preserve"> that </w:t>
      </w:r>
      <w:r w:rsidRPr="00136407">
        <w:rPr>
          <w:rStyle w:val="StyleBoldUnderline"/>
        </w:rPr>
        <w:t>some in the PRD are not on board with Peña Nieto’s proposals. The PRD has been highly fragmented, and political leaders within the party, such as Carlos Reyes Gamiz, have never fully agreed with the reforms</w:t>
      </w:r>
      <w:r>
        <w:t xml:space="preserve"> as outlined in the Pacto por México.   In regards to Peña Nieto’s most recent tax and energy proposals, </w:t>
      </w:r>
      <w:r w:rsidRPr="00136407">
        <w:rPr>
          <w:rStyle w:val="StyleBoldUnderline"/>
        </w:rPr>
        <w:t xml:space="preserve">Gamiz stated that pact is almost fully broken. [20] </w:t>
      </w:r>
    </w:p>
    <w:p w:rsidR="008A066B" w:rsidRDefault="008A066B" w:rsidP="008A066B">
      <w:pPr>
        <w:rPr>
          <w:rStyle w:val="StyleBoldUnderline"/>
        </w:rPr>
      </w:pPr>
      <w:r w:rsidRPr="00136407">
        <w:rPr>
          <w:rStyle w:val="StyleBoldUnderline"/>
        </w:rPr>
        <w:t>Tax and energy reforms are the most contentious issues in Mexican politics, and therefore, will not receive the same tri-partisan support, as did the education reform</w:t>
      </w:r>
      <w:r>
        <w:t xml:space="preserve">. It’s interesting that Carlos Romero Deschamps, a PRI senator and head of the oil workers’ union, best resembles a Gordillo-like figure. He recently bought his son a Ferrari and his daughter has been spotted vacationing on a yacht. [21] However, Peña Nieto has repeatedly stated that Pemex will not be fully privatized.  As a result, </w:t>
      </w:r>
      <w:r>
        <w:lastRenderedPageBreak/>
        <w:t xml:space="preserve">Deschamps is not likely to oppose Peña Nieto’s reforms, and it will be very surprising if the president pursues the PRI senator on corruption charges.  </w:t>
      </w:r>
      <w:r w:rsidRPr="00136407">
        <w:rPr>
          <w:rStyle w:val="StyleBoldUnderline"/>
        </w:rPr>
        <w:t>Ultimately, advancing his agenda will depend on how well Peña Nieto can reach across the aisle with members from the PRD and PAN, because</w:t>
      </w:r>
      <w:r w:rsidRPr="00553540">
        <w:rPr>
          <w:rStyle w:val="StyleBoldUnderline"/>
        </w:rPr>
        <w:t xml:space="preserve"> without their support, the Pacto por México is all but doomed. </w:t>
      </w:r>
    </w:p>
    <w:p w:rsidR="008A066B" w:rsidRDefault="008A066B" w:rsidP="008A066B"/>
    <w:p w:rsidR="008A066B" w:rsidRPr="008A066B" w:rsidRDefault="008A066B" w:rsidP="00705E56">
      <w:pPr>
        <w:pStyle w:val="Heading4"/>
      </w:pPr>
      <w:r w:rsidRPr="008A066B">
        <w:t>Pact of Mexico fragile—a cause for opposition could collapse the reform agenda</w:t>
      </w:r>
    </w:p>
    <w:p w:rsidR="008A066B" w:rsidRPr="0050600F" w:rsidRDefault="008A066B" w:rsidP="008A066B">
      <w:r w:rsidRPr="00705E56">
        <w:rPr>
          <w:rStyle w:val="StyleStyleBold12pt"/>
        </w:rPr>
        <w:t>Reuters 5/20/13</w:t>
      </w:r>
      <w:r w:rsidRPr="0050600F">
        <w:t xml:space="preserve"> (Dave Graham and Miguel Gutierrez</w:t>
      </w:r>
      <w:r>
        <w:t>, 5/20/13,</w:t>
      </w:r>
      <w:r>
        <w:rPr>
          <w:sz w:val="12"/>
        </w:rPr>
        <w:t xml:space="preserve"> </w:t>
      </w:r>
      <w:r w:rsidRPr="0050600F">
        <w:t xml:space="preserve">“Mexican opposition dispute goes public, threatening reforms,” </w:t>
      </w:r>
      <w:hyperlink r:id="rId75" w:history="1">
        <w:r w:rsidRPr="0050600F">
          <w:rPr>
            <w:rStyle w:val="Hyperlink"/>
          </w:rPr>
          <w:t>http://www.reuters.com/article/2013/05/20/us-mexico-reforms-idUSBRE94J0M820130520</w:t>
        </w:r>
      </w:hyperlink>
      <w:r w:rsidRPr="0050600F">
        <w:t>, Accessed 6/27/13, JC)</w:t>
      </w:r>
    </w:p>
    <w:p w:rsidR="008A066B" w:rsidRPr="00671E07" w:rsidRDefault="008A066B" w:rsidP="008A066B">
      <w:pPr>
        <w:rPr>
          <w:rStyle w:val="StyleBoldUnderline"/>
        </w:rPr>
      </w:pPr>
      <w:r w:rsidRPr="00671E07">
        <w:rPr>
          <w:rStyle w:val="StyleBoldUnderline"/>
        </w:rPr>
        <w:t>Divisions within Mexico's main conservative opposition party have erupted into a bitter public dispute that threatens to undermine the reform agenda of</w:t>
      </w:r>
      <w:r w:rsidRPr="0050600F">
        <w:t xml:space="preserve"> President Enrique Pena </w:t>
      </w:r>
      <w:r w:rsidRPr="00671E07">
        <w:rPr>
          <w:rStyle w:val="StyleBoldUnderline"/>
        </w:rPr>
        <w:t>Nieto.</w:t>
      </w:r>
    </w:p>
    <w:p w:rsidR="008A066B" w:rsidRPr="0050600F" w:rsidRDefault="008A066B" w:rsidP="008A066B">
      <w:r w:rsidRPr="0050600F">
        <w:t xml:space="preserve">Short of a majority in Congress, Pena </w:t>
      </w:r>
      <w:r w:rsidRPr="00671E07">
        <w:rPr>
          <w:rStyle w:val="StyleBoldUnderline"/>
        </w:rPr>
        <w:t>Nieto's</w:t>
      </w:r>
      <w:r w:rsidRPr="0050600F">
        <w:t xml:space="preserve"> Institutional Revolutionary Party (</w:t>
      </w:r>
      <w:r w:rsidRPr="00671E07">
        <w:rPr>
          <w:rStyle w:val="StyleBoldUnderline"/>
        </w:rPr>
        <w:t>PRI) is likely to need support from the conservative</w:t>
      </w:r>
      <w:r w:rsidRPr="0050600F">
        <w:t xml:space="preserve"> National Action Party, or </w:t>
      </w:r>
      <w:r w:rsidRPr="00671E07">
        <w:rPr>
          <w:rStyle w:val="StyleBoldUnderline"/>
        </w:rPr>
        <w:t>PAN, to</w:t>
      </w:r>
      <w:r w:rsidRPr="0050600F">
        <w:t xml:space="preserve"> see through plans to </w:t>
      </w:r>
      <w:r w:rsidRPr="00671E07">
        <w:rPr>
          <w:rStyle w:val="StyleBoldUnderline"/>
        </w:rPr>
        <w:t>overhaul state oil giant Pemex</w:t>
      </w:r>
      <w:r w:rsidRPr="0050600F">
        <w:t xml:space="preserve"> and broaden the tax base.</w:t>
      </w:r>
    </w:p>
    <w:p w:rsidR="008A066B" w:rsidRPr="0050600F" w:rsidRDefault="008A066B" w:rsidP="008A066B">
      <w:r w:rsidRPr="00671E07">
        <w:rPr>
          <w:rStyle w:val="StyleBoldUnderline"/>
        </w:rPr>
        <w:t>But the PAN has been mired in a power struggle</w:t>
      </w:r>
      <w:r w:rsidRPr="0050600F">
        <w:t xml:space="preserve"> since it lost the presidency last year, </w:t>
      </w:r>
      <w:r w:rsidRPr="00671E07">
        <w:rPr>
          <w:rStyle w:val="StyleBoldUnderline"/>
        </w:rPr>
        <w:t>and tension has risen steadily</w:t>
      </w:r>
      <w:r w:rsidRPr="0050600F">
        <w:t xml:space="preserve"> over disagreements on how much the party should support the president's efforts to reform Latin America's No. 2 </w:t>
      </w:r>
      <w:hyperlink r:id="rId76" w:history="1">
        <w:r w:rsidRPr="0050600F">
          <w:rPr>
            <w:rStyle w:val="Hyperlink"/>
          </w:rPr>
          <w:t>economy</w:t>
        </w:r>
      </w:hyperlink>
      <w:r w:rsidRPr="0050600F">
        <w:t>.</w:t>
      </w:r>
    </w:p>
    <w:p w:rsidR="008A066B" w:rsidRPr="0050600F" w:rsidRDefault="008A066B" w:rsidP="008A066B">
      <w:r w:rsidRPr="0050600F">
        <w:t>That friction boiled over this weekend when PAN Chairman Gustavo Madero said he would strip former Finance Minister Ernesto Cordero of his role as PAN Senate leader, leading to a tense exchange live on national television on Monday.</w:t>
      </w:r>
    </w:p>
    <w:p w:rsidR="008A066B" w:rsidRPr="0050600F" w:rsidRDefault="008A066B" w:rsidP="008A066B">
      <w:r w:rsidRPr="0050600F">
        <w:t>"The PAN can't be a satellite of the PRI," Cordero told a news conference in the Senate shortly afterwards.</w:t>
      </w:r>
    </w:p>
    <w:p w:rsidR="008A066B" w:rsidRPr="0050600F" w:rsidRDefault="008A066B" w:rsidP="008A066B">
      <w:r w:rsidRPr="0050600F">
        <w:t>Madero, 57, has sought to honor a pact he and the leader of the leftist Party of the Democratic Revolution (PRD) made with Pena Nieto to cooperate on reforms, but the PAN's wing around Cordero has been wary, making it harder for bills to pass.</w:t>
      </w:r>
    </w:p>
    <w:p w:rsidR="008A066B" w:rsidRPr="0050600F" w:rsidRDefault="008A066B" w:rsidP="008A066B">
      <w:r w:rsidRPr="00671E07">
        <w:rPr>
          <w:rStyle w:val="StyleBoldUnderline"/>
        </w:rPr>
        <w:t>Things came to a head last week when Cordero said he would put forward an initiative for political reform in Mexico with the PRD</w:t>
      </w:r>
      <w:r w:rsidRPr="0050600F">
        <w:t xml:space="preserve"> in the Senate - </w:t>
      </w:r>
      <w:r w:rsidRPr="00671E07">
        <w:rPr>
          <w:rStyle w:val="StyleBoldUnderline"/>
        </w:rPr>
        <w:t xml:space="preserve">just days after Madero had presented his own proposal for the PAN </w:t>
      </w:r>
      <w:r w:rsidRPr="0050600F">
        <w:t>to the lower house of Congress.</w:t>
      </w:r>
    </w:p>
    <w:p w:rsidR="008A066B" w:rsidRPr="0050600F" w:rsidRDefault="008A066B" w:rsidP="008A066B">
      <w:r w:rsidRPr="0050600F">
        <w:t>An angry Madero responded by saying the party unity was at risk ahead of 14 state elections in July, and he announced that Cordero's role in the Senate would be reviewed Tuesday.</w:t>
      </w:r>
    </w:p>
    <w:p w:rsidR="008A066B" w:rsidRPr="0050600F" w:rsidRDefault="008A066B" w:rsidP="008A066B">
      <w:r w:rsidRPr="0050600F">
        <w:t>In the end, Madero decided to change the Senate leadership before the weekend was over, despite a letter signed by 24 of the PAN's 38 senators in support of the 45-year-old Cordero.</w:t>
      </w:r>
    </w:p>
    <w:p w:rsidR="008A066B" w:rsidRPr="0050600F" w:rsidRDefault="008A066B" w:rsidP="008A066B">
      <w:r w:rsidRPr="0050600F">
        <w:t>"DANGEROUS DEVOTION"</w:t>
      </w:r>
    </w:p>
    <w:p w:rsidR="008A066B" w:rsidRPr="00671E07" w:rsidRDefault="008A066B" w:rsidP="008A066B">
      <w:pPr>
        <w:rPr>
          <w:rStyle w:val="StyleBoldUnderline"/>
        </w:rPr>
      </w:pPr>
      <w:r w:rsidRPr="0050600F">
        <w:t xml:space="preserve">The </w:t>
      </w:r>
      <w:r w:rsidRPr="00671E07">
        <w:rPr>
          <w:rStyle w:val="StyleBoldUnderline"/>
        </w:rPr>
        <w:t>strife has accentuated the divide between PAN lawmakers willing to work with the PRI - which often stymied reforms when the PAN held power - and those who believe the party must mount a robust opposition to Pena Nieto or risk becoming irrelevant.</w:t>
      </w:r>
    </w:p>
    <w:p w:rsidR="008A066B" w:rsidRPr="0050600F" w:rsidRDefault="008A066B" w:rsidP="008A066B">
      <w:r w:rsidRPr="00671E07">
        <w:rPr>
          <w:rStyle w:val="StyleBoldUnderline"/>
        </w:rPr>
        <w:t>If an obstructionist position gains the upper hand in the PAN, Pena Nieto's bid to change the constitution to make oil company Pemex more attractive to outside investors will become harder</w:t>
      </w:r>
      <w:r w:rsidRPr="0050600F">
        <w:t>, as will his hopes of carrying out a far-reaching tax reform.</w:t>
      </w:r>
    </w:p>
    <w:p w:rsidR="008A066B" w:rsidRPr="00671E07" w:rsidRDefault="008A066B" w:rsidP="008A066B">
      <w:pPr>
        <w:rPr>
          <w:rStyle w:val="StyleBoldUnderline"/>
        </w:rPr>
      </w:pPr>
      <w:r w:rsidRPr="00671E07">
        <w:rPr>
          <w:rStyle w:val="StyleBoldUnderline"/>
        </w:rPr>
        <w:t>The PRD opposes a constitutional change to shake up Pemex and has spoken out against some measures under consideration to boost tax revenues, like levying value-added tax on food.</w:t>
      </w:r>
    </w:p>
    <w:p w:rsidR="008A066B" w:rsidRPr="00671E07" w:rsidRDefault="008A066B" w:rsidP="008A066B">
      <w:pPr>
        <w:rPr>
          <w:rStyle w:val="StyleBoldUnderline"/>
        </w:rPr>
      </w:pPr>
      <w:r w:rsidRPr="00671E07">
        <w:rPr>
          <w:rStyle w:val="StyleBoldUnderline"/>
        </w:rPr>
        <w:t>Other bills like a reform to spur greater lending by </w:t>
      </w:r>
      <w:hyperlink r:id="rId77" w:history="1">
        <w:r w:rsidRPr="00671E07">
          <w:rPr>
            <w:rStyle w:val="StyleBoldUnderline"/>
          </w:rPr>
          <w:t>banks</w:t>
        </w:r>
      </w:hyperlink>
      <w:r w:rsidRPr="00671E07">
        <w:rPr>
          <w:rStyle w:val="StyleBoldUnderline"/>
        </w:rPr>
        <w:t>, as well as measures needed to implement wholesale changes to the telecoms sector and the education system, also hinge on</w:t>
      </w:r>
      <w:r w:rsidRPr="00671E07">
        <w:t xml:space="preserve"> Pena</w:t>
      </w:r>
      <w:r w:rsidRPr="00671E07">
        <w:rPr>
          <w:rStyle w:val="StyleBoldUnderline"/>
        </w:rPr>
        <w:t xml:space="preserve"> Nieto's ability to keep the opposition parties on side.</w:t>
      </w:r>
    </w:p>
    <w:p w:rsidR="008A066B" w:rsidRDefault="008A066B" w:rsidP="008A066B"/>
    <w:p w:rsidR="009A3051" w:rsidRDefault="00705E56" w:rsidP="009A3051">
      <w:pPr>
        <w:pStyle w:val="Heading1"/>
      </w:pPr>
      <w:r>
        <w:lastRenderedPageBreak/>
        <w:t>2nc – Public Opposition Link</w:t>
      </w:r>
    </w:p>
    <w:p w:rsidR="009A3051" w:rsidRDefault="009A3051" w:rsidP="009A3051"/>
    <w:p w:rsidR="009A3051" w:rsidRPr="009A3051" w:rsidRDefault="009A3051" w:rsidP="00705E56">
      <w:pPr>
        <w:pStyle w:val="Heading4"/>
      </w:pPr>
      <w:r w:rsidRPr="009A3051">
        <w:t>Mexicans are against the US getting involved in their oil industry</w:t>
      </w:r>
    </w:p>
    <w:p w:rsidR="009A3051" w:rsidRPr="00B27CB4" w:rsidRDefault="009A3051" w:rsidP="009A3051">
      <w:pPr>
        <w:rPr>
          <w:rStyle w:val="StyleStyleBold12pt"/>
        </w:rPr>
      </w:pPr>
      <w:r>
        <w:rPr>
          <w:rStyle w:val="StyleStyleBold12pt"/>
        </w:rPr>
        <w:t>Estevez, Forbes Correspondent 6/27/13</w:t>
      </w:r>
    </w:p>
    <w:p w:rsidR="009A3051" w:rsidRPr="00B27CB4" w:rsidRDefault="009A3051" w:rsidP="009A3051">
      <w:pPr>
        <w:rPr>
          <w:rStyle w:val="StyleBoldUnderline"/>
          <w:b w:val="0"/>
          <w:bCs w:val="0"/>
        </w:rPr>
      </w:pPr>
      <w:r>
        <w:t xml:space="preserve">(Dolia Extevez, US-Mexico relations and politics contributor, June 26, 2013,  Forbes, “Most Mexicans Oppose President Peña Nieto's Plans To Open Up Pemex To Private Investment,” </w:t>
      </w:r>
      <w:hyperlink r:id="rId78" w:history="1">
        <w:r w:rsidRPr="00CC38F9">
          <w:rPr>
            <w:rStyle w:val="Hyperlink"/>
          </w:rPr>
          <w:t>http://www.forbes.com/sites/doliaestevez/2013/06/26/most-mexicans-oppose-president-pena-nietos-plans-to-open-up-pemex-to-private-investment/?ss=business%3Aenergy</w:t>
        </w:r>
      </w:hyperlink>
      <w:r>
        <w:t>, June 27, 2013, EK)</w:t>
      </w:r>
    </w:p>
    <w:p w:rsidR="009A3051" w:rsidRDefault="009A3051" w:rsidP="009A3051">
      <w:r w:rsidRPr="009305A1">
        <w:rPr>
          <w:rStyle w:val="StyleBoldUnderline"/>
        </w:rPr>
        <w:t>But Mexicans are less than ready to support Peña Nieto’s most ambitious and controversial reform to date. A new poll by the Centro de Investigación y Docencia Económicas (CIDE), a research institute,  shows that 65 out of every 100 Mexicans are</w:t>
      </w:r>
      <w:r>
        <w:t xml:space="preserve"> </w:t>
      </w:r>
      <w:r w:rsidRPr="009305A1">
        <w:rPr>
          <w:rStyle w:val="StyleBoldUnderline"/>
        </w:rPr>
        <w:t>against</w:t>
      </w:r>
      <w:r>
        <w:t xml:space="preserve"> opening up Pemex, the world’s seventh-largest oil producer with annual sales of more than $100 billion.  “</w:t>
      </w:r>
      <w:r w:rsidRPr="009305A1">
        <w:rPr>
          <w:rStyle w:val="StyleBoldUnderline"/>
        </w:rPr>
        <w:t>Energy, particularly oil, continues to be the stronghold of Mexican nationalism,”</w:t>
      </w:r>
      <w:r>
        <w:t xml:space="preserve"> said CIDE.</w:t>
      </w:r>
    </w:p>
    <w:p w:rsidR="009A3051" w:rsidRDefault="009A3051" w:rsidP="009A3051">
      <w:r>
        <w:t xml:space="preserve">Peña Nieto is counting on the Pact for Mexico, an alliance of the country’s top three political parties, to try to get the reform passed. </w:t>
      </w:r>
      <w:r w:rsidRPr="009305A1">
        <w:rPr>
          <w:rStyle w:val="StyleBoldUnderline"/>
        </w:rPr>
        <w:t>The proposal, which is expected to  involve reforming the Constitution, will need two-thirds support from Mexico’s Congress;</w:t>
      </w:r>
      <w:r>
        <w:t xml:space="preserve"> the PRI, his party, does not hold a simple majority in either house. Peña Nieto reported that he’s negotiating to get the political support he needs to break the state monopoly. However, some analysts believe that the Pacto, which succeeded in getting through a monopoly-busting telecom reform in May, will not hold up this time. The left-leaning Party of the Democratic Revolution, or PRD, warned that they will oppose Pemex’s reform. Marcelo Ebrard, a popular former mayor of Mexico City and likely PRD Presidential candidate in 2018, challenged Peña Nieto to a televised debate on the oil overhaul.  Former PRD Presidential candidate Cuauhtémoc Cárdenas, Lazaro Cárdenas’ son, presented a counter proposal to “modernize” Pemex without changing Article 27 of the Constitution to undo the historical ban on privatizing the company. His proposal was endorsed Tuesday by top PRD politicians, including Ebrard and Mexico City Mayor Miguel Angel Mancera, and the party’s congressional leaders.</w:t>
      </w:r>
    </w:p>
    <w:p w:rsidR="009A3051" w:rsidRDefault="009A3051" w:rsidP="009A3051"/>
    <w:p w:rsidR="009A3051" w:rsidRDefault="009A3051" w:rsidP="009A3051"/>
    <w:p w:rsidR="009A3051" w:rsidRPr="009A3051" w:rsidRDefault="009A3051" w:rsidP="009A3051"/>
    <w:p w:rsidR="00BF6BC4" w:rsidRPr="00BF6BC4" w:rsidRDefault="00BF6BC4" w:rsidP="00BF6BC4">
      <w:pPr>
        <w:pStyle w:val="Heading1"/>
      </w:pPr>
    </w:p>
    <w:p w:rsidR="00BF6BC4" w:rsidRPr="00BF6BC4" w:rsidRDefault="00BF6BC4" w:rsidP="00BF6BC4"/>
    <w:p w:rsidR="00930FB6" w:rsidRDefault="00930FB6" w:rsidP="00930FB6"/>
    <w:p w:rsidR="00930FB6" w:rsidRDefault="00930FB6" w:rsidP="00930FB6">
      <w:pPr>
        <w:pStyle w:val="Heading1"/>
      </w:pPr>
      <w:r>
        <w:lastRenderedPageBreak/>
        <w:t>***</w:t>
      </w:r>
      <w:r w:rsidR="00705E56">
        <w:t>Impact</w:t>
      </w:r>
      <w:r>
        <w:t>***</w:t>
      </w:r>
    </w:p>
    <w:p w:rsidR="00930FB6" w:rsidRDefault="00930FB6" w:rsidP="00930FB6"/>
    <w:p w:rsidR="002C3A55" w:rsidRDefault="002C3A55" w:rsidP="002C3A55">
      <w:pPr>
        <w:pStyle w:val="Heading1"/>
      </w:pPr>
      <w:r>
        <w:lastRenderedPageBreak/>
        <w:t xml:space="preserve">1nc </w:t>
      </w:r>
      <w:r w:rsidR="00705E56">
        <w:t>Energy Reform Good – Stability</w:t>
      </w:r>
    </w:p>
    <w:p w:rsidR="002C3A55" w:rsidRDefault="002C3A55" w:rsidP="002C3A55"/>
    <w:p w:rsidR="002C3A55" w:rsidRPr="002C3A55" w:rsidRDefault="002C3A55" w:rsidP="00705E56">
      <w:pPr>
        <w:pStyle w:val="Heading4"/>
      </w:pPr>
      <w:r w:rsidRPr="002C3A55">
        <w:t>Energy reforms are key to reverse declining production that kills the US economy, destabilizes Mexico and spills over regionally</w:t>
      </w:r>
    </w:p>
    <w:p w:rsidR="002C3A55" w:rsidRPr="008D7AB6" w:rsidRDefault="002C3A55" w:rsidP="002C3A55">
      <w:pPr>
        <w:rPr>
          <w:rStyle w:val="StyleStyleBold12pt"/>
        </w:rPr>
      </w:pPr>
      <w:r w:rsidRPr="00705E56">
        <w:rPr>
          <w:rStyle w:val="StyleStyleBold12pt"/>
        </w:rPr>
        <w:t xml:space="preserve">Wood, Mexico Institute Director at the Woodrow Wilson International Center for Scholars, 9 </w:t>
      </w:r>
      <w:r w:rsidRPr="008D7AB6">
        <w:t>(Duncan Wood, Office of the William E. Simon Chair at the Center for Strategic and International Studies, “Cantarell, Mexico's Economy and Interdependence,” November 30th, 2009. http://csis.org/blog/cantarell-mexicos-economy-and-interdependence)</w:t>
      </w:r>
    </w:p>
    <w:p w:rsidR="002C3A55" w:rsidRDefault="002C3A55" w:rsidP="002C3A55">
      <w:r>
        <w:t xml:space="preserve"> The story of how Mexico reached this crisis point is by now well known. </w:t>
      </w:r>
      <w:r w:rsidRPr="008D7AB6">
        <w:rPr>
          <w:rStyle w:val="StyleBoldUnderline"/>
        </w:rPr>
        <w:t>Underinvestment, complacency and poor management of the sector, combined with a refusal on the part of the political elite to embrace the prospect of private or foreign investment in PEMEX has meant that the country has failed to develop other oil fields</w:t>
      </w:r>
      <w:r>
        <w:t xml:space="preserve"> </w:t>
      </w:r>
      <w:r w:rsidRPr="000868D5">
        <w:rPr>
          <w:u w:val="single"/>
        </w:rPr>
        <w:t>and is unable to reach the vast majority of its remaining reserves in the deep waters of the Gulf</w:t>
      </w:r>
      <w:r>
        <w:t xml:space="preserve">. And this, of course, is only one of a multitude of problems facing the country at the present time. </w:t>
      </w:r>
      <w:r w:rsidRPr="008D7AB6">
        <w:rPr>
          <w:rStyle w:val="StyleBoldUnderline"/>
        </w:rPr>
        <w:t>Public insecurity, unacceptable levels of poverty, a lack of infrastructure, low competitiveness and failing fiscal policies are the order of the day in Mexico, and the crisis in oil production only serves to compound these problems.</w:t>
      </w:r>
      <w:r w:rsidRPr="006E4476">
        <w:rPr>
          <w:rStyle w:val="StyleBoldUnderline"/>
          <w:sz w:val="12"/>
        </w:rPr>
        <w:t>¶</w:t>
      </w:r>
      <w:r>
        <w:rPr>
          <w:rStyle w:val="StyleBoldUnderline"/>
          <w:sz w:val="12"/>
        </w:rPr>
        <w:t xml:space="preserve"> </w:t>
      </w:r>
      <w:r>
        <w:t xml:space="preserve">What is less discussed is that </w:t>
      </w:r>
      <w:r w:rsidRPr="000868D5">
        <w:rPr>
          <w:u w:val="single"/>
        </w:rPr>
        <w:t>the crisis caused by the fall in oil production</w:t>
      </w:r>
      <w:r>
        <w:t xml:space="preserve"> in Mexico </w:t>
      </w:r>
      <w:r w:rsidRPr="000868D5">
        <w:rPr>
          <w:u w:val="single"/>
        </w:rPr>
        <w:t>has consequences that go far beyond PEMEX and the Mexican government</w:t>
      </w:r>
      <w:r>
        <w:t xml:space="preserve">. </w:t>
      </w:r>
      <w:r w:rsidRPr="008D7AB6">
        <w:rPr>
          <w:rStyle w:val="StyleBoldUnderline"/>
        </w:rPr>
        <w:t>The fall in oil production is accelerating, which means that Mexico will become a net importer of oil earlier than most people had predicted.</w:t>
      </w:r>
      <w:r>
        <w:t xml:space="preserve"> </w:t>
      </w:r>
      <w:r w:rsidRPr="000868D5">
        <w:rPr>
          <w:u w:val="single"/>
        </w:rPr>
        <w:t>This has far-reaching consequences for PEMEX’s financial health and for government revenues, but also for the Mexican economy and jobs</w:t>
      </w:r>
      <w:r w:rsidRPr="002C3A55">
        <w:rPr>
          <w:rStyle w:val="StyleBoldUnderline"/>
        </w:rPr>
        <w:t xml:space="preserve">. Mexico is more likely to need to borrow from global financial markets, is more likely to produce ever more migrants who leave the country to seek out opportunities in the United States, </w:t>
      </w:r>
      <w:r w:rsidRPr="002C3A55">
        <w:rPr>
          <w:rStyle w:val="StyleBoldUnderline"/>
          <w:u w:val="none"/>
        </w:rPr>
        <w:t>and</w:t>
      </w:r>
      <w:r>
        <w:t xml:space="preserve"> </w:t>
      </w:r>
      <w:r w:rsidRPr="002C3A55">
        <w:rPr>
          <w:u w:val="single"/>
        </w:rPr>
        <w:t>young men</w:t>
      </w:r>
      <w:r>
        <w:t xml:space="preserve"> in particular </w:t>
      </w:r>
      <w:r w:rsidRPr="002C3A55">
        <w:rPr>
          <w:u w:val="single"/>
        </w:rPr>
        <w:t>who face a pessimistic economic future are ever more likely to turn to the narcotics industry</w:t>
      </w:r>
      <w:r>
        <w:t xml:space="preserve"> as an alternative.</w:t>
      </w:r>
      <w:r w:rsidRPr="006E4476">
        <w:rPr>
          <w:sz w:val="12"/>
        </w:rPr>
        <w:t>¶</w:t>
      </w:r>
      <w:r>
        <w:rPr>
          <w:sz w:val="12"/>
        </w:rPr>
        <w:t xml:space="preserve"> </w:t>
      </w:r>
      <w:r w:rsidRPr="000868D5">
        <w:t>These problems will impact upon the United States. First the dependable source of oil that has been Mexico since the 1970s will no longer be there.</w:t>
      </w:r>
      <w:r>
        <w:t xml:space="preserve"> Luckily other countries in the hemisphere (namely Canada and Brazil) are ready to replace Mexican barrels with their own. Other problems will prove more intractable and pose longer term challenges to the US. </w:t>
      </w:r>
      <w:r w:rsidRPr="008D7AB6">
        <w:rPr>
          <w:rStyle w:val="StyleBoldUnderline"/>
        </w:rPr>
        <w:t>The failure on the part of the Mexican economy to produce jobs and the consequent rise in migration and the drugs trade will have immediate and long-lasting effects on the US.</w:t>
      </w:r>
      <w:r>
        <w:t xml:space="preserve"> It is time therefore to stop seeing the problems in Mexican oil as only Mexican in nature; and common solutions must be sought to assuage the symptoms that arise. </w:t>
      </w:r>
      <w:r w:rsidRPr="006E4476">
        <w:rPr>
          <w:sz w:val="12"/>
        </w:rPr>
        <w:t>¶</w:t>
      </w:r>
      <w:r>
        <w:rPr>
          <w:sz w:val="12"/>
        </w:rPr>
        <w:t xml:space="preserve"> </w:t>
      </w:r>
      <w:r>
        <w:t xml:space="preserve">Now more than ever </w:t>
      </w:r>
      <w:r w:rsidRPr="000868D5">
        <w:rPr>
          <w:u w:val="single"/>
        </w:rPr>
        <w:t>it is imperative that Mexico’s development is seen as a North American rather than a Mexican challenge</w:t>
      </w:r>
      <w:r>
        <w:t xml:space="preserve">. The hundreds of millions of dollars that are being spent on the Merida Initiative are but only part of the solution. Greater spending on infrastructure, on the agricultural sector, on alternative, renewable sources of energy and on improving Mexico’s overall competitiveness will benefit not only Mexico, but also the United States at the local, state and national levels. </w:t>
      </w:r>
      <w:r w:rsidRPr="000868D5">
        <w:rPr>
          <w:u w:val="single"/>
        </w:rPr>
        <w:t>Border states are anxious to see a reduction in violence that increasingly spills over</w:t>
      </w:r>
      <w:r>
        <w:t xml:space="preserve"> to their side of the Rio Bravo, California desperately needs new sources of renewable energy that can readily be found (given the right level of investment) in Baja California, and across the US there is a desire to see less illegal immigration. </w:t>
      </w:r>
      <w:r w:rsidRPr="000868D5">
        <w:rPr>
          <w:u w:val="single"/>
        </w:rPr>
        <w:t>An even more important factor to consider is the interdependence of the US economy with Mexico. Economic losses in Mexico mean losses for American investors; the failure of Mexican firms means interruptions in the production chains that form the heart of NAFTA; and political and economic insecurity in Mexico impacts negatively on US economic growth</w:t>
      </w:r>
      <w:r>
        <w:t xml:space="preserve">. </w:t>
      </w:r>
    </w:p>
    <w:p w:rsidR="002C3A55" w:rsidRDefault="002C3A55" w:rsidP="002C3A55"/>
    <w:p w:rsidR="002C3A55" w:rsidRPr="002C3A55" w:rsidRDefault="002C3A55" w:rsidP="00705E56">
      <w:pPr>
        <w:pStyle w:val="Heading4"/>
      </w:pPr>
      <w:r>
        <w:t>Regional instability goes nuclear</w:t>
      </w:r>
    </w:p>
    <w:p w:rsidR="002C3A55" w:rsidRPr="002C3A55" w:rsidRDefault="002C3A55" w:rsidP="002C3A55">
      <w:r w:rsidRPr="00705E56">
        <w:rPr>
          <w:rStyle w:val="StyleStyleBold12pt"/>
        </w:rPr>
        <w:t>Rochlin, Okanagan political science professor, 94,</w:t>
      </w:r>
      <w:r>
        <w:t xml:space="preserve"> (James Rochlin, “</w:t>
      </w:r>
      <w:r w:rsidRPr="004B7461">
        <w:t>“Discovering the Americas: the evolution of Canadian foreign policy towards Latin America,” p. 130-131)</w:t>
      </w:r>
    </w:p>
    <w:p w:rsidR="002C3A55" w:rsidRPr="00E22ACC" w:rsidRDefault="002C3A55" w:rsidP="002C3A55">
      <w:r w:rsidRPr="00E22ACC">
        <w:t xml:space="preserve">While there were economic motivations for Canadian policy in Central America, security considerations were perhaps more important. Canada possessed an interest in promoting stability in the face of a potential decline of U.S. hegemony in the Americas. Perceptions of declining U.S. influence in the region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were linked to the prospect of explosive events occurring </w:t>
      </w:r>
      <w:r w:rsidRPr="00705E56">
        <w:t xml:space="preserve">in the hemisphere. Hence, </w:t>
      </w:r>
      <w:r w:rsidRPr="00705E56">
        <w:rPr>
          <w:rStyle w:val="StyleBoldUnderline"/>
        </w:rPr>
        <w:t>the Central American imbroglio was viewed as a fuse which could ignite a cataclysmic process throughout the region. Analysts at the time worried that in a worst-case scenario, instability created by a regional war, beginning in Central America and spreading elsewhere in Latin America, might preoccupy Washington to the extent that the United States would be unable to perform adequately its important hegemonic role in the international arena – a concern expressed by the director of research for Canada’s Standing Committee Report on Central America. It was feared that such a predicament could generate increased global instability and perhaps even a hegemonic war.</w:t>
      </w:r>
      <w:r w:rsidRPr="00705E56">
        <w:t xml:space="preserve"> This is one of the motivations which led Canada to become involved in efforts at regional conflict resolution, such as Contadora, as will be discussed in the next chapter.</w:t>
      </w:r>
    </w:p>
    <w:p w:rsidR="002C3A55" w:rsidRPr="006F5E0E" w:rsidRDefault="002C3A55" w:rsidP="002C3A55"/>
    <w:p w:rsidR="002C3A55" w:rsidRPr="002C3A55" w:rsidRDefault="002C3A55" w:rsidP="002C3A55"/>
    <w:p w:rsidR="002C3A55" w:rsidRDefault="00705E56" w:rsidP="002C3A55">
      <w:pPr>
        <w:pStyle w:val="Heading1"/>
      </w:pPr>
      <w:r>
        <w:lastRenderedPageBreak/>
        <w:t>2nc Economy Impacts</w:t>
      </w:r>
    </w:p>
    <w:p w:rsidR="002C3A55" w:rsidRDefault="002C3A55" w:rsidP="002C3A55"/>
    <w:p w:rsidR="002C3A55" w:rsidRPr="002C3A55" w:rsidRDefault="002C3A55" w:rsidP="00705E56">
      <w:pPr>
        <w:pStyle w:val="Heading4"/>
      </w:pPr>
      <w:r w:rsidRPr="002C3A55">
        <w:t>Economic collapse causes war</w:t>
      </w:r>
    </w:p>
    <w:p w:rsidR="002C3A55" w:rsidRPr="009A3179" w:rsidRDefault="002C3A55" w:rsidP="002C3A55">
      <w:pPr>
        <w:rPr>
          <w:rStyle w:val="StyleStyleBold12pt"/>
        </w:rPr>
      </w:pPr>
      <w:r w:rsidRPr="009A3179">
        <w:rPr>
          <w:rStyle w:val="StyleStyleBold12pt"/>
        </w:rPr>
        <w:t>Mea</w:t>
      </w:r>
      <w:r>
        <w:rPr>
          <w:rStyle w:val="StyleStyleBold12pt"/>
        </w:rPr>
        <w:t>d</w:t>
      </w:r>
      <w:r w:rsidRPr="009A3179">
        <w:rPr>
          <w:rStyle w:val="StyleStyleBold12pt"/>
        </w:rPr>
        <w:t xml:space="preserve">, Senior fellow in U.S. Foreign Policy at the Council on Foreign Relations, 9 </w:t>
      </w:r>
    </w:p>
    <w:p w:rsidR="002C3A55" w:rsidRPr="009A3179" w:rsidRDefault="002C3A55" w:rsidP="002C3A55">
      <w:pPr>
        <w:rPr>
          <w:rFonts w:asciiTheme="majorHAnsi" w:hAnsiTheme="majorHAnsi"/>
        </w:rPr>
      </w:pPr>
      <w:r w:rsidRPr="009A3179">
        <w:rPr>
          <w:rFonts w:asciiTheme="majorHAnsi" w:hAnsiTheme="majorHAnsi"/>
        </w:rPr>
        <w:t xml:space="preserve">(Henry , Sr fellow in U.S. Foreign Policy at the Council on Foreign Relations, </w:t>
      </w:r>
      <w:r w:rsidRPr="009A3179">
        <w:rPr>
          <w:rFonts w:asciiTheme="majorHAnsi" w:hAnsiTheme="majorHAnsi"/>
          <w:i/>
        </w:rPr>
        <w:t>The New Republic</w:t>
      </w:r>
      <w:r w:rsidRPr="009A3179">
        <w:rPr>
          <w:rFonts w:asciiTheme="majorHAnsi" w:hAnsiTheme="majorHAnsi"/>
        </w:rPr>
        <w:t xml:space="preserve">, 2/4/09, </w:t>
      </w:r>
      <w:hyperlink r:id="rId79" w:history="1">
        <w:r w:rsidRPr="008E0E89">
          <w:rPr>
            <w:rStyle w:val="Hyperlink"/>
            <w:rFonts w:asciiTheme="majorHAnsi" w:hAnsiTheme="majorHAnsi"/>
          </w:rPr>
          <w:t>http://www.tnr.com/politics/story.html?id=571cbbb9-2887-4d81-8542-92e83915f5f8&amp;p=2</w:t>
        </w:r>
      </w:hyperlink>
      <w:r>
        <w:rPr>
          <w:rFonts w:asciiTheme="majorHAnsi" w:hAnsiTheme="majorHAnsi"/>
        </w:rPr>
        <w:t>, Accessed: 6/30/13, LPS.)</w:t>
      </w:r>
    </w:p>
    <w:p w:rsidR="002C3A55" w:rsidRPr="009A3179" w:rsidRDefault="002C3A55" w:rsidP="00705E56">
      <w:r w:rsidRPr="009A3179">
        <w:t xml:space="preserve">So far, such </w:t>
      </w:r>
      <w:r w:rsidRPr="009A3179">
        <w:rPr>
          <w:rStyle w:val="underline"/>
          <w:rFonts w:asciiTheme="majorHAnsi" w:hAnsiTheme="majorHAnsi"/>
        </w:rPr>
        <w:t>half-hearted experiments not only have failed to work; they have left the societies that have tried them in a progressively worse position</w:t>
      </w:r>
      <w:r w:rsidRPr="009A3179">
        <w:t xml:space="preserve">, farther behind the front-runners as time goes by. </w:t>
      </w:r>
      <w:r w:rsidRPr="009A3179">
        <w:rPr>
          <w:rStyle w:val="underline"/>
          <w:rFonts w:asciiTheme="majorHAnsi" w:hAnsiTheme="majorHAnsi"/>
        </w:rPr>
        <w:t xml:space="preserve">Argentina has lost ground to Chile; </w:t>
      </w:r>
      <w:r w:rsidRPr="009A3179">
        <w:t>Russian development has fallen farther behind that of the Baltic states and Central Europe. Frequently, the crisis has weakened the power of the merchants, industrialists, financiers, and professionals who want to develop a liberal capitalist society integrated into the world</w:t>
      </w:r>
      <w:r w:rsidRPr="009A3179">
        <w:rPr>
          <w:rStyle w:val="underline"/>
          <w:rFonts w:asciiTheme="majorHAnsi" w:hAnsiTheme="majorHAnsi"/>
        </w:rPr>
        <w:t>. Crisis can also strengthen the hand of religious extremists, populist radicals, or authoritarian traditionalists who are determined to resist liberal capitalist society for a variety of reasons.</w:t>
      </w:r>
      <w:r w:rsidRPr="009A3179">
        <w:t xml:space="preserve"> Meanwhile, the companies and banks based in these societies are often less established and more vulnerable to the consequences of a financial crisis than more established firms in wealthier societies. As a result, </w:t>
      </w:r>
      <w:r w:rsidRPr="009A3179">
        <w:rPr>
          <w:rStyle w:val="underline"/>
          <w:rFonts w:asciiTheme="majorHAnsi" w:hAnsiTheme="majorHAnsi"/>
        </w:rPr>
        <w:t>developing countries and countries where capitalism has relatively recent and shallow roots tend to suffer greater economic and political damage when crisis strikes--as, inevitably, it does</w:t>
      </w:r>
      <w:r w:rsidRPr="009A3179">
        <w:t xml:space="preserve">. And, consequently, </w:t>
      </w:r>
      <w:r w:rsidRPr="009A3179">
        <w:rPr>
          <w:rStyle w:val="underline"/>
          <w:rFonts w:asciiTheme="majorHAnsi" w:hAnsiTheme="majorHAnsi"/>
        </w:rPr>
        <w:t>financial crises often reinforce rather than challenge the global distribution of power and wealth.</w:t>
      </w:r>
      <w:r w:rsidRPr="009A3179">
        <w:t xml:space="preserve"> This may be happening yet again. None of which means that we can just sit back and enjoy the recession. History may suggest that financial crises actually help capitalist great powers maintain their leads--but it has other, less reassuring messages as well. </w:t>
      </w:r>
      <w:r w:rsidRPr="009A3179">
        <w:rPr>
          <w:rStyle w:val="underline"/>
          <w:rFonts w:asciiTheme="majorHAnsi" w:hAnsiTheme="majorHAnsi"/>
        </w:rPr>
        <w:t>If financial crises have been a normal part of life</w:t>
      </w:r>
      <w:r w:rsidRPr="009A3179">
        <w:t xml:space="preserve"> during the 300-year rise of the liberal capitalist system under the Anglophone powers, </w:t>
      </w:r>
      <w:r w:rsidRPr="009A3179">
        <w:rPr>
          <w:rStyle w:val="underline"/>
          <w:rFonts w:asciiTheme="majorHAnsi" w:hAnsiTheme="majorHAnsi"/>
        </w:rPr>
        <w:t>so has war</w:t>
      </w:r>
      <w:r w:rsidRPr="009A3179">
        <w:t xml:space="preserve">. The wars of the League of Augsburg and the Spanish Succession; the Seven Years War; the American Revolution; the Napoleonic Wars; the two World Wars; the cold war: The list of wars is almost as long as the list of financial crises. </w:t>
      </w:r>
      <w:r w:rsidRPr="009A3179">
        <w:rPr>
          <w:rStyle w:val="underline"/>
          <w:rFonts w:asciiTheme="majorHAnsi" w:hAnsiTheme="majorHAnsi"/>
        </w:rPr>
        <w:t>Bad economic times</w:t>
      </w:r>
      <w:r w:rsidRPr="009A3179">
        <w:t xml:space="preserve"> can </w:t>
      </w:r>
      <w:r w:rsidRPr="009A3179">
        <w:rPr>
          <w:rStyle w:val="underline"/>
          <w:rFonts w:asciiTheme="majorHAnsi" w:hAnsiTheme="majorHAnsi"/>
        </w:rPr>
        <w:t>breed wars.</w:t>
      </w:r>
      <w:r w:rsidRPr="009A3179">
        <w:t xml:space="preserve"> Europe was a pretty peaceful place in 1928, but the Depression poisoned German public opinion and helped bring Adolf Hitler to power. If the current crisis turns into a depression, </w:t>
      </w:r>
      <w:r w:rsidRPr="009A3179">
        <w:rPr>
          <w:rStyle w:val="underline"/>
          <w:rFonts w:asciiTheme="majorHAnsi" w:hAnsiTheme="majorHAnsi"/>
        </w:rPr>
        <w:t>what rough beasts might start slouching toward Moscow, Karachi, Beijing, or New Delhi to be born? The United States may not, yet, decline, but, if we can't get the world economy back on track, we may still have to fight.</w:t>
      </w:r>
      <w:r w:rsidRPr="009A3179">
        <w:t xml:space="preserve"> </w:t>
      </w:r>
    </w:p>
    <w:p w:rsidR="002C3A55" w:rsidRDefault="002C3A55" w:rsidP="002C3A55"/>
    <w:p w:rsidR="002C3A55" w:rsidRDefault="002C3A55" w:rsidP="002C3A55">
      <w:pPr>
        <w:rPr>
          <w:rFonts w:asciiTheme="majorHAnsi" w:hAnsiTheme="majorHAnsi"/>
        </w:rPr>
      </w:pPr>
    </w:p>
    <w:p w:rsidR="002C3A55" w:rsidRPr="00705E56" w:rsidRDefault="002C3A55" w:rsidP="00705E56">
      <w:pPr>
        <w:pStyle w:val="Heading4"/>
      </w:pPr>
      <w:r w:rsidRPr="00705E56">
        <w:t>Economic collapse leads to war</w:t>
      </w:r>
    </w:p>
    <w:p w:rsidR="002C3A55" w:rsidRDefault="002C3A55" w:rsidP="002C3A55">
      <w:pPr>
        <w:rPr>
          <w:rStyle w:val="StyleStyleBold12pt"/>
          <w:sz w:val="16"/>
        </w:rPr>
      </w:pPr>
      <w:r>
        <w:rPr>
          <w:rStyle w:val="StyleStyleBold12pt"/>
          <w:szCs w:val="20"/>
        </w:rPr>
        <w:t xml:space="preserve">Mandel, Associated Press, </w:t>
      </w:r>
      <w:r w:rsidRPr="001F3DF3">
        <w:rPr>
          <w:rStyle w:val="StyleStyleBold12pt"/>
          <w:szCs w:val="20"/>
        </w:rPr>
        <w:t>5</w:t>
      </w:r>
      <w:r w:rsidRPr="00E73979">
        <w:rPr>
          <w:rStyle w:val="StyleStyleBold12pt"/>
          <w:sz w:val="16"/>
        </w:rPr>
        <w:t xml:space="preserve"> </w:t>
      </w:r>
    </w:p>
    <w:p w:rsidR="002C3A55" w:rsidRPr="002C3A55" w:rsidRDefault="002C3A55" w:rsidP="002C3A55">
      <w:pPr>
        <w:rPr>
          <w:rStyle w:val="StyleStyleBold12pt"/>
          <w:b w:val="0"/>
        </w:rPr>
      </w:pPr>
      <w:r w:rsidRPr="002C3A55">
        <w:rPr>
          <w:rStyle w:val="StyleStyleBold12pt"/>
          <w:b w:val="0"/>
        </w:rPr>
        <w:t>(Michael Mandel, Bloomberg Business, 2005, “Whats So Good About Growth?,”</w:t>
      </w:r>
      <w:r w:rsidRPr="006B4487">
        <w:rPr>
          <w:rStyle w:val="StyleStyleBold12pt"/>
        </w:rPr>
        <w:t xml:space="preserve"> </w:t>
      </w:r>
      <w:hyperlink r:id="rId80" w:history="1">
        <w:r w:rsidRPr="006B4487">
          <w:rPr>
            <w:rStyle w:val="Hyperlink"/>
          </w:rPr>
          <w:t>http://www.businessweek.com/magazine/content/05_45/b3958122.htm</w:t>
        </w:r>
      </w:hyperlink>
      <w:r>
        <w:rPr>
          <w:rStyle w:val="StyleStyleBold12pt"/>
        </w:rPr>
        <w:t xml:space="preserve">, </w:t>
      </w:r>
      <w:r w:rsidRPr="002C3A55">
        <w:rPr>
          <w:rStyle w:val="StyleStyleBold12pt"/>
          <w:b w:val="0"/>
        </w:rPr>
        <w:t>Accessed: 6/30/13, LPS.)</w:t>
      </w:r>
    </w:p>
    <w:p w:rsidR="002C3A55" w:rsidRPr="006B4487" w:rsidRDefault="002C3A55" w:rsidP="002C3A55">
      <w:r w:rsidRPr="006B4487">
        <w:rPr>
          <w:rStyle w:val="StyleBoldUnderline"/>
        </w:rPr>
        <w:t>The</w:t>
      </w:r>
      <w:r w:rsidRPr="006B4487">
        <w:t xml:space="preserve"> real </w:t>
      </w:r>
      <w:r w:rsidRPr="006B4487">
        <w:rPr>
          <w:rStyle w:val="StyleBoldUnderline"/>
        </w:rPr>
        <w:t>benefit of growth</w:t>
      </w:r>
      <w:r w:rsidRPr="006B4487">
        <w:t xml:space="preserve">, Friedman argues, </w:t>
      </w:r>
      <w:r w:rsidRPr="006B4487">
        <w:rPr>
          <w:rStyle w:val="StyleBoldUnderline"/>
        </w:rPr>
        <w:t>is that it encourages a wide range of social virtues, including dedication to democracy, tolerance of diversity, social mobility, and commitment to fairness</w:t>
      </w:r>
      <w:r w:rsidRPr="006B4487">
        <w:t>. By contrast, he writes, "</w:t>
      </w:r>
      <w:r w:rsidRPr="006B4487">
        <w:rPr>
          <w:rStyle w:val="StyleBoldUnderline"/>
        </w:rPr>
        <w:t xml:space="preserve">when living standards stagnate or decline, most societies make little if any progress toward any of these goals, and in all too many instances they plainly retrogress." </w:t>
      </w:r>
      <w:r w:rsidRPr="006B4487">
        <w:t xml:space="preserve">The </w:t>
      </w:r>
      <w:r w:rsidRPr="006B4487">
        <w:lastRenderedPageBreak/>
        <w:t xml:space="preserve">book, at almost 600 pages, is too long and quite repetitive in spots. And it doesn't pack the punch of Friedman's influential 1988 book, Day of Reckoning: The Consequences of American Economic Policy Under Reagan and After, which warned that massive budget deficits were going to badly damage the U.S. economy. But in this book Friedman has scored a dead-center hit on the critical question: </w:t>
      </w:r>
      <w:r w:rsidRPr="006B4487">
        <w:rPr>
          <w:rStyle w:val="StyleBoldUnderline"/>
        </w:rPr>
        <w:t>Why do we value economic growth</w:t>
      </w:r>
      <w:r w:rsidRPr="006B4487">
        <w:t xml:space="preserve">? The usual argument is that a bigger GDP -- more goods and services -- leads to happier, more satisfied citizens. But that apparently simple proposition turns out to be far more complicated. As Friedman notes, there is plenty of evidence that people judge their well-being by comparing themselves to others. As the average income in a country goes up, so do expectations. As a result, the level of GDP per person in a country, taken alone, doesn't necessarily say much about the level of happiness. The lack of a direct link between personal satisfaction and the level of GDP per person seems to undercut the purely economic arguments in favor of growth. After all, why should we undergo all the turmoil of technological change and economic restructuring if more gadgets and bigger homes aren't going to make us happier in the end? Friedman argues that </w:t>
      </w:r>
      <w:r w:rsidRPr="006B4487">
        <w:rPr>
          <w:rStyle w:val="StyleBoldUnderline"/>
        </w:rPr>
        <w:t>economic growth has a key additional benefit: As long as people see their own income rising, they worry less about doing better than others</w:t>
      </w:r>
      <w:r w:rsidRPr="006B4487">
        <w:t xml:space="preserve">. And </w:t>
      </w:r>
      <w:r w:rsidRPr="006B4487">
        <w:rPr>
          <w:rStyle w:val="StyleBoldUnderline"/>
        </w:rPr>
        <w:t>that</w:t>
      </w:r>
      <w:r w:rsidRPr="006B4487">
        <w:t xml:space="preserve"> in turn </w:t>
      </w:r>
      <w:r w:rsidRPr="006B4487">
        <w:rPr>
          <w:rStyle w:val="StyleBoldUnderline"/>
        </w:rPr>
        <w:t>creates a more favorable environment for political and social advances</w:t>
      </w:r>
      <w:r w:rsidRPr="006B4487">
        <w:t xml:space="preserve">. To demonstrate this point, he draws on economic studies and historical examples, both American and global. </w:t>
      </w:r>
      <w:r w:rsidRPr="006B4487">
        <w:rPr>
          <w:rStyle w:val="StyleBoldUnderline"/>
        </w:rPr>
        <w:t>In the 1700s</w:t>
      </w:r>
      <w:r w:rsidRPr="006B4487">
        <w:t xml:space="preserve">, he points out, </w:t>
      </w:r>
      <w:r w:rsidRPr="006B4487">
        <w:rPr>
          <w:rStyle w:val="StyleBoldUnderline"/>
        </w:rPr>
        <w:t>it became accepted that the rise of commercial and trading activity was a force for positive legal and institutional change</w:t>
      </w:r>
      <w:r w:rsidRPr="006B4487">
        <w:t xml:space="preserve">. Adam </w:t>
      </w:r>
      <w:r w:rsidRPr="006B4487">
        <w:rPr>
          <w:rStyle w:val="StyleBoldUnderline"/>
        </w:rPr>
        <w:t>Smith</w:t>
      </w:r>
      <w:r w:rsidRPr="006B4487">
        <w:t xml:space="preserve">, for one, </w:t>
      </w:r>
      <w:r w:rsidRPr="006B4487">
        <w:rPr>
          <w:rStyle w:val="StyleBoldUnderline"/>
        </w:rPr>
        <w:t xml:space="preserve">believed that moral progress went hand in hand with economic progress, </w:t>
      </w:r>
      <w:r w:rsidRPr="006B4487">
        <w:t xml:space="preserve">as voluntary exchange replaced the use of force. Friedman points to </w:t>
      </w:r>
      <w:r w:rsidRPr="006B4487">
        <w:rPr>
          <w:rStyle w:val="StyleBoldUnderline"/>
        </w:rPr>
        <w:t>the the Ku Klux Klan</w:t>
      </w:r>
      <w:r w:rsidRPr="006B4487">
        <w:t xml:space="preserve"> in the U.S. </w:t>
      </w:r>
      <w:r w:rsidRPr="006B4487">
        <w:rPr>
          <w:rStyle w:val="StyleBoldUnderline"/>
        </w:rPr>
        <w:t>and the Nazis</w:t>
      </w:r>
      <w:r w:rsidRPr="006B4487">
        <w:t xml:space="preserve"> in Germany </w:t>
      </w:r>
      <w:r w:rsidRPr="006B4487">
        <w:rPr>
          <w:rStyle w:val="StyleBoldUnderline"/>
        </w:rPr>
        <w:t>as examples of what can happen when growth vanishes</w:t>
      </w:r>
      <w:r w:rsidRPr="006B4487">
        <w:t>. And he worries that "rising intolerance and incivility and the eroding generosity and openness...have been, in significant part, a consequence of the stagnation of American middle class living standards during much of the last quarter of the twentieth century."</w:t>
      </w:r>
    </w:p>
    <w:p w:rsidR="002C3A55" w:rsidRDefault="002C3A55" w:rsidP="002C3A55">
      <w:pPr>
        <w:rPr>
          <w:rFonts w:asciiTheme="majorHAnsi" w:hAnsiTheme="majorHAnsi"/>
        </w:rPr>
      </w:pPr>
    </w:p>
    <w:p w:rsidR="002C3A55" w:rsidRPr="000415AE" w:rsidRDefault="002C3A55" w:rsidP="002C3A55"/>
    <w:p w:rsidR="002C3A55" w:rsidRDefault="002C3A55" w:rsidP="002C3A55"/>
    <w:p w:rsidR="002C3A55" w:rsidRDefault="002C3A55" w:rsidP="002C3A55">
      <w:pPr>
        <w:pStyle w:val="Heading1"/>
      </w:pPr>
      <w:r>
        <w:lastRenderedPageBreak/>
        <w:t xml:space="preserve">2nc </w:t>
      </w:r>
      <w:r w:rsidR="00705E56">
        <w:t>Regional Spillover – Economy</w:t>
      </w:r>
    </w:p>
    <w:p w:rsidR="002C3A55" w:rsidRDefault="002C3A55" w:rsidP="002C3A55"/>
    <w:p w:rsidR="002C3A55" w:rsidRPr="00D82B07" w:rsidRDefault="00F95268" w:rsidP="002C3A55">
      <w:pPr>
        <w:rPr>
          <w:rStyle w:val="StyleStyleBold12pt"/>
        </w:rPr>
      </w:pPr>
      <w:r>
        <w:rPr>
          <w:rStyle w:val="StyleStyleBold12pt"/>
        </w:rPr>
        <w:t>Latin America American</w:t>
      </w:r>
      <w:r w:rsidR="002C3A55" w:rsidRPr="00D82B07">
        <w:rPr>
          <w:rStyle w:val="StyleStyleBold12pt"/>
        </w:rPr>
        <w:t xml:space="preserve"> economies are interconnected- collapse of one spreads regionally</w:t>
      </w:r>
    </w:p>
    <w:p w:rsidR="002C3A55" w:rsidRDefault="002C3A55" w:rsidP="002C3A55">
      <w:pPr>
        <w:rPr>
          <w:rStyle w:val="StyleStyleBold12pt"/>
        </w:rPr>
      </w:pPr>
      <w:r w:rsidRPr="00F54CD3">
        <w:rPr>
          <w:rStyle w:val="StyleStyleBold12pt"/>
        </w:rPr>
        <w:t>Lozada, associate editor of Foreign Policy Magazine, 99</w:t>
      </w:r>
    </w:p>
    <w:p w:rsidR="002C3A55" w:rsidRDefault="002C3A55" w:rsidP="002C3A55">
      <w:r>
        <w:rPr>
          <w:rStyle w:val="StyleStyleBold12pt"/>
        </w:rPr>
        <w:t>(Carlos</w:t>
      </w:r>
      <w:r w:rsidRPr="00F54CD3">
        <w:t xml:space="preserve">, the author is an associate editor of </w:t>
      </w:r>
      <w:r w:rsidRPr="00F54CD3">
        <w:rPr>
          <w:sz w:val="12"/>
        </w:rPr>
        <w:t xml:space="preserve"> </w:t>
      </w:r>
      <w:r>
        <w:t>Fo</w:t>
      </w:r>
      <w:r w:rsidRPr="00F54CD3">
        <w:t>reign Policy</w:t>
      </w:r>
      <w:r>
        <w:rPr>
          <w:sz w:val="12"/>
        </w:rPr>
        <w:t xml:space="preserve"> </w:t>
      </w:r>
      <w:r>
        <w:t xml:space="preserve">magazine, </w:t>
      </w:r>
      <w:r>
        <w:rPr>
          <w:rFonts w:eastAsia="Times New Roman"/>
        </w:rPr>
        <w:t xml:space="preserve">anaging editor of Foreign Policy magazine and a Knight-Bagehot fellow at Columbia University. A native of Lima, Peru, he is a graduate of Notre Dame and Princeton, “Economic Policy Trends in Post World War War II Latin America,” </w:t>
      </w:r>
      <w:hyperlink r:id="rId81" w:history="1">
        <w:r w:rsidRPr="008E0E89">
          <w:rPr>
            <w:rStyle w:val="Hyperlink"/>
            <w:rFonts w:eastAsia="Times New Roman"/>
          </w:rPr>
          <w:t>http://www.frbatlanta.org/filelegacydocs/acf10b5.pdf</w:t>
        </w:r>
      </w:hyperlink>
      <w:r>
        <w:rPr>
          <w:rFonts w:eastAsia="Times New Roman"/>
        </w:rPr>
        <w:t>, P. 38, Accessed: 6/30/13, LPS.)</w:t>
      </w:r>
    </w:p>
    <w:p w:rsidR="002C3A55" w:rsidRDefault="002C3A55" w:rsidP="002C3A55">
      <w:pPr>
        <w:tabs>
          <w:tab w:val="left" w:pos="7380"/>
        </w:tabs>
        <w:rPr>
          <w:sz w:val="12"/>
        </w:rPr>
      </w:pPr>
      <w:r w:rsidRPr="005F200C">
        <w:t>This north-south</w:t>
      </w:r>
      <w:r w:rsidRPr="005F200C">
        <w:rPr>
          <w:sz w:val="12"/>
        </w:rPr>
        <w:t xml:space="preserve">¶ </w:t>
      </w:r>
      <w:r w:rsidRPr="005F200C">
        <w:t>or “center-periphery” dichotomy, forcefully articulated</w:t>
      </w:r>
      <w:r w:rsidRPr="005F200C">
        <w:rPr>
          <w:sz w:val="12"/>
        </w:rPr>
        <w:t xml:space="preserve">¶ </w:t>
      </w:r>
      <w:r w:rsidRPr="005F200C">
        <w:t>by Raul Prebisch of the United Nations’ Economic</w:t>
      </w:r>
      <w:r w:rsidRPr="005F200C">
        <w:rPr>
          <w:sz w:val="12"/>
        </w:rPr>
        <w:t xml:space="preserve">¶ </w:t>
      </w:r>
      <w:r w:rsidRPr="005F200C">
        <w:t>Commission for Latin America and the Caribbean</w:t>
      </w:r>
      <w:r w:rsidRPr="005F200C">
        <w:rPr>
          <w:sz w:val="12"/>
        </w:rPr>
        <w:t xml:space="preserve">¶ </w:t>
      </w:r>
      <w:r w:rsidRPr="005F200C">
        <w:t>(CEPAL), came to dominate regional economic thought</w:t>
      </w:r>
      <w:r w:rsidRPr="005F200C">
        <w:rPr>
          <w:sz w:val="12"/>
        </w:rPr>
        <w:t xml:space="preserve">¶ </w:t>
      </w:r>
      <w:r w:rsidRPr="005F200C">
        <w:t>during the early postwar years.</w:t>
      </w:r>
      <w:r w:rsidRPr="005F200C">
        <w:rPr>
          <w:sz w:val="12"/>
        </w:rPr>
        <w:t xml:space="preserve">¶ </w:t>
      </w:r>
      <w:r w:rsidRPr="005F200C">
        <w:rPr>
          <w:rStyle w:val="StyleBoldUnderline"/>
        </w:rPr>
        <w:t>Economic policy making in Latin America</w:t>
      </w:r>
      <w:r w:rsidRPr="005F200C">
        <w:t xml:space="preserve"> was</w:t>
      </w:r>
      <w:r w:rsidRPr="005F200C">
        <w:rPr>
          <w:sz w:val="12"/>
        </w:rPr>
        <w:t xml:space="preserve">¶ </w:t>
      </w:r>
      <w:r w:rsidRPr="005F200C">
        <w:t>guided by the principle that the international environ-</w:t>
      </w:r>
      <w:r w:rsidRPr="005F200C">
        <w:rPr>
          <w:sz w:val="12"/>
        </w:rPr>
        <w:t xml:space="preserve">¶ </w:t>
      </w:r>
      <w:r w:rsidRPr="005F200C">
        <w:t>ment presented an obstacle to the r</w:t>
      </w:r>
      <w:r w:rsidRPr="005F200C">
        <w:rPr>
          <w:sz w:val="12"/>
        </w:rPr>
        <w:t xml:space="preserve">¶ </w:t>
      </w:r>
      <w:r w:rsidRPr="005F200C">
        <w:t>e g i o n ’</w:t>
      </w:r>
      <w:r w:rsidRPr="005F200C">
        <w:rPr>
          <w:sz w:val="12"/>
        </w:rPr>
        <w:t xml:space="preserve">¶ </w:t>
      </w:r>
      <w:r w:rsidRPr="005F200C">
        <w:t>s economic</w:t>
      </w:r>
      <w:r w:rsidRPr="005F200C">
        <w:rPr>
          <w:sz w:val="12"/>
        </w:rPr>
        <w:t xml:space="preserve">¶ </w:t>
      </w:r>
      <w:r w:rsidRPr="005F200C">
        <w:t>expansion and that policy should be adjusted to deal</w:t>
      </w:r>
      <w:r w:rsidRPr="005F200C">
        <w:rPr>
          <w:sz w:val="12"/>
        </w:rPr>
        <w:t xml:space="preserve">¶ </w:t>
      </w:r>
      <w:r w:rsidRPr="005F200C">
        <w:t>with external constraints on growth.</w:t>
      </w:r>
      <w:r w:rsidRPr="005F200C">
        <w:rPr>
          <w:sz w:val="12"/>
        </w:rPr>
        <w:t xml:space="preserve">¶ </w:t>
      </w:r>
      <w:r w:rsidRPr="005F200C">
        <w:t>P r</w:t>
      </w:r>
      <w:r w:rsidRPr="005F200C">
        <w:rPr>
          <w:sz w:val="12"/>
        </w:rPr>
        <w:t xml:space="preserve">¶ </w:t>
      </w:r>
      <w:r w:rsidRPr="005F200C">
        <w:t>ebisch (1963)</w:t>
      </w:r>
      <w:r w:rsidRPr="005F200C">
        <w:rPr>
          <w:sz w:val="12"/>
        </w:rPr>
        <w:t xml:space="preserve">¶ </w:t>
      </w:r>
      <w:r w:rsidRPr="005F200C">
        <w:rPr>
          <w:rStyle w:val="StyleBoldUnderline"/>
        </w:rPr>
        <w:t xml:space="preserve">argued that domestic industrialization would foster¶ the spread of technology, increase employment, and¶ enhance the productivity of the labor force, thus¶ </w:t>
      </w:r>
      <w:r>
        <w:rPr>
          <w:rStyle w:val="StyleBoldUnderline"/>
        </w:rPr>
        <w:t>reducing the r</w:t>
      </w:r>
      <w:r w:rsidRPr="005F200C">
        <w:rPr>
          <w:rStyle w:val="StyleBoldUnderline"/>
        </w:rPr>
        <w:t xml:space="preserve"> e g i o n ’s </w:t>
      </w:r>
      <w:r w:rsidRPr="005F200C">
        <w:rPr>
          <w:rStyle w:val="Emphasis"/>
        </w:rPr>
        <w:t>vulnerability to international economic forces.</w:t>
      </w:r>
      <w:r w:rsidRPr="005F200C">
        <w:t xml:space="preserve"> This argument served as the under-</w:t>
      </w:r>
      <w:r w:rsidRPr="005F200C">
        <w:rPr>
          <w:sz w:val="12"/>
        </w:rPr>
        <w:t xml:space="preserve">¶ </w:t>
      </w:r>
      <w:r w:rsidRPr="005F200C">
        <w:t>lying rationale for the r</w:t>
      </w:r>
      <w:r w:rsidRPr="005F200C">
        <w:rPr>
          <w:sz w:val="12"/>
        </w:rPr>
        <w:t xml:space="preserve">¶ </w:t>
      </w:r>
      <w:r w:rsidRPr="005F200C">
        <w:t>e g i o n ’</w:t>
      </w:r>
      <w:r w:rsidRPr="005F200C">
        <w:rPr>
          <w:sz w:val="12"/>
        </w:rPr>
        <w:t xml:space="preserve">¶ </w:t>
      </w:r>
      <w:r w:rsidRPr="005F200C">
        <w:t>s import-substitution</w:t>
      </w:r>
      <w:r w:rsidRPr="005F200C">
        <w:rPr>
          <w:sz w:val="12"/>
        </w:rPr>
        <w:t xml:space="preserve">¶ </w:t>
      </w:r>
      <w:r w:rsidRPr="005F200C">
        <w:t>industrialization (ISI) policies, which sought to</w:t>
      </w:r>
      <w:r w:rsidRPr="005F200C">
        <w:rPr>
          <w:sz w:val="12"/>
        </w:rPr>
        <w:t xml:space="preserve">¶ </w:t>
      </w:r>
      <w:r w:rsidRPr="005F200C">
        <w:t>enhance industrial development through the protec-</w:t>
      </w:r>
      <w:r w:rsidRPr="005F200C">
        <w:rPr>
          <w:sz w:val="12"/>
        </w:rPr>
        <w:t xml:space="preserve">¶ </w:t>
      </w:r>
      <w:r w:rsidRPr="005F200C">
        <w:t>tion of domestic markets via tariffs, quotas, and other</w:t>
      </w:r>
      <w:r w:rsidRPr="005F200C">
        <w:rPr>
          <w:sz w:val="12"/>
        </w:rPr>
        <w:t xml:space="preserve">¶ </w:t>
      </w:r>
      <w:r w:rsidRPr="005F200C">
        <w:t>restrictions and with targeted subsidies to local</w:t>
      </w:r>
      <w:r w:rsidRPr="005F200C">
        <w:rPr>
          <w:sz w:val="12"/>
        </w:rPr>
        <w:t xml:space="preserve">¶ </w:t>
      </w:r>
      <w:r w:rsidRPr="005F200C">
        <w:t>p r o d u c e r s .</w:t>
      </w:r>
      <w:r w:rsidRPr="005F200C">
        <w:rPr>
          <w:sz w:val="12"/>
        </w:rPr>
        <w:t xml:space="preserve">¶ </w:t>
      </w:r>
      <w:r w:rsidRPr="005F200C">
        <w:t>In its early period, import substitution was able to</w:t>
      </w:r>
      <w:r w:rsidRPr="005F200C">
        <w:rPr>
          <w:sz w:val="12"/>
        </w:rPr>
        <w:t xml:space="preserve">¶ </w:t>
      </w:r>
      <w:r w:rsidRPr="005F200C">
        <w:t>foster heavy industries in some of the larger countries</w:t>
      </w:r>
      <w:r w:rsidRPr="005F200C">
        <w:rPr>
          <w:sz w:val="12"/>
        </w:rPr>
        <w:t xml:space="preserve">¶ </w:t>
      </w:r>
      <w:r w:rsidRPr="005F200C">
        <w:t>of the region and created a modest base for the growth</w:t>
      </w:r>
      <w:r w:rsidRPr="005F200C">
        <w:rPr>
          <w:sz w:val="12"/>
        </w:rPr>
        <w:t xml:space="preserve">¶ </w:t>
      </w:r>
      <w:r w:rsidRPr="005F200C">
        <w:t>of domestic manufacturing. As a result, Latin American</w:t>
      </w:r>
      <w:r w:rsidRPr="005F200C">
        <w:rPr>
          <w:sz w:val="12"/>
        </w:rPr>
        <w:t xml:space="preserve">¶ </w:t>
      </w:r>
      <w:r w:rsidRPr="005F200C">
        <w:t>GDP grew at an average annual rate of 5.1 percent from</w:t>
      </w:r>
      <w:r w:rsidRPr="005F200C">
        <w:rPr>
          <w:sz w:val="12"/>
        </w:rPr>
        <w:t xml:space="preserve">¶ </w:t>
      </w:r>
      <w:r w:rsidRPr="005F200C">
        <w:t>1951 to 1960 (Wilkie 1995). However, the strategy began</w:t>
      </w:r>
      <w:r w:rsidRPr="005F200C">
        <w:rPr>
          <w:sz w:val="12"/>
        </w:rPr>
        <w:t xml:space="preserve">¶ </w:t>
      </w:r>
      <w:r w:rsidRPr="005F200C">
        <w:t>encountering bottlenecks in the late 1960s. First, the</w:t>
      </w:r>
      <w:r w:rsidRPr="005F200C">
        <w:rPr>
          <w:sz w:val="12"/>
        </w:rPr>
        <w:t xml:space="preserve">¶ </w:t>
      </w:r>
      <w:r w:rsidRPr="005F200C">
        <w:t>production of advanced durable goods often required</w:t>
      </w:r>
      <w:r w:rsidRPr="005F200C">
        <w:rPr>
          <w:sz w:val="12"/>
        </w:rPr>
        <w:t xml:space="preserve">¶ </w:t>
      </w:r>
      <w:r w:rsidRPr="005F200C">
        <w:t>intermediate capital inputs not available domestically</w:t>
      </w:r>
      <w:r w:rsidRPr="005F200C">
        <w:rPr>
          <w:sz w:val="12"/>
        </w:rPr>
        <w:t xml:space="preserve">¶ </w:t>
      </w:r>
      <w:r w:rsidRPr="005F200C">
        <w:rPr>
          <w:rStyle w:val="StyleBoldUnderline"/>
        </w:rPr>
        <w:t>This need for foreign inpu</w:t>
      </w:r>
      <w:r>
        <w:rPr>
          <w:rStyle w:val="StyleBoldUnderline"/>
        </w:rPr>
        <w:t>ts aggravated the very prob</w:t>
      </w:r>
      <w:r w:rsidRPr="005F200C">
        <w:rPr>
          <w:rStyle w:val="StyleBoldUnderline"/>
        </w:rPr>
        <w:t>lem that the region was attempting to avoid: external¶ dependence. Also, in order to exploit economies of¶ scale, complex goods often required larger markets¶ than those available internally¶</w:t>
      </w:r>
      <w:r w:rsidRPr="005F200C">
        <w:rPr>
          <w:sz w:val="12"/>
        </w:rPr>
        <w:t xml:space="preserve"> </w:t>
      </w:r>
      <w:r w:rsidRPr="005F200C">
        <w:t>.</w:t>
      </w:r>
      <w:r w:rsidRPr="005F200C">
        <w:rPr>
          <w:sz w:val="12"/>
        </w:rPr>
        <w:t xml:space="preserve">¶ </w:t>
      </w:r>
      <w:r w:rsidRPr="005F200C">
        <w:t>Import substitution also resulted in the creation of</w:t>
      </w:r>
      <w:r w:rsidRPr="005F200C">
        <w:rPr>
          <w:sz w:val="12"/>
        </w:rPr>
        <w:t xml:space="preserve">¶ </w:t>
      </w:r>
      <w:r w:rsidRPr="005F200C">
        <w:t>capital-intensive industries, thus failing to generate a</w:t>
      </w:r>
      <w:r w:rsidRPr="005F200C">
        <w:rPr>
          <w:sz w:val="12"/>
        </w:rPr>
        <w:t xml:space="preserve">¶ </w:t>
      </w:r>
      <w:r w:rsidRPr="005F200C">
        <w:t>substantial demand for labor. Although some high-</w:t>
      </w:r>
      <w:r w:rsidRPr="005F200C">
        <w:rPr>
          <w:sz w:val="12"/>
        </w:rPr>
        <w:t xml:space="preserve">¶ </w:t>
      </w:r>
      <w:r w:rsidRPr="005F200C">
        <w:t>productivity manufacturing jobs were created, the</w:t>
      </w:r>
      <w:r w:rsidRPr="005F200C">
        <w:rPr>
          <w:sz w:val="12"/>
        </w:rPr>
        <w:t xml:space="preserve">¶ </w:t>
      </w:r>
      <w:r w:rsidRPr="005F200C">
        <w:t>expected connection between manufacturing, technol-</w:t>
      </w:r>
      <w:r w:rsidRPr="005F200C">
        <w:rPr>
          <w:sz w:val="12"/>
        </w:rPr>
        <w:t xml:space="preserve">¶ </w:t>
      </w:r>
      <w:r w:rsidRPr="005F200C">
        <w:t>o</w:t>
      </w:r>
      <w:r w:rsidRPr="005F200C">
        <w:rPr>
          <w:sz w:val="12"/>
        </w:rPr>
        <w:t xml:space="preserve">¶ </w:t>
      </w:r>
      <w:r w:rsidRPr="005F200C">
        <w:t>gy, and increased labor force productivity with subse</w:t>
      </w:r>
      <w:r w:rsidRPr="005F200C">
        <w:rPr>
          <w:sz w:val="12"/>
        </w:rPr>
        <w:t xml:space="preserve">¶ </w:t>
      </w:r>
      <w:r w:rsidRPr="005F200C">
        <w:t>-</w:t>
      </w:r>
      <w:r w:rsidRPr="005F200C">
        <w:rPr>
          <w:sz w:val="12"/>
        </w:rPr>
        <w:t xml:space="preserve">¶ </w:t>
      </w:r>
      <w:r w:rsidRPr="005F200C">
        <w:t>quent higher wages and living standards failed to</w:t>
      </w:r>
      <w:r w:rsidRPr="005F200C">
        <w:rPr>
          <w:sz w:val="12"/>
        </w:rPr>
        <w:t xml:space="preserve">¶ </w:t>
      </w:r>
      <w:r w:rsidRPr="005F200C">
        <w:t>materialize. But despite the strategy’s shortcomings,</w:t>
      </w:r>
      <w:r w:rsidRPr="005F200C">
        <w:rPr>
          <w:sz w:val="12"/>
        </w:rPr>
        <w:t xml:space="preserve">¶ </w:t>
      </w:r>
      <w:r w:rsidRPr="005F200C">
        <w:t>the regional economy experienced even higher growth</w:t>
      </w:r>
      <w:r w:rsidRPr="005F200C">
        <w:rPr>
          <w:sz w:val="12"/>
        </w:rPr>
        <w:t xml:space="preserve">¶ </w:t>
      </w:r>
      <w:r w:rsidRPr="005F200C">
        <w:t>rates in the 1960s, expanding by an average annual rate</w:t>
      </w:r>
      <w:r w:rsidRPr="005F200C">
        <w:rPr>
          <w:sz w:val="12"/>
        </w:rPr>
        <w:t xml:space="preserve">¶ </w:t>
      </w:r>
      <w:r w:rsidRPr="005F200C">
        <w:t xml:space="preserve">of 5.75 percent from 1961 to 1973 (Wilkie 1995). </w:t>
      </w:r>
      <w:r w:rsidRPr="00D82B07">
        <w:rPr>
          <w:rStyle w:val="StyleBoldUnderline"/>
        </w:rPr>
        <w:t>The results appeared favorable enough that the trend of protectionism and government intervention in Latin¶ America continued during the 1970s.¶</w:t>
      </w:r>
      <w:r w:rsidRPr="005F200C">
        <w:rPr>
          <w:sz w:val="12"/>
        </w:rPr>
        <w:t xml:space="preserve"> </w:t>
      </w:r>
      <w:r w:rsidRPr="005F200C">
        <w:t>To continue the growth process, many Latin</w:t>
      </w:r>
      <w:r w:rsidRPr="005F200C">
        <w:rPr>
          <w:sz w:val="12"/>
        </w:rPr>
        <w:t xml:space="preserve">¶ </w:t>
      </w:r>
      <w:r w:rsidRPr="005F200C">
        <w:t>American countries began importing heavily, relying on</w:t>
      </w:r>
      <w:r w:rsidRPr="005F200C">
        <w:rPr>
          <w:sz w:val="12"/>
        </w:rPr>
        <w:t xml:space="preserve">¶ </w:t>
      </w:r>
      <w:r w:rsidRPr="005F200C">
        <w:t>capital inflows greatly facilitated by the “petrodollars”</w:t>
      </w:r>
      <w:r w:rsidRPr="005F200C">
        <w:rPr>
          <w:sz w:val="12"/>
        </w:rPr>
        <w:t xml:space="preserve">¶ </w:t>
      </w:r>
      <w:r w:rsidRPr="005F200C">
        <w:t>from the oil shock of 1973 to complement internal sav</w:t>
      </w:r>
      <w:r w:rsidRPr="005F200C">
        <w:rPr>
          <w:sz w:val="12"/>
        </w:rPr>
        <w:t xml:space="preserve">¶ </w:t>
      </w:r>
      <w:r w:rsidRPr="005F200C">
        <w:t>-</w:t>
      </w:r>
      <w:r w:rsidRPr="005F200C">
        <w:rPr>
          <w:sz w:val="12"/>
        </w:rPr>
        <w:t xml:space="preserve">¶ </w:t>
      </w:r>
      <w:r w:rsidRPr="005F200C">
        <w:t>ings in the financing of investment. The significant li-</w:t>
      </w:r>
      <w:r w:rsidRPr="005F200C">
        <w:rPr>
          <w:sz w:val="12"/>
        </w:rPr>
        <w:t xml:space="preserve">¶ </w:t>
      </w:r>
      <w:r w:rsidRPr="005F200C">
        <w:t>quidity available in the international system made</w:t>
      </w:r>
      <w:r w:rsidRPr="005F200C">
        <w:rPr>
          <w:sz w:val="12"/>
        </w:rPr>
        <w:t xml:space="preserve">¶ </w:t>
      </w:r>
      <w:r w:rsidRPr="005F200C">
        <w:t>cheap foreign financing readily available during the</w:t>
      </w:r>
      <w:r w:rsidRPr="005F200C">
        <w:rPr>
          <w:sz w:val="12"/>
        </w:rPr>
        <w:t xml:space="preserve">¶ </w:t>
      </w:r>
      <w:r w:rsidRPr="005F200C">
        <w:t>1970s. Between 1975 and 1982, Latin America’s long-</w:t>
      </w:r>
      <w:r w:rsidRPr="005F200C">
        <w:rPr>
          <w:sz w:val="12"/>
        </w:rPr>
        <w:t xml:space="preserve">¶ </w:t>
      </w:r>
      <w:r w:rsidRPr="005F200C">
        <w:t>term foreign debt increased from $43 billion to $176 bil</w:t>
      </w:r>
      <w:r w:rsidRPr="005F200C">
        <w:rPr>
          <w:sz w:val="12"/>
        </w:rPr>
        <w:t xml:space="preserve">¶ </w:t>
      </w:r>
      <w:r w:rsidRPr="005F200C">
        <w:t>-</w:t>
      </w:r>
      <w:r w:rsidRPr="005F200C">
        <w:rPr>
          <w:sz w:val="12"/>
        </w:rPr>
        <w:t xml:space="preserve">¶ </w:t>
      </w:r>
      <w:r w:rsidRPr="005F200C">
        <w:t>lion (Edwards 1993). In keeping with the top-heavy</w:t>
      </w:r>
      <w:r w:rsidRPr="005F200C">
        <w:rPr>
          <w:sz w:val="12"/>
        </w:rPr>
        <w:t xml:space="preserve">¶ </w:t>
      </w:r>
      <w:r w:rsidRPr="005F200C">
        <w:t>nature of ISI, state enterprises and the state in general</w:t>
      </w:r>
      <w:r w:rsidRPr="005F200C">
        <w:rPr>
          <w:sz w:val="12"/>
        </w:rPr>
        <w:t xml:space="preserve">¶ </w:t>
      </w:r>
      <w:r w:rsidRPr="005F200C">
        <w:t>r</w:t>
      </w:r>
      <w:r w:rsidRPr="005F200C">
        <w:rPr>
          <w:sz w:val="12"/>
        </w:rPr>
        <w:t xml:space="preserve">¶ </w:t>
      </w:r>
      <w:r w:rsidRPr="005F200C">
        <w:t>eceived the lion’s share of funds as the inflows financed</w:t>
      </w:r>
      <w:r w:rsidRPr="005F200C">
        <w:rPr>
          <w:sz w:val="12"/>
        </w:rPr>
        <w:t xml:space="preserve">¶ </w:t>
      </w:r>
      <w:r w:rsidRPr="005F200C">
        <w:t>ever-increasing public sector deficits (Kuczynski 1988).</w:t>
      </w:r>
      <w:r w:rsidRPr="005F200C">
        <w:rPr>
          <w:sz w:val="12"/>
        </w:rPr>
        <w:t xml:space="preserve">¶ </w:t>
      </w:r>
      <w:r w:rsidRPr="005F200C">
        <w:t>A favorable interna-</w:t>
      </w:r>
      <w:r w:rsidRPr="005F200C">
        <w:rPr>
          <w:sz w:val="12"/>
        </w:rPr>
        <w:t xml:space="preserve">¶ </w:t>
      </w:r>
      <w:r w:rsidRPr="005F200C">
        <w:t>tional environment of</w:t>
      </w:r>
      <w:r w:rsidRPr="005F200C">
        <w:rPr>
          <w:sz w:val="12"/>
        </w:rPr>
        <w:t xml:space="preserve">¶ </w:t>
      </w:r>
      <w:r w:rsidRPr="005F200C">
        <w:t>low real interest rates</w:t>
      </w:r>
      <w:r w:rsidRPr="005F200C">
        <w:rPr>
          <w:sz w:val="12"/>
        </w:rPr>
        <w:t xml:space="preserve">¶ </w:t>
      </w:r>
      <w:r w:rsidRPr="005F200C">
        <w:t>and strong demand for</w:t>
      </w:r>
      <w:r w:rsidRPr="005F200C">
        <w:rPr>
          <w:sz w:val="12"/>
        </w:rPr>
        <w:t xml:space="preserve">¶ </w:t>
      </w:r>
      <w:r w:rsidRPr="005F200C">
        <w:t>Latin American primary</w:t>
      </w:r>
      <w:r w:rsidRPr="005F200C">
        <w:rPr>
          <w:sz w:val="12"/>
        </w:rPr>
        <w:t xml:space="preserve">¶ </w:t>
      </w:r>
      <w:r>
        <w:t>ex</w:t>
      </w:r>
      <w:r w:rsidRPr="005F200C">
        <w:t>ports helped the</w:t>
      </w:r>
      <w:r w:rsidRPr="005F200C">
        <w:rPr>
          <w:sz w:val="12"/>
        </w:rPr>
        <w:t xml:space="preserve">¶ </w:t>
      </w:r>
      <w:r w:rsidRPr="005F200C">
        <w:t>r</w:t>
      </w:r>
      <w:r w:rsidRPr="005F200C">
        <w:rPr>
          <w:sz w:val="12"/>
        </w:rPr>
        <w:t xml:space="preserve">¶ </w:t>
      </w:r>
      <w:r w:rsidRPr="005F200C">
        <w:t>e g i o n ’</w:t>
      </w:r>
      <w:r w:rsidRPr="005F200C">
        <w:rPr>
          <w:sz w:val="12"/>
        </w:rPr>
        <w:t xml:space="preserve">¶ </w:t>
      </w:r>
      <w:r w:rsidRPr="005F200C">
        <w:t>s governments</w:t>
      </w:r>
      <w:r w:rsidRPr="005F200C">
        <w:rPr>
          <w:sz w:val="12"/>
        </w:rPr>
        <w:t xml:space="preserve">¶ </w:t>
      </w:r>
      <w:r w:rsidRPr="005F200C">
        <w:t xml:space="preserve">service their </w:t>
      </w:r>
      <w:r w:rsidRPr="005F200C">
        <w:lastRenderedPageBreak/>
        <w:t>growing</w:t>
      </w:r>
      <w:r w:rsidRPr="005F200C">
        <w:rPr>
          <w:sz w:val="12"/>
        </w:rPr>
        <w:t xml:space="preserve">¶ </w:t>
      </w:r>
      <w:r w:rsidRPr="005F200C">
        <w:t>debts with little dif-</w:t>
      </w:r>
      <w:r w:rsidRPr="005F200C">
        <w:rPr>
          <w:sz w:val="12"/>
        </w:rPr>
        <w:t xml:space="preserve">¶ </w:t>
      </w:r>
      <w:r w:rsidRPr="005F200C">
        <w:t>fi cult y from 1 975</w:t>
      </w:r>
      <w:r w:rsidRPr="005F200C">
        <w:rPr>
          <w:sz w:val="12"/>
        </w:rPr>
        <w:t xml:space="preserve">¶ </w:t>
      </w:r>
      <w:r w:rsidRPr="005F200C">
        <w:t>through 1979</w:t>
      </w:r>
      <w:r w:rsidRPr="00D82B07">
        <w:t>.¶ The international¶ environment eventu-¶ a l¶ ly became less accom-¶ modating. The second¶ oil shock in 1979 re-¶ sulted in higher petro¶ -¶ leum prices and¶ d e¶ clines in the prices of other primary¶ commodities. Meanwhile, to combat inflationary pres¶ -¶ sures, U.S. monetary authorities raised interest rates,¶ significantly increasing Latin America’s debt-service¶ burden.</w:t>
      </w:r>
      <w:r w:rsidRPr="005F200C">
        <w:t xml:space="preserve"> </w:t>
      </w:r>
      <w:r w:rsidRPr="00D82B07">
        <w:rPr>
          <w:rStyle w:val="StyleBoldUnderline"/>
        </w:rPr>
        <w:t>Because much of the debt Latin American gov¶ -¶ ernments had assumed was in the form of variable-rate¶ loans, interest payments on the region’s foreign debt¶ rose significantly,</w:t>
      </w:r>
      <w:r w:rsidRPr="005F200C">
        <w:t xml:space="preserve"> from less</w:t>
      </w:r>
      <w:r w:rsidRPr="005F200C">
        <w:rPr>
          <w:sz w:val="12"/>
        </w:rPr>
        <w:t xml:space="preserve">¶ </w:t>
      </w:r>
      <w:r w:rsidRPr="005F200C">
        <w:t>than $9 billion in 1978 (17</w:t>
      </w:r>
      <w:r w:rsidRPr="005F200C">
        <w:rPr>
          <w:sz w:val="12"/>
        </w:rPr>
        <w:t xml:space="preserve">¶ </w:t>
      </w:r>
      <w:r w:rsidRPr="005F200C">
        <w:t>percent of regional export earnings) to $30 billion in</w:t>
      </w:r>
      <w:r w:rsidRPr="005F200C">
        <w:rPr>
          <w:sz w:val="12"/>
        </w:rPr>
        <w:t xml:space="preserve">¶ </w:t>
      </w:r>
      <w:r w:rsidRPr="005F200C">
        <w:t>1981 (42 percent). The r</w:t>
      </w:r>
      <w:r w:rsidRPr="005F200C">
        <w:rPr>
          <w:sz w:val="12"/>
        </w:rPr>
        <w:t xml:space="preserve">¶ </w:t>
      </w:r>
      <w:r w:rsidRPr="005F200C">
        <w:t>e g i o n ’</w:t>
      </w:r>
      <w:r w:rsidRPr="005F200C">
        <w:rPr>
          <w:sz w:val="12"/>
        </w:rPr>
        <w:t xml:space="preserve">¶ </w:t>
      </w:r>
      <w:r w:rsidRPr="005F200C">
        <w:t xml:space="preserve">s current account </w:t>
      </w:r>
      <w:r w:rsidRPr="00D82B07">
        <w:t xml:space="preserve">deficits¶ m o r¶ e than doubled in the 1979–81 period (Inter-¶ American Development Bank 1985). </w:t>
      </w:r>
      <w:r w:rsidRPr="00D82B07">
        <w:rPr>
          <w:rStyle w:val="StyleBoldUnderline"/>
        </w:rPr>
        <w:t>These factors, in¶ conjunction with a pattern of capital flight from Latin¶ America during the late 1970s, eventually triggered the¶ regional debt crisis of the 1980s.¶</w:t>
      </w:r>
      <w:r w:rsidRPr="00D82B07">
        <w:rPr>
          <w:rStyle w:val="Emphasis"/>
        </w:rPr>
        <w:t xml:space="preserve"> In 1982 Mexican authorities declared themselves¶ unable to continue servicing the country’s external¶ obligations; other economies in the region quickly¶ followed suit. </w:t>
      </w:r>
      <w:r w:rsidRPr="00D82B07">
        <w:t>Borrowing from abroad plummeted from</w:t>
      </w:r>
      <w:r w:rsidRPr="00D82B07">
        <w:rPr>
          <w:sz w:val="12"/>
        </w:rPr>
        <w:t xml:space="preserve">¶ </w:t>
      </w:r>
      <w:r w:rsidRPr="00D82B07">
        <w:t>$48 billion in 1981 to $16 billion in 1983, and capital</w:t>
      </w:r>
      <w:r w:rsidRPr="00D82B07">
        <w:rPr>
          <w:sz w:val="12"/>
        </w:rPr>
        <w:t xml:space="preserve">¶ </w:t>
      </w:r>
      <w:r w:rsidRPr="00D82B07">
        <w:t>1.</w:t>
      </w:r>
      <w:r w:rsidRPr="00D82B07">
        <w:rPr>
          <w:sz w:val="12"/>
        </w:rPr>
        <w:t xml:space="preserve">¶ </w:t>
      </w:r>
      <w:r w:rsidRPr="00D82B07">
        <w:t>This article builds upon Birdsall and Lozada (1998).</w:t>
      </w:r>
      <w:r w:rsidRPr="00D82B07">
        <w:rPr>
          <w:sz w:val="12"/>
        </w:rPr>
        <w:t xml:space="preserve">¶ </w:t>
      </w:r>
      <w:r w:rsidRPr="00D82B07">
        <w:rPr>
          <w:rStyle w:val="StyleBoldUnderline"/>
        </w:rPr>
        <w:t>During most of the ¶ economic crises of</w:t>
      </w:r>
      <w:r w:rsidRPr="00D82B07">
        <w:t xml:space="preserve"> the</w:t>
      </w:r>
      <w:r w:rsidRPr="00D82B07">
        <w:rPr>
          <w:sz w:val="12"/>
        </w:rPr>
        <w:t xml:space="preserve">¶ </w:t>
      </w:r>
      <w:r w:rsidRPr="00D82B07">
        <w:t>p o s t – W</w:t>
      </w:r>
      <w:r w:rsidRPr="00D82B07">
        <w:rPr>
          <w:sz w:val="12"/>
        </w:rPr>
        <w:t xml:space="preserve">¶ </w:t>
      </w:r>
      <w:r w:rsidRPr="00D82B07">
        <w:t xml:space="preserve">orld </w:t>
      </w:r>
      <w:r w:rsidRPr="00D82B07">
        <w:rPr>
          <w:rStyle w:val="StyleBoldUnderline"/>
        </w:rPr>
        <w:t xml:space="preserve">War </w:t>
      </w:r>
      <w:r w:rsidRPr="00D82B07">
        <w:t>II period,</w:t>
      </w:r>
      <w:r w:rsidRPr="00D82B07">
        <w:rPr>
          <w:sz w:val="12"/>
        </w:rPr>
        <w:t>¶</w:t>
      </w:r>
      <w:r w:rsidRPr="00D82B07">
        <w:rPr>
          <w:rStyle w:val="StyleBoldUnderline"/>
        </w:rPr>
        <w:t xml:space="preserve"> g o v e r¶ nments in Latin¶ America responded </w:t>
      </w:r>
      <w:r w:rsidRPr="00D82B07">
        <w:t>by</w:t>
      </w:r>
      <w:r w:rsidRPr="00D82B07">
        <w:rPr>
          <w:sz w:val="12"/>
        </w:rPr>
        <w:t xml:space="preserve">¶ </w:t>
      </w:r>
      <w:r w:rsidRPr="00D82B07">
        <w:t>i n t r</w:t>
      </w:r>
      <w:r w:rsidRPr="00D82B07">
        <w:rPr>
          <w:sz w:val="12"/>
        </w:rPr>
        <w:t xml:space="preserve">¶ </w:t>
      </w:r>
      <w:r w:rsidRPr="00D82B07">
        <w:t>oducing new economic</w:t>
      </w:r>
      <w:r w:rsidRPr="00D82B07">
        <w:rPr>
          <w:sz w:val="12"/>
        </w:rPr>
        <w:t xml:space="preserve">¶ </w:t>
      </w:r>
      <w:r w:rsidRPr="00D82B07">
        <w:t>policies r</w:t>
      </w:r>
      <w:r w:rsidRPr="00D82B07">
        <w:rPr>
          <w:sz w:val="12"/>
        </w:rPr>
        <w:t xml:space="preserve">¶ </w:t>
      </w:r>
      <w:r w:rsidRPr="00D82B07">
        <w:t>e p r</w:t>
      </w:r>
      <w:r w:rsidRPr="00D82B07">
        <w:rPr>
          <w:sz w:val="12"/>
        </w:rPr>
        <w:t xml:space="preserve">¶ </w:t>
      </w:r>
      <w:r w:rsidRPr="00D82B07">
        <w:t xml:space="preserve">esenting a </w:t>
      </w:r>
      <w:r w:rsidRPr="00D82B07">
        <w:rPr>
          <w:sz w:val="12"/>
        </w:rPr>
        <w:t xml:space="preserve">¶ </w:t>
      </w:r>
      <w:r w:rsidRPr="00D82B07">
        <w:t>significant depar</w:t>
      </w:r>
      <w:r w:rsidRPr="00D82B07">
        <w:rPr>
          <w:sz w:val="12"/>
        </w:rPr>
        <w:t xml:space="preserve">¶ </w:t>
      </w:r>
      <w:r w:rsidRPr="00D82B07">
        <w:t>t u r</w:t>
      </w:r>
      <w:r w:rsidRPr="00D82B07">
        <w:rPr>
          <w:sz w:val="12"/>
        </w:rPr>
        <w:t xml:space="preserve">¶ </w:t>
      </w:r>
      <w:r w:rsidRPr="00D82B07">
        <w:t xml:space="preserve">e from </w:t>
      </w:r>
      <w:r w:rsidRPr="00D82B07">
        <w:rPr>
          <w:sz w:val="12"/>
        </w:rPr>
        <w:t xml:space="preserve">¶ </w:t>
      </w:r>
      <w:r w:rsidRPr="00D82B07">
        <w:t>the prior policy path.</w:t>
      </w:r>
      <w:r w:rsidRPr="00D82B07">
        <w:rPr>
          <w:sz w:val="12"/>
        </w:rPr>
        <w:t xml:space="preserve">¶ </w:t>
      </w:r>
      <w:bookmarkStart w:id="0" w:name="3"/>
      <w:bookmarkEnd w:id="0"/>
      <w:r w:rsidRPr="00D82B07">
        <w:t>40</w:t>
      </w:r>
      <w:r w:rsidRPr="00D82B07">
        <w:rPr>
          <w:sz w:val="12"/>
        </w:rPr>
        <w:t xml:space="preserve">¶ </w:t>
      </w:r>
      <w:r w:rsidRPr="00D82B07">
        <w:t>Federal Reserve Bank of Atlanta</w:t>
      </w:r>
      <w:r w:rsidRPr="00D82B07">
        <w:rPr>
          <w:sz w:val="12"/>
        </w:rPr>
        <w:t xml:space="preserve">¶ </w:t>
      </w:r>
      <w:r>
        <w:t xml:space="preserve"> </w:t>
      </w:r>
      <w:r w:rsidRPr="00D82B07">
        <w:t>inflows virtually disappeared by mid-decade (Inter</w:t>
      </w:r>
      <w:r w:rsidRPr="00D82B07">
        <w:rPr>
          <w:sz w:val="12"/>
        </w:rPr>
        <w:t xml:space="preserve">¶ </w:t>
      </w:r>
      <w:r w:rsidRPr="00D82B07">
        <w:t>-</w:t>
      </w:r>
      <w:r w:rsidRPr="00D82B07">
        <w:rPr>
          <w:sz w:val="12"/>
        </w:rPr>
        <w:t xml:space="preserve">¶ </w:t>
      </w:r>
      <w:r w:rsidRPr="00D82B07">
        <w:t>American Development Bank 1985).</w:t>
      </w:r>
      <w:r w:rsidRPr="00D82B07">
        <w:rPr>
          <w:sz w:val="12"/>
        </w:rPr>
        <w:t xml:space="preserve">¶ </w:t>
      </w:r>
    </w:p>
    <w:p w:rsidR="002C3A55" w:rsidRDefault="002C3A55" w:rsidP="002C3A55">
      <w:pPr>
        <w:tabs>
          <w:tab w:val="left" w:pos="7380"/>
        </w:tabs>
        <w:rPr>
          <w:sz w:val="12"/>
        </w:rPr>
      </w:pPr>
    </w:p>
    <w:p w:rsidR="002C3A55" w:rsidRDefault="002C3A55" w:rsidP="002C3A55">
      <w:pPr>
        <w:tabs>
          <w:tab w:val="left" w:pos="7380"/>
        </w:tabs>
        <w:rPr>
          <w:sz w:val="12"/>
        </w:rPr>
      </w:pPr>
    </w:p>
    <w:p w:rsidR="002C3A55" w:rsidRPr="00D82B07" w:rsidRDefault="002C3A55" w:rsidP="002C3A55">
      <w:pPr>
        <w:tabs>
          <w:tab w:val="left" w:pos="7380"/>
        </w:tabs>
        <w:rPr>
          <w:rStyle w:val="StyleStyleBold12pt"/>
        </w:rPr>
      </w:pPr>
      <w:r>
        <w:rPr>
          <w:rStyle w:val="StyleStyleBold12pt"/>
        </w:rPr>
        <w:t>Latin Ameri</w:t>
      </w:r>
      <w:r w:rsidRPr="00D82B07">
        <w:rPr>
          <w:rStyle w:val="StyleStyleBold12pt"/>
        </w:rPr>
        <w:t>can economic collapse goes global</w:t>
      </w:r>
    </w:p>
    <w:p w:rsidR="002C3A55" w:rsidRDefault="002C3A55" w:rsidP="002C3A55">
      <w:pPr>
        <w:rPr>
          <w:rStyle w:val="StyleStyleBold12pt"/>
        </w:rPr>
      </w:pPr>
      <w:r w:rsidRPr="00F54CD3">
        <w:rPr>
          <w:rStyle w:val="StyleStyleBold12pt"/>
        </w:rPr>
        <w:t>Lozada, associate editor of Foreign Policy Magazine, 99</w:t>
      </w:r>
    </w:p>
    <w:p w:rsidR="002C3A55" w:rsidRPr="002C3A55" w:rsidRDefault="002C3A55" w:rsidP="002C3A55">
      <w:pPr>
        <w:rPr>
          <w:rStyle w:val="StyleBoldUnderline"/>
          <w:bCs w:val="0"/>
          <w:u w:val="none"/>
        </w:rPr>
      </w:pPr>
      <w:r>
        <w:rPr>
          <w:rStyle w:val="StyleStyleBold12pt"/>
        </w:rPr>
        <w:t>(Carlos</w:t>
      </w:r>
      <w:r w:rsidRPr="00F54CD3">
        <w:t xml:space="preserve">, the author is an associate editor of </w:t>
      </w:r>
      <w:r w:rsidRPr="00F54CD3">
        <w:rPr>
          <w:sz w:val="12"/>
        </w:rPr>
        <w:t xml:space="preserve"> </w:t>
      </w:r>
      <w:r>
        <w:t>Fo</w:t>
      </w:r>
      <w:r w:rsidRPr="00F54CD3">
        <w:t>reign Policy</w:t>
      </w:r>
      <w:r>
        <w:rPr>
          <w:sz w:val="12"/>
        </w:rPr>
        <w:t xml:space="preserve"> </w:t>
      </w:r>
      <w:r>
        <w:t xml:space="preserve">magazine, </w:t>
      </w:r>
      <w:r>
        <w:rPr>
          <w:rFonts w:eastAsia="Times New Roman"/>
        </w:rPr>
        <w:t xml:space="preserve">anaging editor of Foreign Policy magazine and a Knight-Bagehot fellow at Columbia University. A native of Lima, Peru, he is a graduate of Notre Dame and Princeton, “Economic Policy Trends in Post World War War II Latin America,” </w:t>
      </w:r>
      <w:hyperlink r:id="rId82" w:history="1">
        <w:r w:rsidRPr="008E0E89">
          <w:rPr>
            <w:rStyle w:val="Hyperlink"/>
            <w:rFonts w:eastAsia="Times New Roman"/>
          </w:rPr>
          <w:t>http://www.frbatlanta.org/filelegacydocs/acf10b5.pdf</w:t>
        </w:r>
      </w:hyperlink>
      <w:r>
        <w:rPr>
          <w:rFonts w:eastAsia="Times New Roman"/>
        </w:rPr>
        <w:t>, P. 39, Accessed: 6/30/13, LPS.)</w:t>
      </w:r>
    </w:p>
    <w:p w:rsidR="002C3A55" w:rsidRDefault="002C3A55" w:rsidP="002C3A55">
      <w:pPr>
        <w:tabs>
          <w:tab w:val="left" w:pos="7380"/>
        </w:tabs>
      </w:pPr>
      <w:r w:rsidRPr="00D82B07">
        <w:rPr>
          <w:rStyle w:val="StyleBoldUnderline"/>
        </w:rPr>
        <w:t>Faced with a sudden and drastic decline in capital¶ inflows, many Latin American countries r¶ e s t r i c t e d¶ imports, imposed higher tariffs, created multiple¶ exchange rates, and levied inefficient taxes in hope of¶ mitigating ballooning external and domestic deficits.</w:t>
      </w:r>
      <w:r w:rsidRPr="00D82B07">
        <w:t xml:space="preserve"> As</w:t>
      </w:r>
      <w:r w:rsidRPr="00D82B07">
        <w:rPr>
          <w:sz w:val="12"/>
        </w:rPr>
        <w:t xml:space="preserve">¶ </w:t>
      </w:r>
      <w:r w:rsidRPr="00D82B07">
        <w:t>deficits persisted and foreign funding continued declin</w:t>
      </w:r>
      <w:r w:rsidRPr="00D82B07">
        <w:rPr>
          <w:sz w:val="12"/>
        </w:rPr>
        <w:t xml:space="preserve">¶ </w:t>
      </w:r>
      <w:r w:rsidRPr="00D82B07">
        <w:t>-</w:t>
      </w:r>
      <w:r w:rsidRPr="00D82B07">
        <w:rPr>
          <w:sz w:val="12"/>
        </w:rPr>
        <w:t xml:space="preserve">¶ </w:t>
      </w:r>
      <w:r w:rsidRPr="00D82B07">
        <w:t>ing, governments turned to their central banks for</w:t>
      </w:r>
      <w:r w:rsidRPr="00D82B07">
        <w:rPr>
          <w:sz w:val="12"/>
        </w:rPr>
        <w:t xml:space="preserve">¶ </w:t>
      </w:r>
      <w:r w:rsidRPr="00D82B07">
        <w:t>financing, provoking inflation. In the mid-1980s, some</w:t>
      </w:r>
      <w:r w:rsidRPr="00D82B07">
        <w:rPr>
          <w:sz w:val="12"/>
        </w:rPr>
        <w:t xml:space="preserve">¶ </w:t>
      </w:r>
      <w:r w:rsidRPr="00D82B07">
        <w:t>countries experimented with heterodox strategies,</w:t>
      </w:r>
      <w:r w:rsidRPr="00D82B07">
        <w:rPr>
          <w:sz w:val="12"/>
        </w:rPr>
        <w:t xml:space="preserve">¶ </w:t>
      </w:r>
      <w:r w:rsidRPr="00D82B07">
        <w:t>attempting to combat “inertial” inflation through price</w:t>
      </w:r>
      <w:r w:rsidRPr="00D82B07">
        <w:rPr>
          <w:sz w:val="12"/>
        </w:rPr>
        <w:t xml:space="preserve">¶ </w:t>
      </w:r>
      <w:r w:rsidRPr="00D82B07">
        <w:t>freezes as well as exchange rate and wage controls.</w:t>
      </w:r>
      <w:r w:rsidRPr="00D82B07">
        <w:rPr>
          <w:sz w:val="12"/>
        </w:rPr>
        <w:t xml:space="preserve">¶ </w:t>
      </w:r>
      <w:r w:rsidRPr="00D82B07">
        <w:t>These approaches ultimately exacerbated the infla-</w:t>
      </w:r>
      <w:r w:rsidRPr="00D82B07">
        <w:rPr>
          <w:sz w:val="12"/>
        </w:rPr>
        <w:t xml:space="preserve">¶ </w:t>
      </w:r>
      <w:r w:rsidRPr="00D82B07">
        <w:t>tionary spiral, mainly</w:t>
      </w:r>
      <w:r w:rsidRPr="00D82B07">
        <w:rPr>
          <w:sz w:val="12"/>
        </w:rPr>
        <w:t xml:space="preserve">¶ </w:t>
      </w:r>
      <w:r w:rsidRPr="00D82B07">
        <w:t>because they neglected</w:t>
      </w:r>
      <w:r w:rsidRPr="00D82B07">
        <w:rPr>
          <w:sz w:val="12"/>
        </w:rPr>
        <w:t xml:space="preserve">¶ </w:t>
      </w:r>
      <w:r w:rsidRPr="00D82B07">
        <w:t>to recognize the funda</w:t>
      </w:r>
      <w:r w:rsidRPr="00D82B07">
        <w:rPr>
          <w:sz w:val="12"/>
        </w:rPr>
        <w:t xml:space="preserve">¶ </w:t>
      </w:r>
      <w:r w:rsidRPr="00D82B07">
        <w:t>-</w:t>
      </w:r>
      <w:r w:rsidRPr="00D82B07">
        <w:rPr>
          <w:sz w:val="12"/>
        </w:rPr>
        <w:t xml:space="preserve">¶ </w:t>
      </w:r>
      <w:r w:rsidRPr="00D82B07">
        <w:t>mental role of fiscal</w:t>
      </w:r>
      <w:r w:rsidRPr="00D82B07">
        <w:rPr>
          <w:sz w:val="12"/>
        </w:rPr>
        <w:t xml:space="preserve">¶ </w:t>
      </w:r>
      <w:r w:rsidRPr="00D82B07">
        <w:t>discipline in achieving</w:t>
      </w:r>
      <w:r w:rsidRPr="00D82B07">
        <w:rPr>
          <w:sz w:val="12"/>
        </w:rPr>
        <w:t xml:space="preserve">¶ </w:t>
      </w:r>
      <w:r w:rsidRPr="00D82B07">
        <w:t>price stability. Infla-</w:t>
      </w:r>
      <w:r w:rsidRPr="00D82B07">
        <w:rPr>
          <w:sz w:val="12"/>
        </w:rPr>
        <w:t xml:space="preserve">¶ </w:t>
      </w:r>
      <w:r w:rsidRPr="00D82B07">
        <w:t>tion reached nearly</w:t>
      </w:r>
      <w:r w:rsidRPr="00D82B07">
        <w:rPr>
          <w:sz w:val="12"/>
        </w:rPr>
        <w:t xml:space="preserve">¶ </w:t>
      </w:r>
      <w:r w:rsidRPr="00D82B07">
        <w:t>7,500 percent in Peru</w:t>
      </w:r>
      <w:r w:rsidRPr="00D82B07">
        <w:rPr>
          <w:sz w:val="12"/>
        </w:rPr>
        <w:t xml:space="preserve">¶ </w:t>
      </w:r>
      <w:r w:rsidRPr="00D82B07">
        <w:t>during 1990, and sev</w:t>
      </w:r>
      <w:r w:rsidRPr="00D82B07">
        <w:rPr>
          <w:sz w:val="12"/>
        </w:rPr>
        <w:t xml:space="preserve">¶ </w:t>
      </w:r>
      <w:r w:rsidRPr="00D82B07">
        <w:t>-</w:t>
      </w:r>
      <w:r w:rsidRPr="00D82B07">
        <w:rPr>
          <w:sz w:val="12"/>
        </w:rPr>
        <w:t xml:space="preserve">¶ </w:t>
      </w:r>
      <w:r w:rsidRPr="00D82B07">
        <w:t>eral other countries —</w:t>
      </w:r>
      <w:r w:rsidRPr="00D82B07">
        <w:rPr>
          <w:sz w:val="12"/>
        </w:rPr>
        <w:t xml:space="preserve">¶ </w:t>
      </w:r>
      <w:r w:rsidRPr="00D82B07">
        <w:t>n o t a b l y</w:t>
      </w:r>
      <w:r w:rsidRPr="00D82B07">
        <w:rPr>
          <w:sz w:val="12"/>
        </w:rPr>
        <w:t xml:space="preserve">¶ </w:t>
      </w:r>
      <w:r w:rsidRPr="00D82B07">
        <w:t>A r g e n t i n a ,</w:t>
      </w:r>
      <w:r w:rsidRPr="00D82B07">
        <w:rPr>
          <w:sz w:val="12"/>
        </w:rPr>
        <w:t xml:space="preserve">¶ </w:t>
      </w:r>
      <w:r w:rsidRPr="00D82B07">
        <w:t>Bolivia, Brazil, and</w:t>
      </w:r>
      <w:r w:rsidRPr="00D82B07">
        <w:rPr>
          <w:sz w:val="12"/>
        </w:rPr>
        <w:t xml:space="preserve">¶ </w:t>
      </w:r>
      <w:r w:rsidRPr="00D82B07">
        <w:t>N i c a r a g u a — e x p e r i</w:t>
      </w:r>
      <w:r w:rsidRPr="00D82B07">
        <w:rPr>
          <w:sz w:val="12"/>
        </w:rPr>
        <w:t xml:space="preserve">¶ </w:t>
      </w:r>
      <w:r w:rsidRPr="00D82B07">
        <w:t>-</w:t>
      </w:r>
      <w:r w:rsidRPr="00D82B07">
        <w:rPr>
          <w:sz w:val="12"/>
        </w:rPr>
        <w:t xml:space="preserve">¶ </w:t>
      </w:r>
      <w:r w:rsidRPr="00D82B07">
        <w:t>enced bouts of hyper</w:t>
      </w:r>
      <w:r w:rsidRPr="00D82B07">
        <w:rPr>
          <w:sz w:val="12"/>
        </w:rPr>
        <w:t xml:space="preserve">¶ </w:t>
      </w:r>
      <w:r w:rsidRPr="00D82B07">
        <w:t>-</w:t>
      </w:r>
      <w:r w:rsidRPr="00D82B07">
        <w:rPr>
          <w:sz w:val="12"/>
        </w:rPr>
        <w:t xml:space="preserve">¶ </w:t>
      </w:r>
      <w:r w:rsidRPr="00D82B07">
        <w:t>inflation at some point</w:t>
      </w:r>
      <w:r w:rsidRPr="00D82B07">
        <w:rPr>
          <w:sz w:val="12"/>
        </w:rPr>
        <w:t xml:space="preserve">¶ </w:t>
      </w:r>
      <w:r w:rsidRPr="00D82B07">
        <w:t>during the decade.</w:t>
      </w:r>
      <w:r w:rsidRPr="00D82B07">
        <w:rPr>
          <w:sz w:val="12"/>
        </w:rPr>
        <w:t xml:space="preserve">¶ </w:t>
      </w:r>
      <w:r w:rsidRPr="00D82B07">
        <w:t>These policy changes</w:t>
      </w:r>
      <w:r w:rsidRPr="00D82B07">
        <w:rPr>
          <w:sz w:val="12"/>
        </w:rPr>
        <w:t xml:space="preserve">¶ </w:t>
      </w:r>
      <w:r w:rsidRPr="00D82B07">
        <w:t xml:space="preserve">contributed to poor economic growth rates during </w:t>
      </w:r>
      <w:r w:rsidRPr="00D82B07">
        <w:rPr>
          <w:sz w:val="12"/>
        </w:rPr>
        <w:t xml:space="preserve">¶ </w:t>
      </w:r>
      <w:r w:rsidRPr="00D82B07">
        <w:t>the decade. After averaging 5.9 percent during the</w:t>
      </w:r>
      <w:r w:rsidRPr="00D82B07">
        <w:rPr>
          <w:sz w:val="12"/>
        </w:rPr>
        <w:t xml:space="preserve">¶ </w:t>
      </w:r>
      <w:r w:rsidRPr="00D82B07">
        <w:t>1970s, annual GDP growth rates dropped to 1 percent</w:t>
      </w:r>
      <w:r w:rsidRPr="00D82B07">
        <w:rPr>
          <w:sz w:val="12"/>
        </w:rPr>
        <w:t xml:space="preserve">¶ </w:t>
      </w:r>
      <w:r w:rsidRPr="00D82B07">
        <w:t>from 1980 to 1990 and were negative on a per capita</w:t>
      </w:r>
      <w:r w:rsidRPr="00D82B07">
        <w:rPr>
          <w:sz w:val="12"/>
        </w:rPr>
        <w:t xml:space="preserve">¶ </w:t>
      </w:r>
      <w:r w:rsidRPr="00D82B07">
        <w:t xml:space="preserve">basis </w:t>
      </w:r>
      <w:r w:rsidRPr="00D82B07">
        <w:rPr>
          <w:sz w:val="12"/>
        </w:rPr>
        <w:t xml:space="preserve">¶ </w:t>
      </w:r>
      <w:r w:rsidRPr="00D82B07">
        <w:t>during that period (Inter-American Development</w:t>
      </w:r>
      <w:r w:rsidRPr="00D82B07">
        <w:rPr>
          <w:sz w:val="12"/>
        </w:rPr>
        <w:t xml:space="preserve">¶ </w:t>
      </w:r>
      <w:r w:rsidRPr="00D82B07">
        <w:t>Bank 1996).</w:t>
      </w:r>
      <w:r w:rsidRPr="00D82B07">
        <w:rPr>
          <w:sz w:val="12"/>
        </w:rPr>
        <w:t xml:space="preserve">¶ </w:t>
      </w:r>
      <w:r w:rsidRPr="00D82B07">
        <w:t>By the late 1980s a new consensus on economic</w:t>
      </w:r>
      <w:r w:rsidRPr="00D82B07">
        <w:rPr>
          <w:sz w:val="12"/>
        </w:rPr>
        <w:t xml:space="preserve">¶ </w:t>
      </w:r>
      <w:r w:rsidRPr="00D82B07">
        <w:t>policy was slowly emerging. Policymakers began to rec</w:t>
      </w:r>
      <w:r w:rsidRPr="00D82B07">
        <w:rPr>
          <w:sz w:val="12"/>
        </w:rPr>
        <w:t xml:space="preserve">¶ </w:t>
      </w:r>
      <w:r w:rsidRPr="00D82B07">
        <w:t>-</w:t>
      </w:r>
      <w:r w:rsidRPr="00D82B07">
        <w:rPr>
          <w:sz w:val="12"/>
        </w:rPr>
        <w:t xml:space="preserve">¶ </w:t>
      </w:r>
      <w:r w:rsidRPr="00D82B07">
        <w:t>ognize that the state-led, protectionist development</w:t>
      </w:r>
      <w:r w:rsidRPr="00D82B07">
        <w:rPr>
          <w:sz w:val="12"/>
        </w:rPr>
        <w:t xml:space="preserve">¶ </w:t>
      </w:r>
      <w:r w:rsidRPr="00D82B07">
        <w:t>model employed over the previous decades had finally</w:t>
      </w:r>
      <w:r w:rsidRPr="00D82B07">
        <w:rPr>
          <w:sz w:val="12"/>
        </w:rPr>
        <w:t xml:space="preserve">¶ </w:t>
      </w:r>
      <w:r w:rsidRPr="00D82B07">
        <w:t>exhausted itself. The visible success of Chile, an early¶ a d j u s t e r¶ ,</w:t>
      </w:r>
      <w:r w:rsidRPr="00D82B07">
        <w:rPr>
          <w:rStyle w:val="StyleBoldUnderline"/>
        </w:rPr>
        <w:t xml:space="preserve"> the collapse of the statist economies of¶ Eastern Europe and the Soviet Union, and the then-¶ rapid growth of East Asian economies all encouraged¶ Latin American policymakers to adopt market-based¶ r¶ eforms: greater openness to international trade, strict¶ fiscal discipline, and privatization of state-owned enter¶ -¶ prises.</w:t>
      </w:r>
      <w:r w:rsidRPr="00D82B07">
        <w:t xml:space="preserve"> The policy shift also reflected the growing influ</w:t>
      </w:r>
      <w:r w:rsidRPr="00D82B07">
        <w:rPr>
          <w:sz w:val="12"/>
        </w:rPr>
        <w:t xml:space="preserve">¶ </w:t>
      </w:r>
      <w:r w:rsidRPr="00D82B07">
        <w:t>-</w:t>
      </w:r>
      <w:r w:rsidRPr="00D82B07">
        <w:rPr>
          <w:sz w:val="12"/>
        </w:rPr>
        <w:t xml:space="preserve">¶ </w:t>
      </w:r>
      <w:r w:rsidRPr="00D82B07">
        <w:t>ence of U.S.-trained Latin American economists at the</w:t>
      </w:r>
      <w:r w:rsidRPr="00D82B07">
        <w:rPr>
          <w:sz w:val="12"/>
        </w:rPr>
        <w:t xml:space="preserve">¶ </w:t>
      </w:r>
      <w:r w:rsidRPr="00D82B07">
        <w:t>technical and political level in several countries and the</w:t>
      </w:r>
      <w:r w:rsidRPr="00D82B07">
        <w:rPr>
          <w:sz w:val="12"/>
        </w:rPr>
        <w:t xml:space="preserve">¶ </w:t>
      </w:r>
      <w:r w:rsidRPr="00D82B07">
        <w:t xml:space="preserve">influence of </w:t>
      </w:r>
      <w:r w:rsidRPr="00D82B07">
        <w:lastRenderedPageBreak/>
        <w:t>the multilateral financial institutions in</w:t>
      </w:r>
      <w:r w:rsidRPr="00D82B07">
        <w:rPr>
          <w:sz w:val="12"/>
        </w:rPr>
        <w:t xml:space="preserve">¶ </w:t>
      </w:r>
      <w:r w:rsidRPr="00D82B07">
        <w:t>the form of loans, empirical studies, and policy dia</w:t>
      </w:r>
      <w:r w:rsidRPr="00D82B07">
        <w:rPr>
          <w:sz w:val="12"/>
        </w:rPr>
        <w:t xml:space="preserve">¶ </w:t>
      </w:r>
      <w:r w:rsidRPr="00D82B07">
        <w:t>-</w:t>
      </w:r>
      <w:r w:rsidRPr="00D82B07">
        <w:rPr>
          <w:sz w:val="12"/>
        </w:rPr>
        <w:t xml:space="preserve">¶ </w:t>
      </w:r>
      <w:r w:rsidRPr="00D82B07">
        <w:t xml:space="preserve">logue. </w:t>
      </w:r>
      <w:r w:rsidRPr="00D82B07">
        <w:rPr>
          <w:rStyle w:val="Emphasis"/>
        </w:rPr>
        <w:t xml:space="preserve">The magnitude of the crisis in the 1980s may also¶ have contributed to the policy shift as the region’s dete¶ -¶ riorating economic conditions expanded the political¶ space available to Latin American leaders and made¶ radical policy changes viable.¶ </w:t>
      </w:r>
      <w:r w:rsidRPr="00D82B07">
        <w:t>While the scope and pace of policy reform varied</w:t>
      </w:r>
      <w:r w:rsidRPr="00D82B07">
        <w:rPr>
          <w:sz w:val="12"/>
        </w:rPr>
        <w:t xml:space="preserve">¶ </w:t>
      </w:r>
      <w:r w:rsidRPr="00D82B07">
        <w:t>significantly across countries (Rosenthal 1996), some</w:t>
      </w:r>
      <w:r w:rsidRPr="00D82B07">
        <w:rPr>
          <w:sz w:val="12"/>
        </w:rPr>
        <w:t xml:space="preserve">¶ </w:t>
      </w:r>
      <w:r w:rsidRPr="00D82B07">
        <w:t>r</w:t>
      </w:r>
      <w:r w:rsidRPr="00D82B07">
        <w:rPr>
          <w:sz w:val="12"/>
        </w:rPr>
        <w:t xml:space="preserve">¶ </w:t>
      </w:r>
      <w:r w:rsidRPr="00D82B07">
        <w:t>egional generalizations are possible. In the countries</w:t>
      </w:r>
      <w:r w:rsidRPr="00D82B07">
        <w:rPr>
          <w:sz w:val="12"/>
        </w:rPr>
        <w:t xml:space="preserve">¶ </w:t>
      </w:r>
      <w:r w:rsidRPr="00D82B07">
        <w:t>that carried out comprehensive adjustments, the initial</w:t>
      </w:r>
      <w:r w:rsidRPr="00D82B07">
        <w:rPr>
          <w:sz w:val="12"/>
        </w:rPr>
        <w:t xml:space="preserve">¶ </w:t>
      </w:r>
      <w:r w:rsidRPr="00D82B07">
        <w:t>r</w:t>
      </w:r>
      <w:r w:rsidRPr="00D82B07">
        <w:rPr>
          <w:sz w:val="12"/>
        </w:rPr>
        <w:t xml:space="preserve">¶ </w:t>
      </w:r>
      <w:r w:rsidRPr="00D82B07">
        <w:t>eforms were aimed at stabilizing the economy, that is,</w:t>
      </w:r>
      <w:r w:rsidRPr="00D82B07">
        <w:rPr>
          <w:sz w:val="12"/>
        </w:rPr>
        <w:t xml:space="preserve">¶ </w:t>
      </w:r>
      <w:r w:rsidRPr="00D82B07">
        <w:t>curtailing inflation.</w:t>
      </w:r>
    </w:p>
    <w:p w:rsidR="002C3A55" w:rsidRDefault="002C3A55" w:rsidP="002C3A55">
      <w:pPr>
        <w:tabs>
          <w:tab w:val="left" w:pos="7380"/>
        </w:tabs>
      </w:pPr>
    </w:p>
    <w:p w:rsidR="002C3A55" w:rsidRPr="002C3A55" w:rsidRDefault="002C3A55" w:rsidP="002C3A55"/>
    <w:p w:rsidR="002C3A55" w:rsidRDefault="00F95268" w:rsidP="002C3A55">
      <w:pPr>
        <w:pStyle w:val="Heading1"/>
      </w:pPr>
      <w:r>
        <w:lastRenderedPageBreak/>
        <w:t>2nc Energy Reform Key</w:t>
      </w:r>
    </w:p>
    <w:p w:rsidR="002C3A55" w:rsidRDefault="002C3A55" w:rsidP="002C3A55">
      <w:pPr>
        <w:rPr>
          <w:b/>
        </w:rPr>
      </w:pPr>
    </w:p>
    <w:p w:rsidR="002C3A55" w:rsidRPr="002C3A55" w:rsidRDefault="002C3A55" w:rsidP="00F95268">
      <w:pPr>
        <w:pStyle w:val="Heading4"/>
      </w:pPr>
      <w:r w:rsidRPr="002C3A55">
        <w:t>Sector Collapse is inevitable absent reform</w:t>
      </w:r>
    </w:p>
    <w:p w:rsidR="002C3A55" w:rsidRPr="001A384C" w:rsidRDefault="002C3A55" w:rsidP="002C3A55">
      <w:pPr>
        <w:rPr>
          <w:rStyle w:val="StyleStyleBold12pt"/>
        </w:rPr>
      </w:pPr>
      <w:r>
        <w:rPr>
          <w:rStyle w:val="StyleStyleBold12pt"/>
        </w:rPr>
        <w:t>LA Times 13</w:t>
      </w:r>
    </w:p>
    <w:p w:rsidR="002C3A55" w:rsidRDefault="002C3A55" w:rsidP="002C3A55">
      <w:r>
        <w:t xml:space="preserve">(Published January 1 2013, LATimes.com, “Mexico: The hope of a nation”, </w:t>
      </w:r>
      <w:hyperlink r:id="rId83" w:history="1">
        <w:r w:rsidRPr="0049786D">
          <w:rPr>
            <w:rStyle w:val="Hyperlink"/>
          </w:rPr>
          <w:t>http://www.latinfinance.com/Article/3142755/Mexico-The-hope-of-a-nation.html</w:t>
        </w:r>
      </w:hyperlink>
      <w:r>
        <w:t>, Accessed June 30 2013, JB)</w:t>
      </w:r>
    </w:p>
    <w:p w:rsidR="002C3A55" w:rsidRPr="001A384C" w:rsidRDefault="002C3A55" w:rsidP="002C3A55"/>
    <w:p w:rsidR="002C3A55" w:rsidRDefault="002C3A55" w:rsidP="002C3A55">
      <w:r>
        <w:t xml:space="preserve">At the same time </w:t>
      </w:r>
      <w:r w:rsidRPr="001A384C">
        <w:rPr>
          <w:rStyle w:val="StyleBoldUnderline"/>
        </w:rPr>
        <w:t>the government is pushing ahead with plans to overhaul the energy sector</w:t>
      </w:r>
      <w:r>
        <w:t xml:space="preserve"> and specifically state oil company Pemex, which funds nearly a third of the federal budget.</w:t>
      </w:r>
    </w:p>
    <w:p w:rsidR="002C3A55" w:rsidRDefault="002C3A55" w:rsidP="002C3A55">
      <w:r w:rsidRPr="001A384C">
        <w:rPr>
          <w:rStyle w:val="StyleBoldUnderline"/>
        </w:rPr>
        <w:t>The energy company in recent years has experienced sharp drops in output at its largest fields.</w:t>
      </w:r>
      <w:r>
        <w:t xml:space="preserve"> Official estimates suggest oil output will stagnate at 2.8 million barrels per day (bpd) over then next decade without substantial new investment.</w:t>
      </w:r>
    </w:p>
    <w:p w:rsidR="002C3A55" w:rsidRDefault="002C3A55" w:rsidP="002C3A55">
      <w:r>
        <w:t xml:space="preserve">But </w:t>
      </w:r>
      <w:r w:rsidRPr="001A384C">
        <w:rPr>
          <w:rStyle w:val="StyleBoldUnderline"/>
        </w:rPr>
        <w:t>Pemex remains protected by a constitution that does not allow private investment in the state monopoly</w:t>
      </w:r>
      <w:r>
        <w:t>.</w:t>
      </w:r>
    </w:p>
    <w:p w:rsidR="002C3A55" w:rsidRDefault="002C3A55" w:rsidP="002C3A55">
      <w:r>
        <w:t>Duncan Wood, director of the Mexico Institute at the Woodrow Center, says that despite output having stabilized in recent years, without fresh investment it could nevertheless decline to 2.5 million bpd by the end of the decade, at a time when domestic oil consumption is inching towards 2 million bpd.</w:t>
      </w:r>
    </w:p>
    <w:p w:rsidR="002C3A55" w:rsidRDefault="002C3A55" w:rsidP="002C3A55">
      <w:r>
        <w:t>"</w:t>
      </w:r>
      <w:r w:rsidRPr="001A384C">
        <w:rPr>
          <w:rStyle w:val="StyleBoldUnderline"/>
        </w:rPr>
        <w:t>You're looking at a very dangerous situation as the largest oil field enters decline in the next few years. If you don't get mechanisms in place to replace those fields, you're looking at losing potentially another half a million barrels per day</w:t>
      </w:r>
      <w:r>
        <w:t>," he says.</w:t>
      </w:r>
    </w:p>
    <w:p w:rsidR="002C3A55" w:rsidRPr="001A384C" w:rsidRDefault="002C3A55" w:rsidP="002C3A55">
      <w:pPr>
        <w:rPr>
          <w:rStyle w:val="StyleBoldUnderline"/>
        </w:rPr>
      </w:pPr>
      <w:r>
        <w:t>"</w:t>
      </w:r>
      <w:r w:rsidRPr="001A384C">
        <w:rPr>
          <w:rStyle w:val="StyleBoldUnderline"/>
        </w:rPr>
        <w:t>It's not a question of Mexico lacking oil, it's a question of Mexico not being able to exploit the oil it has</w:t>
      </w:r>
      <w:r>
        <w:t>," adds Wood. "</w:t>
      </w:r>
      <w:r w:rsidRPr="001A384C">
        <w:rPr>
          <w:rStyle w:val="StyleBoldUnderline"/>
        </w:rPr>
        <w:t>Pemex is ill equipped to deal with the challenges of the modern energy sector</w:t>
      </w:r>
      <w:r>
        <w:t xml:space="preserve">." Such </w:t>
      </w:r>
      <w:r w:rsidRPr="001A384C">
        <w:rPr>
          <w:rStyle w:val="StyleBoldUnderline"/>
        </w:rPr>
        <w:t>challenges include tapping unconventional hydrocarbons, including oil in Mexican deep waters and shale gas</w:t>
      </w:r>
      <w:r>
        <w:t xml:space="preserve"> "" a prospect Wood and others say would prove </w:t>
      </w:r>
      <w:r w:rsidRPr="001A384C">
        <w:rPr>
          <w:rStyle w:val="StyleBoldUnderline"/>
        </w:rPr>
        <w:t>a huge boost to the competitiveness of Mexican manufacturing.</w:t>
      </w:r>
    </w:p>
    <w:p w:rsidR="00BA13E7" w:rsidRDefault="00BA13E7" w:rsidP="00BA13E7"/>
    <w:p w:rsidR="00636255" w:rsidRPr="00636255" w:rsidRDefault="00636255" w:rsidP="00F95268">
      <w:pPr>
        <w:pStyle w:val="Heading4"/>
      </w:pPr>
      <w:r>
        <w:t>Reform is needed to boost PEMEX production</w:t>
      </w:r>
    </w:p>
    <w:p w:rsidR="00636255" w:rsidRPr="00F95268" w:rsidRDefault="00636255" w:rsidP="00636255">
      <w:pPr>
        <w:rPr>
          <w:rStyle w:val="StyleStyleBold12pt"/>
        </w:rPr>
      </w:pPr>
      <w:r w:rsidRPr="00F95268">
        <w:rPr>
          <w:rStyle w:val="StyleStyleBold12pt"/>
        </w:rPr>
        <w:t xml:space="preserve">Samples and Vittor, associate and partners at Hogan Lovells US LLP,’12 </w:t>
      </w:r>
    </w:p>
    <w:p w:rsidR="00636255" w:rsidRPr="00E62DE2" w:rsidRDefault="00636255" w:rsidP="00636255">
      <w:r w:rsidRPr="00E62DE2">
        <w:t xml:space="preserve">(Tim R. and Jose Luis, associate and partners at Hogan Lovells US LLP, 7/13/12, “Energy Reform and the Future of Mexico’s Oil Industry: The Pemex Bidding Rounds and Integrated Service Contracts”, Texas Journal of Oil, Gas, and Energy Law, 6-21-2012, </w:t>
      </w:r>
      <w:hyperlink r:id="rId84" w:history="1">
        <w:r w:rsidRPr="00E62DE2">
          <w:rPr>
            <w:rStyle w:val="Hyperlink"/>
          </w:rPr>
          <w:t>http://tjogel.org/wp-content/uploads/2012/07/Samples-Formatted_Final_June13.pdf</w:t>
        </w:r>
      </w:hyperlink>
      <w:r w:rsidRPr="00E62DE2">
        <w:t>, Accessed: 6/24/13, LPS.)</w:t>
      </w:r>
    </w:p>
    <w:p w:rsidR="00636255" w:rsidRPr="00015182" w:rsidRDefault="00636255" w:rsidP="00636255">
      <w:r w:rsidRPr="00D35ED9">
        <w:t xml:space="preserve">In recent years, </w:t>
      </w:r>
      <w:r w:rsidRPr="00636255">
        <w:rPr>
          <w:rStyle w:val="StyleBoldUnderline"/>
        </w:rPr>
        <w:t>Latin America has seen an uptick in interest as a destination for companies seeking new opportunities in the exploration and production of oil and gas.</w:t>
      </w:r>
      <w:r w:rsidRPr="00D35ED9">
        <w:t xml:space="preserve"> 1 From the discovery of massive pre-salt oil fields off the coast of Brazil to unconventional plays in Argentina and Colombia, the region is generating renewed interest for the international energy industry. Four countries in particular—Brazil, Colombia, Mexico, and Peru—are moving forward with bidding rounds for significant exploration and production contracts with hopes of attracting technology, expertise, and capital from the private sector. The case of Petróleos Mexicanos (Pemex) and Mexico is especially compelling. As a state-controlled monopoly, </w:t>
      </w:r>
      <w:r w:rsidRPr="00D35ED9">
        <w:rPr>
          <w:rStyle w:val="StyleBoldUnderline"/>
        </w:rPr>
        <w:t>Pemex is the sole producer of crude oil, natural gas, and refined products in Mexico</w:t>
      </w:r>
      <w:r w:rsidRPr="00D35ED9">
        <w:t xml:space="preserve">. 2 </w:t>
      </w:r>
      <w:r w:rsidRPr="00D35ED9">
        <w:rPr>
          <w:rStyle w:val="StyleBoldUnderline"/>
        </w:rPr>
        <w:lastRenderedPageBreak/>
        <w:t xml:space="preserve">Pemex, the most important company in Mexico, is simultaneously referred to as the “cash cow” and a “sacred cow” of Mexico. </w:t>
      </w:r>
      <w:r w:rsidRPr="00D35ED9">
        <w:t xml:space="preserve">3 As Mexico’s cash cow, Pemex provides over a third of the federal government’s revenues. 4 As Mexico’s sacred cow, </w:t>
      </w:r>
      <w:r w:rsidRPr="00D35ED9">
        <w:rPr>
          <w:rStyle w:val="StyleBoldUnderline"/>
        </w:rPr>
        <w:t>Pemex has immense and symbolic national importance, which is deeply rooted in Mexico’s sense of sovereignty and independence.</w:t>
      </w:r>
      <w:r w:rsidRPr="00D35ED9">
        <w:t xml:space="preserve"> 5 Increasingly, these two roles are in tension as </w:t>
      </w:r>
      <w:r w:rsidRPr="00D35ED9">
        <w:rPr>
          <w:rStyle w:val="StyleBoldUnderline"/>
        </w:rPr>
        <w:t>Pemex struggles to remain a cash cow while subject to the legal and political constraints of a sacred national treasure. 6</w:t>
      </w:r>
      <w:r w:rsidRPr="00D35ED9">
        <w:t xml:space="preserve"> For most of the 20 th century, Mexico figured among </w:t>
      </w:r>
      <w:r w:rsidRPr="00D35ED9">
        <w:rPr>
          <w:rStyle w:val="StyleBoldUnderline"/>
        </w:rPr>
        <w:t>the world’s largest oil producers and has been a major</w:t>
      </w:r>
      <w:r w:rsidRPr="00D35ED9">
        <w:t xml:space="preserve"> exporter for much of that time. 7 Currently, however, </w:t>
      </w:r>
      <w:r w:rsidRPr="00D35ED9">
        <w:rPr>
          <w:rStyle w:val="StyleBoldUnderline"/>
        </w:rPr>
        <w:t>Mexico is facing the prospect of becoming a net importer of petroleum within a decade.</w:t>
      </w:r>
      <w:r w:rsidRPr="00D35ED9">
        <w:t xml:space="preserve"> 8 Pemex has recently undergone transformations in response to declining production, but </w:t>
      </w:r>
      <w:r w:rsidRPr="00D35ED9">
        <w:rPr>
          <w:rStyle w:val="StyleBoldUnderline"/>
        </w:rPr>
        <w:t>reversing the tide will require a dramatic departure</w:t>
      </w:r>
      <w:r w:rsidRPr="00D35ED9">
        <w:t xml:space="preserve"> from the norm. 9 </w:t>
      </w:r>
      <w:r w:rsidRPr="00D35ED9">
        <w:rPr>
          <w:rStyle w:val="StyleBoldUnderline"/>
        </w:rPr>
        <w:t xml:space="preserve">Politically sensitive reforms to the energy sector and a major shift in the traditional Pemex paradigm are needed. </w:t>
      </w:r>
      <w:r w:rsidRPr="00D35ED9">
        <w:t xml:space="preserve">10 Together, Mexico and Pemex are entering unfamiliar territory. 11 While a restrictive legal framework has barred competition within Mexico’s borders, </w:t>
      </w:r>
      <w:r w:rsidRPr="00D35ED9">
        <w:rPr>
          <w:rStyle w:val="StyleBoldUnderline"/>
        </w:rPr>
        <w:t>Pemex is subject to rigid constraints under Mexican law</w:t>
      </w:r>
      <w:r w:rsidRPr="00D35ED9">
        <w:t xml:space="preserve"> </w:t>
      </w:r>
      <w:r w:rsidRPr="00D35ED9">
        <w:rPr>
          <w:rStyle w:val="StyleBoldUnderline"/>
        </w:rPr>
        <w:t xml:space="preserve">with respect to finance and budgeting, contracting, procurement, and corporate governance. </w:t>
      </w:r>
      <w:r w:rsidRPr="00D35ED9">
        <w:t>12 The collective weight of these restrictions has limited Pemex’s ability to address lagging production. 13 In response, under the administration of President Felipe Calderón, legislation designed to modernize Pemex and allow greater private participation in the Mexican oil industry was passed in November 2008 (the Energy Reforms). 14</w:t>
      </w:r>
    </w:p>
    <w:p w:rsidR="00BA13E7" w:rsidRDefault="00BA13E7" w:rsidP="00BA13E7"/>
    <w:p w:rsidR="00636255" w:rsidRPr="00636255" w:rsidRDefault="00636255" w:rsidP="00F95268">
      <w:pPr>
        <w:pStyle w:val="Heading4"/>
      </w:pPr>
      <w:r w:rsidRPr="00636255">
        <w:t xml:space="preserve">Now is the turning point in Mexico’s energy sector – failure to reform grantees budget crises  </w:t>
      </w:r>
    </w:p>
    <w:p w:rsidR="00636255" w:rsidRPr="00D62591" w:rsidRDefault="00636255" w:rsidP="00636255">
      <w:pPr>
        <w:rPr>
          <w:rStyle w:val="StyleStyleBold12pt"/>
        </w:rPr>
      </w:pPr>
      <w:r>
        <w:rPr>
          <w:rStyle w:val="StyleStyleBold12pt"/>
        </w:rPr>
        <w:t>Statfor 5/22/13</w:t>
      </w:r>
    </w:p>
    <w:p w:rsidR="00636255" w:rsidRDefault="00636255" w:rsidP="00636255">
      <w:r>
        <w:t xml:space="preserve">(Published May 22 2013, Stratfor Global Intelligence, “Mexico Pushes for Energy Change”, </w:t>
      </w:r>
      <w:hyperlink r:id="rId85" w:history="1">
        <w:r w:rsidRPr="005D193F">
          <w:rPr>
            <w:rStyle w:val="Hyperlink"/>
          </w:rPr>
          <w:t>http://www.stratfor.com/video/mexico-pushes-energy-change</w:t>
        </w:r>
      </w:hyperlink>
      <w:r>
        <w:t>, accessed June 29 2013, JB)</w:t>
      </w:r>
    </w:p>
    <w:p w:rsidR="00636255" w:rsidRDefault="00636255" w:rsidP="00636255">
      <w:r>
        <w:t xml:space="preserve">So Mexico isn't entirely energy independent. </w:t>
      </w:r>
      <w:r w:rsidRPr="00D62591">
        <w:rPr>
          <w:rStyle w:val="StyleBoldUnderline"/>
        </w:rPr>
        <w:t>Mexico produces enough crude oil to satisfy its domestic consumption, however Mexico imports a lot of refined goods from the United States</w:t>
      </w:r>
      <w:r>
        <w:t xml:space="preserve">, mostly from Texas. So Mexico at </w:t>
      </w:r>
      <w:r w:rsidRPr="00D62591">
        <w:rPr>
          <w:rStyle w:val="StyleBoldUnderline"/>
        </w:rPr>
        <w:t>this point is approaching</w:t>
      </w:r>
      <w:r>
        <w:t xml:space="preserve"> basically </w:t>
      </w:r>
      <w:r w:rsidRPr="00D62591">
        <w:rPr>
          <w:rStyle w:val="StyleBoldUnderline"/>
        </w:rPr>
        <w:t>a turning point in its energy policy</w:t>
      </w:r>
      <w:r>
        <w:t>. The country is in the middle of the conversation in order to determine what's going to happen next to the energy industry.</w:t>
      </w:r>
    </w:p>
    <w:p w:rsidR="00636255" w:rsidRPr="00D62591" w:rsidRDefault="00636255" w:rsidP="00636255">
      <w:pPr>
        <w:rPr>
          <w:rStyle w:val="StyleBoldUnderline"/>
        </w:rPr>
      </w:pPr>
      <w:r>
        <w:t xml:space="preserve">What's likely right now is that </w:t>
      </w:r>
      <w:r w:rsidRPr="00D62591">
        <w:rPr>
          <w:rStyle w:val="StyleBoldUnderline"/>
        </w:rPr>
        <w:t>we're going to see a decline in production, also exploration</w:t>
      </w:r>
      <w:r>
        <w:t xml:space="preserve">, in the near future primarily because Mexico has underinvested for so long in its energy infrastructure. So we've got near shore energy production -- these are the fields like the Cantarell field -- </w:t>
      </w:r>
      <w:r w:rsidRPr="00D62591">
        <w:rPr>
          <w:rStyle w:val="StyleBoldUnderline"/>
        </w:rPr>
        <w:t>where production is declining at a rate that that looks to be pretty precipitous for the government going forward</w:t>
      </w:r>
      <w:r>
        <w:t xml:space="preserve">. And it really matters for the government because most of, or 30 to 40 percent of, the government's revenues in any given year come from that energy they produce. So </w:t>
      </w:r>
      <w:r w:rsidRPr="00D62591">
        <w:rPr>
          <w:rStyle w:val="StyleBoldUnderline"/>
        </w:rPr>
        <w:t>a decline in energy output means a decline in government revenues, which means that there's a budget crisis just over the horizon for Mexico unless they increase production.</w:t>
      </w:r>
    </w:p>
    <w:p w:rsidR="00636255" w:rsidRDefault="00636255" w:rsidP="00636255">
      <w:r>
        <w:t xml:space="preserve">So what Mexico's contemplating right now is basically twofold: One -- how does the country approach getting foreign companies to come in, </w:t>
      </w:r>
      <w:r w:rsidRPr="001657D0">
        <w:rPr>
          <w:rStyle w:val="StyleBoldUnderline"/>
        </w:rPr>
        <w:t>invest capital</w:t>
      </w:r>
      <w:r>
        <w:t xml:space="preserve"> but </w:t>
      </w:r>
      <w:r w:rsidRPr="001657D0">
        <w:rPr>
          <w:rStyle w:val="StyleBoldUnderline"/>
        </w:rPr>
        <w:t>also technology into the energy resources</w:t>
      </w:r>
      <w:r>
        <w:t xml:space="preserve"> that Mexico is pretty sure that it has, particularly in the Gulf of Mexico offshore. And then number two -- whether or not to reform PEMEX the country's -- </w:t>
      </w:r>
      <w:r w:rsidRPr="001657D0">
        <w:rPr>
          <w:rStyle w:val="StyleBoldUnderline"/>
        </w:rPr>
        <w:t>the national oil company to make it a little bit more efficient, a little bit more productive, able to better adapt to incoming technologies</w:t>
      </w:r>
      <w:r>
        <w:t>.</w:t>
      </w:r>
    </w:p>
    <w:p w:rsidR="00BA13E7" w:rsidRDefault="00BA13E7" w:rsidP="00BA13E7"/>
    <w:p w:rsidR="00850C10" w:rsidRDefault="00F95268" w:rsidP="00BA13E7">
      <w:pPr>
        <w:pStyle w:val="Heading1"/>
      </w:pPr>
      <w:r>
        <w:lastRenderedPageBreak/>
        <w:t>2nc Warming Impact</w:t>
      </w:r>
    </w:p>
    <w:p w:rsidR="00850C10" w:rsidRDefault="00850C10" w:rsidP="00850C10"/>
    <w:p w:rsidR="00850C10" w:rsidRPr="00850C10" w:rsidRDefault="00850C10" w:rsidP="00F95268">
      <w:pPr>
        <w:pStyle w:val="Heading4"/>
      </w:pPr>
      <w:r w:rsidRPr="00850C10">
        <w:t>Reform’s key to more gas exports</w:t>
      </w:r>
    </w:p>
    <w:p w:rsidR="00850C10" w:rsidRPr="005210D9" w:rsidRDefault="00850C10" w:rsidP="00850C10">
      <w:r w:rsidRPr="005210D9">
        <w:rPr>
          <w:rStyle w:val="StyleStyleBold12pt"/>
        </w:rPr>
        <w:t>Miroff, Washington Post correspondent, and Booth, Mexico bureau chief, 13</w:t>
      </w:r>
      <w:r w:rsidRPr="005210D9">
        <w:rPr>
          <w:rStyle w:val="st"/>
        </w:rPr>
        <w:t xml:space="preserve"> [Nick and William, 5/7/13, “Peña Nieto looks to energy reform to power Mexico forward”, Washington Post, </w:t>
      </w:r>
      <w:hyperlink r:id="rId86" w:history="1">
        <w:r w:rsidRPr="005210D9">
          <w:rPr>
            <w:rStyle w:val="Hyperlink"/>
          </w:rPr>
          <w:t>http://www.ticotimes.net/More-news/News-Briefs/Pena-Nieto-looks-to-energy-reform-to-power-Mexico-forward_Tuesday-May-07-2013</w:t>
        </w:r>
      </w:hyperlink>
      <w:r w:rsidRPr="005210D9">
        <w:rPr>
          <w:rStyle w:val="st"/>
        </w:rPr>
        <w:t>, accessed:7/1/13, ML]</w:t>
      </w:r>
    </w:p>
    <w:p w:rsidR="00850C10" w:rsidRPr="005210D9" w:rsidRDefault="00850C10" w:rsidP="00850C10">
      <w:r w:rsidRPr="005210D9">
        <w:rPr>
          <w:rStyle w:val="StyleBoldUnderline"/>
        </w:rPr>
        <w:t>Fixing</w:t>
      </w:r>
      <w:r w:rsidRPr="005210D9">
        <w:t xml:space="preserve"> the company, </w:t>
      </w:r>
      <w:r w:rsidRPr="005210D9">
        <w:rPr>
          <w:rStyle w:val="StyleBoldUnderline"/>
        </w:rPr>
        <w:t>Petroleos de Mexico</w:t>
      </w:r>
      <w:r w:rsidRPr="005210D9">
        <w:t xml:space="preserve">, </w:t>
      </w:r>
      <w:r w:rsidRPr="005210D9">
        <w:rPr>
          <w:rStyle w:val="StyleBoldUnderline"/>
        </w:rPr>
        <w:t>has become a top priority</w:t>
      </w:r>
      <w:r w:rsidRPr="005210D9">
        <w:t xml:space="preserve"> for Mexico's new president, Enrique Peña Nieto. With an overhaul plan expected by late summer, </w:t>
      </w:r>
      <w:r w:rsidRPr="005210D9">
        <w:rPr>
          <w:rStyle w:val="StyleBoldUnderline"/>
        </w:rPr>
        <w:t>U.S. and other global energy companies are waiting to see whether Mexico will once more give outsiders a crack at the country's hydrocarbon treasures</w:t>
      </w:r>
      <w:r w:rsidRPr="005210D9">
        <w:t>, including the massive, virtually untapped beds of shale gas south of the Texas border.</w:t>
      </w:r>
    </w:p>
    <w:p w:rsidR="00850C10" w:rsidRPr="005210D9" w:rsidRDefault="00850C10" w:rsidP="00850C10">
      <w:r w:rsidRPr="005210D9">
        <w:t>At issue is whether Mexico will embrace the prosperous state-managed model adopted by countries such as Norway and Brazil – where national oil companies can partner with foreign firms and sell shares to investors.</w:t>
      </w:r>
    </w:p>
    <w:p w:rsidR="00850C10" w:rsidRPr="005210D9" w:rsidRDefault="00850C10" w:rsidP="00850C10">
      <w:r w:rsidRPr="005210D9">
        <w:t xml:space="preserve">The U.S. Energy Information Administration calculates that </w:t>
      </w:r>
      <w:r w:rsidRPr="005210D9">
        <w:rPr>
          <w:rStyle w:val="StyleBoldUnderline"/>
        </w:rPr>
        <w:t>Mexico's gas deposits are the fourth largest in the world, with the potential to ensure decades of low-cost energy and give manufacturers an additional incentive to invest in Mexico</w:t>
      </w:r>
      <w:r w:rsidRPr="005210D9">
        <w:t xml:space="preserve"> over places such as China.</w:t>
      </w:r>
    </w:p>
    <w:p w:rsidR="00850C10" w:rsidRPr="005210D9" w:rsidRDefault="00850C10" w:rsidP="00850C10">
      <w:r w:rsidRPr="005210D9">
        <w:t xml:space="preserve">For now, though, </w:t>
      </w:r>
      <w:r w:rsidRPr="005210D9">
        <w:rPr>
          <w:rStyle w:val="StyleBoldUnderline"/>
        </w:rPr>
        <w:t>Mexico's oil exports</w:t>
      </w:r>
      <w:r w:rsidRPr="005210D9">
        <w:t xml:space="preserve"> to the United States </w:t>
      </w:r>
      <w:r w:rsidRPr="005210D9">
        <w:rPr>
          <w:rStyle w:val="StyleBoldUnderline"/>
        </w:rPr>
        <w:t>are falling</w:t>
      </w:r>
      <w:r w:rsidRPr="005210D9">
        <w:t>, dropping below the million-barrel-per-day mark for the first time since 1994.</w:t>
      </w:r>
    </w:p>
    <w:p w:rsidR="00850C10" w:rsidRPr="005210D9" w:rsidRDefault="00850C10" w:rsidP="00850C10">
      <w:r w:rsidRPr="005210D9">
        <w:t>For those pushing for change, the challenge is as much political as it is technical. The Mexican Constitution essentially blocks the country from forming joint-venture partnerships with outsiders, and analysts say such restrictions will need to be scrapped if the country wants to attract foreign drillers.</w:t>
      </w:r>
    </w:p>
    <w:p w:rsidR="00850C10" w:rsidRPr="005210D9" w:rsidRDefault="00850C10" w:rsidP="00850C10">
      <w:r w:rsidRPr="005210D9">
        <w:t>For Peña Nieto, who began his six-year term in December, opening up the energy industry is the most ambitious task on a hefty to-do list – which includes fixing the education system, telecommunications and tax collection, areas viewed as major hurdles to Mexico's development into a more modern, democratic, middle-class society.</w:t>
      </w:r>
    </w:p>
    <w:p w:rsidR="00850C10" w:rsidRPr="005210D9" w:rsidRDefault="00850C10" w:rsidP="00850C10">
      <w:r w:rsidRPr="005210D9">
        <w:t>Peña Nieto has placed a confidant, Emilio Lozoya, at the head of Pemex, even though the 38-year-old former investment fund manager had never run an oil business. And the president insists that the goal is the "modernization" of the company, not its privatization, as opponents allege.</w:t>
      </w:r>
    </w:p>
    <w:p w:rsidR="00850C10" w:rsidRPr="005210D9" w:rsidRDefault="00850C10" w:rsidP="00850C10">
      <w:r w:rsidRPr="005210D9">
        <w:t>"</w:t>
      </w:r>
      <w:r w:rsidRPr="005210D9">
        <w:rPr>
          <w:rStyle w:val="StyleBoldUnderline"/>
        </w:rPr>
        <w:t>This</w:t>
      </w:r>
      <w:r w:rsidRPr="005210D9">
        <w:t xml:space="preserve"> is about a practical </w:t>
      </w:r>
      <w:r w:rsidRPr="005210D9">
        <w:rPr>
          <w:rStyle w:val="StyleBoldUnderline"/>
        </w:rPr>
        <w:t>reform</w:t>
      </w:r>
      <w:r w:rsidRPr="005210D9">
        <w:t xml:space="preserve"> that </w:t>
      </w:r>
      <w:r w:rsidRPr="005210D9">
        <w:rPr>
          <w:rStyle w:val="StyleBoldUnderline"/>
        </w:rPr>
        <w:t>will allow for</w:t>
      </w:r>
      <w:r w:rsidRPr="005210D9">
        <w:t xml:space="preserve"> the introduction of </w:t>
      </w:r>
      <w:r w:rsidRPr="005210D9">
        <w:rPr>
          <w:rStyle w:val="StyleBoldUnderline"/>
        </w:rPr>
        <w:t>new tech</w:t>
      </w:r>
      <w:r w:rsidRPr="005210D9">
        <w:t xml:space="preserve">nology, which we lack, and </w:t>
      </w:r>
      <w:r w:rsidRPr="005210D9">
        <w:rPr>
          <w:rStyle w:val="StyleBoldUnderline"/>
        </w:rPr>
        <w:t>accelerate the growth of our energy resources in order to lower electricity costs</w:t>
      </w:r>
      <w:r w:rsidRPr="005210D9">
        <w:t xml:space="preserve"> for Mexican families and businesses, </w:t>
      </w:r>
      <w:r w:rsidRPr="005210D9">
        <w:rPr>
          <w:rStyle w:val="StyleBoldUnderline"/>
        </w:rPr>
        <w:t>and give us a more dynamic energy industry</w:t>
      </w:r>
      <w:r w:rsidRPr="005210D9">
        <w:t>," Peña Nieto said in a speech to commemorate the 75th anniversary of Expropriation Day.</w:t>
      </w:r>
    </w:p>
    <w:p w:rsidR="00850C10" w:rsidRPr="005210D9" w:rsidRDefault="00850C10" w:rsidP="00850C10"/>
    <w:p w:rsidR="00850C10" w:rsidRPr="005210D9" w:rsidRDefault="00850C10" w:rsidP="00850C10"/>
    <w:p w:rsidR="00850C10" w:rsidRPr="00850C10" w:rsidRDefault="00850C10" w:rsidP="00F95268">
      <w:pPr>
        <w:pStyle w:val="Heading4"/>
      </w:pPr>
      <w:r w:rsidRPr="00850C10">
        <w:t>Study proves – natural gas export boosts fracking and the economy</w:t>
      </w:r>
    </w:p>
    <w:p w:rsidR="00850C10" w:rsidRPr="005210D9" w:rsidRDefault="00850C10" w:rsidP="00850C10">
      <w:pPr>
        <w:rPr>
          <w:rStyle w:val="StyleStyleBold12pt"/>
        </w:rPr>
      </w:pPr>
      <w:r w:rsidRPr="005210D9">
        <w:rPr>
          <w:rStyle w:val="StyleStyleBold12pt"/>
        </w:rPr>
        <w:t xml:space="preserve">Daly, Associated Press staff writer, 13 </w:t>
      </w:r>
    </w:p>
    <w:p w:rsidR="00850C10" w:rsidRPr="005210D9" w:rsidRDefault="00850C10" w:rsidP="00850C10">
      <w:r w:rsidRPr="005210D9">
        <w:t>[Matthew, 5/13/13, “Exporting more natural gas could boost fracking”, Detroit News,</w:t>
      </w:r>
    </w:p>
    <w:p w:rsidR="00850C10" w:rsidRPr="005210D9" w:rsidRDefault="006B2430" w:rsidP="00850C10">
      <w:hyperlink r:id="rId87" w:anchor="ixzz2XjXgAlSH" w:history="1">
        <w:r w:rsidR="00850C10" w:rsidRPr="005210D9">
          <w:rPr>
            <w:rStyle w:val="Hyperlink"/>
          </w:rPr>
          <w:t>http://www.detroitnews.com/article/20130513/BIZ/305130336#ixzz2XjXgAlSH</w:t>
        </w:r>
      </w:hyperlink>
      <w:r w:rsidR="00850C10" w:rsidRPr="005210D9">
        <w:t>, accessed: 6/30/13, ML]</w:t>
      </w:r>
    </w:p>
    <w:p w:rsidR="00850C10" w:rsidRPr="005210D9" w:rsidRDefault="00850C10" w:rsidP="00850C10">
      <w:pPr>
        <w:rPr>
          <w:b/>
          <w:bCs/>
          <w:u w:val="single"/>
        </w:rPr>
      </w:pPr>
      <w:r w:rsidRPr="005210D9">
        <w:lastRenderedPageBreak/>
        <w:t xml:space="preserve"> Washington — A domestic natural gas boom already has lowered U.S. energy prices while stoking fears of environmental disaster. Now </w:t>
      </w:r>
      <w:r w:rsidRPr="005210D9">
        <w:rPr>
          <w:rStyle w:val="StyleBoldUnderline"/>
        </w:rPr>
        <w:t>U.S. producers are poised to ship vast quantities of</w:t>
      </w:r>
      <w:r w:rsidRPr="005210D9">
        <w:t xml:space="preserve"> </w:t>
      </w:r>
      <w:r w:rsidRPr="005210D9">
        <w:rPr>
          <w:rStyle w:val="StyleBoldUnderline"/>
        </w:rPr>
        <w:t>gas overseas as energy companies seek permits for proposed export projects that could set off a renewed frenzy of fracking.</w:t>
      </w:r>
    </w:p>
    <w:p w:rsidR="00850C10" w:rsidRPr="005210D9" w:rsidRDefault="00850C10" w:rsidP="00850C10">
      <w:r w:rsidRPr="005210D9">
        <w:t xml:space="preserve">Companies such as </w:t>
      </w:r>
      <w:r w:rsidRPr="005210D9">
        <w:rPr>
          <w:rStyle w:val="StyleBoldUnderline"/>
        </w:rPr>
        <w:t>Exxon Mobil and Sempra</w:t>
      </w:r>
      <w:r w:rsidRPr="005210D9">
        <w:t xml:space="preserve"> Energy ar</w:t>
      </w:r>
      <w:r w:rsidRPr="005210D9">
        <w:rPr>
          <w:rStyle w:val="StyleBoldUnderline"/>
        </w:rPr>
        <w:t xml:space="preserve">e seeking federal permits for more </w:t>
      </w:r>
      <w:r w:rsidRPr="005210D9">
        <w:t xml:space="preserve">than 20 </w:t>
      </w:r>
      <w:r w:rsidRPr="005210D9">
        <w:rPr>
          <w:rStyle w:val="StyleBoldUnderline"/>
        </w:rPr>
        <w:t>export projects</w:t>
      </w:r>
      <w:r w:rsidRPr="005210D9">
        <w:t xml:space="preserve"> that could handle as much as 29 billion cubic feet of natural gas a day.</w:t>
      </w:r>
    </w:p>
    <w:p w:rsidR="00850C10" w:rsidRPr="005210D9" w:rsidRDefault="00850C10" w:rsidP="00850C10">
      <w:r w:rsidRPr="005210D9">
        <w:t xml:space="preserve">If approved, the </w:t>
      </w:r>
      <w:r w:rsidRPr="005210D9">
        <w:rPr>
          <w:rStyle w:val="StyleBoldUnderline"/>
        </w:rPr>
        <w:t xml:space="preserve">resulting export boom could lead to further increases in </w:t>
      </w:r>
      <w:r w:rsidRPr="005210D9">
        <w:t xml:space="preserve">hydraulic fracturing, a drilling technique also known as </w:t>
      </w:r>
      <w:r w:rsidRPr="005210D9">
        <w:rPr>
          <w:rStyle w:val="StyleBoldUnderline"/>
        </w:rPr>
        <w:t>fracking</w:t>
      </w:r>
      <w:r w:rsidRPr="005210D9">
        <w:t>.</w:t>
      </w:r>
    </w:p>
    <w:p w:rsidR="00850C10" w:rsidRPr="005210D9" w:rsidRDefault="00850C10" w:rsidP="00850C10">
      <w:r w:rsidRPr="005210D9">
        <w:rPr>
          <w:rStyle w:val="Emphasis"/>
        </w:rPr>
        <w:t>A recent study commissioned by the department concluded exporting natural gas would benefit the U.S. economy even if it leads to higher domestic prices for the fuel</w:t>
      </w:r>
      <w:r w:rsidRPr="005210D9">
        <w:t>, as is likely.</w:t>
      </w:r>
    </w:p>
    <w:p w:rsidR="00850C10" w:rsidRPr="005210D9" w:rsidRDefault="00850C10" w:rsidP="00850C10"/>
    <w:p w:rsidR="00850C10" w:rsidRPr="00850C10" w:rsidRDefault="00850C10" w:rsidP="00F95268">
      <w:pPr>
        <w:pStyle w:val="Heading4"/>
      </w:pPr>
      <w:r w:rsidRPr="00850C10">
        <w:t>Fracking drastically reduces emissions – their authors have a psychological bias</w:t>
      </w:r>
    </w:p>
    <w:p w:rsidR="00850C10" w:rsidRPr="005210D9" w:rsidRDefault="00850C10" w:rsidP="00850C10">
      <w:r w:rsidRPr="005210D9">
        <w:rPr>
          <w:rStyle w:val="StyleStyleBold12pt"/>
        </w:rPr>
        <w:t>Bullis, MIT Technology Review senior editor, 13</w:t>
      </w:r>
      <w:r w:rsidRPr="005210D9">
        <w:t xml:space="preserve"> </w:t>
      </w:r>
    </w:p>
    <w:p w:rsidR="00850C10" w:rsidRPr="005210D9" w:rsidRDefault="00850C10" w:rsidP="00850C10">
      <w:r w:rsidRPr="005210D9">
        <w:t xml:space="preserve">[Kevin, 3/7/13, “Why Environmentalists Oppose One of the Best Ways to Cut Carbon Emissions”, MIT Tech Review, </w:t>
      </w:r>
      <w:hyperlink r:id="rId88" w:history="1">
        <w:r w:rsidRPr="005210D9">
          <w:rPr>
            <w:rStyle w:val="Hyperlink"/>
          </w:rPr>
          <w:t>http://www.technologyreview.com/view/512331/why-environmentalists-oppose-one-of-the-best-ways-to-cut-carbon-emissions/</w:t>
        </w:r>
      </w:hyperlink>
      <w:r w:rsidRPr="005210D9">
        <w:t>, accessed: 6/30/13, ML]</w:t>
      </w:r>
    </w:p>
    <w:p w:rsidR="00850C10" w:rsidRPr="005210D9" w:rsidRDefault="00850C10" w:rsidP="00850C10">
      <w:r w:rsidRPr="005210D9">
        <w:rPr>
          <w:rStyle w:val="StyleBoldUnderline"/>
        </w:rPr>
        <w:t>An interesting post at</w:t>
      </w:r>
      <w:r w:rsidRPr="005210D9">
        <w:t xml:space="preserve"> The </w:t>
      </w:r>
      <w:r w:rsidRPr="005210D9">
        <w:rPr>
          <w:rStyle w:val="StyleBoldUnderline"/>
        </w:rPr>
        <w:t>Breakthough</w:t>
      </w:r>
      <w:r w:rsidRPr="005210D9">
        <w:t xml:space="preserve"> Institute website </w:t>
      </w:r>
      <w:r w:rsidRPr="005210D9">
        <w:rPr>
          <w:rStyle w:val="StyleBoldUnderline"/>
        </w:rPr>
        <w:t>makes a case that environmentalists</w:t>
      </w:r>
      <w:r w:rsidRPr="005210D9">
        <w:t xml:space="preserve"> </w:t>
      </w:r>
      <w:r w:rsidRPr="005210D9">
        <w:rPr>
          <w:rStyle w:val="StyleBoldUnderline"/>
        </w:rPr>
        <w:t>should rethink their opposition to fracking</w:t>
      </w:r>
      <w:r w:rsidRPr="005210D9">
        <w:t>.</w:t>
      </w:r>
    </w:p>
    <w:p w:rsidR="00850C10" w:rsidRPr="005210D9" w:rsidRDefault="00850C10" w:rsidP="00850C10">
      <w:r w:rsidRPr="005210D9">
        <w:t xml:space="preserve">    Over the last year, celebrities such as Yoko Ono, Sean Lennon, Robert Redford, Mark Ruffalo, Mario Batali, Scarlett Johansson, Alec Baldwin, and Matt Damon have spoken out against the expansion of natural gas drilling. “Fracking kills,” says Ono, who has a country home in New York. “It threatens the air we breathe,” says Redford. </w:t>
      </w:r>
    </w:p>
    <w:p w:rsidR="00850C10" w:rsidRPr="005210D9" w:rsidRDefault="00850C10" w:rsidP="00850C10">
      <w:r w:rsidRPr="005210D9">
        <w:t xml:space="preserve">    In fact, “</w:t>
      </w:r>
      <w:r w:rsidRPr="005210D9">
        <w:rPr>
          <w:rStyle w:val="StyleBoldUnderline"/>
        </w:rPr>
        <w:t>gas provides a very substantial health benefit in reducing air pollution</w:t>
      </w:r>
      <w:r w:rsidRPr="005210D9">
        <w:t xml:space="preserve">,” </w:t>
      </w:r>
      <w:r w:rsidRPr="005210D9">
        <w:rPr>
          <w:rStyle w:val="StyleBoldUnderline"/>
        </w:rPr>
        <w:t>according</w:t>
      </w:r>
      <w:r w:rsidRPr="005210D9">
        <w:t xml:space="preserve"> to Daniel </w:t>
      </w:r>
      <w:r w:rsidRPr="005210D9">
        <w:rPr>
          <w:rStyle w:val="StyleBoldUnderline"/>
        </w:rPr>
        <w:t>Schrag</w:t>
      </w:r>
      <w:r w:rsidRPr="005210D9">
        <w:t xml:space="preserve">, </w:t>
      </w:r>
      <w:r w:rsidRPr="005210D9">
        <w:rPr>
          <w:rStyle w:val="StyleBoldUnderline"/>
        </w:rPr>
        <w:t>director of Harvard University’s Center for the Environment</w:t>
      </w:r>
      <w:r w:rsidRPr="005210D9">
        <w:t xml:space="preserve">. </w:t>
      </w:r>
      <w:r w:rsidRPr="005210D9">
        <w:rPr>
          <w:rStyle w:val="StyleBoldUnderline"/>
        </w:rPr>
        <w:t>There have been “tremendous health gains</w:t>
      </w:r>
      <w:r w:rsidRPr="005210D9">
        <w:t>” from the coal-to-gas switch, MIT economist Michael Greenstone told The Associated Press. Indeed, air pollution in Pennsylvania has plummeted in recent years thanks to the coal-to-gas switch. “Honestly,” added Greenstone, “the environmentalists need to hear it.”</w:t>
      </w:r>
    </w:p>
    <w:p w:rsidR="00850C10" w:rsidRPr="005210D9" w:rsidRDefault="00850C10" w:rsidP="00850C10">
      <w:r w:rsidRPr="005210D9">
        <w:t>The post goes on to note that “</w:t>
      </w:r>
      <w:r w:rsidRPr="005210D9">
        <w:rPr>
          <w:rStyle w:val="StyleBoldUnderline"/>
        </w:rPr>
        <w:t xml:space="preserve">carbon emissions are declining in the US more than in any other country </w:t>
      </w:r>
      <w:r w:rsidRPr="005210D9">
        <w:t xml:space="preserve">in the world. The USA is the global climate leader, while Europe and Germany are returning to coal. </w:t>
      </w:r>
      <w:r w:rsidRPr="005210D9">
        <w:rPr>
          <w:rStyle w:val="StyleBoldUnderline"/>
        </w:rPr>
        <w:t>The main reason is gas, which increased</w:t>
      </w:r>
      <w:r w:rsidRPr="005210D9">
        <w:t xml:space="preserve"> last year by almost the exact same amount that coal declined.”</w:t>
      </w:r>
    </w:p>
    <w:p w:rsidR="00850C10" w:rsidRPr="005210D9" w:rsidRDefault="00850C10" w:rsidP="00850C10">
      <w:r w:rsidRPr="005210D9">
        <w:t xml:space="preserve">Fracking certainly isn’t without its problems (see “Can Fracking Be Cleaned Up?” and “Measuring the Climate Impact of Natural Gas”). </w:t>
      </w:r>
      <w:r w:rsidRPr="005210D9">
        <w:rPr>
          <w:rStyle w:val="StyleBoldUnderline"/>
        </w:rPr>
        <w:t>But if fracking is done properly, the natural gas power it supports can better for the environment than coal power.</w:t>
      </w:r>
      <w:r w:rsidRPr="005210D9">
        <w:t xml:space="preserve"> So why are so many environmentalists against it? Part of the reason may be that some </w:t>
      </w:r>
      <w:r w:rsidRPr="005210D9">
        <w:rPr>
          <w:rStyle w:val="StyleBoldUnderline"/>
        </w:rPr>
        <w:t>environmentalists</w:t>
      </w:r>
      <w:r w:rsidRPr="005210D9">
        <w:t xml:space="preserve"> </w:t>
      </w:r>
      <w:r w:rsidRPr="005210D9">
        <w:rPr>
          <w:rStyle w:val="StyleBoldUnderline"/>
        </w:rPr>
        <w:t>are comparing fracking</w:t>
      </w:r>
      <w:r w:rsidRPr="005210D9">
        <w:t xml:space="preserve"> not to coal but </w:t>
      </w:r>
      <w:r w:rsidRPr="005210D9">
        <w:rPr>
          <w:rStyle w:val="StyleBoldUnderline"/>
        </w:rPr>
        <w:t>to solar and wind power, on the assumption that we could</w:t>
      </w:r>
      <w:r w:rsidRPr="005210D9">
        <w:t xml:space="preserve"> easily </w:t>
      </w:r>
      <w:r w:rsidRPr="005210D9">
        <w:rPr>
          <w:rStyle w:val="StyleBoldUnderline"/>
        </w:rPr>
        <w:t>abandon fossil fuels</w:t>
      </w:r>
      <w:r w:rsidRPr="005210D9">
        <w:t xml:space="preserve"> for renewables. </w:t>
      </w:r>
      <w:r w:rsidRPr="005210D9">
        <w:rPr>
          <w:rStyle w:val="StyleBoldUnderline"/>
        </w:rPr>
        <w:t>That’s a mistake. Solar and wind aren’t yet ready to replace even a large fraction of fossil fuel power</w:t>
      </w:r>
      <w:r w:rsidRPr="005210D9">
        <w:t>. Costs need to come down, especially for solar, and we need better ways to deal with the fact that the sun doesn’t shine at night and the wind is unreliable. It will also take a long time to build enough solar panels–in spite of phenomenal growth recently, solar power still provides less than a percent of electricity.</w:t>
      </w:r>
    </w:p>
    <w:p w:rsidR="00850C10" w:rsidRPr="005210D9" w:rsidRDefault="00850C10" w:rsidP="00850C10">
      <w:pPr>
        <w:rPr>
          <w:b/>
          <w:bCs/>
          <w:u w:val="single"/>
        </w:rPr>
      </w:pPr>
      <w:r w:rsidRPr="005210D9">
        <w:rPr>
          <w:rStyle w:val="StyleBoldUnderline"/>
        </w:rPr>
        <w:t>The reason</w:t>
      </w:r>
      <w:r w:rsidRPr="005210D9">
        <w:t xml:space="preserve"> for the opposition</w:t>
      </w:r>
      <w:r w:rsidRPr="005210D9">
        <w:rPr>
          <w:rStyle w:val="StyleBoldUnderline"/>
        </w:rPr>
        <w:t xml:space="preserve"> may also have to do with human psychology.</w:t>
      </w:r>
    </w:p>
    <w:p w:rsidR="00850C10" w:rsidRPr="005210D9" w:rsidRDefault="00850C10" w:rsidP="00850C10">
      <w:r w:rsidRPr="005210D9">
        <w:t xml:space="preserve">Dan Ariely, a behavioral economist at Duke, recently said that </w:t>
      </w:r>
      <w:r w:rsidRPr="005210D9">
        <w:rPr>
          <w:rStyle w:val="StyleBoldUnderline"/>
        </w:rPr>
        <w:t>if you wanted to invent an issue that would “maximize human apathy” it would be global warming</w:t>
      </w:r>
      <w:r w:rsidRPr="005210D9">
        <w:t xml:space="preserve">. It’s something that will happen long in the future, you don’t currently see people suffering (with the exception of the victims of specific storms, </w:t>
      </w:r>
      <w:r w:rsidRPr="005210D9">
        <w:lastRenderedPageBreak/>
        <w:t>which can’t be directly linked to climate change), and anything you can do personally to address it would be a drop in the bucket.</w:t>
      </w:r>
    </w:p>
    <w:p w:rsidR="00850C10" w:rsidRPr="005210D9" w:rsidRDefault="00850C10" w:rsidP="00850C10">
      <w:r w:rsidRPr="005210D9">
        <w:t>I wonder if the opposite could be said about fracking. The industrialization of the countryside that comes with fracking is immediate and easy to see. And what can be more immediate than a threat to drinking water, especially when it’s paired with videos of people setting their sinks on fire?</w:t>
      </w:r>
    </w:p>
    <w:p w:rsidR="00850C10" w:rsidRPr="005210D9" w:rsidRDefault="00850C10" w:rsidP="00850C10">
      <w:r w:rsidRPr="005210D9">
        <w:t xml:space="preserve">And whereas </w:t>
      </w:r>
      <w:r w:rsidRPr="005210D9">
        <w:rPr>
          <w:rStyle w:val="StyleBoldUnderline"/>
        </w:rPr>
        <w:t>eliminating</w:t>
      </w:r>
      <w:r w:rsidRPr="005210D9">
        <w:t xml:space="preserve"> carbon dioxide </w:t>
      </w:r>
      <w:r w:rsidRPr="005210D9">
        <w:rPr>
          <w:rStyle w:val="StyleBoldUnderline"/>
        </w:rPr>
        <w:t>emissions</w:t>
      </w:r>
      <w:r w:rsidRPr="005210D9">
        <w:t xml:space="preserve"> from fossil fuels, which is what scientists guess would be needed to limit global warming to 2 ° C, </w:t>
      </w:r>
      <w:r w:rsidRPr="005210D9">
        <w:rPr>
          <w:rStyle w:val="StyleBoldUnderline"/>
        </w:rPr>
        <w:t>is a mind-bogglingly difficult tasks</w:t>
      </w:r>
      <w:r w:rsidRPr="005210D9">
        <w:t xml:space="preserve"> that will probably take more than one generation to accomplish, </w:t>
      </w:r>
      <w:r w:rsidRPr="005210D9">
        <w:rPr>
          <w:rStyle w:val="StyleBoldUnderline"/>
        </w:rPr>
        <w:t>the prospect of stopping fracking</w:t>
      </w:r>
      <w:r w:rsidRPr="005210D9">
        <w:t xml:space="preserve"> </w:t>
      </w:r>
      <w:r w:rsidRPr="005210D9">
        <w:rPr>
          <w:rStyle w:val="StyleBoldUnderline"/>
        </w:rPr>
        <w:t>seems more manageable</w:t>
      </w:r>
      <w:r w:rsidRPr="005210D9">
        <w:t>. After all, New York State government has blocked fracking there.</w:t>
      </w:r>
    </w:p>
    <w:p w:rsidR="00850C10" w:rsidRPr="005210D9" w:rsidRDefault="00850C10" w:rsidP="00850C10"/>
    <w:p w:rsidR="00850C10" w:rsidRPr="005210D9" w:rsidRDefault="00850C10" w:rsidP="00850C10"/>
    <w:p w:rsidR="00850C10" w:rsidRPr="00850C10" w:rsidRDefault="00850C10" w:rsidP="00F95268">
      <w:pPr>
        <w:pStyle w:val="Heading4"/>
      </w:pPr>
      <w:r w:rsidRPr="00850C10">
        <w:t>Extinction- tipping point</w:t>
      </w:r>
    </w:p>
    <w:p w:rsidR="00850C10" w:rsidRPr="005210D9" w:rsidRDefault="00850C10" w:rsidP="00850C10">
      <w:r w:rsidRPr="005210D9">
        <w:rPr>
          <w:rStyle w:val="StyleStyleBold12pt"/>
        </w:rPr>
        <w:t>Dyer, London-based independent journalist, 12</w:t>
      </w:r>
      <w:r w:rsidRPr="005210D9">
        <w:t xml:space="preserve"> (Gwynne, PhD from King's College London, citing UC Berkeley scientists, "Tick, tock to mass extinction date," The Press, 6-19-12, l/n, accessed 8-15-12,)</w:t>
      </w:r>
    </w:p>
    <w:p w:rsidR="00850C10" w:rsidRPr="005210D9" w:rsidRDefault="00850C10" w:rsidP="00850C10">
      <w:pPr>
        <w:rPr>
          <w:rFonts w:eastAsia="Times New Roman"/>
          <w:sz w:val="16"/>
          <w:szCs w:val="16"/>
        </w:rPr>
      </w:pPr>
    </w:p>
    <w:p w:rsidR="00850C10" w:rsidRPr="005210D9" w:rsidRDefault="00850C10" w:rsidP="00F95268">
      <w:r w:rsidRPr="005210D9">
        <w:t xml:space="preserve">Meanwhile, a team of </w:t>
      </w:r>
      <w:r w:rsidRPr="005210D9">
        <w:rPr>
          <w:rStyle w:val="StyleBoldUnderline"/>
        </w:rPr>
        <w:t>respected scientists warn</w:t>
      </w:r>
      <w:r w:rsidRPr="005210D9">
        <w:t xml:space="preserve"> that life on </w:t>
      </w:r>
      <w:r w:rsidRPr="005210D9">
        <w:rPr>
          <w:rStyle w:val="StyleBoldUnderline"/>
        </w:rPr>
        <w:t xml:space="preserve">Earth may be on the way to an </w:t>
      </w:r>
      <w:r w:rsidRPr="005210D9">
        <w:rPr>
          <w:rStyle w:val="Emphasis"/>
        </w:rPr>
        <w:t>irreversible</w:t>
      </w:r>
      <w:r w:rsidRPr="005210D9">
        <w:rPr>
          <w:rStyle w:val="StyleBoldUnderline"/>
        </w:rPr>
        <w:t xml:space="preserve"> "</w:t>
      </w:r>
      <w:r w:rsidRPr="005210D9">
        <w:rPr>
          <w:b/>
          <w:bCs/>
          <w:sz w:val="24"/>
          <w:szCs w:val="24"/>
          <w:u w:val="single"/>
        </w:rPr>
        <w:t>tipping point"</w:t>
      </w:r>
      <w:r w:rsidRPr="005210D9">
        <w:rPr>
          <w:rStyle w:val="StyleBoldUnderline"/>
        </w:rPr>
        <w:t>.</w:t>
      </w:r>
      <w:r w:rsidRPr="005210D9">
        <w:t xml:space="preserve"> Sure. Heard that one before, too. Last month one of the world's two leading scientific journals, Nature, published a paper, "Approaching a state shift in Earth's biosphere," pointing out that more than 40 per cent of the Earth's land is already used for human needs. With the human population set to grow by a further two billion by 2050, that figure could soon exceed 50 per cent. "It really will be a new world, biologically, at that point," said the paper's lead author, Professor Anthony Barnofsky of the University of California, Berkeley. But Barnofsky doesn't go into the details of what kind of new world it might be. Scientists hardly ever do in public, for fear of being seen as panic-mongers. Besides, it's a relatively new hypothesis, but it's a pretty convincing one, and it should be more widely understood. Here's how bad it could get. The scientific consensus is that we are still on track for 3 degrees C of warming by 2100, but that's just warming caused by human greenhouse- gas emissions. The problem is that +3 degrees is well past the point where the major feedbacks kick in: natural phenomena triggered by our warming, like melting permafrost and the loss of Arctic sea-ice cover, that </w:t>
      </w:r>
      <w:r w:rsidRPr="005210D9">
        <w:rPr>
          <w:rStyle w:val="StyleBoldUnderline"/>
        </w:rPr>
        <w:t>will add to</w:t>
      </w:r>
      <w:r w:rsidRPr="005210D9">
        <w:t xml:space="preserve"> the </w:t>
      </w:r>
      <w:r w:rsidRPr="005210D9">
        <w:rPr>
          <w:rStyle w:val="StyleBoldUnderline"/>
        </w:rPr>
        <w:t>heating</w:t>
      </w:r>
      <w:r w:rsidRPr="005210D9">
        <w:t xml:space="preserve"> and that we cannot turn off. The trigger is actually around 2C (3.5 degrees F) higher average global temperature. </w:t>
      </w:r>
      <w:r w:rsidRPr="005210D9">
        <w:rPr>
          <w:rStyle w:val="StyleBoldUnderline"/>
        </w:rPr>
        <w:t xml:space="preserve">After that </w:t>
      </w:r>
      <w:r w:rsidRPr="005210D9">
        <w:rPr>
          <w:rStyle w:val="Emphasis"/>
        </w:rPr>
        <w:t>we lose control</w:t>
      </w:r>
      <w:r w:rsidRPr="005210D9">
        <w:t xml:space="preserve"> of the process: ending our own carbon- dioxide emissions would no longer be enough to stop the warming. </w:t>
      </w:r>
      <w:r w:rsidRPr="005210D9">
        <w:rPr>
          <w:rStyle w:val="StyleBoldUnderline"/>
        </w:rPr>
        <w:t>We may end up trapped on an escalator heading up to +6C</w:t>
      </w:r>
      <w:r w:rsidRPr="005210D9">
        <w:t xml:space="preserve"> (+10.5F), with no way of getting off. </w:t>
      </w:r>
      <w:r w:rsidRPr="005210D9">
        <w:rPr>
          <w:rStyle w:val="StyleBoldUnderline"/>
        </w:rPr>
        <w:t>And +6C gives you</w:t>
      </w:r>
      <w:r w:rsidRPr="005210D9">
        <w:t xml:space="preserve"> the </w:t>
      </w:r>
      <w:r w:rsidRPr="005210D9">
        <w:rPr>
          <w:b/>
          <w:bCs/>
          <w:sz w:val="24"/>
          <w:szCs w:val="24"/>
          <w:u w:val="single"/>
        </w:rPr>
        <w:t>mass extinction</w:t>
      </w:r>
      <w:r w:rsidRPr="005210D9">
        <w:t xml:space="preserve">. </w:t>
      </w:r>
      <w:r w:rsidRPr="005210D9">
        <w:rPr>
          <w:rStyle w:val="StyleBoldUnderline"/>
        </w:rPr>
        <w:t>There have been five mass extinctions in the past 500 million years</w:t>
      </w:r>
      <w:r w:rsidRPr="005210D9">
        <w:t xml:space="preserve">, when 50 per cent or more of the species then existing on the Earth vanished, but until recently the only people taking any interest in this were paleontologists, not climate scientists. They did wonder what had caused the extinctions, but the best answer they could come up was "climate change". It wasn't a very good answer. Why would a warmer or colder planet kill off all those species? The warming was caused by massive volcanic eruptions dumping huge quantities of carbon dioxide in the atmosphere for tens of thousands of years. But it was very gradual and the animals and plants had plenty of time to migrate to climatic zones that still suited them. (That's exactly what happened more recently in the Ice Age, as the glaciers repeatedly covered whole continents and then retreated again.) There had to be a more convincing kill mechanism than that. The paleontologists found one when they discovered that a giant asteroid struck the planet 65 million years ago, just at the time when the dinosaurs died out in the most recent of the great extinctions. So they went looking for evidence of huge asteroid strikes at the time of the other extinction events. They found none. What they discovered was that </w:t>
      </w:r>
      <w:r w:rsidRPr="005210D9">
        <w:rPr>
          <w:rStyle w:val="StyleBoldUnderline"/>
        </w:rPr>
        <w:t>there was</w:t>
      </w:r>
      <w:r w:rsidRPr="005210D9">
        <w:t xml:space="preserve"> indeed </w:t>
      </w:r>
      <w:r w:rsidRPr="005210D9">
        <w:rPr>
          <w:rStyle w:val="StyleBoldUnderline"/>
        </w:rPr>
        <w:t xml:space="preserve">major </w:t>
      </w:r>
      <w:r w:rsidRPr="005210D9">
        <w:rPr>
          <w:rStyle w:val="StyleBoldUnderline"/>
        </w:rPr>
        <w:lastRenderedPageBreak/>
        <w:t>warming at the time of all the other extinctions</w:t>
      </w:r>
      <w:r w:rsidRPr="005210D9">
        <w:t xml:space="preserve"> - and </w:t>
      </w:r>
      <w:r w:rsidRPr="005210D9">
        <w:rPr>
          <w:rStyle w:val="StyleBoldUnderline"/>
        </w:rPr>
        <w:t>that</w:t>
      </w:r>
      <w:r w:rsidRPr="005210D9">
        <w:t xml:space="preserve"> the warming had </w:t>
      </w:r>
      <w:r w:rsidRPr="005210D9">
        <w:rPr>
          <w:rStyle w:val="StyleBoldUnderline"/>
        </w:rPr>
        <w:t>radically changed the oceans</w:t>
      </w:r>
      <w:r w:rsidRPr="005210D9">
        <w:t xml:space="preserve">. The currents that carry oxygen- rich cold water down to the depths shifted so that they were bringing down oxygen- poor warm water instead, and gradually the depths of the oceans became anoxic: the deep waters no longer had any oxygen. When that happens, the </w:t>
      </w:r>
      <w:r w:rsidRPr="005210D9">
        <w:rPr>
          <w:rStyle w:val="StyleBoldUnderline"/>
        </w:rPr>
        <w:t>sulfur bacteria</w:t>
      </w:r>
      <w:r w:rsidRPr="005210D9">
        <w:t xml:space="preserve"> that normally live in the silt (because oxygen is poison to them) come out of hiding and begin to </w:t>
      </w:r>
      <w:r w:rsidRPr="005210D9">
        <w:rPr>
          <w:rStyle w:val="StyleBoldUnderline"/>
        </w:rPr>
        <w:t>multiply</w:t>
      </w:r>
      <w:r w:rsidRPr="005210D9">
        <w:t xml:space="preserve">. Eventually </w:t>
      </w:r>
      <w:r w:rsidRPr="005210D9">
        <w:rPr>
          <w:szCs w:val="24"/>
        </w:rPr>
        <w:t xml:space="preserve">they </w:t>
      </w:r>
      <w:r w:rsidRPr="005210D9">
        <w:rPr>
          <w:rStyle w:val="StyleBoldUnderline"/>
        </w:rPr>
        <w:t>rise</w:t>
      </w:r>
      <w:r w:rsidRPr="005210D9">
        <w:t xml:space="preserve"> all the way </w:t>
      </w:r>
      <w:r w:rsidRPr="005210D9">
        <w:rPr>
          <w:rStyle w:val="StyleBoldUnderline"/>
        </w:rPr>
        <w:t>to the surface over the whole ocean, killing all the oxygen-breathing life. The ocean</w:t>
      </w:r>
      <w:r w:rsidRPr="005210D9">
        <w:t xml:space="preserve"> also </w:t>
      </w:r>
      <w:r w:rsidRPr="005210D9">
        <w:rPr>
          <w:rStyle w:val="StyleBoldUnderline"/>
        </w:rPr>
        <w:t>starts emitting enormous amounts of lethal hydrogen sulfide gas that destroy the ozone layer and directly poison land- dwelling species</w:t>
      </w:r>
      <w:r w:rsidRPr="005210D9">
        <w:t xml:space="preserve">. </w:t>
      </w:r>
      <w:r w:rsidRPr="005210D9">
        <w:rPr>
          <w:rStyle w:val="StyleBoldUnderline"/>
        </w:rPr>
        <w:t>This has happened many times in the Earth's history</w:t>
      </w:r>
      <w:r w:rsidRPr="005210D9">
        <w:t>.</w:t>
      </w:r>
    </w:p>
    <w:p w:rsidR="00850C10" w:rsidRPr="005210D9" w:rsidRDefault="00850C10" w:rsidP="00850C10">
      <w:pPr>
        <w:rPr>
          <w:sz w:val="16"/>
        </w:rPr>
      </w:pPr>
    </w:p>
    <w:p w:rsidR="00850C10" w:rsidRPr="00850C10" w:rsidRDefault="00850C10" w:rsidP="00850C10"/>
    <w:p w:rsidR="00BA13E7" w:rsidRDefault="00F95268" w:rsidP="00BA13E7">
      <w:pPr>
        <w:pStyle w:val="Heading1"/>
      </w:pPr>
      <w:r>
        <w:lastRenderedPageBreak/>
        <w:t>2nc Drug War Impact</w:t>
      </w:r>
    </w:p>
    <w:p w:rsidR="00BA13E7" w:rsidRDefault="00BA13E7" w:rsidP="00BA13E7">
      <w:pPr>
        <w:rPr>
          <w:b/>
        </w:rPr>
      </w:pPr>
    </w:p>
    <w:p w:rsidR="00BA13E7" w:rsidRPr="00BA13E7" w:rsidRDefault="00BA13E7" w:rsidP="00F95268">
      <w:pPr>
        <w:pStyle w:val="Heading4"/>
      </w:pPr>
      <w:r w:rsidRPr="00BA13E7">
        <w:t xml:space="preserve">Foreign investment in the energy sector is key to solve the drug war </w:t>
      </w:r>
    </w:p>
    <w:p w:rsidR="00BA13E7" w:rsidRPr="006340E5" w:rsidRDefault="00BA13E7" w:rsidP="00BA13E7">
      <w:pPr>
        <w:rPr>
          <w:rStyle w:val="StyleStyleBold12pt"/>
          <w:b w:val="0"/>
        </w:rPr>
      </w:pPr>
      <w:r w:rsidRPr="006340E5">
        <w:rPr>
          <w:rStyle w:val="StyleStyleBold12pt"/>
        </w:rPr>
        <w:t>Reyes</w:t>
      </w:r>
      <w:r>
        <w:rPr>
          <w:rStyle w:val="StyleStyleBold12pt"/>
        </w:rPr>
        <w:t>, NBC, 4-29-13</w:t>
      </w:r>
      <w:r w:rsidRPr="006340E5">
        <w:rPr>
          <w:rStyle w:val="StyleStyleBold12pt"/>
        </w:rPr>
        <w:t xml:space="preserve"> </w:t>
      </w:r>
      <w:r w:rsidRPr="00BA13E7">
        <w:rPr>
          <w:rStyle w:val="StyleStyleBold12pt"/>
          <w:b w:val="0"/>
        </w:rPr>
        <w:t xml:space="preserve">(Raul, </w:t>
      </w:r>
      <w:r w:rsidR="00E31892">
        <w:rPr>
          <w:rStyle w:val="StyleStyleBold12pt"/>
          <w:b w:val="0"/>
        </w:rPr>
        <w:t xml:space="preserve">“Opinion: President Obama has the chance to improve US/Mexico relations,” </w:t>
      </w:r>
      <w:hyperlink r:id="rId89" w:history="1">
        <w:r w:rsidRPr="00BA13E7">
          <w:rPr>
            <w:rStyle w:val="Hyperlink"/>
          </w:rPr>
          <w:t>http://nbclatino.com/2013/04/29/opinion-president-obama-has-the-chance-to-improve-usmexico-relations/</w:t>
        </w:r>
      </w:hyperlink>
      <w:r w:rsidRPr="00BA13E7">
        <w:rPr>
          <w:rStyle w:val="StyleStyleBold12pt"/>
          <w:b w:val="0"/>
        </w:rPr>
        <w:t>, accessed- 6-30-13, RRR)</w:t>
      </w:r>
    </w:p>
    <w:p w:rsidR="00BA13E7" w:rsidRDefault="00BA13E7" w:rsidP="00BA13E7">
      <w:r w:rsidRPr="003252D0">
        <w:rPr>
          <w:rStyle w:val="StyleBoldUnderline"/>
        </w:rPr>
        <w:t>This week</w:t>
      </w:r>
      <w:r>
        <w:t xml:space="preserve">, President </w:t>
      </w:r>
      <w:r w:rsidRPr="003252D0">
        <w:rPr>
          <w:rStyle w:val="StyleBoldUnderline"/>
        </w:rPr>
        <w:t>Obama is off to Mexico</w:t>
      </w:r>
      <w:r>
        <w:t xml:space="preserve"> and Costa Rica </w:t>
      </w:r>
      <w:r w:rsidRPr="003252D0">
        <w:rPr>
          <w:rStyle w:val="StyleBoldUnderline"/>
        </w:rPr>
        <w:t>for a three-day trip</w:t>
      </w:r>
      <w:r>
        <w:t xml:space="preserve"> starting Thursday. </w:t>
      </w:r>
      <w:r w:rsidRPr="003252D0">
        <w:rPr>
          <w:rStyle w:val="StyleBoldUnderline"/>
        </w:rPr>
        <w:t xml:space="preserve">A White House statement said that the trip is ”is an important opportunity to reinforce the deep </w:t>
      </w:r>
      <w:r>
        <w:t xml:space="preserve">cultural, familial and economic </w:t>
      </w:r>
      <w:r w:rsidRPr="003252D0">
        <w:rPr>
          <w:rStyle w:val="StyleBoldUnderline"/>
        </w:rPr>
        <w:t>tie</w:t>
      </w:r>
      <w:r>
        <w:t xml:space="preserve">s </w:t>
      </w:r>
      <w:r w:rsidRPr="003252D0">
        <w:rPr>
          <w:rStyle w:val="StyleBoldUnderline"/>
        </w:rPr>
        <w:t xml:space="preserve">that so many Americans share with Mexico </w:t>
      </w:r>
      <w:r>
        <w:t xml:space="preserve">and Central America.”  </w:t>
      </w:r>
      <w:r w:rsidRPr="003252D0">
        <w:rPr>
          <w:rStyle w:val="StyleBoldUnderline"/>
        </w:rPr>
        <w:t>Obama plans to meet with</w:t>
      </w:r>
      <w:r>
        <w:t xml:space="preserve"> Mexico’s President Enrique Peña </w:t>
      </w:r>
      <w:r w:rsidRPr="003252D0">
        <w:rPr>
          <w:rStyle w:val="StyleBoldUnderline"/>
        </w:rPr>
        <w:t>Nieto</w:t>
      </w:r>
      <w:r>
        <w:t xml:space="preserve"> </w:t>
      </w:r>
      <w:r w:rsidRPr="003252D0">
        <w:rPr>
          <w:rStyle w:val="StyleBoldUnderline"/>
        </w:rPr>
        <w:t>to discuss economic and trade issues.</w:t>
      </w:r>
      <w:r>
        <w:t xml:space="preserve">  His last visit to Mexico was in June, for the G-20 summit in Los Cabos.</w:t>
      </w:r>
    </w:p>
    <w:p w:rsidR="00BA13E7" w:rsidRDefault="00BA13E7" w:rsidP="00BA13E7">
      <w:r w:rsidRPr="003252D0">
        <w:rPr>
          <w:rStyle w:val="StyleBoldUnderline"/>
        </w:rPr>
        <w:t>The U.S. and Mexico are as tightly bound as siblings, and often just as dysfunctional.  While both governments are concerned with</w:t>
      </w:r>
      <w:r>
        <w:t xml:space="preserve"> immigration and </w:t>
      </w:r>
      <w:r w:rsidRPr="003252D0">
        <w:rPr>
          <w:rStyle w:val="StyleBoldUnderline"/>
        </w:rPr>
        <w:t>drug violence</w:t>
      </w:r>
      <w:r>
        <w:t xml:space="preserve">, President </w:t>
      </w:r>
      <w:r w:rsidRPr="003252D0">
        <w:rPr>
          <w:rStyle w:val="StyleBoldUnderline"/>
        </w:rPr>
        <w:t>Obama must forge a more positive, productive partnership.  Mexico is enjoying remarkable economic growth</w:t>
      </w:r>
      <w:r>
        <w:t>, and Obama neglects our southern neighbor at his own peril.</w:t>
      </w:r>
    </w:p>
    <w:p w:rsidR="00BA13E7" w:rsidRPr="006C55AC" w:rsidRDefault="00BA13E7" w:rsidP="00BA13E7">
      <w:r>
        <w:t xml:space="preserve">Obama will arrive in Mexico with good and bad news.  On the positive side, he can highlight the progress his administration has made towards overhauling our immigration system.  The border is more secure than ever, and the Senate has unveiled a proposal that creates new pathways for legal immigration.  On the negative side, Obama bears responsibility for his failure to reform U.S. gun laws.  ThinkProgress reports that the expiration of the assault weapons ban has resulted in the deaths of hundreds of Mexicans in cartel violence.  Even worse, </w:t>
      </w:r>
      <w:r w:rsidRPr="006C55AC">
        <w:t xml:space="preserve">America’s demand for illegal drugs fuels the growth of these cartels. </w:t>
      </w:r>
    </w:p>
    <w:p w:rsidR="00BA13E7" w:rsidRPr="004A43A7" w:rsidRDefault="00BA13E7" w:rsidP="00BA13E7">
      <w:pPr>
        <w:rPr>
          <w:rStyle w:val="StyleBoldUnderline"/>
        </w:rPr>
      </w:pPr>
      <w:r>
        <w:t xml:space="preserve">However, </w:t>
      </w:r>
      <w:r w:rsidRPr="004A43A7">
        <w:rPr>
          <w:rStyle w:val="StyleBoldUnderline"/>
        </w:rPr>
        <w:t>Obama would be wise to recognize that relations with Mexico should not center on these issues alone.</w:t>
      </w:r>
      <w:r>
        <w:t xml:space="preserve">  As president-elect, Peña Nieto wrote in The Washington Post that, “</w:t>
      </w:r>
      <w:r w:rsidRPr="004A43A7">
        <w:rPr>
          <w:rStyle w:val="StyleBoldUnderline"/>
        </w:rPr>
        <w:t>It is a mistake to limit our bilateral relationship to drugs and security concerns.  Our mutual interests are too vast and complex to be restricted in this short-sighted way.”  He wants a deeper relationship, one that is defined by shared economic goals.</w:t>
      </w:r>
    </w:p>
    <w:p w:rsidR="00BA13E7" w:rsidRPr="004A43A7" w:rsidRDefault="00BA13E7" w:rsidP="00BA13E7">
      <w:pPr>
        <w:rPr>
          <w:rStyle w:val="StyleBoldUnderline"/>
        </w:rPr>
      </w:pPr>
      <w:r w:rsidRPr="004A43A7">
        <w:rPr>
          <w:rStyle w:val="StyleBoldUnderline"/>
        </w:rPr>
        <w:t>That’s the smart way forward.</w:t>
      </w:r>
      <w:r>
        <w:t xml:space="preserve">  Since 2008, </w:t>
      </w:r>
      <w:r w:rsidRPr="004A43A7">
        <w:rPr>
          <w:rStyle w:val="StyleBoldUnderline"/>
        </w:rPr>
        <w:t>Mexico has seen steady economic growth, which has been a net benefit to the U.S.</w:t>
      </w:r>
      <w:r>
        <w:t xml:space="preserve">  </w:t>
      </w:r>
      <w:r w:rsidRPr="004A43A7">
        <w:rPr>
          <w:rStyle w:val="StyleBoldUnderline"/>
        </w:rPr>
        <w:t>The U.S. exports more to Mexico than to China and Japan combined, and U.S./Mexico trade hit almost $500 billion in 2012.  Obama should build on these ties to create greater economic integration.</w:t>
      </w:r>
      <w:r>
        <w:t xml:space="preserve">  </w:t>
      </w:r>
      <w:r w:rsidRPr="004A43A7">
        <w:rPr>
          <w:rStyle w:val="StyleBoldUnderline"/>
        </w:rPr>
        <w:t xml:space="preserve">If he and </w:t>
      </w:r>
      <w:r>
        <w:t xml:space="preserve">Peña Nieto were to collaborate on ways of matching Mexico’s young labor force with American technology and training, it would be a recipe for a regional economic boom.  </w:t>
      </w:r>
      <w:r w:rsidRPr="004A43A7">
        <w:rPr>
          <w:rStyle w:val="StyleBoldUnderline"/>
        </w:rPr>
        <w:t>Greater U.S. investment in Mexico will make the country safer, as the cartels generally leave multinational operations alone.</w:t>
      </w:r>
    </w:p>
    <w:p w:rsidR="00BA13E7" w:rsidRPr="004A43A7" w:rsidRDefault="00BA13E7" w:rsidP="00BA13E7">
      <w:pPr>
        <w:rPr>
          <w:rStyle w:val="StyleBoldUnderline"/>
        </w:rPr>
      </w:pPr>
      <w:r>
        <w:t xml:space="preserve">Politically, </w:t>
      </w:r>
      <w:r w:rsidRPr="004A43A7">
        <w:rPr>
          <w:rStyle w:val="StyleBoldUnderline"/>
        </w:rPr>
        <w:t>Obama cannot afford to take Mexico for granted.</w:t>
      </w:r>
      <w:r>
        <w:t xml:space="preserve">  Consider that Mexico has been fully engaged with Cuba since the revolution in 1959 (which was launched from Mexico).  And although the U.S. has not recognized Venezuela’s Nicolas Maduro as successor to Hugo Chavez, Mexico recognized his election on April 19.  So </w:t>
      </w:r>
      <w:r w:rsidRPr="004A43A7">
        <w:rPr>
          <w:rStyle w:val="StyleBoldUnderline"/>
        </w:rPr>
        <w:t>Mexico is not an ally that automatically falls in lockstep with American interests.  Perhaps with more attention from the Obama administration</w:t>
      </w:r>
      <w:r>
        <w:t xml:space="preserve">, Peña </w:t>
      </w:r>
      <w:r w:rsidRPr="004A43A7">
        <w:rPr>
          <w:rStyle w:val="StyleBoldUnderline"/>
        </w:rPr>
        <w:t>Nieto could be persuaded to be more supportive of U.S. policies for the region.</w:t>
      </w:r>
    </w:p>
    <w:p w:rsidR="00BA13E7" w:rsidRPr="004A43A7" w:rsidRDefault="00BA13E7" w:rsidP="00BA13E7">
      <w:pPr>
        <w:rPr>
          <w:rStyle w:val="StyleBoldUnderline"/>
        </w:rPr>
      </w:pPr>
      <w:r>
        <w:t xml:space="preserve">True, there are legitimate reasons why Mexico has been viewed warily by past administrations. Mexico has historically been the largest source of our undocumented population.  Border towns have long </w:t>
      </w:r>
      <w:r>
        <w:lastRenderedPageBreak/>
        <w:t xml:space="preserve">feared spillover violence from the drug cartels.  But illegal immigration is at net zero, and the fears of violence on the U.S. side of the border have proved largely unfounded.  </w:t>
      </w:r>
      <w:r w:rsidRPr="004A43A7">
        <w:rPr>
          <w:rStyle w:val="StyleBoldUnderline"/>
        </w:rPr>
        <w:t>Obama should take the lead in encouraging more communication and cooperation with Mexico.  Already, Peña Nieto favors opening Mexico’s energy sector to private investment, and he may even allow foreign investment in its state oil company.</w:t>
      </w:r>
    </w:p>
    <w:p w:rsidR="00BA13E7" w:rsidRDefault="00BA13E7" w:rsidP="00BA13E7">
      <w:pPr>
        <w:rPr>
          <w:rStyle w:val="StyleBoldUnderline"/>
        </w:rPr>
      </w:pPr>
    </w:p>
    <w:p w:rsidR="00BA13E7" w:rsidRPr="00BA13E7" w:rsidRDefault="00BA13E7" w:rsidP="00F95268">
      <w:pPr>
        <w:pStyle w:val="Heading4"/>
      </w:pPr>
      <w:r w:rsidRPr="00BA13E7">
        <w:t xml:space="preserve">Drug cartels cause nuclear terrorism—U.S. relations are key. </w:t>
      </w:r>
    </w:p>
    <w:p w:rsidR="00BA13E7" w:rsidRDefault="00BA13E7" w:rsidP="00BA13E7">
      <w:pPr>
        <w:rPr>
          <w:rStyle w:val="StyleStyleBold12pt"/>
        </w:rPr>
      </w:pPr>
      <w:r>
        <w:rPr>
          <w:rStyle w:val="StyleStyleBold12pt"/>
        </w:rPr>
        <w:t>Shanker, New York Times-Pentagon correspondent, 13</w:t>
      </w:r>
    </w:p>
    <w:p w:rsidR="00BA13E7" w:rsidRPr="00A811C5" w:rsidRDefault="00BA13E7" w:rsidP="00BA13E7">
      <w:pPr>
        <w:rPr>
          <w:rStyle w:val="StyleStyleBold12pt"/>
          <w:b w:val="0"/>
        </w:rPr>
      </w:pPr>
      <w:r w:rsidRPr="00BA13E7">
        <w:rPr>
          <w:rStyle w:val="StyleStyleBold12pt"/>
          <w:b w:val="0"/>
        </w:rPr>
        <w:t>[Thom, 5/30/13, New York Times, “Globalization Creates a New Worry: Enemy Convergence,”</w:t>
      </w:r>
      <w:r>
        <w:rPr>
          <w:rStyle w:val="StyleStyleBold12pt"/>
        </w:rPr>
        <w:t xml:space="preserve"> </w:t>
      </w:r>
      <w:hyperlink r:id="rId90" w:history="1">
        <w:r w:rsidRPr="0015024A">
          <w:rPr>
            <w:rStyle w:val="Hyperlink"/>
            <w:sz w:val="26"/>
          </w:rPr>
          <w:t>http://atwar.blogs.nytimes.com/2013/05/30/globalization-creates-a-new-worry-enemy-convergence/?ref=drugtrafficking&amp;_r=0</w:t>
        </w:r>
      </w:hyperlink>
      <w:r>
        <w:rPr>
          <w:rStyle w:val="StyleStyleBold12pt"/>
        </w:rPr>
        <w:t xml:space="preserve">, </w:t>
      </w:r>
      <w:r w:rsidRPr="00BA13E7">
        <w:rPr>
          <w:rStyle w:val="StyleStyleBold12pt"/>
          <w:b w:val="0"/>
        </w:rPr>
        <w:t>accessed 6/29/13, MC]</w:t>
      </w:r>
    </w:p>
    <w:p w:rsidR="00BA13E7" w:rsidRDefault="00BA13E7" w:rsidP="00BA13E7">
      <w:r w:rsidRPr="00B940D3">
        <w:rPr>
          <w:rStyle w:val="StyleBoldUnderline"/>
        </w:rPr>
        <w:t>Drug cartels along America’s southern border</w:t>
      </w:r>
      <w:r>
        <w:t xml:space="preserve">, whose smuggling operations </w:t>
      </w:r>
      <w:r w:rsidRPr="00B940D3">
        <w:rPr>
          <w:rStyle w:val="StyleBoldUnderline"/>
        </w:rPr>
        <w:t>move contraband and people into the United States</w:t>
      </w:r>
      <w:r>
        <w:t xml:space="preserve">, </w:t>
      </w:r>
      <w:r w:rsidRPr="00B940D3">
        <w:rPr>
          <w:rStyle w:val="StyleBoldUnderline"/>
        </w:rPr>
        <w:t>might</w:t>
      </w:r>
      <w:r>
        <w:t xml:space="preserve"> come to </w:t>
      </w:r>
      <w:r w:rsidRPr="00B940D3">
        <w:rPr>
          <w:rStyle w:val="StyleBoldUnderline"/>
        </w:rPr>
        <w:t>make common cause with terrorist or militant organizations to bring in weapons or bomber makers</w:t>
      </w:r>
      <w:r>
        <w:t>.</w:t>
      </w:r>
    </w:p>
    <w:p w:rsidR="00BA13E7" w:rsidRDefault="00BA13E7" w:rsidP="00BA13E7">
      <w:r>
        <w:t xml:space="preserve">“I think that’s a very possible and </w:t>
      </w:r>
      <w:r w:rsidRPr="00B940D3">
        <w:rPr>
          <w:rStyle w:val="StyleBoldUnderline"/>
        </w:rPr>
        <w:t>very dangerous business model</w:t>
      </w:r>
      <w:r>
        <w:t xml:space="preserve">, and </w:t>
      </w:r>
      <w:r w:rsidRPr="00B940D3">
        <w:rPr>
          <w:rStyle w:val="StyleBoldUnderline"/>
        </w:rPr>
        <w:t>you have to prevent narco-businessmen crossing those streams with the terrorists</w:t>
      </w:r>
      <w:r>
        <w:t>,” Admiral Stavridis said.</w:t>
      </w:r>
    </w:p>
    <w:p w:rsidR="00BA13E7" w:rsidRDefault="00BA13E7" w:rsidP="00BA13E7">
      <w:r>
        <w:t xml:space="preserve">“What the narco-confederacies </w:t>
      </w:r>
      <w:r w:rsidRPr="00B940D3">
        <w:rPr>
          <w:rStyle w:val="StyleBoldUnderline"/>
        </w:rPr>
        <w:t>offer</w:t>
      </w:r>
      <w:r>
        <w:t xml:space="preserve"> are </w:t>
      </w:r>
      <w:r w:rsidRPr="00B940D3">
        <w:rPr>
          <w:rStyle w:val="StyleBoldUnderline"/>
        </w:rPr>
        <w:t>routes</w:t>
      </w:r>
      <w:r>
        <w:t xml:space="preserve">, the </w:t>
      </w:r>
      <w:r w:rsidRPr="00B940D3">
        <w:rPr>
          <w:rStyle w:val="StyleBoldUnderline"/>
        </w:rPr>
        <w:t>trafficking capabilities</w:t>
      </w:r>
      <w:r>
        <w:t xml:space="preserve"> — </w:t>
      </w:r>
      <w:r w:rsidRPr="00B940D3">
        <w:rPr>
          <w:rStyle w:val="StyleBoldUnderline"/>
        </w:rPr>
        <w:t>moving matériel and people</w:t>
      </w:r>
      <w:r>
        <w:t>,” he added. “</w:t>
      </w:r>
      <w:r w:rsidRPr="00B940D3">
        <w:rPr>
          <w:rStyle w:val="StyleBoldUnderline"/>
        </w:rPr>
        <w:t>If you can move 10 tons of cocaine into the U.S</w:t>
      </w:r>
      <w:r>
        <w:t xml:space="preserve">. in a small, semi-submersible vessel, </w:t>
      </w:r>
      <w:r w:rsidRPr="00B940D3">
        <w:rPr>
          <w:rStyle w:val="StyleBoldUnderline"/>
        </w:rPr>
        <w:t>how hard</w:t>
      </w:r>
      <w:r>
        <w:t xml:space="preserve"> do you think it </w:t>
      </w:r>
      <w:r w:rsidRPr="00B940D3">
        <w:rPr>
          <w:rStyle w:val="StyleBoldUnderline"/>
        </w:rPr>
        <w:t>would be to move a w</w:t>
      </w:r>
      <w:r>
        <w:t xml:space="preserve">eapon of </w:t>
      </w:r>
      <w:r w:rsidRPr="00B940D3">
        <w:rPr>
          <w:rStyle w:val="StyleBoldUnderline"/>
        </w:rPr>
        <w:t>m</w:t>
      </w:r>
      <w:r>
        <w:t xml:space="preserve">ass </w:t>
      </w:r>
      <w:r w:rsidRPr="00B940D3">
        <w:rPr>
          <w:rStyle w:val="StyleBoldUnderline"/>
        </w:rPr>
        <w:t>d</w:t>
      </w:r>
      <w:r>
        <w:t>estruction?”</w:t>
      </w:r>
    </w:p>
    <w:p w:rsidR="00BA13E7" w:rsidRDefault="00BA13E7" w:rsidP="00BA13E7">
      <w:r>
        <w:t>Although it had long been assumed that drug traffickers would not want to adopt political or militant activities for fear of bringing down even harsher American might to suppress their for-profit operations, Admiral Stavridis said that “for the right level of inducement — for the right amount of money — it could happen.”</w:t>
      </w:r>
    </w:p>
    <w:p w:rsidR="00BA13E7" w:rsidRDefault="00BA13E7" w:rsidP="00BA13E7">
      <w:r>
        <w:t xml:space="preserve">He said </w:t>
      </w:r>
      <w:r w:rsidRPr="00B940D3">
        <w:rPr>
          <w:rStyle w:val="StyleBoldUnderline"/>
        </w:rPr>
        <w:t>there were signs already of operatives “with a foot in both camps, including Hezbollah</w:t>
      </w:r>
      <w:r>
        <w:t>.”</w:t>
      </w:r>
    </w:p>
    <w:p w:rsidR="00BA13E7" w:rsidRDefault="00BA13E7" w:rsidP="00BA13E7">
      <w:r>
        <w:t xml:space="preserve">For example, </w:t>
      </w:r>
      <w:r w:rsidRPr="00B940D3">
        <w:rPr>
          <w:rStyle w:val="StyleBoldUnderline"/>
        </w:rPr>
        <w:t>American law enforcement</w:t>
      </w:r>
      <w:r>
        <w:t xml:space="preserve"> officials have said they </w:t>
      </w:r>
      <w:r w:rsidRPr="00B940D3">
        <w:rPr>
          <w:rStyle w:val="StyleBoldUnderline"/>
        </w:rPr>
        <w:t>thwarted</w:t>
      </w:r>
      <w:r>
        <w:t xml:space="preserve"> an </w:t>
      </w:r>
      <w:r w:rsidRPr="00B940D3">
        <w:rPr>
          <w:rStyle w:val="StyleBoldUnderline"/>
        </w:rPr>
        <w:t>Iranian-backed plot</w:t>
      </w:r>
      <w:r>
        <w:t xml:space="preserve"> in 2011 </w:t>
      </w:r>
      <w:r w:rsidRPr="00B940D3">
        <w:rPr>
          <w:rStyle w:val="StyleBoldUnderline"/>
        </w:rPr>
        <w:t>to co-opt members of a Mexican drug gang to kill the Saudi ambassador to Washington</w:t>
      </w:r>
      <w:r>
        <w:t xml:space="preserve">. And the </w:t>
      </w:r>
      <w:r w:rsidRPr="00B940D3">
        <w:rPr>
          <w:rStyle w:val="StyleBoldUnderline"/>
        </w:rPr>
        <w:t>Taliban underwrite</w:t>
      </w:r>
      <w:r>
        <w:t xml:space="preserve"> their </w:t>
      </w:r>
      <w:r w:rsidRPr="00B940D3">
        <w:rPr>
          <w:rStyle w:val="StyleBoldUnderline"/>
        </w:rPr>
        <w:t>operations</w:t>
      </w:r>
      <w:r>
        <w:t xml:space="preserve"> in Afghanistan </w:t>
      </w:r>
      <w:r w:rsidRPr="00B940D3">
        <w:rPr>
          <w:rStyle w:val="StyleBoldUnderline"/>
        </w:rPr>
        <w:t>via the poppy trade</w:t>
      </w:r>
      <w:r>
        <w:t>.</w:t>
      </w:r>
    </w:p>
    <w:p w:rsidR="00BA13E7" w:rsidRDefault="00BA13E7" w:rsidP="00BA13E7">
      <w:r>
        <w:t>Admiral Stavridis also sketched a scenario in which a country like North Korea, seeking to attack the United States or its allies without the clear and obvious attribution of a missile launch, might contract with a smuggling ring to move a weapon into a major port somewhere in the world.</w:t>
      </w:r>
    </w:p>
    <w:p w:rsidR="00BA13E7" w:rsidRDefault="00BA13E7" w:rsidP="00BA13E7">
      <w:r>
        <w:t>Those assessments on future national security risks will be carried by Admiral Stavridis to his next job, in academia, as dean of the Fletcher School of Law and Diplomacy at Tufts University.</w:t>
      </w:r>
    </w:p>
    <w:p w:rsidR="00BA13E7" w:rsidRDefault="00BA13E7" w:rsidP="00BA13E7">
      <w:r>
        <w:t>Assessing other significant transformations to the modern way of war, Admiral Stavridis underscored the sea change in the amount and movement of information on the battlefield.</w:t>
      </w:r>
    </w:p>
    <w:p w:rsidR="00BA13E7" w:rsidRDefault="00BA13E7" w:rsidP="00BA13E7">
      <w:r>
        <w:t>“My smartphone has more communications capability, and can manage more information than the $500 million destroyer I first sailed in 1977,” he said. “And that’s by orders of magnitude.”</w:t>
      </w:r>
    </w:p>
    <w:p w:rsidR="00BA13E7" w:rsidRDefault="00BA13E7" w:rsidP="00BA13E7">
      <w:r>
        <w:t>He gave the military only a “B+” grade for its abilities to leverage the revolution of information, including the emergence of social networks, in reshaping the ways local populations interact among themselves and with their governments.</w:t>
      </w:r>
    </w:p>
    <w:p w:rsidR="00BA13E7" w:rsidRDefault="00BA13E7" w:rsidP="00BA13E7">
      <w:r>
        <w:t xml:space="preserve">Also worrisome, he said, is how </w:t>
      </w:r>
      <w:r w:rsidRPr="00B940D3">
        <w:rPr>
          <w:rStyle w:val="StyleBoldUnderline"/>
        </w:rPr>
        <w:t>adversaries show great agility in using information against the United States and its allies</w:t>
      </w:r>
      <w:r>
        <w:t xml:space="preserve">. The </w:t>
      </w:r>
      <w:r w:rsidRPr="00B940D3">
        <w:rPr>
          <w:rStyle w:val="StyleBoldUnderline"/>
        </w:rPr>
        <w:t>future of security for</w:t>
      </w:r>
      <w:r>
        <w:t xml:space="preserve"> the </w:t>
      </w:r>
      <w:r w:rsidRPr="00B940D3">
        <w:rPr>
          <w:rStyle w:val="StyleBoldUnderline"/>
        </w:rPr>
        <w:t>U</w:t>
      </w:r>
      <w:r>
        <w:t xml:space="preserve">nited </w:t>
      </w:r>
      <w:r w:rsidRPr="00B940D3">
        <w:rPr>
          <w:rStyle w:val="StyleBoldUnderline"/>
        </w:rPr>
        <w:t>S</w:t>
      </w:r>
      <w:r>
        <w:t xml:space="preserve">tates </w:t>
      </w:r>
      <w:r w:rsidRPr="00B940D3">
        <w:rPr>
          <w:rStyle w:val="StyleBoldUnderline"/>
        </w:rPr>
        <w:t>is to build up its</w:t>
      </w:r>
      <w:r>
        <w:t xml:space="preserve"> own physical </w:t>
      </w:r>
      <w:r w:rsidRPr="00B940D3">
        <w:rPr>
          <w:rStyle w:val="StyleBoldUnderline"/>
        </w:rPr>
        <w:t>networks of alliances</w:t>
      </w:r>
      <w:r>
        <w:t xml:space="preserve">, </w:t>
      </w:r>
      <w:r w:rsidRPr="00B940D3">
        <w:rPr>
          <w:rStyle w:val="StyleBoldUnderline"/>
        </w:rPr>
        <w:t>coalitions and partnerships</w:t>
      </w:r>
      <w:r>
        <w:t>, he said.</w:t>
      </w:r>
    </w:p>
    <w:p w:rsidR="00BA13E7" w:rsidRDefault="00BA13E7" w:rsidP="00BA13E7">
      <w:r>
        <w:t>“The 20th century was all about building walls: The Maginot Line, the Siegfried Line, the Iron Curtain, the Bamboo Curtain and the Berlin Wall — we built walls everywhere,” Admiral Stavridis said. “How did that work for us? Sixty million dead in two world wars, a continent destroyed in Europe and much of Asia destroyed, as well.”</w:t>
      </w:r>
    </w:p>
    <w:p w:rsidR="00BA13E7" w:rsidRDefault="00BA13E7" w:rsidP="00BA13E7">
      <w:r w:rsidRPr="00B940D3">
        <w:rPr>
          <w:rStyle w:val="StyleBoldUnderline"/>
        </w:rPr>
        <w:lastRenderedPageBreak/>
        <w:t>For the 21st century</w:t>
      </w:r>
      <w:r>
        <w:t xml:space="preserve">, he said, “We cannot create security with walls. You have to build bridges. </w:t>
      </w:r>
      <w:r w:rsidRPr="00B940D3">
        <w:rPr>
          <w:rStyle w:val="StyleBoldUnderline"/>
        </w:rPr>
        <w:t>It will be all about alliances and coalitions</w:t>
      </w:r>
      <w:r>
        <w:t>. And the military has to build bridges to the civilian sectors to create security.</w:t>
      </w:r>
    </w:p>
    <w:p w:rsidR="00BA13E7" w:rsidRDefault="00BA13E7" w:rsidP="00BA13E7"/>
    <w:p w:rsidR="00BA13E7" w:rsidRPr="00BA13E7" w:rsidRDefault="00BA13E7" w:rsidP="00F95268">
      <w:pPr>
        <w:pStyle w:val="Heading4"/>
      </w:pPr>
      <w:r w:rsidRPr="00BA13E7">
        <w:t>A nuclear attack on even one city could crash the world economy &amp; kill millions.</w:t>
      </w:r>
    </w:p>
    <w:p w:rsidR="00BA13E7" w:rsidRPr="00BA13E7" w:rsidRDefault="00BA13E7" w:rsidP="00BA13E7">
      <w:pPr>
        <w:rPr>
          <w:rStyle w:val="StyleStyleBold12pt"/>
          <w:b w:val="0"/>
        </w:rPr>
      </w:pPr>
      <w:r>
        <w:rPr>
          <w:rStyle w:val="StyleStyleBold12pt"/>
        </w:rPr>
        <w:t xml:space="preserve">Graham, </w:t>
      </w:r>
      <w:r w:rsidRPr="005854E9">
        <w:rPr>
          <w:rStyle w:val="StyleStyleBold12pt"/>
        </w:rPr>
        <w:t>Belfer Center for Science and International Affairs</w:t>
      </w:r>
      <w:r>
        <w:rPr>
          <w:rStyle w:val="StyleStyleBold12pt"/>
        </w:rPr>
        <w:t xml:space="preserve"> director</w:t>
      </w:r>
      <w:r w:rsidRPr="005854E9">
        <w:rPr>
          <w:rStyle w:val="StyleStyleBold12pt"/>
        </w:rPr>
        <w:t xml:space="preserve">; </w:t>
      </w:r>
      <w:r>
        <w:rPr>
          <w:rStyle w:val="StyleStyleBold12pt"/>
        </w:rPr>
        <w:t xml:space="preserve">4/23/08 </w:t>
      </w:r>
      <w:r>
        <w:rPr>
          <w:rStyle w:val="StyleStyleBold12pt"/>
          <w:b w:val="0"/>
        </w:rPr>
        <w:t>[Douglas Dillon Professor of Government, Harvard Kennedy School,</w:t>
      </w:r>
    </w:p>
    <w:p w:rsidR="00BA13E7" w:rsidRPr="00BA13E7" w:rsidRDefault="00BA13E7" w:rsidP="00BA13E7">
      <w:pPr>
        <w:rPr>
          <w:b/>
          <w:sz w:val="26"/>
        </w:rPr>
      </w:pPr>
      <w:r w:rsidRPr="00BA13E7">
        <w:rPr>
          <w:rStyle w:val="StyleStyleBold12pt"/>
          <w:b w:val="0"/>
        </w:rPr>
        <w:t>Belfer Center at Harvard, "Nuclear Attack a Worst-Case Reality?,”</w:t>
      </w:r>
      <w:r>
        <w:rPr>
          <w:rStyle w:val="StyleStyleBold12pt"/>
        </w:rPr>
        <w:t xml:space="preserve"> </w:t>
      </w:r>
      <w:hyperlink r:id="rId91" w:history="1">
        <w:r w:rsidRPr="0015024A">
          <w:rPr>
            <w:rStyle w:val="Hyperlink"/>
            <w:sz w:val="26"/>
          </w:rPr>
          <w:t>http://belfercenter.ksg.harvard.edu/publication/18230/nuclear_attack_a_worstcase_reality.html</w:t>
        </w:r>
      </w:hyperlink>
      <w:r>
        <w:rPr>
          <w:rStyle w:val="StyleStyleBold12pt"/>
        </w:rPr>
        <w:t xml:space="preserve">, </w:t>
      </w:r>
      <w:r w:rsidRPr="00BA13E7">
        <w:rPr>
          <w:rStyle w:val="StyleStyleBold12pt"/>
          <w:b w:val="0"/>
        </w:rPr>
        <w:t>accessed 6/30/13, MC]</w:t>
      </w:r>
    </w:p>
    <w:p w:rsidR="00BA13E7" w:rsidRDefault="00BA13E7" w:rsidP="00BA13E7">
      <w:r>
        <w:t xml:space="preserve">Homeland Security Undersecretary Charles Allen confirmed Mr. Tenet's view in his Senate testimony earlier this month. He told lawmakers: "Our post-9/11 successes against the Taliban in Afghanistan yielded volumes of information that completely changed our view of al Qaeda's nuclear program. We learned that al Qaeda wants a weapon to use, not a weapon to sustain and build a stockpile. ... </w:t>
      </w:r>
      <w:r w:rsidRPr="0091364A">
        <w:rPr>
          <w:rStyle w:val="StyleBoldUnderline"/>
        </w:rPr>
        <w:t>A terrorist group needs only to produce a nuclear yield once to change history</w:t>
      </w:r>
      <w:r>
        <w:t xml:space="preserve">." Would a </w:t>
      </w:r>
      <w:r w:rsidRPr="0091364A">
        <w:rPr>
          <w:rStyle w:val="StyleBoldUnderline"/>
        </w:rPr>
        <w:t>nuclear 9/11</w:t>
      </w:r>
      <w:r>
        <w:t xml:space="preserve"> be a </w:t>
      </w:r>
      <w:r w:rsidRPr="0091364A">
        <w:rPr>
          <w:rStyle w:val="StyleBoldUnderline"/>
        </w:rPr>
        <w:t>game-changer</w:t>
      </w:r>
      <w:r>
        <w:t>? You bet.</w:t>
      </w:r>
    </w:p>
    <w:p w:rsidR="00BA13E7" w:rsidRDefault="00BA13E7" w:rsidP="00BA13E7">
      <w:r>
        <w:t xml:space="preserve">Consider the consequences of even </w:t>
      </w:r>
      <w:r w:rsidRPr="005854E9">
        <w:rPr>
          <w:rStyle w:val="StyleBoldUnderline"/>
        </w:rPr>
        <w:t>a single nuclear bomb</w:t>
      </w:r>
      <w:r>
        <w:t xml:space="preserve"> exploding </w:t>
      </w:r>
      <w:r w:rsidRPr="005854E9">
        <w:rPr>
          <w:rStyle w:val="StyleBoldUnderline"/>
        </w:rPr>
        <w:t>in just one U.S. city</w:t>
      </w:r>
      <w:r>
        <w:t xml:space="preserve">. Researchers at the Rand Corp., a U.S. government-funded think tank, estimated that a nuclear explosion at the Port of Long Beach, Calif., </w:t>
      </w:r>
      <w:r w:rsidRPr="005854E9">
        <w:rPr>
          <w:rStyle w:val="StyleBoldUnderline"/>
        </w:rPr>
        <w:t>would cause immediate indirect costs worldwide of more than $3 trillion</w:t>
      </w:r>
      <w:r>
        <w:t xml:space="preserve"> and that </w:t>
      </w:r>
      <w:r w:rsidRPr="005854E9">
        <w:rPr>
          <w:rStyle w:val="StyleBoldUnderline"/>
        </w:rPr>
        <w:t>shutting down U.S. ports would cut world trade by 10 percent</w:t>
      </w:r>
      <w:r>
        <w:t>.</w:t>
      </w:r>
    </w:p>
    <w:p w:rsidR="00BA13E7" w:rsidRPr="005854E9" w:rsidRDefault="00BA13E7" w:rsidP="00BA13E7">
      <w:pPr>
        <w:rPr>
          <w:rStyle w:val="StyleBoldUnderline"/>
        </w:rPr>
      </w:pPr>
      <w:r>
        <w:t xml:space="preserve">The negative economic repercussions would reverberate well beyond the developed world. As former U.N. Secretary-General Kofi Annan warned, "Were a </w:t>
      </w:r>
      <w:r w:rsidRPr="005854E9">
        <w:rPr>
          <w:rStyle w:val="StyleBoldUnderline"/>
        </w:rPr>
        <w:t>nuclear terrorist attack</w:t>
      </w:r>
      <w:r>
        <w:t xml:space="preserve"> to occur, it </w:t>
      </w:r>
      <w:r w:rsidRPr="005854E9">
        <w:rPr>
          <w:rStyle w:val="StyleBoldUnderline"/>
        </w:rPr>
        <w:t>would cause</w:t>
      </w:r>
      <w:r>
        <w:t xml:space="preserve"> not only </w:t>
      </w:r>
      <w:r w:rsidRPr="005854E9">
        <w:rPr>
          <w:rStyle w:val="StyleBoldUnderline"/>
        </w:rPr>
        <w:t>widespread death and destruction</w:t>
      </w:r>
      <w:r>
        <w:t xml:space="preserve">, but </w:t>
      </w:r>
      <w:r w:rsidRPr="005854E9">
        <w:rPr>
          <w:rStyle w:val="StyleBoldUnderline"/>
        </w:rPr>
        <w:t>would stagger the world economy and thrust tens of millions of people into dire poverty," creating "a second death toll throughout the developing world."</w:t>
      </w:r>
    </w:p>
    <w:p w:rsidR="00BA13E7" w:rsidRPr="009B3BEF" w:rsidRDefault="00BA13E7" w:rsidP="00BA13E7"/>
    <w:p w:rsidR="00BA13E7" w:rsidRDefault="00BA13E7" w:rsidP="00930FB6">
      <w:pPr>
        <w:pStyle w:val="Heading1"/>
      </w:pPr>
    </w:p>
    <w:p w:rsidR="00930FB6" w:rsidRPr="005100A9" w:rsidRDefault="00930FB6" w:rsidP="00930FB6">
      <w:pPr>
        <w:pStyle w:val="Heading1"/>
      </w:pPr>
      <w:r>
        <w:lastRenderedPageBreak/>
        <w:t>1n</w:t>
      </w:r>
      <w:r w:rsidR="00F95268">
        <w:t>c Tax Reform Good – Economy</w:t>
      </w:r>
    </w:p>
    <w:p w:rsidR="00930FB6" w:rsidRPr="005100A9" w:rsidRDefault="00930FB6" w:rsidP="00930FB6"/>
    <w:p w:rsidR="00930FB6" w:rsidRPr="003559A1" w:rsidRDefault="00930FB6" w:rsidP="00F95268">
      <w:pPr>
        <w:pStyle w:val="Heading4"/>
      </w:pPr>
      <w:r w:rsidRPr="003559A1">
        <w:t xml:space="preserve">Tax reform key to the economy </w:t>
      </w:r>
    </w:p>
    <w:p w:rsidR="00930FB6" w:rsidRPr="003559A1" w:rsidRDefault="00930FB6" w:rsidP="00930FB6">
      <w:r w:rsidRPr="003559A1">
        <w:rPr>
          <w:rStyle w:val="StyleStyleBold12pt"/>
        </w:rPr>
        <w:t>Cattan &amp; Martin, reporter for Bloomberg News, 12</w:t>
      </w:r>
      <w:r w:rsidRPr="003559A1">
        <w:t xml:space="preserve"> [Nacha and Eric, 11/2/12, “Tax Revamp Under Pena Nieto Outweighs CPI Impact, Carstens Says”, Bloomberg, </w:t>
      </w:r>
      <w:hyperlink r:id="rId92" w:history="1">
        <w:r w:rsidRPr="003559A1">
          <w:rPr>
            <w:rStyle w:val="Hyperlink"/>
          </w:rPr>
          <w:t>http://www.bloomberg.com/news/2012-11-06/tax-revamp-under-pena-nieto-outweighs-cpi-impact-carstens-says.html</w:t>
        </w:r>
      </w:hyperlink>
      <w:r w:rsidRPr="003559A1">
        <w:t>, accessed:6/30/13, ML]</w:t>
      </w:r>
    </w:p>
    <w:p w:rsidR="00930FB6" w:rsidRPr="003559A1" w:rsidRDefault="00930FB6" w:rsidP="00930FB6">
      <w:r w:rsidRPr="003559A1">
        <w:t xml:space="preserve">Mexican central bank Governor Agustin Carstens said that </w:t>
      </w:r>
      <w:r w:rsidRPr="003559A1">
        <w:rPr>
          <w:rStyle w:val="StyleBoldUnderline"/>
        </w:rPr>
        <w:t>the benefits of a fiscal overhaul</w:t>
      </w:r>
      <w:r w:rsidRPr="003559A1">
        <w:t xml:space="preserve"> </w:t>
      </w:r>
      <w:r w:rsidRPr="003559A1">
        <w:rPr>
          <w:rStyle w:val="StyleBoldUnderline"/>
        </w:rPr>
        <w:t>raising taxes, as Mexico’s incoming president is expected to propose, would outweigh any short-term inflation</w:t>
      </w:r>
      <w:r w:rsidRPr="003559A1">
        <w:t xml:space="preserve"> increase.</w:t>
      </w:r>
    </w:p>
    <w:p w:rsidR="00930FB6" w:rsidRPr="003559A1" w:rsidRDefault="00930FB6" w:rsidP="00930FB6">
      <w:pPr>
        <w:rPr>
          <w:b/>
          <w:bCs/>
          <w:u w:val="single"/>
        </w:rPr>
      </w:pPr>
      <w:r w:rsidRPr="003559A1">
        <w:t xml:space="preserve">“What we know about tax reforms worldwide, when they are implemented they have a once-and-for-all impact on CPI, but then </w:t>
      </w:r>
      <w:r w:rsidRPr="003559A1">
        <w:rPr>
          <w:rStyle w:val="StyleBoldUnderline"/>
        </w:rPr>
        <w:t>the effect on inflation gets diluted</w:t>
      </w:r>
      <w:r w:rsidRPr="003559A1">
        <w:t xml:space="preserve">,” Carstens said yesterday in an interview in Mexico City following the conclusion of Group of 20 meetings. Carstens said </w:t>
      </w:r>
      <w:r w:rsidRPr="003559A1">
        <w:rPr>
          <w:rStyle w:val="StyleBoldUnderline"/>
        </w:rPr>
        <w:t>increasing government revenue would provide “a much stronger basis for stronger growth” and help limit inflation in the “medium and long term.”</w:t>
      </w:r>
    </w:p>
    <w:p w:rsidR="00930FB6" w:rsidRPr="003559A1" w:rsidRDefault="00930FB6" w:rsidP="00930FB6">
      <w:r w:rsidRPr="003559A1">
        <w:t xml:space="preserve">President-elect Enrique Pena </w:t>
      </w:r>
      <w:r w:rsidRPr="003559A1">
        <w:rPr>
          <w:rStyle w:val="StyleBoldUnderline"/>
        </w:rPr>
        <w:t>Nieto</w:t>
      </w:r>
      <w:r w:rsidRPr="003559A1">
        <w:t xml:space="preserve"> has said </w:t>
      </w:r>
      <w:r w:rsidRPr="003559A1">
        <w:rPr>
          <w:rStyle w:val="StyleBoldUnderline"/>
        </w:rPr>
        <w:t>he plans to push for changes in</w:t>
      </w:r>
      <w:r w:rsidRPr="003559A1">
        <w:t xml:space="preserve"> </w:t>
      </w:r>
      <w:r w:rsidRPr="003559A1">
        <w:rPr>
          <w:rStyle w:val="StyleBoldUnderline"/>
        </w:rPr>
        <w:t>the</w:t>
      </w:r>
      <w:r w:rsidRPr="003559A1">
        <w:t xml:space="preserve"> nation’s </w:t>
      </w:r>
      <w:r w:rsidRPr="003559A1">
        <w:rPr>
          <w:rStyle w:val="StyleBoldUnderline"/>
        </w:rPr>
        <w:t>tax</w:t>
      </w:r>
      <w:r w:rsidRPr="003559A1">
        <w:t xml:space="preserve"> </w:t>
      </w:r>
      <w:r w:rsidRPr="003559A1">
        <w:rPr>
          <w:rStyle w:val="StyleBoldUnderline"/>
        </w:rPr>
        <w:t>system</w:t>
      </w:r>
      <w:r w:rsidRPr="003559A1">
        <w:t xml:space="preserve"> </w:t>
      </w:r>
      <w:r w:rsidRPr="003559A1">
        <w:rPr>
          <w:rStyle w:val="StyleBoldUnderline"/>
        </w:rPr>
        <w:t>to wean the federal government off its dependence on state-run oil c</w:t>
      </w:r>
      <w:r w:rsidRPr="003559A1">
        <w:t>ompany Petroleos Mexicanos, whose revenue provides about a third of Mexico’s public budget.</w:t>
      </w:r>
    </w:p>
    <w:p w:rsidR="00930FB6" w:rsidRPr="003559A1" w:rsidRDefault="00930FB6" w:rsidP="00930FB6">
      <w:r w:rsidRPr="003559A1">
        <w:t>Carstens is grappling with inflation that’s remained above the central bank’s target range of 2 to 4 percent since June and said yesterday the lender is “very concerned” about price increases. Banxico said in its Oct. 26 decision that it could raise the 4.5 percent reference rate “soon” should price increases fail to slow.</w:t>
      </w:r>
    </w:p>
    <w:p w:rsidR="00930FB6" w:rsidRPr="003559A1" w:rsidRDefault="00930FB6" w:rsidP="00930FB6">
      <w:r w:rsidRPr="003559A1">
        <w:t>Tax Bill</w:t>
      </w:r>
    </w:p>
    <w:p w:rsidR="00930FB6" w:rsidRPr="003559A1" w:rsidRDefault="00930FB6" w:rsidP="00930FB6">
      <w:r w:rsidRPr="003559A1">
        <w:t>Pena Nieto, who takes office Dec. 1, wants to simplify and expand tax collection with a bill he plans on presenting next year and which would take effect in 2014, Luis Videgaray, co- head of the incoming president’s transition team, said in an Oct. 26 interview.</w:t>
      </w:r>
    </w:p>
    <w:p w:rsidR="00930FB6" w:rsidRPr="003559A1" w:rsidRDefault="00930FB6" w:rsidP="00930FB6">
      <w:r w:rsidRPr="003559A1">
        <w:rPr>
          <w:rStyle w:val="StyleBoldUnderline"/>
        </w:rPr>
        <w:t>The fiscal overhaul would seek to boost taxes as a percentage of gross domestic product by at least four percentage points</w:t>
      </w:r>
      <w:r w:rsidRPr="003559A1">
        <w:t>, another Pena Nieto top economic adviser, Ildefonso Guajardo, said in an Oct. 3 interview.</w:t>
      </w:r>
    </w:p>
    <w:p w:rsidR="00930FB6" w:rsidRPr="003559A1" w:rsidRDefault="00930FB6" w:rsidP="00930FB6">
      <w:pPr>
        <w:rPr>
          <w:rStyle w:val="StyleBoldUnderline"/>
        </w:rPr>
      </w:pPr>
      <w:r w:rsidRPr="003559A1">
        <w:t xml:space="preserve">Asked if Pena Nieto would extend a 16 percent value-added tax to food and medicine, which are currently exempt, </w:t>
      </w:r>
      <w:r w:rsidRPr="003559A1">
        <w:rPr>
          <w:rStyle w:val="StyleBoldUnderline"/>
        </w:rPr>
        <w:t>Guajardo said it would depend on what the parties negotiate. Some</w:t>
      </w:r>
      <w:r w:rsidRPr="003559A1">
        <w:t xml:space="preserve"> </w:t>
      </w:r>
      <w:r w:rsidRPr="003559A1">
        <w:rPr>
          <w:rStyle w:val="StyleBoldUnderline"/>
        </w:rPr>
        <w:t>lawmakers</w:t>
      </w:r>
      <w:r w:rsidRPr="003559A1">
        <w:t xml:space="preserve"> in both President Felipe Calderon’s National Action Party and Pena Nieto’s Institutional Revolutionary Party </w:t>
      </w:r>
      <w:r w:rsidRPr="003559A1">
        <w:rPr>
          <w:rStyle w:val="StyleBoldUnderline"/>
        </w:rPr>
        <w:t>have said in the past they would support adding duties to those goods.</w:t>
      </w:r>
    </w:p>
    <w:p w:rsidR="00930FB6" w:rsidRPr="003559A1" w:rsidRDefault="00930FB6" w:rsidP="00930FB6">
      <w:r w:rsidRPr="003559A1">
        <w:t>Stronger Peso</w:t>
      </w:r>
    </w:p>
    <w:p w:rsidR="00930FB6" w:rsidRPr="003559A1" w:rsidRDefault="00930FB6" w:rsidP="00930FB6">
      <w:r w:rsidRPr="003559A1">
        <w:t>Asked about Mexico’s foreign exchange outlook, Carstens said the</w:t>
      </w:r>
      <w:r w:rsidRPr="003559A1">
        <w:rPr>
          <w:rStyle w:val="StyleBoldUnderline"/>
        </w:rPr>
        <w:t xml:space="preserve"> peso has “solid grounds” to strengthen given the nation’s higher interest rate and faster economic growth than the U.S.</w:t>
      </w:r>
      <w:r w:rsidRPr="003559A1">
        <w:t>, its top trading partner.</w:t>
      </w:r>
    </w:p>
    <w:p w:rsidR="00930FB6" w:rsidRPr="003559A1" w:rsidRDefault="00930FB6" w:rsidP="00930FB6">
      <w:r w:rsidRPr="003559A1">
        <w:t>The peso was little changed against the dollar at 13.0412 in trading yesterday after appreciating 10.2 percent against the dollar since the end of May, the best performance among 16 major currencies tracked by Bloomberg.</w:t>
      </w:r>
    </w:p>
    <w:p w:rsidR="00930FB6" w:rsidRPr="003559A1" w:rsidRDefault="00930FB6" w:rsidP="00930FB6">
      <w:r w:rsidRPr="003559A1">
        <w:rPr>
          <w:rStyle w:val="StyleBoldUnderline"/>
        </w:rPr>
        <w:t xml:space="preserve">Overseas investors have poured a record $6.8 billion into Mexico’s debt securities </w:t>
      </w:r>
      <w:r w:rsidRPr="003559A1">
        <w:t xml:space="preserve">this year in search of higher returns, according to EPFR Global, as the Federal Reserve, European Central Bank and Bank of </w:t>
      </w:r>
      <w:r w:rsidRPr="003559A1">
        <w:lastRenderedPageBreak/>
        <w:t>Japan (8301) propel the rally by holding interest rates near zero through asset purchases such as quantitative easing in the U.S.</w:t>
      </w:r>
    </w:p>
    <w:p w:rsidR="00930FB6" w:rsidRPr="003559A1" w:rsidRDefault="00930FB6" w:rsidP="00930FB6">
      <w:r w:rsidRPr="003559A1">
        <w:rPr>
          <w:rStyle w:val="StyleBoldUnderline"/>
        </w:rPr>
        <w:t>Mexico</w:t>
      </w:r>
      <w:r w:rsidRPr="003559A1">
        <w:t xml:space="preserve">, Latin America’s second-biggest economy, </w:t>
      </w:r>
      <w:r w:rsidRPr="003559A1">
        <w:rPr>
          <w:rStyle w:val="StyleBoldUnderline"/>
        </w:rPr>
        <w:t>could grow 4 percent this year</w:t>
      </w:r>
      <w:r w:rsidRPr="003559A1">
        <w:t xml:space="preserve">, Carstens said during a speech in Minneapolis on Oct. 26. </w:t>
      </w:r>
      <w:r w:rsidRPr="003559A1">
        <w:rPr>
          <w:rStyle w:val="StyleBoldUnderline"/>
        </w:rPr>
        <w:t>The U.S. economy is expected to expand 2.1 percent</w:t>
      </w:r>
      <w:r w:rsidRPr="003559A1">
        <w:t>, according to a Bloomberg survey of economists.</w:t>
      </w:r>
    </w:p>
    <w:p w:rsidR="00930FB6" w:rsidRPr="003559A1" w:rsidRDefault="00930FB6" w:rsidP="00930FB6">
      <w:r w:rsidRPr="003559A1">
        <w:t>“There are solid grounds to expect a subsequent appreciation of the peso,” Carstens said.</w:t>
      </w:r>
    </w:p>
    <w:p w:rsidR="00930FB6" w:rsidRPr="003559A1" w:rsidRDefault="00930FB6" w:rsidP="00930FB6">
      <w:r w:rsidRPr="003559A1">
        <w:t>Carstens said more information about the central bank’s view on inflation will be made public this week, when Banxico delivers its third-quarter inflation report on Nov. 7 and releases minutes from its most recent meeting on Nov. 9.</w:t>
      </w:r>
    </w:p>
    <w:p w:rsidR="00930FB6" w:rsidRPr="003559A1" w:rsidRDefault="00930FB6" w:rsidP="00930FB6">
      <w:pPr>
        <w:rPr>
          <w:rStyle w:val="StyleBoldUnderline"/>
        </w:rPr>
      </w:pPr>
      <w:r w:rsidRPr="003559A1">
        <w:rPr>
          <w:rStyle w:val="StyleBoldUnderline"/>
        </w:rPr>
        <w:t>The odds of a rate hike have increased,</w:t>
      </w:r>
      <w:r w:rsidRPr="003559A1">
        <w:t xml:space="preserve"> Carstens said, “</w:t>
      </w:r>
      <w:r w:rsidRPr="003559A1">
        <w:rPr>
          <w:rStyle w:val="StyleBoldUnderline"/>
        </w:rPr>
        <w:t xml:space="preserve">but that depends on what happens in the near future, and will depend on additional information we have in subsequent policy- making meetings.” </w:t>
      </w:r>
    </w:p>
    <w:p w:rsidR="00930FB6" w:rsidRPr="003559A1" w:rsidRDefault="00930FB6" w:rsidP="00930FB6">
      <w:pPr>
        <w:rPr>
          <w:rStyle w:val="StyleBoldUnderline"/>
        </w:rPr>
      </w:pPr>
    </w:p>
    <w:p w:rsidR="00BA13E7" w:rsidRPr="003559A1" w:rsidRDefault="00BA13E7" w:rsidP="00F95268">
      <w:pPr>
        <w:pStyle w:val="Heading4"/>
      </w:pPr>
      <w:r w:rsidRPr="003559A1">
        <w:t>Mexican economic crisis tanks the global economy</w:t>
      </w:r>
    </w:p>
    <w:p w:rsidR="00BA13E7" w:rsidRPr="003559A1" w:rsidRDefault="00BA13E7" w:rsidP="00BA13E7">
      <w:r w:rsidRPr="00F95268">
        <w:rPr>
          <w:rStyle w:val="StyleStyleBold12pt"/>
        </w:rPr>
        <w:t>Rangel fellow at the Monterrey Bureau 95</w:t>
      </w:r>
      <w:r w:rsidRPr="003559A1">
        <w:t xml:space="preserve"> (Enrique Rangel, “Pressure on the Peso,” November 28</w:t>
      </w:r>
      <w:r w:rsidRPr="003559A1">
        <w:rPr>
          <w:vertAlign w:val="superscript"/>
        </w:rPr>
        <w:t>th</w:t>
      </w:r>
      <w:r w:rsidRPr="003559A1">
        <w:t>, 1995, from The Dallas Morning News, lexis)</w:t>
      </w:r>
    </w:p>
    <w:p w:rsidR="00BA13E7" w:rsidRPr="003559A1" w:rsidRDefault="00BA13E7" w:rsidP="00BA13E7">
      <w:r w:rsidRPr="003559A1">
        <w:t xml:space="preserve">All year long, thousands of </w:t>
      </w:r>
      <w:r w:rsidRPr="003559A1">
        <w:rPr>
          <w:bCs/>
          <w:u w:val="single"/>
        </w:rPr>
        <w:t>foreign investors have nervously watched Mexico’s volatile financial markets</w:t>
      </w:r>
      <w:r w:rsidRPr="003559A1">
        <w:t xml:space="preserve"> as the Clinton administration and congressional leaders debated the pros and cons of bailing out a battered currency. With the exception of 1982 - when Mexico defaulted on its foreign debt and a handful of giant New York banks worried they would lose billions of dollars in loans - </w:t>
      </w:r>
      <w:r w:rsidRPr="003559A1">
        <w:rPr>
          <w:bCs/>
          <w:u w:val="single"/>
        </w:rPr>
        <w:t>few people abroad ever cared about a weak peso. But now it’s different</w:t>
      </w:r>
      <w:r w:rsidRPr="003559A1">
        <w:t xml:space="preserve">, experts say. This time, </w:t>
      </w:r>
      <w:r w:rsidRPr="003559A1">
        <w:rPr>
          <w:bCs/>
          <w:u w:val="single"/>
        </w:rPr>
        <w:t>the world is keeping a close eye on Mexico’s unfolding financial crisis for one simple reason: Mexico is a major international player. If its economy were to collapse, it would drag down a few other countries and thousands of foreign investors. If recovery is prolonged, the world economy will feel the slowdown.</w:t>
      </w:r>
      <w:r w:rsidRPr="003559A1">
        <w:t xml:space="preserve"> “</w:t>
      </w:r>
      <w:r w:rsidRPr="003559A1">
        <w:rPr>
          <w:bCs/>
          <w:u w:val="single"/>
        </w:rPr>
        <w:t>It took a peso devaluation so that other countries could notice the key role that Mexico plays in today’s global economy</w:t>
      </w:r>
      <w:r w:rsidRPr="003559A1">
        <w:t xml:space="preserve">,” said economist Victor Lopez Villafane of the Monterrey Institute of Technology. “I hate to say it, </w:t>
      </w:r>
      <w:r w:rsidRPr="003559A1">
        <w:rPr>
          <w:bCs/>
          <w:u w:val="single"/>
        </w:rPr>
        <w:t>but if Mexico were to default on its debts, that would trigger an international financial collapse</w:t>
      </w:r>
      <w:r w:rsidRPr="003559A1">
        <w:t>” not seen since the Great Depression, said Dr. Lopez, who has conducted comparative studies of the Mexican economy and the economies of some Asian and Latin American countries. “</w:t>
      </w:r>
      <w:r w:rsidRPr="003559A1">
        <w:rPr>
          <w:bCs/>
          <w:u w:val="single"/>
        </w:rPr>
        <w:t>That’s why it’s in the best interests of the United States and the industrialized world to help Mexico weather its economic crisis,”</w:t>
      </w:r>
      <w:r w:rsidRPr="003559A1">
        <w:t xml:space="preserve"> he said. The crisis began last December when the Mexican government devalued the currency. Last March, after weeks of debate, President Clinton, the International Monetary Fund and a handful of other countries and international agencies put together a $ 53 billion rescue package for Mexico. But despite the help - $ 20 billion in guarantee loans from the United States - Mexico’s financial markets have been volatile for most of the year. The peso is now trading at about 7.70 to the dollar, after falling to an all-time low of 8.30 to the dollar Nov. 9. The road has been bumpy, and that has made many - particularly U.S. investors - nervous. </w:t>
      </w:r>
      <w:r w:rsidRPr="003559A1">
        <w:rPr>
          <w:bCs/>
          <w:u w:val="single"/>
        </w:rPr>
        <w:t>No country understands better the importance of Mexico to the global economy than the United States,</w:t>
      </w:r>
      <w:r w:rsidRPr="003559A1">
        <w:t xml:space="preserve"> said Jorge Gonzalez Davila, an economist at Trinity University in San Antonio. “</w:t>
      </w:r>
      <w:r w:rsidRPr="003559A1">
        <w:rPr>
          <w:bCs/>
          <w:u w:val="single"/>
        </w:rPr>
        <w:t xml:space="preserve">Despite the rhetoric that you hear in Washington, I think that most people agree - even those who oppose any aid to Mexico - that </w:t>
      </w:r>
      <w:r w:rsidRPr="003559A1">
        <w:rPr>
          <w:b/>
          <w:bCs/>
          <w:u w:val="single"/>
        </w:rPr>
        <w:t>when Mexico sneezes, everybody catches a cold</w:t>
      </w:r>
      <w:r w:rsidRPr="003559A1">
        <w:rPr>
          <w:bCs/>
          <w:u w:val="single"/>
        </w:rPr>
        <w:t>,</w:t>
      </w:r>
      <w:r w:rsidRPr="003559A1">
        <w:t>” Mr. Gonzalez said. “</w:t>
      </w:r>
      <w:r w:rsidRPr="003559A1">
        <w:rPr>
          <w:bCs/>
          <w:u w:val="single"/>
        </w:rPr>
        <w:t>That’s why nowadays any talk of aid to Mexico or trade with Mexico gets a lot of attention,</w:t>
      </w:r>
      <w:r w:rsidRPr="003559A1">
        <w:t xml:space="preserve">” he said. Most economists, </w:t>
      </w:r>
      <w:r w:rsidRPr="003559A1">
        <w:rPr>
          <w:bCs/>
        </w:rPr>
        <w:t>analysts and business leaders on both sides of the border agree that the biggest impact abroad of a prolonged Mexican fiscal crisis may be on the U.S. econom</w:t>
      </w:r>
      <w:r w:rsidRPr="003559A1">
        <w:t>y, especially in Texas and in cities bordering Mexico.</w:t>
      </w:r>
    </w:p>
    <w:p w:rsidR="00BA13E7" w:rsidRPr="003559A1" w:rsidRDefault="00BA13E7" w:rsidP="00BA13E7"/>
    <w:p w:rsidR="00BA13E7" w:rsidRPr="003559A1" w:rsidRDefault="00BA13E7" w:rsidP="00F95268">
      <w:pPr>
        <w:pStyle w:val="Heading4"/>
      </w:pPr>
      <w:r w:rsidRPr="003559A1">
        <w:lastRenderedPageBreak/>
        <w:t>Economic decline causes war – studies prove</w:t>
      </w:r>
    </w:p>
    <w:p w:rsidR="00BA13E7" w:rsidRPr="003559A1" w:rsidRDefault="00BA13E7" w:rsidP="00BA13E7">
      <w:r w:rsidRPr="003559A1">
        <w:rPr>
          <w:rStyle w:val="StyleStyleBold12pt"/>
        </w:rPr>
        <w:t xml:space="preserve">Royal, Director Cooperative Threat Reduction DOD, 10’ </w:t>
      </w:r>
      <w:r w:rsidRPr="003559A1">
        <w:t>(Jedediah, Director Cooperative Threat Reduction DOD, “Economic Integration, Economic Signaling and the Problem of Economic Crises” in ‘Economics of War and Peace: Economic, Legal and Political Perspectives’ ed. Goldsmith and Brauer, p. 213-215)</w:t>
      </w:r>
    </w:p>
    <w:p w:rsidR="00930FB6" w:rsidRPr="00BA13E7" w:rsidRDefault="00BA13E7" w:rsidP="00930FB6">
      <w:pPr>
        <w:rPr>
          <w:b/>
          <w:u w:val="single"/>
        </w:rPr>
      </w:pPr>
      <w:r w:rsidRPr="003559A1">
        <w:rPr>
          <w:rStyle w:val="TitleChar"/>
        </w:rPr>
        <w:t>Less intuitive is how periods of economic decline may increase the likelihood of external conflict</w:t>
      </w:r>
      <w:r w:rsidRPr="003559A1">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w:t>
      </w:r>
      <w:r w:rsidRPr="003559A1">
        <w:rPr>
          <w:rStyle w:val="TitleChar"/>
        </w:rPr>
        <w:t>rhythms in the global economy are associated with the rise and fall of a pre-eminent power and the often bloody transition from one pre-eminent leader to the next</w:t>
      </w:r>
      <w:r w:rsidRPr="003559A1">
        <w:t xml:space="preserve">. As such, </w:t>
      </w:r>
      <w:r w:rsidRPr="003559A1">
        <w:rPr>
          <w:rStyle w:val="TitleChar"/>
        </w:rPr>
        <w:t>exogenous shocks such as economic crises could usher in a redistribution of relative power</w:t>
      </w:r>
      <w:r w:rsidRPr="003559A1">
        <w:t xml:space="preserve"> (see also Gilpin. 19SJ) </w:t>
      </w:r>
      <w:r w:rsidRPr="003559A1">
        <w:rPr>
          <w:rStyle w:val="TitleChar"/>
        </w:rPr>
        <w:t>that leads to uncertainty about power balances, increasing the risk of miscalculation</w:t>
      </w:r>
      <w:r w:rsidRPr="003559A1">
        <w:t xml:space="preserve"> (Fcaron. 1995). Alternatively, </w:t>
      </w:r>
      <w:r w:rsidRPr="003559A1">
        <w:rPr>
          <w:rStyle w:val="TitleChar"/>
        </w:rPr>
        <w:t>even a relatively certain redistribution of power could lead to a permissive environment for conflict as a rising power may seek to challenge a declining power</w:t>
      </w:r>
      <w:r w:rsidRPr="003559A1">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3559A1">
        <w:rPr>
          <w:rStyle w:val="TitleChar"/>
        </w:rPr>
        <w:t>if the expectations of future trade decline</w:t>
      </w:r>
      <w:r w:rsidRPr="003559A1">
        <w:t xml:space="preserve">, </w:t>
      </w:r>
      <w:r w:rsidRPr="003559A1">
        <w:rPr>
          <w:rStyle w:val="TitleChar"/>
        </w:rPr>
        <w:t>particularly for difficult to replace items such as energy resources</w:t>
      </w:r>
      <w:r w:rsidRPr="003559A1">
        <w:t xml:space="preserve">, </w:t>
      </w:r>
      <w:r w:rsidRPr="003559A1">
        <w:rPr>
          <w:rStyle w:val="TitleChar"/>
        </w:rPr>
        <w:t>the likelihood for conflict increases</w:t>
      </w:r>
      <w:r w:rsidRPr="003559A1">
        <w:t xml:space="preserve">, </w:t>
      </w:r>
      <w:r w:rsidRPr="003559A1">
        <w:rPr>
          <w:rStyle w:val="TitleChar"/>
        </w:rPr>
        <w:t>as states will be inclined to use force to gain access to those resources</w:t>
      </w:r>
      <w:r w:rsidRPr="003559A1">
        <w:t xml:space="preserve">. Crises could potentially be the trigger for decreased trade expectations either on its own or because it triggers protectionist moves by interdependent states.4 Third, </w:t>
      </w:r>
      <w:r w:rsidRPr="003559A1">
        <w:rPr>
          <w:rStyle w:val="TitleChar"/>
        </w:rPr>
        <w:t>others</w:t>
      </w:r>
      <w:r w:rsidRPr="003559A1">
        <w:t xml:space="preserve"> </w:t>
      </w:r>
      <w:r w:rsidRPr="003559A1">
        <w:rPr>
          <w:rStyle w:val="TitleChar"/>
        </w:rPr>
        <w:t>have considered the link between economic decline and external armed conflict at a national level</w:t>
      </w:r>
      <w:r w:rsidRPr="003559A1">
        <w:t xml:space="preserve">. Mom berg and </w:t>
      </w:r>
      <w:r w:rsidRPr="003559A1">
        <w:rPr>
          <w:rStyle w:val="TitleChar"/>
        </w:rPr>
        <w:t>Hess</w:t>
      </w:r>
      <w:r w:rsidRPr="003559A1">
        <w:t xml:space="preserve"> (2002) </w:t>
      </w:r>
      <w:r w:rsidRPr="003559A1">
        <w:rPr>
          <w:rStyle w:val="TitleChar"/>
        </w:rPr>
        <w:t>find a strong correlation between internal conflict and external conflict</w:t>
      </w:r>
      <w:r w:rsidRPr="003559A1">
        <w:t xml:space="preserve">, </w:t>
      </w:r>
      <w:r w:rsidRPr="003559A1">
        <w:rPr>
          <w:rStyle w:val="TitleChar"/>
        </w:rPr>
        <w:t>particularly during periods of economic downturn</w:t>
      </w:r>
      <w:r w:rsidRPr="003559A1">
        <w:t xml:space="preserve">. They write. </w:t>
      </w:r>
      <w:r w:rsidRPr="003559A1">
        <w:rPr>
          <w:rStyle w:val="TitleChar"/>
        </w:rPr>
        <w:t>The linkage, between internal and external conflict and prosperity are strong and mutually reinforcing</w:t>
      </w:r>
      <w:r w:rsidRPr="003559A1">
        <w:t xml:space="preserve">. </w:t>
      </w:r>
      <w:r w:rsidRPr="003559A1">
        <w:rPr>
          <w:rStyle w:val="TitleChar"/>
        </w:rPr>
        <w:t>Economic conflict tends to spawn internal conflict, which in turn returns the favour</w:t>
      </w:r>
      <w:r w:rsidRPr="003559A1">
        <w:t xml:space="preserve">. Moreover, </w:t>
      </w:r>
      <w:r w:rsidRPr="003559A1">
        <w:rPr>
          <w:rStyle w:val="TitleChar"/>
        </w:rPr>
        <w:t>the presence of a recession tends to amplify the extent to which international and external conflicts self-reinforce each other</w:t>
      </w:r>
      <w:r w:rsidRPr="003559A1">
        <w:t xml:space="preserve"> (Hlomhen? &amp; Hess. 2(102. p. X9&gt; </w:t>
      </w:r>
      <w:r w:rsidRPr="003559A1">
        <w:rPr>
          <w:rStyle w:val="TitleChar"/>
        </w:rPr>
        <w:t>Economic decline has also been linked with an increase in the likelihood of terrorism</w:t>
      </w:r>
      <w:r w:rsidRPr="003559A1">
        <w:t xml:space="preserve"> (Blombcrg. Hess. &amp; Wee ra pan a, 2004</w:t>
      </w:r>
      <w:r w:rsidRPr="003559A1">
        <w:rPr>
          <w:rStyle w:val="TitleChar"/>
        </w:rPr>
        <w:t>). which has the capacity to spill across borders and lead to external tensions</w:t>
      </w:r>
      <w:r w:rsidRPr="003559A1">
        <w:t xml:space="preserve">. Furthermore, </w:t>
      </w:r>
      <w:r w:rsidRPr="003559A1">
        <w:rPr>
          <w:rStyle w:val="TitleChar"/>
        </w:rPr>
        <w:t>crises generally reduce the popularity of a sitting government</w:t>
      </w:r>
      <w:r w:rsidRPr="003559A1">
        <w:t>. "</w:t>
      </w:r>
      <w:r w:rsidRPr="003559A1">
        <w:rPr>
          <w:rStyle w:val="TitleChar"/>
        </w:rPr>
        <w:t>Diversionary theory" suggests that, when facing unpopularity arising from economic decline, sitting governments have increased incentives to fabricate external military conflicts to create a 'rally around the flag' effect</w:t>
      </w:r>
      <w:r w:rsidRPr="003559A1">
        <w:t xml:space="preserve">. Wang (1996), DcRoucn (1995), and Blombcrg. Hess, and Thacker (2006) find supporting evidence showing that economic decline and use of force arc at least indirecti) correlated. Gelpi (1997). Miller (1999). and Kisangani and Pickering (2009) suggest that the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3559A1">
        <w:rPr>
          <w:rStyle w:val="TitleChar"/>
        </w:rPr>
        <w:t>economic scholarship positively correlates economic integration with an increase in the frequency of economic crises</w:t>
      </w:r>
      <w:r w:rsidRPr="003559A1">
        <w:t xml:space="preserve">, </w:t>
      </w:r>
      <w:r w:rsidRPr="003559A1">
        <w:rPr>
          <w:rStyle w:val="TitleChar"/>
        </w:rPr>
        <w:t xml:space="preserve">whereas political science scholarship links economic decline with </w:t>
      </w:r>
      <w:r w:rsidRPr="003559A1">
        <w:rPr>
          <w:rStyle w:val="TitleChar"/>
        </w:rPr>
        <w:lastRenderedPageBreak/>
        <w:t>external conflict</w:t>
      </w:r>
      <w:r w:rsidRPr="003559A1">
        <w:t xml:space="preserve"> al systemic, dyadic and national levels.' This implied connection between integration, crises and armed conflict has not featured prominently in the economic-security debate and deserves more attention.</w:t>
      </w:r>
    </w:p>
    <w:p w:rsidR="00930FB6" w:rsidRPr="00CB42C1" w:rsidRDefault="00930FB6" w:rsidP="00930FB6"/>
    <w:p w:rsidR="00930FB6" w:rsidRDefault="00930FB6" w:rsidP="00273685">
      <w:pPr>
        <w:pStyle w:val="Heading1"/>
      </w:pPr>
      <w:r>
        <w:lastRenderedPageBreak/>
        <w:t xml:space="preserve">2nc </w:t>
      </w:r>
      <w:r w:rsidR="00F95268">
        <w:t xml:space="preserve">Hegemony Impact </w:t>
      </w:r>
    </w:p>
    <w:p w:rsidR="00BA13E7" w:rsidRPr="005100A9" w:rsidRDefault="00BA13E7" w:rsidP="00BA13E7">
      <w:pPr>
        <w:rPr>
          <w:rStyle w:val="StyleBoldUnderline"/>
        </w:rPr>
      </w:pPr>
    </w:p>
    <w:p w:rsidR="00BA13E7" w:rsidRPr="00930FB6" w:rsidRDefault="00BA13E7" w:rsidP="00F95268">
      <w:pPr>
        <w:pStyle w:val="Heading4"/>
      </w:pPr>
      <w:r w:rsidRPr="00930FB6">
        <w:t>Mexican economic collapse causes instability</w:t>
      </w:r>
    </w:p>
    <w:p w:rsidR="00BA13E7" w:rsidRPr="00B51C86" w:rsidRDefault="00BA13E7" w:rsidP="00BA13E7">
      <w:r w:rsidRPr="00B51C86">
        <w:rPr>
          <w:rStyle w:val="StyleStyleBold12pt"/>
        </w:rPr>
        <w:t>Barnes, Institute for Public Policy Rice University, 11</w:t>
      </w:r>
      <w:r w:rsidRPr="00B51C86">
        <w:t> – (4/29/11, Joe, Bonner Means Baker Fellow James A. Baker III Institute for Public Policy Rice University, “Oil and U.S.-Mexico Bilateral Relations,” </w:t>
      </w:r>
      <w:hyperlink r:id="rId93" w:tgtFrame="_blank" w:history="1">
        <w:r w:rsidRPr="00B51C86">
          <w:rPr>
            <w:rStyle w:val="Hyperlink"/>
          </w:rPr>
          <w:t>http://bakerinstitute.org/publications/EF-pub-BarnesBilateral-04292011.pdf</w:t>
        </w:r>
      </w:hyperlink>
      <w:r w:rsidRPr="00B51C86">
        <w:t>)</w:t>
      </w:r>
    </w:p>
    <w:p w:rsidR="00BA13E7" w:rsidRPr="005100A9" w:rsidRDefault="00BA13E7" w:rsidP="00BA13E7">
      <w:r w:rsidRPr="00B51C86">
        <w:t xml:space="preserve"> There is already</w:t>
      </w:r>
      <w:r w:rsidRPr="005100A9">
        <w:t xml:space="preserve"> </w:t>
      </w:r>
      <w:r w:rsidRPr="005100A9">
        <w:rPr>
          <w:u w:val="single"/>
        </w:rPr>
        <w:t>a short- to medium-term risk of substantial instability in Mexico</w:t>
      </w:r>
      <w:r w:rsidRPr="005100A9">
        <w:t xml:space="preserve">.  As noted, the country </w:t>
      </w:r>
      <w:r w:rsidRPr="005100A9">
        <w:rPr>
          <w:u w:val="single"/>
        </w:rPr>
        <w:t>is enduring extremely high levels of drug-related violence. </w:t>
      </w:r>
      <w:r w:rsidRPr="005100A9">
        <w:t xml:space="preserve"> Even if the Mexican government eventually succeeds in its efforts to suppress this violence, the process is likely to be expensive, bloody, and corrosive in terms of human rights.  A </w:t>
      </w:r>
      <w:r w:rsidRPr="005100A9">
        <w:rPr>
          <w:u w:val="single"/>
        </w:rPr>
        <w:t>period of feeble economic growth</w:t>
      </w:r>
      <w:r w:rsidRPr="005100A9">
        <w:t xml:space="preserve">, combined with a fiscal crisis associated with a drop in revenues from Pemex, </w:t>
      </w:r>
      <w:r w:rsidRPr="005100A9">
        <w:rPr>
          <w:u w:val="single"/>
        </w:rPr>
        <w:t>could create a “perfect storm” south of the border.   If this were to occur, Washington would have no choice but to respond</w:t>
      </w:r>
      <w:r w:rsidRPr="005100A9">
        <w:t xml:space="preserve">.  In the longer-term, the </w:t>
      </w:r>
      <w:r w:rsidRPr="005100A9">
        <w:rPr>
          <w:u w:val="single"/>
        </w:rPr>
        <w:t>United States has a clear interest in robust economic growth and fiscal sustainability in Mexico.</w:t>
      </w:r>
      <w:r w:rsidRPr="005100A9">
        <w:t>  There is at least one major example of the U.S. coming to Mexico’s aid in an economic emergency.  In 1994, the United States extended US$20 billion in loan guarantees to Mexico when the peso collapsed, in large part to make U.S. creditors whole.  Not least, a healthy Mexican economy would reduce the flow of illegal immigration to the United States.  To the extent that prospects for such growth and sustainability are enhanced by reform of Pemex, the United States should be supportive.  It might be best, in terms of U.S. economic and commercial interests, were Pemex to be fully privatized, but even partial reforms would be welcome.  Not all national oil companies are created equal: Pemex’s development into something like Norway’s Statol would mark an important improvement.</w:t>
      </w:r>
    </w:p>
    <w:p w:rsidR="00BA13E7" w:rsidRDefault="00BA13E7" w:rsidP="00BA13E7">
      <w:pPr>
        <w:rPr>
          <w:b/>
          <w:szCs w:val="24"/>
          <w:shd w:val="clear" w:color="auto" w:fill="FFFFFF"/>
        </w:rPr>
      </w:pPr>
    </w:p>
    <w:p w:rsidR="00BA13E7" w:rsidRPr="00F95268" w:rsidRDefault="00BA13E7" w:rsidP="00F95268">
      <w:pPr>
        <w:pStyle w:val="Heading4"/>
      </w:pPr>
      <w:r w:rsidRPr="00930FB6">
        <w:t>Mexican stability is critical to U.S. power</w:t>
      </w:r>
      <w:r w:rsidRPr="00930FB6">
        <w:br/>
      </w:r>
      <w:r w:rsidRPr="00F95268">
        <w:t xml:space="preserve">Kaplan chief geopolitical analyst at Stratfor 12 – </w:t>
      </w:r>
      <w:r w:rsidRPr="00F95268">
        <w:br/>
      </w:r>
      <w:r w:rsidRPr="00F95268">
        <w:rPr>
          <w:b w:val="0"/>
        </w:rPr>
        <w:t>(Robert D., With the Focus on Syria, Mexico Burns, Stratfor, 3-28-2012,</w:t>
      </w:r>
      <w:r w:rsidR="00F95268" w:rsidRPr="00F95268">
        <w:rPr>
          <w:b w:val="0"/>
        </w:rPr>
        <w:t xml:space="preserve"> </w:t>
      </w:r>
      <w:hyperlink r:id="rId94" w:history="1">
        <w:r w:rsidRPr="00F95268">
          <w:rPr>
            <w:rStyle w:val="Hyperlink"/>
            <w:b w:val="0"/>
          </w:rPr>
          <w:t>http://www.stratfor.com/weekly/focus-syria-mexico-burns)</w:t>
        </w:r>
      </w:hyperlink>
    </w:p>
    <w:p w:rsidR="00BA13E7" w:rsidRPr="005100A9" w:rsidRDefault="00BA13E7" w:rsidP="00BA13E7">
      <w:r w:rsidRPr="005100A9">
        <w:t xml:space="preserve">While the foreign policy elite in Washington focuses on the 8,000 deaths in a conflict in Syria -- half a world away from the United States -- more than 47,000 people have died in drug-related violence since 2006 in Mexico. A deeply troubled state as well as a demographic and economic giant on the United States' southern border, </w:t>
      </w:r>
      <w:r w:rsidRPr="005100A9">
        <w:rPr>
          <w:u w:val="single"/>
        </w:rPr>
        <w:t>Mexico will affect America's destiny</w:t>
      </w:r>
      <w:r w:rsidRPr="005100A9">
        <w:t xml:space="preserve"> in coming decades more than any state or combination of states in the Middle East. Indeed, Mexico may constitute the world's seventh-largest economy in the near future. Certainly, while the Mexican violence is largely criminal, Syria is a more clear-cut moral issue, enhanced by its own strategic consequences. A calcified authoritarian regime in Damascus is stamping out dissent with guns and artillery barrages. Moreover, regime change in Syria, which the rebels demand, could deliver a pivotal blow to Iranian influence in the Middle East, an event that would be the best news to U.S. interests in the region in years or even decades. Nevertheless, the Syrian rebels are divided and hold no territory, and the toppling of pro-Iranian dictator Bashar al Assad might conceivably bring to power an austere Sunni regime equally averse to U.S. interests -- if not lead to sectarian chaos. In other words, all military intervention scenarios in Syria are fraught with extreme risk. Precisely for that reason, that the U.S. foreign policy elite has continued for months to feverishly debate Syria, and in many cases advocate armed intervention, while utterly ignoring the vaster </w:t>
      </w:r>
      <w:r w:rsidRPr="005100A9">
        <w:lastRenderedPageBreak/>
        <w:t xml:space="preserve">panorama of violence next door in Mexico, speaks volumes about Washington's own obsessions and interests, which are not always aligned with the country's geopolitical interests. Syria matters and matters momentously to U.S. interests, but Mexico ultimately matters more, so one would think that there would be at least some degree of parity in the amount written on these subjects. I am not demanding a switch in news coverage from one country to the other, just a bit more balance. Of course, it is easy for pundits to have a fervently interventionist view on Syria precisely because it is so far away, whereas miscalculation in Mexico on America's part would carry far greater consequences. For example, </w:t>
      </w:r>
      <w:r w:rsidRPr="005100A9">
        <w:rPr>
          <w:u w:val="single"/>
        </w:rPr>
        <w:t>what if</w:t>
      </w:r>
      <w:r w:rsidRPr="005100A9">
        <w:t xml:space="preserve"> the </w:t>
      </w:r>
      <w:r w:rsidRPr="005100A9">
        <w:rPr>
          <w:u w:val="single"/>
        </w:rPr>
        <w:t>Mexican drug cartels took revenge on San Diego</w:t>
      </w:r>
      <w:r w:rsidRPr="005100A9">
        <w:t xml:space="preserve">? Thus, one might even argue that the very noise in the media about Syria, coupled with the relative silence about Mexico, is proof that it is the latter issue that actually is too sensitive for loose talk. It may also be that cartel-wracked Mexico -- at some rude subconscious level -- connotes for East Coast elites a south of the border, 7-Eleven store culture, reminiscent of the crime movie "Traffic," that holds no allure to people focused on ancient civilizations across the ocean. The concerns of Europe and the Middle East certainly seem closer to New York and Washington than does the southwestern United States. Indeed, Latin American bureaus and studies departments simply lack the cachet of Middle East and Asian ones in government and universities. Yet, the </w:t>
      </w:r>
      <w:r w:rsidRPr="005100A9">
        <w:rPr>
          <w:u w:val="single"/>
        </w:rPr>
        <w:t xml:space="preserve">fate of Mexico is the hinge on which the United States' cultural and demographic future rests. U.S. foreign policy </w:t>
      </w:r>
      <w:r w:rsidRPr="005100A9">
        <w:rPr>
          <w:b/>
          <w:u w:val="single"/>
        </w:rPr>
        <w:t>emanates from</w:t>
      </w:r>
      <w:r w:rsidRPr="005100A9">
        <w:t xml:space="preserve"> the </w:t>
      </w:r>
      <w:r w:rsidRPr="005100A9">
        <w:rPr>
          <w:b/>
          <w:u w:val="single"/>
        </w:rPr>
        <w:t>domestic condition of its society</w:t>
      </w:r>
      <w:r w:rsidRPr="005100A9">
        <w:t xml:space="preserve">, and nothing will affect its society more than the dramatic movement of Latin history northward. By 2050, as much as a third of the American population could be Hispanic. Mexico and Central America constitute a growing demographic and economic powerhouse with which the United States has an inextricable relationship. In recent years Mexico's economic growth has outpaced that of its northern neighbor. Mexico's population of 111 million plus Central America's of more than 40 million equates to half the population of the United States. Because of the North American Free Trade Agreement, 85 percent of Mexico's exports go to the United States, even as half of Central America's trade is with the United States. While the median age of Americans is nearly 37, demonstrating the aging tendency of the U.S. population, the median age in Mexico is 25, and in Central America it is much lower (20 in Guatemala and Honduras, for example). In part because of young workers moving northward, the destiny of the United States could be north-south, rather than the east-west, sea-to-shining-sea of continental and patriotic myth. (This will be amplified by the scheduled 2014 widening of the Panama Canal, which will open the Greater Caribbean Basin to megaships from East Asia, leading to the further development of Gulf of Mexico port cities in the United States, from Texas to Florida.) Since 1940, Mexico's population has increased more than five-fold. Between 1970 and 1995 it nearly doubled. Between 1985 and 2000 it rose by more than a third. Mexico's population is now more than a third that of the United States and growing at a faster rate. And it is northern Mexico that is crucial. That most of the drug-related homicides in this current wave of violence that so much dwarfs Syria's have occurred in only six of Mexico's 32 states, mostly in the north, is a key indicator of how northern Mexico is being distinguished from the rest of the country (though the violence in the city of Veracruz and the regions of Michoacan and Guerrero is also notable). If the military-led offensive to crush the drug cartels launched by conservative President Felipe Calderon falters, as it seems to be doing, and Mexico City goes back to cutting deals with the cartels, then the capital may in a functional sense lose even further control of the north, with concrete implications for the southwestern United States. One might argue that with massive border controls, a functional and vibrantly nationalist United States can coexist with a dysfunctional and somewhat chaotic northern Mexico. But that is mainly true in the short run. Looking deeper into the 21st century, as Arnold Toynbee notes in </w:t>
      </w:r>
      <w:r w:rsidRPr="005100A9">
        <w:rPr>
          <w:i/>
          <w:iCs/>
        </w:rPr>
        <w:t>A Study of History</w:t>
      </w:r>
      <w:r w:rsidRPr="005100A9">
        <w:t xml:space="preserve"> (1946), a </w:t>
      </w:r>
      <w:r w:rsidRPr="005100A9">
        <w:rPr>
          <w:u w:val="single"/>
        </w:rPr>
        <w:t>border between</w:t>
      </w:r>
      <w:r w:rsidRPr="005100A9">
        <w:t xml:space="preserve"> a </w:t>
      </w:r>
      <w:r w:rsidRPr="005100A9">
        <w:rPr>
          <w:u w:val="single"/>
        </w:rPr>
        <w:t>highly developed society and</w:t>
      </w:r>
      <w:r w:rsidRPr="005100A9">
        <w:t xml:space="preserve"> a </w:t>
      </w:r>
      <w:r w:rsidRPr="005100A9">
        <w:rPr>
          <w:u w:val="single"/>
        </w:rPr>
        <w:t>less</w:t>
      </w:r>
      <w:r w:rsidRPr="005100A9">
        <w:t xml:space="preserve"> highly </w:t>
      </w:r>
      <w:r w:rsidRPr="005100A9">
        <w:rPr>
          <w:u w:val="single"/>
        </w:rPr>
        <w:t>developed one will not attain an equilibrium but will advance in the more backward society's favor</w:t>
      </w:r>
      <w:r w:rsidRPr="005100A9">
        <w:t xml:space="preserve">. Thus, </w:t>
      </w:r>
      <w:r w:rsidRPr="005100A9">
        <w:rPr>
          <w:u w:val="single"/>
        </w:rPr>
        <w:t>helping to stabilize Mexico</w:t>
      </w:r>
      <w:r w:rsidRPr="005100A9">
        <w:t xml:space="preserve"> -- as limited as the United States' options may be, given the complexity and sensitivity of the relationship -- </w:t>
      </w:r>
      <w:r w:rsidRPr="005100A9">
        <w:rPr>
          <w:u w:val="single"/>
        </w:rPr>
        <w:t>is a</w:t>
      </w:r>
      <w:r w:rsidRPr="005100A9">
        <w:t xml:space="preserve"> more </w:t>
      </w:r>
      <w:r w:rsidRPr="005100A9">
        <w:rPr>
          <w:u w:val="single"/>
        </w:rPr>
        <w:t>urgent national interest</w:t>
      </w:r>
      <w:r w:rsidRPr="005100A9">
        <w:t xml:space="preserve"> than stabilizing societies in the </w:t>
      </w:r>
      <w:r w:rsidRPr="005100A9">
        <w:lastRenderedPageBreak/>
        <w:t xml:space="preserve">Greater Middle East. If Mexico ever does reach coherent First World status, then it will become less of a threat, and the healthy melding of the two societies will quicken to the benefit of both. Today, </w:t>
      </w:r>
      <w:r w:rsidRPr="005100A9">
        <w:rPr>
          <w:u w:val="single"/>
        </w:rPr>
        <w:t>helping to thwart drug cartels in</w:t>
      </w:r>
      <w:r w:rsidRPr="005100A9">
        <w:t xml:space="preserve"> rugged and remote terrain in the vicinity of the </w:t>
      </w:r>
      <w:r w:rsidRPr="005100A9">
        <w:rPr>
          <w:u w:val="single"/>
        </w:rPr>
        <w:t>Mexican frontier</w:t>
      </w:r>
      <w:r w:rsidRPr="005100A9">
        <w:t xml:space="preserve"> and reaching southward from Ciudad Juarez (across the border from El Paso, Texas) </w:t>
      </w:r>
      <w:r w:rsidRPr="005100A9">
        <w:rPr>
          <w:u w:val="single"/>
        </w:rPr>
        <w:t>means a limited role for</w:t>
      </w:r>
      <w:r w:rsidRPr="005100A9">
        <w:t xml:space="preserve"> the </w:t>
      </w:r>
      <w:r w:rsidRPr="005100A9">
        <w:rPr>
          <w:u w:val="single"/>
        </w:rPr>
        <w:t>U.S. military and other agencies</w:t>
      </w:r>
      <w:r w:rsidRPr="005100A9">
        <w:t xml:space="preserve"> -- </w:t>
      </w:r>
      <w:r w:rsidRPr="005100A9">
        <w:rPr>
          <w:u w:val="single"/>
        </w:rPr>
        <w:t>working</w:t>
      </w:r>
      <w:r w:rsidRPr="005100A9">
        <w:t xml:space="preserve">, of course, in full cooperation </w:t>
      </w:r>
      <w:r w:rsidRPr="005100A9">
        <w:rPr>
          <w:u w:val="single"/>
        </w:rPr>
        <w:t>with</w:t>
      </w:r>
      <w:r w:rsidRPr="005100A9">
        <w:t xml:space="preserve"> the </w:t>
      </w:r>
      <w:r w:rsidRPr="005100A9">
        <w:rPr>
          <w:u w:val="single"/>
        </w:rPr>
        <w:t>Mexican authorities</w:t>
      </w:r>
      <w:r w:rsidRPr="005100A9">
        <w:t xml:space="preserve">. (Predator and Global Hawk drones fly deep over Mexico searching for drug production facilities.) But the legal framework for cooperation with Mexico remains problematic in some cases because of strict interpretation of 19th century posse comitatus laws on the U.S. side. While the United States has spent hundreds of billions of dollars to affect historical outcomes in Eurasia, its leaders and foreign policy mandarins are somewhat passive about what is happening to a country with which the United States shares a long land border, that verges on partial chaos in some of its northern sections, and whose population is close to double that of Iraq and Afghanistan combined. Mexico, in addition to the obvious challenge of China as a rising great power, will help write the American story in the 21st century. </w:t>
      </w:r>
      <w:r w:rsidRPr="005100A9">
        <w:rPr>
          <w:u w:val="single"/>
        </w:rPr>
        <w:t>Mexico will</w:t>
      </w:r>
      <w:r w:rsidRPr="005100A9">
        <w:t xml:space="preserve"> partly </w:t>
      </w:r>
      <w:r w:rsidRPr="005100A9">
        <w:rPr>
          <w:u w:val="single"/>
        </w:rPr>
        <w:t xml:space="preserve">determine what </w:t>
      </w:r>
      <w:r w:rsidRPr="005100A9">
        <w:t xml:space="preserve">kind of society </w:t>
      </w:r>
      <w:r w:rsidRPr="005100A9">
        <w:rPr>
          <w:u w:val="single"/>
        </w:rPr>
        <w:t>America will become</w:t>
      </w:r>
      <w:r w:rsidRPr="005100A9">
        <w:t>, and what exactly will be its demographic and geographic character, especially in the Southwest. The U.S. relationship with China will matter more than any other individual bilateral relationship in terms of determining the United States' place in the world, especially in the economically crucial Pacific. If policymakers in Washington calculate U.S. interests properly regarding those two critical countries, then the United States will have power to spare so that its elites can continue to focus on serious moral questions in places that matter less.</w:t>
      </w:r>
    </w:p>
    <w:p w:rsidR="00BA13E7" w:rsidRPr="005100A9" w:rsidRDefault="00BA13E7" w:rsidP="00BA13E7">
      <w:pPr>
        <w:rPr>
          <w:rFonts w:eastAsia="Calibri"/>
        </w:rPr>
      </w:pPr>
    </w:p>
    <w:p w:rsidR="00BA13E7" w:rsidRPr="00930FB6" w:rsidRDefault="00BA13E7" w:rsidP="00F95268">
      <w:pPr>
        <w:pStyle w:val="Heading4"/>
      </w:pPr>
      <w:r w:rsidRPr="00930FB6">
        <w:t>U.S. Heg key to promote peace and prevent power wars</w:t>
      </w:r>
    </w:p>
    <w:p w:rsidR="00BA13E7" w:rsidRPr="005100A9" w:rsidRDefault="00BA13E7" w:rsidP="00BA13E7">
      <w:r w:rsidRPr="005100A9">
        <w:rPr>
          <w:rStyle w:val="StyleStyleBold12pt"/>
        </w:rPr>
        <w:t xml:space="preserve">Zhang, Carnegie Endowment Researcher, and Shi, Columbia University, 11’ </w:t>
      </w:r>
      <w:r w:rsidRPr="005100A9">
        <w:t>(Yuhan, researcher at the Carnegie Endowment for International Peace, and Lin, Columbia University, consultant for the Eurasia Group and World Bank, January 22, "America's Decline: A Harbinger of Conflict and Rivalry", http://www.eastasiaforum.org/2011/01/22/americas-decline-a-harbinger-of-conflict-and-rivalry/)jn</w:t>
      </w:r>
    </w:p>
    <w:p w:rsidR="00BA13E7" w:rsidRPr="005100A9" w:rsidRDefault="00BA13E7" w:rsidP="00BA13E7">
      <w:pPr>
        <w:pStyle w:val="card"/>
        <w:ind w:left="0"/>
        <w:rPr>
          <w:rFonts w:ascii="Arial" w:hAnsi="Arial" w:cs="Arial"/>
          <w:sz w:val="16"/>
          <w:lang w:eastAsia="zh-CN"/>
        </w:rPr>
      </w:pPr>
    </w:p>
    <w:p w:rsidR="00BA13E7" w:rsidRPr="005100A9" w:rsidRDefault="00BA13E7" w:rsidP="00BA13E7">
      <w:r w:rsidRPr="005100A9">
        <w:t xml:space="preserve">Over the past two decades, </w:t>
      </w:r>
      <w:r w:rsidRPr="005100A9">
        <w:rPr>
          <w:rStyle w:val="StyleBoldUnderline"/>
        </w:rPr>
        <w:t xml:space="preserve">no other state has had the ability to seriously challenge the US military. </w:t>
      </w:r>
      <w:r w:rsidRPr="005100A9">
        <w:t xml:space="preserve">Under these circumstances, motivated by both opportunity and fear, </w:t>
      </w:r>
      <w:r w:rsidRPr="005100A9">
        <w:rPr>
          <w:rStyle w:val="StyleBoldUnderline"/>
        </w:rPr>
        <w:t>many actors have bandwagoned with US hegemony and accepted a subordinate role</w:t>
      </w:r>
      <w:r w:rsidRPr="005100A9">
        <w:t xml:space="preserve">. Canada, most of Western Europe, India, Japan, South Korea, Australia, Singapore and the Philippines have all joined the US, creating a status quo that has tended to mute great power conflicts. However, </w:t>
      </w:r>
      <w:hyperlink r:id="rId95" w:tgtFrame="_blank" w:history="1">
        <w:r w:rsidRPr="005100A9">
          <w:rPr>
            <w:rStyle w:val="StyleBoldUnderline"/>
          </w:rPr>
          <w:t>as the hegemony that drew these powers together withers</w:t>
        </w:r>
      </w:hyperlink>
      <w:r w:rsidRPr="005100A9">
        <w:rPr>
          <w:rStyle w:val="StyleBoldUnderline"/>
        </w:rPr>
        <w:t xml:space="preserve">, so will the pulling power behind the US alliance. </w:t>
      </w:r>
      <w:r w:rsidRPr="005100A9">
        <w:t xml:space="preserve">The result will be an international order where power is more diffuse, American interests and influence can be more readily challenged, and conflicts or </w:t>
      </w:r>
      <w:r w:rsidRPr="005100A9">
        <w:rPr>
          <w:rStyle w:val="StyleBoldUnderline"/>
        </w:rPr>
        <w:t>wars may be harder to avoid</w:t>
      </w:r>
      <w:r w:rsidRPr="005100A9">
        <w:t xml:space="preserve">.  As history attests, power decline and redistribution result in military confrontation.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US-centred system are three key characteristics: enforcement of property rights, constraints on the actions of powerful individuals and groups and some degree of equal opportunities for broad segments of society. </w:t>
      </w:r>
      <w:r w:rsidRPr="005100A9">
        <w:rPr>
          <w:rStyle w:val="StyleBoldUnderline"/>
        </w:rPr>
        <w:t>As a result of such political stability, free markets, liberal trade and flexible financial mechanisms have appeared. And, with this, many countries have sought opportunities to enter this system, proliferating stable and cooperative relations. However, what will happen to these advances as America’s influence declines?</w:t>
      </w:r>
      <w:r w:rsidRPr="005100A9">
        <w:t xml:space="preserve"> Given that America’s authority, although sullied at times, has benefited people across much of </w:t>
      </w:r>
      <w:r w:rsidRPr="005100A9">
        <w:lastRenderedPageBreak/>
        <w:t xml:space="preserve">Latin America, Central and Eastern Europe, the Balkans, as well as parts of Africa and, quite extensively, Asia, the answer to this question could affect global society in a profoundly detrimental way. Public imagination and academia have anticipated that </w:t>
      </w:r>
      <w:r w:rsidRPr="005100A9">
        <w:rPr>
          <w:rStyle w:val="StyleBoldUnderline"/>
        </w:rPr>
        <w:t>a post-hegemonic world would return to the problems of the 1930s: regional blocs, trade conflicts and strategic rivalry</w:t>
      </w:r>
      <w:r w:rsidRPr="005100A9">
        <w:t xml:space="preserve">. Furthermore, multilateral institutions such as the IMF, the World Bank or the WTO might give way to regional organisations. For example, </w:t>
      </w:r>
      <w:r w:rsidRPr="005100A9">
        <w:rPr>
          <w:rStyle w:val="StyleBoldUnderline"/>
        </w:rPr>
        <w:t>Europe and East Asia would each step forward to fill the vacuum left by Washington’s withering leadership to pursue their own visions of regional political and economic orders</w:t>
      </w:r>
      <w:r w:rsidRPr="005100A9">
        <w:t xml:space="preserve">. Free markets would become more politicised — and, well, less free — and </w:t>
      </w:r>
      <w:r w:rsidRPr="005100A9">
        <w:rPr>
          <w:rStyle w:val="StyleBoldUnderline"/>
        </w:rPr>
        <w:t>major powers would compete for supremacy</w:t>
      </w:r>
      <w:r w:rsidRPr="005100A9">
        <w:t xml:space="preserve">. Additionally, such power plays have historically possessed a zero-sum element.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5100A9">
        <w:rPr>
          <w:rStyle w:val="StyleBoldUnderline"/>
        </w:rPr>
        <w:t>A world without American hegemony is one where great power wars re-emerge</w:t>
      </w:r>
      <w:r w:rsidRPr="005100A9">
        <w:t>, the liberal international system is supplanted by an authoritarian one, and trade protectionism devolves into restrictive, anti-globalisation barriers. This, at least, is one possibility we can forecast in a future that will inevitably be devoid of unrivalled US primacy.</w:t>
      </w:r>
    </w:p>
    <w:p w:rsidR="00BA13E7" w:rsidRPr="005100A9" w:rsidRDefault="00BA13E7" w:rsidP="00BA13E7">
      <w:pPr>
        <w:rPr>
          <w:rStyle w:val="StyleBoldUnderline"/>
        </w:rPr>
      </w:pPr>
    </w:p>
    <w:p w:rsidR="00BA13E7" w:rsidRDefault="00BA13E7" w:rsidP="00BA13E7">
      <w:pPr>
        <w:rPr>
          <w:rStyle w:val="StyleStyleBold12pt"/>
        </w:rPr>
      </w:pPr>
    </w:p>
    <w:p w:rsidR="00930FB6" w:rsidRPr="00BB51FE" w:rsidRDefault="00930FB6" w:rsidP="00930FB6"/>
    <w:p w:rsidR="00930FB6" w:rsidRPr="00C50EBA" w:rsidRDefault="00930FB6" w:rsidP="00930FB6"/>
    <w:p w:rsidR="00317CEB" w:rsidRDefault="00317CEB" w:rsidP="00317CEB"/>
    <w:p w:rsidR="00317CEB" w:rsidRDefault="00317CEB" w:rsidP="00317CEB"/>
    <w:p w:rsidR="00930FB6" w:rsidRPr="00930FB6" w:rsidRDefault="00F95268" w:rsidP="00930FB6">
      <w:pPr>
        <w:pStyle w:val="Heading1"/>
      </w:pPr>
      <w:r>
        <w:lastRenderedPageBreak/>
        <w:t xml:space="preserve">2nc Fiscal Reform Key </w:t>
      </w:r>
    </w:p>
    <w:p w:rsidR="00930FB6" w:rsidRDefault="00930FB6" w:rsidP="00930FB6">
      <w:pPr>
        <w:rPr>
          <w:b/>
        </w:rPr>
      </w:pPr>
    </w:p>
    <w:p w:rsidR="00850C10" w:rsidRPr="00850C10" w:rsidRDefault="00850C10" w:rsidP="00F95268">
      <w:pPr>
        <w:pStyle w:val="Heading4"/>
      </w:pPr>
      <w:r w:rsidRPr="00850C10">
        <w:t>Reform solves growth</w:t>
      </w:r>
    </w:p>
    <w:p w:rsidR="00850C10" w:rsidRPr="005210D9" w:rsidRDefault="00850C10" w:rsidP="00850C10">
      <w:r w:rsidRPr="005210D9">
        <w:rPr>
          <w:rStyle w:val="StyleStyleBold12pt"/>
        </w:rPr>
        <w:t>Hughes, Chief Economics Correspondent @ Reuters,</w:t>
      </w:r>
      <w:r w:rsidRPr="005210D9">
        <w:t xml:space="preserve"> </w:t>
      </w:r>
      <w:r w:rsidRPr="00850C10">
        <w:rPr>
          <w:b/>
        </w:rPr>
        <w:t>13</w:t>
      </w:r>
      <w:r w:rsidRPr="005210D9">
        <w:t xml:space="preserve"> [Kristam, 6/26/13, “Mexico aims to bring shadow economy into the light”, Reuters, </w:t>
      </w:r>
      <w:hyperlink r:id="rId96" w:history="1">
        <w:r w:rsidRPr="005210D9">
          <w:rPr>
            <w:rStyle w:val="Hyperlink"/>
          </w:rPr>
          <w:t>http://articles.chicagotribune.com/2013-06-26/business/sns-rt-us-mexico-economy-informalbre95p09c-20130625_1_mexico-city-corporate-tax-rate-fiscal-reform</w:t>
        </w:r>
      </w:hyperlink>
      <w:r w:rsidRPr="005210D9">
        <w:t>, accessed: 7/1/13, Ml]</w:t>
      </w:r>
    </w:p>
    <w:p w:rsidR="00850C10" w:rsidRPr="005210D9" w:rsidRDefault="00850C10" w:rsidP="00850C10">
      <w:r w:rsidRPr="005210D9">
        <w:rPr>
          <w:rStyle w:val="StyleBoldUnderline"/>
        </w:rPr>
        <w:t>Six in 10 Mexican workers</w:t>
      </w:r>
      <w:r w:rsidRPr="005210D9">
        <w:t xml:space="preserve">, or 30 million people, </w:t>
      </w:r>
      <w:r w:rsidRPr="005210D9">
        <w:rPr>
          <w:rStyle w:val="StyleBoldUnderline"/>
        </w:rPr>
        <w:t>live in the informal economy, eroding Mexico's</w:t>
      </w:r>
      <w:r w:rsidRPr="005210D9">
        <w:t xml:space="preserve"> already</w:t>
      </w:r>
      <w:r w:rsidRPr="005210D9">
        <w:rPr>
          <w:rStyle w:val="StyleBoldUnderline"/>
        </w:rPr>
        <w:t>-low tax base</w:t>
      </w:r>
      <w:r w:rsidRPr="005210D9">
        <w:t xml:space="preserve"> </w:t>
      </w:r>
      <w:r w:rsidRPr="005210D9">
        <w:rPr>
          <w:rStyle w:val="StyleBoldUnderline"/>
        </w:rPr>
        <w:t>and hindering plans to set up</w:t>
      </w:r>
      <w:r w:rsidRPr="005210D9">
        <w:t xml:space="preserve"> a universal </w:t>
      </w:r>
      <w:r w:rsidRPr="005210D9">
        <w:rPr>
          <w:rStyle w:val="StyleBoldUnderline"/>
        </w:rPr>
        <w:t>social security</w:t>
      </w:r>
      <w:r w:rsidRPr="005210D9">
        <w:t xml:space="preserve"> system.</w:t>
      </w:r>
    </w:p>
    <w:p w:rsidR="00850C10" w:rsidRPr="005210D9" w:rsidRDefault="00850C10" w:rsidP="00850C10">
      <w:r w:rsidRPr="005210D9">
        <w:t>"</w:t>
      </w:r>
      <w:r w:rsidRPr="005210D9">
        <w:rPr>
          <w:rStyle w:val="StyleBoldUnderline"/>
        </w:rPr>
        <w:t>The country loses 3 or 4 percentage points of GDP every year because 60 percent of its workers don't generate any taxes</w:t>
      </w:r>
      <w:r w:rsidRPr="005210D9">
        <w:t xml:space="preserve"> </w:t>
      </w:r>
      <w:r w:rsidRPr="005210D9">
        <w:rPr>
          <w:rStyle w:val="StyleBoldUnderline"/>
        </w:rPr>
        <w:t>and</w:t>
      </w:r>
      <w:r w:rsidRPr="005210D9">
        <w:t xml:space="preserve"> also </w:t>
      </w:r>
      <w:r w:rsidRPr="005210D9">
        <w:rPr>
          <w:rStyle w:val="StyleBoldUnderline"/>
        </w:rPr>
        <w:t>don't have</w:t>
      </w:r>
      <w:r w:rsidRPr="005210D9">
        <w:t xml:space="preserve"> social </w:t>
      </w:r>
      <w:r w:rsidRPr="005210D9">
        <w:rPr>
          <w:rStyle w:val="StyleBoldUnderline"/>
        </w:rPr>
        <w:t>security benefits</w:t>
      </w:r>
      <w:r w:rsidRPr="005210D9">
        <w:t>," Labor Minister Alfonso Navarrete said on Tuesday.</w:t>
      </w:r>
    </w:p>
    <w:p w:rsidR="00850C10" w:rsidRPr="005210D9" w:rsidRDefault="00850C10" w:rsidP="00850C10">
      <w:r w:rsidRPr="005210D9">
        <w:t>"If there are no real incentives to make it attractive for informal workers to turn formal ... it's difficult to get this group to migrate."</w:t>
      </w:r>
    </w:p>
    <w:p w:rsidR="00850C10" w:rsidRPr="005210D9" w:rsidRDefault="00850C10" w:rsidP="00850C10">
      <w:r w:rsidRPr="005210D9">
        <w:t>Navarrete said the new program would get government and employers working with Mexico's powerful labor unions to bring workers into the formal fold and give them access to mortgage and lending programs set up for workers.</w:t>
      </w:r>
    </w:p>
    <w:p w:rsidR="00850C10" w:rsidRPr="005210D9" w:rsidRDefault="00850C10" w:rsidP="00850C10">
      <w:r w:rsidRPr="005210D9">
        <w:rPr>
          <w:rStyle w:val="StyleBoldUnderline"/>
        </w:rPr>
        <w:t>The initiative</w:t>
      </w:r>
      <w:r w:rsidRPr="005210D9">
        <w:t xml:space="preserve">, to be launched in July, </w:t>
      </w:r>
      <w:r w:rsidRPr="005210D9">
        <w:rPr>
          <w:rStyle w:val="StyleBoldUnderline"/>
        </w:rPr>
        <w:t>will complement fiscal reforms</w:t>
      </w:r>
      <w:r w:rsidRPr="005210D9">
        <w:t xml:space="preserve"> due for presentation in September </w:t>
      </w:r>
      <w:r w:rsidRPr="005210D9">
        <w:rPr>
          <w:rStyle w:val="StyleBoldUnderline"/>
        </w:rPr>
        <w:t>which</w:t>
      </w:r>
      <w:r w:rsidRPr="005210D9">
        <w:t xml:space="preserve"> aim to boost </w:t>
      </w:r>
      <w:r w:rsidRPr="005210D9">
        <w:rPr>
          <w:rStyle w:val="StyleBoldUnderline"/>
        </w:rPr>
        <w:t>Mexico's tax collection</w:t>
      </w:r>
      <w:r w:rsidRPr="005210D9">
        <w:t xml:space="preserve"> from a meager 9.7 percent of GDP and crack down on loopholes and tax evasion.</w:t>
      </w:r>
    </w:p>
    <w:p w:rsidR="00850C10" w:rsidRPr="005210D9" w:rsidRDefault="00850C10" w:rsidP="00850C10">
      <w:r w:rsidRPr="005210D9">
        <w:rPr>
          <w:rStyle w:val="StyleBoldUnderline"/>
        </w:rPr>
        <w:t xml:space="preserve">Tax reform, </w:t>
      </w:r>
      <w:r w:rsidRPr="005210D9">
        <w:t>along with an overhaul of the state-dominated energy sector</w:t>
      </w:r>
      <w:r w:rsidRPr="005210D9">
        <w:rPr>
          <w:rStyle w:val="StyleBoldUnderline"/>
        </w:rPr>
        <w:t>, is a key plank of the</w:t>
      </w:r>
      <w:r w:rsidRPr="005210D9">
        <w:t xml:space="preserve"> </w:t>
      </w:r>
      <w:r w:rsidRPr="005210D9">
        <w:rPr>
          <w:rStyle w:val="StyleBoldUnderline"/>
        </w:rPr>
        <w:t>reform agenda</w:t>
      </w:r>
      <w:r w:rsidRPr="005210D9">
        <w:t xml:space="preserve"> promised by President Enrique Pena Nieto, whose plans to boost growth to 6 percent a year have captured the imagination of investors.</w:t>
      </w:r>
    </w:p>
    <w:p w:rsidR="00850C10" w:rsidRPr="005210D9" w:rsidRDefault="00850C10" w:rsidP="00850C10">
      <w:r w:rsidRPr="005210D9">
        <w:t>Carlos Cardenas, president of The Mexican Institute of Chartered Public Accountants (IMCP), estimates that taxing informal workers would raise the total tax take by 3 percentage points - about half the total tax take increase that experts say is needed.</w:t>
      </w:r>
    </w:p>
    <w:p w:rsidR="00850C10" w:rsidRPr="005210D9" w:rsidRDefault="00850C10" w:rsidP="00850C10">
      <w:r w:rsidRPr="005210D9">
        <w:t>"It's a growing problem ...</w:t>
      </w:r>
      <w:r w:rsidRPr="005210D9">
        <w:rPr>
          <w:rStyle w:val="StyleBoldUnderline"/>
        </w:rPr>
        <w:t xml:space="preserve"> If</w:t>
      </w:r>
      <w:r w:rsidRPr="005210D9">
        <w:t xml:space="preserve"> </w:t>
      </w:r>
      <w:r w:rsidRPr="005210D9">
        <w:rPr>
          <w:rStyle w:val="StyleBoldUnderline"/>
        </w:rPr>
        <w:t>we don't do anything, in a year we will be talking about 65 percent</w:t>
      </w:r>
      <w:r w:rsidRPr="005210D9">
        <w:t xml:space="preserve"> (of workers), not 60 percent," he told Reuters earlier this year.</w:t>
      </w:r>
    </w:p>
    <w:p w:rsidR="00850C10" w:rsidRPr="005210D9" w:rsidRDefault="00850C10" w:rsidP="00850C10">
      <w:r w:rsidRPr="005210D9">
        <w:t>But senior finance ministry official Miguel Messmacher, charged with coordinating the hotly anticipated fiscal reform, said taxation policy can only do so much.</w:t>
      </w:r>
    </w:p>
    <w:p w:rsidR="00850C10" w:rsidRPr="005210D9" w:rsidRDefault="00850C10" w:rsidP="00850C10">
      <w:r w:rsidRPr="005210D9">
        <w:t>Messmacher, who maintains all options are still open on the fiscal reform, said 60 percent of informal workers lived in the country or in smaller towns and villages with few formal job opportunities.</w:t>
      </w:r>
    </w:p>
    <w:p w:rsidR="00850C10" w:rsidRPr="005210D9" w:rsidRDefault="00850C10" w:rsidP="00850C10">
      <w:r w:rsidRPr="005210D9">
        <w:t>"These people work in agriculture or in very small mom-and-pop type enterprises," he said in an interview in his Mexico City office last week.</w:t>
      </w:r>
    </w:p>
    <w:p w:rsidR="00850C10" w:rsidRPr="005210D9" w:rsidRDefault="00850C10" w:rsidP="00850C10">
      <w:r w:rsidRPr="005210D9">
        <w:t>Another 20 percent are self-employed professionals and the remaining 20 percent are the public face of the black economy, making a living from market stalls, selling chewing gum at traffic lights or as domestic staff.</w:t>
      </w:r>
    </w:p>
    <w:p w:rsidR="00850C10" w:rsidRPr="005210D9" w:rsidRDefault="00850C10" w:rsidP="00850C10">
      <w:r w:rsidRPr="005210D9">
        <w:t xml:space="preserve">"That's where </w:t>
      </w:r>
      <w:r w:rsidRPr="005210D9">
        <w:rPr>
          <w:rStyle w:val="StyleBoldUnderline"/>
        </w:rPr>
        <w:t>tinkering</w:t>
      </w:r>
      <w:r w:rsidRPr="005210D9">
        <w:t xml:space="preserve"> a little bit </w:t>
      </w:r>
      <w:r w:rsidRPr="005210D9">
        <w:rPr>
          <w:rStyle w:val="StyleBoldUnderline"/>
        </w:rPr>
        <w:t>with the tax structure and the social security contributions can help</w:t>
      </w:r>
      <w:r w:rsidRPr="005210D9">
        <w:t>," Messmacher said, declining to give any details of the planned reform.</w:t>
      </w:r>
    </w:p>
    <w:p w:rsidR="00850C10" w:rsidRPr="005210D9" w:rsidRDefault="00850C10" w:rsidP="00850C10">
      <w:r w:rsidRPr="005210D9">
        <w:t>"We're analyzing all the different options and we haven't made any choices yet," he said, quizzed about a higher rate for top earners, taxes on capital gains and financial transactions and lowering the corporate tax rate from the current 30 percent.</w:t>
      </w:r>
    </w:p>
    <w:p w:rsidR="00850C10" w:rsidRPr="00850C10" w:rsidRDefault="00850C10" w:rsidP="00930FB6">
      <w:pPr>
        <w:rPr>
          <w:bCs/>
          <w:u w:val="single"/>
        </w:rPr>
      </w:pPr>
      <w:r w:rsidRPr="005210D9">
        <w:rPr>
          <w:rStyle w:val="StyleBoldUnderline"/>
        </w:rPr>
        <w:lastRenderedPageBreak/>
        <w:t>Tax loopholes and exemptions, which he said had a net cost of about 3 percent of GDP, were also in the firing line.</w:t>
      </w:r>
    </w:p>
    <w:p w:rsidR="00850C10" w:rsidRDefault="00850C10" w:rsidP="00930FB6">
      <w:pPr>
        <w:rPr>
          <w:b/>
        </w:rPr>
      </w:pPr>
    </w:p>
    <w:p w:rsidR="00930FB6" w:rsidRPr="00930FB6" w:rsidRDefault="00930FB6" w:rsidP="00F95268">
      <w:pPr>
        <w:pStyle w:val="Heading4"/>
      </w:pPr>
      <w:r w:rsidRPr="00930FB6">
        <w:t xml:space="preserve">Reform key to the Mexican economy – multiple warrants  </w:t>
      </w:r>
      <w:r w:rsidRPr="00930FB6">
        <w:tab/>
      </w:r>
    </w:p>
    <w:p w:rsidR="00930FB6" w:rsidRPr="005100A9" w:rsidRDefault="00930FB6" w:rsidP="00930FB6">
      <w:r w:rsidRPr="005100A9">
        <w:rPr>
          <w:rStyle w:val="StyleStyleBold12pt"/>
        </w:rPr>
        <w:t>Brandt and Paillacarx, OECD economics writers, 11</w:t>
      </w:r>
      <w:r w:rsidRPr="005100A9">
        <w:t xml:space="preserve"> [Nicola, Senior Economist on the Mexico/Chile desk in the and Rodrigo, professor at University </w:t>
      </w:r>
      <w:r w:rsidRPr="005100A9">
        <w:rPr>
          <w:sz w:val="12"/>
        </w:rPr>
        <w:t xml:space="preserve">¶ </w:t>
      </w:r>
      <w:r w:rsidRPr="005100A9">
        <w:t>Cergy</w:t>
      </w:r>
      <w:r w:rsidRPr="005100A9">
        <w:rPr>
          <w:sz w:val="12"/>
        </w:rPr>
        <w:t xml:space="preserve">¶ </w:t>
      </w:r>
      <w:r w:rsidRPr="005100A9">
        <w:t>-</w:t>
      </w:r>
      <w:r w:rsidRPr="005100A9">
        <w:rPr>
          <w:sz w:val="12"/>
        </w:rPr>
        <w:t xml:space="preserve">¶ </w:t>
      </w:r>
      <w:r w:rsidRPr="005100A9">
        <w:t>Pontoise,</w:t>
      </w:r>
    </w:p>
    <w:p w:rsidR="00930FB6" w:rsidRPr="005100A9" w:rsidRDefault="00930FB6" w:rsidP="00930FB6">
      <w:r w:rsidRPr="005100A9">
        <w:t xml:space="preserve"> 11/14/11, “Fiscal Reform for a Cleaner and Fairer Economy”, OECD, Abstract, </w:t>
      </w:r>
      <w:hyperlink r:id="rId97" w:history="1">
        <w:r w:rsidRPr="005100A9">
          <w:rPr>
            <w:rStyle w:val="Hyperlink"/>
          </w:rPr>
          <w:t>http://www.oecd-ilibrary.org/docserver/download/5kg271q4vm34.pdf?expires=1372647531&amp;id=id&amp;accname=guest&amp;checksum=FC974FC53508805C2254D990EFA23EE3</w:t>
        </w:r>
      </w:hyperlink>
      <w:r w:rsidRPr="005100A9">
        <w:t>, accessed: 6/30/13, ML]</w:t>
      </w:r>
    </w:p>
    <w:p w:rsidR="00930FB6" w:rsidRPr="005100A9" w:rsidRDefault="00930FB6" w:rsidP="00930FB6">
      <w:pPr>
        <w:rPr>
          <w:rStyle w:val="Emphasis"/>
        </w:rPr>
      </w:pPr>
      <w:r w:rsidRPr="005100A9">
        <w:t xml:space="preserve">With slow growth and high inequality </w:t>
      </w:r>
      <w:r w:rsidRPr="005100A9">
        <w:rPr>
          <w:rStyle w:val="StyleBoldUnderline"/>
        </w:rPr>
        <w:t>Mexico needs investments in infrastructure</w:t>
      </w:r>
      <w:r w:rsidRPr="005100A9">
        <w:t xml:space="preserve">, education </w:t>
      </w:r>
      <w:r w:rsidRPr="005100A9">
        <w:rPr>
          <w:rStyle w:val="StyleBoldUnderline"/>
        </w:rPr>
        <w:t>and social policies</w:t>
      </w:r>
      <w:r w:rsidRPr="005100A9">
        <w:t>.</w:t>
      </w:r>
      <w:r w:rsidRPr="005100A9">
        <w:rPr>
          <w:sz w:val="12"/>
        </w:rPr>
        <w:t xml:space="preserve">¶ </w:t>
      </w:r>
      <w:r w:rsidRPr="005100A9">
        <w:rPr>
          <w:rStyle w:val="StyleBoldUnderline"/>
        </w:rPr>
        <w:t>Mexico has increased spending</w:t>
      </w:r>
      <w:r w:rsidRPr="005100A9">
        <w:t xml:space="preserve"> in all of these areas. This was easily financed thanks to fiscal reforms in 2007 and</w:t>
      </w:r>
      <w:r w:rsidRPr="005100A9">
        <w:rPr>
          <w:sz w:val="12"/>
        </w:rPr>
        <w:t xml:space="preserve">¶ </w:t>
      </w:r>
      <w:r w:rsidRPr="005100A9">
        <w:t>2009 as well as high oil prices in recent years. Oil revenues, which account for around one third of budgetary receipts,</w:t>
      </w:r>
      <w:r w:rsidRPr="005100A9">
        <w:rPr>
          <w:sz w:val="12"/>
        </w:rPr>
        <w:t xml:space="preserve">¶ </w:t>
      </w:r>
      <w:r w:rsidRPr="005100A9">
        <w:t>are hi</w:t>
      </w:r>
      <w:r w:rsidRPr="005100A9">
        <w:rPr>
          <w:sz w:val="12"/>
        </w:rPr>
        <w:t xml:space="preserve">¶ </w:t>
      </w:r>
      <w:r w:rsidRPr="005100A9">
        <w:t>ghly volatile, especially due to price movements, and the prospects for production are uncertain, even though</w:t>
      </w:r>
      <w:r w:rsidRPr="005100A9">
        <w:rPr>
          <w:sz w:val="12"/>
        </w:rPr>
        <w:t xml:space="preserve">¶ </w:t>
      </w:r>
      <w:r w:rsidRPr="005100A9">
        <w:t>less so than in previous years</w:t>
      </w:r>
      <w:r w:rsidRPr="005100A9">
        <w:rPr>
          <w:sz w:val="12"/>
        </w:rPr>
        <w:t xml:space="preserve">¶ </w:t>
      </w:r>
      <w:r w:rsidRPr="005100A9">
        <w:t xml:space="preserve">. </w:t>
      </w:r>
      <w:r w:rsidRPr="005100A9">
        <w:rPr>
          <w:rStyle w:val="StyleBoldUnderline"/>
        </w:rPr>
        <w:t>Mexico has the lowest tax revenues as a share of GDP in the OECD and much of Latin</w:t>
      </w:r>
      <w:r w:rsidRPr="005100A9">
        <w:rPr>
          <w:sz w:val="12"/>
        </w:rPr>
        <w:t xml:space="preserve">¶ </w:t>
      </w:r>
      <w:r w:rsidRPr="005100A9">
        <w:rPr>
          <w:rStyle w:val="StyleBoldUnderline"/>
        </w:rPr>
        <w:t>America</w:t>
      </w:r>
      <w:r w:rsidRPr="005100A9">
        <w:t>, even when oil</w:t>
      </w:r>
      <w:r w:rsidRPr="005100A9">
        <w:rPr>
          <w:sz w:val="12"/>
        </w:rPr>
        <w:t xml:space="preserve">¶ </w:t>
      </w:r>
      <w:r w:rsidRPr="005100A9">
        <w:t>-</w:t>
      </w:r>
      <w:r w:rsidRPr="005100A9">
        <w:rPr>
          <w:sz w:val="12"/>
        </w:rPr>
        <w:t xml:space="preserve">¶ </w:t>
      </w:r>
      <w:r w:rsidRPr="005100A9">
        <w:t>related</w:t>
      </w:r>
      <w:r w:rsidRPr="005100A9">
        <w:rPr>
          <w:sz w:val="12"/>
        </w:rPr>
        <w:t xml:space="preserve">¶ </w:t>
      </w:r>
      <w:r w:rsidRPr="005100A9">
        <w:t xml:space="preserve">revenues are included. </w:t>
      </w:r>
      <w:r w:rsidRPr="005100A9">
        <w:rPr>
          <w:rStyle w:val="StyleBoldUnderline"/>
        </w:rPr>
        <w:t>The</w:t>
      </w:r>
      <w:r w:rsidRPr="005100A9">
        <w:t xml:space="preserve"> </w:t>
      </w:r>
      <w:r w:rsidRPr="005100A9">
        <w:rPr>
          <w:rStyle w:val="StyleBoldUnderline"/>
        </w:rPr>
        <w:t>government should improve the efficiency of its public</w:t>
      </w:r>
      <w:r w:rsidRPr="005100A9">
        <w:rPr>
          <w:sz w:val="12"/>
        </w:rPr>
        <w:t xml:space="preserve">¶ </w:t>
      </w:r>
      <w:r w:rsidRPr="005100A9">
        <w:rPr>
          <w:rStyle w:val="StyleBoldUnderline"/>
        </w:rPr>
        <w:t>spending</w:t>
      </w:r>
      <w:r w:rsidRPr="005100A9">
        <w:t>. Mexico spends significant sums on energy subsidies, which are in large part captured by higher</w:t>
      </w:r>
      <w:r w:rsidRPr="005100A9">
        <w:rPr>
          <w:sz w:val="12"/>
        </w:rPr>
        <w:t xml:space="preserve">¶ </w:t>
      </w:r>
      <w:r w:rsidRPr="005100A9">
        <w:t>-</w:t>
      </w:r>
      <w:r w:rsidRPr="005100A9">
        <w:rPr>
          <w:sz w:val="12"/>
        </w:rPr>
        <w:t xml:space="preserve">¶ </w:t>
      </w:r>
      <w:r w:rsidRPr="005100A9">
        <w:t>income</w:t>
      </w:r>
      <w:r w:rsidRPr="005100A9">
        <w:rPr>
          <w:sz w:val="12"/>
        </w:rPr>
        <w:t xml:space="preserve">¶ </w:t>
      </w:r>
      <w:r w:rsidRPr="005100A9">
        <w:t xml:space="preserve">groups. Moreover, these </w:t>
      </w:r>
      <w:r w:rsidRPr="005100A9">
        <w:rPr>
          <w:rStyle w:val="StyleBoldUnderline"/>
        </w:rPr>
        <w:t>subsidies are not in line with Mexico’</w:t>
      </w:r>
      <w:r w:rsidRPr="005100A9">
        <w:rPr>
          <w:sz w:val="12"/>
        </w:rPr>
        <w:t>¶</w:t>
      </w:r>
      <w:r w:rsidRPr="005100A9">
        <w:rPr>
          <w:rStyle w:val="StyleBoldUnderline"/>
        </w:rPr>
        <w:t xml:space="preserve"> s</w:t>
      </w:r>
      <w:r w:rsidRPr="005100A9">
        <w:t xml:space="preserve"> ambitious</w:t>
      </w:r>
      <w:r w:rsidRPr="005100A9">
        <w:rPr>
          <w:rStyle w:val="StyleBoldUnderline"/>
        </w:rPr>
        <w:t xml:space="preserve"> goals to reduce </w:t>
      </w:r>
      <w:r w:rsidRPr="005100A9">
        <w:t>greenhouse gas</w:t>
      </w:r>
      <w:r w:rsidRPr="005100A9">
        <w:rPr>
          <w:sz w:val="12"/>
        </w:rPr>
        <w:t xml:space="preserve">¶ </w:t>
      </w:r>
      <w:r w:rsidRPr="005100A9">
        <w:t>(</w:t>
      </w:r>
      <w:r w:rsidRPr="005100A9">
        <w:rPr>
          <w:rStyle w:val="StyleBoldUnderline"/>
        </w:rPr>
        <w:t>GHG</w:t>
      </w:r>
      <w:r w:rsidRPr="005100A9">
        <w:t>)</w:t>
      </w:r>
      <w:r w:rsidRPr="005100A9">
        <w:rPr>
          <w:sz w:val="12"/>
        </w:rPr>
        <w:t xml:space="preserve">¶ </w:t>
      </w:r>
      <w:r w:rsidRPr="005100A9">
        <w:rPr>
          <w:rStyle w:val="StyleBoldUnderline"/>
        </w:rPr>
        <w:t>emissions</w:t>
      </w:r>
      <w:r w:rsidRPr="005100A9">
        <w:t xml:space="preserve">. These subsidies should be gradually withdrawn in line with the government’s goals. </w:t>
      </w:r>
      <w:r w:rsidRPr="005100A9">
        <w:rPr>
          <w:rStyle w:val="StyleBoldUnderline"/>
        </w:rPr>
        <w:t>Extending cash</w:t>
      </w:r>
      <w:r w:rsidRPr="005100A9">
        <w:rPr>
          <w:sz w:val="12"/>
        </w:rPr>
        <w:t xml:space="preserve">¶ </w:t>
      </w:r>
      <w:r w:rsidRPr="005100A9">
        <w:rPr>
          <w:rStyle w:val="StyleBoldUnderline"/>
        </w:rPr>
        <w:t>benefits to the poor instead would be much more efficient to fight poverty and help citizens and the economy</w:t>
      </w:r>
      <w:r w:rsidRPr="005100A9">
        <w:t xml:space="preserve"> as a</w:t>
      </w:r>
      <w:r w:rsidRPr="005100A9">
        <w:rPr>
          <w:sz w:val="12"/>
        </w:rPr>
        <w:t xml:space="preserve">¶ </w:t>
      </w:r>
      <w:r w:rsidRPr="005100A9">
        <w:t xml:space="preserve">whole to buffer income shocks. </w:t>
      </w:r>
      <w:r w:rsidRPr="005100A9">
        <w:rPr>
          <w:rStyle w:val="StyleBoldUnderline"/>
        </w:rPr>
        <w:t>Agricultural spending should be re</w:t>
      </w:r>
      <w:r w:rsidRPr="005100A9">
        <w:rPr>
          <w:sz w:val="12"/>
        </w:rPr>
        <w:t xml:space="preserve">¶ </w:t>
      </w:r>
      <w:r w:rsidRPr="005100A9">
        <w:t>-</w:t>
      </w:r>
      <w:r w:rsidRPr="005100A9">
        <w:rPr>
          <w:sz w:val="12"/>
        </w:rPr>
        <w:t xml:space="preserve">¶ </w:t>
      </w:r>
      <w:r w:rsidRPr="005100A9">
        <w:rPr>
          <w:rStyle w:val="StyleBoldUnderline"/>
        </w:rPr>
        <w:t>structured to</w:t>
      </w:r>
      <w:r w:rsidRPr="005100A9">
        <w:t xml:space="preserve"> </w:t>
      </w:r>
      <w:r w:rsidRPr="005100A9">
        <w:rPr>
          <w:rStyle w:val="StyleBoldUnderline"/>
        </w:rPr>
        <w:t>finance more investment in</w:t>
      </w:r>
      <w:r w:rsidRPr="005100A9">
        <w:t xml:space="preserve"> </w:t>
      </w:r>
      <w:r w:rsidRPr="005100A9">
        <w:rPr>
          <w:rStyle w:val="StyleBoldUnderline"/>
        </w:rPr>
        <w:t>public</w:t>
      </w:r>
      <w:r w:rsidRPr="005100A9">
        <w:rPr>
          <w:sz w:val="12"/>
        </w:rPr>
        <w:t xml:space="preserve">¶ </w:t>
      </w:r>
      <w:r w:rsidRPr="005100A9">
        <w:rPr>
          <w:rStyle w:val="StyleBoldUnderline"/>
        </w:rPr>
        <w:t>goods</w:t>
      </w:r>
      <w:r w:rsidRPr="005100A9">
        <w:t xml:space="preserve"> and less support for producers, which has proven ineffective in increasing agricultural productivity. </w:t>
      </w:r>
      <w:r w:rsidRPr="005100A9">
        <w:rPr>
          <w:rStyle w:val="StyleBoldUnderline"/>
        </w:rPr>
        <w:t>Broadening</w:t>
      </w:r>
      <w:r w:rsidRPr="005100A9">
        <w:rPr>
          <w:sz w:val="12"/>
        </w:rPr>
        <w:t xml:space="preserve">¶ </w:t>
      </w:r>
      <w:r w:rsidRPr="005100A9">
        <w:rPr>
          <w:rStyle w:val="StyleBoldUnderline"/>
        </w:rPr>
        <w:t>the tax</w:t>
      </w:r>
      <w:r w:rsidRPr="005100A9">
        <w:rPr>
          <w:sz w:val="12"/>
        </w:rPr>
        <w:t xml:space="preserve">¶ </w:t>
      </w:r>
      <w:r w:rsidRPr="005100A9">
        <w:rPr>
          <w:rStyle w:val="StyleBoldUnderline"/>
        </w:rPr>
        <w:t>base by withdrawing some of the most distortive tax expenditures would make an important contribution to</w:t>
      </w:r>
      <w:r w:rsidRPr="005100A9">
        <w:rPr>
          <w:sz w:val="12"/>
        </w:rPr>
        <w:t xml:space="preserve">¶ </w:t>
      </w:r>
      <w:r w:rsidRPr="005100A9">
        <w:rPr>
          <w:rStyle w:val="StyleBoldUnderline"/>
        </w:rPr>
        <w:t>strengthen revenues.</w:t>
      </w:r>
      <w:r w:rsidRPr="005100A9">
        <w:t xml:space="preserve"> </w:t>
      </w:r>
      <w:r w:rsidRPr="005100A9">
        <w:rPr>
          <w:rStyle w:val="Emphasis"/>
        </w:rPr>
        <w:t>This would also help make the tax system simpler, thus reducing compliance costs as well as opportunities for tax avoidance and evasion. Efforts to enhance tax enforcement should continue.</w:t>
      </w:r>
    </w:p>
    <w:p w:rsidR="00930FB6" w:rsidRPr="005100A9" w:rsidRDefault="00930FB6" w:rsidP="00930FB6">
      <w:pPr>
        <w:rPr>
          <w:rStyle w:val="Emphasis"/>
        </w:rPr>
      </w:pPr>
    </w:p>
    <w:p w:rsidR="00930FB6" w:rsidRPr="005100A9" w:rsidRDefault="00930FB6" w:rsidP="00930FB6">
      <w:pPr>
        <w:rPr>
          <w:rStyle w:val="Emphasis"/>
        </w:rPr>
      </w:pPr>
    </w:p>
    <w:p w:rsidR="00930FB6" w:rsidRPr="00930FB6" w:rsidRDefault="00930FB6" w:rsidP="00F95268">
      <w:pPr>
        <w:pStyle w:val="Heading4"/>
      </w:pPr>
      <w:r w:rsidRPr="00930FB6">
        <w:t xml:space="preserve">Nieto’s economic reforms are key to growth </w:t>
      </w:r>
    </w:p>
    <w:p w:rsidR="00930FB6" w:rsidRPr="005100A9" w:rsidRDefault="00930FB6" w:rsidP="00930FB6">
      <w:r w:rsidRPr="005100A9">
        <w:rPr>
          <w:rStyle w:val="StyleStyleBold12pt"/>
        </w:rPr>
        <w:t>Rathbone, FT's Latin American editor, 13</w:t>
      </w:r>
      <w:r w:rsidRPr="005100A9">
        <w:rPr>
          <w:rStyle w:val="st"/>
        </w:rPr>
        <w:t xml:space="preserve"> [John Paul, Financial Times, 3/20/13, “Mexico’s reform plan lifts hopes for greater prosperity”, Financial Times, </w:t>
      </w:r>
      <w:hyperlink r:id="rId98" w:anchor="axzz2Xl84isWW" w:history="1">
        <w:r w:rsidRPr="005100A9">
          <w:rPr>
            <w:rStyle w:val="Hyperlink"/>
          </w:rPr>
          <w:t>http://www.ft.com/cms/s/0/a959b3fe-8a4f-11e2-bf79-00144feabdc0.html#axzz2Xl84isWW</w:t>
        </w:r>
      </w:hyperlink>
      <w:r w:rsidRPr="005100A9">
        <w:rPr>
          <w:rStyle w:val="st"/>
        </w:rPr>
        <w:t>, accessed: 6/30/13, ML]</w:t>
      </w:r>
    </w:p>
    <w:p w:rsidR="00930FB6" w:rsidRPr="005100A9" w:rsidRDefault="00930FB6" w:rsidP="00930FB6">
      <w:pPr>
        <w:rPr>
          <w:b/>
          <w:bCs/>
          <w:u w:val="single"/>
        </w:rPr>
      </w:pPr>
      <w:r w:rsidRPr="005100A9">
        <w:rPr>
          <w:rStyle w:val="StyleBoldUnderline"/>
        </w:rPr>
        <w:t>Economists reckon the changes</w:t>
      </w:r>
      <w:r w:rsidRPr="005100A9">
        <w:t xml:space="preserve"> – from tougher competition policy to opening up the country’s almost hermetic energy sector – </w:t>
      </w:r>
      <w:r w:rsidRPr="005100A9">
        <w:rPr>
          <w:rStyle w:val="StyleBoldUnderline"/>
        </w:rPr>
        <w:t>could boost growth to 6 per cent a year.</w:t>
      </w:r>
    </w:p>
    <w:p w:rsidR="00930FB6" w:rsidRPr="005100A9" w:rsidRDefault="00930FB6" w:rsidP="00930FB6">
      <w:r w:rsidRPr="005100A9">
        <w:rPr>
          <w:rStyle w:val="StyleBoldUnderline"/>
        </w:rPr>
        <w:t>“I am optimistic for Mexico for two reasons,”</w:t>
      </w:r>
      <w:r w:rsidRPr="005100A9">
        <w:t xml:space="preserve"> says Agustín Carstens, the head of the central bank. “First, </w:t>
      </w:r>
      <w:r w:rsidRPr="005100A9">
        <w:rPr>
          <w:rStyle w:val="StyleBoldUnderline"/>
        </w:rPr>
        <w:t>we have shown we have a very resilient macroeconomic platform</w:t>
      </w:r>
      <w:r w:rsidRPr="005100A9">
        <w:t xml:space="preserve"> – a necessary </w:t>
      </w:r>
      <w:r w:rsidRPr="005100A9">
        <w:rPr>
          <w:rStyle w:val="StyleBoldUnderline"/>
        </w:rPr>
        <w:t>but not sufficient</w:t>
      </w:r>
      <w:r w:rsidRPr="005100A9">
        <w:t xml:space="preserve"> condition </w:t>
      </w:r>
      <w:r w:rsidRPr="005100A9">
        <w:rPr>
          <w:rStyle w:val="StyleBoldUnderline"/>
        </w:rPr>
        <w:t>for growth</w:t>
      </w:r>
      <w:r w:rsidRPr="005100A9">
        <w:t xml:space="preserve">. </w:t>
      </w:r>
      <w:r w:rsidRPr="005100A9">
        <w:rPr>
          <w:rStyle w:val="StyleBoldUnderline"/>
        </w:rPr>
        <w:t>Second</w:t>
      </w:r>
      <w:r w:rsidRPr="005100A9">
        <w:t xml:space="preserve">, </w:t>
      </w:r>
      <w:r w:rsidRPr="005100A9">
        <w:rPr>
          <w:rStyle w:val="StyleBoldUnderline"/>
        </w:rPr>
        <w:t>this</w:t>
      </w:r>
      <w:r w:rsidRPr="005100A9">
        <w:t xml:space="preserve"> platform </w:t>
      </w:r>
      <w:r w:rsidRPr="005100A9">
        <w:rPr>
          <w:rStyle w:val="StyleBoldUnderline"/>
        </w:rPr>
        <w:t>has to be followed</w:t>
      </w:r>
      <w:r w:rsidRPr="005100A9">
        <w:t xml:space="preserve"> </w:t>
      </w:r>
      <w:r w:rsidRPr="005100A9">
        <w:rPr>
          <w:rStyle w:val="StyleBoldUnderline"/>
        </w:rPr>
        <w:t>with structural reform</w:t>
      </w:r>
      <w:r w:rsidRPr="005100A9">
        <w:t>s, and these things are starting to happen, too.”</w:t>
      </w:r>
    </w:p>
    <w:p w:rsidR="00930FB6" w:rsidRPr="005100A9" w:rsidRDefault="00930FB6" w:rsidP="00930FB6">
      <w:r w:rsidRPr="005100A9">
        <w:t>Certainly, such bullishness is a far cry from the gloom that surrounded the ountry only a few years ago when some US commentators, unimpressed by a sluggish growth rate and gruesome drugs-war fuelled violence, said Mexico was on the brink of becoming a failed state.</w:t>
      </w:r>
    </w:p>
    <w:p w:rsidR="00930FB6" w:rsidRPr="005100A9" w:rsidRDefault="00930FB6" w:rsidP="00930FB6">
      <w:pPr>
        <w:rPr>
          <w:b/>
          <w:bCs/>
          <w:u w:val="single"/>
        </w:rPr>
      </w:pPr>
      <w:r w:rsidRPr="005100A9">
        <w:lastRenderedPageBreak/>
        <w:t xml:space="preserve">Today, by contrast, Mexico is sometimes dubbed an Aztec tiger in the making. Many </w:t>
      </w:r>
      <w:r w:rsidRPr="005100A9">
        <w:rPr>
          <w:rStyle w:val="StyleBoldUnderline"/>
        </w:rPr>
        <w:t>Mexicans</w:t>
      </w:r>
      <w:r w:rsidRPr="005100A9">
        <w:t xml:space="preserve"> </w:t>
      </w:r>
      <w:r w:rsidRPr="005100A9">
        <w:rPr>
          <w:rStyle w:val="StyleBoldUnderline"/>
        </w:rPr>
        <w:t>are naturally dubious after so many years of stasis and failed reforms. Talk of a boom falls deaf on many ears, given that half of the country lives in poverty.</w:t>
      </w:r>
    </w:p>
    <w:p w:rsidR="00930FB6" w:rsidRPr="005100A9" w:rsidRDefault="00930FB6" w:rsidP="00930FB6">
      <w:r w:rsidRPr="005100A9">
        <w:t>Others nurture an instinctive distrust of Mr Peña Nieto’s party. The PRI ruled Mexico for about 70 years until 2000 under what was famously called “a perfect dictatorship” and returned to power in December.</w:t>
      </w:r>
    </w:p>
    <w:p w:rsidR="00930FB6" w:rsidRPr="005100A9" w:rsidRDefault="00930FB6" w:rsidP="00930FB6">
      <w:r w:rsidRPr="005100A9">
        <w:t>In one recent newspaper comment, tellingly titled “Is Mexico in fashion?”, columnist Gabriel Guerra Castellanos cast a disbelieving eye at recent glowing coverage in the Financial Times, the Economist and the New York Times. But, as he concluded: “While I am not an optimist ... maybe it’s worth looking carefully at what is going on.”</w:t>
      </w:r>
    </w:p>
    <w:p w:rsidR="00930FB6" w:rsidRPr="005100A9" w:rsidRDefault="00930FB6" w:rsidP="00930FB6">
      <w:pPr>
        <w:rPr>
          <w:b/>
          <w:bCs/>
          <w:u w:val="single"/>
        </w:rPr>
      </w:pPr>
      <w:r w:rsidRPr="005100A9">
        <w:rPr>
          <w:rStyle w:val="StyleBoldUnderline"/>
        </w:rPr>
        <w:t>Certainly the economic auguries are promising.</w:t>
      </w:r>
      <w:r w:rsidRPr="005100A9">
        <w:t xml:space="preserve"> Japanese-style “</w:t>
      </w:r>
      <w:r w:rsidRPr="005100A9">
        <w:rPr>
          <w:rStyle w:val="StyleBoldUnderline"/>
        </w:rPr>
        <w:t>lean manufacturing”</w:t>
      </w:r>
      <w:r w:rsidRPr="005100A9">
        <w:t xml:space="preserve"> processes </w:t>
      </w:r>
      <w:r w:rsidRPr="005100A9">
        <w:rPr>
          <w:rStyle w:val="StyleBoldUnderline"/>
        </w:rPr>
        <w:t>adopted by exporters along the 2,000 mile North American border have helped erode Chinese market share in the US.</w:t>
      </w:r>
    </w:p>
    <w:p w:rsidR="00930FB6" w:rsidRPr="005100A9" w:rsidRDefault="00930FB6" w:rsidP="00930FB6">
      <w:r w:rsidRPr="005100A9">
        <w:t xml:space="preserve">Elsewhere, </w:t>
      </w:r>
      <w:r w:rsidRPr="005100A9">
        <w:rPr>
          <w:rStyle w:val="StyleBoldUnderline"/>
        </w:rPr>
        <w:t>manufactured goods are expanding into new export markets via the country’s 44 free trade pacts. The macroeconomy is almost armour plated</w:t>
      </w:r>
      <w:r w:rsidRPr="005100A9">
        <w:t xml:space="preserve">, </w:t>
      </w:r>
      <w:r w:rsidRPr="005100A9">
        <w:rPr>
          <w:rStyle w:val="StyleBoldUnderline"/>
        </w:rPr>
        <w:t>with high levels of</w:t>
      </w:r>
      <w:r w:rsidRPr="005100A9">
        <w:t xml:space="preserve"> international </w:t>
      </w:r>
      <w:r w:rsidRPr="005100A9">
        <w:rPr>
          <w:rStyle w:val="StyleBoldUnderline"/>
        </w:rPr>
        <w:t>reserves, low inflation, little sovereign debt and a negligible fiscal deficit</w:t>
      </w:r>
      <w:r w:rsidRPr="005100A9">
        <w:t>.</w:t>
      </w:r>
    </w:p>
    <w:p w:rsidR="00930FB6" w:rsidRPr="005100A9" w:rsidRDefault="00930FB6" w:rsidP="00930FB6">
      <w:pPr>
        <w:rPr>
          <w:b/>
          <w:bCs/>
          <w:u w:val="single"/>
        </w:rPr>
      </w:pPr>
      <w:r w:rsidRPr="005100A9">
        <w:t xml:space="preserve">While markets may look expensive – </w:t>
      </w:r>
      <w:r w:rsidRPr="005100A9">
        <w:rPr>
          <w:rStyle w:val="StyleBoldUnderline"/>
        </w:rPr>
        <w:t>the Mexican stock market trades on 19 times 2013</w:t>
      </w:r>
      <w:r w:rsidRPr="005100A9">
        <w:t xml:space="preserve"> earnings, a 50 per cent premium to the MSCI Latin America index – </w:t>
      </w:r>
      <w:r w:rsidRPr="005100A9">
        <w:rPr>
          <w:rStyle w:val="StyleBoldUnderline"/>
        </w:rPr>
        <w:t>there is no big credit bubbl</w:t>
      </w:r>
      <w:r w:rsidRPr="005100A9">
        <w:t xml:space="preserve">e brewing, </w:t>
      </w:r>
      <w:r w:rsidRPr="005100A9">
        <w:rPr>
          <w:rStyle w:val="StyleBoldUnderline"/>
        </w:rPr>
        <w:t>despite</w:t>
      </w:r>
      <w:r w:rsidRPr="005100A9">
        <w:t xml:space="preserve"> the </w:t>
      </w:r>
      <w:r w:rsidRPr="005100A9">
        <w:rPr>
          <w:rStyle w:val="StyleBoldUnderline"/>
        </w:rPr>
        <w:t>strong</w:t>
      </w:r>
      <w:r w:rsidRPr="005100A9">
        <w:t xml:space="preserve"> </w:t>
      </w:r>
      <w:r w:rsidRPr="005100A9">
        <w:rPr>
          <w:rStyle w:val="StyleBoldUnderline"/>
        </w:rPr>
        <w:t>domestic economy.</w:t>
      </w:r>
    </w:p>
    <w:p w:rsidR="00930FB6" w:rsidRPr="005100A9" w:rsidRDefault="00930FB6" w:rsidP="00930FB6">
      <w:pPr>
        <w:rPr>
          <w:rStyle w:val="StyleBoldUnderline"/>
          <w:b w:val="0"/>
          <w:bCs w:val="0"/>
          <w:u w:val="none"/>
        </w:rPr>
      </w:pPr>
      <w:r w:rsidRPr="005100A9">
        <w:t>The banks are well capitalised and safe.</w:t>
      </w:r>
    </w:p>
    <w:p w:rsidR="00930FB6" w:rsidRPr="005100A9" w:rsidRDefault="00930FB6" w:rsidP="00930FB6">
      <w:pPr>
        <w:rPr>
          <w:rStyle w:val="StyleBoldUnderline"/>
          <w:b w:val="0"/>
          <w:bCs w:val="0"/>
          <w:u w:val="none"/>
        </w:rPr>
      </w:pPr>
      <w:r w:rsidRPr="005100A9">
        <w:rPr>
          <w:rStyle w:val="StyleBoldUnderline"/>
        </w:rPr>
        <w:t>“The biggest macro risks to the Mexican economy are external</w:t>
      </w:r>
      <w:r w:rsidRPr="005100A9">
        <w:t>,” says Luis de la Calle, a consultant.</w:t>
      </w:r>
    </w:p>
    <w:p w:rsidR="00930FB6" w:rsidRDefault="00930FB6" w:rsidP="00930FB6">
      <w:r w:rsidRPr="005100A9">
        <w:t>“</w:t>
      </w:r>
      <w:r w:rsidRPr="005100A9">
        <w:rPr>
          <w:rStyle w:val="StyleBoldUnderline"/>
        </w:rPr>
        <w:t xml:space="preserve">The US and European economies could slow and oil prices could fall. </w:t>
      </w:r>
      <w:r w:rsidRPr="005100A9">
        <w:t>Our biggest domestic risk is complacency – too many articles about Aztec tigers.”</w:t>
      </w:r>
    </w:p>
    <w:p w:rsidR="00930FB6" w:rsidRDefault="00930FB6" w:rsidP="00930FB6"/>
    <w:p w:rsidR="00930FB6" w:rsidRDefault="00930FB6" w:rsidP="00930FB6"/>
    <w:p w:rsidR="007C2905" w:rsidRDefault="00F95268" w:rsidP="007C5430">
      <w:pPr>
        <w:pStyle w:val="Heading1"/>
      </w:pPr>
      <w:r>
        <w:lastRenderedPageBreak/>
        <w:t>2nc Pact Of Mexico Failed State Impact</w:t>
      </w:r>
    </w:p>
    <w:p w:rsidR="007C2905" w:rsidRDefault="007C2905" w:rsidP="007C2905"/>
    <w:p w:rsidR="007C2905" w:rsidRPr="007C2905" w:rsidRDefault="007C2905" w:rsidP="00F95268">
      <w:pPr>
        <w:pStyle w:val="Heading4"/>
      </w:pPr>
      <w:r w:rsidRPr="007C2905">
        <w:t>The Pact for Mexico is key to keep Mexico from becoming a failed state</w:t>
      </w:r>
    </w:p>
    <w:p w:rsidR="007C2905" w:rsidRPr="008851EB" w:rsidRDefault="007C2905" w:rsidP="007C2905">
      <w:pPr>
        <w:rPr>
          <w:rStyle w:val="StyleStyleBold12pt"/>
        </w:rPr>
      </w:pPr>
      <w:r w:rsidRPr="008851EB">
        <w:rPr>
          <w:rStyle w:val="StyleStyleBold12pt"/>
        </w:rPr>
        <w:t>Rathborne, Financial Times, 3-20-13</w:t>
      </w:r>
      <w:r>
        <w:rPr>
          <w:rStyle w:val="StyleStyleBold12pt"/>
        </w:rPr>
        <w:t xml:space="preserve"> </w:t>
      </w:r>
      <w:r w:rsidRPr="008851EB">
        <w:rPr>
          <w:rStyle w:val="StyleStyleBold12pt"/>
          <w:b w:val="0"/>
        </w:rPr>
        <w:t xml:space="preserve">(John-Paul, Financial Times, Mexico’s reform plan lifts hopes for greater prosperity, </w:t>
      </w:r>
      <w:hyperlink r:id="rId99" w:anchor="axzz2XizM05rl" w:history="1">
        <w:r w:rsidRPr="008851EB">
          <w:rPr>
            <w:rStyle w:val="Hyperlink"/>
          </w:rPr>
          <w:t>http://www.ft.com/intl/cms/s/0/a959b3fe-8a4f-11e2-bf79-00144feabdc0.html#axzz2XizM05rl</w:t>
        </w:r>
      </w:hyperlink>
      <w:r w:rsidRPr="008851EB">
        <w:rPr>
          <w:rStyle w:val="StyleStyleBold12pt"/>
        </w:rPr>
        <w:t>,</w:t>
      </w:r>
      <w:r w:rsidRPr="008851EB">
        <w:rPr>
          <w:rStyle w:val="StyleStyleBold12pt"/>
          <w:b w:val="0"/>
        </w:rPr>
        <w:t xml:space="preserve"> Accessed 7-1-13, RRR) </w:t>
      </w:r>
    </w:p>
    <w:p w:rsidR="007C2905" w:rsidRPr="00FE4805" w:rsidRDefault="007C2905" w:rsidP="007C2905">
      <w:pPr>
        <w:rPr>
          <w:rStyle w:val="StyleBoldUnderline"/>
        </w:rPr>
      </w:pPr>
      <w:r>
        <w:t xml:space="preserve">Nonetheless, </w:t>
      </w:r>
      <w:r w:rsidRPr="00FE4805">
        <w:rPr>
          <w:rStyle w:val="StyleBoldUnderline"/>
        </w:rPr>
        <w:t>hopes that</w:t>
      </w:r>
      <w:r>
        <w:t xml:space="preserve"> Mr Peña </w:t>
      </w:r>
      <w:r w:rsidRPr="00FE4805">
        <w:rPr>
          <w:rStyle w:val="StyleBoldUnderline"/>
        </w:rPr>
        <w:t>Nieto and</w:t>
      </w:r>
      <w:r>
        <w:t xml:space="preserve"> his centrist Institutional Revolutionary Party (</w:t>
      </w:r>
      <w:r w:rsidRPr="00FE4805">
        <w:rPr>
          <w:rStyle w:val="StyleBoldUnderline"/>
        </w:rPr>
        <w:t>PRI</w:t>
      </w:r>
      <w:r>
        <w:t xml:space="preserve">) </w:t>
      </w:r>
      <w:r w:rsidRPr="00FE4805">
        <w:rPr>
          <w:rStyle w:val="StyleBoldUnderline"/>
        </w:rPr>
        <w:t>will push them through are higher than they have been for a quarter century.</w:t>
      </w:r>
    </w:p>
    <w:p w:rsidR="007C2905" w:rsidRPr="00FE4805" w:rsidRDefault="007C2905" w:rsidP="007C2905">
      <w:pPr>
        <w:rPr>
          <w:rStyle w:val="StyleBoldUnderline"/>
        </w:rPr>
      </w:pPr>
      <w:r w:rsidRPr="00FE4805">
        <w:rPr>
          <w:rStyle w:val="StyleBoldUnderline"/>
        </w:rPr>
        <w:t>Economists reckon the changes</w:t>
      </w:r>
      <w:r>
        <w:t xml:space="preserve"> – from tougher competition policy to opening up the country’s almost hermetic energy sector – </w:t>
      </w:r>
      <w:r w:rsidRPr="00FE4805">
        <w:rPr>
          <w:rStyle w:val="StyleBoldUnderline"/>
        </w:rPr>
        <w:t>could boost growth to 6 per cent a year.</w:t>
      </w:r>
    </w:p>
    <w:p w:rsidR="007C2905" w:rsidRDefault="007C2905" w:rsidP="007C2905">
      <w:r w:rsidRPr="00FE4805">
        <w:rPr>
          <w:rStyle w:val="StyleBoldUnderline"/>
        </w:rPr>
        <w:t>“I am optimistic for Mexico for two reasons,”</w:t>
      </w:r>
      <w:r>
        <w:t xml:space="preserve"> says Agustín Carstens, the head of the central bank. “</w:t>
      </w:r>
      <w:r w:rsidRPr="00FE4805">
        <w:rPr>
          <w:rStyle w:val="StyleBoldUnderline"/>
        </w:rPr>
        <w:t>First, we have shown we have a very resilient macroeconomic platform – a necessary but not sufficient condition for growth. Second, this platform has to be followed with structural reforms, and these things are starting to happen, too.</w:t>
      </w:r>
      <w:r>
        <w:t>”</w:t>
      </w:r>
    </w:p>
    <w:p w:rsidR="007C2905" w:rsidRPr="00027412" w:rsidRDefault="007C2905" w:rsidP="007C2905">
      <w:pPr>
        <w:rPr>
          <w:rStyle w:val="Emphasis"/>
        </w:rPr>
      </w:pPr>
      <w:r>
        <w:t xml:space="preserve">Certainly, </w:t>
      </w:r>
      <w:r w:rsidRPr="00FE4805">
        <w:rPr>
          <w:rStyle w:val="StyleBoldUnderline"/>
        </w:rPr>
        <w:t>such bullishness is a far cry from the gloom that surrounded the country only a few years ago</w:t>
      </w:r>
      <w:r>
        <w:t xml:space="preserve"> </w:t>
      </w:r>
      <w:r w:rsidRPr="00027412">
        <w:rPr>
          <w:rStyle w:val="StyleBoldUnderline"/>
        </w:rPr>
        <w:t>when some US commentators, unimpressed by a sluggish growth rate and gruesome drugs-war fuelled violence, said Mexico was on the brink of becoming a</w:t>
      </w:r>
      <w:r>
        <w:t xml:space="preserve"> </w:t>
      </w:r>
      <w:r w:rsidRPr="00027412">
        <w:rPr>
          <w:rStyle w:val="Emphasis"/>
        </w:rPr>
        <w:t>failed state.</w:t>
      </w:r>
    </w:p>
    <w:p w:rsidR="007C2905" w:rsidRPr="00FE4805" w:rsidRDefault="007C2905" w:rsidP="007C2905">
      <w:pPr>
        <w:rPr>
          <w:rStyle w:val="StyleBoldUnderline"/>
        </w:rPr>
      </w:pPr>
      <w:r w:rsidRPr="00FE4805">
        <w:rPr>
          <w:rStyle w:val="StyleBoldUnderline"/>
        </w:rPr>
        <w:t>Today</w:t>
      </w:r>
      <w:r>
        <w:t xml:space="preserve">, by contrast, </w:t>
      </w:r>
      <w:r w:rsidRPr="00FE4805">
        <w:rPr>
          <w:rStyle w:val="StyleBoldUnderline"/>
        </w:rPr>
        <w:t>Mexico is sometimes dubbed an Aztec tiger in the making. Many Mexicans are naturally dubious after so many years of stasis and failed reforms. Talk of a boom falls deaf on many ears, given that half of the country lives in poverty.</w:t>
      </w:r>
    </w:p>
    <w:p w:rsidR="007C2905" w:rsidRDefault="007C2905" w:rsidP="007C2905">
      <w:r w:rsidRPr="00FE4805">
        <w:rPr>
          <w:rStyle w:val="StyleBoldUnderline"/>
        </w:rPr>
        <w:t>Others nurture an instinctive distrust of</w:t>
      </w:r>
      <w:r>
        <w:t xml:space="preserve"> Mr Peña Nieto’s party. </w:t>
      </w:r>
      <w:r w:rsidRPr="00FE4805">
        <w:rPr>
          <w:rStyle w:val="StyleBoldUnderline"/>
        </w:rPr>
        <w:t>The PRI</w:t>
      </w:r>
      <w:r>
        <w:t xml:space="preserve"> ruled Mexico for about 70 years until 2000 under what was famously called “a perfect dictatorship” and returned to power in December.</w:t>
      </w:r>
    </w:p>
    <w:p w:rsidR="007C2905" w:rsidRPr="00FE4805" w:rsidRDefault="007C2905" w:rsidP="007C2905">
      <w:pPr>
        <w:rPr>
          <w:rStyle w:val="StyleBoldUnderline"/>
        </w:rPr>
      </w:pPr>
      <w:r w:rsidRPr="00FE4805">
        <w:rPr>
          <w:rStyle w:val="StyleBoldUnderline"/>
        </w:rPr>
        <w:t>In one recent newspaper comment, tellingly titled “Is Mexico in fashion?”, columnist</w:t>
      </w:r>
      <w:r>
        <w:t xml:space="preserve"> Gabriel Guerra </w:t>
      </w:r>
      <w:r w:rsidRPr="00FE4805">
        <w:rPr>
          <w:rStyle w:val="StyleBoldUnderline"/>
        </w:rPr>
        <w:t>Castellanos cast a disbelieving eye at recent glowing coverage</w:t>
      </w:r>
      <w:r>
        <w:t xml:space="preserve"> in the Financial Times, the Economist and the New York Times. </w:t>
      </w:r>
      <w:r w:rsidRPr="00FE4805">
        <w:rPr>
          <w:rStyle w:val="StyleBoldUnderline"/>
        </w:rPr>
        <w:t>But, as he concluded: “While I am not an optimist ... maybe it’s worth looking carefully at what is going on.”</w:t>
      </w:r>
    </w:p>
    <w:p w:rsidR="007C2905" w:rsidRDefault="007C2905" w:rsidP="007C2905">
      <w:r>
        <w:t xml:space="preserve">Certainly </w:t>
      </w:r>
      <w:r w:rsidRPr="00FE4805">
        <w:rPr>
          <w:rStyle w:val="StyleBoldUnderline"/>
        </w:rPr>
        <w:t>the economic auguries are promising.</w:t>
      </w:r>
      <w:r>
        <w:t xml:space="preserve"> Japanese-style “lean manufacturing” processes adopted by exporters along the 2,000 mile North American border have helped erode Chinese market share in the US.</w:t>
      </w:r>
    </w:p>
    <w:p w:rsidR="007C2905" w:rsidRDefault="007C2905" w:rsidP="007C2905">
      <w:pPr>
        <w:rPr>
          <w:b/>
        </w:rPr>
      </w:pPr>
    </w:p>
    <w:p w:rsidR="007C2905" w:rsidRPr="007C2905" w:rsidRDefault="007C2905" w:rsidP="00F95268">
      <w:pPr>
        <w:pStyle w:val="Heading4"/>
      </w:pPr>
      <w:r w:rsidRPr="007C2905">
        <w:t>Mexican collapse causes arms race and global instability</w:t>
      </w:r>
    </w:p>
    <w:p w:rsidR="007C2905" w:rsidRDefault="007C2905" w:rsidP="007C2905">
      <w:pPr>
        <w:rPr>
          <w:rStyle w:val="StyleStyleBold12pt"/>
        </w:rPr>
      </w:pPr>
      <w:r>
        <w:rPr>
          <w:rStyle w:val="StyleStyleBold12pt"/>
        </w:rPr>
        <w:t xml:space="preserve">Haddick, </w:t>
      </w:r>
      <w:r w:rsidRPr="00184933">
        <w:rPr>
          <w:rStyle w:val="StyleStyleBold12pt"/>
        </w:rPr>
        <w:t>Small Wars Journal</w:t>
      </w:r>
      <w:r>
        <w:rPr>
          <w:rStyle w:val="StyleStyleBold12pt"/>
        </w:rPr>
        <w:t xml:space="preserve"> managing editor</w:t>
      </w:r>
      <w:r w:rsidRPr="00184933">
        <w:rPr>
          <w:rStyle w:val="StyleStyleBold12pt"/>
        </w:rPr>
        <w:t>, 10</w:t>
      </w:r>
      <w:r>
        <w:rPr>
          <w:rStyle w:val="StyleStyleBold12pt"/>
        </w:rPr>
        <w:t xml:space="preserve"> </w:t>
      </w:r>
    </w:p>
    <w:p w:rsidR="007C2905" w:rsidRPr="00AD6769" w:rsidRDefault="007C2905" w:rsidP="007C2905">
      <w:r w:rsidRPr="00AD6769">
        <w:t xml:space="preserve">(Robert 9/10/2010. Foreign Policy, </w:t>
      </w:r>
      <w:r>
        <w:t xml:space="preserve">“this week at war if mexico is at war does america have to win it” </w:t>
      </w:r>
      <w:hyperlink r:id="rId100" w:history="1">
        <w:r w:rsidRPr="00AD6769">
          <w:rPr>
            <w:rStyle w:val="Hyperlink"/>
          </w:rPr>
          <w:t>http://www.foreignpolicy.com/articles/2010/09/10/this_week_at_war_if_mexico_is_at_war_does_america_have_to_win_it</w:t>
        </w:r>
      </w:hyperlink>
      <w:r w:rsidRPr="00AD6769">
        <w:t>, accessed 6-30-13, RRR)</w:t>
      </w:r>
    </w:p>
    <w:p w:rsidR="007C2905" w:rsidRPr="00184933" w:rsidRDefault="007C2905" w:rsidP="007C2905">
      <w:pPr>
        <w:rPr>
          <w:rFonts w:eastAsia="Times New Roman"/>
          <w:sz w:val="16"/>
          <w:szCs w:val="16"/>
        </w:rPr>
      </w:pPr>
    </w:p>
    <w:p w:rsidR="007C2905" w:rsidRPr="00184933" w:rsidRDefault="007C2905" w:rsidP="007C2905">
      <w:pPr>
        <w:rPr>
          <w:rStyle w:val="StyleBoldUnderline"/>
        </w:rPr>
      </w:pPr>
      <w:r>
        <w:t>Most significantly</w:t>
      </w:r>
      <w:r w:rsidRPr="00184933">
        <w:rPr>
          <w:rStyle w:val="StyleBoldUnderline"/>
        </w:rPr>
        <w:t>, a strengthening Mexican insurgency would very likely affect America's role in the rest of the world. An increasingly chaotic American side of the border, marked by bloody cartel wars, corrupted government and media, and a breakdown in security, would likely cause many in the United States to question the importance of military and foreign policy ventures elsewhere in the world.</w:t>
      </w:r>
    </w:p>
    <w:p w:rsidR="007C2905" w:rsidRDefault="007C2905" w:rsidP="007C2905">
      <w:r w:rsidRPr="00184933">
        <w:rPr>
          <w:rStyle w:val="StyleBoldUnderline"/>
        </w:rPr>
        <w:lastRenderedPageBreak/>
        <w:t>Should the southern border become a U.S. president's primary national security concern, nervous allies and opportunistic adversaries elsewhere in the world would no doubt adjust to a distracted and inward-looking America, with potentially disruptive arms races the result.</w:t>
      </w:r>
      <w:r>
        <w:t xml:space="preserve"> Secretary Clinton has looked south and now sees an insurgency. Let's hope that the United States can apply what it has recently learned about insurgencies to stop this one from getting out of control.</w:t>
      </w:r>
    </w:p>
    <w:p w:rsidR="007C2905" w:rsidRPr="007C2905" w:rsidRDefault="007C2905" w:rsidP="007C2905"/>
    <w:p w:rsidR="00930FB6" w:rsidRDefault="00F95268" w:rsidP="007C5430">
      <w:pPr>
        <w:pStyle w:val="Heading1"/>
      </w:pPr>
      <w:r>
        <w:lastRenderedPageBreak/>
        <w:t>2nc Turns Case</w:t>
      </w:r>
    </w:p>
    <w:p w:rsidR="007C5430" w:rsidRDefault="007C5430" w:rsidP="007C5430"/>
    <w:p w:rsidR="007C5430" w:rsidRPr="008A066B" w:rsidRDefault="007C5430" w:rsidP="00F95268">
      <w:pPr>
        <w:pStyle w:val="Heading4"/>
      </w:pPr>
      <w:r w:rsidRPr="008A066B">
        <w:t>Failure to pass tax reform derails energy reform—needed form of revenue for energy operations</w:t>
      </w:r>
    </w:p>
    <w:p w:rsidR="007C5430" w:rsidRPr="008A066B" w:rsidRDefault="007C5430" w:rsidP="007C5430">
      <w:r w:rsidRPr="008A066B">
        <w:rPr>
          <w:rStyle w:val="StyleStyleBold12pt"/>
        </w:rPr>
        <w:t>Lee, Council on Foreign Relations senior production editor, 3/26/13</w:t>
      </w:r>
      <w:r w:rsidRPr="008A066B">
        <w:t xml:space="preserve"> (Briana, interviewed by Shannon O’Neil, 3/26/13, “</w:t>
      </w:r>
      <w:hyperlink r:id="rId101" w:history="1">
        <w:r w:rsidRPr="008A066B">
          <w:rPr>
            <w:rStyle w:val="Hyperlink"/>
          </w:rPr>
          <w:t>Economic Change on Mexico's Horizon</w:t>
        </w:r>
      </w:hyperlink>
      <w:r w:rsidRPr="008A066B">
        <w:t xml:space="preserve">,” </w:t>
      </w:r>
      <w:hyperlink r:id="rId102" w:history="1">
        <w:r w:rsidRPr="008A066B">
          <w:rPr>
            <w:rStyle w:val="Hyperlink"/>
          </w:rPr>
          <w:t>http://shannononeil.com/blog/economic-change-on-mexicos-horizon/</w:t>
        </w:r>
      </w:hyperlink>
      <w:r w:rsidRPr="008A066B">
        <w:t>, Accessed 7/1/13, JC)</w:t>
      </w:r>
    </w:p>
    <w:p w:rsidR="007C5430" w:rsidRPr="008A066B" w:rsidRDefault="007C5430" w:rsidP="007C5430"/>
    <w:p w:rsidR="007C5430" w:rsidRPr="008A066B" w:rsidRDefault="007C5430" w:rsidP="007C5430">
      <w:r w:rsidRPr="008A066B">
        <w:t>Energy and tax reform are also on the horizon. What’s in development right now?</w:t>
      </w:r>
    </w:p>
    <w:p w:rsidR="007C5430" w:rsidRPr="008A066B" w:rsidRDefault="007C5430" w:rsidP="007C5430">
      <w:pPr>
        <w:rPr>
          <w:rStyle w:val="StyleBoldUnderline"/>
        </w:rPr>
      </w:pPr>
      <w:r w:rsidRPr="008A066B">
        <w:t>In some ways, [</w:t>
      </w:r>
      <w:r w:rsidRPr="008A066B">
        <w:rPr>
          <w:rStyle w:val="StyleBoldUnderline"/>
        </w:rPr>
        <w:t>energy and tax reform</w:t>
      </w:r>
      <w:r w:rsidRPr="008A066B">
        <w:t xml:space="preserve">] may </w:t>
      </w:r>
      <w:r w:rsidRPr="008A066B">
        <w:rPr>
          <w:rStyle w:val="StyleBoldUnderline"/>
        </w:rPr>
        <w:t>need to go together, because revenues from energy are such a big part of the federal budget. If you don’t reform the tax system and increase revenue, it’s hard to change the structure of energy, because you need this money to pay for day-to-day operations.</w:t>
      </w:r>
    </w:p>
    <w:p w:rsidR="007C5430" w:rsidRPr="007C5430" w:rsidRDefault="007C5430" w:rsidP="007C5430"/>
    <w:p w:rsidR="00317CEB" w:rsidRDefault="00317CEB" w:rsidP="00930FB6"/>
    <w:p w:rsidR="00317CEB" w:rsidRDefault="00317CEB" w:rsidP="00317CEB">
      <w:pPr>
        <w:pStyle w:val="Heading1"/>
      </w:pPr>
    </w:p>
    <w:p w:rsidR="00317CEB" w:rsidRDefault="00317CEB" w:rsidP="00317CEB"/>
    <w:p w:rsidR="00317CEB" w:rsidRDefault="00317CEB" w:rsidP="00317CEB">
      <w:pPr>
        <w:pStyle w:val="Heading1"/>
      </w:pPr>
      <w:r>
        <w:lastRenderedPageBreak/>
        <w:t>***Aff Answers***</w:t>
      </w:r>
    </w:p>
    <w:p w:rsidR="00317CEB" w:rsidRDefault="00317CEB" w:rsidP="00317CEB"/>
    <w:p w:rsidR="00317CEB" w:rsidRPr="00317CEB" w:rsidRDefault="00317CEB" w:rsidP="00317CEB"/>
    <w:p w:rsidR="00DF5A53" w:rsidRDefault="00DF5A53" w:rsidP="00DF5A53">
      <w:pPr>
        <w:pStyle w:val="Heading1"/>
      </w:pPr>
      <w:r>
        <w:lastRenderedPageBreak/>
        <w:t>***Uniqueness***</w:t>
      </w:r>
    </w:p>
    <w:p w:rsidR="00DF5A53" w:rsidRDefault="00DF5A53" w:rsidP="00DF5A53">
      <w:pPr>
        <w:pStyle w:val="Heading1"/>
      </w:pPr>
      <w:r>
        <w:lastRenderedPageBreak/>
        <w:t xml:space="preserve">Fiscal reform – No </w:t>
      </w:r>
    </w:p>
    <w:p w:rsidR="00DF5A53" w:rsidRDefault="00DF5A53" w:rsidP="00DF5A53">
      <w:pPr>
        <w:rPr>
          <w:b/>
        </w:rPr>
      </w:pPr>
    </w:p>
    <w:p w:rsidR="00DF5A53" w:rsidRPr="00DF5A53" w:rsidRDefault="00DF5A53" w:rsidP="00CB05CF">
      <w:pPr>
        <w:pStyle w:val="Heading4"/>
      </w:pPr>
      <w:r w:rsidRPr="00DF5A53">
        <w:t>Tax reforms won’t pass—PRI will oppose because they target key voters</w:t>
      </w:r>
    </w:p>
    <w:p w:rsidR="00DF5A53" w:rsidRPr="00705790" w:rsidRDefault="00DF5A53" w:rsidP="00DF5A53">
      <w:r w:rsidRPr="00705790">
        <w:rPr>
          <w:rStyle w:val="StyleStyleBold12pt"/>
        </w:rPr>
        <w:t>Chicago Tribune 12</w:t>
      </w:r>
      <w:r w:rsidRPr="00705790">
        <w:t xml:space="preserve"> (Dave Graham and Ana Isabel Martinez, “UPDATE 2-INTERVIEW-Mexican president confident of key reforms in 2013,” Chicago Tribune sourced from Reuters, </w:t>
      </w:r>
      <w:hyperlink r:id="rId103" w:history="1">
        <w:r w:rsidRPr="00705790">
          <w:rPr>
            <w:rStyle w:val="Hyperlink"/>
          </w:rPr>
          <w:t>http://articles.chicagotribune.com/2012-12-11/news/sns-rt-mexico-penanieto-update-2-pix-tvl1e8nb0dm-20121210_1_pena-nieto-mexican-president-enrique-reforms</w:t>
        </w:r>
      </w:hyperlink>
      <w:r w:rsidRPr="00705790">
        <w:t>, Accessed 7/1/13, JC)</w:t>
      </w:r>
    </w:p>
    <w:p w:rsidR="00DF5A53" w:rsidRPr="00705790" w:rsidRDefault="00DF5A53" w:rsidP="00DF5A53">
      <w:pPr>
        <w:rPr>
          <w:rStyle w:val="StyleBoldUnderline"/>
        </w:rPr>
      </w:pPr>
      <w:r w:rsidRPr="00705790">
        <w:t>The dependence on oil revenues is regularly cited as an</w:t>
      </w:r>
      <w:r>
        <w:t xml:space="preserve"> </w:t>
      </w:r>
      <w:r w:rsidRPr="00705790">
        <w:t>obstacle to Mexico's efforts to improve its</w:t>
      </w:r>
      <w:r>
        <w:t xml:space="preserve"> </w:t>
      </w:r>
      <w:hyperlink r:id="rId104" w:history="1">
        <w:r w:rsidRPr="00705790">
          <w:rPr>
            <w:rStyle w:val="Hyperlink"/>
          </w:rPr>
          <w:t>credit rating</w:t>
        </w:r>
        <w:r w:rsidRPr="00705790">
          <w:rPr>
            <w:rStyle w:val="Hyperlink"/>
            <w:noProof/>
          </w:rPr>
          <w:drawing>
            <wp:inline distT="0" distB="0" distL="0" distR="0" wp14:anchorId="6D480572" wp14:editId="7F05E231">
              <wp:extent cx="95250" cy="95250"/>
              <wp:effectExtent l="0" t="0" r="0" b="0"/>
              <wp:docPr id="1" name="Picture 1"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2icon" descr="http://images.intellitxt.com/ast/adTypes/icon1.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705790">
        <w:t xml:space="preserve">. </w:t>
      </w:r>
      <w:r w:rsidRPr="00705790">
        <w:rPr>
          <w:rStyle w:val="StyleBoldUnderline"/>
        </w:rPr>
        <w:t>The fact that no party has had a majority in Congress for 15 years has stood in the way of a far-reaching tax reform</w:t>
      </w:r>
      <w:r w:rsidRPr="00705790">
        <w:t>.</w:t>
      </w:r>
      <w:r w:rsidRPr="00705790">
        <w:rPr>
          <w:sz w:val="12"/>
        </w:rPr>
        <w:t xml:space="preserve">¶ </w:t>
      </w:r>
      <w:r w:rsidRPr="00705790">
        <w:t xml:space="preserve">Pena </w:t>
      </w:r>
      <w:r w:rsidRPr="00705790">
        <w:rPr>
          <w:rStyle w:val="StyleBoldUnderline"/>
        </w:rPr>
        <w:t>Nieto's planned tax reform is tricky because it could involve applying value added tax</w:t>
      </w:r>
      <w:r w:rsidRPr="00705790">
        <w:t xml:space="preserve"> (VAT) </w:t>
      </w:r>
      <w:r w:rsidRPr="00705790">
        <w:rPr>
          <w:rStyle w:val="StyleBoldUnderline"/>
        </w:rPr>
        <w:t>to food and medicine</w:t>
      </w:r>
      <w:r w:rsidRPr="00705790">
        <w:t xml:space="preserve"> for</w:t>
      </w:r>
      <w:r>
        <w:t xml:space="preserve"> </w:t>
      </w:r>
      <w:r w:rsidRPr="00705790">
        <w:t xml:space="preserve">the first time. </w:t>
      </w:r>
      <w:r w:rsidRPr="00705790">
        <w:rPr>
          <w:rStyle w:val="StyleBoldUnderline"/>
        </w:rPr>
        <w:t xml:space="preserve">That could risk opposition inside the PRI since it would hit the poor, who make up </w:t>
      </w:r>
      <w:r w:rsidRPr="00705790">
        <w:t xml:space="preserve">roughly </w:t>
      </w:r>
      <w:r w:rsidRPr="00705790">
        <w:rPr>
          <w:rStyle w:val="StyleBoldUnderline"/>
        </w:rPr>
        <w:t>half of Mexico's population.</w:t>
      </w:r>
    </w:p>
    <w:p w:rsidR="00DF5A53" w:rsidRPr="00705790" w:rsidRDefault="00DF5A53" w:rsidP="00DF5A53">
      <w:r w:rsidRPr="00705790">
        <w:rPr>
          <w:rStyle w:val="StyleBoldUnderline"/>
        </w:rPr>
        <w:t xml:space="preserve">The president declined to say how his government would approach the subject of changes to VAT, though many experts see few ways of </w:t>
      </w:r>
      <w:r w:rsidRPr="00705790">
        <w:t xml:space="preserve">quickly </w:t>
      </w:r>
      <w:r w:rsidRPr="00705790">
        <w:rPr>
          <w:rStyle w:val="StyleBoldUnderline"/>
        </w:rPr>
        <w:t>raising</w:t>
      </w:r>
      <w:r w:rsidRPr="00705790">
        <w:t xml:space="preserve"> more</w:t>
      </w:r>
      <w:r w:rsidRPr="00705790">
        <w:rPr>
          <w:rStyle w:val="StyleBoldUnderline"/>
        </w:rPr>
        <w:t xml:space="preserve"> revenues without it</w:t>
      </w:r>
      <w:r w:rsidRPr="00705790">
        <w:t>.</w:t>
      </w:r>
      <w:r w:rsidRPr="00705790">
        <w:rPr>
          <w:sz w:val="12"/>
        </w:rPr>
        <w:t xml:space="preserve">¶ </w:t>
      </w:r>
      <w:r w:rsidRPr="00705790">
        <w:t>Mexico has one of the smallest tax takes in Latin America,</w:t>
      </w:r>
      <w:r>
        <w:t xml:space="preserve"> </w:t>
      </w:r>
      <w:r w:rsidRPr="00705790">
        <w:t>collecting revenues worth only about 11 percent of gross</w:t>
      </w:r>
      <w:r>
        <w:t xml:space="preserve"> </w:t>
      </w:r>
      <w:r w:rsidRPr="00705790">
        <w:t>domestic product, excluding oil income.</w:t>
      </w:r>
    </w:p>
    <w:p w:rsidR="00DF5A53" w:rsidRPr="0037605A" w:rsidRDefault="00DF5A53" w:rsidP="00DF5A53"/>
    <w:p w:rsidR="00DF5A53" w:rsidRDefault="00DF5A53" w:rsidP="00DF5A53">
      <w:pPr>
        <w:pStyle w:val="Heading1"/>
      </w:pPr>
      <w:r>
        <w:lastRenderedPageBreak/>
        <w:t xml:space="preserve">Energy Reform – No </w:t>
      </w:r>
    </w:p>
    <w:p w:rsidR="00DF5A53" w:rsidRDefault="00DF5A53" w:rsidP="00DF5A53">
      <w:pPr>
        <w:rPr>
          <w:b/>
        </w:rPr>
      </w:pPr>
    </w:p>
    <w:p w:rsidR="00DF5A53" w:rsidRPr="00DF5A53" w:rsidRDefault="00DF5A53" w:rsidP="00CB05CF">
      <w:pPr>
        <w:pStyle w:val="Heading4"/>
      </w:pPr>
      <w:r w:rsidRPr="00DF5A53">
        <w:t>Mexico would never change their constitution and private companies could never meet their demands</w:t>
      </w:r>
    </w:p>
    <w:p w:rsidR="00DF5A53" w:rsidRPr="0089442A" w:rsidRDefault="00DF5A53" w:rsidP="00DF5A53">
      <w:r w:rsidRPr="001057F6">
        <w:rPr>
          <w:rStyle w:val="StyleStyleBold12pt"/>
        </w:rPr>
        <w:t>Prensa Latina 13</w:t>
      </w:r>
      <w:r>
        <w:t xml:space="preserve"> [June 21, “Privatizing PEMEX Called Backward Step”,</w:t>
      </w:r>
      <w:r w:rsidRPr="001057F6">
        <w:t xml:space="preserve"> </w:t>
      </w:r>
      <w:hyperlink r:id="rId106" w:history="1">
        <w:r w:rsidRPr="00AE2CD8">
          <w:rPr>
            <w:rStyle w:val="Hyperlink"/>
          </w:rPr>
          <w:t>http://www.plenglish.com/index.php?option=com_content&amp;task=view&amp;id=1537331&amp;Itemid=1</w:t>
        </w:r>
      </w:hyperlink>
      <w:r>
        <w:t>, accessed: 6/26/13, ML]</w:t>
      </w:r>
    </w:p>
    <w:p w:rsidR="00DF5A53" w:rsidRDefault="00DF5A53" w:rsidP="00DF5A53">
      <w:r>
        <w:t xml:space="preserve">Mexico, Jun 21 (Prensa Latina) Federal District Head of Government Miguel Angel </w:t>
      </w:r>
      <w:r w:rsidRPr="003D7ED6">
        <w:rPr>
          <w:rStyle w:val="StyleBoldUnderline"/>
        </w:rPr>
        <w:t>Mancera</w:t>
      </w:r>
      <w:r>
        <w:t xml:space="preserve"> </w:t>
      </w:r>
      <w:r w:rsidRPr="003D7ED6">
        <w:rPr>
          <w:rStyle w:val="StyleBoldUnderline"/>
        </w:rPr>
        <w:t>called backward movement the decision to privatize</w:t>
      </w:r>
      <w:r>
        <w:t xml:space="preserve"> Petroleos Mexicanos (</w:t>
      </w:r>
      <w:r w:rsidRPr="003D7ED6">
        <w:rPr>
          <w:rStyle w:val="StyleBoldUnderline"/>
        </w:rPr>
        <w:t>PEMEX</w:t>
      </w:r>
      <w:r>
        <w:t xml:space="preserve">) </w:t>
      </w:r>
      <w:r w:rsidRPr="003D7ED6">
        <w:rPr>
          <w:rStyle w:val="StyleBoldUnderline"/>
        </w:rPr>
        <w:t>and</w:t>
      </w:r>
      <w:r>
        <w:t xml:space="preserve"> </w:t>
      </w:r>
      <w:r w:rsidRPr="003D7ED6">
        <w:rPr>
          <w:rStyle w:val="StyleBoldUnderline"/>
        </w:rPr>
        <w:t>reiterated his opposition to change the article 27 of the Constitution</w:t>
      </w:r>
      <w:r>
        <w:t>, the newspaper La Jornada said today.</w:t>
      </w:r>
    </w:p>
    <w:p w:rsidR="00DF5A53" w:rsidRPr="0089442A" w:rsidRDefault="00DF5A53" w:rsidP="00DF5A53">
      <w:pPr>
        <w:rPr>
          <w:b/>
          <w:bCs/>
          <w:u w:val="single"/>
        </w:rPr>
      </w:pPr>
      <w:r>
        <w:t xml:space="preserve">In an interview with the Mexican newspaper, Mancera </w:t>
      </w:r>
      <w:r w:rsidRPr="003D7ED6">
        <w:rPr>
          <w:rStyle w:val="StyleBoldUnderline"/>
        </w:rPr>
        <w:t>said "the people have gone through many struggles to be certain that the oil belongs to them."</w:t>
      </w:r>
    </w:p>
    <w:p w:rsidR="00DF5A53" w:rsidRDefault="00DF5A53" w:rsidP="00DF5A53">
      <w:r>
        <w:t xml:space="preserve">He said </w:t>
      </w:r>
      <w:r w:rsidRPr="003D7ED6">
        <w:t>the</w:t>
      </w:r>
      <w:r>
        <w:t xml:space="preserve"> Mexican left-wing stance, headed by presidential ex-candidate Andres Manuel Lopez Obrador, is based on the energy reform proposed by Cuauhtemoc Cardenas.</w:t>
      </w:r>
    </w:p>
    <w:p w:rsidR="00DF5A53" w:rsidRPr="0089442A" w:rsidRDefault="00DF5A53" w:rsidP="00DF5A53">
      <w:pPr>
        <w:rPr>
          <w:b/>
          <w:bCs/>
          <w:u w:val="single"/>
        </w:rPr>
      </w:pPr>
      <w:r>
        <w:t xml:space="preserve">Mancera said </w:t>
      </w:r>
      <w:r w:rsidRPr="003D7ED6">
        <w:rPr>
          <w:rStyle w:val="StyleBoldUnderline"/>
        </w:rPr>
        <w:t>the ideas presented by Cardenas take into account participation of the private initiative to modernize the company</w:t>
      </w:r>
      <w:r>
        <w:t xml:space="preserve"> and boost the national economy, </w:t>
      </w:r>
      <w:r w:rsidRPr="003D7ED6">
        <w:rPr>
          <w:rStyle w:val="StyleBoldUnderline"/>
        </w:rPr>
        <w:t>but without going beyond the limits of the Constitution.</w:t>
      </w:r>
    </w:p>
    <w:p w:rsidR="00DF5A53" w:rsidRDefault="00DF5A53" w:rsidP="00DF5A53">
      <w:r w:rsidRPr="003D7ED6">
        <w:rPr>
          <w:rStyle w:val="StyleBoldUnderline"/>
        </w:rPr>
        <w:t>"I do not see the need to change the constitutional article 27 now. We will need to know what the proposal is</w:t>
      </w:r>
      <w:r>
        <w:t xml:space="preserve"> (for a reform by President Peña Nieto). </w:t>
      </w:r>
      <w:r w:rsidRPr="003D7ED6">
        <w:rPr>
          <w:rStyle w:val="StyleBoldUnderline"/>
        </w:rPr>
        <w:t>It can not be against the spirit of the oil property in the hands of Mexicans</w:t>
      </w:r>
      <w:r>
        <w:t>," said the capital's head of government.</w:t>
      </w:r>
    </w:p>
    <w:p w:rsidR="00DF5A53" w:rsidRDefault="00DF5A53" w:rsidP="00DF5A53">
      <w:r>
        <w:t xml:space="preserve">To Mancera, before thinking to reform the Constitution in that sense, </w:t>
      </w:r>
      <w:r w:rsidRPr="003D7ED6">
        <w:rPr>
          <w:rStyle w:val="StyleBoldUnderline"/>
        </w:rPr>
        <w:t xml:space="preserve">all the mechanisms of optimization and modernization should be exhausted, and said </w:t>
      </w:r>
      <w:r w:rsidRPr="00EF1A2A">
        <w:rPr>
          <w:rStyle w:val="Emphasis"/>
        </w:rPr>
        <w:t>70 percent of the profit of the public-sector company go to tax burden, and there is no company that could take that</w:t>
      </w:r>
      <w:r>
        <w:t>, he said.</w:t>
      </w:r>
    </w:p>
    <w:p w:rsidR="00DF5A53" w:rsidRDefault="00DF5A53" w:rsidP="00DF5A53"/>
    <w:p w:rsidR="00DF5A53" w:rsidRDefault="00DF5A53" w:rsidP="00DF5A53"/>
    <w:p w:rsidR="00DF5A53" w:rsidRPr="00DF5A53" w:rsidRDefault="00DF5A53" w:rsidP="00CB05CF">
      <w:pPr>
        <w:pStyle w:val="Heading4"/>
      </w:pPr>
      <w:r w:rsidRPr="00DF5A53">
        <w:t>PRD opposes reform – means it won’t pass</w:t>
      </w:r>
    </w:p>
    <w:p w:rsidR="00DF5A53" w:rsidRPr="00A93F2E" w:rsidRDefault="00DF5A53" w:rsidP="00DF5A53">
      <w:pPr>
        <w:rPr>
          <w:b/>
        </w:rPr>
      </w:pPr>
      <w:r w:rsidRPr="00D36CFA">
        <w:rPr>
          <w:rStyle w:val="StyleStyleBold12pt"/>
        </w:rPr>
        <w:t>Garcia, Reuters Reporter, 13</w:t>
      </w:r>
      <w:r>
        <w:t xml:space="preserve"> [David Alire,</w:t>
      </w:r>
      <w:r>
        <w:rPr>
          <w:rStyle w:val="st"/>
        </w:rPr>
        <w:t xml:space="preserve"> studied at Harvard University, </w:t>
      </w:r>
      <w:r>
        <w:rPr>
          <w:rStyle w:val="location"/>
        </w:rPr>
        <w:t>March 17, “</w:t>
      </w:r>
      <w:r w:rsidRPr="00D36CFA">
        <w:rPr>
          <w:rStyle w:val="location"/>
        </w:rPr>
        <w:t>Mexico's leftist opposition rallies against energy reforms</w:t>
      </w:r>
      <w:r>
        <w:rPr>
          <w:rStyle w:val="location"/>
        </w:rPr>
        <w:t xml:space="preserve">”, Reuters, </w:t>
      </w:r>
      <w:hyperlink r:id="rId107" w:history="1">
        <w:r w:rsidRPr="009D119A">
          <w:rPr>
            <w:rStyle w:val="Hyperlink"/>
          </w:rPr>
          <w:t>http://www.reuters.com/article/2013/03/18/mexico-energy-reform-idUSL1N0CA02Q20130318</w:t>
        </w:r>
      </w:hyperlink>
      <w:r>
        <w:rPr>
          <w:rStyle w:val="location"/>
        </w:rPr>
        <w:t>, accessed:6/27/13, ML]</w:t>
      </w:r>
    </w:p>
    <w:p w:rsidR="00DF5A53" w:rsidRDefault="00DF5A53" w:rsidP="00DF5A53">
      <w:r w:rsidRPr="008F5A6D">
        <w:rPr>
          <w:rStyle w:val="StyleBoldUnderline"/>
        </w:rPr>
        <w:t xml:space="preserve">Organized by the </w:t>
      </w:r>
      <w:r w:rsidRPr="008F5A6D">
        <w:t>leftist Party</w:t>
      </w:r>
      <w:r>
        <w:t xml:space="preserve"> of </w:t>
      </w:r>
      <w:r w:rsidRPr="008F5A6D">
        <w:rPr>
          <w:rStyle w:val="StyleBoldUnderline"/>
        </w:rPr>
        <w:t>the</w:t>
      </w:r>
      <w:r>
        <w:t xml:space="preserve"> Democratic Revolution, or </w:t>
      </w:r>
      <w:r w:rsidRPr="008F5A6D">
        <w:rPr>
          <w:rStyle w:val="StyleBoldUnderline"/>
        </w:rPr>
        <w:t>PRD</w:t>
      </w:r>
      <w:r>
        <w:t xml:space="preserve">, </w:t>
      </w:r>
      <w:r w:rsidRPr="008F5A6D">
        <w:rPr>
          <w:rStyle w:val="StyleBoldUnderline"/>
        </w:rPr>
        <w:t>the rally took place on the</w:t>
      </w:r>
      <w:r>
        <w:t xml:space="preserve"> eve of the </w:t>
      </w:r>
      <w:r w:rsidRPr="008F5A6D">
        <w:rPr>
          <w:rStyle w:val="StyleBoldUnderline"/>
        </w:rPr>
        <w:t>75th anniversary of the nationalization</w:t>
      </w:r>
      <w:r>
        <w:t xml:space="preserve"> of the country's oil industry, the historical pivot that gave birth to state oil monopoly Pemex.</w:t>
      </w:r>
    </w:p>
    <w:p w:rsidR="00DF5A53" w:rsidRDefault="00DF5A53" w:rsidP="00DF5A53">
      <w:r w:rsidRPr="008F5A6D">
        <w:rPr>
          <w:rStyle w:val="StyleBoldUnderline"/>
        </w:rPr>
        <w:t>Speakers denounced any move to privatize the government</w:t>
      </w:r>
      <w:r>
        <w:t xml:space="preserve">-run oil giant, </w:t>
      </w:r>
      <w:r w:rsidRPr="008F5A6D">
        <w:rPr>
          <w:rStyle w:val="StyleBoldUnderline"/>
        </w:rPr>
        <w:t>even though</w:t>
      </w:r>
      <w:r>
        <w:t xml:space="preserve"> Pena </w:t>
      </w:r>
      <w:r w:rsidRPr="008F5A6D">
        <w:rPr>
          <w:rStyle w:val="StyleBoldUnderline"/>
        </w:rPr>
        <w:t>Nieto</w:t>
      </w:r>
      <w:r>
        <w:t xml:space="preserve"> and other members of his centrist Institutional Revolutionary Party, or PRI, </w:t>
      </w:r>
      <w:r w:rsidRPr="008F5A6D">
        <w:rPr>
          <w:rStyle w:val="StyleBoldUnderline"/>
        </w:rPr>
        <w:t>have</w:t>
      </w:r>
      <w:r>
        <w:t xml:space="preserve"> consistently </w:t>
      </w:r>
      <w:r w:rsidRPr="008F5A6D">
        <w:rPr>
          <w:rStyle w:val="StyleBoldUnderline"/>
        </w:rPr>
        <w:t>denied any plans to sell or privatize</w:t>
      </w:r>
      <w:r>
        <w:t xml:space="preserve"> Pemex.</w:t>
      </w:r>
    </w:p>
    <w:p w:rsidR="00DF5A53" w:rsidRDefault="00DF5A53" w:rsidP="00DF5A53">
      <w:r>
        <w:t>"</w:t>
      </w:r>
      <w:r w:rsidRPr="008F5A6D">
        <w:rPr>
          <w:rStyle w:val="StyleBoldUnderline"/>
        </w:rPr>
        <w:t>We are being loyal to this historical legacy that has given our oil riches</w:t>
      </w:r>
      <w:r>
        <w:t xml:space="preserve"> to the nation and we are going to defend it with everything we've got," said Jesus Zambrano, the PRD's national president, to rousing applause.</w:t>
      </w:r>
    </w:p>
    <w:p w:rsidR="00DF5A53" w:rsidRDefault="00DF5A53" w:rsidP="00DF5A53">
      <w:r w:rsidRPr="008F5A6D">
        <w:rPr>
          <w:rStyle w:val="StyleBoldUnderline"/>
        </w:rPr>
        <w:t>He</w:t>
      </w:r>
      <w:r>
        <w:t xml:space="preserve"> later </w:t>
      </w:r>
      <w:r w:rsidRPr="008F5A6D">
        <w:rPr>
          <w:rStyle w:val="StyleBoldUnderline"/>
        </w:rPr>
        <w:t>told</w:t>
      </w:r>
      <w:r>
        <w:t xml:space="preserve"> reporters that </w:t>
      </w:r>
      <w:r w:rsidRPr="008F5A6D">
        <w:rPr>
          <w:rStyle w:val="StyleBoldUnderline"/>
        </w:rPr>
        <w:t>its</w:t>
      </w:r>
      <w:r>
        <w:t xml:space="preserve"> </w:t>
      </w:r>
      <w:r w:rsidRPr="008F5A6D">
        <w:rPr>
          <w:rStyle w:val="StyleBoldUnderline"/>
        </w:rPr>
        <w:t>"absolutely false"</w:t>
      </w:r>
      <w:r>
        <w:t xml:space="preserve"> </w:t>
      </w:r>
      <w:r w:rsidRPr="008F5A6D">
        <w:rPr>
          <w:rStyle w:val="StyleBoldUnderline"/>
        </w:rPr>
        <w:t>that</w:t>
      </w:r>
      <w:r>
        <w:t xml:space="preserve"> </w:t>
      </w:r>
      <w:r w:rsidRPr="008F5A6D">
        <w:rPr>
          <w:rStyle w:val="StyleBoldUnderline"/>
        </w:rPr>
        <w:t>Mexico's constitution must be amended to lure</w:t>
      </w:r>
      <w:r>
        <w:t xml:space="preserve"> significant </w:t>
      </w:r>
      <w:r w:rsidRPr="008F5A6D">
        <w:rPr>
          <w:rStyle w:val="StyleBoldUnderline"/>
        </w:rPr>
        <w:t>private investment</w:t>
      </w:r>
      <w:r>
        <w:t xml:space="preserve"> into the country's flagging oil sector.</w:t>
      </w:r>
    </w:p>
    <w:p w:rsidR="00DF5A53" w:rsidRDefault="00DF5A53" w:rsidP="00DF5A53"/>
    <w:p w:rsidR="00DF5A53" w:rsidRPr="00DF5A53" w:rsidRDefault="00DF5A53" w:rsidP="00CB05CF">
      <w:pPr>
        <w:pStyle w:val="Heading4"/>
      </w:pPr>
      <w:r w:rsidRPr="00DF5A53">
        <w:t>PEMEX reform won’t pass—Mexican nationalists will fight for it</w:t>
      </w:r>
    </w:p>
    <w:p w:rsidR="00DF5A53" w:rsidRDefault="00DF5A53" w:rsidP="00DF5A53">
      <w:pPr>
        <w:rPr>
          <w:rStyle w:val="StyleStyleBold12pt"/>
        </w:rPr>
      </w:pPr>
      <w:r>
        <w:rPr>
          <w:rStyle w:val="StyleStyleBold12pt"/>
        </w:rPr>
        <w:t xml:space="preserve">Smolski, Oil Price contributor, 11 </w:t>
      </w:r>
    </w:p>
    <w:p w:rsidR="00DF5A53" w:rsidRDefault="00DF5A53" w:rsidP="00DF5A53">
      <w:pPr>
        <w:rPr>
          <w:rStyle w:val="StyleStyleBold12pt"/>
          <w:b w:val="0"/>
        </w:rPr>
      </w:pPr>
      <w:r w:rsidRPr="00FC0727">
        <w:rPr>
          <w:rStyle w:val="StyleStyleBold12pt"/>
          <w:b w:val="0"/>
        </w:rPr>
        <w:t xml:space="preserve">(Andrew, 07/11/2011, specializes in political/economic sociology, Oil Price, “PEMEX and the long road to privatization,” </w:t>
      </w:r>
      <w:hyperlink r:id="rId108" w:history="1">
        <w:r w:rsidRPr="00FC0727">
          <w:rPr>
            <w:rStyle w:val="StyleStyleBold12pt"/>
            <w:b w:val="0"/>
          </w:rPr>
          <w:t>http://oilprice.com/Energy/Energy-General/PEMEX-And-The-Long-Road-To-Privatization.html</w:t>
        </w:r>
      </w:hyperlink>
      <w:r w:rsidRPr="00FC0727">
        <w:rPr>
          <w:rStyle w:val="StyleStyleBold12pt"/>
          <w:b w:val="0"/>
        </w:rPr>
        <w:t>, accessed June 27, 2013, MC)</w:t>
      </w:r>
    </w:p>
    <w:p w:rsidR="00DF5A53" w:rsidRPr="00FC0727" w:rsidRDefault="00DF5A53" w:rsidP="00DF5A53">
      <w:pPr>
        <w:rPr>
          <w:rStyle w:val="StyleStyleBold12pt"/>
          <w:b w:val="0"/>
        </w:rPr>
      </w:pPr>
    </w:p>
    <w:p w:rsidR="00DF5A53" w:rsidRDefault="00DF5A53" w:rsidP="00DF5A53">
      <w:r>
        <w:t>Petroleos Mexicanos (</w:t>
      </w:r>
      <w:r w:rsidRPr="00FC0727">
        <w:rPr>
          <w:rStyle w:val="StyleBoldUnderline"/>
        </w:rPr>
        <w:t>PEMEX) is the state-owned oil company (</w:t>
      </w:r>
      <w:r w:rsidRPr="00FC0727">
        <w:t>and natural gas</w:t>
      </w:r>
      <w:r w:rsidRPr="00FC0727">
        <w:rPr>
          <w:rStyle w:val="StyleBoldUnderline"/>
        </w:rPr>
        <w:t>) of México</w:t>
      </w:r>
      <w:r>
        <w:t xml:space="preserve">, which since the 90’s has been discussed for privatization like many other state-owned companies in México. The </w:t>
      </w:r>
      <w:r w:rsidRPr="00FC0727">
        <w:rPr>
          <w:rStyle w:val="StyleBoldUnderline"/>
        </w:rPr>
        <w:t>policy of privatization is</w:t>
      </w:r>
      <w:r>
        <w:t xml:space="preserve"> sometimes </w:t>
      </w:r>
      <w:r w:rsidRPr="00FC0727">
        <w:rPr>
          <w:rStyle w:val="StyleBoldUnderline"/>
        </w:rPr>
        <w:t>called liberalizing the company</w:t>
      </w:r>
      <w:r>
        <w:t xml:space="preserve">, however many aspects of privatization need to be taken into consideration when discussing such a lucrative portion of the federal budget for México. </w:t>
      </w:r>
      <w:r w:rsidRPr="00FC0727">
        <w:rPr>
          <w:rStyle w:val="StyleBoldUnderline"/>
        </w:rPr>
        <w:t>PEMEX</w:t>
      </w:r>
      <w:r>
        <w:t xml:space="preserve"> has 41 divisions, and </w:t>
      </w:r>
      <w:r w:rsidRPr="00FC0727">
        <w:rPr>
          <w:rStyle w:val="StyleBoldUnderline"/>
        </w:rPr>
        <w:t>is a source of Mexican sovereignty, and</w:t>
      </w:r>
      <w:r>
        <w:t xml:space="preserve"> any </w:t>
      </w:r>
      <w:r w:rsidRPr="00FC0727">
        <w:rPr>
          <w:rStyle w:val="StyleBoldUnderline"/>
        </w:rPr>
        <w:t>talk of privatization will not happen without a strong fight</w:t>
      </w:r>
      <w:r>
        <w:t xml:space="preserve">, </w:t>
      </w:r>
      <w:r w:rsidRPr="00FC0727">
        <w:rPr>
          <w:rStyle w:val="StyleBoldUnderline"/>
        </w:rPr>
        <w:t>not only from the left, but also Mexican nationalists who see it as a source of pride</w:t>
      </w:r>
      <w:r>
        <w:t>. This article will attempt to give a brief summary of these considerations and bring forth an argument on what will happen in the future of PEMEX and its worth for investors.</w:t>
      </w:r>
    </w:p>
    <w:p w:rsidR="00DF5A53" w:rsidRDefault="00DF5A53" w:rsidP="00DF5A53"/>
    <w:p w:rsidR="00DF5A53" w:rsidRDefault="00DF5A53" w:rsidP="00DF5A53"/>
    <w:p w:rsidR="00DF5A53" w:rsidRDefault="00DF5A53" w:rsidP="00DF5A53">
      <w:pPr>
        <w:pStyle w:val="Heading1"/>
      </w:pPr>
      <w:r>
        <w:lastRenderedPageBreak/>
        <w:t>Nieto influence Low</w:t>
      </w:r>
    </w:p>
    <w:p w:rsidR="00DF5A53" w:rsidRDefault="00DF5A53" w:rsidP="00DF5A53">
      <w:pPr>
        <w:rPr>
          <w:b/>
        </w:rPr>
      </w:pPr>
    </w:p>
    <w:p w:rsidR="00DF5A53" w:rsidRPr="00DF5A53" w:rsidRDefault="00DF5A53" w:rsidP="00CB05CF">
      <w:pPr>
        <w:pStyle w:val="Heading4"/>
      </w:pPr>
      <w:r w:rsidRPr="00DF5A53">
        <w:t>Nieto’s Influence is weak- shaky mandate, rival parties, and lack of popularity</w:t>
      </w:r>
    </w:p>
    <w:p w:rsidR="00DF5A53" w:rsidRDefault="00DF5A53" w:rsidP="00DF5A53">
      <w:pPr>
        <w:rPr>
          <w:rStyle w:val="StyleStyleBold12pt"/>
        </w:rPr>
      </w:pPr>
      <w:r>
        <w:rPr>
          <w:rStyle w:val="StyleStyleBold12pt"/>
        </w:rPr>
        <w:t>LA Times, 12</w:t>
      </w:r>
    </w:p>
    <w:p w:rsidR="00DF5A53" w:rsidRDefault="00DF5A53" w:rsidP="00DF5A53">
      <w:r>
        <w:t>[Tracy Wilkinson and Ken Ellingwood, Los Angeles Times staff writers, July 2</w:t>
      </w:r>
      <w:r>
        <w:rPr>
          <w:vertAlign w:val="superscript"/>
        </w:rPr>
        <w:t>nd</w:t>
      </w:r>
      <w:r>
        <w:t xml:space="preserve"> 2012, “Mexico President-elect Peña Nieto's win is weaker than expected,” </w:t>
      </w:r>
      <w:hyperlink r:id="rId109" w:history="1">
        <w:r>
          <w:rPr>
            <w:rStyle w:val="Hyperlink"/>
          </w:rPr>
          <w:t>http://articles.latimes.com/2012/jul/02/world/la-fg-mexico-election-analysis-20120703</w:t>
        </w:r>
      </w:hyperlink>
      <w:r>
        <w:t>, Accessed 6/28/13, CB]</w:t>
      </w:r>
    </w:p>
    <w:p w:rsidR="00DF5A53" w:rsidRDefault="00DF5A53" w:rsidP="00DF5A53"/>
    <w:p w:rsidR="00DF5A53" w:rsidRDefault="00DF5A53" w:rsidP="00DF5A53">
      <w:r>
        <w:rPr>
          <w:rStyle w:val="StyleBoldUnderline"/>
        </w:rPr>
        <w:t xml:space="preserve">Mexico's Institutional Revolutionary Party is marching back into the presidential palace </w:t>
      </w:r>
      <w:r>
        <w:t>bolstered by its control of a raft of state governorships and a good standing in Congress.</w:t>
      </w:r>
    </w:p>
    <w:p w:rsidR="00DF5A53" w:rsidRDefault="00DF5A53" w:rsidP="00DF5A53">
      <w:pPr>
        <w:rPr>
          <w:rStyle w:val="StyleBoldUnderline"/>
        </w:rPr>
      </w:pPr>
      <w:r>
        <w:t xml:space="preserve">But </w:t>
      </w:r>
      <w:r>
        <w:rPr>
          <w:rStyle w:val="StyleBoldUnderline"/>
        </w:rPr>
        <w:t>its mandate is much shakier than the party had predicted before Sunday's election, reflecting the nagging suspicions with which many Mexicans regard the PRI and complicating President-elect Enrique Peña Nieto's ability to execute an ambitious reform program.</w:t>
      </w:r>
    </w:p>
    <w:p w:rsidR="00DF5A53" w:rsidRDefault="00DF5A53" w:rsidP="00DF5A53">
      <w:pPr>
        <w:rPr>
          <w:rStyle w:val="StyleBoldUnderline"/>
        </w:rPr>
      </w:pPr>
      <w:r>
        <w:t xml:space="preserve">He will have to negotiate with rival parties, including a newly empowered left, and will not have the free hand he might have expected as he pursues initiatives such as opening up the massive state oil company, Pemex, to foreign investment. </w:t>
      </w:r>
      <w:r>
        <w:rPr>
          <w:rStyle w:val="StyleBoldUnderline"/>
        </w:rPr>
        <w:t>Resistance from the opposition, as well as the old guard of his party and the unions that backed him, could block reforms and condemn Mexico to status quo and economic malaise.</w:t>
      </w:r>
    </w:p>
    <w:p w:rsidR="00DF5A53" w:rsidRDefault="00DF5A53" w:rsidP="00DF5A53">
      <w:r>
        <w:t>"His mandate is clearly weaker than expected," said Carlos Ramirez, a Mexico analyst for the New York-based Eurasia Group.</w:t>
      </w:r>
    </w:p>
    <w:p w:rsidR="00DF5A53" w:rsidRDefault="00DF5A53" w:rsidP="00DF5A53">
      <w:pPr>
        <w:rPr>
          <w:rStyle w:val="StyleBoldUnderline"/>
        </w:rPr>
      </w:pPr>
      <w:r>
        <w:rPr>
          <w:rStyle w:val="StyleBoldUnderline"/>
        </w:rPr>
        <w:t>"He will be in a tough spot. The view inside the party was that they were going to win by a landslide.... Peña will have to choose his battles because he's likely to encounter resistance from within his coalition."</w:t>
      </w:r>
    </w:p>
    <w:p w:rsidR="00DF5A53" w:rsidRDefault="00DF5A53" w:rsidP="00DF5A53">
      <w:r>
        <w:t>Peña Nieto will be handcuffed to some degree by the wariness with which voters viewed handing power back to his party, whose 70-year rule was characterized by rampant corruption and authoritarian practices. Despite his victory, 3 in 5 voters cast ballots for other parties.</w:t>
      </w:r>
    </w:p>
    <w:p w:rsidR="00DF5A53" w:rsidRPr="00EA1647" w:rsidRDefault="00DF5A53" w:rsidP="00DF5A53">
      <w:pPr>
        <w:rPr>
          <w:bCs/>
          <w:u w:val="single"/>
        </w:rPr>
      </w:pPr>
      <w:r>
        <w:t>"It would be in the PRI's interest to read this victory with humility, that they won despite their limitations," said Jesus Silva-Herzog Marquez, a columnist with the newspaper Reforma. "</w:t>
      </w:r>
      <w:r>
        <w:rPr>
          <w:rStyle w:val="StyleBoldUnderline"/>
        </w:rPr>
        <w:t>The PRI is obliged now to show it can govern democratically. It must admit that the sources of this deep, stubborn lack of confidence are, in the end, healthy and necessary."</w:t>
      </w:r>
    </w:p>
    <w:p w:rsidR="00EA1647" w:rsidRDefault="00EA1647" w:rsidP="00EA1647">
      <w:pPr>
        <w:rPr>
          <w:b/>
        </w:rPr>
      </w:pPr>
    </w:p>
    <w:p w:rsidR="00EA1647" w:rsidRPr="002C73A1" w:rsidRDefault="00EA1647" w:rsidP="00CB05CF">
      <w:pPr>
        <w:pStyle w:val="Heading4"/>
      </w:pPr>
      <w:r w:rsidRPr="002C73A1">
        <w:t>Nieto has no political capital- municipal corruption drains overall PC.</w:t>
      </w:r>
    </w:p>
    <w:p w:rsidR="00EA1647" w:rsidRDefault="00EA1647" w:rsidP="00EA1647">
      <w:pPr>
        <w:rPr>
          <w:rStyle w:val="StyleStyleBold12pt"/>
        </w:rPr>
      </w:pPr>
      <w:r>
        <w:rPr>
          <w:rStyle w:val="StyleStyleBold12pt"/>
        </w:rPr>
        <w:t xml:space="preserve">Felbab-Brown Brookings Senior Fellow 13 </w:t>
      </w:r>
    </w:p>
    <w:p w:rsidR="00EA1647" w:rsidRPr="002C73A1" w:rsidRDefault="00EA1647" w:rsidP="00EA1647">
      <w:pPr>
        <w:rPr>
          <w:rStyle w:val="StyleStyleBold12pt"/>
          <w:b w:val="0"/>
        </w:rPr>
      </w:pPr>
      <w:r w:rsidRPr="00EB78AC">
        <w:rPr>
          <w:rStyle w:val="StyleStyleBold12pt"/>
          <w:b w:val="0"/>
        </w:rPr>
        <w:t>[</w:t>
      </w:r>
      <w:r>
        <w:rPr>
          <w:rStyle w:val="StyleStyleBold12pt"/>
          <w:b w:val="0"/>
        </w:rPr>
        <w:t>Vanda, February 2013, Latin America Initiative at Brookings, “</w:t>
      </w:r>
      <w:r w:rsidRPr="00EB78AC">
        <w:rPr>
          <w:rStyle w:val="StyleStyleBold12pt"/>
          <w:b w:val="0"/>
        </w:rPr>
        <w:t xml:space="preserve">Peña Nieto’s Piñata: </w:t>
      </w:r>
      <w:r w:rsidRPr="00EB78AC">
        <w:rPr>
          <w:rStyle w:val="StyleStyleBold12pt"/>
          <w:b w:val="0"/>
          <w:sz w:val="12"/>
        </w:rPr>
        <w:t xml:space="preserve">¶ </w:t>
      </w:r>
      <w:r w:rsidRPr="00EB78AC">
        <w:rPr>
          <w:rStyle w:val="StyleStyleBold12pt"/>
          <w:b w:val="0"/>
        </w:rPr>
        <w:t xml:space="preserve">The Promise and Pitfalls of </w:t>
      </w:r>
      <w:r w:rsidRPr="00EB78AC">
        <w:rPr>
          <w:rStyle w:val="StyleStyleBold12pt"/>
          <w:b w:val="0"/>
          <w:sz w:val="12"/>
        </w:rPr>
        <w:t xml:space="preserve">¶ </w:t>
      </w:r>
      <w:r w:rsidRPr="00EB78AC">
        <w:rPr>
          <w:rStyle w:val="StyleStyleBold12pt"/>
          <w:b w:val="0"/>
        </w:rPr>
        <w:t xml:space="preserve">Mexico’s New Security Policy </w:t>
      </w:r>
      <w:r w:rsidRPr="00EB78AC">
        <w:rPr>
          <w:rStyle w:val="StyleStyleBold12pt"/>
          <w:b w:val="0"/>
          <w:sz w:val="12"/>
        </w:rPr>
        <w:t xml:space="preserve">¶ </w:t>
      </w:r>
      <w:r w:rsidRPr="00EB78AC">
        <w:rPr>
          <w:rStyle w:val="StyleStyleBold12pt"/>
          <w:b w:val="0"/>
        </w:rPr>
        <w:t>against Organized Crime</w:t>
      </w:r>
      <w:r>
        <w:rPr>
          <w:rStyle w:val="StyleStyleBold12pt"/>
          <w:b w:val="0"/>
        </w:rPr>
        <w:t xml:space="preserve">”, p. 9, </w:t>
      </w:r>
      <w:hyperlink r:id="rId110" w:history="1">
        <w:r w:rsidRPr="00770610">
          <w:rPr>
            <w:rStyle w:val="Hyperlink"/>
            <w:sz w:val="26"/>
          </w:rPr>
          <w:t>http://www.brookings.edu/~/media/research/files/papers/2013/02/mexico%20new%20security%20policy%20felbabbrown/mexico%20new%20security%20policy%20felbabbrown.pdf</w:t>
        </w:r>
      </w:hyperlink>
      <w:r>
        <w:rPr>
          <w:rStyle w:val="StyleStyleBold12pt"/>
          <w:b w:val="0"/>
        </w:rPr>
        <w:t>, 6/27/13, ALT]</w:t>
      </w:r>
    </w:p>
    <w:p w:rsidR="00EA1647" w:rsidRDefault="00EA1647" w:rsidP="00EA1647">
      <w:r w:rsidRPr="002D75E9">
        <w:rPr>
          <w:rStyle w:val="StyleBoldUnderline"/>
        </w:rPr>
        <w:t>Like his predecessors,</w:t>
      </w:r>
      <w:r>
        <w:t xml:space="preserve"> President Peña </w:t>
      </w:r>
      <w:r w:rsidRPr="002D75E9">
        <w:rPr>
          <w:rStyle w:val="StyleBoldUnderline"/>
        </w:rPr>
        <w:t>Nieto also decided to conduct public security reforms by changing the organizational setup of Mexico’s law enforcement institutions.</w:t>
      </w:r>
      <w:r>
        <w:t xml:space="preserve"> Already in his first month, he </w:t>
      </w:r>
      <w:r w:rsidRPr="002D75E9">
        <w:rPr>
          <w:sz w:val="12"/>
        </w:rPr>
        <w:t xml:space="preserve">¶ </w:t>
      </w:r>
      <w:r>
        <w:t xml:space="preserve">abolished the Secretariat of Public Security (SSP) that had been created by President Vicente Fox </w:t>
      </w:r>
      <w:r w:rsidRPr="002D75E9">
        <w:rPr>
          <w:sz w:val="12"/>
        </w:rPr>
        <w:t xml:space="preserve">¶ </w:t>
      </w:r>
      <w:r>
        <w:lastRenderedPageBreak/>
        <w:t xml:space="preserve">and directed the Federal Police. Under Calderón, the SSP grew in numbers and power and for a while </w:t>
      </w:r>
      <w:r w:rsidRPr="002D75E9">
        <w:rPr>
          <w:sz w:val="12"/>
        </w:rPr>
        <w:t xml:space="preserve">¶ </w:t>
      </w:r>
      <w:r>
        <w:t xml:space="preserve">became, despite many intense turf wars with other law enforcement agencies in Mexico, the leading </w:t>
      </w:r>
      <w:r w:rsidRPr="002D75E9">
        <w:rPr>
          <w:sz w:val="12"/>
        </w:rPr>
        <w:t xml:space="preserve">¶ </w:t>
      </w:r>
      <w:r>
        <w:t xml:space="preserve">actor in the war on the cartels. </w:t>
      </w:r>
      <w:r w:rsidRPr="002D75E9">
        <w:rPr>
          <w:rStyle w:val="StyleBoldUnderline"/>
        </w:rPr>
        <w:t>Having now abolished the SSP, Peña Nieto has rolled the Federal ¶ Police</w:t>
      </w:r>
      <w:r>
        <w:t xml:space="preserve"> (which had tripled in size during the Calderón years and improved its technical capacities)20 </w:t>
      </w:r>
      <w:r w:rsidRPr="002D75E9">
        <w:rPr>
          <w:sz w:val="12"/>
        </w:rPr>
        <w:t xml:space="preserve">¶ </w:t>
      </w:r>
      <w:r>
        <w:t xml:space="preserve">back under the control of the Ministry of Interior (Secretaría de Gobernación or SEGOB). The federal </w:t>
      </w:r>
      <w:r w:rsidRPr="002D75E9">
        <w:rPr>
          <w:sz w:val="12"/>
        </w:rPr>
        <w:t xml:space="preserve">¶ </w:t>
      </w:r>
      <w:r>
        <w:t>penitentiary system also now falls under SEGOB.</w:t>
      </w:r>
    </w:p>
    <w:p w:rsidR="00EA1647" w:rsidRDefault="00EA1647" w:rsidP="00EA1647">
      <w:r w:rsidRPr="002D75E9">
        <w:rPr>
          <w:rStyle w:val="StyleBoldUnderline"/>
        </w:rPr>
        <w:t>Badly designed institutions are, of course, a critical hindrance, but all too often, police and law enforcement reforms in Latin America have amounted to ineffective institutional reshuffles that dissipate</w:t>
      </w:r>
      <w:r>
        <w:t xml:space="preserve"> the </w:t>
      </w:r>
      <w:r w:rsidRPr="002D75E9">
        <w:rPr>
          <w:rStyle w:val="StyleBoldUnderline"/>
        </w:rPr>
        <w:t>energies and political capital</w:t>
      </w:r>
      <w:r>
        <w:t xml:space="preserve"> of the principals and mire them in infinite organizational </w:t>
      </w:r>
      <w:r w:rsidRPr="002D75E9">
        <w:rPr>
          <w:sz w:val="12"/>
        </w:rPr>
        <w:t xml:space="preserve">¶ </w:t>
      </w:r>
      <w:r>
        <w:t xml:space="preserve">battles </w:t>
      </w:r>
      <w:r w:rsidRPr="002D75E9">
        <w:rPr>
          <w:rStyle w:val="StyleBoldUnderline"/>
        </w:rPr>
        <w:t>while little improvement in public safety is achieved on the streets</w:t>
      </w:r>
      <w:r>
        <w:t xml:space="preserve">. Often, </w:t>
      </w:r>
      <w:r w:rsidRPr="002D75E9">
        <w:rPr>
          <w:rStyle w:val="StyleBoldUnderline"/>
        </w:rPr>
        <w:t>such institutional ¶ shell games take place every two or three years, as political leadership changes</w:t>
      </w:r>
      <w:r>
        <w:t xml:space="preserve"> </w:t>
      </w:r>
      <w:r w:rsidRPr="002D75E9">
        <w:rPr>
          <w:rStyle w:val="StyleBoldUnderline"/>
        </w:rPr>
        <w:t>and few elements ¶ of police reform are actually applied steadily and long enough to take root.</w:t>
      </w:r>
      <w:r>
        <w:t xml:space="preserve"> Mexico itself has a long </w:t>
      </w:r>
      <w:r w:rsidRPr="002D75E9">
        <w:rPr>
          <w:sz w:val="12"/>
        </w:rPr>
        <w:t xml:space="preserve">¶ </w:t>
      </w:r>
      <w:r>
        <w:t xml:space="preserve">history of conducting police reform by renaming law enforcement institutions. Just sticking with a </w:t>
      </w:r>
      <w:r w:rsidRPr="002D75E9">
        <w:rPr>
          <w:sz w:val="12"/>
        </w:rPr>
        <w:t xml:space="preserve">¶ </w:t>
      </w:r>
      <w:r>
        <w:t xml:space="preserve">reasonable, even if imperfect institutional design started by one’s predecessor may do far more good </w:t>
      </w:r>
      <w:r w:rsidRPr="002D75E9">
        <w:rPr>
          <w:sz w:val="12"/>
        </w:rPr>
        <w:t xml:space="preserve">¶ </w:t>
      </w:r>
      <w:r>
        <w:t>to improve law-enforcement capacity than constantly changing the institutional setup.21</w:t>
      </w:r>
    </w:p>
    <w:p w:rsidR="00EA1647" w:rsidRDefault="00EA1647" w:rsidP="00EA1647"/>
    <w:p w:rsidR="00EA1647" w:rsidRDefault="00EA1647" w:rsidP="00EA1647"/>
    <w:p w:rsidR="00EA1647" w:rsidRPr="002C73A1" w:rsidRDefault="00EA1647" w:rsidP="00CB05CF">
      <w:pPr>
        <w:pStyle w:val="Heading4"/>
      </w:pPr>
      <w:r w:rsidRPr="002C73A1">
        <w:t>Nieto pol cap can’t overcome citizen activism, congressional minority.</w:t>
      </w:r>
    </w:p>
    <w:p w:rsidR="00EA1647" w:rsidRDefault="00EA1647" w:rsidP="00EA1647">
      <w:pPr>
        <w:rPr>
          <w:rStyle w:val="StyleStyleBold12pt"/>
        </w:rPr>
      </w:pPr>
      <w:r>
        <w:rPr>
          <w:rStyle w:val="StyleStyleBold12pt"/>
        </w:rPr>
        <w:t xml:space="preserve">Starr US-Mexico Network Director 12 </w:t>
      </w:r>
    </w:p>
    <w:p w:rsidR="00EA1647" w:rsidRPr="00914FDD" w:rsidRDefault="00EA1647" w:rsidP="00EA1647">
      <w:r>
        <w:rPr>
          <w:rStyle w:val="StyleStyleBold12pt"/>
          <w:b w:val="0"/>
        </w:rPr>
        <w:t>[Pamela K, 7/20/12, Juneau Empire, “</w:t>
      </w:r>
      <w:r w:rsidRPr="003C27CC">
        <w:rPr>
          <w:rStyle w:val="StyleStyleBold12pt"/>
          <w:b w:val="0"/>
        </w:rPr>
        <w:t>Enrique Peña Nieto: Mexico's new face</w:t>
      </w:r>
      <w:r>
        <w:rPr>
          <w:rStyle w:val="StyleStyleBold12pt"/>
          <w:b w:val="0"/>
        </w:rPr>
        <w:t xml:space="preserve">”, </w:t>
      </w:r>
      <w:hyperlink r:id="rId111" w:anchor=".Ucy-dT770jE" w:history="1">
        <w:r w:rsidRPr="00770610">
          <w:rPr>
            <w:rStyle w:val="Hyperlink"/>
          </w:rPr>
          <w:t>http://juneauempire.com/opinion/2012-07-10/enrique-pe%C3%B1-nieto-mexicos-new-face#.Ucy-dT770jE</w:t>
        </w:r>
      </w:hyperlink>
      <w:r>
        <w:t>, 6/26/13, ALT]</w:t>
      </w:r>
    </w:p>
    <w:p w:rsidR="00EA1647" w:rsidRDefault="00EA1647" w:rsidP="00EA1647">
      <w:r>
        <w:t xml:space="preserve">Pena </w:t>
      </w:r>
      <w:r w:rsidRPr="003C27CC">
        <w:rPr>
          <w:rStyle w:val="StyleBoldUnderline"/>
        </w:rPr>
        <w:t xml:space="preserve">Nieto will also face significant citizen activism. His victory has been greeted by demonstrations </w:t>
      </w:r>
      <w:r>
        <w:t>led by the YoSoy132 student movement that emerged during the final weeks of the campaign. The movement was a reaction to what students saw as biased news coverage of a protest at a Pena Nieto campaign appearance at a Mexico City university. After television news broadcasts intentionally mischaracterized the demonstrations as the work of leftist agitators, students took to the streets, decrying what they saw as an obvious pro-Pena Nieto bias in the media. Their postelection rallies and marches have denounced the “imposition” of Pena Nieto on Mexico by the country’s power elite. The protests, along with growing citizen activism throughout Mexico, impose an additional check on Pena Nieto’s power that his PRI predecessors never faced. A return to authoritarian governance in Mexico is not in the cards.</w:t>
      </w:r>
    </w:p>
    <w:p w:rsidR="00EA1647" w:rsidRPr="002D75E9" w:rsidRDefault="00EA1647" w:rsidP="00EA1647">
      <w:r w:rsidRPr="003C27CC">
        <w:rPr>
          <w:rStyle w:val="StyleBoldUnderline"/>
        </w:rPr>
        <w:t xml:space="preserve">At the same time, Pena Nieto’s weak mandate and lack of a congressional majority will make it difficult to pass legislation needed to fulfill his campaign promises to jump-start economic growth and cut crime and violence in half. </w:t>
      </w:r>
      <w:r>
        <w:t>Forming legislative majorities will require difficult negotiations with the opposition and among the competing factions within the PRI, a particularly challenging prospect because Mexico is in a time of deep ideological divide on many issues. Reform is made more difficult by the fact that some key proposals would require a two-thirds’ majority to approve them.</w:t>
      </w:r>
    </w:p>
    <w:p w:rsidR="00EA1647" w:rsidRDefault="00EA1647" w:rsidP="00EA1647"/>
    <w:p w:rsidR="002C73A1" w:rsidRDefault="002C73A1" w:rsidP="008E5B83">
      <w:pPr>
        <w:pStyle w:val="Heading1"/>
      </w:pPr>
      <w:r>
        <w:lastRenderedPageBreak/>
        <w:t>Pact Failure Inevitable</w:t>
      </w:r>
    </w:p>
    <w:p w:rsidR="008E5B83" w:rsidRPr="008E5B83" w:rsidRDefault="008E5B83" w:rsidP="008E5B83"/>
    <w:p w:rsidR="002C73A1" w:rsidRPr="002C73A1" w:rsidRDefault="002C73A1" w:rsidP="00CB05CF">
      <w:pPr>
        <w:pStyle w:val="Heading4"/>
      </w:pPr>
      <w:r w:rsidRPr="002C73A1">
        <w:t>Pact falling apart</w:t>
      </w:r>
    </w:p>
    <w:p w:rsidR="002C73A1" w:rsidRDefault="002C73A1" w:rsidP="002C73A1">
      <w:r w:rsidRPr="00E45177">
        <w:rPr>
          <w:rStyle w:val="StyleStyleBold12pt"/>
        </w:rPr>
        <w:t>Graham, Reuters, 13</w:t>
      </w:r>
      <w:r>
        <w:t xml:space="preserve"> [Dave, May 1, 2013, “Cracks in Mexican political pact threaten president's reforms” </w:t>
      </w:r>
      <w:hyperlink r:id="rId112" w:history="1">
        <w:r w:rsidRPr="00591B4F">
          <w:rPr>
            <w:rStyle w:val="Hyperlink"/>
          </w:rPr>
          <w:t>http://www.reuters.com/article/2013/05/01/us-mexico-reforms-penanieto-idUSBRE9400NR20130501 6/26/13</w:t>
        </w:r>
      </w:hyperlink>
      <w:r>
        <w:t xml:space="preserve"> EYS]</w:t>
      </w:r>
    </w:p>
    <w:p w:rsidR="002C73A1" w:rsidRPr="00BB6612" w:rsidRDefault="002C73A1" w:rsidP="002C73A1">
      <w:pPr>
        <w:rPr>
          <w:b/>
          <w:bCs/>
          <w:u w:val="single"/>
        </w:rPr>
      </w:pPr>
      <w:r>
        <w:t xml:space="preserve">(Reuters) - </w:t>
      </w:r>
      <w:r w:rsidRPr="000045F7">
        <w:rPr>
          <w:rStyle w:val="StyleBoldUnderline"/>
        </w:rPr>
        <w:t>The fanfare accompanying Mexican President Enrique Pena Nieto's first months in office is increasingly being drowned out by discord in Congress that could undo his plans to raise more tax revenue and open up state oil giant Pemex to outside investment.</w:t>
      </w:r>
    </w:p>
    <w:p w:rsidR="002C73A1" w:rsidRDefault="002C73A1" w:rsidP="002C73A1">
      <w:r w:rsidRPr="000045F7">
        <w:rPr>
          <w:rStyle w:val="StyleBoldUnderline"/>
        </w:rPr>
        <w:t>A pact that Pena Nieto painstakingly built with opposition leaders to strengthen his hand in Congress risks falling apart over accusations</w:t>
      </w:r>
      <w:r>
        <w:t xml:space="preserve"> his ruling Institutional Revolutionary Party, or </w:t>
      </w:r>
      <w:r w:rsidRPr="000045F7">
        <w:rPr>
          <w:rStyle w:val="StyleBoldUnderline"/>
        </w:rPr>
        <w:t>PRI, has been using dirty tricks to buy votes</w:t>
      </w:r>
      <w:r>
        <w:t xml:space="preserve"> in the first major round of state elections since July's presidential vote.</w:t>
      </w:r>
    </w:p>
    <w:p w:rsidR="002C73A1" w:rsidRDefault="002C73A1" w:rsidP="002C73A1">
      <w:r>
        <w:t>Taking office in December after fighting off claims that his own campaign team bought votes, Pena Nieto has won much praise for his efforts to re-energize Mexico's economy.</w:t>
      </w:r>
    </w:p>
    <w:p w:rsidR="002C73A1" w:rsidRDefault="002C73A1" w:rsidP="002C73A1">
      <w:r>
        <w:t>A telecommunications bill passed by Congress on Tuesday aims to bring more competition to industries dominated by phone tycoon Carlos Slim and the No. 1 broadcaster, Televisa.</w:t>
      </w:r>
    </w:p>
    <w:p w:rsidR="002C73A1" w:rsidRDefault="002C73A1" w:rsidP="002C73A1">
      <w:r>
        <w:t>Pena Nieto's government has also pushed through a law aimed at improving the education system and arrested teachers' union boss Elba Esther Gordillo on corruption charges. A former PRI stalwart, Gordillo was seen as a persistent obstacle to change.</w:t>
      </w:r>
    </w:p>
    <w:p w:rsidR="002C73A1" w:rsidRPr="00BB6612" w:rsidRDefault="002C73A1" w:rsidP="002C73A1">
      <w:pPr>
        <w:rPr>
          <w:b/>
          <w:bCs/>
          <w:u w:val="single"/>
        </w:rPr>
      </w:pPr>
      <w:r w:rsidRPr="000045F7">
        <w:rPr>
          <w:rStyle w:val="StyleBoldUnderline"/>
        </w:rPr>
        <w:t>Lacking an outright majority in Congress, Pena Nieto mapped out an informal legislative program with the opposition under the "Pact for Mexico," an agreement that has served as a workshop for the parties' proposals to modernize the economy.</w:t>
      </w:r>
    </w:p>
    <w:p w:rsidR="002C73A1" w:rsidRDefault="002C73A1" w:rsidP="002C73A1">
      <w:r>
        <w:t>If his reforms succeed, Pena Nieto insists Mexico's growth can reach 6 percent per annum. Investors have been encouraged by the pact's achievements, piling into Mexican stocks and bonds and recently pushing the peso currency to a 19-month high.</w:t>
      </w:r>
    </w:p>
    <w:p w:rsidR="002C73A1" w:rsidRPr="00BB6612" w:rsidRDefault="002C73A1" w:rsidP="002C73A1">
      <w:pPr>
        <w:rPr>
          <w:b/>
          <w:bCs/>
          <w:u w:val="single"/>
        </w:rPr>
      </w:pPr>
      <w:r w:rsidRPr="000045F7">
        <w:rPr>
          <w:rStyle w:val="StyleBoldUnderline"/>
        </w:rPr>
        <w:t>But last week, months of political goodwill evaporated amid angry recriminations when opposition leaders accused the government of trying to use public money to help the PRI in local elections in the Gulf state of Veracruz this July.</w:t>
      </w:r>
    </w:p>
    <w:p w:rsidR="002C73A1" w:rsidRPr="00BB6612" w:rsidRDefault="002C73A1" w:rsidP="002C73A1">
      <w:pPr>
        <w:rPr>
          <w:b/>
          <w:bCs/>
          <w:u w:val="single"/>
        </w:rPr>
      </w:pPr>
      <w:r w:rsidRPr="000045F7">
        <w:rPr>
          <w:rStyle w:val="StyleBoldUnderline"/>
        </w:rPr>
        <w:t>When videos were leaked showing PRI officials advocating the use of Social Development Ministry funds to corral votes in Veracruz, the conservative National Action Party, or PAN, and the leftist Party of the Democratic Revolution (PRD) were livid.</w:t>
      </w:r>
    </w:p>
    <w:p w:rsidR="002C73A1" w:rsidRDefault="002C73A1" w:rsidP="002C73A1">
      <w:r>
        <w:t>"The one that's been irresponsible, that hasn't kept its word, that has put the Pact for Mexico at risk and shown it's still the same old party it always was, is the PRI," said the PAN's lower house leader, Luis Alberto Villarreal.</w:t>
      </w:r>
    </w:p>
    <w:p w:rsidR="002C73A1" w:rsidRDefault="002C73A1" w:rsidP="002C73A1">
      <w:r>
        <w:t>For Pena Nieto, the row is an unwelcome backdrop for the visit of U.S. President Barack Obama to Mexico on Thursday, when the leaders will discuss security issues and how to step up cooperation between their closely intertwined economies.</w:t>
      </w:r>
    </w:p>
    <w:p w:rsidR="002C73A1" w:rsidRDefault="002C73A1" w:rsidP="002C73A1">
      <w:r>
        <w:t>FRUSTRATED OPPOSITION</w:t>
      </w:r>
    </w:p>
    <w:p w:rsidR="002C73A1" w:rsidRDefault="002C73A1" w:rsidP="002C73A1">
      <w:r>
        <w:t>Ruling for 71 uninterrupted years, the PRI had become a byword for corruption by the time it was finally voted out of power in 2000. When Pena Nieto recaptured the presidency for the party last year, he swore things would be different this time.</w:t>
      </w:r>
    </w:p>
    <w:p w:rsidR="002C73A1" w:rsidRDefault="002C73A1" w:rsidP="002C73A1">
      <w:r>
        <w:t>But as the parties jockey for position before the local elections in Veracruz and 13 other states on July 7, finger-pointing about PRI corruption is again widespread.</w:t>
      </w:r>
    </w:p>
    <w:p w:rsidR="002C73A1" w:rsidRPr="00BB6612" w:rsidRDefault="002C73A1" w:rsidP="002C73A1">
      <w:pPr>
        <w:rPr>
          <w:b/>
          <w:bCs/>
          <w:u w:val="single"/>
        </w:rPr>
      </w:pPr>
      <w:r w:rsidRPr="000045F7">
        <w:rPr>
          <w:rStyle w:val="StyleBoldUnderline"/>
        </w:rPr>
        <w:lastRenderedPageBreak/>
        <w:t>Until the PRI has punished those behind the Veracruz scandal and ensured the elections are protected against abuses, all discussions within the pact over energy and fiscal reform are off, PRD chairman Jesus Zambrano told Reuters.</w:t>
      </w:r>
    </w:p>
    <w:p w:rsidR="002C73A1" w:rsidRDefault="002C73A1" w:rsidP="002C73A1">
      <w:r w:rsidRPr="00B820D7">
        <w:rPr>
          <w:rStyle w:val="StyleBoldUnderline"/>
        </w:rPr>
        <w:t>Though he was confident the pact could overcome the current furor, Zambrano foresaw trouble ahead if it did not. "It would make building consensus enormously difficult</w:t>
      </w:r>
      <w:r>
        <w:t>," he said.</w:t>
      </w:r>
    </w:p>
    <w:p w:rsidR="002C73A1" w:rsidRPr="00BB6612" w:rsidRDefault="002C73A1" w:rsidP="002C73A1">
      <w:pPr>
        <w:rPr>
          <w:b/>
          <w:bCs/>
          <w:u w:val="single"/>
        </w:rPr>
      </w:pPr>
      <w:r w:rsidRPr="00840455">
        <w:rPr>
          <w:rStyle w:val="StyleBoldUnderline"/>
        </w:rPr>
        <w:t>Defusing tensions between the PRI and its rivals is a big enough challenge for Pena Nieto. But he must do so at a time when there are major splits inside the opposition parties - in particular the PAN - his natural allies on economic reform.</w:t>
      </w:r>
    </w:p>
    <w:p w:rsidR="002C73A1" w:rsidRDefault="002C73A1" w:rsidP="002C73A1">
      <w:r>
        <w:t>Without support from at least the PAN, Pena Nieto's ruling coalition of PRI and the Green Party is unlikely to muster the two-thirds majority in Congress needed to enact a constitutional change he wants to make Pemex more attractive to investors.</w:t>
      </w:r>
    </w:p>
    <w:p w:rsidR="002C73A1" w:rsidRPr="00BB6612" w:rsidRDefault="002C73A1" w:rsidP="002C73A1">
      <w:pPr>
        <w:rPr>
          <w:b/>
          <w:bCs/>
          <w:u w:val="single"/>
        </w:rPr>
      </w:pPr>
      <w:r w:rsidRPr="00B820D7">
        <w:rPr>
          <w:rStyle w:val="StyleBoldUnderline"/>
        </w:rPr>
        <w:t>The PRD is opposed to changing the constitution to open up the oil industry and is highly skeptical about imposing a value-added tax on food and medicine, a measure the PRI is considering to improve Mexico's weak tax revenues.</w:t>
      </w:r>
    </w:p>
    <w:p w:rsidR="002C73A1" w:rsidRDefault="002C73A1" w:rsidP="002C73A1">
      <w:r w:rsidRPr="00B820D7">
        <w:rPr>
          <w:rStyle w:val="StyleBoldUnderline"/>
        </w:rPr>
        <w:t>Meanwhile, both the PAN and the PRD are pressuring Pena Nieto's Social Development Minister Rosario Robles to step down over the Veracruz revelations</w:t>
      </w:r>
      <w:r>
        <w:t>. To date, they have not made her departure a condition of their support for the pact.</w:t>
      </w:r>
    </w:p>
    <w:p w:rsidR="002C73A1" w:rsidRPr="00BB6612" w:rsidRDefault="002C73A1" w:rsidP="002C73A1">
      <w:pPr>
        <w:rPr>
          <w:b/>
          <w:bCs/>
          <w:u w:val="single"/>
        </w:rPr>
      </w:pPr>
      <w:r w:rsidRPr="00B820D7">
        <w:rPr>
          <w:rStyle w:val="StyleBoldUnderline"/>
        </w:rPr>
        <w:t>The parties were incensed when Pena Nieto last month backed Robles publicly, withdrawing their support for a banking bill negotiated under the pact, and putting that reform on ice.</w:t>
      </w:r>
    </w:p>
    <w:p w:rsidR="002C73A1" w:rsidRDefault="002C73A1" w:rsidP="002C73A1">
      <w:r>
        <w:t>"It's up to all the political players to carry on working for the reforms our country needs," Pena Nieto said at the time.</w:t>
      </w:r>
    </w:p>
    <w:p w:rsidR="002C73A1" w:rsidRDefault="002C73A1" w:rsidP="002C73A1">
      <w:r>
        <w:t>The opposition says, however, that the PRI has yet to atone for Veracruz. Robles quickly dismissed seven officials over the affair and has denied any wrongdoing, but the PAN and the PRD have said 57 people were involved and want more heads to roll.</w:t>
      </w:r>
    </w:p>
    <w:p w:rsidR="002C73A1" w:rsidRDefault="002C73A1" w:rsidP="002C73A1">
      <w:r>
        <w:t>The government has repeatedly stressed that the pact is intact, but opposition lawmakers chafing under the fetters of the agreement have jumped at the chance to attack the president.</w:t>
      </w:r>
    </w:p>
    <w:p w:rsidR="002C73A1" w:rsidRDefault="002C73A1" w:rsidP="002C73A1">
      <w:r>
        <w:t>Senator Luis Fernando Salazar of the PAN said Pena Nieto's response to the Veracruz affair showed that he saw the pact "as nothing more than an instrument for keeping the opposition quiet."</w:t>
      </w:r>
    </w:p>
    <w:p w:rsidR="002C73A1" w:rsidRPr="002B33D2" w:rsidRDefault="002C73A1" w:rsidP="002C73A1">
      <w:pPr>
        <w:rPr>
          <w:rStyle w:val="StyleBoldUnderline"/>
        </w:rPr>
      </w:pPr>
      <w:r w:rsidRPr="002B33D2">
        <w:rPr>
          <w:rStyle w:val="StyleBoldUnderline"/>
        </w:rPr>
        <w:t>Even among the ranks of the ruling coalition, doubts have grown about how much longer the government can defend the pact.</w:t>
      </w:r>
    </w:p>
    <w:p w:rsidR="002C73A1" w:rsidRPr="00BB6612" w:rsidRDefault="002C73A1" w:rsidP="002C73A1">
      <w:pPr>
        <w:rPr>
          <w:b/>
          <w:bCs/>
          <w:u w:val="single"/>
        </w:rPr>
      </w:pPr>
      <w:r w:rsidRPr="002B33D2">
        <w:rPr>
          <w:rStyle w:val="StyleBoldUnderline"/>
        </w:rPr>
        <w:t>"It was very close to breaking," said PRI congressman Brasil Acosta, noting the media attention the pact has generated had turned it into a very public forum for lawmakers to air grievances, making it harder and harder to defuse spats.</w:t>
      </w:r>
    </w:p>
    <w:p w:rsidR="002C73A1" w:rsidRPr="00BB6612" w:rsidRDefault="002C73A1" w:rsidP="002C73A1">
      <w:pPr>
        <w:rPr>
          <w:b/>
          <w:bCs/>
          <w:u w:val="single"/>
        </w:rPr>
      </w:pPr>
      <w:r w:rsidRPr="002B33D2">
        <w:rPr>
          <w:rStyle w:val="StyleBoldUnderline"/>
        </w:rPr>
        <w:t>Another lawmaker in the ruling coalition, who declined to be named, said the pact would last till the end of 2013 "at best."</w:t>
      </w:r>
    </w:p>
    <w:p w:rsidR="002C73A1" w:rsidRDefault="002C73A1" w:rsidP="002C73A1">
      <w:pPr>
        <w:rPr>
          <w:rStyle w:val="StyleBoldUnderline"/>
        </w:rPr>
      </w:pPr>
      <w:r w:rsidRPr="002B33D2">
        <w:rPr>
          <w:rStyle w:val="StyleBoldUnderline"/>
        </w:rPr>
        <w:t xml:space="preserve">Pena Nieto used the accord to push through the education and telecommunications reforms with overwhelming support from the PRI, PAN and PRD. But that spirit of cooperation has given way to warnings that the pact risks neutering the </w:t>
      </w:r>
      <w:r>
        <w:rPr>
          <w:rStyle w:val="StyleBoldUnderline"/>
        </w:rPr>
        <w:t>opposite</w:t>
      </w:r>
    </w:p>
    <w:p w:rsidR="002C73A1" w:rsidRDefault="002C73A1" w:rsidP="002C73A1">
      <w:pPr>
        <w:rPr>
          <w:rStyle w:val="StyleBoldUnderline"/>
        </w:rPr>
      </w:pPr>
    </w:p>
    <w:p w:rsidR="002C73A1" w:rsidRPr="002C73A1" w:rsidRDefault="002C73A1" w:rsidP="00CB05CF">
      <w:pPr>
        <w:pStyle w:val="Heading4"/>
      </w:pPr>
      <w:r w:rsidRPr="002C73A1">
        <w:t xml:space="preserve">Collapse of Pact of Mexico inevitable—electoral reform, corruption, and investor confidence cause breakdown </w:t>
      </w:r>
    </w:p>
    <w:p w:rsidR="002C73A1" w:rsidRPr="008A6CAB" w:rsidRDefault="002C73A1" w:rsidP="002C73A1">
      <w:r w:rsidRPr="008A6CAB">
        <w:rPr>
          <w:rStyle w:val="StyleStyleBold12pt"/>
        </w:rPr>
        <w:t>Bloomberg Businessweek 6/20</w:t>
      </w:r>
      <w:r w:rsidR="008E5B83">
        <w:rPr>
          <w:rStyle w:val="StyleStyleBold12pt"/>
        </w:rPr>
        <w:t>/13</w:t>
      </w:r>
      <w:r w:rsidRPr="008A6CAB">
        <w:t xml:space="preserve"> (</w:t>
      </w:r>
      <w:hyperlink r:id="rId113" w:history="1">
        <w:r w:rsidRPr="008A6CAB">
          <w:rPr>
            <w:rStyle w:val="Hyperlink"/>
          </w:rPr>
          <w:t>Eric Martin</w:t>
        </w:r>
      </w:hyperlink>
      <w:r w:rsidRPr="008A6CAB">
        <w:t>, </w:t>
      </w:r>
      <w:hyperlink r:id="rId114" w:history="1">
        <w:r w:rsidRPr="008A6CAB">
          <w:rPr>
            <w:rStyle w:val="Hyperlink"/>
          </w:rPr>
          <w:t>Carlos Manuel Rodriguez</w:t>
        </w:r>
      </w:hyperlink>
      <w:r w:rsidRPr="008A6CAB">
        <w:t xml:space="preserve">, and </w:t>
      </w:r>
      <w:hyperlink r:id="rId115" w:history="1">
        <w:r w:rsidRPr="008A6CAB">
          <w:rPr>
            <w:rStyle w:val="Hyperlink"/>
          </w:rPr>
          <w:t>Helder Marinho</w:t>
        </w:r>
      </w:hyperlink>
      <w:r w:rsidRPr="008A6CAB">
        <w:t xml:space="preserve">; “Mexico's President Pushes Reforms for State Oil Company Pemex,” </w:t>
      </w:r>
      <w:hyperlink r:id="rId116" w:history="1">
        <w:r w:rsidRPr="008A6CAB">
          <w:rPr>
            <w:rStyle w:val="Hyperlink"/>
          </w:rPr>
          <w:t>http://www.businessweek.com/articles/2013-06-20/mexicos-president-pushes-reforms-for-state-oil-company-pemex</w:t>
        </w:r>
      </w:hyperlink>
      <w:r w:rsidRPr="008A6CAB">
        <w:t>, Accessed 6/27/13, JC)</w:t>
      </w:r>
    </w:p>
    <w:p w:rsidR="002C73A1" w:rsidRPr="00671E07" w:rsidRDefault="002C73A1" w:rsidP="002C73A1">
      <w:pPr>
        <w:rPr>
          <w:rStyle w:val="StyleBoldUnderline"/>
        </w:rPr>
      </w:pPr>
      <w:r w:rsidRPr="008A6CAB">
        <w:lastRenderedPageBreak/>
        <w:t xml:space="preserve">Peña </w:t>
      </w:r>
      <w:r w:rsidRPr="00671E07">
        <w:rPr>
          <w:rStyle w:val="StyleBoldUnderline"/>
        </w:rPr>
        <w:t>Nieto</w:t>
      </w:r>
      <w:r w:rsidRPr="008A6CAB">
        <w:t xml:space="preserve"> says his administration will send the energy bill to Congress by September, when regular sessions resume. He’s </w:t>
      </w:r>
      <w:r w:rsidRPr="00671E07">
        <w:rPr>
          <w:rStyle w:val="StyleBoldUnderline"/>
        </w:rPr>
        <w:t>relying on the Pact for Mexico, an alliance of the country’s top three political parties, which have vowed to work together to achieve major reforms.</w:t>
      </w:r>
      <w:r w:rsidRPr="008A6CAB">
        <w:t xml:space="preserve"> Peña Nieto’s own party, </w:t>
      </w:r>
      <w:r w:rsidRPr="00671E07">
        <w:rPr>
          <w:rStyle w:val="StyleBoldUnderline"/>
        </w:rPr>
        <w:t xml:space="preserve">the </w:t>
      </w:r>
      <w:r w:rsidRPr="008A6CAB">
        <w:t>Institutional Revolutionary Party (</w:t>
      </w:r>
      <w:r w:rsidRPr="00671E07">
        <w:rPr>
          <w:rStyle w:val="StyleBoldUnderline"/>
        </w:rPr>
        <w:t>PRI), doesn’t have enough votes on its own for a constitutional amendment.</w:t>
      </w:r>
    </w:p>
    <w:p w:rsidR="002C73A1" w:rsidRPr="00795382" w:rsidRDefault="002C73A1" w:rsidP="002C73A1">
      <w:r w:rsidRPr="008A6CAB">
        <w:t>“</w:t>
      </w:r>
      <w:r w:rsidRPr="00671E07">
        <w:rPr>
          <w:rStyle w:val="StyleBoldUnderline"/>
        </w:rPr>
        <w:t>We’re approaching key deadlines,”</w:t>
      </w:r>
      <w:r w:rsidRPr="008A6CAB">
        <w:t xml:space="preserve"> Peña Nieto says. “I’m optimistic that this political climate of understanding and agreement will be maintained.” </w:t>
      </w:r>
      <w:r w:rsidRPr="00671E07">
        <w:rPr>
          <w:rStyle w:val="StyleBoldUnderline"/>
        </w:rPr>
        <w:t>Yet investors</w:t>
      </w:r>
      <w:r w:rsidRPr="008A6CAB">
        <w:t xml:space="preserve"> have pushed down the price of Pemex bonds in the last month. They’re </w:t>
      </w:r>
      <w:r w:rsidRPr="00671E07">
        <w:rPr>
          <w:rStyle w:val="StyleBoldUnderline"/>
        </w:rPr>
        <w:t>losing confidence in the president’s ability to achieve the needed changes amid signs that the Pact for Mexico is fraying. Corruption allegations against the PRI have</w:t>
      </w:r>
      <w:r w:rsidRPr="008A6CAB">
        <w:t xml:space="preserve"> </w:t>
      </w:r>
      <w:r w:rsidRPr="00671E07">
        <w:rPr>
          <w:rStyle w:val="StyleBoldUnderline"/>
        </w:rPr>
        <w:t>already almost derailed the alliance</w:t>
      </w:r>
      <w:r w:rsidRPr="008A6CAB">
        <w:t xml:space="preserve">. In April, the National Action Party, a member of the pact, released video and audio tapes allegedly showing officials from Peña Nieto’s party arranging to use government social programs to win support before local elections. </w:t>
      </w:r>
      <w:r w:rsidRPr="00671E07">
        <w:rPr>
          <w:rStyle w:val="StyleBoldUnderline"/>
        </w:rPr>
        <w:t>The accord may end if Peña Nieto doesn’t prevent electoral irregularities</w:t>
      </w:r>
      <w:r w:rsidRPr="008A6CAB">
        <w:t xml:space="preserve"> in states where local contests will take place on July 7, said Jesús Zambrano, head of the Party of the Democratic Revolution, another member of the pact in May.</w:t>
      </w:r>
    </w:p>
    <w:p w:rsidR="002C73A1" w:rsidRPr="002B33D2" w:rsidRDefault="002C73A1" w:rsidP="002C73A1">
      <w:pPr>
        <w:rPr>
          <w:rStyle w:val="StyleBoldUnderline"/>
        </w:rPr>
      </w:pPr>
    </w:p>
    <w:p w:rsidR="002C73A1" w:rsidRDefault="002C73A1" w:rsidP="002C73A1"/>
    <w:p w:rsidR="002C73A1" w:rsidRDefault="002C73A1" w:rsidP="002C73A1"/>
    <w:p w:rsidR="00DF5A53" w:rsidRDefault="00DF5A53" w:rsidP="00DF5A53">
      <w:pPr>
        <w:pStyle w:val="Heading1"/>
      </w:pPr>
      <w:r>
        <w:lastRenderedPageBreak/>
        <w:t>General fights now</w:t>
      </w:r>
    </w:p>
    <w:p w:rsidR="00DF5A53" w:rsidRDefault="00DF5A53" w:rsidP="00DF5A53">
      <w:pPr>
        <w:rPr>
          <w:b/>
        </w:rPr>
      </w:pPr>
    </w:p>
    <w:p w:rsidR="00DF5A53" w:rsidRPr="00DF5A53" w:rsidRDefault="00DF5A53" w:rsidP="00CB05CF">
      <w:pPr>
        <w:pStyle w:val="Heading4"/>
      </w:pPr>
      <w:r w:rsidRPr="00DF5A53">
        <w:t xml:space="preserve">The Link is Non-Unique—Other issues take president, despite Nieto’s indication that energy is first on the agenda </w:t>
      </w:r>
    </w:p>
    <w:p w:rsidR="00DF5A53" w:rsidRDefault="00DF5A53" w:rsidP="00DF5A53">
      <w:pPr>
        <w:rPr>
          <w:rStyle w:val="StyleStyleBold12pt"/>
        </w:rPr>
      </w:pPr>
      <w:r>
        <w:rPr>
          <w:rStyle w:val="StyleStyleBold12pt"/>
        </w:rPr>
        <w:t>Bolton, Council on Hemispheric Affairs Research Fellow, 13</w:t>
      </w:r>
    </w:p>
    <w:p w:rsidR="00DF5A53" w:rsidRDefault="00DF5A53" w:rsidP="00DF5A53">
      <w:r>
        <w:t xml:space="preserve">[Gene, Council on Hemispheric Affairs, March 12th 2013, “Off and Running — Peña Nieto’s Domestic Agenda,” </w:t>
      </w:r>
      <w:hyperlink r:id="rId117" w:history="1">
        <w:r>
          <w:rPr>
            <w:rStyle w:val="Hyperlink"/>
          </w:rPr>
          <w:t>http://www.coha.org/21851/</w:t>
        </w:r>
      </w:hyperlink>
      <w:r>
        <w:t>, Accessed 6/28/13, CB]</w:t>
      </w:r>
    </w:p>
    <w:p w:rsidR="00DF5A53" w:rsidRDefault="00DF5A53" w:rsidP="00DF5A53">
      <w:r>
        <w:rPr>
          <w:rStyle w:val="StyleBoldUnderline"/>
        </w:rPr>
        <w:t>Education reform was Peña Nieto’s first priority when he entered into office last December</w:t>
      </w:r>
      <w:r>
        <w:t xml:space="preserve">; a </w:t>
      </w:r>
      <w:r>
        <w:rPr>
          <w:rStyle w:val="StyleBoldUnderline"/>
        </w:rPr>
        <w:t>surprising</w:t>
      </w:r>
      <w:r>
        <w:t xml:space="preserve"> development, </w:t>
      </w:r>
      <w:r>
        <w:rPr>
          <w:rStyle w:val="StyleBoldUnderline"/>
        </w:rPr>
        <w:t>because during his presidential campaign he stated that he first intended to tackle energy and tax reforms</w:t>
      </w:r>
      <w:r>
        <w:t xml:space="preserve"> in an effort to grow the economy by 6 percent in 2013 (Mexico’s economy is predicted to grow by only 3.5 percent). [2] However, </w:t>
      </w:r>
      <w:r>
        <w:rPr>
          <w:rStyle w:val="StyleBoldUnderline"/>
        </w:rPr>
        <w:t>these issues are particularly contentious and sensitive for opposition parties</w:t>
      </w:r>
      <w:r>
        <w:t>, namely the Partido Acción Nacional (PAN or National Action Party) and Partido de la Revolución Democrática (PRD or Party of the Democratic Revolution). On the other hand, instituting education-related reforms was an easy place for these parties to find common ground. [3]</w:t>
      </w:r>
    </w:p>
    <w:p w:rsidR="00DF5A53" w:rsidRDefault="00DF5A53" w:rsidP="00DF5A53">
      <w:r>
        <w:t>Gordillo had accumulated a number of enemies during her run as union boss, and her opposition to Peña Nieto’s education reform pinned her as an easy target. Furthermore, the reform still requires a second law for implementation, which may have further prompted Gordillo’s arrest. [4] Although PRD presidential candidate Andrés Manuel López Obrador (AMLO) criticized Peña Nieto’s close ties to Gordillo, he was most likely still bitter from her decision to support Felipe Calderón in the 2006 presidential election (in which AMLO also ran and lost). Even though she supported Peña Nieto in 2012, he did not offer her any presidential appointments in return. [5]</w:t>
      </w:r>
    </w:p>
    <w:p w:rsidR="00DF5A53" w:rsidRPr="00714AAE" w:rsidRDefault="00DF5A53" w:rsidP="00DF5A53">
      <w:pPr>
        <w:rPr>
          <w:b/>
          <w:bCs/>
          <w:u w:val="single"/>
        </w:rPr>
      </w:pPr>
      <w:r>
        <w:rPr>
          <w:rStyle w:val="StyleBoldUnderline"/>
        </w:rPr>
        <w:t>Peña Nieto’s domestic agenda also includes reforms in telecommunications and broadcasting, followed by tax and energy.</w:t>
      </w:r>
      <w:r>
        <w:t xml:space="preserve">  With respect to the latter, the Partido Revolucionario Institucional (PRI) National Assembly just recently approved sweeping changes, which include value-added taxes (VATs) for food and medicine, and opening up Pemex to private investment. </w:t>
      </w:r>
      <w:r>
        <w:rPr>
          <w:rStyle w:val="StyleBoldUnderline"/>
        </w:rPr>
        <w:t>Various Mexican media outlets are reporting that Gordillo’s arrest will deter the opposition from challenging Peña Nieto. [6] However, this assertion is incorrect, and the president will not be able to ride on the laurels of Gordillo’s arrest in order to advance the rest of his domestic agenda.</w:t>
      </w:r>
    </w:p>
    <w:p w:rsidR="00DF5A53" w:rsidRDefault="00DF5A53" w:rsidP="00DF5A53"/>
    <w:p w:rsidR="00DF5A53" w:rsidRDefault="00DF5A53" w:rsidP="00DF5A53">
      <w:pPr>
        <w:pStyle w:val="Heading1"/>
      </w:pPr>
      <w:r>
        <w:lastRenderedPageBreak/>
        <w:t>Constitutional reform now</w:t>
      </w:r>
    </w:p>
    <w:p w:rsidR="00DF5A53" w:rsidRDefault="00DF5A53" w:rsidP="00DF5A53"/>
    <w:p w:rsidR="00DF5A53" w:rsidRPr="00DF5A53" w:rsidRDefault="00DF5A53" w:rsidP="00CB05CF">
      <w:pPr>
        <w:pStyle w:val="Heading4"/>
      </w:pPr>
      <w:r w:rsidRPr="00DF5A53">
        <w:t>Nieto will push for constitutional amendment in the status quo—proves aff doesn’t trigger the link</w:t>
      </w:r>
    </w:p>
    <w:p w:rsidR="00DF5A53" w:rsidRPr="00DF5A53" w:rsidRDefault="00DF5A53" w:rsidP="00DF5A53">
      <w:r w:rsidRPr="00DF5A53">
        <w:rPr>
          <w:rStyle w:val="StyleStyleBold12pt"/>
        </w:rPr>
        <w:t>WSJ 3/12/13</w:t>
      </w:r>
      <w:r w:rsidRPr="00DF5A53">
        <w:t xml:space="preserve"> (Nicholas Casey, </w:t>
      </w:r>
      <w:r w:rsidRPr="00DF5A53">
        <w:rPr>
          <w:sz w:val="12"/>
        </w:rPr>
        <w:t xml:space="preserve"> </w:t>
      </w:r>
      <w:r w:rsidRPr="00DF5A53">
        <w:t xml:space="preserve">3/12/13, Wall Street Journal, “Mexico Leader's Next Push Is to Tackle Energy,” </w:t>
      </w:r>
      <w:hyperlink r:id="rId118" w:history="1">
        <w:r w:rsidRPr="00DF5A53">
          <w:rPr>
            <w:rStyle w:val="Hyperlink"/>
          </w:rPr>
          <w:t>http://online.wsj.com/article/SB10001424127887323826704578356641370976554.html</w:t>
        </w:r>
      </w:hyperlink>
      <w:r w:rsidRPr="00DF5A53">
        <w:t>, Accessed 7/1/13, JC)</w:t>
      </w:r>
    </w:p>
    <w:p w:rsidR="00DF5A53" w:rsidRPr="00DF5A53" w:rsidRDefault="00DF5A53" w:rsidP="00DF5A53">
      <w:pPr>
        <w:rPr>
          <w:rStyle w:val="StyleBoldUnderline"/>
        </w:rPr>
      </w:pPr>
      <w:r w:rsidRPr="00DF5A53">
        <w:t xml:space="preserve">Now </w:t>
      </w:r>
      <w:r w:rsidRPr="00DF5A53">
        <w:rPr>
          <w:rStyle w:val="StyleBoldUnderline"/>
        </w:rPr>
        <w:t>the president is setting his sights on</w:t>
      </w:r>
      <w:r w:rsidRPr="00DF5A53">
        <w:t xml:space="preserve"> another major goal: </w:t>
      </w:r>
      <w:r w:rsidRPr="00DF5A53">
        <w:rPr>
          <w:rStyle w:val="StyleBoldUnderline"/>
        </w:rPr>
        <w:t>An overhaul of the energy sector</w:t>
      </w:r>
      <w:r w:rsidRPr="00DF5A53">
        <w:t xml:space="preserve"> and state-run Petróleos Mexicanos, one of the world's biggest oil firms, whose output is slipping. </w:t>
      </w:r>
      <w:r w:rsidRPr="00DF5A53">
        <w:rPr>
          <w:rStyle w:val="StyleBoldUnderline"/>
        </w:rPr>
        <w:t>He proposes to</w:t>
      </w:r>
      <w:r w:rsidRPr="00DF5A53">
        <w:t xml:space="preserve"> change the law to </w:t>
      </w:r>
      <w:r w:rsidRPr="00DF5A53">
        <w:rPr>
          <w:rStyle w:val="StyleBoldUnderline"/>
        </w:rPr>
        <w:t>attract foreign investors</w:t>
      </w:r>
      <w:r w:rsidRPr="00DF5A53">
        <w:t xml:space="preserve">—an about-face for a country that once nationalized its oil and barred foreign participation </w:t>
      </w:r>
      <w:r w:rsidRPr="00DF5A53">
        <w:rPr>
          <w:rStyle w:val="StyleBoldUnderline"/>
        </w:rPr>
        <w:t>by constitutional amendment.</w:t>
      </w:r>
    </w:p>
    <w:p w:rsidR="00DF5A53" w:rsidRPr="00DF5A53" w:rsidRDefault="00DF5A53" w:rsidP="00DF5A53">
      <w:r w:rsidRPr="00DF5A53">
        <w:t>"Mexico was long viewed as a stable country but one that was marred by lots of security concerns," said Gray Newman,</w:t>
      </w:r>
      <w:hyperlink r:id="rId119" w:history="1">
        <w:r w:rsidRPr="00DF5A53">
          <w:rPr>
            <w:rStyle w:val="Hyperlink"/>
          </w:rPr>
          <w:t>Morgan Stanley</w:t>
        </w:r>
      </w:hyperlink>
      <w:r w:rsidRPr="00DF5A53">
        <w:t>'s </w:t>
      </w:r>
      <w:hyperlink r:id="rId120" w:history="1">
        <w:r w:rsidRPr="00DF5A53">
          <w:rPr>
            <w:rStyle w:val="Hyperlink"/>
          </w:rPr>
          <w:t>MS +0.65%</w:t>
        </w:r>
      </w:hyperlink>
      <w:r w:rsidRPr="00DF5A53">
        <w:t> chief Latin America economist. "But now it's seen as a leader among emerging markets on the reform front."</w:t>
      </w:r>
    </w:p>
    <w:p w:rsidR="00DF5A53" w:rsidRPr="00DF5A53" w:rsidRDefault="00DF5A53" w:rsidP="00DF5A53">
      <w:r w:rsidRPr="00DF5A53">
        <w:t>To be sure, Mr. Peña Nieto's reforms depend on the continued support of Mexico's three political parties, which are often fractious. When Mexico transitioned out of one-party rule in 2000, the country's political establishment disintegrated. State governors refused to cooperate with presidents for the first time; Mr. Peña Nieto's Institutional Revolutionary Party, the PRI, then in the opposition, even blocked many measures it now supports.</w:t>
      </w:r>
    </w:p>
    <w:p w:rsidR="00DF5A53" w:rsidRPr="00DF5A53" w:rsidRDefault="00DF5A53" w:rsidP="00DF5A53">
      <w:r w:rsidRPr="00DF5A53">
        <w:t>There is also the issue of enforcement. Mexico has a long history of laws on the books that authorities fail to implement and powerful interests manage to circumvent.</w:t>
      </w:r>
    </w:p>
    <w:p w:rsidR="00DF5A53" w:rsidRPr="00DF5A53" w:rsidRDefault="00DF5A53" w:rsidP="00DF5A53">
      <w:r w:rsidRPr="00DF5A53">
        <w:t xml:space="preserve">But </w:t>
      </w:r>
      <w:r w:rsidRPr="00DF5A53">
        <w:rPr>
          <w:rStyle w:val="StyleBoldUnderline"/>
        </w:rPr>
        <w:t>there are signs that</w:t>
      </w:r>
      <w:r w:rsidRPr="00DF5A53">
        <w:t xml:space="preserve"> Mr. Peña </w:t>
      </w:r>
      <w:r w:rsidRPr="00DF5A53">
        <w:rPr>
          <w:rStyle w:val="StyleBoldUnderline"/>
        </w:rPr>
        <w:t xml:space="preserve">Nieto has found a workable solution with Mexico's lawmakers, </w:t>
      </w:r>
      <w:r w:rsidRPr="00DF5A53">
        <w:t xml:space="preserve">Mexican politicians say. Shortly after taking office, </w:t>
      </w:r>
      <w:r w:rsidRPr="00DF5A53">
        <w:rPr>
          <w:rStyle w:val="StyleBoldUnderline"/>
        </w:rPr>
        <w:t>he signed the so-called Pact for Mexico, an accord with Mexico's three main political parties, which includes wide-ranging reform goals</w:t>
      </w:r>
      <w:r w:rsidRPr="00DF5A53">
        <w:t xml:space="preserve"> to be achieved during his term in office.</w:t>
      </w:r>
    </w:p>
    <w:p w:rsidR="00DF5A53" w:rsidRPr="00DF5A53" w:rsidRDefault="00DF5A53" w:rsidP="00DF5A53">
      <w:r w:rsidRPr="00DF5A53">
        <w:t xml:space="preserve">Members of Mr. Peña </w:t>
      </w:r>
      <w:r w:rsidRPr="00DF5A53">
        <w:rPr>
          <w:rStyle w:val="StyleBoldUnderline"/>
        </w:rPr>
        <w:t>Nieto's opposition say they are inclined to cooperate.</w:t>
      </w:r>
      <w:r w:rsidRPr="00DF5A53">
        <w:t xml:space="preserve"> Alejandra Barrales, a senator from the leftist Party of the Democratic Revolution, who helped negotiate the pact for her party, said she felt "the PRI is open to negotiation.…They want to get the reforms."</w:t>
      </w:r>
    </w:p>
    <w:p w:rsidR="00DF5A53" w:rsidRPr="00DF5A53" w:rsidRDefault="00DF5A53" w:rsidP="00DF5A53">
      <w:r w:rsidRPr="00DF5A53">
        <w:t xml:space="preserve">On Tuesday, </w:t>
      </w:r>
      <w:r w:rsidRPr="00DF5A53">
        <w:rPr>
          <w:rStyle w:val="StyleBoldUnderline"/>
        </w:rPr>
        <w:t>ratings agency Standard &amp; Poor's moved Mexico's debt ratings outlook to "positive"</w:t>
      </w:r>
      <w:r w:rsidRPr="00DF5A53">
        <w:t xml:space="preserve"> from "stable," </w:t>
      </w:r>
      <w:r w:rsidRPr="00DF5A53">
        <w:rPr>
          <w:rStyle w:val="StyleBoldUnderline"/>
        </w:rPr>
        <w:t>saying energy reform was now looking likely</w:t>
      </w:r>
      <w:r w:rsidRPr="00DF5A53">
        <w:t>. Mr. Peña Nieto, the agency said, was pushing through overhauls that escaped his predecessors "due in part to the president's stronger political power."</w:t>
      </w:r>
    </w:p>
    <w:p w:rsidR="00DF5A53" w:rsidRPr="00DF5A53" w:rsidRDefault="00DF5A53" w:rsidP="00DF5A53"/>
    <w:p w:rsidR="00DF5A53" w:rsidRPr="00714AAE" w:rsidRDefault="00DF5A53" w:rsidP="00DF5A53">
      <w:pPr>
        <w:pStyle w:val="Heading1"/>
      </w:pPr>
      <w:r>
        <w:lastRenderedPageBreak/>
        <w:t>Corruption triggers the link</w:t>
      </w:r>
    </w:p>
    <w:p w:rsidR="00DF5A53" w:rsidRDefault="00DF5A53" w:rsidP="00DF5A53">
      <w:pPr>
        <w:rPr>
          <w:b/>
        </w:rPr>
      </w:pPr>
    </w:p>
    <w:p w:rsidR="00DF5A53" w:rsidRPr="00DF5A53" w:rsidRDefault="00DF5A53" w:rsidP="00CB05CF">
      <w:pPr>
        <w:pStyle w:val="Heading4"/>
      </w:pPr>
      <w:r w:rsidRPr="00DF5A53">
        <w:t xml:space="preserve">Veracruz corruption incident </w:t>
      </w:r>
      <w:r>
        <w:t>triggers</w:t>
      </w:r>
      <w:r w:rsidRPr="00DF5A53">
        <w:t xml:space="preserve"> the DA</w:t>
      </w:r>
    </w:p>
    <w:p w:rsidR="00DF5A53" w:rsidRDefault="00DF5A53" w:rsidP="00DF5A53">
      <w:r w:rsidRPr="000308AC">
        <w:rPr>
          <w:rStyle w:val="Heading4Char"/>
        </w:rPr>
        <w:t>Graham, Senior Correspondent at Reuters, and Martinez, Reuters reporter, 13</w:t>
      </w:r>
      <w:r>
        <w:t xml:space="preserve"> [Dave and Ana Isabel, April 30, “No talks on key Mexico reforms until spat resolved: opposition”, Reuters,</w:t>
      </w:r>
      <w:hyperlink r:id="rId121" w:history="1">
        <w:r w:rsidRPr="009D119A">
          <w:rPr>
            <w:rStyle w:val="Hyperlink"/>
          </w:rPr>
          <w:t>http://www.reuters.com/article/2013/04/30/us-mexico-reforms-opposition-idUSBRE93T15L20130430</w:t>
        </w:r>
      </w:hyperlink>
      <w:r>
        <w:t>, accessed:  6/27/13, ML]</w:t>
      </w:r>
    </w:p>
    <w:p w:rsidR="00DF5A53" w:rsidRDefault="00DF5A53" w:rsidP="00DF5A53">
      <w:r>
        <w:t xml:space="preserve">Jesus </w:t>
      </w:r>
      <w:r w:rsidRPr="00A676C0">
        <w:rPr>
          <w:rStyle w:val="StyleBoldUnderline"/>
        </w:rPr>
        <w:t>Zambrano</w:t>
      </w:r>
      <w:r>
        <w:t xml:space="preserve">, </w:t>
      </w:r>
      <w:r w:rsidRPr="00A676C0">
        <w:rPr>
          <w:rStyle w:val="StyleBoldUnderline"/>
        </w:rPr>
        <w:t>chairman of the</w:t>
      </w:r>
      <w:r>
        <w:t xml:space="preserve"> opposition Party of the Democratic Revolution (</w:t>
      </w:r>
      <w:r w:rsidRPr="00A676C0">
        <w:rPr>
          <w:rStyle w:val="StyleBoldUnderline"/>
        </w:rPr>
        <w:t>PRD</w:t>
      </w:r>
      <w:r>
        <w:t xml:space="preserve">), </w:t>
      </w:r>
      <w:r w:rsidRPr="00A676C0">
        <w:rPr>
          <w:rStyle w:val="StyleBoldUnderline"/>
        </w:rPr>
        <w:t>said</w:t>
      </w:r>
      <w:r>
        <w:t xml:space="preserve"> </w:t>
      </w:r>
      <w:r w:rsidRPr="00A676C0">
        <w:rPr>
          <w:rStyle w:val="StyleBoldUnderline"/>
        </w:rPr>
        <w:t>there could be no talks on these reforms until the government had taken clear steps to punish</w:t>
      </w:r>
      <w:r>
        <w:t xml:space="preserve"> </w:t>
      </w:r>
      <w:r w:rsidRPr="00A676C0">
        <w:rPr>
          <w:rStyle w:val="StyleBoldUnderline"/>
        </w:rPr>
        <w:t>those responsible for a vote-buying scandal in</w:t>
      </w:r>
      <w:r>
        <w:t xml:space="preserve"> the Gulf state of </w:t>
      </w:r>
      <w:r w:rsidRPr="00A676C0">
        <w:rPr>
          <w:rStyle w:val="StyleBoldUnderline"/>
        </w:rPr>
        <w:t>Veracruz</w:t>
      </w:r>
      <w:r>
        <w:t xml:space="preserve"> that was exposed this month.</w:t>
      </w:r>
    </w:p>
    <w:p w:rsidR="00DF5A53" w:rsidRDefault="00DF5A53" w:rsidP="00DF5A53">
      <w:r w:rsidRPr="00A676C0">
        <w:rPr>
          <w:rStyle w:val="StyleBoldUnderline"/>
        </w:rPr>
        <w:t>"There won't be (talks) about anything that is not to do with the political and legal ... structure that</w:t>
      </w:r>
      <w:r>
        <w:t xml:space="preserve"> </w:t>
      </w:r>
      <w:r w:rsidRPr="00A676C0">
        <w:rPr>
          <w:rStyle w:val="StyleBoldUnderline"/>
        </w:rPr>
        <w:t>will enable us to get out of this impasse</w:t>
      </w:r>
      <w:r>
        <w:t>," he told Reuters in an interview.</w:t>
      </w:r>
    </w:p>
    <w:p w:rsidR="00DF5A53" w:rsidRDefault="00DF5A53" w:rsidP="00DF5A53">
      <w:r>
        <w:t xml:space="preserve">President Enrique Pena </w:t>
      </w:r>
      <w:r w:rsidRPr="00A676C0">
        <w:rPr>
          <w:rStyle w:val="StyleBoldUnderline"/>
        </w:rPr>
        <w:t>Nieto's</w:t>
      </w:r>
      <w:r>
        <w:t xml:space="preserve"> ruling Institutional Revolutionary Party, </w:t>
      </w:r>
      <w:r w:rsidRPr="00A676C0">
        <w:t>or</w:t>
      </w:r>
      <w:r w:rsidRPr="00A676C0">
        <w:rPr>
          <w:rStyle w:val="StyleBoldUnderline"/>
        </w:rPr>
        <w:t xml:space="preserve"> PRI,</w:t>
      </w:r>
      <w:r>
        <w:t xml:space="preserve"> </w:t>
      </w:r>
      <w:r w:rsidRPr="00A676C0">
        <w:rPr>
          <w:rStyle w:val="StyleBoldUnderline"/>
        </w:rPr>
        <w:t>has been</w:t>
      </w:r>
      <w:r>
        <w:t xml:space="preserve"> </w:t>
      </w:r>
      <w:r w:rsidRPr="00A676C0">
        <w:rPr>
          <w:rStyle w:val="StyleBoldUnderline"/>
        </w:rPr>
        <w:t>forced</w:t>
      </w:r>
      <w:r>
        <w:t xml:space="preserve"> </w:t>
      </w:r>
      <w:r w:rsidRPr="00A676C0">
        <w:rPr>
          <w:rStyle w:val="StyleBoldUnderline"/>
        </w:rPr>
        <w:t>on the defensive since</w:t>
      </w:r>
      <w:r>
        <w:t xml:space="preserve"> the conservative National Action Party (</w:t>
      </w:r>
      <w:r w:rsidRPr="00A676C0">
        <w:rPr>
          <w:rStyle w:val="StyleBoldUnderline"/>
        </w:rPr>
        <w:t>PAN</w:t>
      </w:r>
      <w:r>
        <w:t xml:space="preserve">) </w:t>
      </w:r>
      <w:r w:rsidRPr="00A676C0">
        <w:rPr>
          <w:rStyle w:val="StyleBoldUnderline"/>
        </w:rPr>
        <w:t>put out recordings of PRI officials advocating the use of government funds to secure votes in Veracruz</w:t>
      </w:r>
      <w:r>
        <w:t xml:space="preserve"> in elections due on July 7.</w:t>
      </w:r>
    </w:p>
    <w:p w:rsidR="00DF5A53" w:rsidRDefault="00DF5A53" w:rsidP="00DF5A53">
      <w:r>
        <w:t>"I tell you, the main responsibility for whether the pact continues lies with the PRI and the government," Zambrano said.</w:t>
      </w:r>
    </w:p>
    <w:p w:rsidR="00DF5A53" w:rsidRPr="00A676C0" w:rsidRDefault="00DF5A53" w:rsidP="00DF5A53">
      <w:pPr>
        <w:rPr>
          <w:b/>
          <w:bCs/>
          <w:u w:val="single"/>
        </w:rPr>
      </w:pPr>
      <w:r w:rsidRPr="00A676C0">
        <w:rPr>
          <w:rStyle w:val="StyleBoldUnderline"/>
        </w:rPr>
        <w:t>The PAN and the PRD</w:t>
      </w:r>
      <w:r>
        <w:t xml:space="preserve">, who signed up to the three-way agreement with the PRI known as the "Pact for Mexico" </w:t>
      </w:r>
      <w:r w:rsidRPr="00A676C0">
        <w:rPr>
          <w:rStyle w:val="StyleBoldUnderline"/>
        </w:rPr>
        <w:t>have said heads must roll over Veracruz for the deal to stay alive.</w:t>
      </w:r>
    </w:p>
    <w:p w:rsidR="00DF5A53" w:rsidRDefault="00DF5A53" w:rsidP="00DF5A53">
      <w:r>
        <w:t xml:space="preserve">Pena </w:t>
      </w:r>
      <w:r w:rsidRPr="00A676C0">
        <w:t>Nieto</w:t>
      </w:r>
      <w:r>
        <w:t>, the first PRI president in 12 years, forged the pact to create a platform for economic reform when he fell short of a congressional majority in last year's elections.</w:t>
      </w:r>
    </w:p>
    <w:p w:rsidR="00DF5A53" w:rsidRPr="00A676C0" w:rsidRDefault="00DF5A53" w:rsidP="00DF5A53">
      <w:pPr>
        <w:rPr>
          <w:b/>
          <w:bCs/>
          <w:u w:val="single"/>
        </w:rPr>
      </w:pPr>
      <w:r>
        <w:t xml:space="preserve">The PRI dominated Mexico during the past century, ruling for 71 straight years until the PAN defeated it in 2000 elections. By then, </w:t>
      </w:r>
      <w:r w:rsidRPr="00A676C0">
        <w:rPr>
          <w:rStyle w:val="StyleBoldUnderline"/>
        </w:rPr>
        <w:t>the PRI's name had become synonymous with vote-buying, corruption and a range of other underhanded political tricks.</w:t>
      </w:r>
    </w:p>
    <w:p w:rsidR="00DF5A53" w:rsidRDefault="00DF5A53" w:rsidP="00DF5A53">
      <w:r>
        <w:t xml:space="preserve">The </w:t>
      </w:r>
      <w:r w:rsidRPr="00A676C0">
        <w:rPr>
          <w:rStyle w:val="StyleBoldUnderline"/>
        </w:rPr>
        <w:t>opposition</w:t>
      </w:r>
      <w:r>
        <w:t xml:space="preserve"> has </w:t>
      </w:r>
      <w:r w:rsidRPr="00A676C0">
        <w:rPr>
          <w:rStyle w:val="StyleBoldUnderline"/>
        </w:rPr>
        <w:t>accused the PRI of using</w:t>
      </w:r>
      <w:r>
        <w:t xml:space="preserve"> Social Development Ministry </w:t>
      </w:r>
      <w:r w:rsidRPr="00A676C0">
        <w:rPr>
          <w:rStyle w:val="StyleBoldUnderline"/>
        </w:rPr>
        <w:t>funds earmarked to fight</w:t>
      </w:r>
      <w:r>
        <w:t xml:space="preserve"> extreme </w:t>
      </w:r>
      <w:r w:rsidRPr="00A676C0">
        <w:rPr>
          <w:rStyle w:val="StyleBoldUnderline"/>
        </w:rPr>
        <w:t>poverty to buy votes</w:t>
      </w:r>
      <w:r>
        <w:t>, and Zambrano urged Veracruz's PRI Governor Javier Duarte and Social Development Minister Rosario Robles to resign.</w:t>
      </w:r>
    </w:p>
    <w:p w:rsidR="00DF5A53" w:rsidRDefault="00DF5A53" w:rsidP="00DF5A53"/>
    <w:p w:rsidR="00DF5A53" w:rsidRPr="00DF5A53" w:rsidRDefault="00DF5A53" w:rsidP="00CB05CF">
      <w:pPr>
        <w:pStyle w:val="Heading4"/>
      </w:pPr>
      <w:r w:rsidRPr="00DF5A53">
        <w:t>Vote-buying scandal saps capital</w:t>
      </w:r>
    </w:p>
    <w:p w:rsidR="00DF5A53" w:rsidRDefault="00DF5A53" w:rsidP="00DF5A53">
      <w:pPr>
        <w:rPr>
          <w:rStyle w:val="StyleStyleBold12pt"/>
        </w:rPr>
      </w:pPr>
      <w:r>
        <w:rPr>
          <w:rStyle w:val="StyleStyleBold12pt"/>
        </w:rPr>
        <w:t>LA Times, 4/23</w:t>
      </w:r>
      <w:r w:rsidR="006840A9">
        <w:rPr>
          <w:rStyle w:val="StyleStyleBold12pt"/>
        </w:rPr>
        <w:t>/13</w:t>
      </w:r>
    </w:p>
    <w:p w:rsidR="00DF5A53" w:rsidRDefault="00DF5A53" w:rsidP="00DF5A53">
      <w:r w:rsidRPr="00705790">
        <w:t xml:space="preserve">[Tracy Wilkinson, Los Angeles Times Staff Writer, The Los Angeles Times, April 23, 2013, “Mexico vote-buying scandal threatens president's agenda of reforms,” </w:t>
      </w:r>
      <w:hyperlink r:id="rId122" w:history="1">
        <w:r w:rsidRPr="00705790">
          <w:rPr>
            <w:rStyle w:val="Hyperlink"/>
          </w:rPr>
          <w:t>http://articles.latimes.com/2013/apr/23/world/la-fg-mexico-politics-20130424</w:t>
        </w:r>
      </w:hyperlink>
      <w:r w:rsidRPr="00705790">
        <w:t xml:space="preserve">, Accessed 6/28/13, CB] </w:t>
      </w:r>
    </w:p>
    <w:p w:rsidR="00DF5A53" w:rsidRDefault="00DF5A53" w:rsidP="00DF5A53">
      <w:r w:rsidRPr="006E7878">
        <w:rPr>
          <w:rStyle w:val="StyleBoldUnderline"/>
        </w:rPr>
        <w:t>Mexican President Enrique Peña Nieto on Tuesday faced the most serious political crisis of his young government, an explosive dispute with rival parties over electoral dirty tricks</w:t>
      </w:r>
      <w:r>
        <w:t xml:space="preserve"> that could imperil his ambitious reform plans.</w:t>
      </w:r>
    </w:p>
    <w:p w:rsidR="00DF5A53" w:rsidRDefault="00DF5A53" w:rsidP="00DF5A53">
      <w:r w:rsidRPr="006E7878">
        <w:rPr>
          <w:rStyle w:val="StyleBoldUnderline"/>
        </w:rPr>
        <w:t>Peña Nieto's highly touted Pact for Mexico, a kind of blueprint for his administration's agenda that had seemed to have won consensus from most major political groups, was on the verge of collapse after fresh reports of vote-buying</w:t>
      </w:r>
      <w:r>
        <w:t xml:space="preserve"> by the president's Institutional Revolutionary Party, or PRI.</w:t>
      </w:r>
    </w:p>
    <w:p w:rsidR="00DF5A53" w:rsidRDefault="00DF5A53" w:rsidP="00DF5A53">
      <w:r>
        <w:t>The government was forced to cancel a series of public events under the auspices of the Pact for Mexico to avoid the embarrassment of a boycott by the main opposition factions.</w:t>
      </w:r>
    </w:p>
    <w:p w:rsidR="00DF5A53" w:rsidRDefault="00DF5A53" w:rsidP="00DF5A53">
      <w:r w:rsidRPr="006E7878">
        <w:rPr>
          <w:rStyle w:val="StyleBoldUnderline"/>
        </w:rPr>
        <w:lastRenderedPageBreak/>
        <w:t>The first casualty would appear to be a broad reform to overhaul Mexico's financial sector, which was scheduled to be unveiled Tuesday</w:t>
      </w:r>
      <w:r>
        <w:t>.</w:t>
      </w:r>
    </w:p>
    <w:p w:rsidR="00DF5A53" w:rsidRDefault="00DF5A53" w:rsidP="00DF5A53">
      <w:r>
        <w:t>Peña Nieto's right-hand man, Finance Minister Luis Videgaray, went on early-morning television to assure domestic and international audiences that the financial reform was not dead and would be presented "in a few days." He also said he was confident that "dialogue" would resume soon.</w:t>
      </w:r>
    </w:p>
    <w:p w:rsidR="00DF5A53" w:rsidRDefault="00DF5A53" w:rsidP="00DF5A53">
      <w:r w:rsidRPr="006E7878">
        <w:rPr>
          <w:rStyle w:val="StyleBoldUnderline"/>
        </w:rPr>
        <w:t>Other reforms that are working their way through the legislative system or scheduled to be brought up this year — and which need political consensus — include curbing powerful telecommunications monopolies and modernizing oil production.</w:t>
      </w:r>
      <w:r>
        <w:t xml:space="preserve"> The reforms are all considered essential to Mexico's prosperity and ability to compete in the global market.</w:t>
      </w:r>
    </w:p>
    <w:p w:rsidR="00DF5A53" w:rsidRDefault="00DF5A53" w:rsidP="00DF5A53">
      <w:r>
        <w:t>The detonating dispute centers on audio recordings in which PRI elected officials can be heard discussing ways to use a government anti-poverty program to win votes in upcoming local elections.</w:t>
      </w:r>
    </w:p>
    <w:p w:rsidR="00DF5A53" w:rsidRDefault="00DF5A53" w:rsidP="00DF5A53">
      <w:r>
        <w:t>The recordings involve officials in the coastal state of Veracruz and were made public by the rival National Action Party, or PAN, which held the presidency until Peña Nieto's election last year.</w:t>
      </w:r>
    </w:p>
    <w:p w:rsidR="00DF5A53" w:rsidRDefault="00DF5A53" w:rsidP="00DF5A53">
      <w:r>
        <w:t>In one recording, a PRI official says citizens who get aid from the program, including food and stipends, must be immediately registered to vote so they feel obliged to support the party. Another official appears to be conditioning the distribution of government-supplied wheelchairs and dentures to party fealty. In another recording, the officials appear to be discussing ways of purging the social programs of non-PRI participants.</w:t>
      </w:r>
    </w:p>
    <w:p w:rsidR="00DF5A53" w:rsidRDefault="00DF5A53" w:rsidP="00DF5A53">
      <w:r>
        <w:t>The message, one of the officials says, is "Help us, or else."</w:t>
      </w:r>
    </w:p>
    <w:p w:rsidR="00DF5A53" w:rsidRPr="00DF5A53" w:rsidRDefault="00DF5A53" w:rsidP="00DF5A53">
      <w:pPr>
        <w:rPr>
          <w:bCs/>
          <w:u w:val="single"/>
        </w:rPr>
      </w:pPr>
      <w:r w:rsidRPr="006E7878">
        <w:rPr>
          <w:rStyle w:val="StyleBoldUnderline"/>
        </w:rPr>
        <w:t>The shenanigans described are a throwback to tactics used throughout the seven decades the PRI held near-absolute power in Mexico. Peña Nieto has insisted that the party, which spent 12 years in opposition until regaining the presidency last year, is changed, having become more democratic and transparent. But the recordings cast doubt on such claims.</w:t>
      </w:r>
    </w:p>
    <w:p w:rsidR="00DF5A53" w:rsidRDefault="00DF5A53" w:rsidP="00DF5A53">
      <w:r>
        <w:t>Gustavo Madero, national president of PAN, demanded the resignation of Rosario Robles, the Cabinet minister who oversees the poverty programs and whose officials are implicated in some of the recordings. Madero said his party was suspending participation in the Pact for Mexico until Robles, minister for social development, was removed from office.</w:t>
      </w:r>
    </w:p>
    <w:p w:rsidR="00DF5A53" w:rsidRDefault="00DF5A53" w:rsidP="00DF5A53">
      <w:r>
        <w:t>"</w:t>
      </w:r>
      <w:r w:rsidRPr="006E7878">
        <w:rPr>
          <w:rStyle w:val="StyleBoldUnderline"/>
        </w:rPr>
        <w:t>We have always said that the PRI wins with payoffs and lies</w:t>
      </w:r>
      <w:r>
        <w:t>," Madero said. "We have more evidence every day … that they are using federal [poverty and hunger] programs, structures and resources to promote PRI candidacies."</w:t>
      </w:r>
    </w:p>
    <w:p w:rsidR="00DF5A53" w:rsidRPr="00DF5A53" w:rsidRDefault="00DF5A53" w:rsidP="00DF5A53">
      <w:pPr>
        <w:rPr>
          <w:bCs/>
          <w:u w:val="single"/>
        </w:rPr>
      </w:pPr>
      <w:r>
        <w:t xml:space="preserve">Madero said such tactics were being detected in all 14 states where local elections will be held this year. But </w:t>
      </w:r>
      <w:r w:rsidRPr="006E7878">
        <w:rPr>
          <w:rStyle w:val="StyleBoldUnderline"/>
        </w:rPr>
        <w:t>the most damning evidence is in Veracruz, one of Mexico's most populous states and one with a long history of corrupt governments. The state has been controlled by the PRI since the party's founding in 1929.</w:t>
      </w:r>
    </w:p>
    <w:p w:rsidR="00DF5A53" w:rsidRPr="006E7878" w:rsidRDefault="00DF5A53" w:rsidP="00DF5A53">
      <w:pPr>
        <w:rPr>
          <w:rStyle w:val="StyleBoldUnderline"/>
        </w:rPr>
      </w:pPr>
      <w:r w:rsidRPr="006E7878">
        <w:rPr>
          <w:rStyle w:val="StyleBoldUnderline"/>
        </w:rPr>
        <w:t>The boycott by the conservative PAN was seconded by the other major opposition force, the leftist Democratic Revolution Party.</w:t>
      </w:r>
    </w:p>
    <w:p w:rsidR="00DF5A53" w:rsidRDefault="00DF5A53" w:rsidP="00DF5A53"/>
    <w:p w:rsidR="00DF5A53" w:rsidRPr="00DF5A53" w:rsidRDefault="00DF5A53" w:rsidP="00CB05CF">
      <w:pPr>
        <w:pStyle w:val="Heading4"/>
      </w:pPr>
      <w:r w:rsidRPr="00DF5A53">
        <w:t>Corruption reform triggers the link</w:t>
      </w:r>
    </w:p>
    <w:p w:rsidR="00DF5A53" w:rsidRDefault="00DF5A53" w:rsidP="00DF5A53">
      <w:pPr>
        <w:rPr>
          <w:rStyle w:val="StyleStyleBold12pt"/>
        </w:rPr>
      </w:pPr>
      <w:r>
        <w:rPr>
          <w:rStyle w:val="StyleStyleBold12pt"/>
        </w:rPr>
        <w:t>Negroponte, Brookings Institute Fellow, 12</w:t>
      </w:r>
    </w:p>
    <w:p w:rsidR="00DF5A53" w:rsidRDefault="00DF5A53" w:rsidP="00DF5A53">
      <w:r>
        <w:t>[Diana Villiers, The Brookings Institute, November 30</w:t>
      </w:r>
      <w:r>
        <w:rPr>
          <w:vertAlign w:val="superscript"/>
        </w:rPr>
        <w:t>th</w:t>
      </w:r>
      <w:r>
        <w:t xml:space="preserve"> 2012, “Mexico's Enrique Peña Nieto Confronts the Challenges of Federalism, Fiscal Reform and Education,” </w:t>
      </w:r>
      <w:hyperlink r:id="rId123" w:history="1">
        <w:r>
          <w:rPr>
            <w:rStyle w:val="Hyperlink"/>
          </w:rPr>
          <w:t>http://www.brookings.edu/blogs/up-front/posts/2012/11/30-mexico-pena-nieto-negroponte</w:t>
        </w:r>
      </w:hyperlink>
      <w:r>
        <w:t>, Accessed 6/28/13, CB]</w:t>
      </w:r>
    </w:p>
    <w:p w:rsidR="00DF5A53" w:rsidRDefault="00DF5A53" w:rsidP="00DF5A53">
      <w:r>
        <w:rPr>
          <w:rStyle w:val="StyleBoldUnderline"/>
        </w:rPr>
        <w:t xml:space="preserve">Corruption is endemic with the Mexican federal government lacking the tools with which to hold the state governments accountable for significant federal transfers. </w:t>
      </w:r>
      <w:r>
        <w:t xml:space="preserve">Under a national reform reached in 1998, federal funds are dispersed to the 31 states and Mexico City in proportion to their population, local revenue and poverty rate. Federal transfers replaced local tax revenues. However, use of the </w:t>
      </w:r>
      <w:r>
        <w:lastRenderedPageBreak/>
        <w:t xml:space="preserve">federal funds was supervised by state legislatures, not federal legislatures. This has resulted in inflated state budgets to justify continued federal transfers.  </w:t>
      </w:r>
      <w:r>
        <w:rPr>
          <w:rStyle w:val="StyleBoldUnderline"/>
        </w:rPr>
        <w:t>Ample opportunity for corruption by state and municipal officials exists. The incoming president will seek to devise and implement a new form of federalism which establishes reporting requirements and accountability for use of federal funds</w:t>
      </w:r>
      <w:r>
        <w:t>. A president from the PRI should have an easier task introducing this reform because 21 governors from the 31 states and Mexico City are members of the PRI. With less need to use federal transfers, for local political purposes, they are more likely to accept presidential instruction a</w:t>
      </w:r>
      <w:r w:rsidR="008262EE">
        <w:t>nd conform to party discipline.</w:t>
      </w:r>
    </w:p>
    <w:p w:rsidR="00DF5A53" w:rsidRDefault="00DF5A53" w:rsidP="00DF5A53">
      <w:r>
        <w:t>T</w:t>
      </w:r>
      <w:r>
        <w:rPr>
          <w:rStyle w:val="StyleBoldUnderline"/>
        </w:rPr>
        <w:t xml:space="preserve">he use of educational funds presents a clear need for overhauling the federal transfer system. </w:t>
      </w:r>
      <w:r>
        <w:t>Non-conditional federal transfers are distributed based on the number of teachers in the state. The number of students is not considered. With the powerful teachers’ union, SNTE holding the capacity to influence the outcome of political elections, state politicians accept whatever number of teachers the union has established. Whether or not the teachers show up in class</w:t>
      </w:r>
      <w:r>
        <w:rPr>
          <w:rStyle w:val="StyleBoldUnderline"/>
        </w:rPr>
        <w:t>, federal funds are determined on those comisionados, i.e. licensed teachers</w:t>
      </w:r>
      <w:r>
        <w:t xml:space="preserve">. Presently, there are 160,000 comisionados in Mexico who do not show up to teach. </w:t>
      </w:r>
      <w:r>
        <w:rPr>
          <w:rStyle w:val="StyleBoldUnderline"/>
        </w:rPr>
        <w:t>If more comisionados = more Federal funds = more political support, the opportunity for corruption is obvious.</w:t>
      </w:r>
    </w:p>
    <w:p w:rsidR="00DF5A53" w:rsidRDefault="00DF5A53" w:rsidP="00DF5A53"/>
    <w:p w:rsidR="00BD4128" w:rsidRPr="00BD4128" w:rsidRDefault="00BD4128" w:rsidP="00CB05CF">
      <w:pPr>
        <w:pStyle w:val="Heading4"/>
      </w:pPr>
      <w:r>
        <w:t>It saps capital</w:t>
      </w:r>
    </w:p>
    <w:p w:rsidR="00BD4128" w:rsidRPr="0087201C" w:rsidRDefault="00BD4128" w:rsidP="00BD4128">
      <w:pPr>
        <w:rPr>
          <w:rStyle w:val="StyleStyleBold12pt"/>
        </w:rPr>
      </w:pPr>
      <w:r>
        <w:rPr>
          <w:rStyle w:val="StyleStyleBold12pt"/>
        </w:rPr>
        <w:t>Stewart, Stratfor Global Intelligence Vice President, 5/16</w:t>
      </w:r>
    </w:p>
    <w:p w:rsidR="00BD4128" w:rsidRDefault="00BD4128" w:rsidP="00BD4128">
      <w:r>
        <w:t xml:space="preserve">Scott, Stratfor Global Intelligence, Published May 16 2013 ,“Understanding Pena Nieto's Approach to the Cartels”, </w:t>
      </w:r>
      <w:hyperlink r:id="rId124" w:history="1">
        <w:r>
          <w:rPr>
            <w:rStyle w:val="Hyperlink"/>
          </w:rPr>
          <w:t>http://www.stratfor.com/weekly/understanding-pena-nietos-approach-cartels</w:t>
        </w:r>
      </w:hyperlink>
      <w:r>
        <w:t xml:space="preserve">, June 27 2013, JB) </w:t>
      </w:r>
    </w:p>
    <w:p w:rsidR="00BD4128" w:rsidRDefault="00BD4128" w:rsidP="00BD4128">
      <w:r w:rsidRPr="0087201C">
        <w:rPr>
          <w:rStyle w:val="StyleBoldUnderline"/>
        </w:rPr>
        <w:t>Another attempt at command</w:t>
      </w:r>
      <w:r>
        <w:t xml:space="preserve"> control and coordination is </w:t>
      </w:r>
      <w:r w:rsidRPr="0087201C">
        <w:rPr>
          <w:rStyle w:val="StyleBoldUnderline"/>
        </w:rPr>
        <w:t>in the</w:t>
      </w:r>
      <w:r>
        <w:t xml:space="preserve"> Pena </w:t>
      </w:r>
      <w:r w:rsidRPr="0087201C">
        <w:rPr>
          <w:rStyle w:val="StyleBoldUnderline"/>
        </w:rPr>
        <w:t>Nieto administration's current efforts to implement police consolidation</w:t>
      </w:r>
      <w:r>
        <w:t xml:space="preserve"> at the state level. </w:t>
      </w:r>
      <w:r w:rsidRPr="0087201C">
        <w:rPr>
          <w:rStyle w:val="StyleBoldUnderline"/>
        </w:rPr>
        <w:t>While corruption has reached into all levels of the Mexican government, it is unquestionably the most pervasive at the municipal level</w:t>
      </w:r>
      <w:r>
        <w:t xml:space="preserve">, and in past government operations entire municipal police departments have been fired for corruption. </w:t>
      </w:r>
      <w:r w:rsidRPr="0087201C">
        <w:rPr>
          <w:rStyle w:val="StyleBoldUnderline"/>
        </w:rPr>
        <w:t>The idea is that if all police were brought under a unified state command</w:t>
      </w:r>
      <w:r>
        <w:t xml:space="preserve">, called "Mando Unico" in Spanish, </w:t>
      </w:r>
      <w:r w:rsidRPr="0087201C">
        <w:rPr>
          <w:rStyle w:val="StyleBoldUnderline"/>
        </w:rPr>
        <w:t>the police would be better screened, trained and paid and therefore the force would be more professional</w:t>
      </w:r>
      <w:r>
        <w:t>.</w:t>
      </w:r>
    </w:p>
    <w:p w:rsidR="00BD4128" w:rsidRDefault="00BD4128" w:rsidP="00BD4128">
      <w:r>
        <w:t xml:space="preserve">This concept of police consolidation at the state level is not a new idea; indeed, Calderon sought to do so under his administration, but </w:t>
      </w:r>
      <w:r w:rsidRPr="0087201C">
        <w:rPr>
          <w:rStyle w:val="StyleBoldUnderline"/>
        </w:rPr>
        <w:t>it appears that</w:t>
      </w:r>
      <w:r>
        <w:t xml:space="preserve"> Pena </w:t>
      </w:r>
      <w:r w:rsidRPr="0087201C">
        <w:rPr>
          <w:rStyle w:val="StyleBoldUnderline"/>
        </w:rPr>
        <w:t>Nieto might have the political capital to make this happen</w:t>
      </w:r>
      <w:r>
        <w:t xml:space="preserve">, along with some other changes that Calderon wanted to implement but could not quite pull off. To date, Pena </w:t>
      </w:r>
      <w:r w:rsidRPr="0087201C">
        <w:rPr>
          <w:rStyle w:val="StyleBoldUnderline"/>
        </w:rPr>
        <w:t>Nieto has had a great deal of success in garnering political support for his proposals</w:t>
      </w:r>
      <w:r>
        <w:t xml:space="preserve">, </w:t>
      </w:r>
      <w:r w:rsidRPr="00BD4128">
        <w:rPr>
          <w:u w:val="single"/>
        </w:rPr>
        <w:t>but the establishment of Mando Unico</w:t>
      </w:r>
      <w:r>
        <w:t xml:space="preserve"> in each of Mexico's 31 states </w:t>
      </w:r>
      <w:r w:rsidRPr="00BD4128">
        <w:rPr>
          <w:u w:val="single"/>
        </w:rPr>
        <w:t>may perhaps be the toughest political struggle he has faced yet</w:t>
      </w:r>
      <w:r>
        <w:t xml:space="preserve">. If realized, Mando Unico will be an important step -- but only one step -- in the long process of institution building for the police at the state level. </w:t>
      </w:r>
    </w:p>
    <w:p w:rsidR="00BD4128" w:rsidRDefault="00BD4128" w:rsidP="00BD4128"/>
    <w:p w:rsidR="00BD4128" w:rsidRDefault="00BD4128" w:rsidP="00DF5A53"/>
    <w:p w:rsidR="00DF5A53" w:rsidRDefault="00DF5A53" w:rsidP="00DF5A53">
      <w:pPr>
        <w:pStyle w:val="Heading1"/>
      </w:pPr>
      <w:r>
        <w:lastRenderedPageBreak/>
        <w:t>Elections trigger the link</w:t>
      </w:r>
    </w:p>
    <w:p w:rsidR="00DF5A53" w:rsidRDefault="00DF5A53" w:rsidP="00DF5A53">
      <w:pPr>
        <w:rPr>
          <w:b/>
        </w:rPr>
      </w:pPr>
    </w:p>
    <w:p w:rsidR="00DF5A53" w:rsidRPr="00DF5A53" w:rsidRDefault="00DF5A53" w:rsidP="00CB05CF">
      <w:pPr>
        <w:pStyle w:val="Heading4"/>
      </w:pPr>
      <w:r w:rsidRPr="00DF5A53">
        <w:t xml:space="preserve">Nieto’s Political Momentum will be destroyed- security concerns and midterms </w:t>
      </w:r>
    </w:p>
    <w:p w:rsidR="00DF5A53" w:rsidRDefault="00DF5A53" w:rsidP="00DF5A53">
      <w:pPr>
        <w:rPr>
          <w:rStyle w:val="StyleStyleBold12pt"/>
        </w:rPr>
      </w:pPr>
      <w:r>
        <w:rPr>
          <w:rStyle w:val="StyleStyleBold12pt"/>
        </w:rPr>
        <w:t xml:space="preserve">The Economist 13 </w:t>
      </w:r>
    </w:p>
    <w:p w:rsidR="00DF5A53" w:rsidRDefault="00DF5A53" w:rsidP="00DF5A53">
      <w:r w:rsidRPr="004E6F63">
        <w:t xml:space="preserve">[The Economist, February 16th 2013, “Tearing Up the Script,” </w:t>
      </w:r>
      <w:hyperlink r:id="rId125" w:history="1">
        <w:r w:rsidRPr="004E6F63">
          <w:rPr>
            <w:rStyle w:val="Hyperlink"/>
          </w:rPr>
          <w:t>http://www.economist.com/news/americas/21571880-three-months-after-taking-office-enrique-pe%C3%B1a-nieto-rewriting-his-reform-agenda-tearing-up</w:t>
        </w:r>
      </w:hyperlink>
      <w:r w:rsidRPr="004E6F63">
        <w:t xml:space="preserve">, accessed 6/28/13, CB] </w:t>
      </w:r>
    </w:p>
    <w:p w:rsidR="00DF5A53" w:rsidRDefault="00DF5A53" w:rsidP="00DF5A53">
      <w:r>
        <w:t xml:space="preserve">Through the pact, the government has gained cross-party support for its raids on teachers and telecoms, which are not vital to the opposition’s electoral base. </w:t>
      </w:r>
      <w:r w:rsidRPr="00B11877">
        <w:rPr>
          <w:rStyle w:val="StyleBoldUnderline"/>
        </w:rPr>
        <w:t>The agreement will come under strain when the time comes to attack a group tied to a specific party. The fiscal reform will mean raising sales taxes by some combination of higher rates, the inclusion of food and medicine or the abolition of a low-tax zone near the United States border</w:t>
      </w:r>
      <w:r>
        <w:t xml:space="preserve">. The centre-left Party of the Democratic Revolution (PRD) fears that its supporters may defect to Mr López Obrador, who quit the party in September, if it goes along. </w:t>
      </w:r>
      <w:r w:rsidRPr="00B11877">
        <w:rPr>
          <w:rStyle w:val="StyleBoldUnderline"/>
        </w:rPr>
        <w:t xml:space="preserve">Reforming Pemex could prove still more controversial—not least with the rank and file of the PRI, </w:t>
      </w:r>
      <w:r>
        <w:t>which overlap heavily with the oil workers’ union.</w:t>
      </w:r>
    </w:p>
    <w:p w:rsidR="00DF5A53" w:rsidRPr="00036C6F" w:rsidRDefault="00DF5A53" w:rsidP="00DF5A53">
      <w:pPr>
        <w:rPr>
          <w:bCs/>
          <w:u w:val="single"/>
        </w:rPr>
      </w:pPr>
      <w:r w:rsidRPr="00B11877">
        <w:rPr>
          <w:rStyle w:val="StyleBoldUnderline"/>
        </w:rPr>
        <w:t>Mr Peña must make the most of the pact before July 7th, when elections in 14 states will pit the three parties against each other.</w:t>
      </w:r>
      <w:r>
        <w:t xml:space="preserve"> In Baja California the PRI hopes to unseat the conservative National Action Party (PAN) for the first time in 24 years. A bad showing could mean curtains for the PAN’s embattled president, Gustavo Madero. The left faces a bigger split, as Mr López Obrador goes about founding a party of his own. </w:t>
      </w:r>
      <w:r w:rsidRPr="006E7878">
        <w:rPr>
          <w:rStyle w:val="StyleBoldUnderline"/>
        </w:rPr>
        <w:t>Co-operation will be harder if both opposition parties fall into disarray.</w:t>
      </w:r>
    </w:p>
    <w:p w:rsidR="00DF5A53" w:rsidRDefault="00DF5A53" w:rsidP="00DF5A53">
      <w:r w:rsidRPr="006E7878">
        <w:rPr>
          <w:rStyle w:val="StyleBoldUnderline"/>
        </w:rPr>
        <w:t>Mr Peña’s agenda could also be knocked off course by security, as happened to the previous president, Felipe Calderón.</w:t>
      </w:r>
      <w:r>
        <w:t xml:space="preserve"> José Antonio Meade, an economist appointed to be foreign secretary, has begun to steer the conversation about Mexico onto happier subjects, such as the roaring export sector. The murder rate is at its lowest in three years. </w:t>
      </w:r>
      <w:r w:rsidRPr="006E7878">
        <w:rPr>
          <w:rStyle w:val="StyleBoldUnderline"/>
        </w:rPr>
        <w:t>But new fronts of violence have opened on the edge of the capital and in Acapulco, where six Spanish women were raped by gunmen in a beach house on February 4th</w:t>
      </w:r>
      <w:r>
        <w:t>. Mr Peña is wise to have ditched Mr Calderón’s drug-war rhetoric, says Juan Pardinas, the head of IMCO, a think-tank, but he has gone “from the wrong narrative to no narrative at all”. On February 12th the government unveiled its second anti-crime plan in as many months, focused on the country’s 100 most violent towns. A promised “gendarmerie” of 10,000 former soldiers will not be created until the end of the year.</w:t>
      </w:r>
    </w:p>
    <w:p w:rsidR="00DF5A53" w:rsidRPr="006E7878" w:rsidRDefault="00DF5A53" w:rsidP="00DF5A53">
      <w:pPr>
        <w:rPr>
          <w:rStyle w:val="StyleBoldUnderline"/>
        </w:rPr>
      </w:pPr>
      <w:r>
        <w:t xml:space="preserve">Less than 100 days into his presidency, Mr Peña’s unexpected course is bringing some dividends. His political ad-libbing in response to changing conditions has so far been deft. But </w:t>
      </w:r>
      <w:r w:rsidRPr="006E7878">
        <w:rPr>
          <w:rStyle w:val="StyleBoldUnderline"/>
        </w:rPr>
        <w:t>many of the government’s boldest promises have not yet been achieved, and need to be.</w:t>
      </w:r>
    </w:p>
    <w:p w:rsidR="0001248E" w:rsidRDefault="0001248E" w:rsidP="00036C6F">
      <w:pPr>
        <w:pStyle w:val="Heading1"/>
      </w:pPr>
    </w:p>
    <w:p w:rsidR="00036C6F" w:rsidRDefault="00CB05CF" w:rsidP="00036C6F">
      <w:pPr>
        <w:pStyle w:val="Heading1"/>
      </w:pPr>
      <w:r>
        <w:lastRenderedPageBreak/>
        <w:t>***Links***</w:t>
      </w:r>
    </w:p>
    <w:p w:rsidR="0001248E" w:rsidRDefault="0001248E" w:rsidP="0001248E"/>
    <w:p w:rsidR="0001248E" w:rsidRDefault="0001248E" w:rsidP="0001248E">
      <w:pPr>
        <w:rPr>
          <w:rStyle w:val="StyleBoldUnderline"/>
        </w:rPr>
      </w:pPr>
    </w:p>
    <w:p w:rsidR="002C73A1" w:rsidRDefault="002C73A1" w:rsidP="002C73A1">
      <w:pPr>
        <w:pStyle w:val="Heading1"/>
      </w:pPr>
      <w:r>
        <w:lastRenderedPageBreak/>
        <w:t>Winners win</w:t>
      </w:r>
    </w:p>
    <w:p w:rsidR="002C73A1" w:rsidRDefault="002C73A1" w:rsidP="002C73A1"/>
    <w:p w:rsidR="002C73A1" w:rsidRPr="002C73A1" w:rsidRDefault="002C73A1" w:rsidP="00CB05CF">
      <w:pPr>
        <w:pStyle w:val="Heading4"/>
      </w:pPr>
      <w:r w:rsidRPr="002C73A1">
        <w:t>Winners win- Nieto needs policy victories to get majority on board.</w:t>
      </w:r>
    </w:p>
    <w:p w:rsidR="002C73A1" w:rsidRDefault="002C73A1" w:rsidP="002C73A1">
      <w:pPr>
        <w:rPr>
          <w:rStyle w:val="StyleStyleBold12pt"/>
          <w:b w:val="0"/>
        </w:rPr>
      </w:pPr>
      <w:r>
        <w:rPr>
          <w:rStyle w:val="StyleStyleBold12pt"/>
        </w:rPr>
        <w:t>Farnsworth Council of the Americas VP and Werz Center for American Progress Senior Fellow 12</w:t>
      </w:r>
    </w:p>
    <w:p w:rsidR="002C73A1" w:rsidRDefault="002C73A1" w:rsidP="002C73A1">
      <w:pPr>
        <w:rPr>
          <w:rStyle w:val="StyleStyleBold12pt"/>
          <w:b w:val="0"/>
        </w:rPr>
      </w:pPr>
      <w:r>
        <w:rPr>
          <w:rStyle w:val="StyleStyleBold12pt"/>
          <w:b w:val="0"/>
        </w:rPr>
        <w:t>[Eric, 11/30/12, Center for American Progress, “</w:t>
      </w:r>
      <w:r w:rsidRPr="00EB1DF7">
        <w:rPr>
          <w:rStyle w:val="StyleStyleBold12pt"/>
          <w:b w:val="0"/>
        </w:rPr>
        <w:t>The United States and Mexico: The Path Forward</w:t>
      </w:r>
      <w:r>
        <w:rPr>
          <w:rStyle w:val="StyleStyleBold12pt"/>
          <w:b w:val="0"/>
        </w:rPr>
        <w:t xml:space="preserve">”, </w:t>
      </w:r>
      <w:hyperlink r:id="rId126" w:history="1">
        <w:r w:rsidRPr="00770610">
          <w:rPr>
            <w:rStyle w:val="Hyperlink"/>
            <w:sz w:val="26"/>
          </w:rPr>
          <w:t>http://www.americanprogress.org/issues/security/news/2012/11/30/46430/the-united-states-and-mexico-the-path-forward/</w:t>
        </w:r>
      </w:hyperlink>
      <w:r>
        <w:rPr>
          <w:rStyle w:val="StyleStyleBold12pt"/>
          <w:b w:val="0"/>
        </w:rPr>
        <w:t>, accessed 6/27/13, ALT]</w:t>
      </w:r>
    </w:p>
    <w:p w:rsidR="002C73A1" w:rsidRPr="00EB1DF7" w:rsidRDefault="002C73A1" w:rsidP="002C73A1">
      <w:pPr>
        <w:rPr>
          <w:rStyle w:val="StyleStyleBold12pt"/>
        </w:rPr>
      </w:pPr>
    </w:p>
    <w:p w:rsidR="002C73A1" w:rsidRDefault="002C73A1" w:rsidP="002C73A1">
      <w:r w:rsidRPr="00EB1DF7">
        <w:rPr>
          <w:rStyle w:val="StyleBoldUnderline"/>
        </w:rPr>
        <w:t xml:space="preserve">The fate of the reform agenda will arguably be the new president’s greatest and most immediate test. </w:t>
      </w:r>
      <w:r w:rsidRPr="00EB1DF7">
        <w:t xml:space="preserve">He faces a Mexican public that no longer tolerates the old ways of doing politics in Mexico and is skeptical that the Institutional Revolutionary Party has truly changed. But equally importantly, the party has been out of power for 12 years and its leaders now want and expect to receive the rewards that national power bestows. It will be a delicate balancing act for Peña Nieto. But his inauguration also has implications for U.S.-Mexico relations, which will play out on both sides of the border. </w:t>
      </w:r>
    </w:p>
    <w:p w:rsidR="002C73A1" w:rsidRPr="00EB1DF7" w:rsidRDefault="002C73A1" w:rsidP="002C73A1">
      <w:pPr>
        <w:ind w:firstLine="360"/>
      </w:pPr>
      <w:r w:rsidRPr="00EB1DF7">
        <w:rPr>
          <w:rStyle w:val="StyleBoldUnderline"/>
        </w:rPr>
        <w:t xml:space="preserve">Given this backdrop, the new Mexican president needs major political and policy successes in 2013 to consolidate power within his own party and secure congressional majorities for an ongoing economic reform process. </w:t>
      </w:r>
      <w:r w:rsidRPr="00EB1DF7">
        <w:t xml:space="preserve">Here, </w:t>
      </w:r>
      <w:r w:rsidRPr="00C00201">
        <w:rPr>
          <w:u w:val="single"/>
        </w:rPr>
        <w:t>the United States has an important role to play: The two countries are intertwined in a unique way</w:t>
      </w:r>
      <w:r w:rsidRPr="00EB1DF7">
        <w:t xml:space="preserve"> and thus the political success of Enrique Peña Nieto will, at least in part, be impacted by what happens north of the border. And the to-do list for the United States is extensive, but it is largely focused on economic policy and immigration reform.</w:t>
      </w:r>
    </w:p>
    <w:p w:rsidR="002C73A1" w:rsidRDefault="002C73A1" w:rsidP="002C73A1">
      <w:pPr>
        <w:rPr>
          <w:b/>
        </w:rPr>
      </w:pPr>
    </w:p>
    <w:p w:rsidR="002C73A1" w:rsidRPr="002C73A1" w:rsidRDefault="002C73A1" w:rsidP="00CB05CF">
      <w:pPr>
        <w:pStyle w:val="Heading4"/>
      </w:pPr>
      <w:r w:rsidRPr="002C73A1">
        <w:t>Energy reform would be political win for Nieto.</w:t>
      </w:r>
    </w:p>
    <w:p w:rsidR="002C73A1" w:rsidRDefault="002C73A1" w:rsidP="002C73A1">
      <w:pPr>
        <w:rPr>
          <w:rStyle w:val="StyleStyleBold12pt"/>
          <w:b w:val="0"/>
        </w:rPr>
      </w:pPr>
      <w:r>
        <w:rPr>
          <w:rStyle w:val="StyleStyleBold12pt"/>
        </w:rPr>
        <w:t>Hernandez Eurasia G</w:t>
      </w:r>
      <w:r w:rsidR="006840A9">
        <w:rPr>
          <w:rStyle w:val="StyleStyleBold12pt"/>
        </w:rPr>
        <w:t>roup Latin America Analyst 6/20/13</w:t>
      </w:r>
    </w:p>
    <w:p w:rsidR="002C73A1" w:rsidRDefault="002C73A1" w:rsidP="002C73A1">
      <w:pPr>
        <w:rPr>
          <w:rStyle w:val="StyleStyleBold12pt"/>
          <w:b w:val="0"/>
        </w:rPr>
      </w:pPr>
      <w:r>
        <w:rPr>
          <w:rStyle w:val="StyleStyleBold12pt"/>
          <w:b w:val="0"/>
        </w:rPr>
        <w:t>[Maria Jose, 6/20/13, Foreign Policy, “</w:t>
      </w:r>
      <w:r w:rsidRPr="00CF640E">
        <w:rPr>
          <w:rStyle w:val="StyleStyleBold12pt"/>
          <w:b w:val="0"/>
        </w:rPr>
        <w:t>Politics and Oil: Mexico's Road to Reform</w:t>
      </w:r>
      <w:r>
        <w:rPr>
          <w:rStyle w:val="StyleStyleBold12pt"/>
          <w:b w:val="0"/>
        </w:rPr>
        <w:t xml:space="preserve">”, </w:t>
      </w:r>
      <w:hyperlink r:id="rId127" w:history="1">
        <w:r w:rsidRPr="00770610">
          <w:rPr>
            <w:rStyle w:val="Hyperlink"/>
            <w:sz w:val="26"/>
          </w:rPr>
          <w:t>http://eurasia.foreignpolicy.com/posts/2013/06/20/politics_and_oil_mexicos_road_to_reform</w:t>
        </w:r>
      </w:hyperlink>
      <w:r>
        <w:rPr>
          <w:rStyle w:val="StyleStyleBold12pt"/>
          <w:b w:val="0"/>
        </w:rPr>
        <w:t>, 6/26/13, ALT]</w:t>
      </w:r>
    </w:p>
    <w:p w:rsidR="002C73A1" w:rsidRDefault="002C73A1" w:rsidP="002C73A1">
      <w:pPr>
        <w:rPr>
          <w:rStyle w:val="StyleBoldUnderline"/>
        </w:rPr>
      </w:pPr>
    </w:p>
    <w:p w:rsidR="002C73A1" w:rsidRPr="00554155" w:rsidRDefault="002C73A1" w:rsidP="002C73A1">
      <w:r w:rsidRPr="00554155">
        <w:rPr>
          <w:rStyle w:val="StyleBoldUnderline"/>
        </w:rPr>
        <w:t>Energy reform would</w:t>
      </w:r>
      <w:r w:rsidRPr="00554155">
        <w:t xml:space="preserve"> also </w:t>
      </w:r>
      <w:r w:rsidRPr="00554155">
        <w:rPr>
          <w:rStyle w:val="StyleBoldUnderline"/>
        </w:rPr>
        <w:t>offer</w:t>
      </w:r>
      <w:r w:rsidRPr="00554155">
        <w:t xml:space="preserve"> Peña </w:t>
      </w:r>
      <w:r w:rsidRPr="00554155">
        <w:rPr>
          <w:rStyle w:val="StyleBoldUnderline"/>
        </w:rPr>
        <w:t>Nieto an important political victory, since he will have succeeded where so many of his predecessors have failed</w:t>
      </w:r>
      <w:r w:rsidRPr="00554155">
        <w:t>. Past attempts have been defeated by a populist commitment to nationalized energy that is written into the Mexican Constitution, limits on investments by state-owned oil company Pemex, the ability of state governments to grab a large share of the industry's resources, Pemex's labyrinthine bureaucracy, assertive labor unions, and politicians who were unwilling to accept the costs and risks that come with change.</w:t>
      </w:r>
    </w:p>
    <w:p w:rsidR="002C73A1" w:rsidRPr="002C73A1" w:rsidRDefault="002C73A1" w:rsidP="002C73A1"/>
    <w:p w:rsidR="0001248E" w:rsidRDefault="0001248E" w:rsidP="0001248E"/>
    <w:p w:rsidR="0001248E" w:rsidRPr="006F7696" w:rsidRDefault="0001248E" w:rsidP="0001248E"/>
    <w:p w:rsidR="006840A9" w:rsidRDefault="006840A9" w:rsidP="002C73A1">
      <w:pPr>
        <w:pStyle w:val="Heading1"/>
      </w:pPr>
      <w:r>
        <w:lastRenderedPageBreak/>
        <w:t xml:space="preserve">Pact </w:t>
      </w:r>
      <w:r w:rsidR="00CB05CF">
        <w:t>Likes The Energy Reform</w:t>
      </w:r>
    </w:p>
    <w:p w:rsidR="006840A9" w:rsidRDefault="006840A9" w:rsidP="006840A9"/>
    <w:p w:rsidR="006840A9" w:rsidRPr="00CB05CF" w:rsidRDefault="006840A9" w:rsidP="00CB05CF">
      <w:pPr>
        <w:pStyle w:val="Heading4"/>
      </w:pPr>
      <w:r w:rsidRPr="00CB05CF">
        <w:t>Plan popular-Tri-parties support-empirics</w:t>
      </w:r>
    </w:p>
    <w:p w:rsidR="006840A9" w:rsidRPr="008B35BA" w:rsidRDefault="006840A9" w:rsidP="006840A9">
      <w:pPr>
        <w:rPr>
          <w:rStyle w:val="StyleStyleBold12pt"/>
        </w:rPr>
      </w:pPr>
      <w:r>
        <w:rPr>
          <w:rStyle w:val="StyleStyleBold12pt"/>
        </w:rPr>
        <w:t>F</w:t>
      </w:r>
      <w:r w:rsidRPr="008B35BA">
        <w:rPr>
          <w:rStyle w:val="StyleStyleBold12pt"/>
        </w:rPr>
        <w:t>olladori et. a partner in the Houston office and a member of Mayer Brown’s Corporate &amp; Securities and Energy practices, Al, 6/20</w:t>
      </w:r>
      <w:r>
        <w:rPr>
          <w:rStyle w:val="StyleStyleBold12pt"/>
        </w:rPr>
        <w:t>/13</w:t>
      </w:r>
    </w:p>
    <w:p w:rsidR="006840A9" w:rsidRDefault="006840A9" w:rsidP="006840A9">
      <w:pPr>
        <w:rPr>
          <w:rFonts w:eastAsia="Times New Roman"/>
        </w:rPr>
      </w:pPr>
      <w:r w:rsidRPr="006840A9">
        <w:rPr>
          <w:rStyle w:val="StyleStyleBold12pt"/>
          <w:b w:val="0"/>
        </w:rPr>
        <w:t>(Marc H,</w:t>
      </w:r>
      <w:r w:rsidRPr="008B35BA">
        <w:rPr>
          <w:rFonts w:eastAsia="Times New Roman"/>
        </w:rPr>
        <w:t xml:space="preserve"> </w:t>
      </w:r>
      <w:r>
        <w:rPr>
          <w:rFonts w:eastAsia="Times New Roman"/>
        </w:rPr>
        <w:t>a partner in the Houston office and a member of Mayer Brown’s Corporate &amp; Securities and Energy practices,</w:t>
      </w:r>
      <w:r>
        <w:rPr>
          <w:rStyle w:val="StyleStyleBold12pt"/>
        </w:rPr>
        <w:t xml:space="preserve"> </w:t>
      </w:r>
      <w:r w:rsidRPr="006840A9">
        <w:rPr>
          <w:rStyle w:val="StyleStyleBold12pt"/>
          <w:b w:val="0"/>
        </w:rPr>
        <w:t>Jose L. Valera</w:t>
      </w:r>
      <w:r>
        <w:rPr>
          <w:rStyle w:val="StyleStyleBold12pt"/>
        </w:rPr>
        <w:t xml:space="preserve">, </w:t>
      </w:r>
      <w:r>
        <w:rPr>
          <w:rFonts w:eastAsia="Times New Roman"/>
        </w:rPr>
        <w:t xml:space="preserve">Jose L. Valera is a partner in the Houston office of Mayer Brown. Focusing his practice on domestic and international energy transactions and project development, </w:t>
      </w:r>
      <w:r w:rsidRPr="006840A9">
        <w:rPr>
          <w:rStyle w:val="StyleStyleBold12pt"/>
          <w:b w:val="0"/>
        </w:rPr>
        <w:t>Pablo C. Ferrante,</w:t>
      </w:r>
      <w:r>
        <w:rPr>
          <w:rStyle w:val="StyleStyleBold12pt"/>
        </w:rPr>
        <w:t xml:space="preserve"> </w:t>
      </w:r>
      <w:r>
        <w:rPr>
          <w:rFonts w:eastAsia="Times New Roman"/>
        </w:rPr>
        <w:t xml:space="preserve">Pablo C. Ferrante is a partner in Mayer Brown’s Corporate &amp; Securities practice with a focus on energy matters around the world, </w:t>
      </w:r>
      <w:r w:rsidRPr="006840A9">
        <w:rPr>
          <w:rStyle w:val="StyleStyleBold12pt"/>
          <w:b w:val="0"/>
        </w:rPr>
        <w:t>and Gabriel J. Salinas,</w:t>
      </w:r>
      <w:r w:rsidRPr="001F0AFE">
        <w:rPr>
          <w:rFonts w:eastAsia="Times New Roman"/>
        </w:rPr>
        <w:t xml:space="preserve"> </w:t>
      </w:r>
      <w:r>
        <w:rPr>
          <w:rFonts w:eastAsia="Times New Roman"/>
        </w:rPr>
        <w:t xml:space="preserve">Gabriel Salinas focuses his practice on international corporate and energy transactions and projects, </w:t>
      </w:r>
      <w:r>
        <w:rPr>
          <w:rStyle w:val="StyleStyleBold12pt"/>
        </w:rPr>
        <w:t xml:space="preserve"> </w:t>
      </w:r>
      <w:r w:rsidRPr="006840A9">
        <w:rPr>
          <w:rStyle w:val="StyleStyleBold12pt"/>
          <w:b w:val="0"/>
        </w:rPr>
        <w:t>6/20/13, Mayer Brown,</w:t>
      </w:r>
      <w:r w:rsidRPr="008B35BA">
        <w:rPr>
          <w:rFonts w:eastAsia="Times New Roman"/>
        </w:rPr>
        <w:t xml:space="preserve"> </w:t>
      </w:r>
      <w:r>
        <w:rPr>
          <w:rFonts w:eastAsia="Times New Roman"/>
        </w:rPr>
        <w:t>“</w:t>
      </w:r>
      <w:hyperlink r:id="rId128" w:tooltip="Click to View Recent Content added on Mexico" w:history="1">
        <w:r w:rsidRPr="008B35BA">
          <w:t>Mexico</w:t>
        </w:r>
      </w:hyperlink>
      <w:r w:rsidRPr="008B35BA">
        <w:t>: Mexico’s Contemplated Energy Reform May Allow Profit-Sharing Arrangements And Booking Of Reserves For Development Of Deep-Water And Shale Resources</w:t>
      </w:r>
      <w:r>
        <w:t xml:space="preserve">,” </w:t>
      </w:r>
      <w:hyperlink r:id="rId129" w:history="1">
        <w:r w:rsidRPr="008E0E89">
          <w:rPr>
            <w:rStyle w:val="Hyperlink"/>
          </w:rPr>
          <w:t>http://www.mondaq.com/x/246658/Energy+Law/Mexicos+Contemplated+Energy+Reform+May+Allow+ProfitSharing+Arrangements+And+Booking+Of+Reserves+For+Development+Of+DeepWater+And+Shale+Resources</w:t>
        </w:r>
      </w:hyperlink>
      <w:r>
        <w:t>, Accessed: 6/27/13, LPS.)</w:t>
      </w:r>
    </w:p>
    <w:p w:rsidR="006840A9" w:rsidRPr="008B35BA" w:rsidRDefault="006840A9" w:rsidP="006840A9">
      <w:pPr>
        <w:rPr>
          <w:rStyle w:val="Emphasis"/>
        </w:rPr>
      </w:pPr>
      <w:r w:rsidRPr="008B35BA">
        <w:t xml:space="preserve">Such a bill is likely to face strong opposition from some groups, but </w:t>
      </w:r>
      <w:r w:rsidRPr="008B35BA">
        <w:rPr>
          <w:rStyle w:val="StyleBoldUnderline"/>
        </w:rPr>
        <w:t>President Peña Nieto's administration appears confident that the so-called Pact for Mexico (Pacto por Mexico) among the country's three major political parties—the PRI, PAN and PRD—</w:t>
      </w:r>
      <w:r w:rsidRPr="008B35BA">
        <w:rPr>
          <w:rStyle w:val="Emphasis"/>
        </w:rPr>
        <w:t>will ensure passage of the energy bill by year's end.</w:t>
      </w:r>
    </w:p>
    <w:p w:rsidR="006840A9" w:rsidRPr="008B35BA" w:rsidRDefault="006840A9" w:rsidP="006840A9">
      <w:pPr>
        <w:rPr>
          <w:rStyle w:val="Emphasis"/>
        </w:rPr>
      </w:pPr>
      <w:r w:rsidRPr="008B35BA">
        <w:rPr>
          <w:rStyle w:val="StyleBoldUnderline"/>
        </w:rPr>
        <w:t xml:space="preserve">Only six months into his term, President Peña Nieto has managed to push through two major constitutional reforms in the telecommunications and education sectors, has proposed a comprehensive financial reform, and is expected soon to propose both energy and fiscal reforms, </w:t>
      </w:r>
      <w:r w:rsidRPr="008B35BA">
        <w:rPr>
          <w:rStyle w:val="Emphasis"/>
        </w:rPr>
        <w:t>all of which were agreed upon in the Pact for Mexico.</w:t>
      </w:r>
    </w:p>
    <w:p w:rsidR="006840A9" w:rsidRDefault="006840A9" w:rsidP="006840A9"/>
    <w:p w:rsidR="006840A9" w:rsidRPr="006840A9" w:rsidRDefault="006840A9" w:rsidP="006840A9"/>
    <w:p w:rsidR="005B06DE" w:rsidRDefault="003957F0" w:rsidP="002C73A1">
      <w:pPr>
        <w:pStyle w:val="Heading1"/>
      </w:pPr>
      <w:r>
        <w:lastRenderedPageBreak/>
        <w:t>A/T: Constitution Link</w:t>
      </w:r>
    </w:p>
    <w:p w:rsidR="005B06DE" w:rsidRDefault="005B06DE" w:rsidP="005B06DE"/>
    <w:p w:rsidR="005B06DE" w:rsidRPr="005B06DE" w:rsidRDefault="005B06DE" w:rsidP="003957F0">
      <w:pPr>
        <w:pStyle w:val="Heading4"/>
      </w:pPr>
      <w:r w:rsidRPr="005B06DE">
        <w:t>Empirically denied – Integrated service contracts avoids constitution change</w:t>
      </w:r>
    </w:p>
    <w:p w:rsidR="005B06DE" w:rsidRPr="00341402" w:rsidRDefault="005B06DE" w:rsidP="005B06DE">
      <w:r w:rsidRPr="00341402">
        <w:rPr>
          <w:rStyle w:val="StyleStyleBold12pt"/>
        </w:rPr>
        <w:t>B</w:t>
      </w:r>
      <w:r>
        <w:rPr>
          <w:rStyle w:val="StyleStyleBold12pt"/>
        </w:rPr>
        <w:t>ureau of Economic and</w:t>
      </w:r>
      <w:r w:rsidRPr="00341402">
        <w:rPr>
          <w:rStyle w:val="StyleStyleBold12pt"/>
        </w:rPr>
        <w:t xml:space="preserve"> B</w:t>
      </w:r>
      <w:r>
        <w:rPr>
          <w:rStyle w:val="StyleStyleBold12pt"/>
        </w:rPr>
        <w:t>usiness</w:t>
      </w:r>
      <w:r w:rsidRPr="00341402">
        <w:rPr>
          <w:rStyle w:val="StyleStyleBold12pt"/>
        </w:rPr>
        <w:t xml:space="preserve"> A</w:t>
      </w:r>
      <w:r>
        <w:rPr>
          <w:rStyle w:val="StyleStyleBold12pt"/>
        </w:rPr>
        <w:t xml:space="preserve">ffairs 13 </w:t>
      </w:r>
      <w:r w:rsidRPr="00341402">
        <w:t xml:space="preserve">[February 2013, “2013 Investment Climate Statement – Mexico” </w:t>
      </w:r>
      <w:hyperlink r:id="rId130" w:history="1">
        <w:r w:rsidRPr="00341402">
          <w:rPr>
            <w:rStyle w:val="Hyperlink"/>
          </w:rPr>
          <w:t>http://www.state.gov/e/eb/rls/othr/ics/2013/204693.htm</w:t>
        </w:r>
      </w:hyperlink>
      <w:r w:rsidRPr="00341402">
        <w:t>, accessed, 7-01-13 AMS]</w:t>
      </w:r>
    </w:p>
    <w:p w:rsidR="005B06DE" w:rsidRPr="007B3B85" w:rsidRDefault="005B06DE" w:rsidP="005B06DE">
      <w:r w:rsidRPr="007B3B85">
        <w:t xml:space="preserve">Energy: </w:t>
      </w:r>
      <w:r w:rsidRPr="00341402">
        <w:rPr>
          <w:rStyle w:val="StyleBoldUnderline"/>
        </w:rPr>
        <w:t>The Mexican constitution reserves ownership of petroleum and other hydrocarbon reserves for the Mexican state.</w:t>
      </w:r>
      <w:r w:rsidRPr="007B3B85">
        <w:t xml:space="preserve"> The energy reform package approved by the Mexican Congress in October 2008 made some progress but did not address this prohibition, and oil and gas exploration and production efforts remain under the sole purview of Pemex, Mexico's petroleum parastatal. President Pena Nieto plans to introduce a comprehensive energy reform to address these shortcomings. Many analysts believe the energy reform proposals outlined in the Pact will require constitutional amendments. </w:t>
      </w:r>
      <w:r w:rsidRPr="00341402">
        <w:rPr>
          <w:rStyle w:val="StyleBoldUnderline"/>
        </w:rPr>
        <w:t>While Pemex had previously contracted with foreign companies to perform specific tasks such as drilling wells, platform construction or equipment maintenance on a fee-for-service basis, the 2008 reform allowed some private participation in exploration and production of oil fields through so-called “integrated service contracts</w:t>
      </w:r>
      <w:r w:rsidRPr="007B3B85">
        <w:t xml:space="preserve">” (ISCs). </w:t>
      </w:r>
      <w:r w:rsidRPr="00341402">
        <w:rPr>
          <w:rStyle w:val="StyleBoldUnderline"/>
        </w:rPr>
        <w:t>In 2011, Pemex successfully completed its first bidding process for three integrated contracts for mature oil fields in Southwest Mexico</w:t>
      </w:r>
      <w:r w:rsidRPr="007B3B85">
        <w:t xml:space="preserve">. </w:t>
      </w:r>
      <w:r w:rsidRPr="00341402">
        <w:rPr>
          <w:rStyle w:val="StyleBoldUnderline"/>
        </w:rPr>
        <w:t>In 2012, Pemex announced its second round</w:t>
      </w:r>
      <w:r w:rsidRPr="007B3B85">
        <w:t xml:space="preserve"> of ISCs. </w:t>
      </w:r>
      <w:r w:rsidRPr="00341402">
        <w:rPr>
          <w:rStyle w:val="StyleBoldUnderline"/>
        </w:rPr>
        <w:t>The list of companies included major oil corporations such as Chevron, Schlumberger, Halliburton and Baker Hughes.</w:t>
      </w:r>
      <w:r w:rsidRPr="007B3B85">
        <w:t xml:space="preserve"> The third round of integrated service contracts is now in process, which will include the Chicontepec field. For most of the 20th century, Mexico figured among the world’s largest oil producers and has been a major exporter for much of that time. Currently, however, Mexico is facing the prospect of becoming a net importer of petroleum within a decade, according to the Energy Information Agency (EIA).</w:t>
      </w:r>
    </w:p>
    <w:p w:rsidR="005B06DE" w:rsidRPr="005B06DE" w:rsidRDefault="005B06DE" w:rsidP="005B06DE"/>
    <w:p w:rsidR="0001248E" w:rsidRDefault="002C73A1" w:rsidP="002C73A1">
      <w:pPr>
        <w:pStyle w:val="Heading1"/>
      </w:pPr>
      <w:r>
        <w:lastRenderedPageBreak/>
        <w:t xml:space="preserve">Renewable </w:t>
      </w:r>
      <w:r w:rsidR="003957F0">
        <w:t>Energy Popular</w:t>
      </w:r>
    </w:p>
    <w:p w:rsidR="002C73A1" w:rsidRPr="002C73A1" w:rsidRDefault="002C73A1" w:rsidP="002C73A1"/>
    <w:p w:rsidR="0001248E" w:rsidRPr="002C73A1" w:rsidRDefault="0001248E" w:rsidP="003957F0">
      <w:pPr>
        <w:pStyle w:val="Heading4"/>
      </w:pPr>
      <w:r w:rsidRPr="002C73A1">
        <w:t>The Mexican Renewables Industry is popular—has the support of the lobbies, public, and legislators.</w:t>
      </w:r>
    </w:p>
    <w:p w:rsidR="0001248E" w:rsidRDefault="0001248E" w:rsidP="0001248E">
      <w:pPr>
        <w:rPr>
          <w:rStyle w:val="StyleStyleBold12pt"/>
        </w:rPr>
      </w:pPr>
      <w:r>
        <w:rPr>
          <w:rStyle w:val="StyleStyleBold12pt"/>
        </w:rPr>
        <w:t>Albbott, Renewable Energy World Correspondent, 13</w:t>
      </w:r>
    </w:p>
    <w:p w:rsidR="0001248E" w:rsidRDefault="0001248E" w:rsidP="0001248E">
      <w:r>
        <w:t xml:space="preserve">(Bryony Abbott, April 19, 2013, Renewable Energy World, “The Vision for Renewable Energy in Mexico: 250MW of Solar PV and 750MW of Wind Power by 2015,” </w:t>
      </w:r>
      <w:hyperlink r:id="rId131" w:history="1">
        <w:r w:rsidR="00051C7A" w:rsidRPr="00D95282">
          <w:rPr>
            <w:rStyle w:val="Hyperlink"/>
          </w:rPr>
          <w:t>http://www.renewableenergyworld.com/rea/partner/green-power-conferences-3234/news/article/2013/04/the-vision-for-renewable-energy-in-mexico-250mw-of-solar-pv-and-750mw-of-wind-power-by-2015</w:t>
        </w:r>
      </w:hyperlink>
      <w:r w:rsidR="00051C7A">
        <w:t xml:space="preserve"> </w:t>
      </w:r>
      <w:r>
        <w:t>accessed June 28, 2013, EK)</w:t>
      </w:r>
    </w:p>
    <w:p w:rsidR="0001248E" w:rsidRPr="008D31D8" w:rsidRDefault="0001248E" w:rsidP="0001248E">
      <w:pPr>
        <w:rPr>
          <w:rStyle w:val="StyleBoldUnderline"/>
        </w:rPr>
      </w:pPr>
      <w:r>
        <w:t>“</w:t>
      </w:r>
      <w:r w:rsidRPr="008D31D8">
        <w:rPr>
          <w:rStyle w:val="StyleBoldUnderline"/>
        </w:rPr>
        <w:t>Mexico has signed up to the Kyoto Protocol, which requires green house gas (GHG) reductions of 35% by 2020, and 50% by 2050</w:t>
      </w:r>
      <w:r>
        <w:t xml:space="preserve">” said John Skibinski, Executive Director of Global Renewables Group. “This is going to create a large surge in clean energy, and </w:t>
      </w:r>
      <w:r w:rsidRPr="008D31D8">
        <w:rPr>
          <w:rStyle w:val="StyleBoldUnderline"/>
        </w:rPr>
        <w:t>the Mexican congress is now developing penalties for high GHG emitters”.</w:t>
      </w:r>
    </w:p>
    <w:p w:rsidR="0001248E" w:rsidRDefault="0001248E" w:rsidP="0001248E">
      <w:r>
        <w:t xml:space="preserve">John went onto discuss the impact of these penalties on heavy industries such as steel mills, cement companies and mines in driving the need to utilize renewables- “What we have found from working with one steel mill in particular is that for every 3MW of natural gas consumed they need 1MW of solar to get back to a zero emission footprint”. </w:t>
      </w:r>
    </w:p>
    <w:p w:rsidR="0001248E" w:rsidRDefault="0001248E" w:rsidP="0001248E">
      <w:r w:rsidRPr="008D31D8">
        <w:rPr>
          <w:rStyle w:val="StyleBoldUnderline"/>
        </w:rPr>
        <w:t>The potential of the domestic market was highlighted</w:t>
      </w:r>
      <w:r>
        <w:t xml:space="preserve"> as a growth area by Alejandro Velasco, Chairman and Chief Executive Officer at Energia Renovable y Vias Terrestres (ERYVITSA)- “Home use is another great opportunity for solar PV as there are more than 500,000 users who are potential consumers for the implementation of PV systems due to high (and increasing) gas prices”.</w:t>
      </w:r>
    </w:p>
    <w:p w:rsidR="0001248E" w:rsidRDefault="0001248E" w:rsidP="0001248E">
      <w:r>
        <w:t>Although the attractiveness of the commercial and residential markets are rapidly growing, barriers still remain to renewables being able to reach full market momentum.</w:t>
      </w:r>
    </w:p>
    <w:p w:rsidR="0001248E" w:rsidRDefault="0001248E" w:rsidP="0001248E">
      <w:r>
        <w:t>Whilst Mexico possesses robust grid infrastructure, interconnection approval is a growing barrier to market. “Based on the conversations that I’ve had with the CRE and SENER, there is potential to put 100- 150MW on the ground this year- but this is depending on good interconnection approval” stated Brian Schmidly, Chief Executive Officer of Rio Grande Solar.</w:t>
      </w:r>
    </w:p>
    <w:p w:rsidR="0001248E" w:rsidRDefault="0001248E" w:rsidP="0001248E">
      <w:r>
        <w:t>Low utility rates are also likely to slow growth through 2013; however by 2014 things are set to pick up, with John Skibinski stating “I would gather that we would see 250MW by 2015 of deployed solar farms in Mexico, and 750MW of wind”.</w:t>
      </w:r>
    </w:p>
    <w:p w:rsidR="0001248E" w:rsidRDefault="0001248E" w:rsidP="0001248E">
      <w:r>
        <w:t>T</w:t>
      </w:r>
      <w:r w:rsidRPr="008D31D8">
        <w:rPr>
          <w:rStyle w:val="StyleBoldUnderline"/>
        </w:rPr>
        <w:t xml:space="preserve">he importance of working on the ground in Mexico, engaging with local companies and researching </w:t>
      </w:r>
      <w:r>
        <w:t>company data was also highlighted, with Brian Schmidly commenting in relation to solar “You want to be [in Mexico] seeding relationships and having conversations with potential customers because in the next 2-3 years I think it’s going to turn on”.</w:t>
      </w:r>
    </w:p>
    <w:p w:rsidR="0001248E" w:rsidRPr="008D31D8" w:rsidRDefault="0001248E" w:rsidP="0001248E">
      <w:pPr>
        <w:rPr>
          <w:b/>
          <w:bCs/>
          <w:u w:val="single"/>
        </w:rPr>
      </w:pPr>
      <w:r>
        <w:t>The topic of finance was also discussed in depth. Ernesto Hanhausen, Managing Director of the Emerging Energy and Cleantech Fund commented on the role of Mexico’s centralized energy system in creating a stable investment environment- “</w:t>
      </w:r>
      <w:r w:rsidRPr="008D31D8">
        <w:rPr>
          <w:rStyle w:val="StyleBoldUnderline"/>
        </w:rPr>
        <w:t>The centralized characteristic of the Mexican energy industry now appears to be in favor of the development of projects, as you only have one utility handling the whole distribution system”.</w:t>
      </w:r>
    </w:p>
    <w:p w:rsidR="0001248E" w:rsidRDefault="0001248E" w:rsidP="0001248E">
      <w:r w:rsidRPr="008D31D8">
        <w:rPr>
          <w:rStyle w:val="StyleBoldUnderline"/>
        </w:rPr>
        <w:t>The convenience of being able to bank renewable power in the system was also discussed as a great advantage,</w:t>
      </w:r>
      <w:r>
        <w:t xml:space="preserve"> removing the risk of intermittency and lack of dispatachbility of renewable energy for users.</w:t>
      </w:r>
    </w:p>
    <w:p w:rsidR="0001248E" w:rsidRDefault="0001248E" w:rsidP="0001248E">
      <w:r>
        <w:lastRenderedPageBreak/>
        <w:t>Alejandro Velasco highlighted the support coming from national and international banks for the development of projects “We have local financiers like NAFIN and Banobras, who have separate budgets for infrastructure. SENER also have a fund for energy transition and then there is the budget from the federal government for development projects to counter climate change and encourage renewable energy and efficiency in municipalities”.</w:t>
      </w:r>
    </w:p>
    <w:p w:rsidR="0001248E" w:rsidRDefault="0001248E" w:rsidP="0001248E">
      <w:r>
        <w:t>Alejandro went on to acknowledge the support of international and multilateral financiers “We have the European Investment Bank, IFC, the World bank, IBV are currently investing in Mexico”.</w:t>
      </w:r>
    </w:p>
    <w:p w:rsidR="0001248E" w:rsidRPr="003010E2" w:rsidRDefault="0001248E" w:rsidP="0001248E">
      <w:pPr>
        <w:rPr>
          <w:bCs/>
          <w:u w:val="single"/>
        </w:rPr>
      </w:pPr>
      <w:r>
        <w:t xml:space="preserve">Overall </w:t>
      </w:r>
      <w:r w:rsidRPr="008D31D8">
        <w:rPr>
          <w:rStyle w:val="StyleBoldUnderline"/>
        </w:rPr>
        <w:t>the vision for Mexican renewables is overwhelmingly positive, with rising energy prices, a growing economy, stringent climate change targets and robust grid infrastructure creating the perfect storm for renewable energy development.</w:t>
      </w:r>
    </w:p>
    <w:p w:rsidR="0001248E" w:rsidRPr="000667B8" w:rsidRDefault="0001248E" w:rsidP="0001248E">
      <w:pPr>
        <w:rPr>
          <w:rStyle w:val="StyleBoldUnderline"/>
        </w:rPr>
      </w:pPr>
      <w:r w:rsidRPr="000667B8">
        <w:rPr>
          <w:rStyle w:val="StyleBoldUnderline"/>
        </w:rPr>
        <w:t>When two of the leading oil exporters to the U.S. begin considering embracing renewable power, it is a development that all but the most ardent fossil fuel advocates should notice.</w:t>
      </w:r>
    </w:p>
    <w:p w:rsidR="0001248E" w:rsidRDefault="0001248E" w:rsidP="0001248E"/>
    <w:p w:rsidR="0001248E" w:rsidRDefault="0001248E" w:rsidP="0001248E">
      <w:pPr>
        <w:rPr>
          <w:rStyle w:val="StyleBoldUnderline"/>
        </w:rPr>
      </w:pPr>
    </w:p>
    <w:p w:rsidR="0001248E" w:rsidRDefault="0001248E" w:rsidP="0001248E">
      <w:pPr>
        <w:rPr>
          <w:rStyle w:val="StyleBoldUnderline"/>
        </w:rPr>
      </w:pPr>
    </w:p>
    <w:p w:rsidR="0001248E" w:rsidRPr="002C73A1" w:rsidRDefault="002C73A1" w:rsidP="002C73A1">
      <w:pPr>
        <w:pStyle w:val="Heading1"/>
      </w:pPr>
      <w:r>
        <w:lastRenderedPageBreak/>
        <w:t>Wind popular</w:t>
      </w:r>
    </w:p>
    <w:p w:rsidR="002C73A1" w:rsidRDefault="002C73A1" w:rsidP="002C73A1">
      <w:pPr>
        <w:rPr>
          <w:b/>
        </w:rPr>
      </w:pPr>
    </w:p>
    <w:p w:rsidR="0001248E" w:rsidRPr="002C73A1" w:rsidRDefault="0001248E" w:rsidP="003957F0">
      <w:pPr>
        <w:pStyle w:val="Heading4"/>
      </w:pPr>
      <w:r w:rsidRPr="002C73A1">
        <w:t>Mexican Politicians willing to put aside Political Differences to further the Renewable Energy Development</w:t>
      </w:r>
    </w:p>
    <w:p w:rsidR="0001248E" w:rsidRPr="002E04A4" w:rsidRDefault="0001248E" w:rsidP="0001248E">
      <w:pPr>
        <w:rPr>
          <w:rStyle w:val="StyleStyleBold12pt"/>
        </w:rPr>
      </w:pPr>
      <w:r>
        <w:rPr>
          <w:rStyle w:val="StyleStyleBold12pt"/>
        </w:rPr>
        <w:t>Davis, CCAP Correspondent , 12</w:t>
      </w:r>
    </w:p>
    <w:p w:rsidR="0001248E" w:rsidRPr="002E04A4" w:rsidRDefault="0001248E" w:rsidP="0001248E">
      <w:pPr>
        <w:rPr>
          <w:rStyle w:val="StyleBoldUnderline"/>
          <w:b w:val="0"/>
          <w:bCs w:val="0"/>
        </w:rPr>
      </w:pPr>
      <w:r>
        <w:t xml:space="preserve">(Stacey Davis, February 29, 2012, Center for Clean Air Policy, “PREVAILING WINDS: HOW THE MEXICAN GOVERNMENT HARNESSED ITS RENEWABLE ENERGY,” </w:t>
      </w:r>
      <w:hyperlink r:id="rId132" w:history="1">
        <w:r w:rsidRPr="002C2835">
          <w:rPr>
            <w:rStyle w:val="Hyperlink"/>
          </w:rPr>
          <w:t>http://ccap.org/prevailing-winds-how-the-mexican-government-harnessed-its-renewable-energy/</w:t>
        </w:r>
      </w:hyperlink>
      <w:r>
        <w:t>, June 28, 2013, EK)</w:t>
      </w:r>
    </w:p>
    <w:p w:rsidR="0001248E" w:rsidRDefault="0001248E" w:rsidP="0001248E">
      <w:r w:rsidRPr="00CD2EBA">
        <w:rPr>
          <w:rStyle w:val="StyleBoldUnderline"/>
        </w:rPr>
        <w:t>The Mexican government’s sustained efforts to boost utilization of the country’s vast wind resource are finally bearing fruit: policy changes and incentives have now made renewable energy a competitive electricity source.</w:t>
      </w:r>
      <w:r>
        <w:t xml:space="preserve">  The country’s installed renewable energy capacity from wind grew from just over 2 MW at the end of 2000 to 524.5 MW at the beginning of 2011, with a pipeline of at least 3,400 MW of committed wind energy set to come online through 2016.  This rapid growth in wind energy was made possible by a series of proactive efforts by the Mexican government to overcome entrenched barriers.</w:t>
      </w:r>
    </w:p>
    <w:p w:rsidR="0001248E" w:rsidRDefault="0001248E" w:rsidP="0001248E">
      <w:r>
        <w:t xml:space="preserve">In a recently released policy paper, Case Study: Mexico’s Renewable Energy Program, authors Stacey Davis, Mark Houdashelt and Ned Helme take an in-depth look at both the many </w:t>
      </w:r>
      <w:r w:rsidRPr="00CD2EBA">
        <w:rPr>
          <w:rStyle w:val="StyleBoldUnderline"/>
        </w:rPr>
        <w:t>barriers</w:t>
      </w:r>
      <w:r>
        <w:t xml:space="preserve"> </w:t>
      </w:r>
      <w:r w:rsidRPr="00CD2EBA">
        <w:rPr>
          <w:rStyle w:val="StyleBoldUnderline"/>
        </w:rPr>
        <w:t>that impeded wind energy development</w:t>
      </w:r>
      <w:r>
        <w:t xml:space="preserve"> and the steps the Mexican government took to support use of this clean energy resource.  A key initial </w:t>
      </w:r>
      <w:r w:rsidRPr="00CD2EBA">
        <w:rPr>
          <w:rStyle w:val="StyleBoldUnderline"/>
        </w:rPr>
        <w:t>driver was a shift in the authority</w:t>
      </w:r>
      <w:r>
        <w:t xml:space="preserve"> over private sector generation </w:t>
      </w:r>
      <w:r w:rsidRPr="00CD2EBA">
        <w:rPr>
          <w:rStyle w:val="StyleBoldUnderline"/>
        </w:rPr>
        <w:t>from the national electric utility to a government regulatory agency,</w:t>
      </w:r>
      <w:r>
        <w:t xml:space="preserve"> the Energy Regulatory Commission (CRE), an advisory body to the Ministry of Energy (SENER).  CRE/SENER used its new authorities to overcome resistance from the public electric utility to private sector participation in wind energy.  For example, the government was able to require full-scale demonstration projects, adjust the rules for private sector access and developed a new “open season” bidding system to facilitate finance of new transmission.</w:t>
      </w:r>
    </w:p>
    <w:p w:rsidR="0001248E" w:rsidRDefault="0001248E" w:rsidP="0001248E">
      <w:r>
        <w:t>Thanks to these and other policy changes and new incentives for renewable energy that were established in the last decade, the average time to develop new wind projects in Mexico has dramatically dropped from more than ten years to between 3 and 5 years.</w:t>
      </w:r>
    </w:p>
    <w:p w:rsidR="0001248E" w:rsidRDefault="0001248E" w:rsidP="0001248E">
      <w:pPr>
        <w:rPr>
          <w:rStyle w:val="StyleBoldUnderline"/>
        </w:rPr>
      </w:pPr>
      <w:r w:rsidRPr="00CD2EBA">
        <w:rPr>
          <w:rStyle w:val="StyleBoldUnderline"/>
        </w:rPr>
        <w:t>From an examination of Mexico’s efforts and achievements in establishing a renewable energy program, it is clear that wind power, in particular, faced numerous barriers that were overcome through strong government leadership by employing a combination of mandates, regulatory changes and incentives that systematically address each impediment.</w:t>
      </w:r>
      <w:r>
        <w:t xml:space="preserve"> As other countries look to develop their renewable energy sector, Case Study: Mexico’s Renewable Energy Program, can serve as a blueprint to overcoming similar barriers that stand in the way of wind energy deployment.</w:t>
      </w:r>
    </w:p>
    <w:p w:rsidR="0001248E" w:rsidRPr="001C0D07" w:rsidRDefault="0001248E" w:rsidP="0001248E"/>
    <w:p w:rsidR="002C73A1" w:rsidRPr="002C73A1" w:rsidRDefault="002C73A1" w:rsidP="003957F0">
      <w:pPr>
        <w:pStyle w:val="Heading4"/>
      </w:pPr>
      <w:r w:rsidRPr="002C73A1">
        <w:t>With US support, the Mexican Government is on board.</w:t>
      </w:r>
    </w:p>
    <w:p w:rsidR="002C73A1" w:rsidRPr="00B90AC8" w:rsidRDefault="002C73A1" w:rsidP="002C73A1">
      <w:pPr>
        <w:rPr>
          <w:rStyle w:val="StyleStyleBold12pt"/>
        </w:rPr>
      </w:pPr>
      <w:r>
        <w:t xml:space="preserve"> </w:t>
      </w:r>
      <w:r>
        <w:rPr>
          <w:rStyle w:val="StyleStyleBold12pt"/>
        </w:rPr>
        <w:t>Salkever, Daily Finance Correspondent, 10</w:t>
      </w:r>
    </w:p>
    <w:p w:rsidR="002C73A1" w:rsidRDefault="002C73A1" w:rsidP="002C73A1">
      <w:r>
        <w:t>(Alex Salkever, January 5, 2010, Daily Finance, “Coming Soon to the U.S.: Clean Energy from Mexico,” http://www.dailyfinance.com/2010/01/05/coming-soon-to-the-u-s-alternative-energy-from-mexico/, June 28, 2013, EK)</w:t>
      </w:r>
    </w:p>
    <w:p w:rsidR="002C73A1" w:rsidRDefault="002C73A1" w:rsidP="002C73A1">
      <w:r>
        <w:t>Promoting solar resources in Mexico</w:t>
      </w:r>
    </w:p>
    <w:p w:rsidR="002C73A1" w:rsidRDefault="002C73A1" w:rsidP="002C73A1">
      <w:r>
        <w:lastRenderedPageBreak/>
        <w:t xml:space="preserve">At the same time, connecting a power project from Baja to the California grid is, in many cases, more economical than trying to connect from even more remote locales north of the border. Since building utility-grade transmission lines runs roughly $7 per mile, pulling wires is a major concern for energy developers that are watching every penny in this still-tight financing environment. Already, a dozen transmission lines run across the border, and Northern Mexico has a higher density of them than most of the Western U.S. </w:t>
      </w:r>
      <w:r w:rsidRPr="0023221E">
        <w:rPr>
          <w:rStyle w:val="StyleBoldUnderline"/>
        </w:rPr>
        <w:t>The relative proximity to these lines makes jacking into the grid to export power from Northern Mexico to the U.S. relatively cheap and easy to do.</w:t>
      </w:r>
    </w:p>
    <w:p w:rsidR="002C73A1" w:rsidRDefault="002C73A1" w:rsidP="002C73A1">
      <w:r w:rsidRPr="0023221E">
        <w:rPr>
          <w:rStyle w:val="StyleBoldUnderline"/>
        </w:rPr>
        <w:t>Additionally, Mexican renewable power projects could enjoy considerable political and financial support, if they choose</w:t>
      </w:r>
      <w:r>
        <w:t xml:space="preserve"> to purchase </w:t>
      </w:r>
      <w:r w:rsidRPr="0023221E">
        <w:rPr>
          <w:rStyle w:val="StyleBoldUnderline"/>
        </w:rPr>
        <w:t>U.S</w:t>
      </w:r>
      <w:r>
        <w:t>.-</w:t>
      </w:r>
      <w:r w:rsidRPr="002C73A1">
        <w:rPr>
          <w:u w:val="single"/>
        </w:rPr>
        <w:t>made windmills, solar equipment and other gear</w:t>
      </w:r>
      <w:r>
        <w:t>. The U.S.-based Export-Import Bank recently underwrote the first export of 27 large wind turbines to Mexico, according to Green Momentum. Those turbines, made by Clipper Windpower, represent the first such export that's supported by the government-backed export-centric bank and financing facility.</w:t>
      </w:r>
    </w:p>
    <w:p w:rsidR="002C73A1" w:rsidRDefault="002C73A1" w:rsidP="002C73A1">
      <w:pPr>
        <w:rPr>
          <w:rStyle w:val="StyleBoldUnderline"/>
        </w:rPr>
      </w:pPr>
      <w:r>
        <w:t>In addition to U</w:t>
      </w:r>
      <w:r w:rsidRPr="0023221E">
        <w:rPr>
          <w:rStyle w:val="StyleBoldUnderline"/>
        </w:rPr>
        <w:t xml:space="preserve">.S. government help in underwriting such purchases, Mexico's government will likely make an aggressive push, complete with lots of incentives, to draw in renewable power producers seeking to sell to the U.S. After all, Mexico is desperately looking for alternative revenue to offset falling oil production. </w:t>
      </w:r>
    </w:p>
    <w:p w:rsidR="002C73A1" w:rsidRDefault="002C73A1" w:rsidP="002C73A1">
      <w:pPr>
        <w:rPr>
          <w:rStyle w:val="StyleBoldUnderline"/>
        </w:rPr>
      </w:pPr>
    </w:p>
    <w:p w:rsidR="002C73A1" w:rsidRDefault="002C73A1" w:rsidP="002C73A1">
      <w:pPr>
        <w:rPr>
          <w:rStyle w:val="StyleBoldUnderline"/>
        </w:rPr>
      </w:pPr>
    </w:p>
    <w:p w:rsidR="002C73A1" w:rsidRDefault="002C73A1" w:rsidP="002C73A1">
      <w:pPr>
        <w:rPr>
          <w:rStyle w:val="StyleBoldUnderline"/>
        </w:rPr>
      </w:pPr>
    </w:p>
    <w:p w:rsidR="002C73A1" w:rsidRDefault="002C73A1" w:rsidP="002C73A1">
      <w:pPr>
        <w:rPr>
          <w:b/>
        </w:rPr>
      </w:pPr>
    </w:p>
    <w:p w:rsidR="002C73A1" w:rsidRPr="00EB39B2" w:rsidRDefault="002C73A1" w:rsidP="002C73A1"/>
    <w:p w:rsidR="002C73A1" w:rsidRDefault="002C73A1" w:rsidP="002C73A1">
      <w:pPr>
        <w:pStyle w:val="Heading1"/>
      </w:pPr>
      <w:r>
        <w:lastRenderedPageBreak/>
        <w:t>Nieto Push =/= Solve</w:t>
      </w:r>
    </w:p>
    <w:p w:rsidR="002C73A1" w:rsidRDefault="002C73A1" w:rsidP="002C73A1">
      <w:pPr>
        <w:rPr>
          <w:b/>
        </w:rPr>
      </w:pPr>
    </w:p>
    <w:p w:rsidR="002C73A1" w:rsidRPr="002C73A1" w:rsidRDefault="002C73A1" w:rsidP="003957F0">
      <w:pPr>
        <w:pStyle w:val="Heading4"/>
      </w:pPr>
      <w:r w:rsidRPr="002C73A1">
        <w:t>Nieto push isn’t key – legislative compromises</w:t>
      </w:r>
    </w:p>
    <w:p w:rsidR="002C73A1" w:rsidRDefault="002C73A1" w:rsidP="002C73A1">
      <w:r w:rsidRPr="005954C6">
        <w:rPr>
          <w:rStyle w:val="StyleStyleBold12pt"/>
        </w:rPr>
        <w:t>Graham, Reuters</w:t>
      </w:r>
      <w:r>
        <w:rPr>
          <w:rStyle w:val="StyleStyleBold12pt"/>
        </w:rPr>
        <w:t xml:space="preserve"> Mexico,</w:t>
      </w:r>
      <w:r w:rsidRPr="005954C6">
        <w:rPr>
          <w:rStyle w:val="StyleStyleBold12pt"/>
        </w:rPr>
        <w:t xml:space="preserve"> 12</w:t>
      </w:r>
      <w:r>
        <w:t xml:space="preserve"> [Dave, 10/2/12 “Mexican labor reform signals battles ahead for Pena Nieto” </w:t>
      </w:r>
      <w:hyperlink r:id="rId133" w:history="1">
        <w:r w:rsidRPr="00913AD4">
          <w:rPr>
            <w:rStyle w:val="Hyperlink"/>
          </w:rPr>
          <w:t>http://www.reuters.com/article/2012/10/02/us-mexico-penanieto-idUSBRE89112B20121002</w:t>
        </w:r>
      </w:hyperlink>
      <w:r>
        <w:t>, date accessed 6/27/13 IGM]</w:t>
      </w:r>
    </w:p>
    <w:p w:rsidR="002C73A1" w:rsidRDefault="002C73A1" w:rsidP="002C73A1">
      <w:r>
        <w:t xml:space="preserve">But plenty more skirmishes await as the youthful Pena </w:t>
      </w:r>
      <w:r w:rsidRPr="005954C6">
        <w:rPr>
          <w:rStyle w:val="StyleBoldUnderline"/>
        </w:rPr>
        <w:t>Nieto</w:t>
      </w:r>
      <w:r>
        <w:t xml:space="preserve">, 46, </w:t>
      </w:r>
      <w:r w:rsidRPr="005954C6">
        <w:rPr>
          <w:rStyle w:val="StyleBoldUnderline"/>
        </w:rPr>
        <w:t>faces a showdown with traditionalists in his Institutional Revolutionary Party</w:t>
      </w:r>
      <w:r>
        <w:t xml:space="preserve"> (PRI), commonly dubbed "dinosaurs."</w:t>
      </w:r>
    </w:p>
    <w:p w:rsidR="002C73A1" w:rsidRDefault="002C73A1" w:rsidP="002C73A1">
      <w:r>
        <w:t>On Saturday, the lower house of Congress gave its approval to the biggest overhaul of Mexico's job market in over 40 years, a bill designed to restrict labor lawsuits, regulate outsourcing and make it easier for employers to hire and fire workers.</w:t>
      </w:r>
    </w:p>
    <w:p w:rsidR="002C73A1" w:rsidRDefault="002C73A1" w:rsidP="002C73A1">
      <w:r w:rsidRPr="005954C6">
        <w:t>The reform was proposed</w:t>
      </w:r>
      <w:r>
        <w:t xml:space="preserve"> by outgoing President Felipe Calderon, </w:t>
      </w:r>
      <w:r w:rsidRPr="005954C6">
        <w:rPr>
          <w:rStyle w:val="StyleBoldUnderline"/>
        </w:rPr>
        <w:t>though</w:t>
      </w:r>
      <w:r>
        <w:t xml:space="preserve"> Pena </w:t>
      </w:r>
      <w:r w:rsidRPr="005954C6">
        <w:rPr>
          <w:rStyle w:val="StyleBoldUnderline"/>
        </w:rPr>
        <w:t>Nieto's support helped it along</w:t>
      </w:r>
      <w:r>
        <w:t xml:space="preserve"> and he will be a major beneficiary when he takes power on December 1.</w:t>
      </w:r>
    </w:p>
    <w:p w:rsidR="002C73A1" w:rsidRDefault="002C73A1" w:rsidP="002C73A1">
      <w:r w:rsidRPr="005954C6">
        <w:rPr>
          <w:rStyle w:val="StyleBoldUnderline"/>
        </w:rPr>
        <w:t>By the time it was approved</w:t>
      </w:r>
      <w:r w:rsidRPr="009D2B91">
        <w:rPr>
          <w:rStyle w:val="StyleBoldUnderline"/>
        </w:rPr>
        <w:t>, however, PRI</w:t>
      </w:r>
      <w:r w:rsidRPr="005954C6">
        <w:rPr>
          <w:rStyle w:val="StyleBoldUnderline"/>
        </w:rPr>
        <w:t xml:space="preserve"> legislators had stripped it of elements </w:t>
      </w:r>
      <w:r w:rsidRPr="009D2B91">
        <w:rPr>
          <w:rStyle w:val="StyleBoldUnderline"/>
        </w:rPr>
        <w:t>hostile to trade unions</w:t>
      </w:r>
      <w:r>
        <w:t>, a bastion of PRI support derided by many Mexicans as corrupt.</w:t>
      </w:r>
    </w:p>
    <w:p w:rsidR="002C73A1" w:rsidRDefault="002C73A1" w:rsidP="002C73A1">
      <w:pPr>
        <w:rPr>
          <w:b/>
        </w:rPr>
      </w:pPr>
    </w:p>
    <w:p w:rsidR="002C73A1" w:rsidRPr="002C73A1" w:rsidRDefault="002C73A1" w:rsidP="003957F0">
      <w:pPr>
        <w:pStyle w:val="Heading4"/>
      </w:pPr>
      <w:r w:rsidRPr="002C73A1">
        <w:t>Nieto push can’t overcome opposition – riots prove</w:t>
      </w:r>
    </w:p>
    <w:p w:rsidR="002C73A1" w:rsidRDefault="002C73A1" w:rsidP="002C73A1">
      <w:r w:rsidRPr="00EB39B2">
        <w:rPr>
          <w:rStyle w:val="StyleStyleBold12pt"/>
        </w:rPr>
        <w:t>Schtulmann, International and Public Affairs at Columbia University, 12</w:t>
      </w:r>
      <w:r>
        <w:t xml:space="preserve"> [Alejandro, 12/10/13, “Mexico: Five Key Political Risks in 2013” </w:t>
      </w:r>
      <w:hyperlink r:id="rId134" w:anchor="sthash.wqHRDjWo.dpuf" w:history="1">
        <w:r w:rsidRPr="00913AD4">
          <w:rPr>
            <w:rStyle w:val="Hyperlink"/>
          </w:rPr>
          <w:t>http://www.economonitor.com/blog/2012/12/mexico-five-key-political-risks-in-2013/#sthash.wqHRDjWo.dpuf</w:t>
        </w:r>
      </w:hyperlink>
      <w:r>
        <w:t xml:space="preserve"> date accessed 6/27/13 IGM]</w:t>
      </w:r>
    </w:p>
    <w:p w:rsidR="002C73A1" w:rsidRPr="00EB39B2" w:rsidRDefault="002C73A1" w:rsidP="002C73A1">
      <w:pPr>
        <w:rPr>
          <w:rStyle w:val="StyleBoldUnderline"/>
        </w:rPr>
      </w:pPr>
      <w:r w:rsidRPr="00EB39B2">
        <w:rPr>
          <w:rStyle w:val="StyleBoldUnderline"/>
        </w:rPr>
        <w:t>The 2012 presidential race generated a surprising amount of anti-PRI sentiment</w:t>
      </w:r>
      <w:r>
        <w:t xml:space="preserve">, particularly among young people. Although leftist leader Andres Manuel Lopez Obrador (AMLO) is commonly blamed for having ignited this strong sentiment, it cannot be denied that there already was a latent mistrust of the PRI among key sectors of the general population. The recent radicalization of the #YoSoy132 student movement as well as other nonconformist groups could take on bigger dimensions next year as the PRI attempts to pass politically delicate reforms. These </w:t>
      </w:r>
      <w:r w:rsidRPr="00EB39B2">
        <w:rPr>
          <w:rStyle w:val="StyleBoldUnderline"/>
        </w:rPr>
        <w:t>groups are poised to</w:t>
      </w:r>
      <w:r>
        <w:t xml:space="preserve"> join Lopez Obrador in his attempt to </w:t>
      </w:r>
      <w:r w:rsidRPr="00EB39B2">
        <w:rPr>
          <w:rStyle w:val="StyleBoldUnderline"/>
        </w:rPr>
        <w:t>block key structural reforms such as energy liberalization and tax reform.</w:t>
      </w:r>
    </w:p>
    <w:p w:rsidR="002C73A1" w:rsidRDefault="002C73A1" w:rsidP="002C73A1">
      <w:r>
        <w:t xml:space="preserve">As seen during the recent protests during Enrique Peña Nieto’s inauguration, </w:t>
      </w:r>
      <w:r w:rsidRPr="00EB39B2">
        <w:rPr>
          <w:rStyle w:val="StyleBoldUnderline"/>
        </w:rPr>
        <w:t>some of these groups are willing engage in rioting and violence to protest the government</w:t>
      </w:r>
      <w:r>
        <w:t xml:space="preserve">—an unprecedented development. </w:t>
      </w:r>
      <w:r w:rsidRPr="00EB39B2">
        <w:rPr>
          <w:rStyle w:val="StyleBoldUnderline"/>
        </w:rPr>
        <w:t>Striking a balance between tolerance and enforcement will pose a difficult challenge for the new administration</w:t>
      </w:r>
      <w:r>
        <w:t xml:space="preserve">. </w:t>
      </w:r>
      <w:r w:rsidRPr="00EB39B2">
        <w:rPr>
          <w:rStyle w:val="StyleBoldUnderline"/>
        </w:rPr>
        <w:t>Mistakes stemming from the use of excessive force could create a backlash and further empower these groups and their leaders</w:t>
      </w:r>
      <w:r>
        <w:t>.</w:t>
      </w:r>
    </w:p>
    <w:p w:rsidR="002C73A1" w:rsidRDefault="002C73A1" w:rsidP="002C73A1"/>
    <w:p w:rsidR="005B06DE" w:rsidRPr="002C73A1" w:rsidRDefault="005B06DE" w:rsidP="003957F0">
      <w:pPr>
        <w:pStyle w:val="Heading4"/>
      </w:pPr>
      <w:r>
        <w:t>Fraud allegations make Nieto’s push ineffective</w:t>
      </w:r>
    </w:p>
    <w:p w:rsidR="005B06DE" w:rsidRDefault="005B06DE" w:rsidP="005B06DE">
      <w:r w:rsidRPr="005954C6">
        <w:rPr>
          <w:rStyle w:val="StyleStyleBold12pt"/>
        </w:rPr>
        <w:t xml:space="preserve">Bove-LaMonica, US department of State, 12 </w:t>
      </w:r>
      <w:r>
        <w:t xml:space="preserve">(Daniella, 11/25/12, “Mexico Presidential Inaguration: New President Takes Office In Shadow of Drug War” </w:t>
      </w:r>
      <w:hyperlink r:id="rId135" w:history="1">
        <w:r w:rsidRPr="00913AD4">
          <w:rPr>
            <w:rStyle w:val="Hyperlink"/>
          </w:rPr>
          <w:t>http://www.policymic.com/articles/19923/mexico-presidential-inaguration-new-president-takes-office-in-shadow-of-drug-war</w:t>
        </w:r>
      </w:hyperlink>
      <w:r>
        <w:t>, date accessed 6/27/13 IGM]</w:t>
      </w:r>
    </w:p>
    <w:p w:rsidR="005B06DE" w:rsidRDefault="005B06DE" w:rsidP="005B06DE">
      <w:r>
        <w:lastRenderedPageBreak/>
        <w:t xml:space="preserve">Peña Nieto’s ascension represents a return of Mexico’s infamous Institutional Revolutionary Party (PRI) to the presidency. </w:t>
      </w:r>
      <w:r w:rsidRPr="005954C6">
        <w:rPr>
          <w:rStyle w:val="StyleBoldUnderline"/>
        </w:rPr>
        <w:t>The PRI</w:t>
      </w:r>
      <w:r>
        <w:t xml:space="preserve">, which held a monopoly on presidential power from 1929–2000, </w:t>
      </w:r>
      <w:r w:rsidRPr="005954C6">
        <w:rPr>
          <w:rStyle w:val="StyleBoldUnderline"/>
        </w:rPr>
        <w:t>faces a significant challenge in proving to the public that it is not longer the party of repressive governance and corruption</w:t>
      </w:r>
      <w:r>
        <w:t xml:space="preserve">. Inaugural party planners are also likely reticent to go the way of galas and grandstands because they are acutely aware that Peña Nieto’s win in July was hardly a landside victory. </w:t>
      </w:r>
      <w:r w:rsidRPr="005954C6">
        <w:rPr>
          <w:rStyle w:val="StyleBoldUnderline"/>
        </w:rPr>
        <w:t>Mexico’s President-elect had the dubious honor of winning the presidency with</w:t>
      </w:r>
      <w:r>
        <w:t xml:space="preserve"> an estimated 37% of the vote, with </w:t>
      </w:r>
      <w:r w:rsidRPr="005954C6">
        <w:rPr>
          <w:rStyle w:val="StyleBoldUnderline"/>
        </w:rPr>
        <w:t>ballots divided among three fairly unpopular candidates.</w:t>
      </w:r>
      <w:r>
        <w:t xml:space="preserve"> </w:t>
      </w:r>
      <w:r w:rsidRPr="005954C6">
        <w:rPr>
          <w:rStyle w:val="StyleBoldUnderline"/>
        </w:rPr>
        <w:t>His win has since been tarnished by allegations of fraud and heavily contested by political rivals and student activists alike</w:t>
      </w:r>
      <w:r>
        <w:t>. However, and most importantly, the current transition in politics remains eclipsed by public concern for the drug war, which is viewed to be outside the control of any administration, regardless of political affiliation.</w:t>
      </w:r>
    </w:p>
    <w:p w:rsidR="005B06DE" w:rsidRDefault="005B06DE" w:rsidP="005B06DE">
      <w:pPr>
        <w:rPr>
          <w:b/>
        </w:rPr>
      </w:pPr>
    </w:p>
    <w:p w:rsidR="005B06DE" w:rsidRPr="002C73A1" w:rsidRDefault="005B06DE" w:rsidP="003957F0">
      <w:pPr>
        <w:pStyle w:val="Heading4"/>
      </w:pPr>
      <w:r w:rsidRPr="002C73A1">
        <w:t>Nieto push causes backlash – telecoms and education prove</w:t>
      </w:r>
    </w:p>
    <w:p w:rsidR="005B06DE" w:rsidRDefault="005B06DE" w:rsidP="005B06DE">
      <w:r w:rsidRPr="00EB39B2">
        <w:rPr>
          <w:rStyle w:val="StyleStyleBold12pt"/>
        </w:rPr>
        <w:t>Fox News 4/14</w:t>
      </w:r>
      <w:r>
        <w:rPr>
          <w:rStyle w:val="StyleStyleBold12pt"/>
        </w:rPr>
        <w:t>/13</w:t>
      </w:r>
      <w:r>
        <w:t xml:space="preserve"> (Fox Latino, 4/14/13 “Mexico's Enrique Peña Nieto Faces Backlash Over Education Reform” </w:t>
      </w:r>
      <w:hyperlink r:id="rId136" w:history="1">
        <w:r w:rsidRPr="00913AD4">
          <w:rPr>
            <w:rStyle w:val="Hyperlink"/>
          </w:rPr>
          <w:t>http://latino.foxnews.com/latino/news/2013/04/14/mexico-enrique-pena-nieto-faces-backlash-over-education-reform/</w:t>
        </w:r>
      </w:hyperlink>
      <w:r>
        <w:t>, date accessed 6/27/13 IGM]</w:t>
      </w:r>
    </w:p>
    <w:p w:rsidR="005B06DE" w:rsidRDefault="005B06DE" w:rsidP="005B06DE">
      <w:r>
        <w:t xml:space="preserve">After returning Mexico's former ruling party to power, Peña </w:t>
      </w:r>
      <w:r w:rsidRPr="00EB39B2">
        <w:rPr>
          <w:rStyle w:val="StyleBoldUnderline"/>
        </w:rPr>
        <w:t>Nieto</w:t>
      </w:r>
      <w:r>
        <w:t xml:space="preserve"> won international acclaim in his first five months by taking on some of the country's most powerful people. </w:t>
      </w:r>
      <w:r w:rsidRPr="00EB39B2">
        <w:rPr>
          <w:rStyle w:val="StyleBoldUnderline"/>
        </w:rPr>
        <w:t>He jailed the head of the far-larger national teacher's union when she threatened to fight school reform</w:t>
      </w:r>
      <w:r>
        <w:t xml:space="preserve">. </w:t>
      </w:r>
      <w:r w:rsidRPr="00EB39B2">
        <w:rPr>
          <w:rStyle w:val="StyleBoldUnderline"/>
        </w:rPr>
        <w:t>Then his push to open the telecommunications business provoked a multi-billion-dollar drop in the stock of the market</w:t>
      </w:r>
      <w:r>
        <w:t>-dominating phone companies owned by the world's richest man.</w:t>
      </w:r>
    </w:p>
    <w:p w:rsidR="005B06DE" w:rsidRDefault="005B06DE" w:rsidP="005B06DE">
      <w:r w:rsidRPr="00EB39B2">
        <w:rPr>
          <w:rStyle w:val="StyleBoldUnderline"/>
        </w:rPr>
        <w:t>Now the president finds himself facing unexpectedly tough resistance from</w:t>
      </w:r>
      <w:r>
        <w:t xml:space="preserve"> rural teachers in straw hats and plastic sandals in his first direct conflict with </w:t>
      </w:r>
      <w:r w:rsidRPr="00EB39B2">
        <w:rPr>
          <w:rStyle w:val="StyleBoldUnderline"/>
        </w:rPr>
        <w:t>the Mexican far left</w:t>
      </w:r>
      <w:r>
        <w:t>, a diverse and fractious group encompassing student activists, militant unions, anarchists and the remnants of indigenous guerrilla groups. The dissident teachers and their growing list of allies say that more protests are planned for other poor and heavily indigenous states starting Monday.</w:t>
      </w:r>
    </w:p>
    <w:p w:rsidR="005B06DE" w:rsidRDefault="005B06DE" w:rsidP="005B06DE">
      <w:r>
        <w:t xml:space="preserve">"If it spreads into other states then it's a real problem. </w:t>
      </w:r>
      <w:r w:rsidRPr="00EB39B2">
        <w:rPr>
          <w:rStyle w:val="StyleBoldUnderline"/>
        </w:rPr>
        <w:t>It means the government can't just plan on pushing the agenda from the top,</w:t>
      </w:r>
      <w:r>
        <w:t>" said Federico Estevez, a political science professor at the Autonomous Technological Institute of Mexico.</w:t>
      </w:r>
    </w:p>
    <w:p w:rsidR="005B06DE" w:rsidRDefault="005B06DE" w:rsidP="005B06DE"/>
    <w:p w:rsidR="002C73A1" w:rsidRDefault="002C73A1" w:rsidP="002C73A1"/>
    <w:p w:rsidR="002C73A1" w:rsidRDefault="002C73A1" w:rsidP="002C73A1">
      <w:pPr>
        <w:pStyle w:val="Heading1"/>
      </w:pPr>
      <w:r>
        <w:lastRenderedPageBreak/>
        <w:t xml:space="preserve">A2 </w:t>
      </w:r>
      <w:r w:rsidR="003957F0">
        <w:t>Tradeoff</w:t>
      </w:r>
    </w:p>
    <w:p w:rsidR="002C73A1" w:rsidRPr="00553540" w:rsidRDefault="002C73A1" w:rsidP="002C73A1"/>
    <w:p w:rsidR="002C73A1" w:rsidRPr="00BD792E" w:rsidRDefault="002C73A1" w:rsidP="003957F0">
      <w:pPr>
        <w:pStyle w:val="Heading4"/>
      </w:pPr>
      <w:r w:rsidRPr="00BD792E">
        <w:t>Energy and fiscal reforms will be discussed together</w:t>
      </w:r>
    </w:p>
    <w:p w:rsidR="002C73A1" w:rsidRDefault="002C73A1" w:rsidP="002C73A1">
      <w:r w:rsidRPr="00553540">
        <w:rPr>
          <w:rStyle w:val="StyleStyleBold12pt"/>
        </w:rPr>
        <w:t>Corpart, Americas Market Intelligence Director, 13</w:t>
      </w:r>
      <w:r>
        <w:t xml:space="preserve"> [Guillaume, May 2013, “President Peña Nieto's Reforms and What They Mean for Business in Mexico” </w:t>
      </w:r>
      <w:hyperlink r:id="rId137" w:anchor="sthash.bOVCqSln.dpuf" w:history="1">
        <w:r w:rsidRPr="00591B4F">
          <w:rPr>
            <w:rStyle w:val="Hyperlink"/>
          </w:rPr>
          <w:t>http://americasmi.com/en_US/expertise/articles-trends/page/president-pena-nietos-reforms-and-what-they-mean-for-bussiness-in-mexico#sthash.bOVCqSln.dpuf</w:t>
        </w:r>
      </w:hyperlink>
      <w:r>
        <w:t xml:space="preserve"> 6/27/13 EYS]</w:t>
      </w:r>
    </w:p>
    <w:p w:rsidR="002C73A1" w:rsidRDefault="002C73A1" w:rsidP="002C73A1"/>
    <w:p w:rsidR="002C73A1" w:rsidRDefault="002C73A1" w:rsidP="002C73A1">
      <w:r w:rsidRPr="00553540">
        <w:rPr>
          <w:rStyle w:val="StyleBoldUnderline"/>
        </w:rPr>
        <w:t>The most highly anticipated of Peña Nieto’s announced reforms are the energy and fiscal reforms, which he is likely to try to push through before the 2015 mid-term elections. The energy reform seeks to realize the vast and largely untapped potential of Mexico’s oil and gas reserves</w:t>
      </w:r>
      <w:r>
        <w:t xml:space="preserve">. Pemex, the state-owned oil and gas monopoly, hands over most of its profits in taxes to the state. This prevents the company from investing in new technology or optimizing production, which has led to a gradual decline in oil production since 2004 and forced Mexico to begin importing petrol and natural gas from the United States. </w:t>
      </w:r>
      <w:r w:rsidRPr="00553540">
        <w:rPr>
          <w:rStyle w:val="StyleBoldUnderline"/>
        </w:rPr>
        <w:t>While</w:t>
      </w:r>
      <w:r>
        <w:t xml:space="preserve"> Mr. Peña </w:t>
      </w:r>
      <w:r w:rsidRPr="00553540">
        <w:rPr>
          <w:rStyle w:val="StyleBoldUnderline"/>
        </w:rPr>
        <w:t>Nieto has ruled out privatizing Pemex, many hope that the energy and fiscal reforms will, on the one hand, allow private investors to enter into risk-sharing contracts with Pemex for deep water exploration</w:t>
      </w:r>
      <w:r>
        <w:t xml:space="preserve"> (half of Mexico’s oil is in unexplored deep waters), </w:t>
      </w:r>
      <w:r w:rsidRPr="00553540">
        <w:rPr>
          <w:rStyle w:val="StyleBoldUnderline"/>
        </w:rPr>
        <w:t>shale gas, and refining; and, on the other hand, allow Pemex to reinvest more of its profits as the government weans itself off oil revenue and relies on a greater tax intake.  This is why the administration argues that any changes in the energy sector must go hand in hand with fiscal changes</w:t>
      </w:r>
      <w:r>
        <w:t xml:space="preserve">. The most likely approach would be to introduce a value-added tax on food and medicine (which are now exempt) and undertake a new social-security reform to ensure more Mexicans emerge from the informal economy and contribute to the public safety net through social security taxes. Mr. Peña </w:t>
      </w:r>
      <w:r w:rsidRPr="00553540">
        <w:rPr>
          <w:rStyle w:val="StyleBoldUnderline"/>
        </w:rPr>
        <w:t>Nieto’s reforms have the potential to open up attractive new business opportunities and spur greater foreign investment in Mexico. If the new administration can build on its early reforms and open up the energy sector to private investment while restructuring its public finances, Mexico is sure to attract more attention from international investors and become a top investment destination</w:t>
      </w:r>
      <w:r>
        <w:t>.</w:t>
      </w:r>
    </w:p>
    <w:p w:rsidR="002C73A1" w:rsidRDefault="002C73A1" w:rsidP="002C73A1"/>
    <w:p w:rsidR="002C73A1" w:rsidRDefault="002C73A1" w:rsidP="002C73A1"/>
    <w:p w:rsidR="002C73A1" w:rsidRDefault="002C73A1" w:rsidP="002C73A1">
      <w:pPr>
        <w:rPr>
          <w:rStyle w:val="StyleBoldUnderline"/>
        </w:rPr>
      </w:pPr>
    </w:p>
    <w:p w:rsidR="002C73A1" w:rsidRDefault="002C73A1" w:rsidP="002C73A1">
      <w:pPr>
        <w:rPr>
          <w:rStyle w:val="StyleBoldUnderline"/>
        </w:rPr>
      </w:pPr>
    </w:p>
    <w:p w:rsidR="002C73A1" w:rsidRDefault="002C73A1" w:rsidP="002C73A1">
      <w:pPr>
        <w:rPr>
          <w:rStyle w:val="StyleBoldUnderline"/>
        </w:rPr>
      </w:pPr>
    </w:p>
    <w:p w:rsidR="006840A9" w:rsidRPr="003D5F11" w:rsidRDefault="006840A9" w:rsidP="006840A9"/>
    <w:p w:rsidR="006840A9" w:rsidRDefault="006840A9" w:rsidP="006840A9"/>
    <w:p w:rsidR="006840A9" w:rsidRDefault="006840A9" w:rsidP="006840A9"/>
    <w:p w:rsidR="006840A9" w:rsidRDefault="006840A9" w:rsidP="006840A9">
      <w:pPr>
        <w:pStyle w:val="Heading1"/>
      </w:pPr>
    </w:p>
    <w:p w:rsidR="006840A9" w:rsidRDefault="006840A9" w:rsidP="006840A9">
      <w:pPr>
        <w:pStyle w:val="Heading1"/>
      </w:pPr>
      <w:r>
        <w:lastRenderedPageBreak/>
        <w:t>***Impacts***</w:t>
      </w:r>
    </w:p>
    <w:p w:rsidR="006840A9" w:rsidRDefault="006840A9" w:rsidP="006840A9"/>
    <w:p w:rsidR="00850C10" w:rsidRDefault="003957F0" w:rsidP="006840A9">
      <w:pPr>
        <w:pStyle w:val="Heading1"/>
      </w:pPr>
      <w:r>
        <w:lastRenderedPageBreak/>
        <w:t>A/T: Heg</w:t>
      </w:r>
    </w:p>
    <w:p w:rsidR="00850C10" w:rsidRDefault="00850C10" w:rsidP="00850C10"/>
    <w:p w:rsidR="00850C10" w:rsidRPr="00850C10" w:rsidRDefault="00850C10" w:rsidP="003957F0">
      <w:pPr>
        <w:pStyle w:val="Heading4"/>
      </w:pPr>
      <w:r w:rsidRPr="00850C10">
        <w:t>US heg resilient – multiple economic and political factors – plus no risk of transition to multi-polarity</w:t>
      </w:r>
    </w:p>
    <w:p w:rsidR="00850C10" w:rsidRPr="005210D9" w:rsidRDefault="00850C10" w:rsidP="00850C10">
      <w:r w:rsidRPr="005210D9">
        <w:rPr>
          <w:rStyle w:val="StyleStyleBold12pt"/>
        </w:rPr>
        <w:t>Ning, Deputy Director and Director of CCP Central Disciplinary Inspection Commission, 13</w:t>
      </w:r>
      <w:r w:rsidRPr="005210D9">
        <w:t xml:space="preserve"> [Yu, President of All China Lawyers Association, 1/10/13, ‘Hegemony bonus’ helps US remain dominant’, Global Times, </w:t>
      </w:r>
      <w:hyperlink r:id="rId138" w:history="1">
        <w:r w:rsidRPr="005210D9">
          <w:rPr>
            <w:rStyle w:val="Hyperlink"/>
          </w:rPr>
          <w:t>http://www.globaltimes.cn/content/754889.shtml</w:t>
        </w:r>
      </w:hyperlink>
      <w:r w:rsidRPr="005210D9">
        <w:t>, accessed: 7/1/13, ML]</w:t>
      </w:r>
    </w:p>
    <w:p w:rsidR="00850C10" w:rsidRPr="005210D9" w:rsidRDefault="00850C10" w:rsidP="00850C10">
      <w:r w:rsidRPr="005210D9">
        <w:t xml:space="preserve">US </w:t>
      </w:r>
      <w:r w:rsidRPr="005210D9">
        <w:rPr>
          <w:rStyle w:val="StyleBoldUnderline"/>
        </w:rPr>
        <w:t>heg</w:t>
      </w:r>
      <w:r w:rsidRPr="005210D9">
        <w:t xml:space="preserve">emony </w:t>
      </w:r>
      <w:r w:rsidRPr="005210D9">
        <w:rPr>
          <w:rStyle w:val="StyleBoldUnderline"/>
        </w:rPr>
        <w:t>brought the superpower $7</w:t>
      </w:r>
      <w:r w:rsidRPr="005210D9">
        <w:t xml:space="preserve">,396.09 </w:t>
      </w:r>
      <w:r w:rsidRPr="005210D9">
        <w:rPr>
          <w:rStyle w:val="StyleBoldUnderline"/>
        </w:rPr>
        <w:t>billion</w:t>
      </w:r>
      <w:r w:rsidRPr="005210D9">
        <w:t xml:space="preserve"> </w:t>
      </w:r>
      <w:r w:rsidRPr="005210D9">
        <w:rPr>
          <w:rStyle w:val="StyleBoldUnderline"/>
        </w:rPr>
        <w:t>worth of benefits</w:t>
      </w:r>
      <w:r w:rsidRPr="005210D9">
        <w:t xml:space="preserve"> from the global system in 2011, according to a report by Chinese Academy of Sciences (CAS) released on Tuesday.</w:t>
      </w:r>
    </w:p>
    <w:p w:rsidR="00850C10" w:rsidRPr="005210D9" w:rsidRDefault="00850C10" w:rsidP="00850C10">
      <w:pPr>
        <w:rPr>
          <w:b/>
          <w:bCs/>
          <w:u w:val="single"/>
        </w:rPr>
      </w:pPr>
      <w:r w:rsidRPr="005210D9">
        <w:t xml:space="preserve">The report pointed out that </w:t>
      </w:r>
      <w:r w:rsidRPr="005210D9">
        <w:rPr>
          <w:rStyle w:val="StyleBoldUnderline"/>
        </w:rPr>
        <w:t>the US enjoys the biggest "hegemony bonus" in the world.</w:t>
      </w:r>
    </w:p>
    <w:p w:rsidR="00850C10" w:rsidRPr="005210D9" w:rsidRDefault="00850C10" w:rsidP="00850C10">
      <w:r w:rsidRPr="005210D9">
        <w:rPr>
          <w:rStyle w:val="StyleBoldUnderline"/>
        </w:rPr>
        <w:t>The</w:t>
      </w:r>
      <w:r w:rsidRPr="005210D9">
        <w:t xml:space="preserve"> "hegemony </w:t>
      </w:r>
      <w:r w:rsidRPr="005210D9">
        <w:rPr>
          <w:rStyle w:val="StyleBoldUnderline"/>
        </w:rPr>
        <w:t>bonus</w:t>
      </w:r>
      <w:r w:rsidRPr="005210D9">
        <w:t xml:space="preserve">" in the report </w:t>
      </w:r>
      <w:r w:rsidRPr="005210D9">
        <w:rPr>
          <w:rStyle w:val="StyleBoldUnderline"/>
        </w:rPr>
        <w:t>refers to monopoly profits directly or indirectly gained by</w:t>
      </w:r>
      <w:r w:rsidRPr="005210D9">
        <w:t xml:space="preserve"> </w:t>
      </w:r>
      <w:r w:rsidRPr="005210D9">
        <w:rPr>
          <w:rStyle w:val="StyleBoldUnderline"/>
        </w:rPr>
        <w:t>the</w:t>
      </w:r>
      <w:r w:rsidRPr="005210D9">
        <w:t xml:space="preserve"> hegemonic </w:t>
      </w:r>
      <w:r w:rsidRPr="005210D9">
        <w:rPr>
          <w:rStyle w:val="StyleBoldUnderline"/>
        </w:rPr>
        <w:t>country through the global system</w:t>
      </w:r>
      <w:r w:rsidRPr="005210D9">
        <w:t xml:space="preserve"> it dominates.</w:t>
      </w:r>
    </w:p>
    <w:p w:rsidR="00850C10" w:rsidRPr="005210D9" w:rsidRDefault="00850C10" w:rsidP="00850C10">
      <w:r w:rsidRPr="005210D9">
        <w:rPr>
          <w:rStyle w:val="StyleBoldUnderline"/>
        </w:rPr>
        <w:t>The report</w:t>
      </w:r>
      <w:r w:rsidRPr="005210D9">
        <w:t xml:space="preserve"> also </w:t>
      </w:r>
      <w:r w:rsidRPr="005210D9">
        <w:rPr>
          <w:rStyle w:val="StyleBoldUnderline"/>
        </w:rPr>
        <w:t>summarized</w:t>
      </w:r>
      <w:r w:rsidRPr="005210D9">
        <w:t xml:space="preserve"> 10 </w:t>
      </w:r>
      <w:r w:rsidRPr="005210D9">
        <w:rPr>
          <w:rStyle w:val="StyleBoldUnderline"/>
        </w:rPr>
        <w:t>ways used by</w:t>
      </w:r>
      <w:r w:rsidRPr="005210D9">
        <w:t xml:space="preserve"> </w:t>
      </w:r>
      <w:r w:rsidRPr="005210D9">
        <w:rPr>
          <w:rStyle w:val="StyleBoldUnderline"/>
        </w:rPr>
        <w:t>the US</w:t>
      </w:r>
      <w:r w:rsidRPr="005210D9">
        <w:t xml:space="preserve"> </w:t>
      </w:r>
      <w:r w:rsidRPr="005210D9">
        <w:rPr>
          <w:rStyle w:val="StyleBoldUnderline"/>
        </w:rPr>
        <w:t>to gain</w:t>
      </w:r>
      <w:r w:rsidRPr="005210D9">
        <w:t xml:space="preserve"> the "</w:t>
      </w:r>
      <w:r w:rsidRPr="005210D9">
        <w:rPr>
          <w:rStyle w:val="StyleBoldUnderline"/>
        </w:rPr>
        <w:t>heg</w:t>
      </w:r>
      <w:r w:rsidRPr="005210D9">
        <w:t xml:space="preserve">emony bonus," </w:t>
      </w:r>
      <w:r w:rsidRPr="005210D9">
        <w:rPr>
          <w:rStyle w:val="StyleBoldUnderline"/>
        </w:rPr>
        <w:t>including through the dollar hegemon</w:t>
      </w:r>
      <w:r w:rsidRPr="005210D9">
        <w:t xml:space="preserve">y, unfair </w:t>
      </w:r>
      <w:r w:rsidRPr="005210D9">
        <w:rPr>
          <w:rStyle w:val="StyleBoldUnderline"/>
        </w:rPr>
        <w:t>trade</w:t>
      </w:r>
      <w:r w:rsidRPr="005210D9">
        <w:t xml:space="preserve"> and </w:t>
      </w:r>
      <w:r w:rsidRPr="005210D9">
        <w:rPr>
          <w:rStyle w:val="StyleBoldUnderline"/>
        </w:rPr>
        <w:t>benefiting from intellectual property rights</w:t>
      </w:r>
      <w:r w:rsidRPr="005210D9">
        <w:t>, to name just a few.</w:t>
      </w:r>
    </w:p>
    <w:p w:rsidR="00850C10" w:rsidRPr="005210D9" w:rsidRDefault="00850C10" w:rsidP="00850C10">
      <w:r w:rsidRPr="005210D9">
        <w:t>The figure was a result based on the model constructed by the CAS. The scientific nature and its accuracy need further proof, however the research cast some light on a globally acknowledged fact that the US has long dominated the international system, and the US hegemony, especially the dollar hegemony, brings the US considerable economic benefits.</w:t>
      </w:r>
    </w:p>
    <w:p w:rsidR="00850C10" w:rsidRPr="005210D9" w:rsidRDefault="00850C10" w:rsidP="00850C10">
      <w:r w:rsidRPr="005210D9">
        <w:t>Since the Bretton Woods Agreement, the world has been under the dollar hegemony for over 68 years. Former French President Charles de Gaulle famously referred to the US dollar's favored status as an "exorbitant privilege."</w:t>
      </w:r>
    </w:p>
    <w:p w:rsidR="00850C10" w:rsidRPr="005210D9" w:rsidRDefault="00850C10" w:rsidP="00850C10">
      <w:r w:rsidRPr="005210D9">
        <w:rPr>
          <w:rStyle w:val="StyleBoldUnderline"/>
        </w:rPr>
        <w:t xml:space="preserve">Analysts wonder whether the current stagnant economy of the US will weaken its economic influence </w:t>
      </w:r>
      <w:r w:rsidRPr="005210D9">
        <w:t xml:space="preserve">worldwide, </w:t>
      </w:r>
      <w:r w:rsidRPr="005210D9">
        <w:rPr>
          <w:rStyle w:val="StyleBoldUnderline"/>
        </w:rPr>
        <w:t>but as</w:t>
      </w:r>
      <w:r w:rsidRPr="005210D9">
        <w:t xml:space="preserve"> </w:t>
      </w:r>
      <w:r w:rsidRPr="005210D9">
        <w:rPr>
          <w:rStyle w:val="StyleBoldUnderline"/>
        </w:rPr>
        <w:t>long as the dollar remains the world currency, the US can still pay its bills</w:t>
      </w:r>
      <w:r w:rsidRPr="005210D9">
        <w:t xml:space="preserve"> by printing more money.</w:t>
      </w:r>
    </w:p>
    <w:p w:rsidR="00850C10" w:rsidRPr="005210D9" w:rsidRDefault="00850C10" w:rsidP="00850C10">
      <w:r w:rsidRPr="005210D9">
        <w:t>Meanwhile, the US decline is a topic in discussion. A report by the US National Intelligence Council in December 2012 said there would be no hegemonic power in 2030 with China surging to become the biggest economy and the influence of Asian culture surpassing US and European culture.</w:t>
      </w:r>
    </w:p>
    <w:p w:rsidR="00850C10" w:rsidRPr="005210D9" w:rsidRDefault="00850C10" w:rsidP="00850C10">
      <w:r w:rsidRPr="005210D9">
        <w:rPr>
          <w:rStyle w:val="StyleBoldUnderline"/>
        </w:rPr>
        <w:t xml:space="preserve">Through the </w:t>
      </w:r>
      <w:r w:rsidRPr="005210D9">
        <w:t xml:space="preserve">two </w:t>
      </w:r>
      <w:r w:rsidRPr="005210D9">
        <w:rPr>
          <w:rStyle w:val="StyleBoldUnderline"/>
        </w:rPr>
        <w:t>frustrated wars in the Middle East and the financial crisis, the US's global</w:t>
      </w:r>
      <w:r w:rsidRPr="005210D9">
        <w:t xml:space="preserve"> </w:t>
      </w:r>
      <w:r w:rsidRPr="005210D9">
        <w:rPr>
          <w:rStyle w:val="StyleBoldUnderline"/>
        </w:rPr>
        <w:t>leadership has been affected</w:t>
      </w:r>
      <w:r w:rsidRPr="005210D9">
        <w:t xml:space="preserve"> and its hegemony is also increasingly being challenged. </w:t>
      </w:r>
      <w:r w:rsidRPr="005210D9">
        <w:rPr>
          <w:rStyle w:val="StyleBoldUnderline"/>
        </w:rPr>
        <w:t>But th</w:t>
      </w:r>
      <w:r w:rsidRPr="005210D9">
        <w:rPr>
          <w:rStyle w:val="Emphasis"/>
        </w:rPr>
        <w:t>e US won't easily resign itself to a declining status. It will strive to maintain heg</w:t>
      </w:r>
      <w:r w:rsidRPr="005210D9">
        <w:t>emony in its economy, military, technology and culture.</w:t>
      </w:r>
    </w:p>
    <w:p w:rsidR="00850C10" w:rsidRPr="005210D9" w:rsidRDefault="00850C10" w:rsidP="00850C10">
      <w:pPr>
        <w:rPr>
          <w:rStyle w:val="Emphasis"/>
        </w:rPr>
      </w:pPr>
      <w:r w:rsidRPr="005210D9">
        <w:t xml:space="preserve">China's rise poses threats to the US, but </w:t>
      </w:r>
      <w:r w:rsidRPr="005210D9">
        <w:rPr>
          <w:rStyle w:val="Emphasis"/>
        </w:rPr>
        <w:t>China has no intention of assuming the US's hegemonic power.</w:t>
      </w:r>
    </w:p>
    <w:p w:rsidR="00850C10" w:rsidRPr="005210D9" w:rsidRDefault="00850C10" w:rsidP="00850C10">
      <w:r w:rsidRPr="005210D9">
        <w:rPr>
          <w:rStyle w:val="Emphasis"/>
        </w:rPr>
        <w:t>It's unlikely that some country will replace the US</w:t>
      </w:r>
      <w:r w:rsidRPr="005210D9">
        <w:t xml:space="preserve"> within a short time. China and other countries should remain sober, but the US may create more disturbances in the region to maintain its old hegemony.</w:t>
      </w:r>
    </w:p>
    <w:p w:rsidR="00850C10" w:rsidRDefault="00850C10" w:rsidP="00850C10">
      <w:pPr>
        <w:rPr>
          <w:b/>
        </w:rPr>
      </w:pPr>
    </w:p>
    <w:p w:rsidR="00850C10" w:rsidRPr="00850C10" w:rsidRDefault="00850C10" w:rsidP="003957F0">
      <w:pPr>
        <w:pStyle w:val="Heading4"/>
      </w:pPr>
      <w:r w:rsidRPr="00850C10">
        <w:lastRenderedPageBreak/>
        <w:t>American leadership isn’t key—the international order is self-sustaining even if the U.S. declines</w:t>
      </w:r>
    </w:p>
    <w:p w:rsidR="00850C10" w:rsidRPr="005210D9" w:rsidRDefault="00850C10" w:rsidP="00850C10">
      <w:r w:rsidRPr="005210D9">
        <w:rPr>
          <w:rStyle w:val="StyleStyleBold12pt"/>
        </w:rPr>
        <w:t xml:space="preserve">Ikenberry, professor of Politics and International Affairs @ Princeton, 2011 </w:t>
      </w:r>
      <w:r w:rsidRPr="005210D9">
        <w:t xml:space="preserve">(G. John, “A World of our Making” </w:t>
      </w:r>
      <w:hyperlink r:id="rId139" w:history="1">
        <w:r w:rsidRPr="005210D9">
          <w:t>http://www.democracyjournal.org/21/a-world-of-our-making-1.php?page=all</w:t>
        </w:r>
      </w:hyperlink>
      <w:r w:rsidRPr="005210D9">
        <w:t>)</w:t>
      </w:r>
    </w:p>
    <w:p w:rsidR="00850C10" w:rsidRPr="005210D9" w:rsidRDefault="00850C10" w:rsidP="003957F0">
      <w:r w:rsidRPr="005210D9">
        <w:t xml:space="preserve">Second, </w:t>
      </w:r>
      <w:r w:rsidRPr="005210D9">
        <w:rPr>
          <w:rStyle w:val="underline"/>
          <w:rFonts w:ascii="Arial" w:hAnsi="Arial" w:cs="Arial"/>
        </w:rPr>
        <w:t>the character of liberal international order itself</w:t>
      </w:r>
      <w:r w:rsidRPr="005210D9">
        <w:t>—</w:t>
      </w:r>
      <w:r w:rsidRPr="005210D9">
        <w:rPr>
          <w:rStyle w:val="underline"/>
          <w:rFonts w:ascii="Arial" w:hAnsi="Arial" w:cs="Arial"/>
        </w:rPr>
        <w:t>with or without American hegemonic leadership</w:t>
      </w:r>
      <w:r w:rsidRPr="005210D9">
        <w:t>—</w:t>
      </w:r>
      <w:r w:rsidRPr="005210D9">
        <w:rPr>
          <w:rStyle w:val="underline"/>
          <w:rFonts w:ascii="Arial" w:hAnsi="Arial" w:cs="Arial"/>
        </w:rPr>
        <w:t>reinforces continuity</w:t>
      </w:r>
      <w:r w:rsidRPr="005210D9">
        <w:t xml:space="preserve">. The complex interdependence that is unleashed in an open and loosely </w:t>
      </w:r>
      <w:r w:rsidRPr="005210D9">
        <w:rPr>
          <w:rStyle w:val="underline"/>
          <w:rFonts w:ascii="Arial" w:hAnsi="Arial" w:cs="Arial"/>
        </w:rPr>
        <w:t>rule-based order generates expanding realms</w:t>
      </w:r>
      <w:r w:rsidRPr="005210D9">
        <w:t xml:space="preserve"> of exchange and investment that result in a growing array of firms, interest groups, and other sorts </w:t>
      </w:r>
      <w:r w:rsidRPr="005210D9">
        <w:rPr>
          <w:rStyle w:val="underline"/>
          <w:rFonts w:ascii="Arial" w:hAnsi="Arial" w:cs="Arial"/>
        </w:rPr>
        <w:t xml:space="preserve">of political stakeholders who seek to preserve the stability and openness of the system. </w:t>
      </w:r>
      <w:r w:rsidRPr="005210D9">
        <w:t xml:space="preserve">Beyond this, the liberal order is also relatively easy to join. In the post-Cold War decades, countries in different regions of the world have made democratic transitions and connected themselves to various parts of this system. East European countries and states within the old Soviet empire have joined NATO. East Asian countries, including China, have joined the World Trade Organization (WTO). </w:t>
      </w:r>
      <w:r w:rsidRPr="005210D9">
        <w:rPr>
          <w:rStyle w:val="underline"/>
          <w:rFonts w:ascii="Arial" w:hAnsi="Arial" w:cs="Arial"/>
        </w:rPr>
        <w:t>Through its many multilateral institutions, the liberal international order facilitates integration and offers support for states that are making transitions toward liberal democracy</w:t>
      </w:r>
      <w:r w:rsidRPr="005210D9">
        <w:t xml:space="preserve">. Many countries have also experienced growth and rising incomes within this order. Comparing international orders is tricky, but </w:t>
      </w:r>
      <w:r w:rsidRPr="005210D9">
        <w:rPr>
          <w:rStyle w:val="underline"/>
          <w:rFonts w:ascii="Arial" w:hAnsi="Arial" w:cs="Arial"/>
        </w:rPr>
        <w:t>the current liberal international order</w:t>
      </w:r>
      <w:r w:rsidRPr="005210D9">
        <w:t xml:space="preserve">, seen in comparative perspective, </w:t>
      </w:r>
      <w:r w:rsidRPr="005210D9">
        <w:rPr>
          <w:rStyle w:val="underline"/>
          <w:rFonts w:ascii="Arial" w:hAnsi="Arial" w:cs="Arial"/>
        </w:rPr>
        <w:t>does appear to have unique characteristics that encourage integration and discourage opposition and resistance</w:t>
      </w:r>
      <w:r w:rsidRPr="005210D9">
        <w:t xml:space="preserve">. </w:t>
      </w:r>
    </w:p>
    <w:p w:rsidR="00850C10" w:rsidRPr="00850C10" w:rsidRDefault="00850C10" w:rsidP="00850C10"/>
    <w:p w:rsidR="006840A9" w:rsidRDefault="003957F0" w:rsidP="006840A9">
      <w:pPr>
        <w:pStyle w:val="Heading1"/>
      </w:pPr>
      <w:r>
        <w:lastRenderedPageBreak/>
        <w:t>A/T: Terrorism</w:t>
      </w:r>
    </w:p>
    <w:p w:rsidR="006840A9" w:rsidRDefault="006840A9" w:rsidP="006840A9">
      <w:pPr>
        <w:rPr>
          <w:b/>
        </w:rPr>
      </w:pPr>
    </w:p>
    <w:p w:rsidR="006840A9" w:rsidRPr="006840A9" w:rsidRDefault="006840A9" w:rsidP="003957F0">
      <w:pPr>
        <w:pStyle w:val="Heading4"/>
      </w:pPr>
      <w:r w:rsidRPr="006840A9">
        <w:t>Terrorists can’t acquire or create nuclear weapons.</w:t>
      </w:r>
    </w:p>
    <w:p w:rsidR="006840A9" w:rsidRDefault="006840A9" w:rsidP="006840A9">
      <w:pPr>
        <w:rPr>
          <w:rStyle w:val="StyleStyleBold12pt"/>
        </w:rPr>
      </w:pPr>
      <w:r>
        <w:rPr>
          <w:rStyle w:val="StyleStyleBold12pt"/>
        </w:rPr>
        <w:t>Krepon, Director of Space Security Program, 9</w:t>
      </w:r>
    </w:p>
    <w:p w:rsidR="006840A9" w:rsidRPr="00D07D28" w:rsidRDefault="006840A9" w:rsidP="006840A9">
      <w:pPr>
        <w:rPr>
          <w:rStyle w:val="StyleStyleBold12pt"/>
          <w:b w:val="0"/>
        </w:rPr>
      </w:pPr>
      <w:r>
        <w:rPr>
          <w:rStyle w:val="StyleStyleBold12pt"/>
          <w:b w:val="0"/>
        </w:rPr>
        <w:t>[Michael, 3/1/09, Washington Post, “</w:t>
      </w:r>
      <w:r w:rsidRPr="00D07D28">
        <w:rPr>
          <w:rStyle w:val="StyleStyleBold12pt"/>
          <w:b w:val="0"/>
        </w:rPr>
        <w:t>5 Myths About All Those Nukes Out There</w:t>
      </w:r>
      <w:r>
        <w:rPr>
          <w:rStyle w:val="StyleStyleBold12pt"/>
          <w:b w:val="0"/>
        </w:rPr>
        <w:t xml:space="preserve">,” </w:t>
      </w:r>
      <w:hyperlink r:id="rId140" w:history="1">
        <w:r w:rsidRPr="0015024A">
          <w:rPr>
            <w:rStyle w:val="Hyperlink"/>
            <w:sz w:val="26"/>
          </w:rPr>
          <w:t>http://articles.washingtonpost.com/2009-03-01/opinions/36860563_1_nuclear-weapons-nuclear-warheads-nuclear-terrorism</w:t>
        </w:r>
      </w:hyperlink>
      <w:r>
        <w:rPr>
          <w:rStyle w:val="StyleStyleBold12pt"/>
          <w:b w:val="0"/>
        </w:rPr>
        <w:t>, accessed 6/30/13, MC)</w:t>
      </w:r>
    </w:p>
    <w:p w:rsidR="006840A9" w:rsidRDefault="006840A9" w:rsidP="006840A9">
      <w:r>
        <w:t xml:space="preserve">Fortunately, the </w:t>
      </w:r>
      <w:r w:rsidRPr="00E66C7F">
        <w:rPr>
          <w:rStyle w:val="StyleBoldUnderline"/>
        </w:rPr>
        <w:t>darkest nuclear nightmares are also the least likely to occur</w:t>
      </w:r>
      <w:r>
        <w:t xml:space="preserve">. During the Cold War, many Americans lived in fear of a bolt-out-of-the-blue Soviet missile attack; </w:t>
      </w:r>
      <w:r w:rsidRPr="00E66C7F">
        <w:rPr>
          <w:rStyle w:val="StyleBoldUnderline"/>
        </w:rPr>
        <w:t>today</w:t>
      </w:r>
      <w:r>
        <w:t xml:space="preserve"> our </w:t>
      </w:r>
      <w:r w:rsidRPr="00E66C7F">
        <w:rPr>
          <w:rStyle w:val="StyleBoldUnderline"/>
        </w:rPr>
        <w:t>anxieties center on nuclear terrorism</w:t>
      </w:r>
      <w:r>
        <w:t xml:space="preserve">. Yet </w:t>
      </w:r>
      <w:r w:rsidRPr="00E66C7F">
        <w:rPr>
          <w:rStyle w:val="StyleBoldUnderline"/>
        </w:rPr>
        <w:t>since 9/11, not a single person has died in an act of nuclear terrorism</w:t>
      </w:r>
      <w:r>
        <w:t xml:space="preserve">, while </w:t>
      </w:r>
      <w:r w:rsidRPr="00E66C7F">
        <w:rPr>
          <w:rStyle w:val="StyleBoldUnderline"/>
        </w:rPr>
        <w:t>57,000 have been killed and 99,000 injured in a total of 36,000 terrorist attacks</w:t>
      </w:r>
      <w:r>
        <w:t xml:space="preserve"> involving explosives, firearms and grenades.</w:t>
      </w:r>
    </w:p>
    <w:p w:rsidR="006840A9" w:rsidRDefault="006840A9" w:rsidP="006840A9">
      <w:r w:rsidRPr="00E66C7F">
        <w:rPr>
          <w:rStyle w:val="StyleBoldUnderline"/>
        </w:rPr>
        <w:t>Terrorists have had a hard time getting their hands on nuclear weapons</w:t>
      </w:r>
      <w:r>
        <w:t xml:space="preserve">. </w:t>
      </w:r>
      <w:r w:rsidRPr="00E66C7F">
        <w:rPr>
          <w:rStyle w:val="StyleBoldUnderline"/>
        </w:rPr>
        <w:t>Although governments</w:t>
      </w:r>
      <w:r>
        <w:t xml:space="preserve"> and enterprising freelancers have </w:t>
      </w:r>
      <w:r w:rsidRPr="00E66C7F">
        <w:rPr>
          <w:rStyle w:val="StyleBoldUnderline"/>
        </w:rPr>
        <w:t>sold missiles</w:t>
      </w:r>
      <w:r>
        <w:t xml:space="preserve"> and centrifuges, there is </w:t>
      </w:r>
      <w:r w:rsidRPr="00E66C7F">
        <w:rPr>
          <w:rStyle w:val="StyleBoldUnderline"/>
        </w:rPr>
        <w:t>no reliable evidence that they</w:t>
      </w:r>
      <w:r>
        <w:t xml:space="preserve"> have </w:t>
      </w:r>
      <w:r w:rsidRPr="00E66C7F">
        <w:rPr>
          <w:rStyle w:val="StyleBoldUnderline"/>
        </w:rPr>
        <w:t>auction</w:t>
      </w:r>
      <w:r>
        <w:t xml:space="preserve">ed off </w:t>
      </w:r>
      <w:r w:rsidRPr="00E66C7F">
        <w:rPr>
          <w:rStyle w:val="StyleBoldUnderline"/>
        </w:rPr>
        <w:t>nuclear weapons to</w:t>
      </w:r>
      <w:r>
        <w:t xml:space="preserve"> wild </w:t>
      </w:r>
      <w:r w:rsidRPr="00D07D28">
        <w:rPr>
          <w:rStyle w:val="StyleBoldUnderline"/>
        </w:rPr>
        <w:t>men they can't control</w:t>
      </w:r>
      <w:r>
        <w:t xml:space="preserve">. More good news: It </w:t>
      </w:r>
      <w:r w:rsidRPr="00D07D28">
        <w:rPr>
          <w:rStyle w:val="StyleBoldUnderline"/>
        </w:rPr>
        <w:t>would be very hard for a terrorist group to build a nuclear weapon</w:t>
      </w:r>
      <w:r>
        <w:t xml:space="preserve"> on its own </w:t>
      </w:r>
      <w:r w:rsidRPr="00D07D28">
        <w:rPr>
          <w:rStyle w:val="StyleBoldUnderline"/>
        </w:rPr>
        <w:t>without being discovered in the process</w:t>
      </w:r>
      <w:r>
        <w:t xml:space="preserve">. Terrorists could acquire enough nuclear material to make a dirty bomb, which would use conventional explosives to spew radioactive material, but </w:t>
      </w:r>
      <w:r w:rsidRPr="00D07D28">
        <w:rPr>
          <w:rStyle w:val="StyleBoldUnderline"/>
        </w:rPr>
        <w:t>they could</w:t>
      </w:r>
      <w:r>
        <w:t xml:space="preserve"> actually </w:t>
      </w:r>
      <w:r w:rsidRPr="00D07D28">
        <w:rPr>
          <w:rStyle w:val="StyleBoldUnderline"/>
        </w:rPr>
        <w:t>do</w:t>
      </w:r>
      <w:r>
        <w:t xml:space="preserve"> much </w:t>
      </w:r>
      <w:r w:rsidRPr="00D07D28">
        <w:rPr>
          <w:rStyle w:val="StyleBoldUnderline"/>
        </w:rPr>
        <w:t>more damage with automatic weapons</w:t>
      </w:r>
      <w:r>
        <w:t>.</w:t>
      </w:r>
    </w:p>
    <w:p w:rsidR="006840A9" w:rsidRDefault="006840A9" w:rsidP="006840A9"/>
    <w:p w:rsidR="006840A9" w:rsidRDefault="006840A9" w:rsidP="006840A9">
      <w:pPr>
        <w:rPr>
          <w:b/>
        </w:rPr>
      </w:pPr>
    </w:p>
    <w:p w:rsidR="006840A9" w:rsidRPr="006840A9" w:rsidRDefault="006840A9" w:rsidP="003957F0">
      <w:pPr>
        <w:pStyle w:val="Heading4"/>
      </w:pPr>
      <w:r w:rsidRPr="006840A9">
        <w:t>Drug Cartels are failing in the Status Quo. Nieto’s current policies are weakening them.</w:t>
      </w:r>
    </w:p>
    <w:p w:rsidR="006840A9" w:rsidRPr="00207871" w:rsidRDefault="006840A9" w:rsidP="006840A9">
      <w:pPr>
        <w:rPr>
          <w:rStyle w:val="StyleStyleBold12pt"/>
        </w:rPr>
      </w:pPr>
      <w:r>
        <w:rPr>
          <w:rStyle w:val="StyleStyleBold12pt"/>
        </w:rPr>
        <w:t>Diaz, Reuters Correspondent, 13</w:t>
      </w:r>
    </w:p>
    <w:p w:rsidR="006840A9" w:rsidRDefault="006840A9" w:rsidP="006840A9">
      <w:r>
        <w:t xml:space="preserve">(Lizbeth Diaz, April 10, 2013, Reuters, “Mexican drug homicides fall 14 percent at start of Pena Nieto's term,” </w:t>
      </w:r>
      <w:hyperlink r:id="rId141" w:history="1">
        <w:r w:rsidRPr="00594AFE">
          <w:rPr>
            <w:rStyle w:val="Hyperlink"/>
          </w:rPr>
          <w:t>http://www.reuters.com/article/2013/04/10/us-mexico-drugs-idUSBRE93916820130410</w:t>
        </w:r>
      </w:hyperlink>
      <w:r>
        <w:t>, accessed June 30, 2013, EK)</w:t>
      </w:r>
    </w:p>
    <w:p w:rsidR="006840A9" w:rsidRPr="00207871" w:rsidRDefault="006840A9" w:rsidP="006840A9">
      <w:pPr>
        <w:rPr>
          <w:rStyle w:val="StyleBoldUnderline"/>
        </w:rPr>
      </w:pPr>
      <w:r w:rsidRPr="00207871">
        <w:rPr>
          <w:rStyle w:val="StyleBoldUnderline"/>
        </w:rPr>
        <w:t>Mexico said on Wednesday that killings linked to organized crime fell 14 percent</w:t>
      </w:r>
      <w:r>
        <w:t xml:space="preserve"> to 4,249 </w:t>
      </w:r>
      <w:r w:rsidRPr="00207871">
        <w:rPr>
          <w:rStyle w:val="StyleBoldUnderline"/>
        </w:rPr>
        <w:t>in the first four months of the presidency of Enrique Pena Nieto, who has vowed to quickly reduce the menace posed by drug cartels.</w:t>
      </w:r>
    </w:p>
    <w:p w:rsidR="006840A9" w:rsidRDefault="006840A9" w:rsidP="006840A9">
      <w:r>
        <w:t>The figure refers to killings from December 2012 through March 2013, and compares to the 4,934 organized crime-related killings during the same period a year earlier, said Interior Minister Miguel Osorio Chong.</w:t>
      </w:r>
    </w:p>
    <w:p w:rsidR="006840A9" w:rsidRDefault="006840A9" w:rsidP="006840A9">
      <w:r>
        <w:t>"It's still too early to adopt a triumphalist attitude," said Osorio Chong. "The trend is there, but it's still early and it could surprise us and pick up tomorrow, or even fall."</w:t>
      </w:r>
    </w:p>
    <w:p w:rsidR="006840A9" w:rsidRDefault="006840A9" w:rsidP="006840A9">
      <w:r>
        <w:t>Pena Nieto's predecessor, Felipe Calderon, staked his reputation on bringing the drug gangs to heel, sending in the army to crush them soon after taking office in December 2006.</w:t>
      </w:r>
    </w:p>
    <w:p w:rsidR="006840A9" w:rsidRDefault="006840A9" w:rsidP="006840A9">
      <w:r>
        <w:t>Homicides initially fell under Calderon too, but later jumped sharply and by the end of his term more than 60,000 people had been killed in drug-related violence.</w:t>
      </w:r>
    </w:p>
    <w:p w:rsidR="006840A9" w:rsidRDefault="006840A9" w:rsidP="006840A9">
      <w:r w:rsidRPr="00207871">
        <w:rPr>
          <w:rStyle w:val="StyleBoldUnderline"/>
        </w:rPr>
        <w:t>Pena Nieto has vowed to curb the violence, though he has put the stress on reducing murder, kidnapping and extortion</w:t>
      </w:r>
      <w:r>
        <w:t xml:space="preserve"> rather than focusing on the drug gangs</w:t>
      </w:r>
      <w:r w:rsidRPr="00207871">
        <w:rPr>
          <w:rStyle w:val="StyleBoldUnderline"/>
        </w:rPr>
        <w:t xml:space="preserve">. He has dismissed any talk of reaching some sort of truce with the cartels, </w:t>
      </w:r>
      <w:r>
        <w:t>however.</w:t>
      </w:r>
    </w:p>
    <w:p w:rsidR="006840A9" w:rsidRDefault="006840A9" w:rsidP="006840A9"/>
    <w:p w:rsidR="006840A9" w:rsidRPr="006840A9" w:rsidRDefault="006840A9" w:rsidP="003957F0">
      <w:pPr>
        <w:pStyle w:val="Heading4"/>
      </w:pPr>
      <w:r w:rsidRPr="006840A9">
        <w:t>Mexican Drug Cartels don’t have ties to Hezbollah or other terrorist groups.</w:t>
      </w:r>
    </w:p>
    <w:p w:rsidR="006840A9" w:rsidRPr="00F34041" w:rsidRDefault="006840A9" w:rsidP="006840A9">
      <w:pPr>
        <w:rPr>
          <w:rStyle w:val="StyleStyleBold12pt"/>
        </w:rPr>
      </w:pPr>
      <w:r>
        <w:rPr>
          <w:rStyle w:val="StyleStyleBold12pt"/>
        </w:rPr>
        <w:t>Boyle, Investigative Reporter, 12</w:t>
      </w:r>
    </w:p>
    <w:p w:rsidR="006840A9" w:rsidRDefault="006840A9" w:rsidP="006840A9">
      <w:r>
        <w:t xml:space="preserve">(Matthew Boyle, November 20, 2012, The Daily Caller, “Mexico disputes House GOP report alleging Iran, Hezbollah are using Mexican drug cartels,” </w:t>
      </w:r>
      <w:hyperlink r:id="rId142" w:history="1">
        <w:r w:rsidRPr="00594AFE">
          <w:rPr>
            <w:rStyle w:val="Hyperlink"/>
          </w:rPr>
          <w:t>http://dailycaller.com/2012/11/20/mexico-disputes-house-gop-report-alleging-terrorists-ties-with-drug-cartels/</w:t>
        </w:r>
      </w:hyperlink>
      <w:r>
        <w:t>, accessed June 20, 2013, EK)</w:t>
      </w:r>
    </w:p>
    <w:p w:rsidR="006840A9" w:rsidRPr="00207871" w:rsidRDefault="006840A9" w:rsidP="006840A9">
      <w:pPr>
        <w:rPr>
          <w:rStyle w:val="StyleBoldUnderline"/>
        </w:rPr>
      </w:pPr>
      <w:r>
        <w:t xml:space="preserve">A spokesman for </w:t>
      </w:r>
      <w:r w:rsidRPr="00207871">
        <w:rPr>
          <w:rStyle w:val="StyleBoldUnderline"/>
        </w:rPr>
        <w:t>Mexico’s ambassador</w:t>
      </w:r>
      <w:r>
        <w:t xml:space="preserve"> to the United States, Arturo Sarukhán, told The Daily Caller his country’s government </w:t>
      </w:r>
      <w:r w:rsidRPr="00207871">
        <w:rPr>
          <w:rStyle w:val="StyleBoldUnderline"/>
        </w:rPr>
        <w:t>disputes a recent House GOP report alleging that Iranian and Hezbollah terror operatives are using Mexican drug cartels as a conduit to infiltrate the United States.</w:t>
      </w:r>
    </w:p>
    <w:p w:rsidR="006840A9" w:rsidRDefault="006840A9" w:rsidP="006840A9">
      <w:r>
        <w:t>Last week, the House Homeland Security Committee Subcommittee on Oversight, Investigations and Management released a report titled “A Line in the Sand: Countering Crime, Violence and Terror at the Southwest Border.”</w:t>
      </w:r>
    </w:p>
    <w:p w:rsidR="006840A9" w:rsidRDefault="006840A9" w:rsidP="006840A9">
      <w:r>
        <w:t>The report found that the “Southwest border has now become the greatest threat of terrorist infiltration into the United States.” It specifically cited a “growing influence” from Iranian and Hezbollah terror forces in Latin America.</w:t>
      </w:r>
    </w:p>
    <w:p w:rsidR="006840A9" w:rsidRPr="00207871" w:rsidRDefault="006840A9" w:rsidP="006840A9">
      <w:pPr>
        <w:rPr>
          <w:rStyle w:val="StyleBoldUnderline"/>
        </w:rPr>
      </w:pPr>
      <w:r w:rsidRPr="00207871">
        <w:rPr>
          <w:rStyle w:val="StyleBoldUnderline"/>
        </w:rPr>
        <w:t>The Mexican government disagreed with that assessment.</w:t>
      </w:r>
    </w:p>
    <w:p w:rsidR="006840A9" w:rsidRDefault="006840A9" w:rsidP="006840A9">
      <w:r>
        <w:t>“</w:t>
      </w:r>
      <w:r w:rsidRPr="00207871">
        <w:rPr>
          <w:rStyle w:val="StyleBoldUnderline"/>
        </w:rPr>
        <w:t>The Government of Mexico, as it has done in the past, reiterates that no such relationship or presence exists</w:t>
      </w:r>
      <w:r>
        <w:t>,” Ricardo Alday, a spokesman for Mexico’s ambassador to the United States, wrote in a letter to The DC.</w:t>
      </w:r>
    </w:p>
    <w:p w:rsidR="006840A9" w:rsidRDefault="006840A9" w:rsidP="006840A9">
      <w:r>
        <w:t>Alday pointed to the U.S. State Department’s Country Reports on Terrorism to support Mexico’s argument. “[I]n each and every one of its Country Reports on Terrorism,</w:t>
      </w:r>
      <w:r w:rsidRPr="00207871">
        <w:rPr>
          <w:rStyle w:val="StyleBoldUnderline"/>
        </w:rPr>
        <w:t xml:space="preserve"> the US Department of State has unmistakably established that there is no such relationship.”</w:t>
      </w:r>
    </w:p>
    <w:p w:rsidR="006840A9" w:rsidRDefault="006840A9" w:rsidP="006840A9">
      <w:r>
        <w:t>Alday quoted the latest such State Department report, issued on July 31 of this year.</w:t>
      </w:r>
    </w:p>
    <w:p w:rsidR="006840A9" w:rsidRDefault="006840A9" w:rsidP="006840A9">
      <w:r>
        <w:t>“</w:t>
      </w:r>
      <w:r w:rsidRPr="00207871">
        <w:rPr>
          <w:rStyle w:val="StyleBoldUnderline"/>
        </w:rPr>
        <w:t>No</w:t>
      </w:r>
      <w:r>
        <w:t xml:space="preserve"> known </w:t>
      </w:r>
      <w:r w:rsidRPr="00207871">
        <w:rPr>
          <w:rStyle w:val="StyleBoldUnderline"/>
        </w:rPr>
        <w:t>international terrorist organization had an operational presence in Mexico and no terrorist group targeted U.S. citizens in or from Mexican territory</w:t>
      </w:r>
      <w:r>
        <w:t>,” the State Department report reads. “</w:t>
      </w:r>
      <w:r w:rsidRPr="00207871">
        <w:rPr>
          <w:rStyle w:val="StyleBoldUnderline"/>
        </w:rPr>
        <w:t>There was no evidence of ties between Mexican criminal organizations and terrorist groups, nor that the criminal organizations had political or territorial control, aside from seeking to protect and expand the impunity with which they conduct their criminal activity.”</w:t>
      </w:r>
    </w:p>
    <w:p w:rsidR="006840A9" w:rsidRDefault="006840A9" w:rsidP="006840A9">
      <w:r>
        <w:t>A spokesman for the House subcommittee, chaired by Texas Republican Rep. Michael McCaul, did not immediately respond to a request for comment in response to the ambassador’s letter.</w:t>
      </w:r>
    </w:p>
    <w:p w:rsidR="006840A9" w:rsidRDefault="006840A9" w:rsidP="006840A9"/>
    <w:p w:rsidR="00850C10" w:rsidRDefault="003957F0" w:rsidP="006840A9">
      <w:pPr>
        <w:pStyle w:val="Heading1"/>
      </w:pPr>
      <w:r>
        <w:lastRenderedPageBreak/>
        <w:t>A/T: Tax Reform Solves Econ</w:t>
      </w:r>
    </w:p>
    <w:p w:rsidR="00850C10" w:rsidRDefault="00850C10" w:rsidP="00850C10"/>
    <w:p w:rsidR="00850C10" w:rsidRPr="00850C10" w:rsidRDefault="00850C10" w:rsidP="003957F0">
      <w:pPr>
        <w:pStyle w:val="Heading4"/>
      </w:pPr>
      <w:r w:rsidRPr="00850C10">
        <w:t>Tax reform will fail – fiscal impunity</w:t>
      </w:r>
    </w:p>
    <w:p w:rsidR="00850C10" w:rsidRPr="005210D9" w:rsidRDefault="00850C10" w:rsidP="00850C10">
      <w:r w:rsidRPr="005210D9">
        <w:rPr>
          <w:rStyle w:val="StyleStyleBold12pt"/>
        </w:rPr>
        <w:t>Avilés, Staff writer at La jornada, 6/27/13</w:t>
      </w:r>
      <w:r w:rsidRPr="005210D9">
        <w:t xml:space="preserve"> [Karina, La Jornada – Mexican news source, 6/27/13, “If Mexico's Fiscal Impunity Continues, "No Amount of Budget Reform Will Fix It", </w:t>
      </w:r>
      <w:hyperlink r:id="rId143" w:history="1">
        <w:r w:rsidRPr="005210D9">
          <w:rPr>
            <w:rStyle w:val="Hyperlink"/>
          </w:rPr>
          <w:t>http://mexicovoices.blogspot.com/2013/06/if-mexicos-fiscal-impunity-continues-no.html</w:t>
        </w:r>
      </w:hyperlink>
      <w:r w:rsidRPr="005210D9">
        <w:t>, accessed: 7/1/13, ML]</w:t>
      </w:r>
    </w:p>
    <w:p w:rsidR="00850C10" w:rsidRPr="005210D9" w:rsidRDefault="00850C10" w:rsidP="00850C10">
      <w:r w:rsidRPr="005210D9">
        <w:t>The Attorney General’s Taxpayer Defense office (</w:t>
      </w:r>
      <w:r w:rsidRPr="005210D9">
        <w:rPr>
          <w:rStyle w:val="StyleBoldUnderline"/>
        </w:rPr>
        <w:t>Prodecon</w:t>
      </w:r>
      <w:r w:rsidRPr="005210D9">
        <w:t xml:space="preserve">) </w:t>
      </w:r>
      <w:r w:rsidRPr="005210D9">
        <w:rPr>
          <w:rStyle w:val="StyleBoldUnderline"/>
        </w:rPr>
        <w:t>advised that out of 183 countries, Mexico takes seventh place overall in the amount of taxes that its citizens are expected to pay,</w:t>
      </w:r>
      <w:r w:rsidRPr="005210D9">
        <w:t xml:space="preserve"> </w:t>
      </w:r>
      <w:r w:rsidRPr="005210D9">
        <w:rPr>
          <w:rStyle w:val="StyleBoldUnderline"/>
        </w:rPr>
        <w:t>and</w:t>
      </w:r>
      <w:r w:rsidRPr="005210D9">
        <w:t xml:space="preserve"> </w:t>
      </w:r>
      <w:r w:rsidRPr="005210D9">
        <w:rPr>
          <w:rStyle w:val="StyleBoldUnderline"/>
        </w:rPr>
        <w:t>yet</w:t>
      </w:r>
      <w:r w:rsidRPr="005210D9">
        <w:t xml:space="preserve"> paradoxically, </w:t>
      </w:r>
      <w:r w:rsidRPr="005210D9">
        <w:rPr>
          <w:rStyle w:val="StyleBoldUnderline"/>
        </w:rPr>
        <w:t>finds itself in 107th place in terms of the public’s ability to</w:t>
      </w:r>
      <w:r w:rsidRPr="005210D9">
        <w:t xml:space="preserve"> actually </w:t>
      </w:r>
      <w:r w:rsidRPr="005210D9">
        <w:rPr>
          <w:rStyle w:val="StyleBoldUnderline"/>
        </w:rPr>
        <w:t>make</w:t>
      </w:r>
      <w:r w:rsidRPr="005210D9">
        <w:t xml:space="preserve"> </w:t>
      </w:r>
      <w:r w:rsidRPr="005210D9">
        <w:rPr>
          <w:rStyle w:val="StyleBoldUnderline"/>
        </w:rPr>
        <w:t>these</w:t>
      </w:r>
      <w:r w:rsidRPr="005210D9">
        <w:t xml:space="preserve"> tax payments.</w:t>
      </w:r>
    </w:p>
    <w:p w:rsidR="00850C10" w:rsidRPr="005210D9" w:rsidRDefault="00850C10" w:rsidP="00850C10">
      <w:pPr>
        <w:rPr>
          <w:b/>
          <w:bCs/>
          <w:u w:val="single"/>
        </w:rPr>
      </w:pPr>
      <w:r w:rsidRPr="005210D9">
        <w:t xml:space="preserve">During the Desarrollo seminar, which covered topics on social welfare and public finance reform and was organized by the Institute of Judicial Investigations under the auspices of National Autonomous University of Mexico (UNAM), Prodecon’s representative Iván Kuriel </w:t>
      </w:r>
      <w:r w:rsidRPr="005210D9">
        <w:rPr>
          <w:rStyle w:val="StyleBoldUnderline"/>
        </w:rPr>
        <w:t>Villaseñor</w:t>
      </w:r>
      <w:r w:rsidRPr="005210D9">
        <w:t xml:space="preserve"> sounded the tax alarm. He </w:t>
      </w:r>
      <w:r w:rsidRPr="005210D9">
        <w:rPr>
          <w:rStyle w:val="StyleBoldUnderline"/>
        </w:rPr>
        <w:t>explained that if the fiscal irresponsibility continues as it has up to this point,</w:t>
      </w:r>
    </w:p>
    <w:p w:rsidR="00850C10" w:rsidRPr="005210D9" w:rsidRDefault="00850C10" w:rsidP="00850C10">
      <w:r w:rsidRPr="005210D9">
        <w:t xml:space="preserve">    “</w:t>
      </w:r>
      <w:r w:rsidRPr="005210D9">
        <w:rPr>
          <w:rStyle w:val="StyleBoldUnderline"/>
        </w:rPr>
        <w:t>no amount of taxes</w:t>
      </w:r>
      <w:r w:rsidRPr="005210D9">
        <w:t xml:space="preserve"> or budgetary reform </w:t>
      </w:r>
      <w:r w:rsidRPr="005210D9">
        <w:rPr>
          <w:rStyle w:val="StyleBoldUnderline"/>
        </w:rPr>
        <w:t>will be enough</w:t>
      </w:r>
      <w:r w:rsidRPr="005210D9">
        <w:t xml:space="preserve">, </w:t>
      </w:r>
      <w:r w:rsidRPr="005210D9">
        <w:rPr>
          <w:rStyle w:val="StyleBoldUnderline"/>
        </w:rPr>
        <w:t>and we will have to go back to viewing taxes the way we do with IVA</w:t>
      </w:r>
      <w:r w:rsidRPr="005210D9">
        <w:t xml:space="preserve"> [Mexico’s value-added tax] </w:t>
      </w:r>
      <w:r w:rsidRPr="005210D9">
        <w:rPr>
          <w:rStyle w:val="StyleBoldUnderline"/>
        </w:rPr>
        <w:t>or other ancillary taxes</w:t>
      </w:r>
      <w:r w:rsidRPr="005210D9">
        <w:t xml:space="preserve"> like IEP [a specialized tax on certain products and services].”</w:t>
      </w:r>
    </w:p>
    <w:p w:rsidR="00850C10" w:rsidRPr="005210D9" w:rsidRDefault="00850C10" w:rsidP="00850C10">
      <w:r w:rsidRPr="005210D9">
        <w:t xml:space="preserve">Villaseñor, the northeast regional delegate of Prodecon, touched on the existing disequilibrium in the country. While there are close to 35 million citizens identified in the federal register of taxpayers, </w:t>
      </w:r>
      <w:r w:rsidRPr="005210D9">
        <w:rPr>
          <w:rStyle w:val="StyleBoldUnderline"/>
        </w:rPr>
        <w:t>between 25 and 30 million of those considered “economically active” are actually employed in the informal economy. This</w:t>
      </w:r>
      <w:r w:rsidRPr="005210D9">
        <w:t xml:space="preserve"> situation, he claims, </w:t>
      </w:r>
      <w:r w:rsidRPr="005210D9">
        <w:rPr>
          <w:rStyle w:val="StyleBoldUnderline"/>
        </w:rPr>
        <w:t>leaves government</w:t>
      </w:r>
      <w:r w:rsidRPr="005210D9">
        <w:t xml:space="preserve"> </w:t>
      </w:r>
      <w:r w:rsidRPr="005210D9">
        <w:rPr>
          <w:rStyle w:val="StyleBoldUnderline"/>
        </w:rPr>
        <w:t>coffers short each year to the tune of</w:t>
      </w:r>
      <w:r w:rsidRPr="005210D9">
        <w:t xml:space="preserve"> 950 billion pesos [about </w:t>
      </w:r>
      <w:r w:rsidRPr="005210D9">
        <w:rPr>
          <w:rStyle w:val="StyleBoldUnderline"/>
        </w:rPr>
        <w:t>$72 billion</w:t>
      </w:r>
      <w:r w:rsidRPr="005210D9">
        <w:t xml:space="preserve"> USD].</w:t>
      </w:r>
    </w:p>
    <w:p w:rsidR="00850C10" w:rsidRPr="005210D9" w:rsidRDefault="00850C10" w:rsidP="00850C10">
      <w:r w:rsidRPr="005210D9">
        <w:t xml:space="preserve">By not combating this reality, </w:t>
      </w:r>
      <w:r w:rsidRPr="005210D9">
        <w:rPr>
          <w:rStyle w:val="StyleBoldUnderline"/>
        </w:rPr>
        <w:t>the resulting tax shortfall must therefore fall</w:t>
      </w:r>
    </w:p>
    <w:p w:rsidR="00850C10" w:rsidRPr="005210D9" w:rsidRDefault="00850C10" w:rsidP="00850C10">
      <w:r w:rsidRPr="005210D9">
        <w:t xml:space="preserve">    “on the shoulders of unwilling taxpayers, which in the medium and long term will eventually lead to tax increases that will have to be borne by those of us who actually pay.”</w:t>
      </w:r>
    </w:p>
    <w:p w:rsidR="00850C10" w:rsidRPr="005210D9" w:rsidRDefault="00850C10" w:rsidP="00850C10">
      <w:r w:rsidRPr="005210D9">
        <w:t>Villaseñor expressed that any budgetary reform should include the simplification of and transparency in public tax contributions.</w:t>
      </w:r>
    </w:p>
    <w:p w:rsidR="00850C10" w:rsidRPr="005210D9" w:rsidRDefault="00850C10" w:rsidP="00850C10">
      <w:r w:rsidRPr="005210D9">
        <w:t xml:space="preserve">    “The ideal situation would be one where rigid formalities in fiscal laws are avoided, and where authoritative experts in this area support better, less-onerous policies,” since paying taxes in Mexico is particularly expensive.</w:t>
      </w:r>
    </w:p>
    <w:p w:rsidR="00850C10" w:rsidRPr="005210D9" w:rsidRDefault="00850C10" w:rsidP="00850C10">
      <w:r w:rsidRPr="005210D9">
        <w:t>The Prodecon representative further added that since 2003</w:t>
      </w:r>
      <w:r w:rsidRPr="005210D9">
        <w:rPr>
          <w:rStyle w:val="StyleBoldUnderline"/>
        </w:rPr>
        <w:t>, around 49% of cases brought before the Federal Tribunal</w:t>
      </w:r>
      <w:r w:rsidRPr="005210D9">
        <w:t xml:space="preserve"> of Fiscal and Administrative Justice </w:t>
      </w:r>
      <w:r w:rsidRPr="005210D9">
        <w:rPr>
          <w:rStyle w:val="StyleBoldUnderline"/>
        </w:rPr>
        <w:t>are lost by the state.</w:t>
      </w:r>
      <w:r w:rsidRPr="005210D9">
        <w:t xml:space="preserve"> </w:t>
      </w:r>
      <w:r w:rsidRPr="005210D9">
        <w:rPr>
          <w:rStyle w:val="StyleBoldUnderline"/>
        </w:rPr>
        <w:t xml:space="preserve">This </w:t>
      </w:r>
      <w:r w:rsidRPr="005210D9">
        <w:t xml:space="preserve">ultimately </w:t>
      </w:r>
      <w:r w:rsidRPr="005210D9">
        <w:rPr>
          <w:rStyle w:val="StyleBoldUnderline"/>
        </w:rPr>
        <w:t xml:space="preserve">signifies money left on the table </w:t>
      </w:r>
      <w:r w:rsidRPr="005210D9">
        <w:t>by authorities.  For his part, Horacio Sobarzo, research professor at the College of Mexico, highlighted that</w:t>
      </w:r>
    </w:p>
    <w:p w:rsidR="00850C10" w:rsidRPr="005210D9" w:rsidRDefault="00850C10" w:rsidP="00850C10">
      <w:r w:rsidRPr="005210D9">
        <w:t xml:space="preserve">    “for the past 30 years, we’ve raised only 5% of our gross domestic product in taxes.” And now, “we’ve got two options: we either tax income or consumption.”</w:t>
      </w:r>
    </w:p>
    <w:p w:rsidR="00850C10" w:rsidRPr="005210D9" w:rsidRDefault="00850C10" w:rsidP="00850C10">
      <w:pPr>
        <w:rPr>
          <w:rStyle w:val="StyleBoldUnderline"/>
          <w:b w:val="0"/>
          <w:bCs w:val="0"/>
          <w:u w:val="none"/>
        </w:rPr>
      </w:pPr>
      <w:r w:rsidRPr="005210D9">
        <w:t xml:space="preserve">Developed countries rely fundamentally on income-based taxes. By contrast, </w:t>
      </w:r>
      <w:r w:rsidRPr="005210D9">
        <w:rPr>
          <w:rStyle w:val="StyleBoldUnderline"/>
        </w:rPr>
        <w:t>developing nations</w:t>
      </w:r>
      <w:r w:rsidRPr="005210D9">
        <w:t xml:space="preserve"> like Mexico find it very difficult to generate tax revenues this way because while an income-based tax base would be concentrated among very few citizens, it would not be easy to actually collect taxes from them.</w:t>
      </w:r>
    </w:p>
    <w:p w:rsidR="00850C10" w:rsidRPr="005210D9" w:rsidRDefault="00850C10" w:rsidP="00850C10">
      <w:r w:rsidRPr="005210D9">
        <w:lastRenderedPageBreak/>
        <w:t xml:space="preserve">What’s more, the population in the informal economy is quite large, and </w:t>
      </w:r>
      <w:r w:rsidRPr="005210D9">
        <w:rPr>
          <w:rStyle w:val="StyleBoldUnderline"/>
        </w:rPr>
        <w:t>the amount of income</w:t>
      </w:r>
      <w:r w:rsidRPr="005210D9">
        <w:t xml:space="preserve"> </w:t>
      </w:r>
      <w:r w:rsidRPr="005210D9">
        <w:rPr>
          <w:rStyle w:val="StyleBoldUnderline"/>
        </w:rPr>
        <w:t>this segment of society earns is so little that its potential tax revenue is extremely small.</w:t>
      </w:r>
      <w:r w:rsidRPr="005210D9">
        <w:t xml:space="preserve"> Therefore, any reforms “that seek to tax income, no matter how desirable, will have little future in Mexico."</w:t>
      </w:r>
    </w:p>
    <w:p w:rsidR="00850C10" w:rsidRPr="005210D9" w:rsidRDefault="00850C10" w:rsidP="00850C10">
      <w:r w:rsidRPr="005210D9">
        <w:t xml:space="preserve">Eduardo Méndez Vital of the Academy of Fiscal Studies explained that </w:t>
      </w:r>
      <w:r w:rsidRPr="005210D9">
        <w:rPr>
          <w:rStyle w:val="StyleBoldUnderline"/>
        </w:rPr>
        <w:t>when income is taxed,</w:t>
      </w:r>
      <w:r w:rsidRPr="005210D9">
        <w:t xml:space="preserve"> </w:t>
      </w:r>
      <w:r w:rsidRPr="005210D9">
        <w:rPr>
          <w:rStyle w:val="StyleBoldUnderline"/>
        </w:rPr>
        <w:t>we</w:t>
      </w:r>
      <w:r w:rsidRPr="005210D9">
        <w:t xml:space="preserve"> </w:t>
      </w:r>
      <w:r w:rsidRPr="005210D9">
        <w:rPr>
          <w:rStyle w:val="StyleBoldUnderline"/>
        </w:rPr>
        <w:t>quickly come round to the notion of tax rates applied to individuals.</w:t>
      </w:r>
      <w:r w:rsidRPr="005210D9">
        <w:t xml:space="preserve"> After all, when one has a salary that can offer a comfortable standard of living, the tax collector immediately asks for their 30 percent cut. Consequently, Vital says, it </w:t>
      </w:r>
      <w:r w:rsidRPr="005210D9">
        <w:rPr>
          <w:rStyle w:val="StyleBoldUnderline"/>
        </w:rPr>
        <w:t>is better to establish a progressive tax policy</w:t>
      </w:r>
      <w:r w:rsidRPr="005210D9">
        <w:t>.</w:t>
      </w:r>
    </w:p>
    <w:p w:rsidR="00850C10" w:rsidRPr="00850C10" w:rsidRDefault="00850C10" w:rsidP="00850C10"/>
    <w:p w:rsidR="00850C10" w:rsidRDefault="003957F0" w:rsidP="006840A9">
      <w:pPr>
        <w:pStyle w:val="Heading1"/>
      </w:pPr>
      <w:r>
        <w:lastRenderedPageBreak/>
        <w:t>A/T: Warming</w:t>
      </w:r>
    </w:p>
    <w:p w:rsidR="00850C10" w:rsidRDefault="00850C10" w:rsidP="00850C10"/>
    <w:p w:rsidR="00850C10" w:rsidRPr="00850C10" w:rsidRDefault="00850C10" w:rsidP="003957F0">
      <w:pPr>
        <w:pStyle w:val="Heading4"/>
      </w:pPr>
      <w:r>
        <w:t>no impact</w:t>
      </w:r>
    </w:p>
    <w:p w:rsidR="00850C10" w:rsidRPr="005210D9" w:rsidRDefault="00850C10" w:rsidP="00850C10">
      <w:pPr>
        <w:rPr>
          <w:sz w:val="16"/>
        </w:rPr>
      </w:pPr>
      <w:r w:rsidRPr="003957F0">
        <w:rPr>
          <w:rStyle w:val="StyleStyleBold12pt"/>
        </w:rPr>
        <w:t>Lomborg, Director of the Copenhagen Consensus Center, 8</w:t>
      </w:r>
      <w:r w:rsidRPr="005210D9">
        <w:rPr>
          <w:sz w:val="16"/>
        </w:rPr>
        <w:t xml:space="preserve"> (Bjorn</w:t>
      </w:r>
      <w:r>
        <w:rPr>
          <w:sz w:val="16"/>
        </w:rPr>
        <w:t>, A</w:t>
      </w:r>
      <w:r w:rsidRPr="005210D9">
        <w:rPr>
          <w:sz w:val="16"/>
        </w:rPr>
        <w:t xml:space="preserve">djunct professor at the Copenhagen Business School, , “Warming warnings get overheated”, The Guardian, 8/15, </w:t>
      </w:r>
      <w:hyperlink r:id="rId144" w:history="1">
        <w:r w:rsidRPr="005210D9">
          <w:rPr>
            <w:sz w:val="16"/>
          </w:rPr>
          <w:t>http://www.guardian.co.uk/commentisfree/2008/aug/15/carbonemissions.climatechange</w:t>
        </w:r>
      </w:hyperlink>
      <w:r>
        <w:rPr>
          <w:sz w:val="16"/>
        </w:rPr>
        <w:t>)</w:t>
      </w:r>
    </w:p>
    <w:p w:rsidR="00850C10" w:rsidRPr="005210D9" w:rsidRDefault="00850C10" w:rsidP="00850C10">
      <w:pPr>
        <w:ind w:right="288"/>
        <w:rPr>
          <w:rFonts w:eastAsia="Times New Roman"/>
          <w:b/>
          <w:szCs w:val="20"/>
          <w:u w:val="single"/>
        </w:rPr>
      </w:pPr>
      <w:r w:rsidRPr="005210D9">
        <w:rPr>
          <w:rFonts w:eastAsia="Times New Roman"/>
          <w:sz w:val="16"/>
          <w:szCs w:val="20"/>
        </w:rPr>
        <w:t xml:space="preserve">These </w:t>
      </w:r>
      <w:r w:rsidRPr="005210D9">
        <w:rPr>
          <w:rFonts w:eastAsia="Times New Roman"/>
          <w:szCs w:val="20"/>
          <w:u w:val="single"/>
        </w:rPr>
        <w:t>alarmist predictions are</w:t>
      </w:r>
      <w:r w:rsidRPr="005210D9">
        <w:rPr>
          <w:rFonts w:eastAsia="Times New Roman"/>
          <w:sz w:val="16"/>
          <w:szCs w:val="20"/>
        </w:rPr>
        <w:t xml:space="preserve"> becoming quite </w:t>
      </w:r>
      <w:r w:rsidRPr="005210D9">
        <w:rPr>
          <w:rFonts w:eastAsia="Times New Roman"/>
          <w:szCs w:val="20"/>
          <w:u w:val="single"/>
        </w:rPr>
        <w:t>bizarre,</w:t>
      </w:r>
      <w:r w:rsidRPr="005210D9">
        <w:rPr>
          <w:rFonts w:eastAsia="Times New Roman"/>
          <w:sz w:val="16"/>
          <w:szCs w:val="20"/>
        </w:rPr>
        <w:t xml:space="preserve"> and could be dismissed as sociological </w:t>
      </w:r>
      <w:r w:rsidRPr="005210D9">
        <w:rPr>
          <w:rFonts w:eastAsia="Times New Roman"/>
          <w:szCs w:val="20"/>
          <w:u w:val="single"/>
        </w:rPr>
        <w:t>oddities,</w:t>
      </w:r>
      <w:r w:rsidRPr="005210D9">
        <w:rPr>
          <w:rFonts w:eastAsia="Times New Roman"/>
          <w:sz w:val="16"/>
          <w:szCs w:val="20"/>
        </w:rPr>
        <w:t xml:space="preserve"> if it weren’t for the fact that they get such big play in the media. Oliver </w:t>
      </w:r>
      <w:r w:rsidRPr="005210D9">
        <w:rPr>
          <w:rFonts w:eastAsia="Times New Roman"/>
          <w:szCs w:val="20"/>
          <w:u w:val="single"/>
        </w:rPr>
        <w:t>Tickell</w:t>
      </w:r>
      <w:r w:rsidRPr="005210D9">
        <w:rPr>
          <w:rFonts w:eastAsia="Times New Roman"/>
          <w:sz w:val="16"/>
          <w:szCs w:val="20"/>
        </w:rPr>
        <w:t xml:space="preserve">, for instance, writes that a global warming causing a 4C temperature increase by the end of the century would be a “catastrophe” and the beginning of the “extinction” of the human race. This </w:t>
      </w:r>
      <w:r w:rsidRPr="005210D9">
        <w:rPr>
          <w:rFonts w:eastAsia="Times New Roman"/>
          <w:b/>
          <w:szCs w:val="20"/>
          <w:u w:val="single"/>
        </w:rPr>
        <w:t>is simply</w:t>
      </w:r>
      <w:r w:rsidRPr="005210D9">
        <w:rPr>
          <w:rFonts w:eastAsia="Times New Roman"/>
          <w:szCs w:val="20"/>
          <w:u w:val="single"/>
        </w:rPr>
        <w:t xml:space="preserve"> silly</w:t>
      </w:r>
      <w:r w:rsidRPr="005210D9">
        <w:rPr>
          <w:rFonts w:eastAsia="Times New Roman"/>
          <w:sz w:val="16"/>
          <w:szCs w:val="20"/>
        </w:rPr>
        <w:t xml:space="preserve">. His evidence? That 4C would mean that all the ice on the planet would melt, bringing the long-term sea level rise to 70-80m, flooding everything we hold dear, seeing billions of people die. Clearly, Tickell has maxed out the campaigners’ scare potential (because there is no more ice to melt, this is the scariest he could ever conjure). But he </w:t>
      </w:r>
      <w:r w:rsidRPr="005210D9">
        <w:rPr>
          <w:rFonts w:eastAsia="Times New Roman"/>
          <w:szCs w:val="20"/>
          <w:u w:val="single"/>
        </w:rPr>
        <w:t xml:space="preserve">is </w:t>
      </w:r>
      <w:r w:rsidRPr="005210D9">
        <w:rPr>
          <w:rFonts w:eastAsia="Times New Roman"/>
          <w:b/>
          <w:szCs w:val="20"/>
          <w:u w:val="single"/>
        </w:rPr>
        <w:t>wrong</w:t>
      </w:r>
      <w:r w:rsidRPr="005210D9">
        <w:rPr>
          <w:rFonts w:eastAsia="Times New Roman"/>
          <w:sz w:val="16"/>
          <w:szCs w:val="20"/>
        </w:rPr>
        <w:t xml:space="preserve">. Let us just remember that the UN climate panel, the IPCC, expects a temperature rise by the end of the century between 1.8 and 6.0C. Within this range, </w:t>
      </w:r>
      <w:r w:rsidRPr="005210D9">
        <w:rPr>
          <w:rFonts w:eastAsia="Times New Roman"/>
          <w:szCs w:val="20"/>
          <w:u w:val="single"/>
        </w:rPr>
        <w:t>the IPCC predicts that</w:t>
      </w:r>
      <w:r w:rsidRPr="005210D9">
        <w:rPr>
          <w:rFonts w:eastAsia="Times New Roman"/>
          <w:sz w:val="16"/>
          <w:szCs w:val="20"/>
        </w:rPr>
        <w:t xml:space="preserve">, by the end of the century, </w:t>
      </w:r>
      <w:r w:rsidRPr="005210D9">
        <w:rPr>
          <w:rFonts w:eastAsia="Times New Roman"/>
          <w:szCs w:val="20"/>
          <w:u w:val="single"/>
        </w:rPr>
        <w:t>sea levels will rise 18-59 centimetres</w:t>
      </w:r>
      <w:r w:rsidRPr="005210D9">
        <w:rPr>
          <w:rFonts w:eastAsia="Times New Roman"/>
          <w:sz w:val="16"/>
          <w:szCs w:val="20"/>
        </w:rPr>
        <w:t xml:space="preserve"> – </w:t>
      </w:r>
      <w:r w:rsidRPr="005210D9">
        <w:rPr>
          <w:rFonts w:eastAsia="Times New Roman"/>
          <w:szCs w:val="20"/>
          <w:u w:val="single"/>
        </w:rPr>
        <w:t>Tickell [he] is</w:t>
      </w:r>
      <w:r w:rsidRPr="005210D9">
        <w:rPr>
          <w:rFonts w:eastAsia="Times New Roman"/>
          <w:sz w:val="16"/>
          <w:szCs w:val="20"/>
        </w:rPr>
        <w:t xml:space="preserve"> simply </w:t>
      </w:r>
      <w:r w:rsidRPr="005210D9">
        <w:rPr>
          <w:rFonts w:eastAsia="Times New Roman"/>
          <w:szCs w:val="20"/>
          <w:u w:val="single"/>
        </w:rPr>
        <w:t xml:space="preserve">exaggerating </w:t>
      </w:r>
      <w:r w:rsidRPr="005210D9">
        <w:rPr>
          <w:rFonts w:eastAsia="Times New Roman"/>
          <w:b/>
          <w:szCs w:val="20"/>
          <w:u w:val="single"/>
        </w:rPr>
        <w:t>by a factor of</w:t>
      </w:r>
      <w:r w:rsidRPr="005210D9">
        <w:rPr>
          <w:rFonts w:eastAsia="Times New Roman"/>
          <w:b/>
          <w:szCs w:val="20"/>
        </w:rPr>
        <w:t xml:space="preserve"> </w:t>
      </w:r>
      <w:r w:rsidRPr="005210D9">
        <w:rPr>
          <w:rFonts w:eastAsia="Times New Roman"/>
          <w:sz w:val="16"/>
          <w:szCs w:val="20"/>
        </w:rPr>
        <w:t>up to</w:t>
      </w:r>
      <w:r w:rsidRPr="005210D9">
        <w:rPr>
          <w:rFonts w:eastAsia="Times New Roman"/>
          <w:b/>
          <w:szCs w:val="20"/>
        </w:rPr>
        <w:t xml:space="preserve"> </w:t>
      </w:r>
      <w:r w:rsidRPr="005210D9">
        <w:rPr>
          <w:rFonts w:eastAsia="Times New Roman"/>
          <w:b/>
          <w:szCs w:val="20"/>
          <w:u w:val="single"/>
        </w:rPr>
        <w:t>400</w:t>
      </w:r>
      <w:r w:rsidRPr="005210D9">
        <w:rPr>
          <w:rFonts w:eastAsia="Times New Roman"/>
          <w:sz w:val="16"/>
          <w:szCs w:val="20"/>
        </w:rPr>
        <w:t xml:space="preserve">. Tickell will undoubtedly claim that he was talking about what could happen many, many millennia from now. But this is disingenuous. First, the 4C temperature rise is predicted on a century scale – this is what we talk about and can plan for. Second, although sea-level rise will continue for many centuries to come, the </w:t>
      </w:r>
      <w:r w:rsidRPr="005210D9">
        <w:rPr>
          <w:rFonts w:eastAsia="Times New Roman"/>
          <w:b/>
          <w:szCs w:val="20"/>
          <w:u w:val="single"/>
        </w:rPr>
        <w:t>models unanimously show that</w:t>
      </w:r>
      <w:r w:rsidRPr="005210D9">
        <w:rPr>
          <w:rFonts w:eastAsia="Times New Roman"/>
          <w:sz w:val="16"/>
          <w:szCs w:val="20"/>
        </w:rPr>
        <w:t xml:space="preserve"> Greenland’s ice shelf will be reduced, but </w:t>
      </w:r>
      <w:r w:rsidRPr="005210D9">
        <w:rPr>
          <w:rFonts w:eastAsia="Times New Roman"/>
          <w:szCs w:val="20"/>
          <w:u w:val="single"/>
        </w:rPr>
        <w:t>Antarctic ice will increase</w:t>
      </w:r>
      <w:r w:rsidRPr="005210D9">
        <w:rPr>
          <w:rFonts w:eastAsia="Times New Roman"/>
          <w:sz w:val="16"/>
          <w:szCs w:val="20"/>
        </w:rPr>
        <w:t xml:space="preserve"> even more (</w:t>
      </w:r>
      <w:r w:rsidRPr="005210D9">
        <w:rPr>
          <w:rFonts w:eastAsia="Times New Roman"/>
          <w:szCs w:val="20"/>
          <w:u w:val="single"/>
        </w:rPr>
        <w:t>because of increased precipitation</w:t>
      </w:r>
      <w:r w:rsidRPr="005210D9">
        <w:rPr>
          <w:rFonts w:eastAsia="Times New Roman"/>
          <w:sz w:val="16"/>
          <w:szCs w:val="20"/>
        </w:rPr>
        <w:t xml:space="preserve"> in Antarctica) </w:t>
      </w:r>
      <w:r w:rsidRPr="005210D9">
        <w:rPr>
          <w:rFonts w:eastAsia="Times New Roman"/>
          <w:szCs w:val="20"/>
          <w:u w:val="single"/>
        </w:rPr>
        <w:t>for the next three centuries</w:t>
      </w:r>
      <w:r w:rsidRPr="005210D9">
        <w:rPr>
          <w:rFonts w:eastAsia="Times New Roman"/>
          <w:sz w:val="16"/>
          <w:szCs w:val="20"/>
        </w:rPr>
        <w:t>. What will happen beyond that clearly depends much more on emissions in future centuries. Given that CO2 stays in the atmosphere about a century, what happens with the temperature, say, six centuries from now mainly depends on emissions five centuries from now (where it seems unlikely non-carbon emitting technology such as solar panels will not have become economically competitive). Third, Tickell tells us how the 80m sea-level rise would wipe out all the world’s coastal infrastructure and much of the world’s farmland – “undoubtedly” causing billions to die. But to cause billions to die, it would require the surge to occur within a single human lifespan.</w:t>
      </w:r>
      <w:r w:rsidRPr="005210D9">
        <w:rPr>
          <w:rFonts w:eastAsia="Times New Roman"/>
          <w:sz w:val="16"/>
          <w:szCs w:val="20"/>
          <w:u w:val="single"/>
        </w:rPr>
        <w:t xml:space="preserve"> This sort of scare tactic is insidiously wrong and misleading</w:t>
      </w:r>
      <w:r w:rsidRPr="005210D9">
        <w:rPr>
          <w:rFonts w:eastAsia="Times New Roman"/>
          <w:sz w:val="16"/>
          <w:szCs w:val="20"/>
        </w:rPr>
        <w:t xml:space="preserve">, mimicking a firebrand preacher who claims the earth is coming to an end and we need to repent. While it is probably true that the sun will burn up the earth in 4-5bn years’ time, it does give a slightly different perspective on the need for immediate repenting. </w:t>
      </w:r>
      <w:r w:rsidRPr="005210D9">
        <w:rPr>
          <w:rFonts w:eastAsia="Times New Roman"/>
          <w:szCs w:val="20"/>
          <w:u w:val="single"/>
        </w:rPr>
        <w:t>Tickell’s claim that 4C will be the beginning of our extinction is again many times beyond wrong and misleading</w:t>
      </w:r>
      <w:r w:rsidRPr="005210D9">
        <w:rPr>
          <w:rFonts w:eastAsia="Times New Roman"/>
          <w:sz w:val="16"/>
          <w:szCs w:val="20"/>
        </w:rPr>
        <w:t xml:space="preserve">, and, of course, </w:t>
      </w:r>
      <w:r w:rsidRPr="005210D9">
        <w:rPr>
          <w:rFonts w:eastAsia="Times New Roman"/>
          <w:szCs w:val="20"/>
          <w:u w:val="single"/>
        </w:rPr>
        <w:t>made with no data to back it up</w:t>
      </w:r>
      <w:r w:rsidRPr="005210D9">
        <w:rPr>
          <w:rFonts w:eastAsia="Times New Roman"/>
          <w:sz w:val="16"/>
          <w:szCs w:val="20"/>
        </w:rPr>
        <w:t xml:space="preserve">. Let us just take a look at the realistic impact of such a 4C temperature rise. </w:t>
      </w:r>
      <w:r w:rsidRPr="005210D9">
        <w:rPr>
          <w:rFonts w:eastAsia="Times New Roman"/>
          <w:szCs w:val="20"/>
          <w:u w:val="single"/>
        </w:rPr>
        <w:t xml:space="preserve">For </w:t>
      </w:r>
      <w:r w:rsidRPr="005210D9">
        <w:rPr>
          <w:rFonts w:eastAsia="Times New Roman"/>
          <w:b/>
          <w:szCs w:val="20"/>
          <w:u w:val="single"/>
        </w:rPr>
        <w:t>the Copenhagen Consensus</w:t>
      </w:r>
      <w:r w:rsidRPr="005210D9">
        <w:rPr>
          <w:rFonts w:eastAsia="Times New Roman"/>
          <w:sz w:val="16"/>
          <w:szCs w:val="20"/>
        </w:rPr>
        <w:t xml:space="preserve">, one of the lead economists of the IPCC, Professor Gary Yohe, </w:t>
      </w:r>
      <w:r w:rsidRPr="005210D9">
        <w:rPr>
          <w:rFonts w:eastAsia="Times New Roman"/>
          <w:b/>
          <w:szCs w:val="20"/>
          <w:u w:val="single"/>
        </w:rPr>
        <w:t>did a survey of all the problems and all the benefits</w:t>
      </w:r>
      <w:r w:rsidRPr="005210D9">
        <w:rPr>
          <w:rFonts w:eastAsia="Times New Roman"/>
          <w:szCs w:val="20"/>
          <w:u w:val="single"/>
        </w:rPr>
        <w:t xml:space="preserve"> </w:t>
      </w:r>
      <w:r w:rsidRPr="005210D9">
        <w:rPr>
          <w:rFonts w:eastAsia="Times New Roman"/>
          <w:sz w:val="16"/>
          <w:szCs w:val="20"/>
        </w:rPr>
        <w:t xml:space="preserve">accruing </w:t>
      </w:r>
      <w:r w:rsidRPr="005210D9">
        <w:rPr>
          <w:rFonts w:eastAsia="Times New Roman"/>
          <w:szCs w:val="20"/>
          <w:u w:val="single"/>
        </w:rPr>
        <w:t xml:space="preserve">from a temperature rise over this century of </w:t>
      </w:r>
      <w:r w:rsidRPr="005210D9">
        <w:rPr>
          <w:rFonts w:eastAsia="Times New Roman"/>
          <w:sz w:val="16"/>
          <w:szCs w:val="20"/>
        </w:rPr>
        <w:t xml:space="preserve">about approximately </w:t>
      </w:r>
      <w:r w:rsidRPr="005210D9">
        <w:rPr>
          <w:rFonts w:eastAsia="Times New Roman"/>
          <w:szCs w:val="20"/>
          <w:u w:val="single"/>
        </w:rPr>
        <w:t>4C</w:t>
      </w:r>
      <w:r w:rsidRPr="005210D9">
        <w:rPr>
          <w:rFonts w:eastAsia="Times New Roman"/>
          <w:sz w:val="16"/>
          <w:szCs w:val="20"/>
        </w:rPr>
        <w:t xml:space="preserve">. And yes, there will, of course, also be benefits: as temperatures rise, </w:t>
      </w:r>
      <w:r w:rsidRPr="005210D9">
        <w:rPr>
          <w:rFonts w:eastAsia="Times New Roman"/>
          <w:szCs w:val="20"/>
          <w:u w:val="single"/>
        </w:rPr>
        <w:t>more people will die from heat, but fewer from cold; agricultural yields will</w:t>
      </w:r>
      <w:r w:rsidRPr="005210D9">
        <w:rPr>
          <w:rFonts w:eastAsia="Times New Roman"/>
          <w:sz w:val="16"/>
          <w:szCs w:val="20"/>
        </w:rPr>
        <w:t xml:space="preserve"> decline in the tropics, but </w:t>
      </w:r>
      <w:r w:rsidRPr="005210D9">
        <w:rPr>
          <w:rFonts w:eastAsia="Times New Roman"/>
          <w:szCs w:val="20"/>
          <w:u w:val="single"/>
        </w:rPr>
        <w:t>increase in the temperate zones</w:t>
      </w:r>
      <w:r w:rsidRPr="005210D9">
        <w:rPr>
          <w:rFonts w:eastAsia="Times New Roman"/>
          <w:sz w:val="16"/>
          <w:szCs w:val="20"/>
        </w:rPr>
        <w:t xml:space="preserve">, etc. The model evaluates the impacts on agriculture, forestry, energy, water, unmanaged ecosystems, coastal zones, heat and cold deaths and disease. The bottom line is that </w:t>
      </w:r>
      <w:r w:rsidRPr="005210D9">
        <w:rPr>
          <w:rFonts w:eastAsia="Times New Roman"/>
          <w:szCs w:val="20"/>
          <w:u w:val="single"/>
        </w:rPr>
        <w:t xml:space="preserve">benefits from global warming right now </w:t>
      </w:r>
      <w:r w:rsidRPr="005210D9">
        <w:rPr>
          <w:rFonts w:eastAsia="Times New Roman"/>
          <w:b/>
          <w:szCs w:val="20"/>
          <w:u w:val="single"/>
        </w:rPr>
        <w:t>outweigh the costs</w:t>
      </w:r>
      <w:r w:rsidRPr="005210D9">
        <w:rPr>
          <w:rFonts w:eastAsia="Times New Roman"/>
          <w:sz w:val="16"/>
          <w:szCs w:val="20"/>
        </w:rPr>
        <w:t xml:space="preserve"> (the benefit is about 0.25% of global GDP). Global warming will continue to be a net benefit until about 2070, when the damages will begin to outweigh the benefits, </w:t>
      </w:r>
      <w:r w:rsidRPr="005210D9">
        <w:rPr>
          <w:rFonts w:eastAsia="Times New Roman"/>
          <w:szCs w:val="20"/>
          <w:u w:val="single"/>
        </w:rPr>
        <w:t xml:space="preserve">reaching a total damage cost equivalent to about 3.5% of GDP by 2300. </w:t>
      </w:r>
      <w:r w:rsidRPr="005210D9">
        <w:rPr>
          <w:rFonts w:eastAsia="Times New Roman"/>
          <w:b/>
          <w:szCs w:val="20"/>
          <w:u w:val="single"/>
        </w:rPr>
        <w:t>This is simply not the end of humanity</w:t>
      </w:r>
      <w:r w:rsidRPr="005210D9">
        <w:rPr>
          <w:rFonts w:eastAsia="Times New Roman"/>
          <w:szCs w:val="20"/>
          <w:u w:val="single"/>
        </w:rPr>
        <w:t xml:space="preserve">. If anything, </w:t>
      </w:r>
      <w:r w:rsidRPr="005210D9">
        <w:rPr>
          <w:rFonts w:eastAsia="Times New Roman"/>
          <w:b/>
          <w:szCs w:val="20"/>
          <w:u w:val="single"/>
        </w:rPr>
        <w:t xml:space="preserve">global warming is a net benefit now; and even in three centuries, it will not be a challenge to our civilisation. </w:t>
      </w:r>
      <w:r w:rsidRPr="005210D9">
        <w:rPr>
          <w:rFonts w:eastAsia="Times New Roman"/>
          <w:sz w:val="16"/>
          <w:szCs w:val="20"/>
        </w:rPr>
        <w:t>Further</w:t>
      </w:r>
      <w:r w:rsidRPr="005210D9">
        <w:rPr>
          <w:rFonts w:eastAsia="Times New Roman"/>
          <w:b/>
          <w:szCs w:val="20"/>
        </w:rPr>
        <w:t xml:space="preserve">, </w:t>
      </w:r>
      <w:r w:rsidRPr="005210D9">
        <w:rPr>
          <w:rFonts w:eastAsia="Times New Roman"/>
          <w:b/>
          <w:szCs w:val="20"/>
          <w:u w:val="single"/>
        </w:rPr>
        <w:t xml:space="preserve">the IPCC expects the average person on earth to be 1,700% richer by the end of this century. </w:t>
      </w:r>
    </w:p>
    <w:p w:rsidR="00850C10" w:rsidRPr="005210D9" w:rsidRDefault="00850C10" w:rsidP="00850C10"/>
    <w:p w:rsidR="00850C10" w:rsidRPr="005210D9" w:rsidRDefault="00850C10" w:rsidP="00850C10"/>
    <w:p w:rsidR="00850C10" w:rsidRPr="00850C10" w:rsidRDefault="00850C10" w:rsidP="00850C10"/>
    <w:p w:rsidR="006840A9" w:rsidRDefault="003957F0" w:rsidP="006840A9">
      <w:pPr>
        <w:pStyle w:val="Heading1"/>
      </w:pPr>
      <w:r>
        <w:lastRenderedPageBreak/>
        <w:t xml:space="preserve">A/T: </w:t>
      </w:r>
      <w:r w:rsidR="006840A9">
        <w:t xml:space="preserve">Economy </w:t>
      </w:r>
    </w:p>
    <w:p w:rsidR="006840A9" w:rsidRDefault="006840A9" w:rsidP="006840A9"/>
    <w:p w:rsidR="006840A9" w:rsidRPr="006840A9" w:rsidRDefault="006840A9" w:rsidP="003957F0">
      <w:pPr>
        <w:pStyle w:val="Heading4"/>
      </w:pPr>
      <w:r>
        <w:t>no impact to economic decline</w:t>
      </w:r>
    </w:p>
    <w:p w:rsidR="006840A9" w:rsidRPr="00FC6E02" w:rsidRDefault="006840A9" w:rsidP="006840A9">
      <w:pPr>
        <w:rPr>
          <w:rStyle w:val="StyleStyleBold12pt"/>
        </w:rPr>
      </w:pPr>
      <w:r>
        <w:rPr>
          <w:rStyle w:val="StyleStyleBold12pt"/>
        </w:rPr>
        <w:t>Bennett and Nordstrom, Pennsylvania State University Political Science Professors, 2000</w:t>
      </w:r>
    </w:p>
    <w:p w:rsidR="006840A9" w:rsidRPr="00FC6E02" w:rsidRDefault="006840A9" w:rsidP="006840A9">
      <w:r>
        <w:t>[D. Scott Bennett and Timothy Nordstrom, February 2000, Journal of Conflict Resolution, “Foreign Policy Substitutability and Internal Economic Problems in Enduring Rivalries,” JSTOR, p. 40-41, Accessed 7/1/13, CB]</w:t>
      </w:r>
    </w:p>
    <w:p w:rsidR="006840A9" w:rsidRDefault="006840A9" w:rsidP="006840A9">
      <w:r>
        <w:t>By coming at externalization from the substitutability perspective, we hope to deal</w:t>
      </w:r>
      <w:r w:rsidRPr="00FC6E02">
        <w:rPr>
          <w:sz w:val="12"/>
        </w:rPr>
        <w:t xml:space="preserve">¶ </w:t>
      </w:r>
      <w:r>
        <w:t>with some of the theoretical problems raised by critics of diversionary conflict theory.</w:t>
      </w:r>
      <w:r w:rsidRPr="00FC6E02">
        <w:rPr>
          <w:sz w:val="12"/>
        </w:rPr>
        <w:t xml:space="preserve">¶ </w:t>
      </w:r>
      <w:r>
        <w:t>Substitutability can be seen as a particular problem of model specification where the</w:t>
      </w:r>
      <w:r w:rsidRPr="00FC6E02">
        <w:rPr>
          <w:sz w:val="12"/>
        </w:rPr>
        <w:t xml:space="preserve">¶ </w:t>
      </w:r>
      <w:r>
        <w:t xml:space="preserve">dependent variable has not been fully developed. </w:t>
      </w:r>
      <w:r w:rsidRPr="00FC6E02">
        <w:rPr>
          <w:rStyle w:val="StyleBoldUnderline"/>
        </w:rPr>
        <w:t>We believe that one of the theoretical¶ problems with studies of externalization has been a lack of attention to alternative¶ choices</w:t>
      </w:r>
      <w:r>
        <w:t>; Bueno de Mesquita actually hints toward this (and the importance of foreign</w:t>
      </w:r>
      <w:r w:rsidRPr="00FC6E02">
        <w:rPr>
          <w:sz w:val="12"/>
        </w:rPr>
        <w:t xml:space="preserve">¶ </w:t>
      </w:r>
      <w:r>
        <w:t>policy substitution) when he argues that it is shortsighted to conclude that a leader will</w:t>
      </w:r>
      <w:r w:rsidRPr="00FC6E02">
        <w:rPr>
          <w:sz w:val="12"/>
        </w:rPr>
        <w:t xml:space="preserve">¶ </w:t>
      </w:r>
      <w:r>
        <w:t>uniformly externalize in response to domestic problems at the expense of other possi-</w:t>
      </w:r>
      <w:r w:rsidRPr="00FC6E02">
        <w:rPr>
          <w:sz w:val="12"/>
        </w:rPr>
        <w:t xml:space="preserve">¶ </w:t>
      </w:r>
      <w:r>
        <w:t xml:space="preserve">ble policy choices (1985,130). </w:t>
      </w:r>
      <w:r w:rsidRPr="00FC6E02">
        <w:rPr>
          <w:rStyle w:val="StyleBoldUnderline"/>
        </w:rPr>
        <w:t xml:space="preserve">We hope to improve on the study of externalization and¶ behavior within rivalries by considering multiple outcomes in response to domestic¶ conditions.5 In particular, we will focus on the alternative option that instead of exter-¶ nalizing, leaders may internalize when faced with domestic economic troubles. </w:t>
      </w:r>
      <w:r>
        <w:t>Rather</w:t>
      </w:r>
      <w:r w:rsidRPr="00FC6E02">
        <w:rPr>
          <w:sz w:val="12"/>
        </w:rPr>
        <w:t xml:space="preserve">¶ </w:t>
      </w:r>
      <w:r>
        <w:t>than diverting the attention of the public or relevant elites through military action,</w:t>
      </w:r>
      <w:r w:rsidRPr="00FC6E02">
        <w:rPr>
          <w:sz w:val="12"/>
        </w:rPr>
        <w:t xml:space="preserve">¶ </w:t>
      </w:r>
      <w:r w:rsidRPr="00FC6E02">
        <w:rPr>
          <w:rStyle w:val="StyleBoldUnderline"/>
        </w:rPr>
        <w:t>leaders may actually work to solve their internal problems internally, lying internal¶ solutions to the external environment, we focus on the possibility that leaders may¶ work to disengage their country from hostile relationships in the international arena to¶ deal with domestic issues.</w:t>
      </w:r>
      <w:r>
        <w:t xml:space="preserve"> Domestic problems often emerge from the challenges of</w:t>
      </w:r>
      <w:r w:rsidRPr="00FC6E02">
        <w:rPr>
          <w:sz w:val="12"/>
        </w:rPr>
        <w:t xml:space="preserve">¶ </w:t>
      </w:r>
      <w:r>
        <w:t>spreading finite resources across many different issue areas in a manner that satisfies</w:t>
      </w:r>
      <w:r w:rsidRPr="00FC6E02">
        <w:rPr>
          <w:sz w:val="12"/>
        </w:rPr>
        <w:t xml:space="preserve">¶ </w:t>
      </w:r>
      <w:r>
        <w:t>the public and solves real problems. Turning inward for some time may free up</w:t>
      </w:r>
      <w:r w:rsidRPr="00FC6E02">
        <w:rPr>
          <w:sz w:val="12"/>
        </w:rPr>
        <w:t xml:space="preserve">¶ </w:t>
      </w:r>
      <w:r>
        <w:t>resources required to jump-start the domestic economy or may simply provide leaders</w:t>
      </w:r>
      <w:r w:rsidRPr="00FC6E02">
        <w:rPr>
          <w:sz w:val="12"/>
        </w:rPr>
        <w:t xml:space="preserve">¶ </w:t>
      </w:r>
      <w:r>
        <w:t>the time to solve internal distributional issues.</w:t>
      </w:r>
    </w:p>
    <w:p w:rsidR="006840A9" w:rsidRPr="000415AE" w:rsidRDefault="006840A9" w:rsidP="006840A9">
      <w:r>
        <w:t>In our study, we will focus on the condition of the domestic economy (gross domes-</w:t>
      </w:r>
      <w:r w:rsidRPr="00FC6E02">
        <w:rPr>
          <w:sz w:val="12"/>
        </w:rPr>
        <w:t xml:space="preserve">¶ </w:t>
      </w:r>
      <w:r>
        <w:t>tic product [GDP] per capita growth) as a source of pressure on leaders to externalize.</w:t>
      </w:r>
      <w:r w:rsidRPr="00FC6E02">
        <w:rPr>
          <w:sz w:val="12"/>
        </w:rPr>
        <w:t xml:space="preserve">¶ </w:t>
      </w:r>
      <w:r>
        <w:t xml:space="preserve">We do this for a number of reasons. First, </w:t>
      </w:r>
      <w:r w:rsidRPr="00FC6E02">
        <w:rPr>
          <w:rStyle w:val="StyleBoldUnderline"/>
        </w:rPr>
        <w:t>when studying rivalries, we need an indicator¶ of potential domestic trouble that is applicable beyond just the United States or just¶ advanced industrialized democracies.</w:t>
      </w:r>
      <w:r>
        <w:t xml:space="preserve"> In many non-Western states, variables such as</w:t>
      </w:r>
      <w:r w:rsidRPr="00FC6E02">
        <w:rPr>
          <w:sz w:val="12"/>
        </w:rPr>
        <w:t xml:space="preserve">¶ </w:t>
      </w:r>
      <w:r>
        <w:t>election cycles and presidential popularity are irrelevant. Economics are important to</w:t>
      </w:r>
      <w:r w:rsidRPr="00FC6E02">
        <w:rPr>
          <w:sz w:val="12"/>
        </w:rPr>
        <w:t xml:space="preserve">¶ </w:t>
      </w:r>
      <w:r>
        <w:t>all countries at all times. At a purely practical level, GDP data is also more widely</w:t>
      </w:r>
      <w:r w:rsidRPr="00FC6E02">
        <w:rPr>
          <w:sz w:val="12"/>
        </w:rPr>
        <w:t xml:space="preserve">¶ </w:t>
      </w:r>
      <w:r>
        <w:t xml:space="preserve">available (cross-nationally and historically) than is data on inflation or unemployment.6 Second, </w:t>
      </w:r>
      <w:r w:rsidRPr="00FC6E02">
        <w:rPr>
          <w:rStyle w:val="StyleBoldUnderline"/>
        </w:rPr>
        <w:t>we believe that fundamental economic conditions are a source of¶ potential political problems to which leaders must pay attention. Slowing growth or¶ worsening economic conditions may lead to mass dissatisfaction and protests down¶ the road; economic problems may best be dealt with at an early stage before they turn¶ into outward, potentially violent, conflict</w:t>
      </w:r>
      <w:r>
        <w:t>. This leads us to a third argument, which is</w:t>
      </w:r>
      <w:r w:rsidRPr="00FC6E02">
        <w:rPr>
          <w:sz w:val="12"/>
        </w:rPr>
        <w:t xml:space="preserve">¶ </w:t>
      </w:r>
      <w:r>
        <w:t>that we in fact believe that it may be more appropriate in general to use indicators of</w:t>
      </w:r>
      <w:r w:rsidRPr="00FC6E02">
        <w:rPr>
          <w:sz w:val="12"/>
        </w:rPr>
        <w:t xml:space="preserve">¶ </w:t>
      </w:r>
      <w:r>
        <w:t xml:space="preserve">latent conflict rather than manifest conflict as indicators of the potential to divert. </w:t>
      </w:r>
      <w:r w:rsidRPr="00FC6E02">
        <w:rPr>
          <w:rStyle w:val="StyleBoldUnderline"/>
        </w:rPr>
        <w:t>Once¶ the citizens of a country are so distressed that they resort to manifest conflict (rioting or¶ engaging in open protest), it may be too late for a leader to satisfy them by engaging in¶ distracting foreign policy actions.</w:t>
      </w:r>
      <w:r>
        <w:t xml:space="preserve"> If indeed leaders do attempt to distract people's</w:t>
      </w:r>
      <w:r w:rsidRPr="00FC6E02">
        <w:rPr>
          <w:sz w:val="12"/>
        </w:rPr>
        <w:t xml:space="preserve">¶ </w:t>
      </w:r>
      <w:r>
        <w:t xml:space="preserve">attention, then if protest reaches a high level, that </w:t>
      </w:r>
      <w:r>
        <w:lastRenderedPageBreak/>
        <w:t>attempt has actually failed and we are</w:t>
      </w:r>
      <w:r w:rsidRPr="00FC6E02">
        <w:rPr>
          <w:sz w:val="12"/>
        </w:rPr>
        <w:t xml:space="preserve">¶ </w:t>
      </w:r>
      <w:r>
        <w:t>looking for correlations between failed externalization attempts and further diversion.</w:t>
      </w:r>
    </w:p>
    <w:p w:rsidR="00036C6F" w:rsidRDefault="00036C6F" w:rsidP="00036C6F"/>
    <w:p w:rsidR="00850C10" w:rsidRPr="00850C10" w:rsidRDefault="00850C10" w:rsidP="003957F0">
      <w:pPr>
        <w:pStyle w:val="Heading4"/>
      </w:pPr>
      <w:r w:rsidRPr="00850C10">
        <w:t>Decline doesn’t cause war</w:t>
      </w:r>
    </w:p>
    <w:p w:rsidR="00850C10" w:rsidRPr="00850C10" w:rsidRDefault="00850C10" w:rsidP="00850C10">
      <w:r w:rsidRPr="005210D9">
        <w:rPr>
          <w:rStyle w:val="StyleStyleBold12pt"/>
        </w:rPr>
        <w:t>Miller, Professor of Administration at the University of Ottawa, 2000</w:t>
      </w:r>
      <w:r w:rsidRPr="005210D9">
        <w:t xml:space="preserve"> (Morris, , Interdisciplinary Science Review, v 25 n4 2000, ingenta connect)</w:t>
      </w:r>
    </w:p>
    <w:p w:rsidR="00850C10" w:rsidRPr="005210D9" w:rsidRDefault="00850C10" w:rsidP="00850C10">
      <w:r w:rsidRPr="005210D9">
        <w:t>The question may be reformulated</w:t>
      </w:r>
      <w:r w:rsidRPr="005210D9">
        <w:rPr>
          <w:rStyle w:val="StyleBoldUnderline"/>
        </w:rPr>
        <w:t>. Do wars spring from a popular reaction to a sudden economic crisis</w:t>
      </w:r>
      <w:r w:rsidRPr="005210D9">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5210D9">
        <w:rPr>
          <w:rStyle w:val="StyleBoldUnderline"/>
        </w:rPr>
        <w:t>According to a stud yunder- taken by</w:t>
      </w:r>
      <w:r w:rsidRPr="005210D9">
        <w:t xml:space="preserve"> Minxin </w:t>
      </w:r>
      <w:r w:rsidRPr="005210D9">
        <w:rPr>
          <w:rStyle w:val="StyleBoldUnderline"/>
        </w:rPr>
        <w:t>Pei and</w:t>
      </w:r>
      <w:r w:rsidRPr="005210D9">
        <w:t xml:space="preserve"> Ariel </w:t>
      </w:r>
      <w:r w:rsidRPr="005210D9">
        <w:rPr>
          <w:rStyle w:val="StyleBoldUnderline"/>
        </w:rPr>
        <w:t>Adesnik of the Carnegie Endowment for International Peace ,there would not appear to be any merit in this hypothesis. After studying ninety-three episodesof economic crisis in twenty-two countries in Latin America and Asia in the years since the Second World War they concluded that:19 Much of the conventional wisdom about the political impact of economic crises may be wrong ... The severity of economic crisis</w:t>
      </w:r>
      <w:r w:rsidRPr="005210D9">
        <w:t xml:space="preserve"> – as measured in terms of inflation and negative growth – </w:t>
      </w:r>
      <w:r w:rsidRPr="005210D9">
        <w:rPr>
          <w:rStyle w:val="StyleBoldUnderline"/>
        </w:rPr>
        <w:t>bore no relationship to the collapse of regimes</w:t>
      </w:r>
      <w:r w:rsidRPr="005210D9">
        <w:t xml:space="preserve"> ... (or, in democratic states, rarely) to </w:t>
      </w:r>
      <w:r w:rsidRPr="005210D9">
        <w:rPr>
          <w:rStyle w:val="StyleBoldUnderline"/>
        </w:rPr>
        <w:t>an outbreak of violence</w:t>
      </w:r>
      <w:r w:rsidRPr="005210D9">
        <w:t xml:space="preserve"> ... In the cases of dictatorships and semi-democracies, the ruling elites responded to crises by increasing repression (thereby using one form of violence to abort another).</w:t>
      </w:r>
    </w:p>
    <w:p w:rsidR="00850C10" w:rsidRPr="005210D9" w:rsidRDefault="00850C10" w:rsidP="00850C10"/>
    <w:p w:rsidR="00850C10" w:rsidRPr="005210D9" w:rsidRDefault="00850C10" w:rsidP="00850C10"/>
    <w:p w:rsidR="00850C10" w:rsidRPr="005210D9" w:rsidRDefault="00850C10" w:rsidP="00850C10"/>
    <w:p w:rsidR="00850C10" w:rsidRPr="00036C6F" w:rsidRDefault="00850C10" w:rsidP="00036C6F"/>
    <w:sectPr w:rsidR="00850C10" w:rsidRPr="00036C6F">
      <w:headerReference w:type="even" r:id="rId145"/>
      <w:headerReference w:type="default" r:id="rId146"/>
      <w:footerReference w:type="even" r:id="rId147"/>
      <w:footerReference w:type="default" r:id="rId148"/>
      <w:headerReference w:type="first" r:id="rId149"/>
      <w:footerReference w:type="first" r:id="rId1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2430" w:rsidRDefault="006B2430" w:rsidP="005F5576">
      <w:r>
        <w:separator/>
      </w:r>
    </w:p>
  </w:endnote>
  <w:endnote w:type="continuationSeparator" w:id="0">
    <w:p w:rsidR="006B2430" w:rsidRDefault="006B243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16FB" w:rsidRDefault="008F16F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16FB" w:rsidRDefault="008F16F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16FB" w:rsidRDefault="008F16F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2430" w:rsidRDefault="006B2430" w:rsidP="005F5576">
      <w:r>
        <w:separator/>
      </w:r>
    </w:p>
  </w:footnote>
  <w:footnote w:type="continuationSeparator" w:id="0">
    <w:p w:rsidR="006B2430" w:rsidRDefault="006B2430"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16FB" w:rsidRDefault="008F16F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Ind w:w="1152" w:type="dxa"/>
      <w:tblLook w:val="01E0" w:firstRow="1" w:lastRow="1" w:firstColumn="1" w:lastColumn="1" w:noHBand="0" w:noVBand="0"/>
    </w:tblPr>
    <w:tblGrid>
      <w:gridCol w:w="8424"/>
      <w:gridCol w:w="1152"/>
    </w:tblGrid>
    <w:tr w:rsidR="008F16FB">
      <w:tc>
        <w:tcPr>
          <w:tcW w:w="0" w:type="auto"/>
          <w:tcBorders>
            <w:right w:val="single" w:sz="6" w:space="0" w:color="000000" w:themeColor="text1"/>
          </w:tcBorders>
        </w:tcPr>
        <w:p w:rsidR="008F16FB" w:rsidRDefault="008F16FB" w:rsidP="008F16FB">
          <w:pPr>
            <w:pStyle w:val="Header"/>
            <w:jc w:val="right"/>
          </w:pPr>
          <w:r>
            <w:t>Gonzaga Debate Institute 13</w:t>
          </w:r>
        </w:p>
        <w:p w:rsidR="008F16FB" w:rsidRDefault="008F16FB" w:rsidP="008F16FB">
          <w:pPr>
            <w:pStyle w:val="Header"/>
            <w:jc w:val="right"/>
            <w:rPr>
              <w:b/>
              <w:bCs/>
            </w:rPr>
          </w:pPr>
          <w:r>
            <w:rPr>
              <w:b/>
              <w:bCs/>
            </w:rPr>
            <w:t>Br</w:t>
          </w:r>
          <w:r>
            <w:rPr>
              <w:b/>
              <w:bCs/>
            </w:rPr>
            <w:t>overo/Lundeen – Mexican Politic</w:t>
          </w:r>
          <w:sdt>
            <w:sdtPr>
              <w:rPr>
                <w:b/>
                <w:bCs/>
              </w:rPr>
              <w:alias w:val="Title"/>
              <w:id w:val="78735415"/>
              <w:placeholder>
                <w:docPart w:val="052DE46CBD934D75A8994B87D1EA2420"/>
              </w:placeholder>
              <w:dataBinding w:prefixMappings="xmlns:ns0='http://schemas.openxmlformats.org/package/2006/metadata/core-properties' xmlns:ns1='http://purl.org/dc/elements/1.1/'" w:xpath="/ns0:coreProperties[1]/ns1:title[1]" w:storeItemID="{6C3C8BC8-F283-45AE-878A-BAB7291924A1}"/>
              <w:text/>
            </w:sdtPr>
            <w:sdtContent>
              <w:r>
                <w:rPr>
                  <w:b/>
                  <w:bCs/>
                </w:rPr>
                <w:t>s</w:t>
              </w:r>
            </w:sdtContent>
          </w:sdt>
        </w:p>
      </w:tc>
      <w:tc>
        <w:tcPr>
          <w:tcW w:w="1152" w:type="dxa"/>
          <w:tcBorders>
            <w:left w:val="single" w:sz="6" w:space="0" w:color="000000" w:themeColor="text1"/>
          </w:tcBorders>
        </w:tcPr>
        <w:p w:rsidR="008F16FB" w:rsidRDefault="008F16FB">
          <w:pPr>
            <w:pStyle w:val="Header"/>
            <w:rPr>
              <w:b/>
              <w:bCs/>
            </w:rPr>
          </w:pPr>
          <w:r>
            <w:fldChar w:fldCharType="begin"/>
          </w:r>
          <w:r>
            <w:instrText xml:space="preserve"> PAGE   \* MERGEFORMAT </w:instrText>
          </w:r>
          <w:r>
            <w:fldChar w:fldCharType="separate"/>
          </w:r>
          <w:r>
            <w:rPr>
              <w:noProof/>
            </w:rPr>
            <w:t>1</w:t>
          </w:r>
          <w:r>
            <w:rPr>
              <w:noProof/>
            </w:rPr>
            <w:fldChar w:fldCharType="end"/>
          </w:r>
        </w:p>
      </w:tc>
    </w:tr>
  </w:tbl>
  <w:p w:rsidR="008F16FB" w:rsidRDefault="008F16F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16FB" w:rsidRDefault="008F16F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35BF"/>
    <w:rsid w:val="000022F2"/>
    <w:rsid w:val="0000459F"/>
    <w:rsid w:val="00004EB4"/>
    <w:rsid w:val="0001248E"/>
    <w:rsid w:val="00020CE0"/>
    <w:rsid w:val="0002196C"/>
    <w:rsid w:val="00021F29"/>
    <w:rsid w:val="00027EED"/>
    <w:rsid w:val="0003041D"/>
    <w:rsid w:val="00033028"/>
    <w:rsid w:val="000360A7"/>
    <w:rsid w:val="00036C6F"/>
    <w:rsid w:val="00051C7A"/>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23AB"/>
    <w:rsid w:val="0016509D"/>
    <w:rsid w:val="0016711C"/>
    <w:rsid w:val="00167A9F"/>
    <w:rsid w:val="001711E1"/>
    <w:rsid w:val="00175018"/>
    <w:rsid w:val="00177828"/>
    <w:rsid w:val="00177A1E"/>
    <w:rsid w:val="00180168"/>
    <w:rsid w:val="00182D51"/>
    <w:rsid w:val="0018565A"/>
    <w:rsid w:val="00194131"/>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73685"/>
    <w:rsid w:val="00287AB7"/>
    <w:rsid w:val="00294D00"/>
    <w:rsid w:val="002A213E"/>
    <w:rsid w:val="002A612B"/>
    <w:rsid w:val="002B68A4"/>
    <w:rsid w:val="002C3A55"/>
    <w:rsid w:val="002C571D"/>
    <w:rsid w:val="002C5772"/>
    <w:rsid w:val="002C73A1"/>
    <w:rsid w:val="002D0374"/>
    <w:rsid w:val="002D2946"/>
    <w:rsid w:val="002D529E"/>
    <w:rsid w:val="002D6BD6"/>
    <w:rsid w:val="002D7425"/>
    <w:rsid w:val="002E4DD9"/>
    <w:rsid w:val="002F0314"/>
    <w:rsid w:val="003010E2"/>
    <w:rsid w:val="0031182D"/>
    <w:rsid w:val="00314B9D"/>
    <w:rsid w:val="00315CA2"/>
    <w:rsid w:val="00316FEB"/>
    <w:rsid w:val="00317CEB"/>
    <w:rsid w:val="00326EEB"/>
    <w:rsid w:val="0033078A"/>
    <w:rsid w:val="00331559"/>
    <w:rsid w:val="003335F0"/>
    <w:rsid w:val="00341D6C"/>
    <w:rsid w:val="00344E91"/>
    <w:rsid w:val="00347123"/>
    <w:rsid w:val="0034756E"/>
    <w:rsid w:val="00347E74"/>
    <w:rsid w:val="00351D97"/>
    <w:rsid w:val="00354B5B"/>
    <w:rsid w:val="003559A1"/>
    <w:rsid w:val="00383E0A"/>
    <w:rsid w:val="003847C7"/>
    <w:rsid w:val="00385298"/>
    <w:rsid w:val="003852CE"/>
    <w:rsid w:val="00392E92"/>
    <w:rsid w:val="003957F0"/>
    <w:rsid w:val="00395C83"/>
    <w:rsid w:val="00397D1F"/>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482C"/>
    <w:rsid w:val="004E552E"/>
    <w:rsid w:val="004E656D"/>
    <w:rsid w:val="004F0849"/>
    <w:rsid w:val="004F173C"/>
    <w:rsid w:val="004F1B8C"/>
    <w:rsid w:val="004F33F3"/>
    <w:rsid w:val="004F45B0"/>
    <w:rsid w:val="005020C3"/>
    <w:rsid w:val="005111F8"/>
    <w:rsid w:val="00513FA2"/>
    <w:rsid w:val="00514387"/>
    <w:rsid w:val="00516459"/>
    <w:rsid w:val="00520153"/>
    <w:rsid w:val="005235BF"/>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168C"/>
    <w:rsid w:val="005A506B"/>
    <w:rsid w:val="005A701C"/>
    <w:rsid w:val="005B06DE"/>
    <w:rsid w:val="005B2444"/>
    <w:rsid w:val="005B2D14"/>
    <w:rsid w:val="005B3140"/>
    <w:rsid w:val="005C0B05"/>
    <w:rsid w:val="005C2A5C"/>
    <w:rsid w:val="005D1156"/>
    <w:rsid w:val="005E0681"/>
    <w:rsid w:val="005E3B08"/>
    <w:rsid w:val="005E3FE4"/>
    <w:rsid w:val="005E572E"/>
    <w:rsid w:val="005F5576"/>
    <w:rsid w:val="006014AB"/>
    <w:rsid w:val="00605F20"/>
    <w:rsid w:val="0061680A"/>
    <w:rsid w:val="00623B70"/>
    <w:rsid w:val="0063578B"/>
    <w:rsid w:val="00636255"/>
    <w:rsid w:val="00636B3D"/>
    <w:rsid w:val="00641025"/>
    <w:rsid w:val="00650E98"/>
    <w:rsid w:val="00656C61"/>
    <w:rsid w:val="006672D8"/>
    <w:rsid w:val="00670D96"/>
    <w:rsid w:val="00672877"/>
    <w:rsid w:val="00677F57"/>
    <w:rsid w:val="00683154"/>
    <w:rsid w:val="006840A9"/>
    <w:rsid w:val="00690115"/>
    <w:rsid w:val="00690898"/>
    <w:rsid w:val="00693039"/>
    <w:rsid w:val="00693A5A"/>
    <w:rsid w:val="006B2430"/>
    <w:rsid w:val="006B302F"/>
    <w:rsid w:val="006C64D4"/>
    <w:rsid w:val="006E53F0"/>
    <w:rsid w:val="006F46C3"/>
    <w:rsid w:val="006F7CDF"/>
    <w:rsid w:val="00700BDB"/>
    <w:rsid w:val="0070121B"/>
    <w:rsid w:val="00701E73"/>
    <w:rsid w:val="00705E56"/>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00FB"/>
    <w:rsid w:val="007815E5"/>
    <w:rsid w:val="00782CFF"/>
    <w:rsid w:val="00787343"/>
    <w:rsid w:val="00790BFA"/>
    <w:rsid w:val="00791121"/>
    <w:rsid w:val="00791C88"/>
    <w:rsid w:val="00797B76"/>
    <w:rsid w:val="007A3D06"/>
    <w:rsid w:val="007B383B"/>
    <w:rsid w:val="007C2905"/>
    <w:rsid w:val="007C350D"/>
    <w:rsid w:val="007C3689"/>
    <w:rsid w:val="007C3C9B"/>
    <w:rsid w:val="007C5430"/>
    <w:rsid w:val="007D3012"/>
    <w:rsid w:val="007D65A7"/>
    <w:rsid w:val="007E3F59"/>
    <w:rsid w:val="007E5043"/>
    <w:rsid w:val="007E5183"/>
    <w:rsid w:val="008013E5"/>
    <w:rsid w:val="008133F9"/>
    <w:rsid w:val="00823AAC"/>
    <w:rsid w:val="008262EE"/>
    <w:rsid w:val="00844C0B"/>
    <w:rsid w:val="0085003C"/>
    <w:rsid w:val="00850C10"/>
    <w:rsid w:val="00854C66"/>
    <w:rsid w:val="008553E1"/>
    <w:rsid w:val="0087643B"/>
    <w:rsid w:val="00877669"/>
    <w:rsid w:val="00897F92"/>
    <w:rsid w:val="008A066B"/>
    <w:rsid w:val="008A64C9"/>
    <w:rsid w:val="008B180A"/>
    <w:rsid w:val="008B24B7"/>
    <w:rsid w:val="008B2FA5"/>
    <w:rsid w:val="008C2CD8"/>
    <w:rsid w:val="008C5743"/>
    <w:rsid w:val="008C68EE"/>
    <w:rsid w:val="008C7F44"/>
    <w:rsid w:val="008D4273"/>
    <w:rsid w:val="008D4EF3"/>
    <w:rsid w:val="008D6AC2"/>
    <w:rsid w:val="008E0E4F"/>
    <w:rsid w:val="008E1FD5"/>
    <w:rsid w:val="008E4139"/>
    <w:rsid w:val="008E5B83"/>
    <w:rsid w:val="008F16FB"/>
    <w:rsid w:val="008F322F"/>
    <w:rsid w:val="00907DFE"/>
    <w:rsid w:val="00914596"/>
    <w:rsid w:val="009146BF"/>
    <w:rsid w:val="00915AD4"/>
    <w:rsid w:val="00915EF1"/>
    <w:rsid w:val="00924C08"/>
    <w:rsid w:val="00927D88"/>
    <w:rsid w:val="00930D1F"/>
    <w:rsid w:val="00930FB6"/>
    <w:rsid w:val="00935127"/>
    <w:rsid w:val="0094025E"/>
    <w:rsid w:val="0094256C"/>
    <w:rsid w:val="00953F11"/>
    <w:rsid w:val="009706C1"/>
    <w:rsid w:val="00976675"/>
    <w:rsid w:val="00976FBF"/>
    <w:rsid w:val="00984B38"/>
    <w:rsid w:val="009A0636"/>
    <w:rsid w:val="009A3051"/>
    <w:rsid w:val="009A6FF5"/>
    <w:rsid w:val="009B2B47"/>
    <w:rsid w:val="009B35DB"/>
    <w:rsid w:val="009C4298"/>
    <w:rsid w:val="009D318C"/>
    <w:rsid w:val="00A10B8B"/>
    <w:rsid w:val="00A20D78"/>
    <w:rsid w:val="00A2174A"/>
    <w:rsid w:val="00A26733"/>
    <w:rsid w:val="00A3595E"/>
    <w:rsid w:val="00A46C7F"/>
    <w:rsid w:val="00A677AE"/>
    <w:rsid w:val="00A73245"/>
    <w:rsid w:val="00A77145"/>
    <w:rsid w:val="00A82989"/>
    <w:rsid w:val="00A904FE"/>
    <w:rsid w:val="00A9262C"/>
    <w:rsid w:val="00AB3B76"/>
    <w:rsid w:val="00AB61DD"/>
    <w:rsid w:val="00AC044F"/>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A13E7"/>
    <w:rsid w:val="00BB58BD"/>
    <w:rsid w:val="00BB6A26"/>
    <w:rsid w:val="00BC1034"/>
    <w:rsid w:val="00BD4128"/>
    <w:rsid w:val="00BD792E"/>
    <w:rsid w:val="00BE2408"/>
    <w:rsid w:val="00BE3EC6"/>
    <w:rsid w:val="00BE5BEB"/>
    <w:rsid w:val="00BE6528"/>
    <w:rsid w:val="00BF6BC4"/>
    <w:rsid w:val="00BF75EC"/>
    <w:rsid w:val="00C0087A"/>
    <w:rsid w:val="00C05F9D"/>
    <w:rsid w:val="00C06A83"/>
    <w:rsid w:val="00C27212"/>
    <w:rsid w:val="00C34185"/>
    <w:rsid w:val="00C42DD6"/>
    <w:rsid w:val="00C545E7"/>
    <w:rsid w:val="00C66858"/>
    <w:rsid w:val="00C72E69"/>
    <w:rsid w:val="00C7411E"/>
    <w:rsid w:val="00C84988"/>
    <w:rsid w:val="00CA4AF6"/>
    <w:rsid w:val="00CA59CA"/>
    <w:rsid w:val="00CB05CF"/>
    <w:rsid w:val="00CB2356"/>
    <w:rsid w:val="00CB4075"/>
    <w:rsid w:val="00CB4E6D"/>
    <w:rsid w:val="00CB6EB2"/>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5479"/>
    <w:rsid w:val="00DC701C"/>
    <w:rsid w:val="00DD60FA"/>
    <w:rsid w:val="00DD7F91"/>
    <w:rsid w:val="00DF5A53"/>
    <w:rsid w:val="00E00376"/>
    <w:rsid w:val="00E01016"/>
    <w:rsid w:val="00E037B5"/>
    <w:rsid w:val="00E043B1"/>
    <w:rsid w:val="00E14EBD"/>
    <w:rsid w:val="00E16734"/>
    <w:rsid w:val="00E20710"/>
    <w:rsid w:val="00E23260"/>
    <w:rsid w:val="00E2367A"/>
    <w:rsid w:val="00E27BC7"/>
    <w:rsid w:val="00E31892"/>
    <w:rsid w:val="00E35FC9"/>
    <w:rsid w:val="00E377A4"/>
    <w:rsid w:val="00E401A0"/>
    <w:rsid w:val="00E41346"/>
    <w:rsid w:val="00E420E9"/>
    <w:rsid w:val="00E4635D"/>
    <w:rsid w:val="00E61D76"/>
    <w:rsid w:val="00E674DB"/>
    <w:rsid w:val="00E70912"/>
    <w:rsid w:val="00E75F28"/>
    <w:rsid w:val="00E90AA6"/>
    <w:rsid w:val="00E977B8"/>
    <w:rsid w:val="00E97AD1"/>
    <w:rsid w:val="00EA109B"/>
    <w:rsid w:val="00EA15A8"/>
    <w:rsid w:val="00EA1647"/>
    <w:rsid w:val="00EA2926"/>
    <w:rsid w:val="00EA293F"/>
    <w:rsid w:val="00EA3C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95268"/>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F16FB"/>
    <w:pPr>
      <w:spacing w:after="0" w:line="240" w:lineRule="auto"/>
    </w:pPr>
    <w:rPr>
      <w:rFonts w:ascii="Calibri" w:hAnsi="Calibri" w:cs="Calibri"/>
    </w:rPr>
  </w:style>
  <w:style w:type="paragraph" w:styleId="Heading1">
    <w:name w:val="heading 1"/>
    <w:aliases w:val="Pocket,Heading 1 Char2 Char,Heading 1 Char1 Char Char,Heading 1 Char Char Char Char,Heading 1 Char Char1 Char,Heading 1 Char2,Heading 1 Char1 Char,Heading 1 Char Char Char,Heading 1 Char Char1, Char"/>
    <w:basedOn w:val="Normal"/>
    <w:next w:val="Normal"/>
    <w:link w:val="Heading1Char"/>
    <w:uiPriority w:val="1"/>
    <w:qFormat/>
    <w:rsid w:val="008F16F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2,Heading 2 Char1 Char,Heading 2 Char Char Char,Heading 2 Char Char1,Heading 21, Char Char Char Char1"/>
    <w:basedOn w:val="Normal"/>
    <w:next w:val="Normal"/>
    <w:link w:val="Heading2Char"/>
    <w:uiPriority w:val="2"/>
    <w:qFormat/>
    <w:rsid w:val="008F16F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
    <w:basedOn w:val="Normal"/>
    <w:next w:val="Normal"/>
    <w:link w:val="Heading3Char"/>
    <w:uiPriority w:val="3"/>
    <w:qFormat/>
    <w:rsid w:val="008F16F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F16F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F16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16FB"/>
  </w:style>
  <w:style w:type="character" w:customStyle="1" w:styleId="Heading1Char">
    <w:name w:val="Heading 1 Char"/>
    <w:aliases w:val="Pocket Char,Heading 1 Char2 Char Char,Heading 1 Char1 Char Char Char,Heading 1 Char Char Char Char Char,Heading 1 Char Char1 Char Char,Heading 1 Char2 Char1,Heading 1 Char1 Char Char1,Heading 1 Char Char Char Char1, Char Char"/>
    <w:basedOn w:val="DefaultParagraphFont"/>
    <w:link w:val="Heading1"/>
    <w:uiPriority w:val="1"/>
    <w:rsid w:val="008F16FB"/>
    <w:rPr>
      <w:rFonts w:ascii="Calibri" w:eastAsiaTheme="majorEastAsia" w:hAnsi="Calibri" w:cstheme="majorBidi"/>
      <w:b/>
      <w:bCs/>
      <w:sz w:val="52"/>
      <w:szCs w:val="28"/>
    </w:rPr>
  </w:style>
  <w:style w:type="character" w:customStyle="1" w:styleId="Heading2Char">
    <w:name w:val="Heading 2 Char"/>
    <w:aliases w:val="Hat Char,Heading 2 Char2 Char Char,Heading 2 Char1 Char Char Char,Heading 2 Char Char Char Char Char,Heading 2 Char Char1 Char Char,Heading 2 Char2 Char1,Heading 2 Char1 Char Char1,Heading 2 Char Char Char Char1,Heading 2 Char Char1 Char1"/>
    <w:basedOn w:val="DefaultParagraphFont"/>
    <w:link w:val="Heading2"/>
    <w:uiPriority w:val="2"/>
    <w:rsid w:val="008F16FB"/>
    <w:rPr>
      <w:rFonts w:ascii="Calibri" w:eastAsiaTheme="majorEastAsia" w:hAnsi="Calibri" w:cstheme="majorBidi"/>
      <w:b/>
      <w:bCs/>
      <w:sz w:val="44"/>
      <w:szCs w:val="26"/>
      <w:u w:val="double"/>
    </w:rPr>
  </w:style>
  <w:style w:type="character" w:styleId="Emphasis">
    <w:name w:val="Emphasis"/>
    <w:aliases w:val="Minimized,minimized,Evidence,Highlighted,tag2,Size 10,emphasis in card,CD Card,Underlined,ED - Tag,emphasis"/>
    <w:basedOn w:val="DefaultParagraphFont"/>
    <w:uiPriority w:val="7"/>
    <w:qFormat/>
    <w:rsid w:val="008F16FB"/>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F16FB"/>
    <w:rPr>
      <w:b/>
      <w:bCs/>
    </w:rPr>
  </w:style>
  <w:style w:type="character" w:customStyle="1" w:styleId="Heading3Char">
    <w:name w:val="Heading 3 Char"/>
    <w:aliases w:val="Block Char,Tags v 2 Char"/>
    <w:basedOn w:val="DefaultParagraphFont"/>
    <w:link w:val="Heading3"/>
    <w:uiPriority w:val="3"/>
    <w:rsid w:val="008F16FB"/>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8F16FB"/>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F16FB"/>
    <w:rPr>
      <w:b/>
      <w:bCs/>
      <w:sz w:val="26"/>
      <w:u w:val="none"/>
    </w:rPr>
  </w:style>
  <w:style w:type="paragraph" w:styleId="Header">
    <w:name w:val="header"/>
    <w:basedOn w:val="Normal"/>
    <w:link w:val="HeaderChar"/>
    <w:uiPriority w:val="99"/>
    <w:rsid w:val="008F16FB"/>
    <w:pPr>
      <w:tabs>
        <w:tab w:val="center" w:pos="4680"/>
        <w:tab w:val="right" w:pos="9360"/>
      </w:tabs>
    </w:pPr>
  </w:style>
  <w:style w:type="character" w:customStyle="1" w:styleId="HeaderChar">
    <w:name w:val="Header Char"/>
    <w:basedOn w:val="DefaultParagraphFont"/>
    <w:link w:val="Header"/>
    <w:uiPriority w:val="99"/>
    <w:rsid w:val="008F16FB"/>
    <w:rPr>
      <w:rFonts w:ascii="Calibri" w:hAnsi="Calibri" w:cs="Calibri"/>
    </w:rPr>
  </w:style>
  <w:style w:type="paragraph" w:styleId="Footer">
    <w:name w:val="footer"/>
    <w:basedOn w:val="Normal"/>
    <w:link w:val="FooterChar"/>
    <w:uiPriority w:val="99"/>
    <w:semiHidden/>
    <w:rsid w:val="008F16FB"/>
    <w:pPr>
      <w:tabs>
        <w:tab w:val="center" w:pos="4680"/>
        <w:tab w:val="right" w:pos="9360"/>
      </w:tabs>
    </w:pPr>
  </w:style>
  <w:style w:type="character" w:customStyle="1" w:styleId="FooterChar">
    <w:name w:val="Footer Char"/>
    <w:basedOn w:val="DefaultParagraphFont"/>
    <w:link w:val="Footer"/>
    <w:uiPriority w:val="99"/>
    <w:semiHidden/>
    <w:rsid w:val="008F16FB"/>
    <w:rPr>
      <w:rFonts w:ascii="Calibri" w:hAnsi="Calibri" w:cs="Calibri"/>
    </w:rPr>
  </w:style>
  <w:style w:type="character" w:styleId="Hyperlink">
    <w:name w:val="Hyperlink"/>
    <w:aliases w:val="heading 1 (block title),Important,Read,Card Text,Internet Link"/>
    <w:basedOn w:val="DefaultParagraphFont"/>
    <w:uiPriority w:val="99"/>
    <w:rsid w:val="008F16FB"/>
    <w:rPr>
      <w:color w:val="auto"/>
      <w:u w:val="none"/>
    </w:rPr>
  </w:style>
  <w:style w:type="character" w:styleId="FollowedHyperlink">
    <w:name w:val="FollowedHyperlink"/>
    <w:basedOn w:val="DefaultParagraphFont"/>
    <w:uiPriority w:val="99"/>
    <w:semiHidden/>
    <w:rsid w:val="008F16FB"/>
    <w:rPr>
      <w:color w:val="auto"/>
      <w:u w:val="none"/>
    </w:rPr>
  </w:style>
  <w:style w:type="character" w:customStyle="1" w:styleId="Heading4Char">
    <w:name w:val="Heading 4 Char"/>
    <w:aliases w:val="Tag Char"/>
    <w:basedOn w:val="DefaultParagraphFont"/>
    <w:link w:val="Heading4"/>
    <w:uiPriority w:val="4"/>
    <w:rsid w:val="008F16FB"/>
    <w:rPr>
      <w:rFonts w:ascii="Calibri" w:eastAsiaTheme="majorEastAsia" w:hAnsi="Calibri" w:cstheme="majorBidi"/>
      <w:b/>
      <w:bCs/>
      <w:iCs/>
      <w:sz w:val="26"/>
    </w:rPr>
  </w:style>
  <w:style w:type="character" w:customStyle="1" w:styleId="pubdate">
    <w:name w:val="pubdate"/>
    <w:basedOn w:val="DefaultParagraphFont"/>
    <w:rsid w:val="005235BF"/>
  </w:style>
  <w:style w:type="character" w:customStyle="1" w:styleId="st">
    <w:name w:val="st"/>
    <w:basedOn w:val="DefaultParagraphFont"/>
    <w:rsid w:val="00930FB6"/>
  </w:style>
  <w:style w:type="character" w:customStyle="1" w:styleId="apple-converted-space">
    <w:name w:val="apple-converted-space"/>
    <w:basedOn w:val="DefaultParagraphFont"/>
    <w:rsid w:val="00930FB6"/>
  </w:style>
  <w:style w:type="character" w:customStyle="1" w:styleId="wikigeneratedlinkcontent">
    <w:name w:val="wikigeneratedlinkcontent"/>
    <w:basedOn w:val="DefaultParagraphFont"/>
    <w:rsid w:val="00930FB6"/>
  </w:style>
  <w:style w:type="paragraph" w:customStyle="1" w:styleId="card">
    <w:name w:val="card"/>
    <w:basedOn w:val="Normal"/>
    <w:next w:val="Normal"/>
    <w:link w:val="cardChar"/>
    <w:qFormat/>
    <w:rsid w:val="00930FB6"/>
    <w:pPr>
      <w:ind w:left="288" w:right="288"/>
    </w:pPr>
    <w:rPr>
      <w:rFonts w:asciiTheme="minorHAnsi" w:eastAsiaTheme="minorEastAsia" w:hAnsiTheme="minorHAnsi"/>
      <w:b/>
      <w:bCs/>
      <w:szCs w:val="24"/>
      <w:u w:val="single"/>
    </w:rPr>
  </w:style>
  <w:style w:type="character" w:customStyle="1" w:styleId="cardChar">
    <w:name w:val="card Char"/>
    <w:basedOn w:val="DefaultParagraphFont"/>
    <w:link w:val="card"/>
    <w:uiPriority w:val="99"/>
    <w:rsid w:val="00930FB6"/>
    <w:rPr>
      <w:rFonts w:eastAsiaTheme="minorEastAsia" w:cs="Calibri"/>
      <w:b/>
      <w:bCs/>
      <w:szCs w:val="24"/>
      <w:u w:val="single"/>
    </w:rPr>
  </w:style>
  <w:style w:type="character" w:customStyle="1" w:styleId="underline">
    <w:name w:val="underline"/>
    <w:basedOn w:val="DefaultParagraphFont"/>
    <w:link w:val="textbold"/>
    <w:qFormat/>
    <w:rsid w:val="00930FB6"/>
    <w:rPr>
      <w:b/>
      <w:u w:val="single"/>
    </w:rPr>
  </w:style>
  <w:style w:type="paragraph" w:customStyle="1" w:styleId="textbold">
    <w:name w:val="text bold"/>
    <w:basedOn w:val="Normal"/>
    <w:link w:val="underline"/>
    <w:rsid w:val="00930FB6"/>
    <w:pPr>
      <w:ind w:left="720"/>
      <w:jc w:val="both"/>
    </w:pPr>
    <w:rPr>
      <w:rFonts w:asciiTheme="minorHAnsi" w:hAnsiTheme="minorHAnsi" w:cstheme="minorBidi"/>
      <w:b/>
      <w:u w:val="single"/>
    </w:rPr>
  </w:style>
  <w:style w:type="character" w:customStyle="1" w:styleId="TitleChar">
    <w:name w:val="Title Char"/>
    <w:basedOn w:val="DefaultParagraphFont"/>
    <w:link w:val="Title"/>
    <w:uiPriority w:val="1"/>
    <w:qFormat/>
    <w:rsid w:val="00930FB6"/>
    <w:rPr>
      <w:b/>
      <w:u w:val="single"/>
    </w:rPr>
  </w:style>
  <w:style w:type="paragraph" w:styleId="Title">
    <w:name w:val="Title"/>
    <w:basedOn w:val="Normal"/>
    <w:next w:val="Normal"/>
    <w:link w:val="TitleChar"/>
    <w:uiPriority w:val="1"/>
    <w:qFormat/>
    <w:rsid w:val="00930FB6"/>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semiHidden/>
    <w:rsid w:val="00930FB6"/>
    <w:rPr>
      <w:rFonts w:asciiTheme="majorHAnsi" w:eastAsiaTheme="majorEastAsia" w:hAnsiTheme="majorHAnsi" w:cstheme="majorBidi"/>
      <w:color w:val="17365D" w:themeColor="text2" w:themeShade="BF"/>
      <w:spacing w:val="5"/>
      <w:kern w:val="28"/>
      <w:sz w:val="52"/>
      <w:szCs w:val="52"/>
    </w:rPr>
  </w:style>
  <w:style w:type="character" w:customStyle="1" w:styleId="location">
    <w:name w:val="location"/>
    <w:basedOn w:val="DefaultParagraphFont"/>
    <w:rsid w:val="00317CEB"/>
  </w:style>
  <w:style w:type="paragraph" w:styleId="BalloonText">
    <w:name w:val="Balloon Text"/>
    <w:basedOn w:val="Normal"/>
    <w:link w:val="BalloonTextChar"/>
    <w:uiPriority w:val="99"/>
    <w:semiHidden/>
    <w:rsid w:val="00317CEB"/>
    <w:rPr>
      <w:rFonts w:ascii="Tahoma" w:hAnsi="Tahoma" w:cs="Tahoma"/>
      <w:sz w:val="16"/>
      <w:szCs w:val="16"/>
    </w:rPr>
  </w:style>
  <w:style w:type="character" w:customStyle="1" w:styleId="BalloonTextChar">
    <w:name w:val="Balloon Text Char"/>
    <w:basedOn w:val="DefaultParagraphFont"/>
    <w:link w:val="BalloonText"/>
    <w:uiPriority w:val="99"/>
    <w:semiHidden/>
    <w:rsid w:val="00317CE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F16FB"/>
    <w:pPr>
      <w:spacing w:after="0" w:line="240" w:lineRule="auto"/>
    </w:pPr>
    <w:rPr>
      <w:rFonts w:ascii="Calibri" w:hAnsi="Calibri" w:cs="Calibri"/>
    </w:rPr>
  </w:style>
  <w:style w:type="paragraph" w:styleId="Heading1">
    <w:name w:val="heading 1"/>
    <w:aliases w:val="Pocket,Heading 1 Char2 Char,Heading 1 Char1 Char Char,Heading 1 Char Char Char Char,Heading 1 Char Char1 Char,Heading 1 Char2,Heading 1 Char1 Char,Heading 1 Char Char Char,Heading 1 Char Char1, Char"/>
    <w:basedOn w:val="Normal"/>
    <w:next w:val="Normal"/>
    <w:link w:val="Heading1Char"/>
    <w:uiPriority w:val="1"/>
    <w:qFormat/>
    <w:rsid w:val="008F16F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2,Heading 2 Char1 Char,Heading 2 Char Char Char,Heading 2 Char Char1,Heading 21, Char Char Char Char1"/>
    <w:basedOn w:val="Normal"/>
    <w:next w:val="Normal"/>
    <w:link w:val="Heading2Char"/>
    <w:uiPriority w:val="2"/>
    <w:qFormat/>
    <w:rsid w:val="008F16F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
    <w:basedOn w:val="Normal"/>
    <w:next w:val="Normal"/>
    <w:link w:val="Heading3Char"/>
    <w:uiPriority w:val="3"/>
    <w:qFormat/>
    <w:rsid w:val="008F16F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F16F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F16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16FB"/>
  </w:style>
  <w:style w:type="character" w:customStyle="1" w:styleId="Heading1Char">
    <w:name w:val="Heading 1 Char"/>
    <w:aliases w:val="Pocket Char,Heading 1 Char2 Char Char,Heading 1 Char1 Char Char Char,Heading 1 Char Char Char Char Char,Heading 1 Char Char1 Char Char,Heading 1 Char2 Char1,Heading 1 Char1 Char Char1,Heading 1 Char Char Char Char1, Char Char"/>
    <w:basedOn w:val="DefaultParagraphFont"/>
    <w:link w:val="Heading1"/>
    <w:uiPriority w:val="1"/>
    <w:rsid w:val="008F16FB"/>
    <w:rPr>
      <w:rFonts w:ascii="Calibri" w:eastAsiaTheme="majorEastAsia" w:hAnsi="Calibri" w:cstheme="majorBidi"/>
      <w:b/>
      <w:bCs/>
      <w:sz w:val="52"/>
      <w:szCs w:val="28"/>
    </w:rPr>
  </w:style>
  <w:style w:type="character" w:customStyle="1" w:styleId="Heading2Char">
    <w:name w:val="Heading 2 Char"/>
    <w:aliases w:val="Hat Char,Heading 2 Char2 Char Char,Heading 2 Char1 Char Char Char,Heading 2 Char Char Char Char Char,Heading 2 Char Char1 Char Char,Heading 2 Char2 Char1,Heading 2 Char1 Char Char1,Heading 2 Char Char Char Char1,Heading 2 Char Char1 Char1"/>
    <w:basedOn w:val="DefaultParagraphFont"/>
    <w:link w:val="Heading2"/>
    <w:uiPriority w:val="2"/>
    <w:rsid w:val="008F16FB"/>
    <w:rPr>
      <w:rFonts w:ascii="Calibri" w:eastAsiaTheme="majorEastAsia" w:hAnsi="Calibri" w:cstheme="majorBidi"/>
      <w:b/>
      <w:bCs/>
      <w:sz w:val="44"/>
      <w:szCs w:val="26"/>
      <w:u w:val="double"/>
    </w:rPr>
  </w:style>
  <w:style w:type="character" w:styleId="Emphasis">
    <w:name w:val="Emphasis"/>
    <w:aliases w:val="Minimized,minimized,Evidence,Highlighted,tag2,Size 10,emphasis in card,CD Card,Underlined,ED - Tag,emphasis"/>
    <w:basedOn w:val="DefaultParagraphFont"/>
    <w:uiPriority w:val="7"/>
    <w:qFormat/>
    <w:rsid w:val="008F16FB"/>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F16FB"/>
    <w:rPr>
      <w:b/>
      <w:bCs/>
    </w:rPr>
  </w:style>
  <w:style w:type="character" w:customStyle="1" w:styleId="Heading3Char">
    <w:name w:val="Heading 3 Char"/>
    <w:aliases w:val="Block Char,Tags v 2 Char"/>
    <w:basedOn w:val="DefaultParagraphFont"/>
    <w:link w:val="Heading3"/>
    <w:uiPriority w:val="3"/>
    <w:rsid w:val="008F16FB"/>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8F16FB"/>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F16FB"/>
    <w:rPr>
      <w:b/>
      <w:bCs/>
      <w:sz w:val="26"/>
      <w:u w:val="none"/>
    </w:rPr>
  </w:style>
  <w:style w:type="paragraph" w:styleId="Header">
    <w:name w:val="header"/>
    <w:basedOn w:val="Normal"/>
    <w:link w:val="HeaderChar"/>
    <w:uiPriority w:val="99"/>
    <w:rsid w:val="008F16FB"/>
    <w:pPr>
      <w:tabs>
        <w:tab w:val="center" w:pos="4680"/>
        <w:tab w:val="right" w:pos="9360"/>
      </w:tabs>
    </w:pPr>
  </w:style>
  <w:style w:type="character" w:customStyle="1" w:styleId="HeaderChar">
    <w:name w:val="Header Char"/>
    <w:basedOn w:val="DefaultParagraphFont"/>
    <w:link w:val="Header"/>
    <w:uiPriority w:val="99"/>
    <w:rsid w:val="008F16FB"/>
    <w:rPr>
      <w:rFonts w:ascii="Calibri" w:hAnsi="Calibri" w:cs="Calibri"/>
    </w:rPr>
  </w:style>
  <w:style w:type="paragraph" w:styleId="Footer">
    <w:name w:val="footer"/>
    <w:basedOn w:val="Normal"/>
    <w:link w:val="FooterChar"/>
    <w:uiPriority w:val="99"/>
    <w:semiHidden/>
    <w:rsid w:val="008F16FB"/>
    <w:pPr>
      <w:tabs>
        <w:tab w:val="center" w:pos="4680"/>
        <w:tab w:val="right" w:pos="9360"/>
      </w:tabs>
    </w:pPr>
  </w:style>
  <w:style w:type="character" w:customStyle="1" w:styleId="FooterChar">
    <w:name w:val="Footer Char"/>
    <w:basedOn w:val="DefaultParagraphFont"/>
    <w:link w:val="Footer"/>
    <w:uiPriority w:val="99"/>
    <w:semiHidden/>
    <w:rsid w:val="008F16FB"/>
    <w:rPr>
      <w:rFonts w:ascii="Calibri" w:hAnsi="Calibri" w:cs="Calibri"/>
    </w:rPr>
  </w:style>
  <w:style w:type="character" w:styleId="Hyperlink">
    <w:name w:val="Hyperlink"/>
    <w:aliases w:val="heading 1 (block title),Important,Read,Card Text,Internet Link"/>
    <w:basedOn w:val="DefaultParagraphFont"/>
    <w:uiPriority w:val="99"/>
    <w:rsid w:val="008F16FB"/>
    <w:rPr>
      <w:color w:val="auto"/>
      <w:u w:val="none"/>
    </w:rPr>
  </w:style>
  <w:style w:type="character" w:styleId="FollowedHyperlink">
    <w:name w:val="FollowedHyperlink"/>
    <w:basedOn w:val="DefaultParagraphFont"/>
    <w:uiPriority w:val="99"/>
    <w:semiHidden/>
    <w:rsid w:val="008F16FB"/>
    <w:rPr>
      <w:color w:val="auto"/>
      <w:u w:val="none"/>
    </w:rPr>
  </w:style>
  <w:style w:type="character" w:customStyle="1" w:styleId="Heading4Char">
    <w:name w:val="Heading 4 Char"/>
    <w:aliases w:val="Tag Char"/>
    <w:basedOn w:val="DefaultParagraphFont"/>
    <w:link w:val="Heading4"/>
    <w:uiPriority w:val="4"/>
    <w:rsid w:val="008F16FB"/>
    <w:rPr>
      <w:rFonts w:ascii="Calibri" w:eastAsiaTheme="majorEastAsia" w:hAnsi="Calibri" w:cstheme="majorBidi"/>
      <w:b/>
      <w:bCs/>
      <w:iCs/>
      <w:sz w:val="26"/>
    </w:rPr>
  </w:style>
  <w:style w:type="character" w:customStyle="1" w:styleId="pubdate">
    <w:name w:val="pubdate"/>
    <w:basedOn w:val="DefaultParagraphFont"/>
    <w:rsid w:val="005235BF"/>
  </w:style>
  <w:style w:type="character" w:customStyle="1" w:styleId="st">
    <w:name w:val="st"/>
    <w:basedOn w:val="DefaultParagraphFont"/>
    <w:rsid w:val="00930FB6"/>
  </w:style>
  <w:style w:type="character" w:customStyle="1" w:styleId="apple-converted-space">
    <w:name w:val="apple-converted-space"/>
    <w:basedOn w:val="DefaultParagraphFont"/>
    <w:rsid w:val="00930FB6"/>
  </w:style>
  <w:style w:type="character" w:customStyle="1" w:styleId="wikigeneratedlinkcontent">
    <w:name w:val="wikigeneratedlinkcontent"/>
    <w:basedOn w:val="DefaultParagraphFont"/>
    <w:rsid w:val="00930FB6"/>
  </w:style>
  <w:style w:type="paragraph" w:customStyle="1" w:styleId="card">
    <w:name w:val="card"/>
    <w:basedOn w:val="Normal"/>
    <w:next w:val="Normal"/>
    <w:link w:val="cardChar"/>
    <w:qFormat/>
    <w:rsid w:val="00930FB6"/>
    <w:pPr>
      <w:ind w:left="288" w:right="288"/>
    </w:pPr>
    <w:rPr>
      <w:rFonts w:asciiTheme="minorHAnsi" w:eastAsiaTheme="minorEastAsia" w:hAnsiTheme="minorHAnsi"/>
      <w:b/>
      <w:bCs/>
      <w:szCs w:val="24"/>
      <w:u w:val="single"/>
    </w:rPr>
  </w:style>
  <w:style w:type="character" w:customStyle="1" w:styleId="cardChar">
    <w:name w:val="card Char"/>
    <w:basedOn w:val="DefaultParagraphFont"/>
    <w:link w:val="card"/>
    <w:uiPriority w:val="99"/>
    <w:rsid w:val="00930FB6"/>
    <w:rPr>
      <w:rFonts w:eastAsiaTheme="minorEastAsia" w:cs="Calibri"/>
      <w:b/>
      <w:bCs/>
      <w:szCs w:val="24"/>
      <w:u w:val="single"/>
    </w:rPr>
  </w:style>
  <w:style w:type="character" w:customStyle="1" w:styleId="underline">
    <w:name w:val="underline"/>
    <w:basedOn w:val="DefaultParagraphFont"/>
    <w:link w:val="textbold"/>
    <w:qFormat/>
    <w:rsid w:val="00930FB6"/>
    <w:rPr>
      <w:b/>
      <w:u w:val="single"/>
    </w:rPr>
  </w:style>
  <w:style w:type="paragraph" w:customStyle="1" w:styleId="textbold">
    <w:name w:val="text bold"/>
    <w:basedOn w:val="Normal"/>
    <w:link w:val="underline"/>
    <w:rsid w:val="00930FB6"/>
    <w:pPr>
      <w:ind w:left="720"/>
      <w:jc w:val="both"/>
    </w:pPr>
    <w:rPr>
      <w:rFonts w:asciiTheme="minorHAnsi" w:hAnsiTheme="minorHAnsi" w:cstheme="minorBidi"/>
      <w:b/>
      <w:u w:val="single"/>
    </w:rPr>
  </w:style>
  <w:style w:type="character" w:customStyle="1" w:styleId="TitleChar">
    <w:name w:val="Title Char"/>
    <w:basedOn w:val="DefaultParagraphFont"/>
    <w:link w:val="Title"/>
    <w:uiPriority w:val="1"/>
    <w:qFormat/>
    <w:rsid w:val="00930FB6"/>
    <w:rPr>
      <w:b/>
      <w:u w:val="single"/>
    </w:rPr>
  </w:style>
  <w:style w:type="paragraph" w:styleId="Title">
    <w:name w:val="Title"/>
    <w:basedOn w:val="Normal"/>
    <w:next w:val="Normal"/>
    <w:link w:val="TitleChar"/>
    <w:uiPriority w:val="1"/>
    <w:qFormat/>
    <w:rsid w:val="00930FB6"/>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semiHidden/>
    <w:rsid w:val="00930FB6"/>
    <w:rPr>
      <w:rFonts w:asciiTheme="majorHAnsi" w:eastAsiaTheme="majorEastAsia" w:hAnsiTheme="majorHAnsi" w:cstheme="majorBidi"/>
      <w:color w:val="17365D" w:themeColor="text2" w:themeShade="BF"/>
      <w:spacing w:val="5"/>
      <w:kern w:val="28"/>
      <w:sz w:val="52"/>
      <w:szCs w:val="52"/>
    </w:rPr>
  </w:style>
  <w:style w:type="character" w:customStyle="1" w:styleId="location">
    <w:name w:val="location"/>
    <w:basedOn w:val="DefaultParagraphFont"/>
    <w:rsid w:val="00317CEB"/>
  </w:style>
  <w:style w:type="paragraph" w:styleId="BalloonText">
    <w:name w:val="Balloon Text"/>
    <w:basedOn w:val="Normal"/>
    <w:link w:val="BalloonTextChar"/>
    <w:uiPriority w:val="99"/>
    <w:semiHidden/>
    <w:rsid w:val="00317CEB"/>
    <w:rPr>
      <w:rFonts w:ascii="Tahoma" w:hAnsi="Tahoma" w:cs="Tahoma"/>
      <w:sz w:val="16"/>
      <w:szCs w:val="16"/>
    </w:rPr>
  </w:style>
  <w:style w:type="character" w:customStyle="1" w:styleId="BalloonTextChar">
    <w:name w:val="Balloon Text Char"/>
    <w:basedOn w:val="DefaultParagraphFont"/>
    <w:link w:val="BalloonText"/>
    <w:uiPriority w:val="99"/>
    <w:semiHidden/>
    <w:rsid w:val="00317CE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conomonitor.com/blog/2013/02/mexicos-tax-reform-in-the-works-preview-and-initial-considerations/" TargetMode="External"/><Relationship Id="rId117" Type="http://schemas.openxmlformats.org/officeDocument/2006/relationships/hyperlink" Target="http://www.coha.org/21851/" TargetMode="External"/><Relationship Id="rId21" Type="http://schemas.openxmlformats.org/officeDocument/2006/relationships/hyperlink" Target="http://www.plenglish.com/index.php?option=com_content&amp;task=view&amp;id=1537331&amp;Itemid=1" TargetMode="External"/><Relationship Id="rId42" Type="http://schemas.openxmlformats.org/officeDocument/2006/relationships/hyperlink" Target="http://www.reuters.com/finance/economy?lc=int_mb_1001" TargetMode="External"/><Relationship Id="rId47" Type="http://schemas.openxmlformats.org/officeDocument/2006/relationships/hyperlink" Target="http://topics.bloomberg.com/latin-america/" TargetMode="External"/><Relationship Id="rId63" Type="http://schemas.openxmlformats.org/officeDocument/2006/relationships/hyperlink" Target="http://www.americasquarterly.org/content/opportunity-mexico%E2%80%99s-new-president-enrique-pe%C3%B1a-nieto" TargetMode="External"/><Relationship Id="rId68" Type="http://schemas.openxmlformats.org/officeDocument/2006/relationships/hyperlink" Target="http://www.wilsoncenter.org/staff/roderic-ai-camp" TargetMode="External"/><Relationship Id="rId84" Type="http://schemas.openxmlformats.org/officeDocument/2006/relationships/hyperlink" Target="http://tjogel.org/wp-content/uploads/2012/07/Samples-Formatted_Final_June13.pdf" TargetMode="External"/><Relationship Id="rId89" Type="http://schemas.openxmlformats.org/officeDocument/2006/relationships/hyperlink" Target="http://nbclatino.com/2013/04/29/opinion-president-obama-has-the-chance-to-improve-usmexico-relations/" TargetMode="External"/><Relationship Id="rId112" Type="http://schemas.openxmlformats.org/officeDocument/2006/relationships/hyperlink" Target="http://www.reuters.com/article/2013/05/01/us-mexico-reforms-penanieto-idUSBRE9400NR20130501%206/26/13" TargetMode="External"/><Relationship Id="rId133" Type="http://schemas.openxmlformats.org/officeDocument/2006/relationships/hyperlink" Target="http://www.reuters.com/article/2012/10/02/us-mexico-penanieto-idUSBRE89112B20121002" TargetMode="External"/><Relationship Id="rId138" Type="http://schemas.openxmlformats.org/officeDocument/2006/relationships/hyperlink" Target="http://www.globaltimes.cn/content/754889.shtml" TargetMode="External"/><Relationship Id="rId16" Type="http://schemas.openxmlformats.org/officeDocument/2006/relationships/hyperlink" Target="http://articles.latimes.com/2013/mar/04" TargetMode="External"/><Relationship Id="rId107" Type="http://schemas.openxmlformats.org/officeDocument/2006/relationships/hyperlink" Target="http://www.reuters.com/article/2013/03/18/mexico-energy-reform-idUSL1N0CA02Q20130318" TargetMode="External"/><Relationship Id="rId11" Type="http://schemas.openxmlformats.org/officeDocument/2006/relationships/hyperlink" Target="http://articles.latimes.com/2012/jul/02/world/la-fg-mexico-election-analysis-20120703" TargetMode="External"/><Relationship Id="rId32" Type="http://schemas.openxmlformats.org/officeDocument/2006/relationships/hyperlink" Target="http://www.economist.com/news/americas/21575768-enrique-pe%C3%B1a-nieto-has-set-furious-pace-he-will-be-judged-implementation-well" TargetMode="External"/><Relationship Id="rId37" Type="http://schemas.openxmlformats.org/officeDocument/2006/relationships/hyperlink" Target="http://www.washingtonpost.com/world/specialreports/the-new-mexicans" TargetMode="External"/><Relationship Id="rId53" Type="http://schemas.openxmlformats.org/officeDocument/2006/relationships/hyperlink" Target="http://articles.latimes.com/2013/mar/04" TargetMode="External"/><Relationship Id="rId58" Type="http://schemas.openxmlformats.org/officeDocument/2006/relationships/hyperlink" Target="http://theenergycollective.com/jamescoan/103691/will-new-energy-reform-be-possible-coming-back-pri-s-bosses" TargetMode="External"/><Relationship Id="rId74" Type="http://schemas.openxmlformats.org/officeDocument/2006/relationships/hyperlink" Target="http://www.coha.org/21851/" TargetMode="External"/><Relationship Id="rId79" Type="http://schemas.openxmlformats.org/officeDocument/2006/relationships/hyperlink" Target="http://www.tnr.com/politics/story.html?id=571cbbb9-2887-4d81-8542-92e83915f5f8&amp;p=2" TargetMode="External"/><Relationship Id="rId102" Type="http://schemas.openxmlformats.org/officeDocument/2006/relationships/hyperlink" Target="http://shannononeil.com/blog/economic-change-on-mexicos-horizon/" TargetMode="External"/><Relationship Id="rId123" Type="http://schemas.openxmlformats.org/officeDocument/2006/relationships/hyperlink" Target="http://www.brookings.edu/blogs/up-front/posts/2012/11/30-mexico-pena-nieto-negroponte" TargetMode="External"/><Relationship Id="rId128" Type="http://schemas.openxmlformats.org/officeDocument/2006/relationships/hyperlink" Target="http://www.mondaq.com/search.asp?cshowauthor=on&amp;cshowsummary=on&amp;icountry_id=138" TargetMode="External"/><Relationship Id="rId144" Type="http://schemas.openxmlformats.org/officeDocument/2006/relationships/hyperlink" Target="http://www.guardian.co.uk/commentisfree/2008/aug/15/carbonemissions.climatechange" TargetMode="External"/><Relationship Id="rId149" Type="http://schemas.openxmlformats.org/officeDocument/2006/relationships/header" Target="header3.xml"/><Relationship Id="rId5" Type="http://schemas.openxmlformats.org/officeDocument/2006/relationships/styles" Target="styles.xml"/><Relationship Id="rId90" Type="http://schemas.openxmlformats.org/officeDocument/2006/relationships/hyperlink" Target="http://atwar.blogs.nytimes.com/2013/05/30/globalization-creates-a-new-worry-enemy-convergence/?ref=drugtrafficking&amp;_r=0" TargetMode="External"/><Relationship Id="rId95" Type="http://schemas.openxmlformats.org/officeDocument/2006/relationships/hyperlink" Target="http://www.cfr.org/publication/23537/belttightening_for_us_foreign_policy.html" TargetMode="External"/><Relationship Id="rId22" Type="http://schemas.openxmlformats.org/officeDocument/2006/relationships/hyperlink" Target="http://www.reuters.com/article/2013/05/07/us-mexico-reforms-idUSBRE94612K20130507" TargetMode="External"/><Relationship Id="rId27" Type="http://schemas.openxmlformats.org/officeDocument/2006/relationships/hyperlink" Target="http://uk.reuters.com/article/2012/07/06/uk-mexico-reforms-idUKBRE8650PL20120706?feedType=RSS&amp;feedName=worldNews" TargetMode="External"/><Relationship Id="rId43" Type="http://schemas.openxmlformats.org/officeDocument/2006/relationships/hyperlink" Target="http://articles.latimes.com/2012/jul/02/world/la-fg-mexico-election-analysis-20120703" TargetMode="External"/><Relationship Id="rId48" Type="http://schemas.openxmlformats.org/officeDocument/2006/relationships/hyperlink" Target="http://www.brookings.edu/~/media/research/files/papers/2007/11/poverty%20desai/11_poverty_desai.pdf" TargetMode="External"/><Relationship Id="rId64" Type="http://schemas.openxmlformats.org/officeDocument/2006/relationships/hyperlink" Target="http://online.wsj.com/article/SB10001424127887324323904578366502344906718.html" TargetMode="External"/><Relationship Id="rId69" Type="http://schemas.openxmlformats.org/officeDocument/2006/relationships/hyperlink" Target="http://mexicoinstitute.wordpress.com/2012/12/12/an-experts-take-pacto-de-mexico-op-ed/" TargetMode="External"/><Relationship Id="rId113" Type="http://schemas.openxmlformats.org/officeDocument/2006/relationships/hyperlink" Target="http://www.businessweek.com/authors/3200-eric-martin" TargetMode="External"/><Relationship Id="rId118" Type="http://schemas.openxmlformats.org/officeDocument/2006/relationships/hyperlink" Target="http://online.wsj.com/article/SB10001424127887323826704578356641370976554.html" TargetMode="External"/><Relationship Id="rId134" Type="http://schemas.openxmlformats.org/officeDocument/2006/relationships/hyperlink" Target="http://www.economonitor.com/blog/2012/12/mexico-five-key-political-risks-in-2013/" TargetMode="External"/><Relationship Id="rId139" Type="http://schemas.openxmlformats.org/officeDocument/2006/relationships/hyperlink" Target="http://www.democracyjournal.org/21/a-world-of-our-making-1.php?page=all" TargetMode="External"/><Relationship Id="rId80" Type="http://schemas.openxmlformats.org/officeDocument/2006/relationships/hyperlink" Target="http://www.businessweek.com/magazine/content/05_45/b3958122.htm" TargetMode="External"/><Relationship Id="rId85" Type="http://schemas.openxmlformats.org/officeDocument/2006/relationships/hyperlink" Target="http://www.stratfor.com/video/mexico-pushes-energy-change" TargetMode="External"/><Relationship Id="rId150" Type="http://schemas.openxmlformats.org/officeDocument/2006/relationships/footer" Target="footer3.xml"/><Relationship Id="rId12" Type="http://schemas.openxmlformats.org/officeDocument/2006/relationships/hyperlink" Target="http://www.economonitor.com/blog/2013/02/mexicos-tax-reform-in-the-works-preview-and-initial-considerations/" TargetMode="External"/><Relationship Id="rId17" Type="http://schemas.openxmlformats.org/officeDocument/2006/relationships/hyperlink" Target="http://articles.latimes.com/2013/mar/04/world/la-fg-wn-mexico-pri-oil-pemex-20130304" TargetMode="External"/><Relationship Id="rId25" Type="http://schemas.openxmlformats.org/officeDocument/2006/relationships/hyperlink" Target="http://www.reuters.com/article/2013/06/28/us-mexico-election-idUSBRE95R12420130628" TargetMode="External"/><Relationship Id="rId33" Type="http://schemas.openxmlformats.org/officeDocument/2006/relationships/hyperlink" Target="http://www.rigzone.com/news/oil_gas/a/126669/Will_The_Promise_of_Mexican_Energy_Reform_Be_Realized/?all=HG2" TargetMode="External"/><Relationship Id="rId38" Type="http://schemas.openxmlformats.org/officeDocument/2006/relationships/hyperlink" Target="http://www.huffingtonpost.com/cory-siskind/mexico-plays-the-waiting-_b_3493542.html%206/27/13" TargetMode="External"/><Relationship Id="rId46" Type="http://schemas.openxmlformats.org/officeDocument/2006/relationships/hyperlink" Target="http://topics.bloomberg.com/enrique-alvarez/" TargetMode="External"/><Relationship Id="rId59" Type="http://schemas.openxmlformats.org/officeDocument/2006/relationships/hyperlink" Target="http://www.reuters.com/article/2013/06/26/mexico-pemex-idUSL2N0F124F20130626" TargetMode="External"/><Relationship Id="rId67" Type="http://schemas.openxmlformats.org/officeDocument/2006/relationships/hyperlink" Target="http://www.economist.com/news/americas/21571880-three-months-after-taking-office-enrique-pe%C3%B1a-nieto-rewriting-his-reform-agenda-tearing-up" TargetMode="External"/><Relationship Id="rId103" Type="http://schemas.openxmlformats.org/officeDocument/2006/relationships/hyperlink" Target="http://articles.chicagotribune.com/2012-12-11/news/sns-rt-mexico-penanieto-update-2-pix-tvl1e8nb0dm-20121210_1_pena-nieto-mexican-president-enrique-reforms" TargetMode="External"/><Relationship Id="rId108" Type="http://schemas.openxmlformats.org/officeDocument/2006/relationships/hyperlink" Target="http://oilprice.com/Energy/Energy-General/PEMEX-And-The-Long-Road-To-Privatization.html" TargetMode="External"/><Relationship Id="rId116" Type="http://schemas.openxmlformats.org/officeDocument/2006/relationships/hyperlink" Target="http://www.businessweek.com/articles/2013-06-20/mexicos-president-pushes-reforms-for-state-oil-company-pemex" TargetMode="External"/><Relationship Id="rId124" Type="http://schemas.openxmlformats.org/officeDocument/2006/relationships/hyperlink" Target="http://www.stratfor.com/weekly/understanding-pena-nietos-approach-cartels" TargetMode="External"/><Relationship Id="rId129" Type="http://schemas.openxmlformats.org/officeDocument/2006/relationships/hyperlink" Target="http://www.mondaq.com/x/246658/Energy+Law/Mexicos+Contemplated+Energy+Reform+May+Allow+ProfitSharing+Arrangements+And+Booking+Of+Reserves+For+Development+Of+DeepWater+And+Shale+Resources" TargetMode="External"/><Relationship Id="rId137" Type="http://schemas.openxmlformats.org/officeDocument/2006/relationships/hyperlink" Target="http://americasmi.com/en_US/expertise/articles-trends/page/president-pena-nietos-reforms-and-what-they-mean-for-bussiness-in-mexico" TargetMode="External"/><Relationship Id="rId20" Type="http://schemas.openxmlformats.org/officeDocument/2006/relationships/hyperlink" Target="http://www.mondaq.com/x/246658/Energy+Law/Mexicos+Contemplated+Energy+Reform+May+Allow+ProfitSharing+Arrangements+And+Booking+Of+Reserves+For+Development+Of+DeepWater+And+Shale+Resources" TargetMode="External"/><Relationship Id="rId41" Type="http://schemas.openxmlformats.org/officeDocument/2006/relationships/hyperlink" Target="http://www.reuters.com/article/2013/05/07/us-mexico-reforms-idUSBRE94612K20130507?feedType=RSS&amp;feedName=everything&amp;virtualBrandChannel=11563" TargetMode="External"/><Relationship Id="rId54" Type="http://schemas.openxmlformats.org/officeDocument/2006/relationships/hyperlink" Target="http://articles.latimes.com/2013/mar/04/world/la-fg-wn-mexico-pri-oil-pemex-20130304" TargetMode="External"/><Relationship Id="rId62" Type="http://schemas.openxmlformats.org/officeDocument/2006/relationships/hyperlink" Target="http://www.americasquarterly.org/content/rafael-fern%C3%A1ndez-de-castro" TargetMode="External"/><Relationship Id="rId70" Type="http://schemas.openxmlformats.org/officeDocument/2006/relationships/hyperlink" Target="http://www.foreign.senate.gov/imo/media/doc/Wood_Testimony.pdf" TargetMode="External"/><Relationship Id="rId75" Type="http://schemas.openxmlformats.org/officeDocument/2006/relationships/hyperlink" Target="http://www.reuters.com/article/2013/05/20/us-mexico-reforms-idUSBRE94J0M820130520" TargetMode="External"/><Relationship Id="rId83" Type="http://schemas.openxmlformats.org/officeDocument/2006/relationships/hyperlink" Target="http://www.latinfinance.com/Article/3142755/Mexico-The-hope-of-a-nation.html" TargetMode="External"/><Relationship Id="rId88" Type="http://schemas.openxmlformats.org/officeDocument/2006/relationships/hyperlink" Target="http://www.technologyreview.com/view/512331/why-environmentalists-oppose-one-of-the-best-ways-to-cut-carbon-emissions/" TargetMode="External"/><Relationship Id="rId91" Type="http://schemas.openxmlformats.org/officeDocument/2006/relationships/hyperlink" Target="http://belfercenter.ksg.harvard.edu/publication/18230/nuclear_attack_a_worstcase_reality.html" TargetMode="External"/><Relationship Id="rId96" Type="http://schemas.openxmlformats.org/officeDocument/2006/relationships/hyperlink" Target="http://articles.chicagotribune.com/2013-06-26/business/sns-rt-us-mexico-economy-informalbre95p09c-20130625_1_mexico-city-corporate-tax-rate-fiscal-reform" TargetMode="External"/><Relationship Id="rId111" Type="http://schemas.openxmlformats.org/officeDocument/2006/relationships/hyperlink" Target="http://juneauempire.com/opinion/2012-07-10/enrique-pe%C3%B1-nieto-mexicos-new-face" TargetMode="External"/><Relationship Id="rId132" Type="http://schemas.openxmlformats.org/officeDocument/2006/relationships/hyperlink" Target="http://ccap.org/prevailing-winds-how-the-mexican-government-harnessed-its-renewable-energy/" TargetMode="External"/><Relationship Id="rId140" Type="http://schemas.openxmlformats.org/officeDocument/2006/relationships/hyperlink" Target="http://articles.washingtonpost.com/2009-03-01/opinions/36860563_1_nuclear-weapons-nuclear-warheads-nuclear-terrorism" TargetMode="External"/><Relationship Id="rId145" Type="http://schemas.openxmlformats.org/officeDocument/2006/relationships/header" Target="header1.xml"/><Relationship Id="rId153"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ft.com/intl/cms/s/0/e4d99f60-d767-11e2-8279-00144feab7de.html" TargetMode="External"/><Relationship Id="rId23" Type="http://schemas.openxmlformats.org/officeDocument/2006/relationships/hyperlink" Target="http://www.huffingtonpost.com/2013/03/03/enrique-pena-nieto-reforms-no-one-is-untouchable_n_2802982.html" TargetMode="External"/><Relationship Id="rId28" Type="http://schemas.openxmlformats.org/officeDocument/2006/relationships/hyperlink" Target="http://uk.reuters.com/finance/economy?lc=int_mb_1001" TargetMode="External"/><Relationship Id="rId36" Type="http://schemas.openxmlformats.org/officeDocument/2006/relationships/hyperlink" Target="http://www.washingtonpost.com/world/the_americas/to-power-mexico-forward-pena-nieto-looks-to-energy-reform/2013/05/07/0bbaf11a-a93c-11e2-9e1c-bb0fb0c2edd9_story.html?wprss=rss_world_twpstaffonly&amp;Post+generic=%3Ftid%3Dsm_twitter_washingtonpost" TargetMode="External"/><Relationship Id="rId49" Type="http://schemas.openxmlformats.org/officeDocument/2006/relationships/hyperlink" Target="http://theenergycollective.com/jamescoan/103691/will-new-energy-reform-be-possible-coming-back-pri-s-bosses" TargetMode="External"/><Relationship Id="rId57" Type="http://schemas.openxmlformats.org/officeDocument/2006/relationships/hyperlink" Target="http://www.coha.org/21851/" TargetMode="External"/><Relationship Id="rId106" Type="http://schemas.openxmlformats.org/officeDocument/2006/relationships/hyperlink" Target="http://www.plenglish.com/index.php?option=com_content&amp;task=view&amp;id=1537331&amp;Itemid=1" TargetMode="External"/><Relationship Id="rId114" Type="http://schemas.openxmlformats.org/officeDocument/2006/relationships/hyperlink" Target="http://www.businessweek.com/authors/51260-carlos-manuel-rodriguez" TargetMode="External"/><Relationship Id="rId119" Type="http://schemas.openxmlformats.org/officeDocument/2006/relationships/hyperlink" Target="http://online.wsj.com/public/quotes/main.html?type=djn&amp;symbol=MS" TargetMode="External"/><Relationship Id="rId127" Type="http://schemas.openxmlformats.org/officeDocument/2006/relationships/hyperlink" Target="http://eurasia.foreignpolicy.com/posts/2013/06/20/politics_and_oil_mexicos_road_to_reform" TargetMode="External"/><Relationship Id="rId10" Type="http://schemas.openxmlformats.org/officeDocument/2006/relationships/endnotes" Target="endnotes.xml"/><Relationship Id="rId31" Type="http://schemas.openxmlformats.org/officeDocument/2006/relationships/hyperlink" Target="http://www.diplonews.com/feeds/free/7_April_2013_200.php" TargetMode="External"/><Relationship Id="rId44" Type="http://schemas.openxmlformats.org/officeDocument/2006/relationships/hyperlink" Target="http://www.reuters.com/article/2013/02/15/us-mexico-reforms-idUSBRE91E0Z420130215" TargetMode="External"/><Relationship Id="rId52" Type="http://schemas.openxmlformats.org/officeDocument/2006/relationships/hyperlink" Target="http://www.ft.com/intl/cms/s/0/db0fdde2-8b08-11e2-b1a4-00144feabdc0.html" TargetMode="External"/><Relationship Id="rId60" Type="http://schemas.openxmlformats.org/officeDocument/2006/relationships/hyperlink" Target="http://www.thefinancialist.com/saving-mexicos-golden-goose-pemex-mexico-oil/" TargetMode="External"/><Relationship Id="rId65" Type="http://schemas.openxmlformats.org/officeDocument/2006/relationships/hyperlink" Target="http://www.cidac.org/eng/cont/publications/Will_there_finally_be_an_oil_reform.php" TargetMode="External"/><Relationship Id="rId73" Type="http://schemas.openxmlformats.org/officeDocument/2006/relationships/hyperlink" Target="http://thenews.com.mx/index.php/home-articulos/11038-%E2%80%98energy-reform-work-in-progress%E2%80%99" TargetMode="External"/><Relationship Id="rId78" Type="http://schemas.openxmlformats.org/officeDocument/2006/relationships/hyperlink" Target="http://www.forbes.com/sites/doliaestevez/2013/06/26/most-mexicans-oppose-president-pena-nietos-plans-to-open-up-pemex-to-private-investment/?ss=business%3Aenergy" TargetMode="External"/><Relationship Id="rId81" Type="http://schemas.openxmlformats.org/officeDocument/2006/relationships/hyperlink" Target="http://www.frbatlanta.org/filelegacydocs/acf10b5.pdf" TargetMode="External"/><Relationship Id="rId86" Type="http://schemas.openxmlformats.org/officeDocument/2006/relationships/hyperlink" Target="http://www.ticotimes.net/More-news/News-Briefs/Pena-Nieto-looks-to-energy-reform-to-power-Mexico-forward_Tuesday-May-07-2013" TargetMode="External"/><Relationship Id="rId94" Type="http://schemas.openxmlformats.org/officeDocument/2006/relationships/hyperlink" Target="http://www.stratfor.com/weekly/focus-syria-mexico-burns)" TargetMode="External"/><Relationship Id="rId99" Type="http://schemas.openxmlformats.org/officeDocument/2006/relationships/hyperlink" Target="http://www.ft.com/intl/cms/s/0/a959b3fe-8a4f-11e2-bf79-00144feabdc0.html" TargetMode="External"/><Relationship Id="rId101" Type="http://schemas.openxmlformats.org/officeDocument/2006/relationships/hyperlink" Target="http://shannononeil.com/blog/economic-change-on-mexicos-horizon/" TargetMode="External"/><Relationship Id="rId122" Type="http://schemas.openxmlformats.org/officeDocument/2006/relationships/hyperlink" Target="http://articles.latimes.com/2013/apr/23/world/la-fg-mexico-politics-20130424" TargetMode="External"/><Relationship Id="rId130" Type="http://schemas.openxmlformats.org/officeDocument/2006/relationships/hyperlink" Target="http://www.state.gov/e/eb/rls/othr/ics/2013/204693.htm" TargetMode="External"/><Relationship Id="rId135" Type="http://schemas.openxmlformats.org/officeDocument/2006/relationships/hyperlink" Target="http://www.policymic.com/articles/19923/mexico-presidential-inaguration-new-president-takes-office-in-shadow-of-drug-war" TargetMode="External"/><Relationship Id="rId143" Type="http://schemas.openxmlformats.org/officeDocument/2006/relationships/hyperlink" Target="http://mexicovoices.blogspot.com/2013/06/if-mexicos-fiscal-impunity-continues-no.html" TargetMode="External"/><Relationship Id="rId148" Type="http://schemas.openxmlformats.org/officeDocument/2006/relationships/footer" Target="footer2.xml"/><Relationship Id="rId15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ft.com/intl/cms/s/0/db0fdde2-8b08-11e2-b1a4-00144feabdc0.html" TargetMode="External"/><Relationship Id="rId18" Type="http://schemas.openxmlformats.org/officeDocument/2006/relationships/hyperlink" Target="http://www.huffingtonpost.com/2013/03/19/enrique-pena-nieto-reforms-mexico-president_n_2906967.html" TargetMode="External"/><Relationship Id="rId39" Type="http://schemas.openxmlformats.org/officeDocument/2006/relationships/hyperlink" Target="http://www.stratfor.com/weekly/understanding-pena-nietos-approach-cartels" TargetMode="External"/><Relationship Id="rId109" Type="http://schemas.openxmlformats.org/officeDocument/2006/relationships/hyperlink" Target="http://articles.latimes.com/2012/jul/02/world/la-fg-mexico-election-analysis-20120703" TargetMode="External"/><Relationship Id="rId34" Type="http://schemas.openxmlformats.org/officeDocument/2006/relationships/hyperlink" Target="http://www.washingtonpost.com/nick-miroff/2011/03/02/ABryvmP_page.html" TargetMode="External"/><Relationship Id="rId50" Type="http://schemas.openxmlformats.org/officeDocument/2006/relationships/hyperlink" Target="http://theenergycollective.com/jamescoan/103691/will-new-energy-reform-be-possible-coming-back-pri-s-bosses" TargetMode="External"/><Relationship Id="rId55" Type="http://schemas.openxmlformats.org/officeDocument/2006/relationships/hyperlink" Target="http://online.wsj.com/article/SB10001424127887323826704578356641370976554.html?KEYWORDS=Selee" TargetMode="External"/><Relationship Id="rId76" Type="http://schemas.openxmlformats.org/officeDocument/2006/relationships/hyperlink" Target="http://www.reuters.com/finance/economy?lc=int_mb_1001" TargetMode="External"/><Relationship Id="rId97" Type="http://schemas.openxmlformats.org/officeDocument/2006/relationships/hyperlink" Target="http://www.oecd-ilibrary.org/docserver/download/5kg271q4vm34.pdf?expires=1372647531&amp;id=id&amp;accname=guest&amp;checksum=FC974FC53508805C2254D990EFA23EE3" TargetMode="External"/><Relationship Id="rId104" Type="http://schemas.openxmlformats.org/officeDocument/2006/relationships/hyperlink" Target="http://articles.chicagotribune.com/2012-12-11/news/sns-rt-mexico-penanieto-update-2-pix-tvl1e8nb0dm-20121210_1_pena-nieto-mexican-president-enrique-reforms" TargetMode="External"/><Relationship Id="rId120" Type="http://schemas.openxmlformats.org/officeDocument/2006/relationships/hyperlink" Target="http://online.wsj.com/public/quotes/main.html?type=djn&amp;symbol=MS?mod=inlineTicker" TargetMode="External"/><Relationship Id="rId125" Type="http://schemas.openxmlformats.org/officeDocument/2006/relationships/hyperlink" Target="http://www.economist.com/news/americas/21571880-three-months-after-taking-office-enrique-pe%C3%B1a-nieto-rewriting-his-reform-agenda-tearing-up" TargetMode="External"/><Relationship Id="rId141" Type="http://schemas.openxmlformats.org/officeDocument/2006/relationships/hyperlink" Target="http://www.reuters.com/article/2013/04/10/us-mexico-drugs-idUSBRE93916820130410" TargetMode="External"/><Relationship Id="rId146" Type="http://schemas.openxmlformats.org/officeDocument/2006/relationships/header" Target="header2.xml"/><Relationship Id="rId7" Type="http://schemas.openxmlformats.org/officeDocument/2006/relationships/settings" Target="settings.xml"/><Relationship Id="rId71" Type="http://schemas.openxmlformats.org/officeDocument/2006/relationships/hyperlink" Target="http://www.reuters.com/article/2013/06/28/mexico-election-idUSL2N0F410D20130628" TargetMode="External"/><Relationship Id="rId92" Type="http://schemas.openxmlformats.org/officeDocument/2006/relationships/hyperlink" Target="http://www.bloomberg.com/news/2012-11-06/tax-revamp-under-pena-nieto-outweighs-cpi-impact-carstens-says.html" TargetMode="External"/><Relationship Id="rId2" Type="http://schemas.openxmlformats.org/officeDocument/2006/relationships/customXml" Target="../customXml/item2.xml"/><Relationship Id="rId29" Type="http://schemas.openxmlformats.org/officeDocument/2006/relationships/hyperlink" Target="http://www.reuters.com/article/2013/05/07/us-mexico-reforms-idUSBRE94612K20130507?feedType=RSS&amp;feedName=everything&amp;virtualBrandChannel=11563" TargetMode="External"/><Relationship Id="rId24" Type="http://schemas.openxmlformats.org/officeDocument/2006/relationships/hyperlink" Target="http://www.stratfor.com/weekly/understanding-pena-nietos-approach-cartels" TargetMode="External"/><Relationship Id="rId40" Type="http://schemas.openxmlformats.org/officeDocument/2006/relationships/hyperlink" Target="http://www.reuters.com/article/2013/06/28/us-mexico-election-idUSBRE95R12420130628" TargetMode="External"/><Relationship Id="rId45" Type="http://schemas.openxmlformats.org/officeDocument/2006/relationships/hyperlink" Target="http://www.bloomberg.com/news/2013-05-21/pena-nieto-s-mexico-energy-reform-faces-delay-in-pan-shakeup.html" TargetMode="External"/><Relationship Id="rId66" Type="http://schemas.openxmlformats.org/officeDocument/2006/relationships/hyperlink" Target="http://www.businessweek.com/articles/2013-06-20/mexicos-president-pushes-reforms-for-state-oil-company-pemex" TargetMode="External"/><Relationship Id="rId87" Type="http://schemas.openxmlformats.org/officeDocument/2006/relationships/hyperlink" Target="http://www.detroitnews.com/article/20130513/BIZ/305130336" TargetMode="External"/><Relationship Id="rId110" Type="http://schemas.openxmlformats.org/officeDocument/2006/relationships/hyperlink" Target="http://www.brookings.edu/~/media/research/files/papers/2013/02/mexico%20new%20security%20policy%20felbabbrown/mexico%20new%20security%20policy%20felbabbrown.pdf" TargetMode="External"/><Relationship Id="rId115" Type="http://schemas.openxmlformats.org/officeDocument/2006/relationships/hyperlink" Target="http://www.businessweek.com/authors/53800-helder-marinho" TargetMode="External"/><Relationship Id="rId131" Type="http://schemas.openxmlformats.org/officeDocument/2006/relationships/hyperlink" Target="http://www.renewableenergyworld.com/rea/partner/green-power-conferences-3234/news/article/2013/04/the-vision-for-renewable-energy-in-mexico-250mw-of-solar-pv-and-750mw-of-wind-power-by-2015" TargetMode="External"/><Relationship Id="rId136" Type="http://schemas.openxmlformats.org/officeDocument/2006/relationships/hyperlink" Target="http://latino.foxnews.com/latino/news/2013/04/14/mexico-enrique-pena-nieto-faces-backlash-over-education-reform/" TargetMode="External"/><Relationship Id="rId61" Type="http://schemas.openxmlformats.org/officeDocument/2006/relationships/hyperlink" Target="http://www.rigzone.com/news/oil_gas/a/126669/Will_The_Promise_of_Mexican_Energy_Reform_Be_Realized/?all=HG2" TargetMode="External"/><Relationship Id="rId82" Type="http://schemas.openxmlformats.org/officeDocument/2006/relationships/hyperlink" Target="http://www.frbatlanta.org/filelegacydocs/acf10b5.pdf" TargetMode="External"/><Relationship Id="rId152" Type="http://schemas.openxmlformats.org/officeDocument/2006/relationships/glossaryDocument" Target="glossary/document.xml"/><Relationship Id="rId19" Type="http://schemas.openxmlformats.org/officeDocument/2006/relationships/hyperlink" Target="http://www.mondaq.com/search.asp?cshowauthor=on&amp;cshowsummary=on&amp;icountry_id=138" TargetMode="External"/><Relationship Id="rId14" Type="http://schemas.openxmlformats.org/officeDocument/2006/relationships/hyperlink" Target="http://www.bloomberg.com/news/2012-11-06/tax-revamp-under-pena-nieto-outweighs-cpi-impact-carstens-says.html" TargetMode="External"/><Relationship Id="rId30" Type="http://schemas.openxmlformats.org/officeDocument/2006/relationships/hyperlink" Target="http://www.reuters.com/finance/economy?lc=int_mb_1001" TargetMode="External"/><Relationship Id="rId35" Type="http://schemas.openxmlformats.org/officeDocument/2006/relationships/hyperlink" Target="http://www.washingtonpost.com/william-booth/2011/03/02/ABPG4sM_page.html" TargetMode="External"/><Relationship Id="rId56" Type="http://schemas.openxmlformats.org/officeDocument/2006/relationships/hyperlink" Target="http://www.thedialogue.org/page.cfm?pageID=32&amp;pubID=3245" TargetMode="External"/><Relationship Id="rId77" Type="http://schemas.openxmlformats.org/officeDocument/2006/relationships/hyperlink" Target="http://www.reuters.com/sectors/industries/overview?industryCode=128&amp;lc=int_mb_1001" TargetMode="External"/><Relationship Id="rId100" Type="http://schemas.openxmlformats.org/officeDocument/2006/relationships/hyperlink" Target="http://www.foreignpolicy.com/articles/2010/09/10/this_week_at_war_if_mexico_is_at_war_does_america_have_to_win_it" TargetMode="External"/><Relationship Id="rId105" Type="http://schemas.openxmlformats.org/officeDocument/2006/relationships/image" Target="media/image1.png"/><Relationship Id="rId126" Type="http://schemas.openxmlformats.org/officeDocument/2006/relationships/hyperlink" Target="http://www.americanprogress.org/issues/security/news/2012/11/30/46430/the-united-states-and-mexico-the-path-forward/" TargetMode="External"/><Relationship Id="rId147"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www.aida-americas.org/en/pubs/challenges-deploying-wind-energy-mexico-case-isthmus-tehuantepec" TargetMode="External"/><Relationship Id="rId72" Type="http://schemas.openxmlformats.org/officeDocument/2006/relationships/hyperlink" Target="http://www.reuters.com/finance/economy?lc=int_mb_1001" TargetMode="External"/><Relationship Id="rId93" Type="http://schemas.openxmlformats.org/officeDocument/2006/relationships/hyperlink" Target="http://bakerinstitute.org/publications/EF-pub-BarnesBilateral-04292011.pdf" TargetMode="External"/><Relationship Id="rId98" Type="http://schemas.openxmlformats.org/officeDocument/2006/relationships/hyperlink" Target="http://www.ft.com/cms/s/0/a959b3fe-8a4f-11e2-bf79-00144feabdc0.html" TargetMode="External"/><Relationship Id="rId121" Type="http://schemas.openxmlformats.org/officeDocument/2006/relationships/hyperlink" Target="http://www.reuters.com/article/2013/04/30/us-mexico-reforms-opposition-idUSBRE93T15L20130430" TargetMode="External"/><Relationship Id="rId142" Type="http://schemas.openxmlformats.org/officeDocument/2006/relationships/hyperlink" Target="http://dailycaller.com/2012/11/20/mexico-disputes-house-gop-report-alleging-terrorists-ties-with-drug-cartels/"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52DE46CBD934D75A8994B87D1EA2420"/>
        <w:category>
          <w:name w:val="General"/>
          <w:gallery w:val="placeholder"/>
        </w:category>
        <w:types>
          <w:type w:val="bbPlcHdr"/>
        </w:types>
        <w:behaviors>
          <w:behavior w:val="content"/>
        </w:behaviors>
        <w:guid w:val="{6DCD5033-0FDA-4DE3-89A7-C71BDF62C268}"/>
      </w:docPartPr>
      <w:docPartBody>
        <w:p w:rsidR="00000000" w:rsidRDefault="009C5C1E" w:rsidP="009C5C1E">
          <w:pPr>
            <w:pStyle w:val="052DE46CBD934D75A8994B87D1EA2420"/>
          </w:pPr>
          <w:r>
            <w:rPr>
              <w:b/>
              <w:bC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5C1E"/>
    <w:rsid w:val="009C5C1E"/>
    <w:rsid w:val="00ED7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EA5A1DCC27441A09FCCEB6D9234217D">
    <w:name w:val="EEA5A1DCC27441A09FCCEB6D9234217D"/>
    <w:rsid w:val="009C5C1E"/>
  </w:style>
  <w:style w:type="paragraph" w:customStyle="1" w:styleId="052DE46CBD934D75A8994B87D1EA2420">
    <w:name w:val="052DE46CBD934D75A8994B87D1EA2420"/>
    <w:rsid w:val="009C5C1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EA5A1DCC27441A09FCCEB6D9234217D">
    <w:name w:val="EEA5A1DCC27441A09FCCEB6D9234217D"/>
    <w:rsid w:val="009C5C1E"/>
  </w:style>
  <w:style w:type="paragraph" w:customStyle="1" w:styleId="052DE46CBD934D75A8994B87D1EA2420">
    <w:name w:val="052DE46CBD934D75A8994B87D1EA2420"/>
    <w:rsid w:val="009C5C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EF351A63-E79E-4847-A233-832EB5F16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49324</Words>
  <Characters>281150</Characters>
  <Application>Microsoft Office Word</Application>
  <DocSecurity>0</DocSecurity>
  <Lines>2342</Lines>
  <Paragraphs>659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329815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c:title>
  <dc:creator>WFU</dc:creator>
  <cp:lastModifiedBy>Sarah</cp:lastModifiedBy>
  <cp:revision>7</cp:revision>
  <dcterms:created xsi:type="dcterms:W3CDTF">2013-07-02T05:06:00Z</dcterms:created>
  <dcterms:modified xsi:type="dcterms:W3CDTF">2013-07-02T17:07:00Z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