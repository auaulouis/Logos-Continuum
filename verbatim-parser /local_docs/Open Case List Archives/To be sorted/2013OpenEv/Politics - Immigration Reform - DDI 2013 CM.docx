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05DDD" w:rsidRDefault="00605DDD" w:rsidP="00605DDD">
      <w:pPr>
        <w:pStyle w:val="Heading1"/>
      </w:pPr>
      <w:r>
        <w:t>CIR DA</w:t>
      </w:r>
    </w:p>
    <w:p w:rsidR="00902F6A" w:rsidRDefault="00902F6A" w:rsidP="00902F6A">
      <w:pPr>
        <w:pStyle w:val="Heading2"/>
      </w:pPr>
      <w:r>
        <w:t>1NC</w:t>
      </w:r>
    </w:p>
    <w:p w:rsidR="00902F6A" w:rsidRDefault="00902F6A" w:rsidP="00902F6A">
      <w:pPr>
        <w:pStyle w:val="Heading4"/>
      </w:pPr>
      <w:r>
        <w:t>CIR will pass now</w:t>
      </w:r>
    </w:p>
    <w:p w:rsidR="00902F6A" w:rsidRDefault="00902F6A" w:rsidP="00902F6A">
      <w:r>
        <w:rPr>
          <w:b/>
        </w:rPr>
        <w:t>Fox News Latino 7/26</w:t>
      </w:r>
      <w:r>
        <w:t xml:space="preserve"> [Rep. Luis Gutierrez </w:t>
      </w:r>
      <w:proofErr w:type="gramStart"/>
      <w:r>
        <w:t>On House Immigration Bill And</w:t>
      </w:r>
      <w:proofErr w:type="gramEnd"/>
      <w:r>
        <w:t xml:space="preserve"> Steve King's Notorious Comments, </w:t>
      </w:r>
      <w:hyperlink r:id="rId12" w:anchor="ixzz2aLfFtDXS" w:history="1">
        <w:r w:rsidRPr="00E055FF">
          <w:rPr>
            <w:rStyle w:val="Hyperlink"/>
          </w:rPr>
          <w:t>http://latino.foxnews.com/latino/politics/2013/07/26/rep-luis-gutierrez-on-house-immigration-bill-and-steve-king-notorious-comments/#ixzz2aLfFtDXS</w:t>
        </w:r>
      </w:hyperlink>
      <w:r>
        <w:t>]</w:t>
      </w:r>
    </w:p>
    <w:p w:rsidR="00902F6A" w:rsidRPr="0097027B" w:rsidRDefault="00902F6A" w:rsidP="00902F6A"/>
    <w:p w:rsidR="00902F6A" w:rsidRPr="004E7BEA" w:rsidRDefault="00902F6A" w:rsidP="00902F6A">
      <w:pPr>
        <w:rPr>
          <w:sz w:val="16"/>
        </w:rPr>
      </w:pPr>
      <w:r w:rsidRPr="004E7BEA">
        <w:rPr>
          <w:rStyle w:val="StyleBoldUnderline"/>
        </w:rPr>
        <w:t xml:space="preserve">Rep. </w:t>
      </w:r>
      <w:r w:rsidRPr="004E7BEA">
        <w:rPr>
          <w:sz w:val="16"/>
        </w:rPr>
        <w:t xml:space="preserve">Luis </w:t>
      </w:r>
      <w:r w:rsidRPr="004E7BEA">
        <w:rPr>
          <w:rStyle w:val="StyleBoldUnderline"/>
        </w:rPr>
        <w:t>Gutierrez,</w:t>
      </w:r>
      <w:r w:rsidRPr="004E7BEA">
        <w:rPr>
          <w:sz w:val="16"/>
        </w:rPr>
        <w:t xml:space="preserve"> who for years has been </w:t>
      </w:r>
      <w:r w:rsidRPr="004E7BEA">
        <w:rPr>
          <w:rStyle w:val="StyleBoldUnderline"/>
        </w:rPr>
        <w:t>a torch bearer for c</w:t>
      </w:r>
      <w:r w:rsidRPr="004E7BEA">
        <w:rPr>
          <w:sz w:val="16"/>
        </w:rPr>
        <w:t xml:space="preserve">omprehensive </w:t>
      </w:r>
      <w:r w:rsidRPr="004E7BEA">
        <w:rPr>
          <w:rStyle w:val="StyleBoldUnderline"/>
        </w:rPr>
        <w:t>i</w:t>
      </w:r>
      <w:r w:rsidRPr="004E7BEA">
        <w:rPr>
          <w:sz w:val="16"/>
        </w:rPr>
        <w:t xml:space="preserve">mmigration </w:t>
      </w:r>
      <w:r w:rsidRPr="004E7BEA">
        <w:rPr>
          <w:rStyle w:val="StyleBoldUnderline"/>
        </w:rPr>
        <w:t>r</w:t>
      </w:r>
      <w:r w:rsidRPr="004E7BEA">
        <w:rPr>
          <w:sz w:val="16"/>
        </w:rPr>
        <w:t xml:space="preserve">eform in Congress, says he </w:t>
      </w:r>
      <w:r w:rsidRPr="004E7BEA">
        <w:rPr>
          <w:rStyle w:val="StyleBoldUnderline"/>
        </w:rPr>
        <w:t xml:space="preserve">is optimistic </w:t>
      </w:r>
      <w:r w:rsidRPr="004E7BEA">
        <w:rPr>
          <w:sz w:val="16"/>
        </w:rPr>
        <w:t xml:space="preserve">that this time his fellow </w:t>
      </w:r>
      <w:r w:rsidRPr="004E7BEA">
        <w:rPr>
          <w:rStyle w:val="StyleBoldUnderline"/>
        </w:rPr>
        <w:t xml:space="preserve">lawmakers will pass an overhaul </w:t>
      </w:r>
      <w:r w:rsidRPr="004E7BEA">
        <w:rPr>
          <w:sz w:val="16"/>
        </w:rPr>
        <w:t>of the flawed system</w:t>
      </w:r>
      <w:r w:rsidRPr="004E7BEA">
        <w:rPr>
          <w:sz w:val="12"/>
        </w:rPr>
        <w:t>¶</w:t>
      </w:r>
      <w:r w:rsidRPr="004E7BEA">
        <w:rPr>
          <w:sz w:val="16"/>
        </w:rPr>
        <w:t xml:space="preserve"> The Illinois Democrat believes the momentum for a reform that both would tighten security and provide a path to legal status for millions of undocumented immigrants is too accelerated to slow down or altogether stop.</w:t>
      </w:r>
      <w:r w:rsidRPr="004E7BEA">
        <w:rPr>
          <w:sz w:val="12"/>
        </w:rPr>
        <w:t>¶</w:t>
      </w:r>
      <w:r w:rsidRPr="004E7BEA">
        <w:rPr>
          <w:sz w:val="16"/>
        </w:rPr>
        <w:t xml:space="preserve"> “</w:t>
      </w:r>
      <w:r w:rsidRPr="004E7BEA">
        <w:rPr>
          <w:rStyle w:val="StyleBoldUnderline"/>
        </w:rPr>
        <w:t>The support for immigration reform is too broad</w:t>
      </w:r>
      <w:r w:rsidRPr="004E7BEA">
        <w:rPr>
          <w:sz w:val="16"/>
        </w:rPr>
        <w:t>,” Gutierrez said in an interview Friday with Fox News Latinos. “</w:t>
      </w:r>
      <w:r w:rsidRPr="004E7BEA">
        <w:rPr>
          <w:rStyle w:val="StyleBoldUnderline"/>
        </w:rPr>
        <w:t>Ka</w:t>
      </w:r>
      <w:bookmarkStart w:id="0" w:name="_GoBack"/>
      <w:bookmarkEnd w:id="0"/>
      <w:r w:rsidRPr="004E7BEA">
        <w:rPr>
          <w:rStyle w:val="StyleBoldUnderline"/>
        </w:rPr>
        <w:t xml:space="preserve">rl Rove supports it, Democratic strategists support it, </w:t>
      </w:r>
      <w:proofErr w:type="spellStart"/>
      <w:r w:rsidRPr="004E7BEA">
        <w:rPr>
          <w:rStyle w:val="StyleBoldUnderline"/>
        </w:rPr>
        <w:t>evangeilcal</w:t>
      </w:r>
      <w:proofErr w:type="spellEnd"/>
      <w:r w:rsidRPr="004E7BEA">
        <w:rPr>
          <w:rStyle w:val="StyleBoldUnderline"/>
        </w:rPr>
        <w:t xml:space="preserve"> and South Baptists both have joined to support it, the AFL-CIO and Chamber of Commerce both support it</w:t>
      </w:r>
      <w:r w:rsidRPr="004E7BEA">
        <w:rPr>
          <w:sz w:val="16"/>
        </w:rPr>
        <w:t>, and Cesar Chavez’s son and growers have reached an agreement on it.”</w:t>
      </w:r>
      <w:r w:rsidRPr="004E7BEA">
        <w:rPr>
          <w:sz w:val="12"/>
        </w:rPr>
        <w:t>¶</w:t>
      </w:r>
      <w:r w:rsidRPr="004E7BEA">
        <w:rPr>
          <w:sz w:val="16"/>
        </w:rPr>
        <w:t xml:space="preserve"> Gutierrez is in New York this weekend to take part in congressional tour of historical sites and events that reflect U.S. immigrant history. He is a member of the bipartisan House “</w:t>
      </w:r>
      <w:r w:rsidRPr="004E7BEA">
        <w:rPr>
          <w:rStyle w:val="StyleBoldUnderline"/>
        </w:rPr>
        <w:t>Group of Seven</w:t>
      </w:r>
      <w:r w:rsidRPr="004E7BEA">
        <w:rPr>
          <w:sz w:val="16"/>
        </w:rPr>
        <w:t xml:space="preserve">,” which has been drafting a comprehensive immigration reform bill. He and others who support most of the bill </w:t>
      </w:r>
      <w:r w:rsidRPr="004E7BEA">
        <w:rPr>
          <w:rStyle w:val="StyleBoldUnderline"/>
        </w:rPr>
        <w:t xml:space="preserve">are working to win over </w:t>
      </w:r>
      <w:r w:rsidRPr="004E7BEA">
        <w:rPr>
          <w:sz w:val="16"/>
        </w:rPr>
        <w:t xml:space="preserve">the more </w:t>
      </w:r>
      <w:r w:rsidRPr="004E7BEA">
        <w:rPr>
          <w:rStyle w:val="StyleBoldUnderline"/>
        </w:rPr>
        <w:t xml:space="preserve">conservative Republicans </w:t>
      </w:r>
      <w:r w:rsidRPr="004E7BEA">
        <w:rPr>
          <w:sz w:val="16"/>
        </w:rPr>
        <w:t>who object to a key part of it – the part that gives many undocumented immigrants a path to legal status.</w:t>
      </w:r>
      <w:r w:rsidRPr="004E7BEA">
        <w:rPr>
          <w:sz w:val="12"/>
        </w:rPr>
        <w:t>¶</w:t>
      </w:r>
      <w:r w:rsidRPr="004E7BEA">
        <w:rPr>
          <w:sz w:val="16"/>
        </w:rPr>
        <w:t xml:space="preserve"> Gutierrez concedes that neither of the two major parties is approaching the immigration reform challenge in an unblemished way.</w:t>
      </w:r>
      <w:r w:rsidRPr="004E7BEA">
        <w:rPr>
          <w:sz w:val="12"/>
        </w:rPr>
        <w:t>¶</w:t>
      </w:r>
      <w:r w:rsidRPr="004E7BEA">
        <w:rPr>
          <w:sz w:val="16"/>
        </w:rPr>
        <w:t xml:space="preserve"> “Democrats sometimes come to immigration from a premise that we’re the majority in the House, we’re not,” he said. “Republicans, when they come to immigration, fail to recognize that the country spoke on immigration reform and they want us to fix the problem.”</w:t>
      </w:r>
      <w:r w:rsidRPr="004E7BEA">
        <w:rPr>
          <w:sz w:val="12"/>
        </w:rPr>
        <w:t>¶</w:t>
      </w:r>
      <w:r w:rsidRPr="004E7BEA">
        <w:rPr>
          <w:sz w:val="16"/>
        </w:rPr>
        <w:t xml:space="preserve"> </w:t>
      </w:r>
      <w:proofErr w:type="gramStart"/>
      <w:r w:rsidRPr="004E7BEA">
        <w:rPr>
          <w:sz w:val="16"/>
        </w:rPr>
        <w:t>If</w:t>
      </w:r>
      <w:proofErr w:type="gramEnd"/>
      <w:r w:rsidRPr="004E7BEA">
        <w:rPr>
          <w:sz w:val="16"/>
        </w:rPr>
        <w:t xml:space="preserve"> both parties can extricate themselves from those stubborn positions, he said, “We could come to an agreement.”</w:t>
      </w:r>
      <w:r w:rsidRPr="004E7BEA">
        <w:rPr>
          <w:sz w:val="12"/>
        </w:rPr>
        <w:t>¶</w:t>
      </w:r>
      <w:r w:rsidRPr="004E7BEA">
        <w:rPr>
          <w:sz w:val="16"/>
        </w:rPr>
        <w:t xml:space="preserve"> Despite the deep divisions among Republicans in the House over how to deal with illegal immigration – do they provide a legal status to some, or seek to deport them all, somehow -- </w:t>
      </w:r>
      <w:r w:rsidRPr="004E7BEA">
        <w:rPr>
          <w:rStyle w:val="StyleBoldUnderline"/>
        </w:rPr>
        <w:t>Gutierrez claims that he has enough Republicans to get 218 votes in the House for an immigration reform bill</w:t>
      </w:r>
      <w:r w:rsidRPr="004E7BEA">
        <w:rPr>
          <w:sz w:val="16"/>
        </w:rPr>
        <w:t>.</w:t>
      </w:r>
      <w:r w:rsidRPr="004E7BEA">
        <w:rPr>
          <w:sz w:val="12"/>
        </w:rPr>
        <w:t>¶</w:t>
      </w:r>
      <w:r w:rsidRPr="004E7BEA">
        <w:rPr>
          <w:sz w:val="16"/>
        </w:rPr>
        <w:t xml:space="preserve"> This weekend, the New York visiting delegation – which also includes more than 70 political, religious and business leaders from around the country – has plans to witness a naturalization ceremony, Ellis Island, Gracie Mansion, the Museum of Jewish Heritage, the African Burial Ground National Monument and the National September 11 Memorial, among other places.</w:t>
      </w:r>
      <w:r w:rsidRPr="004E7BEA">
        <w:rPr>
          <w:sz w:val="12"/>
        </w:rPr>
        <w:t>¶</w:t>
      </w:r>
      <w:r w:rsidRPr="004E7BEA">
        <w:rPr>
          <w:sz w:val="16"/>
        </w:rPr>
        <w:t xml:space="preserve"> Besides Gutierrez, other lawmakers include Reps. Joseph Crowley (D-NY), Mario Diaz-Balart (R-FL), Eric Cantor, (R-VA) and who is House Majority Leader, Charlie Rangel (D-NY) as well as former U.S. Commerce Secretary Carlos Gutierrez, who served under President George W. Bush.</w:t>
      </w:r>
      <w:r w:rsidRPr="004E7BEA">
        <w:rPr>
          <w:sz w:val="12"/>
        </w:rPr>
        <w:t>¶</w:t>
      </w:r>
      <w:r w:rsidRPr="004E7BEA">
        <w:rPr>
          <w:sz w:val="16"/>
        </w:rPr>
        <w:t xml:space="preserve"> “This trip will provide us with the opportunity to put politics aside and focus on the common link that we all share,” said Diaz-Balart in a statement . “Our country was built by -- and continues to prosper as -- a nation of immigrants.”</w:t>
      </w:r>
      <w:r w:rsidRPr="004E7BEA">
        <w:rPr>
          <w:sz w:val="12"/>
        </w:rPr>
        <w:t>¶</w:t>
      </w:r>
      <w:r w:rsidRPr="004E7BEA">
        <w:rPr>
          <w:sz w:val="16"/>
        </w:rPr>
        <w:t xml:space="preserve"> The trip is being organized by Faith &amp; Politics Institute.</w:t>
      </w:r>
      <w:r w:rsidRPr="004E7BEA">
        <w:rPr>
          <w:sz w:val="12"/>
        </w:rPr>
        <w:t>¶</w:t>
      </w:r>
      <w:r w:rsidRPr="004E7BEA">
        <w:rPr>
          <w:sz w:val="16"/>
        </w:rPr>
        <w:t xml:space="preserve"> Many conservative Republicans say their constituents do not support providing undocumented immigrants a path to legal status, and they feel no political pressure, as a result, to support that.</w:t>
      </w:r>
      <w:r w:rsidRPr="004E7BEA">
        <w:rPr>
          <w:sz w:val="12"/>
        </w:rPr>
        <w:t>¶</w:t>
      </w:r>
      <w:r w:rsidRPr="004E7BEA">
        <w:rPr>
          <w:sz w:val="16"/>
        </w:rPr>
        <w:t xml:space="preserve"> “If they do that, the Republican Party will be a party of provinces and towns, but the Democrats will be the national party,” said Gutierrez. “Republicans will only be hurting themselves as a national party if they keep thinking that way.”</w:t>
      </w:r>
      <w:r w:rsidRPr="004E7BEA">
        <w:rPr>
          <w:sz w:val="12"/>
        </w:rPr>
        <w:t>¶</w:t>
      </w:r>
      <w:r w:rsidRPr="004E7BEA">
        <w:rPr>
          <w:sz w:val="16"/>
        </w:rPr>
        <w:t xml:space="preserve"> The </w:t>
      </w:r>
      <w:r w:rsidRPr="004E7BEA">
        <w:rPr>
          <w:rStyle w:val="StyleBoldUnderline"/>
        </w:rPr>
        <w:t>immigration tour comes on the heels of a highly controversial comment by Rep. Steve King, an Iowa Republican</w:t>
      </w:r>
      <w:r w:rsidRPr="004E7BEA">
        <w:rPr>
          <w:sz w:val="16"/>
        </w:rPr>
        <w:t>, where s</w:t>
      </w:r>
      <w:r w:rsidRPr="004E7BEA">
        <w:rPr>
          <w:rStyle w:val="StyleBoldUnderline"/>
        </w:rPr>
        <w:t xml:space="preserve">aid </w:t>
      </w:r>
      <w:r w:rsidRPr="004E7BEA">
        <w:rPr>
          <w:sz w:val="16"/>
        </w:rPr>
        <w:t xml:space="preserve">in a media interview that </w:t>
      </w:r>
      <w:r w:rsidRPr="004E7BEA">
        <w:rPr>
          <w:rStyle w:val="StyleBoldUnderline"/>
        </w:rPr>
        <w:t xml:space="preserve">many undocumented youth are drug mules </w:t>
      </w:r>
      <w:r w:rsidRPr="004E7BEA">
        <w:rPr>
          <w:sz w:val="16"/>
        </w:rPr>
        <w:t>and should not get be able to legalize their status.</w:t>
      </w:r>
      <w:r w:rsidRPr="004E7BEA">
        <w:rPr>
          <w:sz w:val="12"/>
        </w:rPr>
        <w:t>¶</w:t>
      </w:r>
      <w:r w:rsidRPr="004E7BEA">
        <w:rPr>
          <w:sz w:val="16"/>
        </w:rPr>
        <w:t xml:space="preserve"> In an interview last week with the conservative news outlet </w:t>
      </w:r>
      <w:proofErr w:type="spellStart"/>
      <w:r w:rsidRPr="004E7BEA">
        <w:rPr>
          <w:sz w:val="16"/>
        </w:rPr>
        <w:t>Newsmax</w:t>
      </w:r>
      <w:proofErr w:type="spellEnd"/>
      <w:r w:rsidRPr="004E7BEA">
        <w:rPr>
          <w:sz w:val="16"/>
        </w:rPr>
        <w:t>, King said that while some undocumented immigrants brought as minors may be exemplary members of U.S. society, more are drug mules who undermine the country.</w:t>
      </w:r>
      <w:r w:rsidRPr="004E7BEA">
        <w:rPr>
          <w:sz w:val="12"/>
        </w:rPr>
        <w:t>¶</w:t>
      </w:r>
      <w:r w:rsidRPr="004E7BEA">
        <w:rPr>
          <w:sz w:val="16"/>
        </w:rPr>
        <w:t xml:space="preserve"> “For everyone who’s a valedictorian, there’s another 100 out there that weigh 130 pounds and they’ve got calves the size of cantaloupes because they’re hauling 75 pounds of marijuana across the desert,” King said. “Those people would be legalized with the same act.”</w:t>
      </w:r>
      <w:r w:rsidRPr="004E7BEA">
        <w:rPr>
          <w:sz w:val="12"/>
        </w:rPr>
        <w:t>¶</w:t>
      </w:r>
      <w:r w:rsidRPr="004E7BEA">
        <w:rPr>
          <w:sz w:val="16"/>
        </w:rPr>
        <w:t xml:space="preserve"> </w:t>
      </w:r>
      <w:proofErr w:type="gramStart"/>
      <w:r w:rsidRPr="004E7BEA">
        <w:rPr>
          <w:rStyle w:val="StyleBoldUnderline"/>
        </w:rPr>
        <w:t>The</w:t>
      </w:r>
      <w:proofErr w:type="gramEnd"/>
      <w:r w:rsidRPr="004E7BEA">
        <w:rPr>
          <w:rStyle w:val="StyleBoldUnderline"/>
        </w:rPr>
        <w:t xml:space="preserve"> comment</w:t>
      </w:r>
      <w:r w:rsidRPr="004E7BEA">
        <w:rPr>
          <w:sz w:val="16"/>
        </w:rPr>
        <w:t xml:space="preserve"> by King, known for his many inflammatory remarks about immigrants, </w:t>
      </w:r>
      <w:r w:rsidRPr="004E7BEA">
        <w:rPr>
          <w:rStyle w:val="StyleBoldUnderline"/>
        </w:rPr>
        <w:t>drew a firestorm of criticism, including from leaders of the Republican Party. The party has made efforts to combat its image as hostile to immigrants and to Latinos in particular</w:t>
      </w:r>
      <w:r w:rsidRPr="004E7BEA">
        <w:rPr>
          <w:sz w:val="16"/>
        </w:rPr>
        <w:t>.</w:t>
      </w:r>
      <w:r w:rsidRPr="004E7BEA">
        <w:rPr>
          <w:sz w:val="12"/>
        </w:rPr>
        <w:t>¶</w:t>
      </w:r>
      <w:r w:rsidRPr="004E7BEA">
        <w:rPr>
          <w:sz w:val="16"/>
        </w:rPr>
        <w:t xml:space="preserve"> He said House members should go out of their way to keep King at bay when considering the immigration issue.</w:t>
      </w:r>
      <w:r w:rsidRPr="004E7BEA">
        <w:rPr>
          <w:sz w:val="12"/>
        </w:rPr>
        <w:t>¶</w:t>
      </w:r>
      <w:r w:rsidRPr="004E7BEA">
        <w:rPr>
          <w:sz w:val="16"/>
        </w:rPr>
        <w:t xml:space="preserve"> “</w:t>
      </w:r>
      <w:r w:rsidRPr="004E7BEA">
        <w:rPr>
          <w:rStyle w:val="StyleBoldUnderline"/>
        </w:rPr>
        <w:t>Steve King’s comments were reprehensible</w:t>
      </w:r>
      <w:r w:rsidRPr="004E7BEA">
        <w:rPr>
          <w:sz w:val="16"/>
        </w:rPr>
        <w:t>,” Gutierrez said. “They’re stupid and ignorant.”</w:t>
      </w:r>
      <w:r w:rsidRPr="004E7BEA">
        <w:rPr>
          <w:sz w:val="12"/>
        </w:rPr>
        <w:t>¶</w:t>
      </w:r>
      <w:r w:rsidRPr="004E7BEA">
        <w:rPr>
          <w:sz w:val="16"/>
        </w:rPr>
        <w:t xml:space="preserve"> “</w:t>
      </w:r>
      <w:r w:rsidRPr="004E7BEA">
        <w:rPr>
          <w:rStyle w:val="Emphasis"/>
        </w:rPr>
        <w:t>Republicans are running away from Steve King</w:t>
      </w:r>
      <w:r w:rsidRPr="004E7BEA">
        <w:rPr>
          <w:sz w:val="16"/>
        </w:rPr>
        <w:t>,” he said. “They’re clearly hateful, bigoted statements that have no place in the body politic and in our conversation.”</w:t>
      </w:r>
      <w:r w:rsidRPr="004E7BEA">
        <w:rPr>
          <w:sz w:val="12"/>
        </w:rPr>
        <w:t>¶</w:t>
      </w:r>
      <w:r w:rsidRPr="004E7BEA">
        <w:rPr>
          <w:sz w:val="16"/>
        </w:rPr>
        <w:t xml:space="preserve"> </w:t>
      </w:r>
      <w:proofErr w:type="gramStart"/>
      <w:r w:rsidRPr="004E7BEA">
        <w:rPr>
          <w:sz w:val="16"/>
        </w:rPr>
        <w:t>The</w:t>
      </w:r>
      <w:proofErr w:type="gramEnd"/>
      <w:r w:rsidRPr="004E7BEA">
        <w:rPr>
          <w:sz w:val="16"/>
        </w:rPr>
        <w:t xml:space="preserve"> solution, Gutierrez said, is to sit someone like King “in a corner and the adults take over the conversation.”</w:t>
      </w:r>
      <w:r w:rsidRPr="004E7BEA">
        <w:rPr>
          <w:sz w:val="12"/>
        </w:rPr>
        <w:t>¶</w:t>
      </w:r>
      <w:r w:rsidRPr="004E7BEA">
        <w:rPr>
          <w:sz w:val="16"/>
        </w:rPr>
        <w:t xml:space="preserve"> </w:t>
      </w:r>
    </w:p>
    <w:p w:rsidR="00902F6A" w:rsidRDefault="00902F6A" w:rsidP="00902F6A">
      <w:pPr>
        <w:pStyle w:val="Heading4"/>
      </w:pPr>
      <w:r>
        <w:t>Piecemeal immigration kills CIR.</w:t>
      </w:r>
    </w:p>
    <w:p w:rsidR="00902F6A" w:rsidRDefault="00902F6A" w:rsidP="00902F6A">
      <w:proofErr w:type="spellStart"/>
      <w:r w:rsidRPr="005607BA">
        <w:rPr>
          <w:b/>
        </w:rPr>
        <w:t>Koslowski</w:t>
      </w:r>
      <w:proofErr w:type="spellEnd"/>
      <w:r>
        <w:t>, 5/21/</w:t>
      </w:r>
      <w:r w:rsidRPr="005607BA">
        <w:rPr>
          <w:b/>
        </w:rPr>
        <w:t>2013</w:t>
      </w:r>
      <w:r>
        <w:t xml:space="preserve"> (Rey – Op-ed contributor for the Christian Science Monitor, Hey, Congress: </w:t>
      </w:r>
      <w:proofErr w:type="gramStart"/>
      <w:r>
        <w:t>It’s</w:t>
      </w:r>
      <w:proofErr w:type="gramEnd"/>
      <w:r>
        <w:t xml:space="preserve"> comprehensive immigration reform or nothing, The Christian Science Monitor, p. </w:t>
      </w:r>
      <w:hyperlink r:id="rId13" w:history="1">
        <w:r w:rsidRPr="00E055FF">
          <w:rPr>
            <w:rStyle w:val="Hyperlink"/>
          </w:rPr>
          <w:t>http://www.csmonitor.com/Commentary/Opinion/2013/0521/Hey-Congress-It-s-comprehensive-immigration-reform-or-nothing</w:t>
        </w:r>
      </w:hyperlink>
      <w:r>
        <w:t>)</w:t>
      </w:r>
    </w:p>
    <w:p w:rsidR="00902F6A" w:rsidRDefault="00902F6A" w:rsidP="00902F6A"/>
    <w:p w:rsidR="00902F6A" w:rsidRDefault="00902F6A" w:rsidP="00902F6A">
      <w:r>
        <w:lastRenderedPageBreak/>
        <w:t xml:space="preserve">Some members of Congress argue that the comprehensive immigration reform bill before the Senate is too long and that it needs to be broken up and considered piecemeal. But </w:t>
      </w:r>
      <w:r w:rsidRPr="005607BA">
        <w:rPr>
          <w:rStyle w:val="StyleBoldUnderline"/>
        </w:rPr>
        <w:t>a piecemeal approach flies in the face of the long history of failed stand-alone immigration bills</w:t>
      </w:r>
      <w:r>
        <w:t>. This Congress needs comprehensive reform to save itself from itself.</w:t>
      </w:r>
    </w:p>
    <w:p w:rsidR="00902F6A" w:rsidRDefault="00902F6A" w:rsidP="00902F6A">
      <w:r w:rsidRPr="005607BA">
        <w:rPr>
          <w:rStyle w:val="StyleBoldUnderline"/>
        </w:rPr>
        <w:t xml:space="preserve">Only a comprehensive reform legislative package will </w:t>
      </w:r>
      <w:r w:rsidRPr="005607BA">
        <w:rPr>
          <w:rStyle w:val="Emphasis"/>
        </w:rPr>
        <w:t>pull together</w:t>
      </w:r>
      <w:r w:rsidRPr="005607BA">
        <w:rPr>
          <w:rStyle w:val="StyleBoldUnderline"/>
        </w:rPr>
        <w:t xml:space="preserve"> the </w:t>
      </w:r>
      <w:r w:rsidRPr="005607BA">
        <w:rPr>
          <w:rStyle w:val="Emphasis"/>
        </w:rPr>
        <w:t>strange-bedfellow coalition</w:t>
      </w:r>
      <w:r w:rsidRPr="005607BA">
        <w:rPr>
          <w:rStyle w:val="StyleBoldUnderline"/>
        </w:rPr>
        <w:t xml:space="preserve"> </w:t>
      </w:r>
      <w:r w:rsidRPr="005607BA">
        <w:rPr>
          <w:rStyle w:val="Emphasis"/>
        </w:rPr>
        <w:t>necessary</w:t>
      </w:r>
      <w:r w:rsidRPr="005607BA">
        <w:rPr>
          <w:rStyle w:val="StyleBoldUnderline"/>
        </w:rPr>
        <w:t xml:space="preserve"> to secure enough votes for any immigration bill to pass</w:t>
      </w:r>
      <w:r>
        <w:t xml:space="preserve"> both houses of Congress: </w:t>
      </w:r>
      <w:r w:rsidRPr="005607BA">
        <w:rPr>
          <w:rStyle w:val="Emphasis"/>
        </w:rPr>
        <w:t>No comprehensive legislation</w:t>
      </w:r>
      <w:r w:rsidRPr="005607BA">
        <w:rPr>
          <w:rStyle w:val="StyleBoldUnderline"/>
        </w:rPr>
        <w:t xml:space="preserve">; </w:t>
      </w:r>
      <w:r w:rsidRPr="005607BA">
        <w:rPr>
          <w:rStyle w:val="Emphasis"/>
        </w:rPr>
        <w:t>no bipartisan coalition</w:t>
      </w:r>
      <w:r w:rsidRPr="005607BA">
        <w:rPr>
          <w:rStyle w:val="StyleBoldUnderline"/>
        </w:rPr>
        <w:t xml:space="preserve">; </w:t>
      </w:r>
      <w:r w:rsidRPr="005607BA">
        <w:rPr>
          <w:rStyle w:val="Emphasis"/>
        </w:rPr>
        <w:t>no change</w:t>
      </w:r>
      <w:r>
        <w:t xml:space="preserve">. As groups hold out for their priorities, each part of comprehensive immigration reform legislation is held hostage to passage of all others: </w:t>
      </w:r>
      <w:r w:rsidRPr="005607BA">
        <w:rPr>
          <w:rStyle w:val="StyleBoldUnderline"/>
        </w:rPr>
        <w:t>Liberal Democrats supported</w:t>
      </w:r>
      <w:r>
        <w:t xml:space="preserve"> by ethnic interest groups want earned </w:t>
      </w:r>
      <w:r w:rsidRPr="005607BA">
        <w:rPr>
          <w:rStyle w:val="StyleBoldUnderline"/>
        </w:rPr>
        <w:t>legalization</w:t>
      </w:r>
      <w:r>
        <w:t xml:space="preserve"> with a pathway to citizenship for the estimated 11 million unauthorized immigrants. </w:t>
      </w:r>
      <w:r w:rsidRPr="005607BA">
        <w:rPr>
          <w:rStyle w:val="StyleBoldUnderline"/>
        </w:rPr>
        <w:t>Libertarians in the Republican Party</w:t>
      </w:r>
      <w:r>
        <w:t xml:space="preserve"> and other Republicans responding to business constituencies </w:t>
      </w:r>
      <w:r w:rsidRPr="005607BA">
        <w:rPr>
          <w:rStyle w:val="StyleBoldUnderline"/>
        </w:rPr>
        <w:t>want more visas for high-skilled information technology workers</w:t>
      </w:r>
      <w:r>
        <w:t xml:space="preserve"> and lower-skilled guest workers. </w:t>
      </w:r>
      <w:r w:rsidRPr="005607BA">
        <w:rPr>
          <w:rStyle w:val="StyleBoldUnderline"/>
        </w:rPr>
        <w:t xml:space="preserve">Legislators from states with large high-tech sectors want green cards for foreign graduates </w:t>
      </w:r>
      <w:r>
        <w:t xml:space="preserve">of US university doctoral programs </w:t>
      </w:r>
      <w:r w:rsidRPr="005607BA">
        <w:rPr>
          <w:rStyle w:val="StyleBoldUnderline"/>
        </w:rPr>
        <w:t>in</w:t>
      </w:r>
      <w:r>
        <w:t xml:space="preserve"> the </w:t>
      </w:r>
      <w:r w:rsidRPr="005607BA">
        <w:rPr>
          <w:rStyle w:val="StyleBoldUnderline"/>
        </w:rPr>
        <w:t>STEM</w:t>
      </w:r>
      <w:r>
        <w:t xml:space="preserve"> (Science, Technology, Engineering, and Math) fields; </w:t>
      </w:r>
      <w:r w:rsidRPr="005607BA">
        <w:rPr>
          <w:rStyle w:val="StyleBoldUnderline"/>
        </w:rPr>
        <w:t>legislators from agricultural states</w:t>
      </w:r>
      <w:r>
        <w:t xml:space="preserve"> with vegetable, fruit, and dairy </w:t>
      </w:r>
      <w:r w:rsidRPr="005607BA">
        <w:rPr>
          <w:rStyle w:val="StyleBoldUnderline"/>
        </w:rPr>
        <w:t>want a guest-worker program</w:t>
      </w:r>
      <w:r>
        <w:t xml:space="preserve"> for farm workers. </w:t>
      </w:r>
      <w:r w:rsidRPr="005607BA">
        <w:rPr>
          <w:rStyle w:val="StyleBoldUnderline"/>
        </w:rPr>
        <w:t>More socially conservative Republicans as well as security hawks among Democrats want tougher border controls</w:t>
      </w:r>
      <w:r>
        <w:t xml:space="preserve"> and work-site enforcement. Liberal Democrats and more libertarian Republicans accept increased spending on border fences and tighter controls, but only within the context of comprehensive reform. </w:t>
      </w:r>
      <w:r w:rsidRPr="005607BA">
        <w:rPr>
          <w:rStyle w:val="StyleBoldUnderline"/>
        </w:rPr>
        <w:t xml:space="preserve">Unless these many demands are part of an </w:t>
      </w:r>
      <w:r w:rsidRPr="005607BA">
        <w:rPr>
          <w:rStyle w:val="Emphasis"/>
        </w:rPr>
        <w:t>interdependent</w:t>
      </w:r>
      <w:r w:rsidRPr="005607BA">
        <w:rPr>
          <w:rStyle w:val="StyleBoldUnderline"/>
        </w:rPr>
        <w:t xml:space="preserve">, </w:t>
      </w:r>
      <w:r w:rsidRPr="005607BA">
        <w:rPr>
          <w:rStyle w:val="Emphasis"/>
        </w:rPr>
        <w:t>comprehensive reform</w:t>
      </w:r>
      <w:r w:rsidRPr="005607BA">
        <w:rPr>
          <w:rStyle w:val="StyleBoldUnderline"/>
        </w:rPr>
        <w:t xml:space="preserve"> package, each of the various camps is </w:t>
      </w:r>
      <w:r w:rsidRPr="005607BA">
        <w:rPr>
          <w:rStyle w:val="Emphasis"/>
        </w:rPr>
        <w:t>unlikely to support each other’s individual initiatives</w:t>
      </w:r>
      <w:r>
        <w:t>.</w:t>
      </w:r>
    </w:p>
    <w:p w:rsidR="00902F6A" w:rsidRDefault="00902F6A" w:rsidP="00902F6A">
      <w:pPr>
        <w:pStyle w:val="Heading4"/>
      </w:pPr>
      <w:r>
        <w:t xml:space="preserve">CIR is </w:t>
      </w:r>
      <w:proofErr w:type="gramStart"/>
      <w:r>
        <w:t>key</w:t>
      </w:r>
      <w:proofErr w:type="gramEnd"/>
      <w:r>
        <w:t xml:space="preserve"> to high skilled labor --- that solves relations with India and China.</w:t>
      </w:r>
    </w:p>
    <w:p w:rsidR="00902F6A" w:rsidRDefault="00902F6A" w:rsidP="00902F6A">
      <w:r w:rsidRPr="008D0A30">
        <w:rPr>
          <w:rStyle w:val="Emphasis"/>
        </w:rPr>
        <w:t>L</w:t>
      </w:r>
      <w:r>
        <w:t xml:space="preserve">os </w:t>
      </w:r>
      <w:r w:rsidRPr="008D0A30">
        <w:rPr>
          <w:rStyle w:val="Emphasis"/>
        </w:rPr>
        <w:t>A</w:t>
      </w:r>
      <w:r>
        <w:t xml:space="preserve">ngeles </w:t>
      </w:r>
      <w:r w:rsidRPr="008D0A30">
        <w:rPr>
          <w:b/>
        </w:rPr>
        <w:t>Times</w:t>
      </w:r>
      <w:r>
        <w:t>, 11/9/</w:t>
      </w:r>
      <w:r w:rsidRPr="008D0A30">
        <w:rPr>
          <w:b/>
        </w:rPr>
        <w:t>2012</w:t>
      </w:r>
      <w:r>
        <w:t xml:space="preserve"> (Other countries eagerly await U.S. immigration reform, p. </w:t>
      </w:r>
      <w:r w:rsidRPr="008D0A30">
        <w:t>http://latimesblogs.latimes.com/world_now/2012/11/us-immigration-reform-eagerly-awaited-by-source-countries.html</w:t>
      </w:r>
      <w:r>
        <w:t>)</w:t>
      </w:r>
    </w:p>
    <w:p w:rsidR="00902F6A" w:rsidRPr="003F08F6" w:rsidRDefault="00902F6A" w:rsidP="00902F6A">
      <w:pPr>
        <w:rPr>
          <w:sz w:val="16"/>
        </w:rPr>
      </w:pPr>
      <w:r w:rsidRPr="003F08F6">
        <w:rPr>
          <w:sz w:val="16"/>
        </w:rPr>
        <w:t>"</w:t>
      </w:r>
      <w:r w:rsidRPr="003116E3">
        <w:rPr>
          <w:rStyle w:val="Emphasis"/>
          <w:b w:val="0"/>
          <w:highlight w:val="yellow"/>
        </w:rPr>
        <w:t>C</w:t>
      </w:r>
      <w:r w:rsidRPr="008D0A30">
        <w:rPr>
          <w:rStyle w:val="StyleBoldUnderline"/>
        </w:rPr>
        <w:t xml:space="preserve">omprehensive </w:t>
      </w:r>
      <w:r w:rsidRPr="003116E3">
        <w:rPr>
          <w:rStyle w:val="Emphasis"/>
          <w:b w:val="0"/>
          <w:highlight w:val="yellow"/>
        </w:rPr>
        <w:t>i</w:t>
      </w:r>
      <w:r w:rsidRPr="008D0A30">
        <w:rPr>
          <w:rStyle w:val="StyleBoldUnderline"/>
        </w:rPr>
        <w:t xml:space="preserve">mmigration </w:t>
      </w:r>
      <w:r w:rsidRPr="003116E3">
        <w:rPr>
          <w:rStyle w:val="Emphasis"/>
          <w:b w:val="0"/>
          <w:highlight w:val="yellow"/>
        </w:rPr>
        <w:t>r</w:t>
      </w:r>
      <w:r w:rsidRPr="008D0A30">
        <w:rPr>
          <w:rStyle w:val="StyleBoldUnderline"/>
        </w:rPr>
        <w:t xml:space="preserve">eform </w:t>
      </w:r>
      <w:r w:rsidRPr="008C7436">
        <w:rPr>
          <w:rStyle w:val="StyleBoldUnderline"/>
          <w:highlight w:val="yellow"/>
        </w:rPr>
        <w:t xml:space="preserve">will see </w:t>
      </w:r>
      <w:r w:rsidRPr="008C7436">
        <w:rPr>
          <w:rStyle w:val="Emphasis"/>
          <w:highlight w:val="yellow"/>
        </w:rPr>
        <w:t>expansion of skilled labor visas</w:t>
      </w:r>
      <w:r w:rsidRPr="008C7436">
        <w:rPr>
          <w:rStyle w:val="StyleBoldUnderline"/>
          <w:highlight w:val="yellow"/>
        </w:rPr>
        <w:t>," predicted</w:t>
      </w:r>
      <w:r w:rsidRPr="003F08F6">
        <w:rPr>
          <w:sz w:val="16"/>
        </w:rPr>
        <w:t xml:space="preserve"> B. Lindsay </w:t>
      </w:r>
      <w:r w:rsidRPr="008C7436">
        <w:rPr>
          <w:rStyle w:val="StyleBoldUnderline"/>
          <w:highlight w:val="yellow"/>
        </w:rPr>
        <w:t>Lowell</w:t>
      </w:r>
      <w:r w:rsidRPr="008D0A30">
        <w:rPr>
          <w:rStyle w:val="StyleBoldUnderline"/>
        </w:rPr>
        <w:t>, director of policy studies for the Institute for the Study of International Migration at Georgetown University</w:t>
      </w:r>
      <w:r w:rsidRPr="003F08F6">
        <w:rPr>
          <w:sz w:val="16"/>
        </w:rPr>
        <w:t xml:space="preserve">. A former research chief for the congressionally appointed Commission on Immigration Reform, </w:t>
      </w:r>
      <w:r w:rsidRPr="008C7436">
        <w:rPr>
          <w:rStyle w:val="StyleBoldUnderline"/>
          <w:highlight w:val="yellow"/>
        </w:rPr>
        <w:t>Lowell</w:t>
      </w:r>
      <w:r w:rsidRPr="008D0A30">
        <w:rPr>
          <w:rStyle w:val="StyleBoldUnderline"/>
        </w:rPr>
        <w:t xml:space="preserve"> said he </w:t>
      </w:r>
      <w:r w:rsidRPr="008C7436">
        <w:rPr>
          <w:rStyle w:val="StyleBoldUnderline"/>
          <w:highlight w:val="yellow"/>
        </w:rPr>
        <w:t xml:space="preserve">expects to see at least a </w:t>
      </w:r>
      <w:r w:rsidRPr="008C7436">
        <w:rPr>
          <w:rStyle w:val="Emphasis"/>
          <w:highlight w:val="yellow"/>
        </w:rPr>
        <w:t>fivefold increase</w:t>
      </w:r>
      <w:r w:rsidRPr="008C7436">
        <w:rPr>
          <w:rStyle w:val="StyleBoldUnderline"/>
          <w:highlight w:val="yellow"/>
        </w:rPr>
        <w:t xml:space="preserve"> in</w:t>
      </w:r>
      <w:r w:rsidRPr="008D0A30">
        <w:rPr>
          <w:rStyle w:val="StyleBoldUnderline"/>
        </w:rPr>
        <w:t xml:space="preserve"> the number of </w:t>
      </w:r>
      <w:r w:rsidRPr="008C7436">
        <w:rPr>
          <w:rStyle w:val="StyleBoldUnderline"/>
          <w:highlight w:val="yellow"/>
        </w:rPr>
        <w:t xml:space="preserve">highly skilled labor visas that would provide "a </w:t>
      </w:r>
      <w:r w:rsidRPr="008C7436">
        <w:rPr>
          <w:rStyle w:val="Emphasis"/>
          <w:highlight w:val="yellow"/>
        </w:rPr>
        <w:t>significant shot in the arm for India and China</w:t>
      </w:r>
      <w:r w:rsidRPr="008D0A30">
        <w:rPr>
          <w:rStyle w:val="StyleBoldUnderline"/>
        </w:rPr>
        <w:t>."</w:t>
      </w:r>
      <w:r>
        <w:rPr>
          <w:rStyle w:val="StyleBoldUnderline"/>
        </w:rPr>
        <w:t xml:space="preserve"> </w:t>
      </w:r>
      <w:r w:rsidRPr="008C7436">
        <w:rPr>
          <w:rStyle w:val="StyleBoldUnderline"/>
          <w:highlight w:val="yellow"/>
        </w:rPr>
        <w:t xml:space="preserve">There is </w:t>
      </w:r>
      <w:r w:rsidRPr="008C7436">
        <w:rPr>
          <w:rStyle w:val="Emphasis"/>
          <w:highlight w:val="yellow"/>
        </w:rPr>
        <w:t>widespread consensus among economists and academics</w:t>
      </w:r>
      <w:r w:rsidRPr="008C7436">
        <w:rPr>
          <w:rStyle w:val="StyleBoldUnderline"/>
          <w:highlight w:val="yellow"/>
        </w:rPr>
        <w:t xml:space="preserve"> that skilled migration </w:t>
      </w:r>
      <w:r w:rsidRPr="008C7436">
        <w:rPr>
          <w:rStyle w:val="Emphasis"/>
          <w:highlight w:val="yellow"/>
        </w:rPr>
        <w:t>fosters new trade and business relationships</w:t>
      </w:r>
      <w:r w:rsidRPr="008C7436">
        <w:rPr>
          <w:rStyle w:val="StyleBoldUnderline"/>
          <w:highlight w:val="yellow"/>
        </w:rPr>
        <w:t xml:space="preserve"> between countries</w:t>
      </w:r>
      <w:r w:rsidRPr="008D0A30">
        <w:rPr>
          <w:rStyle w:val="StyleBoldUnderline"/>
        </w:rPr>
        <w:t xml:space="preserve"> and </w:t>
      </w:r>
      <w:r w:rsidRPr="008D0A30">
        <w:rPr>
          <w:rStyle w:val="Emphasis"/>
        </w:rPr>
        <w:t>enhances links to the global economy</w:t>
      </w:r>
      <w:r w:rsidRPr="008D0A30">
        <w:rPr>
          <w:rStyle w:val="StyleBoldUnderline"/>
        </w:rPr>
        <w:t>, Lowell said.</w:t>
      </w:r>
      <w:r>
        <w:rPr>
          <w:rStyle w:val="StyleBoldUnderline"/>
        </w:rPr>
        <w:t xml:space="preserve"> </w:t>
      </w:r>
      <w:r w:rsidRPr="008D0A30">
        <w:rPr>
          <w:rStyle w:val="StyleBoldUnderline"/>
        </w:rPr>
        <w:t xml:space="preserve">"Countries like India </w:t>
      </w:r>
      <w:r w:rsidRPr="008C7436">
        <w:rPr>
          <w:rStyle w:val="StyleBoldUnderline"/>
          <w:highlight w:val="yellow"/>
        </w:rPr>
        <w:t>and China weigh the opportunities of business abroad</w:t>
      </w:r>
      <w:r w:rsidRPr="003F08F6">
        <w:rPr>
          <w:sz w:val="16"/>
        </w:rPr>
        <w:t xml:space="preserve"> from their expats with the possibility of brain drain, </w:t>
      </w:r>
      <w:r w:rsidRPr="008D0A30">
        <w:rPr>
          <w:rStyle w:val="StyleBoldUnderline"/>
        </w:rPr>
        <w:t>and</w:t>
      </w:r>
      <w:r w:rsidRPr="003F08F6">
        <w:rPr>
          <w:sz w:val="16"/>
        </w:rPr>
        <w:t xml:space="preserve"> I think </w:t>
      </w:r>
      <w:r w:rsidRPr="008D0A30">
        <w:rPr>
          <w:rStyle w:val="StyleBoldUnderline"/>
        </w:rPr>
        <w:t>they</w:t>
      </w:r>
      <w:r w:rsidRPr="003F08F6">
        <w:rPr>
          <w:sz w:val="16"/>
        </w:rPr>
        <w:t xml:space="preserve"> still </w:t>
      </w:r>
      <w:r w:rsidRPr="008C7436">
        <w:rPr>
          <w:rStyle w:val="StyleBoldUnderline"/>
          <w:highlight w:val="yellow"/>
        </w:rPr>
        <w:t xml:space="preserve">see the immigration opportunity as a </w:t>
      </w:r>
      <w:r w:rsidRPr="008C7436">
        <w:rPr>
          <w:rStyle w:val="Emphasis"/>
          <w:b w:val="0"/>
          <w:highlight w:val="yellow"/>
        </w:rPr>
        <w:t>bigger plus</w:t>
      </w:r>
      <w:r w:rsidRPr="008D0A30">
        <w:rPr>
          <w:rStyle w:val="Emphasis"/>
          <w:b w:val="0"/>
        </w:rPr>
        <w:t xml:space="preserve"> than not</w:t>
      </w:r>
      <w:r w:rsidRPr="008D0A30">
        <w:rPr>
          <w:rStyle w:val="StyleBoldUnderline"/>
        </w:rPr>
        <w:t>," he said</w:t>
      </w:r>
      <w:r w:rsidRPr="003F08F6">
        <w:rPr>
          <w:sz w:val="16"/>
        </w:rPr>
        <w:t>.</w:t>
      </w:r>
    </w:p>
    <w:p w:rsidR="00902F6A" w:rsidRDefault="00902F6A" w:rsidP="00902F6A">
      <w:pPr>
        <w:pStyle w:val="Heading4"/>
      </w:pPr>
      <w:r>
        <w:t>US/India relations avert South Asian nuclear war.</w:t>
      </w:r>
    </w:p>
    <w:p w:rsidR="00902F6A" w:rsidRDefault="00902F6A" w:rsidP="00902F6A">
      <w:r w:rsidRPr="008C7436">
        <w:rPr>
          <w:b/>
        </w:rPr>
        <w:t>Schaffer</w:t>
      </w:r>
      <w:r>
        <w:t xml:space="preserve">, </w:t>
      </w:r>
      <w:proofErr w:type="gramStart"/>
      <w:r>
        <w:t>Spring</w:t>
      </w:r>
      <w:proofErr w:type="gramEnd"/>
      <w:r>
        <w:t xml:space="preserve"> </w:t>
      </w:r>
      <w:r w:rsidRPr="008C7436">
        <w:rPr>
          <w:b/>
        </w:rPr>
        <w:t>2002</w:t>
      </w:r>
      <w:r>
        <w:t xml:space="preserve"> (</w:t>
      </w:r>
      <w:proofErr w:type="spellStart"/>
      <w:r>
        <w:t>Teresita</w:t>
      </w:r>
      <w:proofErr w:type="spellEnd"/>
      <w:r>
        <w:t xml:space="preserve"> – Director of the South Asia Program at the Center for Strategic and International Security, Washington Quarterly, p. Lexis)</w:t>
      </w:r>
    </w:p>
    <w:p w:rsidR="00902F6A" w:rsidRPr="008C7436" w:rsidRDefault="00902F6A" w:rsidP="00902F6A">
      <w:pPr>
        <w:rPr>
          <w:sz w:val="16"/>
        </w:rPr>
      </w:pPr>
      <w:r w:rsidRPr="008C7436">
        <w:rPr>
          <w:rStyle w:val="StyleBoldUnderline"/>
          <w:highlight w:val="yellow"/>
        </w:rPr>
        <w:t>Washington</w:t>
      </w:r>
      <w:r w:rsidRPr="008C7436">
        <w:rPr>
          <w:rStyle w:val="StyleBoldUnderline"/>
        </w:rPr>
        <w:t>'s increased interest in India</w:t>
      </w:r>
      <w:r w:rsidRPr="008C7436">
        <w:rPr>
          <w:sz w:val="16"/>
        </w:rPr>
        <w:t xml:space="preserve"> since the late 1990s </w:t>
      </w:r>
      <w:r w:rsidRPr="008C7436">
        <w:rPr>
          <w:rStyle w:val="StyleBoldUnderline"/>
        </w:rPr>
        <w:t>reflects India's economic expansion and position as Asia's newest rising power</w:t>
      </w:r>
      <w:r w:rsidRPr="008C7436">
        <w:rPr>
          <w:sz w:val="16"/>
        </w:rPr>
        <w:t xml:space="preserve">. New Delhi, for its part, is adjusting to the end of the Cold War. As a result, </w:t>
      </w:r>
      <w:r w:rsidRPr="008C7436">
        <w:rPr>
          <w:rStyle w:val="StyleBoldUnderline"/>
        </w:rPr>
        <w:t xml:space="preserve">both giant democracies see that they </w:t>
      </w:r>
      <w:r w:rsidRPr="008C7436">
        <w:rPr>
          <w:rStyle w:val="StyleBoldUnderline"/>
          <w:highlight w:val="yellow"/>
        </w:rPr>
        <w:t xml:space="preserve">can </w:t>
      </w:r>
      <w:r w:rsidRPr="008C7436">
        <w:rPr>
          <w:rStyle w:val="Emphasis"/>
          <w:highlight w:val="yellow"/>
        </w:rPr>
        <w:t>benefit by closer cooperation</w:t>
      </w:r>
      <w:r w:rsidRPr="008C7436">
        <w:rPr>
          <w:rStyle w:val="StyleBoldUnderline"/>
        </w:rPr>
        <w:t xml:space="preserve">. For Washington, </w:t>
      </w:r>
      <w:r w:rsidRPr="008C7436">
        <w:rPr>
          <w:rStyle w:val="StyleBoldUnderline"/>
          <w:highlight w:val="yellow"/>
        </w:rPr>
        <w:t>the advantages include</w:t>
      </w:r>
      <w:r w:rsidRPr="008C7436">
        <w:rPr>
          <w:rStyle w:val="StyleBoldUnderline"/>
        </w:rPr>
        <w:t xml:space="preserve"> a wider network of friends in Asia</w:t>
      </w:r>
      <w:r w:rsidRPr="008C7436">
        <w:rPr>
          <w:sz w:val="16"/>
        </w:rPr>
        <w:t xml:space="preserve"> at a time when the region is changing rapidly, </w:t>
      </w:r>
      <w:r w:rsidRPr="008C7436">
        <w:rPr>
          <w:rStyle w:val="StyleBoldUnderline"/>
        </w:rPr>
        <w:t xml:space="preserve">as well as </w:t>
      </w:r>
      <w:r w:rsidRPr="008C7436">
        <w:rPr>
          <w:rStyle w:val="StyleBoldUnderline"/>
          <w:highlight w:val="yellow"/>
        </w:rPr>
        <w:t xml:space="preserve">a </w:t>
      </w:r>
      <w:r w:rsidRPr="008C7436">
        <w:rPr>
          <w:rStyle w:val="Emphasis"/>
          <w:highlight w:val="yellow"/>
        </w:rPr>
        <w:t>stronger position</w:t>
      </w:r>
      <w:r w:rsidRPr="008C7436">
        <w:rPr>
          <w:rStyle w:val="StyleBoldUnderline"/>
          <w:highlight w:val="yellow"/>
        </w:rPr>
        <w:t xml:space="preserve"> from which to help </w:t>
      </w:r>
      <w:r w:rsidRPr="008C7436">
        <w:rPr>
          <w:rStyle w:val="Emphasis"/>
          <w:highlight w:val="yellow"/>
        </w:rPr>
        <w:t>calm possible future nuclear tensions in the region</w:t>
      </w:r>
      <w:r w:rsidRPr="008C7436">
        <w:rPr>
          <w:rStyle w:val="StyleBoldUnderline"/>
          <w:highlight w:val="yellow"/>
        </w:rPr>
        <w:t>. Enhanced trade</w:t>
      </w:r>
      <w:r w:rsidRPr="008C7436">
        <w:rPr>
          <w:sz w:val="16"/>
        </w:rPr>
        <w:t xml:space="preserve"> and investment </w:t>
      </w:r>
      <w:r w:rsidRPr="008C7436">
        <w:rPr>
          <w:rStyle w:val="StyleBoldUnderline"/>
          <w:highlight w:val="yellow"/>
        </w:rPr>
        <w:t xml:space="preserve">benefit both countries and are a </w:t>
      </w:r>
      <w:r w:rsidRPr="008C7436">
        <w:rPr>
          <w:rStyle w:val="Emphasis"/>
          <w:highlight w:val="yellow"/>
        </w:rPr>
        <w:t>prerequisite for improved U.S. relations with India</w:t>
      </w:r>
      <w:r w:rsidRPr="008C7436">
        <w:rPr>
          <w:sz w:val="16"/>
        </w:rPr>
        <w:t>. For India, the country's ambition to assume a stronger leadership role in the world and to maintain an economy that lifts its people out of poverty depends critically on good relations with the United States.</w:t>
      </w:r>
    </w:p>
    <w:p w:rsidR="00902F6A" w:rsidRPr="00A5442F" w:rsidRDefault="00902F6A" w:rsidP="00902F6A"/>
    <w:p w:rsidR="00902F6A" w:rsidRDefault="00902F6A" w:rsidP="00902F6A"/>
    <w:p w:rsidR="00902F6A" w:rsidRPr="00902F6A" w:rsidRDefault="00902F6A" w:rsidP="00902F6A"/>
    <w:p w:rsidR="00605DDD" w:rsidRPr="00605DDD" w:rsidRDefault="00605DDD" w:rsidP="00605DDD"/>
    <w:p w:rsidR="00605DDD" w:rsidRPr="00605DDD" w:rsidRDefault="00605DDD" w:rsidP="00605DDD"/>
    <w:p w:rsidR="00605DDD" w:rsidRPr="00605DDD" w:rsidRDefault="00605DDD" w:rsidP="00605DDD"/>
    <w:p w:rsidR="00780918" w:rsidRDefault="00605DDD" w:rsidP="00605DDD">
      <w:pPr>
        <w:pStyle w:val="Heading2"/>
      </w:pPr>
      <w:r>
        <w:lastRenderedPageBreak/>
        <w:t xml:space="preserve">2NC Ext- </w:t>
      </w:r>
      <w:r w:rsidR="00780918">
        <w:t>Uniqueness</w:t>
      </w:r>
    </w:p>
    <w:p w:rsidR="00605DDD" w:rsidRDefault="00605DDD" w:rsidP="00605DDD"/>
    <w:p w:rsidR="00605DDD" w:rsidRDefault="00605DDD" w:rsidP="00605DDD">
      <w:r>
        <w:t>CIR will pass- extend Fox News Latino 7/26</w:t>
      </w:r>
    </w:p>
    <w:p w:rsidR="00605DDD" w:rsidRDefault="00605DDD" w:rsidP="00605DDD">
      <w:r>
        <w:t xml:space="preserve">a) Group of 7- a key </w:t>
      </w:r>
      <w:proofErr w:type="spellStart"/>
      <w:r>
        <w:t>bipart</w:t>
      </w:r>
      <w:proofErr w:type="spellEnd"/>
      <w:r>
        <w:t xml:space="preserve"> House group are pushing conservatives</w:t>
      </w:r>
    </w:p>
    <w:p w:rsidR="00605DDD" w:rsidRDefault="00605DDD" w:rsidP="00605DDD">
      <w:r>
        <w:t>b) Republicans don’t want to be like Steve King- who faced massive criticism for opposing citizenship for immigrants</w:t>
      </w:r>
    </w:p>
    <w:p w:rsidR="00605DDD" w:rsidRDefault="00605DDD" w:rsidP="00605DDD"/>
    <w:p w:rsidR="00605DDD" w:rsidRDefault="00605DDD" w:rsidP="00605DDD">
      <w:r>
        <w:t xml:space="preserve">Prefer our evidence- is predictive because GOP and republicans will have to pass CIR to get </w:t>
      </w:r>
      <w:proofErr w:type="spellStart"/>
      <w:proofErr w:type="gramStart"/>
      <w:r>
        <w:t>latino</w:t>
      </w:r>
      <w:proofErr w:type="spellEnd"/>
      <w:proofErr w:type="gramEnd"/>
      <w:r>
        <w:t xml:space="preserve"> voters for the House election</w:t>
      </w:r>
    </w:p>
    <w:p w:rsidR="00605DDD" w:rsidRDefault="00605DDD" w:rsidP="00605DDD"/>
    <w:p w:rsidR="00605DDD" w:rsidRDefault="00605DDD" w:rsidP="00605DDD">
      <w:r>
        <w:t xml:space="preserve">You should prefer predictive evidence over their evidence because it assumes all of </w:t>
      </w:r>
      <w:proofErr w:type="spellStart"/>
      <w:r>
        <w:t>there</w:t>
      </w:r>
      <w:proofErr w:type="spellEnd"/>
      <w:r>
        <w:t xml:space="preserve"> </w:t>
      </w:r>
      <w:proofErr w:type="spellStart"/>
      <w:r>
        <w:t>warrents</w:t>
      </w:r>
      <w:proofErr w:type="spellEnd"/>
    </w:p>
    <w:p w:rsidR="00FE5ECC" w:rsidRDefault="00FE5ECC" w:rsidP="00FE5ECC">
      <w:pPr>
        <w:pStyle w:val="Heading4"/>
      </w:pPr>
      <w:r>
        <w:t xml:space="preserve">The link </w:t>
      </w:r>
      <w:r>
        <w:rPr>
          <w:u w:val="single"/>
        </w:rPr>
        <w:t>controls</w:t>
      </w:r>
      <w:r>
        <w:t xml:space="preserve"> uniqueness --- strategy determines the likelihood of success</w:t>
      </w:r>
    </w:p>
    <w:p w:rsidR="00FE5ECC" w:rsidRDefault="00FE5ECC" w:rsidP="00FE5ECC">
      <w:r w:rsidRPr="007B5AD1">
        <w:rPr>
          <w:b/>
        </w:rPr>
        <w:t>Bouie</w:t>
      </w:r>
      <w:r>
        <w:t>, 6/11/</w:t>
      </w:r>
      <w:r w:rsidRPr="007B5AD1">
        <w:rPr>
          <w:b/>
        </w:rPr>
        <w:t>2013</w:t>
      </w:r>
      <w:r>
        <w:t xml:space="preserve"> (</w:t>
      </w:r>
      <w:proofErr w:type="spellStart"/>
      <w:r>
        <w:t>Jamelle</w:t>
      </w:r>
      <w:proofErr w:type="spellEnd"/>
      <w:r>
        <w:t xml:space="preserve"> – staff writer at the American Prospect, Could some Democrats vote against immigration reform</w:t>
      </w:r>
      <w:proofErr w:type="gramStart"/>
      <w:r>
        <w:t>?,</w:t>
      </w:r>
      <w:proofErr w:type="gramEnd"/>
      <w:r>
        <w:t xml:space="preserve"> The Washington Post, p. </w:t>
      </w:r>
      <w:hyperlink r:id="rId14" w:history="1">
        <w:r w:rsidR="0076539F" w:rsidRPr="004A1C98">
          <w:rPr>
            <w:rStyle w:val="Hyperlink"/>
          </w:rPr>
          <w:t>http://www.washingtonpost.com/blogs/plum-line/wp/2013/06/11/could-some-democrats-vote-against-immigration-reform/</w:t>
        </w:r>
      </w:hyperlink>
      <w:r>
        <w:t>)</w:t>
      </w:r>
    </w:p>
    <w:p w:rsidR="0076539F" w:rsidRDefault="0076539F" w:rsidP="00FE5ECC"/>
    <w:p w:rsidR="00FE5ECC" w:rsidRDefault="00FE5ECC" w:rsidP="00FE5ECC">
      <w:r w:rsidRPr="00913001">
        <w:rPr>
          <w:rStyle w:val="StyleBoldUnderline"/>
        </w:rPr>
        <w:t xml:space="preserve">The advantage of comprehensive immigration reform is that it </w:t>
      </w:r>
      <w:r w:rsidRPr="00913001">
        <w:rPr>
          <w:rStyle w:val="Emphasis"/>
        </w:rPr>
        <w:t>satisfies a wide variety of concerns</w:t>
      </w:r>
      <w:r w:rsidRPr="00913001">
        <w:rPr>
          <w:rStyle w:val="StyleBoldUnderline"/>
        </w:rPr>
        <w:t>. If you don’t like one provision — the guest worker program</w:t>
      </w:r>
      <w:r>
        <w:t xml:space="preserve">, for instance — </w:t>
      </w:r>
      <w:r w:rsidRPr="00913001">
        <w:rPr>
          <w:rStyle w:val="StyleBoldUnderline"/>
        </w:rPr>
        <w:t xml:space="preserve">then you can sign on to the path to citizenship, or something else. If supporters of immigration reform have been unified on anything, </w:t>
      </w:r>
      <w:proofErr w:type="gramStart"/>
      <w:r w:rsidRPr="00913001">
        <w:rPr>
          <w:rStyle w:val="StyleBoldUnderline"/>
        </w:rPr>
        <w:t>it’s</w:t>
      </w:r>
      <w:proofErr w:type="gramEnd"/>
      <w:r w:rsidRPr="00913001">
        <w:rPr>
          <w:rStyle w:val="StyleBoldUnderline"/>
        </w:rPr>
        <w:t xml:space="preserve"> </w:t>
      </w:r>
      <w:r w:rsidRPr="00913001">
        <w:rPr>
          <w:rStyle w:val="Emphasis"/>
        </w:rPr>
        <w:t>opposition to the piecemeal approach</w:t>
      </w:r>
      <w:r>
        <w:t xml:space="preserve"> floated by some House Republicans, </w:t>
      </w:r>
      <w:r w:rsidRPr="00913001">
        <w:rPr>
          <w:rStyle w:val="StyleBoldUnderline"/>
        </w:rPr>
        <w:t>in which immigration reform would be broken up</w:t>
      </w:r>
      <w:r>
        <w:t xml:space="preserve"> and passed in pieces. </w:t>
      </w:r>
      <w:r w:rsidRPr="00913001">
        <w:rPr>
          <w:rStyle w:val="StyleBoldUnderline"/>
        </w:rPr>
        <w:t xml:space="preserve">The problem with this is that as soon as you </w:t>
      </w:r>
      <w:r w:rsidRPr="00913001">
        <w:rPr>
          <w:rStyle w:val="Emphasis"/>
        </w:rPr>
        <w:t>disentangle each provision</w:t>
      </w:r>
      <w:r w:rsidRPr="00913001">
        <w:rPr>
          <w:rStyle w:val="StyleBoldUnderline"/>
        </w:rPr>
        <w:t xml:space="preserve"> from the other, the coalition for passage </w:t>
      </w:r>
      <w:r w:rsidRPr="00913001">
        <w:rPr>
          <w:rStyle w:val="Emphasis"/>
        </w:rPr>
        <w:t>falls apart</w:t>
      </w:r>
      <w:r w:rsidRPr="00913001">
        <w:rPr>
          <w:rStyle w:val="StyleBoldUnderline"/>
        </w:rPr>
        <w:t xml:space="preserve">. Keeping reform in one comprehensive package </w:t>
      </w:r>
      <w:r w:rsidRPr="00913001">
        <w:rPr>
          <w:rStyle w:val="Emphasis"/>
        </w:rPr>
        <w:t>increases its chances of success</w:t>
      </w:r>
      <w:r>
        <w:t>.</w:t>
      </w:r>
    </w:p>
    <w:p w:rsidR="00FE5ECC" w:rsidRPr="00605DDD" w:rsidRDefault="00FE5ECC" w:rsidP="00605DDD"/>
    <w:p w:rsidR="00A832F1" w:rsidRPr="00A832F1" w:rsidRDefault="005B733C" w:rsidP="005B733C">
      <w:pPr>
        <w:pStyle w:val="Heading4"/>
      </w:pPr>
      <w:r>
        <w:t>Will Pass- Senate is pressuring the Republicans</w:t>
      </w:r>
    </w:p>
    <w:p w:rsidR="00780918" w:rsidRDefault="00A832F1" w:rsidP="00780918">
      <w:r w:rsidRPr="00605DDD">
        <w:rPr>
          <w:rStyle w:val="StyleStyleBold12pt"/>
        </w:rPr>
        <w:t>Reuters 7/24/</w:t>
      </w:r>
      <w:r>
        <w:t xml:space="preserve">2013 </w:t>
      </w:r>
      <w:proofErr w:type="gramStart"/>
      <w:r>
        <w:t>( White</w:t>
      </w:r>
      <w:proofErr w:type="gramEnd"/>
      <w:r>
        <w:t xml:space="preserve"> House expects Congress to pass immigration bill, July 24, 2013, Economic Times, </w:t>
      </w:r>
      <w:hyperlink r:id="rId15" w:history="1">
        <w:r>
          <w:rPr>
            <w:rStyle w:val="Hyperlink"/>
          </w:rPr>
          <w:t>http://articles.economictimes.indiatimes.com/2013-07-24/news/40771729_1_immigration-bill-house-republicans-jay-carney</w:t>
        </w:r>
      </w:hyperlink>
    </w:p>
    <w:p w:rsidR="005B733C" w:rsidRDefault="005B733C" w:rsidP="00780918"/>
    <w:p w:rsidR="00780918" w:rsidRPr="00780918" w:rsidRDefault="00780918" w:rsidP="00780918">
      <w:r w:rsidRPr="00780918">
        <w:t>WASHINGTON:</w:t>
      </w:r>
      <w:r>
        <w:t xml:space="preserve"> </w:t>
      </w:r>
      <w:hyperlink r:id="rId16" w:history="1">
        <w:r w:rsidRPr="005B733C">
          <w:rPr>
            <w:rStyle w:val="StyleBoldUnderline"/>
          </w:rPr>
          <w:t>White House</w:t>
        </w:r>
      </w:hyperlink>
      <w:r>
        <w:t xml:space="preserve"> </w:t>
      </w:r>
      <w:r w:rsidRPr="00780918">
        <w:t>spokesman</w:t>
      </w:r>
      <w:r>
        <w:t xml:space="preserve"> </w:t>
      </w:r>
      <w:hyperlink r:id="rId17" w:history="1">
        <w:r w:rsidRPr="005B733C">
          <w:rPr>
            <w:rStyle w:val="StyleBoldUnderline"/>
          </w:rPr>
          <w:t>Jay Carney</w:t>
        </w:r>
      </w:hyperlink>
      <w:r w:rsidRPr="005B733C">
        <w:rPr>
          <w:rStyle w:val="StyleBoldUnderline"/>
        </w:rPr>
        <w:t xml:space="preserve"> said</w:t>
      </w:r>
      <w:r w:rsidRPr="00780918">
        <w:t xml:space="preserve"> on Wednesday that </w:t>
      </w:r>
      <w:r w:rsidRPr="005B733C">
        <w:rPr>
          <w:rStyle w:val="StyleBoldUnderline"/>
        </w:rPr>
        <w:t xml:space="preserve">he expects </w:t>
      </w:r>
      <w:hyperlink r:id="rId18" w:history="1">
        <w:r w:rsidRPr="005B733C">
          <w:rPr>
            <w:rStyle w:val="StyleBoldUnderline"/>
          </w:rPr>
          <w:t>Congress</w:t>
        </w:r>
      </w:hyperlink>
      <w:r w:rsidRPr="005B733C">
        <w:rPr>
          <w:rStyle w:val="StyleBoldUnderline"/>
        </w:rPr>
        <w:t xml:space="preserve"> will pass a comprehensive immigration reform bill that President </w:t>
      </w:r>
      <w:hyperlink r:id="rId19" w:history="1">
        <w:r w:rsidRPr="005B733C">
          <w:rPr>
            <w:rStyle w:val="StyleBoldUnderline"/>
          </w:rPr>
          <w:t>Barack Obama</w:t>
        </w:r>
      </w:hyperlink>
      <w:r w:rsidRPr="005B733C">
        <w:rPr>
          <w:rStyle w:val="StyleBoldUnderline"/>
        </w:rPr>
        <w:t xml:space="preserve"> will sign into law</w:t>
      </w:r>
      <w:r w:rsidRPr="00780918">
        <w:t>.</w:t>
      </w:r>
      <w:r>
        <w:t xml:space="preserve"> </w:t>
      </w:r>
      <w:r w:rsidRPr="005B733C">
        <w:rPr>
          <w:rStyle w:val="StyleBoldUnderline"/>
        </w:rPr>
        <w:t>While Republicans</w:t>
      </w:r>
      <w:r w:rsidRPr="00780918">
        <w:t xml:space="preserve"> in the House of Representatives </w:t>
      </w:r>
      <w:r w:rsidRPr="005B733C">
        <w:rPr>
          <w:rStyle w:val="StyleBoldUnderline"/>
        </w:rPr>
        <w:t>have balked at key provisions of a sweeping reform law passed by the Senate, Carney said he believes "enough pressure will be brought to bear on House Republicans that they will act, and we will see comprehensive immigration reform arrive on the president's desk so that he can sign it."</w:t>
      </w:r>
      <w:r w:rsidRPr="00780918">
        <w:t xml:space="preserve"> Appearing on a news channel, </w:t>
      </w:r>
      <w:r w:rsidRPr="005B733C">
        <w:rPr>
          <w:rStyle w:val="StyleBoldUnderline"/>
        </w:rPr>
        <w:t xml:space="preserve">Carney said the Republican-led House will be pressed to act "because there's a coalition ... of business leaders, of labor leaders, of church, faith leaders, of law enforcement leaders who say we need to do this for our </w:t>
      </w:r>
      <w:hyperlink r:id="rId20" w:history="1">
        <w:r w:rsidRPr="005B733C">
          <w:rPr>
            <w:rStyle w:val="StyleBoldUnderline"/>
          </w:rPr>
          <w:t>economy</w:t>
        </w:r>
      </w:hyperlink>
      <w:r w:rsidRPr="005B733C">
        <w:rPr>
          <w:rStyle w:val="StyleBoldUnderline"/>
        </w:rPr>
        <w:t xml:space="preserve"> and for our middle class</w:t>
      </w:r>
      <w:r w:rsidRPr="00780918">
        <w:t>."</w:t>
      </w:r>
      <w:r>
        <w:t xml:space="preserve"> </w:t>
      </w:r>
      <w:r w:rsidRPr="00780918">
        <w:t xml:space="preserve">The </w:t>
      </w:r>
      <w:r w:rsidRPr="005B733C">
        <w:rPr>
          <w:rStyle w:val="StyleBoldUnderline"/>
        </w:rPr>
        <w:t xml:space="preserve">Senate has passed a sweeping, bipartisan </w:t>
      </w:r>
      <w:hyperlink r:id="rId21" w:history="1">
        <w:r w:rsidRPr="005B733C">
          <w:rPr>
            <w:rStyle w:val="StyleBoldUnderline"/>
          </w:rPr>
          <w:t>immigration bill</w:t>
        </w:r>
      </w:hyperlink>
      <w:r w:rsidRPr="005B733C">
        <w:rPr>
          <w:rStyle w:val="StyleBoldUnderline"/>
        </w:rPr>
        <w:t xml:space="preserve"> that includes a pathway to citizenship for millions of undocumented immigrants. Republican opponents have called the measure an "amnesty" that would reward lawbreakers and attract more illegal immigrants</w:t>
      </w:r>
      <w:r w:rsidRPr="00780918">
        <w:t>.</w:t>
      </w:r>
    </w:p>
    <w:p w:rsidR="00780918" w:rsidRDefault="00780918" w:rsidP="00780918">
      <w:pPr>
        <w:pStyle w:val="NormalWeb"/>
        <w:shd w:val="clear" w:color="auto" w:fill="FFFFFF"/>
        <w:spacing w:before="0" w:beforeAutospacing="0" w:after="225" w:afterAutospacing="0" w:line="270" w:lineRule="atLeast"/>
        <w:rPr>
          <w:rFonts w:ascii="Arial" w:hAnsi="Arial" w:cs="Arial"/>
          <w:color w:val="404040"/>
          <w:sz w:val="20"/>
          <w:szCs w:val="20"/>
        </w:rPr>
      </w:pPr>
    </w:p>
    <w:p w:rsidR="006A4BA2" w:rsidRDefault="006A4BA2" w:rsidP="00780918">
      <w:pPr>
        <w:pStyle w:val="NormalWeb"/>
        <w:shd w:val="clear" w:color="auto" w:fill="FFFFFF"/>
        <w:spacing w:before="0" w:beforeAutospacing="0" w:after="225" w:afterAutospacing="0" w:line="270" w:lineRule="atLeast"/>
        <w:rPr>
          <w:rFonts w:ascii="Arial" w:hAnsi="Arial" w:cs="Arial"/>
          <w:color w:val="404040"/>
          <w:sz w:val="20"/>
          <w:szCs w:val="20"/>
        </w:rPr>
      </w:pPr>
    </w:p>
    <w:p w:rsidR="00780918" w:rsidRDefault="00EA51DE" w:rsidP="00605DDD">
      <w:pPr>
        <w:pStyle w:val="Heading2"/>
      </w:pPr>
      <w:r>
        <w:t>Link</w:t>
      </w:r>
    </w:p>
    <w:p w:rsidR="007662A9" w:rsidRDefault="007662A9" w:rsidP="007662A9">
      <w:pPr>
        <w:pStyle w:val="Heading3"/>
      </w:pPr>
      <w:r>
        <w:lastRenderedPageBreak/>
        <w:t>Link</w:t>
      </w:r>
      <w:r w:rsidR="00D31A60">
        <w:t xml:space="preserve"> (POE)</w:t>
      </w:r>
      <w:r>
        <w:t xml:space="preserve"> 2NC</w:t>
      </w:r>
    </w:p>
    <w:p w:rsidR="007662A9" w:rsidRDefault="007662A9" w:rsidP="007662A9">
      <w:pPr>
        <w:pStyle w:val="Heading4"/>
      </w:pPr>
      <w:r>
        <w:t xml:space="preserve">The plan passes immigration policy as a </w:t>
      </w:r>
      <w:proofErr w:type="spellStart"/>
      <w:r>
        <w:rPr>
          <w:u w:val="single"/>
        </w:rPr>
        <w:t>stand alone</w:t>
      </w:r>
      <w:proofErr w:type="spellEnd"/>
      <w:r>
        <w:t xml:space="preserve"> issue. That undermines the push for comprehensive immigration reform. That’s the 1NC </w:t>
      </w:r>
      <w:proofErr w:type="spellStart"/>
      <w:r>
        <w:t>Koslowski</w:t>
      </w:r>
      <w:proofErr w:type="spellEnd"/>
      <w:r>
        <w:t xml:space="preserve"> 13 evidence. The 2AC concedes a few warrants –</w:t>
      </w:r>
    </w:p>
    <w:p w:rsidR="007662A9" w:rsidRDefault="007662A9" w:rsidP="007662A9">
      <w:pPr>
        <w:pStyle w:val="Heading4"/>
      </w:pPr>
      <w:r>
        <w:t>A) Coalition building – CIR draws diverse and opposing groups together to push the bill.</w:t>
      </w:r>
    </w:p>
    <w:p w:rsidR="007662A9" w:rsidRDefault="007662A9" w:rsidP="007662A9">
      <w:pPr>
        <w:pStyle w:val="Heading4"/>
      </w:pPr>
      <w:r>
        <w:t xml:space="preserve">B) </w:t>
      </w:r>
      <w:r w:rsidR="00FE5ECC">
        <w:t>History is on our side – piece meal reform does not incentivize a larger package.</w:t>
      </w:r>
    </w:p>
    <w:p w:rsidR="00FE5ECC" w:rsidRPr="00FE5ECC" w:rsidRDefault="00FE5ECC" w:rsidP="00FE5ECC">
      <w:pPr>
        <w:pStyle w:val="Heading4"/>
      </w:pPr>
      <w:r>
        <w:rPr>
          <w:u w:val="single"/>
        </w:rPr>
        <w:t>Logrolling</w:t>
      </w:r>
      <w:r>
        <w:t xml:space="preserve"> --- piecemeal reform prevents </w:t>
      </w:r>
      <w:r>
        <w:rPr>
          <w:u w:val="single"/>
        </w:rPr>
        <w:t>horse-trading</w:t>
      </w:r>
      <w:r>
        <w:t xml:space="preserve"> and </w:t>
      </w:r>
      <w:r>
        <w:rPr>
          <w:u w:val="single"/>
        </w:rPr>
        <w:t>bargains</w:t>
      </w:r>
      <w:r>
        <w:t xml:space="preserve"> necessary to pass CIR.</w:t>
      </w:r>
    </w:p>
    <w:p w:rsidR="00FE5ECC" w:rsidRDefault="00FE5ECC" w:rsidP="00FE5ECC">
      <w:proofErr w:type="spellStart"/>
      <w:r w:rsidRPr="005607BA">
        <w:rPr>
          <w:b/>
        </w:rPr>
        <w:t>Koslowski</w:t>
      </w:r>
      <w:proofErr w:type="spellEnd"/>
      <w:r>
        <w:t>, 5/21/</w:t>
      </w:r>
      <w:r w:rsidRPr="005607BA">
        <w:rPr>
          <w:b/>
        </w:rPr>
        <w:t>2013</w:t>
      </w:r>
      <w:r>
        <w:t xml:space="preserve"> (Rey – Op-ed contributor for the Christian Science Monitor, Hey, Congress: </w:t>
      </w:r>
      <w:proofErr w:type="gramStart"/>
      <w:r>
        <w:t>It’s</w:t>
      </w:r>
      <w:proofErr w:type="gramEnd"/>
      <w:r>
        <w:t xml:space="preserve"> comprehensive immigration reform or nothing, The Christian Science Monitor, p. http://www.csmonitor.com/Commentary/Opinion/2013/0521/Hey-Congress-It-s-comprehensive-immigration-reform-or-nothing)</w:t>
      </w:r>
    </w:p>
    <w:p w:rsidR="00FE5ECC" w:rsidRDefault="00FE5ECC" w:rsidP="00FE5ECC"/>
    <w:p w:rsidR="00FE5ECC" w:rsidRDefault="00FE5ECC" w:rsidP="00FE5ECC">
      <w:r>
        <w:t xml:space="preserve">But with so many contentious parts, some lawmakers have argued for a piecemeal approach. Senate Judiciary Committee Member Ted </w:t>
      </w:r>
      <w:r w:rsidRPr="005607BA">
        <w:rPr>
          <w:rStyle w:val="StyleBoldUnderline"/>
        </w:rPr>
        <w:t>Cruz</w:t>
      </w:r>
      <w:r>
        <w:t xml:space="preserve"> (R) of Texas </w:t>
      </w:r>
      <w:r w:rsidRPr="005607BA">
        <w:rPr>
          <w:rStyle w:val="StyleBoldUnderline"/>
        </w:rPr>
        <w:t>called for considering smaller bits of immigration legislation</w:t>
      </w:r>
      <w:r>
        <w:t xml:space="preserve"> that have the most bipartisan support, </w:t>
      </w:r>
      <w:r w:rsidRPr="005607BA">
        <w:rPr>
          <w:rStyle w:val="StyleBoldUnderline"/>
        </w:rPr>
        <w:t>like</w:t>
      </w:r>
      <w:r>
        <w:t xml:space="preserve"> an improved agricultural </w:t>
      </w:r>
      <w:proofErr w:type="spellStart"/>
      <w:r w:rsidRPr="005607BA">
        <w:rPr>
          <w:rStyle w:val="Emphasis"/>
        </w:rPr>
        <w:t>guestworker</w:t>
      </w:r>
      <w:proofErr w:type="spellEnd"/>
      <w:r w:rsidRPr="005607BA">
        <w:rPr>
          <w:rStyle w:val="Emphasis"/>
        </w:rPr>
        <w:t xml:space="preserve"> program</w:t>
      </w:r>
      <w:r>
        <w:t xml:space="preserve">, instead of imperiling legislation by including deeply divisive elements like legalization with a pathway to citizenship. Chairman of the House Judiciary Committee, Robert </w:t>
      </w:r>
      <w:proofErr w:type="spellStart"/>
      <w:r>
        <w:t>Goodlatte</w:t>
      </w:r>
      <w:proofErr w:type="spellEnd"/>
      <w:r>
        <w:t xml:space="preserve"> (R) of Virginia, said his committee would examine these issues in a step-by-step process and then introduced a stand-alone temporary agricultural worker bill allowing up to 500,000 foreign workers. </w:t>
      </w:r>
      <w:r w:rsidRPr="005607BA">
        <w:rPr>
          <w:rStyle w:val="Emphasis"/>
        </w:rPr>
        <w:t>History shows that the piecemeal approach to immigration reform doesn’t work</w:t>
      </w:r>
      <w:r>
        <w:t xml:space="preserve">. For example, Rep. Bob </w:t>
      </w:r>
      <w:proofErr w:type="spellStart"/>
      <w:r w:rsidRPr="005607BA">
        <w:rPr>
          <w:rStyle w:val="StyleBoldUnderline"/>
        </w:rPr>
        <w:t>Goodlatte</w:t>
      </w:r>
      <w:proofErr w:type="spellEnd"/>
      <w:r>
        <w:t xml:space="preserve"> (R) of Virginia </w:t>
      </w:r>
      <w:r w:rsidRPr="005607BA">
        <w:rPr>
          <w:rStyle w:val="StyleBoldUnderline"/>
        </w:rPr>
        <w:t xml:space="preserve">has put forth a bill to create a nonimmigrant H-2C work visa </w:t>
      </w:r>
      <w:r w:rsidRPr="00A21B05">
        <w:rPr>
          <w:rStyle w:val="StyleBoldUnderline"/>
        </w:rPr>
        <w:t>program for agricultural workers</w:t>
      </w:r>
      <w:r>
        <w:t xml:space="preserve">. The bill would eliminate the limitation to seasonal work and reduce cumbersome requirements of the current H-2A temporary agricultural worker program established in 1986. It would also increase the overall numbers of agricultural workers. But the newly introduced bill is similar to more than a dozen bills that have failed to be enacted by previous Congresses, including the Temporary Agricultural Worker Act of 1998, the Agricultural Job Opportunity Benefits and Security Act of 2000, and the Temporary Agricultural Labor Reform Act of 2007, which Representative </w:t>
      </w:r>
      <w:proofErr w:type="spellStart"/>
      <w:r>
        <w:t>Goodlatte</w:t>
      </w:r>
      <w:proofErr w:type="spellEnd"/>
      <w:r>
        <w:t xml:space="preserve"> introduced six years ago. </w:t>
      </w:r>
      <w:r w:rsidRPr="00185BFA">
        <w:rPr>
          <w:rStyle w:val="StyleBoldUnderline"/>
        </w:rPr>
        <w:t>Passing stand-alone immigration bills would</w:t>
      </w:r>
      <w:r>
        <w:t xml:space="preserve"> also </w:t>
      </w:r>
      <w:r w:rsidRPr="00185BFA">
        <w:rPr>
          <w:rStyle w:val="StyleBoldUnderline"/>
        </w:rPr>
        <w:t xml:space="preserve">require </w:t>
      </w:r>
      <w:r w:rsidRPr="00185BFA">
        <w:rPr>
          <w:rStyle w:val="Emphasis"/>
        </w:rPr>
        <w:t>multiple bargains</w:t>
      </w:r>
      <w:r w:rsidRPr="00185BFA">
        <w:rPr>
          <w:rStyle w:val="StyleBoldUnderline"/>
        </w:rPr>
        <w:t xml:space="preserve"> and </w:t>
      </w:r>
      <w:r w:rsidRPr="00185BFA">
        <w:rPr>
          <w:rStyle w:val="Emphasis"/>
        </w:rPr>
        <w:t>agreements</w:t>
      </w:r>
      <w:r w:rsidRPr="00185BFA">
        <w:rPr>
          <w:rStyle w:val="StyleBoldUnderline"/>
        </w:rPr>
        <w:t xml:space="preserve"> </w:t>
      </w:r>
      <w:r w:rsidRPr="00185BFA">
        <w:rPr>
          <w:rStyle w:val="Emphasis"/>
        </w:rPr>
        <w:t>across parties and across interest groups</w:t>
      </w:r>
      <w:r w:rsidRPr="00185BFA">
        <w:rPr>
          <w:rStyle w:val="StyleBoldUnderline"/>
        </w:rPr>
        <w:t>.</w:t>
      </w:r>
      <w:r>
        <w:rPr>
          <w:rStyle w:val="StyleBoldUnderline"/>
        </w:rPr>
        <w:t xml:space="preserve"> </w:t>
      </w:r>
      <w:r w:rsidRPr="00185BFA">
        <w:rPr>
          <w:rStyle w:val="StyleBoldUnderline"/>
        </w:rPr>
        <w:t>This kind of bargaining – called “legislative logrolling” – could move step-by-step, piecemeal immigration legislation forward</w:t>
      </w:r>
      <w:r>
        <w:t xml:space="preserve">. With this practice, </w:t>
      </w:r>
      <w:r w:rsidRPr="00185BFA">
        <w:rPr>
          <w:rStyle w:val="StyleBoldUnderline"/>
        </w:rPr>
        <w:t xml:space="preserve">a legislator agrees to </w:t>
      </w:r>
      <w:r w:rsidRPr="00185BFA">
        <w:rPr>
          <w:rStyle w:val="Emphasis"/>
        </w:rPr>
        <w:t>trade her vote</w:t>
      </w:r>
      <w:r w:rsidRPr="00185BFA">
        <w:rPr>
          <w:rStyle w:val="StyleBoldUnderline"/>
        </w:rPr>
        <w:t xml:space="preserve"> on a bill she cares less about for another</w:t>
      </w:r>
      <w:r>
        <w:t xml:space="preserve"> legislator’s </w:t>
      </w:r>
      <w:r w:rsidRPr="00185BFA">
        <w:rPr>
          <w:rStyle w:val="StyleBoldUnderline"/>
        </w:rPr>
        <w:t>vote</w:t>
      </w:r>
      <w:r>
        <w:t xml:space="preserve"> on a bill that is much more important to her. </w:t>
      </w:r>
      <w:r w:rsidRPr="00185BFA">
        <w:rPr>
          <w:rStyle w:val="StyleBoldUnderline"/>
        </w:rPr>
        <w:t>For example, a New York City Democrat who wants to help high-tech businesses but cares less about agriculture might agree with a Texas Republican to vote</w:t>
      </w:r>
      <w:r>
        <w:t xml:space="preserve"> in September </w:t>
      </w:r>
      <w:r w:rsidRPr="00185BFA">
        <w:rPr>
          <w:rStyle w:val="StyleBoldUnderline"/>
        </w:rPr>
        <w:t>for a new temporary agricultural worker program</w:t>
      </w:r>
      <w:r>
        <w:t xml:space="preserve"> that benefits Texas, </w:t>
      </w:r>
      <w:r w:rsidRPr="00185BFA">
        <w:rPr>
          <w:rStyle w:val="StyleBoldUnderline"/>
        </w:rPr>
        <w:t>if his Texas colleague will vote</w:t>
      </w:r>
      <w:r>
        <w:t xml:space="preserve"> in October </w:t>
      </w:r>
      <w:r w:rsidRPr="00185BFA">
        <w:rPr>
          <w:rStyle w:val="StyleBoldUnderline"/>
        </w:rPr>
        <w:t>for legislation giving green cards to foreign students</w:t>
      </w:r>
      <w:r>
        <w:t xml:space="preserve"> who earn PhDs from US universities – which benefits New York. </w:t>
      </w:r>
      <w:r w:rsidRPr="00185BFA">
        <w:rPr>
          <w:rStyle w:val="StyleBoldUnderline"/>
        </w:rPr>
        <w:t xml:space="preserve">But such an approach to immigration reform would necessitate </w:t>
      </w:r>
      <w:r w:rsidRPr="00185BFA">
        <w:rPr>
          <w:rStyle w:val="Emphasis"/>
        </w:rPr>
        <w:t>numerous</w:t>
      </w:r>
      <w:r w:rsidRPr="00185BFA">
        <w:rPr>
          <w:rStyle w:val="StyleBoldUnderline"/>
        </w:rPr>
        <w:t xml:space="preserve">, </w:t>
      </w:r>
      <w:r w:rsidRPr="00185BFA">
        <w:rPr>
          <w:rStyle w:val="Emphasis"/>
        </w:rPr>
        <w:t>complex vote trades</w:t>
      </w:r>
      <w:r>
        <w:t xml:space="preserve"> during a long sequence of bills being introduced and voted upon. </w:t>
      </w:r>
      <w:r w:rsidRPr="00185BFA">
        <w:rPr>
          <w:rStyle w:val="StyleBoldUnderline"/>
        </w:rPr>
        <w:t xml:space="preserve">The piecemeal approach will </w:t>
      </w:r>
      <w:r w:rsidRPr="00185BFA">
        <w:rPr>
          <w:rStyle w:val="Emphasis"/>
        </w:rPr>
        <w:t>not work</w:t>
      </w:r>
      <w:r w:rsidRPr="00185BFA">
        <w:rPr>
          <w:rStyle w:val="StyleBoldUnderline"/>
        </w:rPr>
        <w:t xml:space="preserve"> in</w:t>
      </w:r>
      <w:r>
        <w:t xml:space="preserve"> this </w:t>
      </w:r>
      <w:r w:rsidRPr="00185BFA">
        <w:rPr>
          <w:rStyle w:val="StyleBoldUnderline"/>
        </w:rPr>
        <w:t xml:space="preserve">Congress because there is simply </w:t>
      </w:r>
      <w:r w:rsidRPr="00185BFA">
        <w:rPr>
          <w:rStyle w:val="Emphasis"/>
        </w:rPr>
        <w:t>not enough trust among its members</w:t>
      </w:r>
      <w:r>
        <w:t xml:space="preserve"> (and their constituencies) </w:t>
      </w:r>
      <w:r w:rsidRPr="00185BFA">
        <w:rPr>
          <w:rStyle w:val="StyleBoldUnderline"/>
        </w:rPr>
        <w:t>to enable such logrolling</w:t>
      </w:r>
      <w:r>
        <w:t>.</w:t>
      </w:r>
    </w:p>
    <w:p w:rsidR="00D31A60" w:rsidRPr="00D31A60" w:rsidRDefault="00D31A60" w:rsidP="00D31A60">
      <w:pPr>
        <w:pStyle w:val="Heading4"/>
      </w:pPr>
      <w:r>
        <w:t xml:space="preserve">Border security provides </w:t>
      </w:r>
      <w:r>
        <w:rPr>
          <w:u w:val="single"/>
        </w:rPr>
        <w:t>political cover</w:t>
      </w:r>
      <w:r>
        <w:t xml:space="preserve"> for the GOP to vote for a larger package --- plan kills that leverage.</w:t>
      </w:r>
    </w:p>
    <w:p w:rsidR="00D31A60" w:rsidRDefault="00D31A60" w:rsidP="00D31A60">
      <w:r w:rsidRPr="001A6798">
        <w:rPr>
          <w:b/>
        </w:rPr>
        <w:t>McLaughlin</w:t>
      </w:r>
      <w:r>
        <w:t>, 6/27/</w:t>
      </w:r>
      <w:r w:rsidRPr="001A6798">
        <w:rPr>
          <w:b/>
        </w:rPr>
        <w:t>2013</w:t>
      </w:r>
      <w:r>
        <w:t xml:space="preserve"> (Michael – Vice President of the American Council for Immigration Reform, The Great Border Distraction, American Thinker, p. http://www.americanthinker.com/2013/06/the_great_border_distraction.html)</w:t>
      </w:r>
    </w:p>
    <w:p w:rsidR="00D31A60" w:rsidRPr="001A6798" w:rsidRDefault="00D31A60" w:rsidP="00D31A60">
      <w:pPr>
        <w:rPr>
          <w:sz w:val="16"/>
        </w:rPr>
      </w:pPr>
      <w:r w:rsidRPr="001A6798">
        <w:rPr>
          <w:sz w:val="16"/>
        </w:rPr>
        <w:t xml:space="preserve">Like the cavalry riding to the rescue, </w:t>
      </w:r>
      <w:r w:rsidRPr="001A6798">
        <w:rPr>
          <w:rStyle w:val="StyleBoldUnderline"/>
        </w:rPr>
        <w:t>the Corker-</w:t>
      </w:r>
      <w:proofErr w:type="spellStart"/>
      <w:r w:rsidRPr="001A6798">
        <w:rPr>
          <w:rStyle w:val="StyleBoldUnderline"/>
        </w:rPr>
        <w:t>Hoeven</w:t>
      </w:r>
      <w:proofErr w:type="spellEnd"/>
      <w:r w:rsidRPr="001A6798">
        <w:rPr>
          <w:sz w:val="16"/>
        </w:rPr>
        <w:t xml:space="preserve"> 1192 page amendment </w:t>
      </w:r>
      <w:r w:rsidRPr="001A6798">
        <w:rPr>
          <w:rStyle w:val="StyleBoldUnderline"/>
        </w:rPr>
        <w:t>is</w:t>
      </w:r>
      <w:r w:rsidRPr="001A6798">
        <w:rPr>
          <w:sz w:val="16"/>
        </w:rPr>
        <w:t xml:space="preserve"> purportedly </w:t>
      </w:r>
      <w:r w:rsidRPr="001A6798">
        <w:rPr>
          <w:rStyle w:val="StyleBoldUnderline"/>
        </w:rPr>
        <w:t>the "magic bullet" to salvage the Rubio-Schumer</w:t>
      </w:r>
      <w:r w:rsidRPr="001A6798">
        <w:rPr>
          <w:sz w:val="16"/>
        </w:rPr>
        <w:t xml:space="preserve"> amnesty </w:t>
      </w:r>
      <w:r w:rsidRPr="001A6798">
        <w:rPr>
          <w:rStyle w:val="StyleBoldUnderline"/>
        </w:rPr>
        <w:t>bill</w:t>
      </w:r>
      <w:r w:rsidRPr="001A6798">
        <w:rPr>
          <w:sz w:val="16"/>
        </w:rPr>
        <w:t xml:space="preserve"> (S 744). </w:t>
      </w:r>
      <w:r w:rsidRPr="001A6798">
        <w:rPr>
          <w:rStyle w:val="StyleBoldUnderline"/>
        </w:rPr>
        <w:t>The</w:t>
      </w:r>
      <w:r w:rsidRPr="001A6798">
        <w:rPr>
          <w:sz w:val="16"/>
        </w:rPr>
        <w:t xml:space="preserve"> unstated </w:t>
      </w:r>
      <w:r w:rsidRPr="001A6798">
        <w:rPr>
          <w:rStyle w:val="StyleBoldUnderline"/>
        </w:rPr>
        <w:t xml:space="preserve">objective is to make border security the </w:t>
      </w:r>
      <w:r w:rsidRPr="001A6798">
        <w:rPr>
          <w:rStyle w:val="Emphasis"/>
        </w:rPr>
        <w:t>focal point</w:t>
      </w:r>
      <w:r w:rsidRPr="001A6798">
        <w:rPr>
          <w:sz w:val="16"/>
        </w:rPr>
        <w:t xml:space="preserve"> of the bill and the sole criterion on which to judge its viability. </w:t>
      </w:r>
      <w:r w:rsidRPr="001A6798">
        <w:rPr>
          <w:rStyle w:val="StyleBoldUnderline"/>
        </w:rPr>
        <w:t>The premise is that if you can fix the border security problem then the rest of the bill can go sailing through with 70 or more votes from the Senate</w:t>
      </w:r>
      <w:r w:rsidRPr="001A6798">
        <w:rPr>
          <w:sz w:val="16"/>
        </w:rPr>
        <w:t xml:space="preserve">. It is a cynical, dishonest, orchestrated distraction by both parties to </w:t>
      </w:r>
      <w:r w:rsidRPr="001A6798">
        <w:rPr>
          <w:sz w:val="16"/>
        </w:rPr>
        <w:lastRenderedPageBreak/>
        <w:t xml:space="preserve">divert attention from what they really want to achieve with this bill. Despite being a pork-filled, flawed amendment that does little to enhance border security, </w:t>
      </w:r>
      <w:r w:rsidRPr="001A6798">
        <w:rPr>
          <w:rStyle w:val="StyleBoldUnderline"/>
        </w:rPr>
        <w:t>Republican senators are jumping on the amnesty bandwagon as they</w:t>
      </w:r>
      <w:r w:rsidRPr="001A6798">
        <w:rPr>
          <w:sz w:val="16"/>
        </w:rPr>
        <w:t xml:space="preserve"> now </w:t>
      </w:r>
      <w:r w:rsidRPr="001A6798">
        <w:rPr>
          <w:rStyle w:val="StyleBoldUnderline"/>
        </w:rPr>
        <w:t xml:space="preserve">have the </w:t>
      </w:r>
      <w:r w:rsidRPr="001A6798">
        <w:rPr>
          <w:rStyle w:val="Emphasis"/>
        </w:rPr>
        <w:t>perceived political cover</w:t>
      </w:r>
      <w:r w:rsidRPr="001A6798">
        <w:rPr>
          <w:rStyle w:val="StyleBoldUnderline"/>
        </w:rPr>
        <w:t xml:space="preserve"> to vote for the "fixed" bill</w:t>
      </w:r>
      <w:r w:rsidRPr="001A6798">
        <w:rPr>
          <w:sz w:val="16"/>
        </w:rPr>
        <w:t xml:space="preserve">. Even if the border were hermetically sealed, there are other elements in this bill that are far more destructive and damaging to this nation than a porous border. Both parties have essentially reached a general consensus on the rest of the bill because it achieves their real objectives for proposing the bill in the first place -- and it has nothing to do with border security. The sense of urgency to pass the bill has more to do with pleasing their corporate masters and other interest groups and political positioning for the 2014 midterms than real immigration reform that serves the best interests of the country and our citizens. President </w:t>
      </w:r>
      <w:r w:rsidRPr="001A6798">
        <w:rPr>
          <w:rStyle w:val="StyleBoldUnderline"/>
        </w:rPr>
        <w:t xml:space="preserve">Obama and the </w:t>
      </w:r>
      <w:r w:rsidRPr="007A1805">
        <w:rPr>
          <w:rStyle w:val="StyleBoldUnderline"/>
        </w:rPr>
        <w:t>Democrats have been quite clear about what they really want from the legislation, i.e.</w:t>
      </w:r>
      <w:r w:rsidRPr="001A6798">
        <w:rPr>
          <w:sz w:val="16"/>
        </w:rPr>
        <w:t xml:space="preserve">, immediate </w:t>
      </w:r>
      <w:r w:rsidRPr="001A6798">
        <w:rPr>
          <w:rStyle w:val="StyleBoldUnderline"/>
        </w:rPr>
        <w:t>legalization and a path to citizenship</w:t>
      </w:r>
      <w:r w:rsidRPr="001A6798">
        <w:rPr>
          <w:sz w:val="16"/>
        </w:rPr>
        <w:t xml:space="preserve"> for the 11 million (or more) illegal aliens already here -- their sine qua non for any immigration reform bill. The Rubio-Schumer bill legalizes immediately all those who arrived here prior to December 31, 2011, provides them with work permits and SSNs, and puts them on a path to "earned citizenship." They can also sponsor tens of millions more legal immigrants through chain migration, i.e., family reunification. Any legislation that allows the lawbreakers to stay and work here, the object of their crimes, is amnesty. Citizenship is just the cherry on top. This bill ensures that the kinship-based system vice a merit-based one remains the way we prioritize who fills most of the 1.2 million annual slots for legal permanent immigrants. We will continue to bring in hundreds of thousands of unskilled workers (25% of the adults lack even a high school degree) with only about a quarter having any college education. More than 50% of the 11 million receiving amnesty are high school dropouts. They will be an increasing burden on our social safety net. Immigrants, legal and illegal, use welfare programs to a much higher degree than the native born. And they vote Democrat by more than two to one. Every ten years we have what amounts to an amnesty through our legal immigration policies .The status quo will make the Democrats the permanent majority party. Amnesty just hastens the process. In June 2009 </w:t>
      </w:r>
      <w:proofErr w:type="spellStart"/>
      <w:r w:rsidRPr="001A6798">
        <w:rPr>
          <w:sz w:val="16"/>
        </w:rPr>
        <w:t>Eliseo</w:t>
      </w:r>
      <w:proofErr w:type="spellEnd"/>
      <w:r w:rsidRPr="001A6798">
        <w:rPr>
          <w:sz w:val="16"/>
        </w:rPr>
        <w:t xml:space="preserve"> Medina, then international executive vice-president of Service Employees International Union (SEIU), flush with the 2008 Obama victory, gave a chilling recitation of how an amnesty would further the progressive agenda. "We reform the immigration laws, it puts 12 million people on the path to citizenship and eventually voters," Medina said. He reminded the audience that during the presidential election in November 2008, Latinos and immigrants "voted overwhelmingly for progressive candidates. Barack Obama got two out of every three voters that showed up." Can you imagine if we have, even the same ratio, two out of three? Can you imagine 8 million new voters who care about our issues and will be voting? We will be creating a governing coalition for the long term, not just for an election cycle. Medina doesn't even include the tens of millions of family members who will be joining the 11 million (or more) receiving amnesty in his calculations. Union leaders have endorsed the Rubio-Schumer amnesty even though it will result in higher unemployment and reduced wages for their members. The trade-offs are increased union membership and more importantly, having a seat at the table of the permanent majority party. Laws and policies can be changed to strengthen and expand the power of the unions in the new America forged by the Democrats. </w:t>
      </w:r>
      <w:r w:rsidRPr="001A6798">
        <w:rPr>
          <w:rStyle w:val="StyleBoldUnderline"/>
        </w:rPr>
        <w:t>For the Democrats, border security is</w:t>
      </w:r>
      <w:r w:rsidRPr="001A6798">
        <w:rPr>
          <w:sz w:val="16"/>
        </w:rPr>
        <w:t xml:space="preserve"> just </w:t>
      </w:r>
      <w:r w:rsidRPr="001A6798">
        <w:rPr>
          <w:rStyle w:val="StyleBoldUnderline"/>
        </w:rPr>
        <w:t xml:space="preserve">a </w:t>
      </w:r>
      <w:r w:rsidRPr="001A6798">
        <w:rPr>
          <w:rStyle w:val="Emphasis"/>
        </w:rPr>
        <w:t>bargaining</w:t>
      </w:r>
      <w:r w:rsidRPr="001A6798">
        <w:rPr>
          <w:rStyle w:val="StyleBoldUnderline"/>
        </w:rPr>
        <w:t xml:space="preserve"> chip to get</w:t>
      </w:r>
      <w:r w:rsidRPr="001A6798">
        <w:rPr>
          <w:sz w:val="16"/>
        </w:rPr>
        <w:t xml:space="preserve"> what they want, i.e., immediate </w:t>
      </w:r>
      <w:r w:rsidRPr="001A6798">
        <w:rPr>
          <w:rStyle w:val="StyleBoldUnderline"/>
        </w:rPr>
        <w:t>legalization, a path to citizenship, and increased legal immigration</w:t>
      </w:r>
      <w:r w:rsidRPr="001A6798">
        <w:rPr>
          <w:sz w:val="16"/>
        </w:rPr>
        <w:t xml:space="preserve"> comprised primarily of the unskilled and uneducated. Obama and Hillary Clinton signed the 2006 Secure Fence Act, which was subsequently changed and neutered. Any so-called concessions by the Democrats will be changed by future Congresses. However, amnesty is forever.</w:t>
      </w:r>
    </w:p>
    <w:p w:rsidR="00FE5ECC" w:rsidRPr="00FE5ECC" w:rsidRDefault="00FE5ECC" w:rsidP="00FE5ECC">
      <w:pPr>
        <w:pStyle w:val="Heading4"/>
      </w:pPr>
      <w:r>
        <w:rPr>
          <w:u w:val="single"/>
        </w:rPr>
        <w:t>Appeasement</w:t>
      </w:r>
      <w:r>
        <w:t xml:space="preserve"> --- CIR packages elements to reduce </w:t>
      </w:r>
      <w:r>
        <w:rPr>
          <w:u w:val="single"/>
        </w:rPr>
        <w:t>backlash</w:t>
      </w:r>
      <w:r>
        <w:t xml:space="preserve"> to particular proposals</w:t>
      </w:r>
    </w:p>
    <w:p w:rsidR="00FE5ECC" w:rsidRDefault="00FE5ECC" w:rsidP="00FE5ECC">
      <w:proofErr w:type="spellStart"/>
      <w:r w:rsidRPr="00BB16C1">
        <w:rPr>
          <w:b/>
        </w:rPr>
        <w:t>Soerens</w:t>
      </w:r>
      <w:proofErr w:type="spellEnd"/>
      <w:r>
        <w:t>, 5/27/</w:t>
      </w:r>
      <w:r w:rsidRPr="00BB16C1">
        <w:rPr>
          <w:b/>
        </w:rPr>
        <w:t>2013</w:t>
      </w:r>
      <w:r>
        <w:t xml:space="preserve"> (Matthew – co-author of Welcoming the Stranger, US Church Training Specialist at World Relief, Why Piecemeal Immigration Reform Won’t Work, G92, p. </w:t>
      </w:r>
      <w:hyperlink r:id="rId22" w:history="1">
        <w:r w:rsidRPr="004A1C98">
          <w:rPr>
            <w:rStyle w:val="Hyperlink"/>
          </w:rPr>
          <w:t>http://g92.org/why-piecemeal-immigration-reform-wont-work//0</w:t>
        </w:r>
      </w:hyperlink>
      <w:r>
        <w:t>)</w:t>
      </w:r>
    </w:p>
    <w:p w:rsidR="00FE5ECC" w:rsidRDefault="00FE5ECC" w:rsidP="00FE5ECC"/>
    <w:p w:rsidR="00FE5ECC" w:rsidRDefault="00FE5ECC" w:rsidP="00FE5ECC">
      <w:r>
        <w:t xml:space="preserve">There are also political realities to consider, especially given that </w:t>
      </w:r>
      <w:r w:rsidRPr="00BB16C1">
        <w:rPr>
          <w:rStyle w:val="StyleBoldUnderline"/>
        </w:rPr>
        <w:t>any legislation must be approved by both chambers of Congress</w:t>
      </w:r>
      <w:r>
        <w:t xml:space="preserve">, and the American people have elected one party to the majority in the U.S. Senate and the other to lead the U.S. House of Representatives.  </w:t>
      </w:r>
      <w:r w:rsidRPr="00BB16C1">
        <w:rPr>
          <w:rStyle w:val="StyleBoldUnderline"/>
        </w:rPr>
        <w:t>For some legislators</w:t>
      </w:r>
      <w:r>
        <w:t xml:space="preserve"> (particularly Democrats, who control the Senate), </w:t>
      </w:r>
      <w:r w:rsidRPr="00BB16C1">
        <w:rPr>
          <w:rStyle w:val="StyleBoldUnderline"/>
        </w:rPr>
        <w:t>the most vital element of immigration reform is a legalization program</w:t>
      </w:r>
      <w:r>
        <w:t xml:space="preserve"> with an ultimate, earned path to citizenship; </w:t>
      </w:r>
      <w:r w:rsidRPr="00BB16C1">
        <w:rPr>
          <w:rStyle w:val="StyleBoldUnderline"/>
        </w:rPr>
        <w:t>for other legislators</w:t>
      </w:r>
      <w:r>
        <w:t xml:space="preserve"> (particularly Republicans, who control the House of Representatives), </w:t>
      </w:r>
      <w:r w:rsidRPr="00BB16C1">
        <w:rPr>
          <w:rStyle w:val="StyleBoldUnderline"/>
        </w:rPr>
        <w:t xml:space="preserve">stronger border security is the most important element, or a more open, market-sensitive legal migration system.  A compromise bill that includes </w:t>
      </w:r>
      <w:r w:rsidRPr="00BB16C1">
        <w:rPr>
          <w:rStyle w:val="Emphasis"/>
        </w:rPr>
        <w:t>all of these elements</w:t>
      </w:r>
      <w:r w:rsidRPr="00BB16C1">
        <w:rPr>
          <w:rStyle w:val="StyleBoldUnderline"/>
        </w:rPr>
        <w:t xml:space="preserve"> is not going to make anyone entirely happy, but</w:t>
      </w:r>
      <w:r>
        <w:t>—as the 13-5 vote in the Senate Judiciary Committee demonstrated last week—</w:t>
      </w:r>
      <w:r w:rsidRPr="00BB16C1">
        <w:rPr>
          <w:rStyle w:val="StyleBoldUnderline"/>
        </w:rPr>
        <w:t xml:space="preserve">it can attract the votes of </w:t>
      </w:r>
      <w:r w:rsidRPr="00BB16C1">
        <w:rPr>
          <w:rStyle w:val="Emphasis"/>
        </w:rPr>
        <w:t>both Republicans and Democrats</w:t>
      </w:r>
      <w:r w:rsidRPr="00BB16C1">
        <w:rPr>
          <w:rStyle w:val="StyleBoldUnderline"/>
        </w:rPr>
        <w:t xml:space="preserve">, each of whom gets what they wanted, </w:t>
      </w:r>
      <w:r w:rsidRPr="00BB16C1">
        <w:rPr>
          <w:rStyle w:val="Emphasis"/>
        </w:rPr>
        <w:t>even if it means swallowing some elements with which they’re not thrilled</w:t>
      </w:r>
      <w:r>
        <w:t>.</w:t>
      </w:r>
    </w:p>
    <w:p w:rsidR="00D31A60" w:rsidRDefault="00D31A60" w:rsidP="00FE5ECC"/>
    <w:p w:rsidR="00D31A60" w:rsidRDefault="00D31A60" w:rsidP="00D31A60">
      <w:pPr>
        <w:pStyle w:val="Heading3"/>
      </w:pPr>
      <w:r>
        <w:lastRenderedPageBreak/>
        <w:t>AT: Link Turn – Plan Increases CIR’s Chances</w:t>
      </w:r>
    </w:p>
    <w:p w:rsidR="0076539F" w:rsidRPr="0076539F" w:rsidRDefault="0076539F" w:rsidP="0076539F">
      <w:pPr>
        <w:pStyle w:val="Heading4"/>
      </w:pPr>
      <w:r>
        <w:t>Link outweighs the turn --- there is no incentive to help CIR once the senators have their part in hand.</w:t>
      </w:r>
    </w:p>
    <w:p w:rsidR="0076539F" w:rsidRPr="0076539F" w:rsidRDefault="0076539F" w:rsidP="0076539F">
      <w:pPr>
        <w:pStyle w:val="Heading4"/>
      </w:pPr>
      <w:r>
        <w:t xml:space="preserve">Piecemeal reform is not a win --- the GOP </w:t>
      </w:r>
      <w:r>
        <w:rPr>
          <w:u w:val="single"/>
        </w:rPr>
        <w:t>pockets</w:t>
      </w:r>
      <w:r>
        <w:t xml:space="preserve"> concessions and will just </w:t>
      </w:r>
      <w:r>
        <w:rPr>
          <w:u w:val="single"/>
        </w:rPr>
        <w:t>raise the bar</w:t>
      </w:r>
      <w:r>
        <w:t>.</w:t>
      </w:r>
    </w:p>
    <w:p w:rsidR="0076539F" w:rsidRDefault="0076539F" w:rsidP="0076539F">
      <w:r w:rsidRPr="00BB16C1">
        <w:rPr>
          <w:b/>
        </w:rPr>
        <w:t>Foley</w:t>
      </w:r>
      <w:r>
        <w:t>, 1/15/</w:t>
      </w:r>
      <w:r w:rsidRPr="00BB16C1">
        <w:rPr>
          <w:b/>
        </w:rPr>
        <w:t>2013</w:t>
      </w:r>
      <w:r>
        <w:t xml:space="preserve"> (Elise, Obama Gears Up for Immigration Reform Push in Second Term, Huffington Post, p. </w:t>
      </w:r>
      <w:hyperlink r:id="rId23" w:history="1">
        <w:r w:rsidRPr="00E055FF">
          <w:rPr>
            <w:rStyle w:val="Hyperlink"/>
          </w:rPr>
          <w:t>http://www.huffingtonpost.com/2013/01/15/obama-immigration-reform_n_2463388.html</w:t>
        </w:r>
      </w:hyperlink>
      <w:r>
        <w:t>)</w:t>
      </w:r>
    </w:p>
    <w:p w:rsidR="0076539F" w:rsidRDefault="0076539F" w:rsidP="0076539F"/>
    <w:p w:rsidR="0076539F" w:rsidRDefault="0076539F" w:rsidP="0076539F">
      <w:r w:rsidRPr="00A35368">
        <w:rPr>
          <w:rStyle w:val="StyleBoldUnderline"/>
        </w:rPr>
        <w:t>Obama has</w:t>
      </w:r>
      <w:r>
        <w:t xml:space="preserve"> repeatedly </w:t>
      </w:r>
      <w:r w:rsidRPr="00A35368">
        <w:rPr>
          <w:rStyle w:val="StyleBoldUnderline"/>
        </w:rPr>
        <w:t xml:space="preserve">said he will </w:t>
      </w:r>
      <w:r w:rsidRPr="00A35368">
        <w:rPr>
          <w:rStyle w:val="Emphasis"/>
        </w:rPr>
        <w:t>push hard for immigration reform</w:t>
      </w:r>
      <w:r>
        <w:t xml:space="preserve"> in his second term, and administration officials have said that other contentious legislative initiatives -- including gun control and the debt ceiling -- won't be allowed to get in the way. At least at first glance, he seems to have politics on his side. GOP lawmakers are entering -- or, in some cases, re-entering -- the immigration debate in the wake of disastrous results for their party's presidential nominee with Latino voters, who support reform by large measures. Based on those new political realities, "it would be a suicidal impulse for Republicans in Congress to continue to block [reform]," David Axelrod, a longtime adviser to the president, told The Huffington Post. Now there's the question of how Obama gets there. While confrontation might work with Republicans on other issues -- the debt ceiling, for example -- the consensus is that the GOP is serious enough about reform that </w:t>
      </w:r>
      <w:r w:rsidRPr="00A35368">
        <w:rPr>
          <w:rStyle w:val="StyleBoldUnderline"/>
        </w:rPr>
        <w:t>the president</w:t>
      </w:r>
      <w:r>
        <w:t xml:space="preserve"> can, and </w:t>
      </w:r>
      <w:r w:rsidRPr="00A35368">
        <w:rPr>
          <w:rStyle w:val="StyleBoldUnderline"/>
        </w:rPr>
        <w:t>must, play the role of broker and statesman to get a deal</w:t>
      </w:r>
      <w:r>
        <w:t xml:space="preserve">. It starts with a lesson from his first term. </w:t>
      </w:r>
      <w:r w:rsidRPr="00A35368">
        <w:rPr>
          <w:rStyle w:val="StyleBoldUnderline"/>
        </w:rPr>
        <w:t xml:space="preserve">Republicans have </w:t>
      </w:r>
      <w:r w:rsidRPr="00A35368">
        <w:rPr>
          <w:rStyle w:val="Emphasis"/>
        </w:rPr>
        <w:t>demanded that the border be secured first</w:t>
      </w:r>
      <w:r>
        <w:t xml:space="preserve">, before other elements of immigration reform. </w:t>
      </w:r>
      <w:r w:rsidRPr="00A35368">
        <w:rPr>
          <w:rStyle w:val="StyleBoldUnderline"/>
        </w:rPr>
        <w:t>Yet the administration has been by many measures the strictest ever on immigration enforcement, and devotes massive sums to policing the borders. The White House has met many of the desired metrics for border security</w:t>
      </w:r>
      <w:r>
        <w:t xml:space="preserve">, although there is always more to be done, </w:t>
      </w:r>
      <w:r w:rsidRPr="00A35368">
        <w:rPr>
          <w:rStyle w:val="StyleBoldUnderline"/>
        </w:rPr>
        <w:t xml:space="preserve">but Republicans are </w:t>
      </w:r>
      <w:r w:rsidRPr="00A35368">
        <w:rPr>
          <w:rStyle w:val="Emphasis"/>
        </w:rPr>
        <w:t>still calling for more</w:t>
      </w:r>
      <w:r w:rsidRPr="00A35368">
        <w:rPr>
          <w:rStyle w:val="StyleBoldUnderline"/>
        </w:rPr>
        <w:t xml:space="preserve"> before they will consider reform. </w:t>
      </w:r>
      <w:r w:rsidRPr="00A35368">
        <w:rPr>
          <w:rStyle w:val="Emphasis"/>
        </w:rPr>
        <w:t>Enforcing the border</w:t>
      </w:r>
      <w:r>
        <w:t xml:space="preserve">, but not sufficiently touting its record of doing so, the White House has learned, </w:t>
      </w:r>
      <w:r w:rsidRPr="00A35368">
        <w:rPr>
          <w:rStyle w:val="Emphasis"/>
        </w:rPr>
        <w:t>won't be enough to win over Republicans</w:t>
      </w:r>
      <w:r>
        <w:t xml:space="preserve">. In a briefing with The Huffington Post, a senior administration official said the White House believes it has met enforcement goals and must now move to a comprehensive solution. </w:t>
      </w:r>
      <w:r w:rsidRPr="00A35368">
        <w:rPr>
          <w:rStyle w:val="StyleBoldUnderline"/>
        </w:rPr>
        <w:t>The administration is highly skeptical of claims</w:t>
      </w:r>
      <w:r>
        <w:t xml:space="preserve"> from Republicans </w:t>
      </w:r>
      <w:r w:rsidRPr="00A35368">
        <w:rPr>
          <w:rStyle w:val="StyleBoldUnderline"/>
        </w:rPr>
        <w:t>that immigration reform</w:t>
      </w:r>
      <w:r>
        <w:t xml:space="preserve"> can or </w:t>
      </w:r>
      <w:r w:rsidRPr="00A35368">
        <w:rPr>
          <w:rStyle w:val="StyleBoldUnderline"/>
        </w:rPr>
        <w:t>should be done in a piecemeal fashion. Going down that road</w:t>
      </w:r>
      <w:r>
        <w:t xml:space="preserve">, the White House </w:t>
      </w:r>
      <w:proofErr w:type="gramStart"/>
      <w:r>
        <w:t>worries,</w:t>
      </w:r>
      <w:proofErr w:type="gramEnd"/>
      <w:r>
        <w:t xml:space="preserve"> </w:t>
      </w:r>
      <w:r w:rsidRPr="00A35368">
        <w:rPr>
          <w:rStyle w:val="StyleBoldUnderline"/>
        </w:rPr>
        <w:t xml:space="preserve">could result in passage of the </w:t>
      </w:r>
      <w:r w:rsidRPr="00A35368">
        <w:rPr>
          <w:rStyle w:val="Emphasis"/>
        </w:rPr>
        <w:t>less politically complicated pieces</w:t>
      </w:r>
      <w:r>
        <w:t xml:space="preserve">, such as an enforcement mechanism and high-skilled worker visas, </w:t>
      </w:r>
      <w:r w:rsidRPr="00A35368">
        <w:rPr>
          <w:rStyle w:val="StyleBoldUnderline"/>
        </w:rPr>
        <w:t xml:space="preserve">while </w:t>
      </w:r>
      <w:r w:rsidRPr="00A35368">
        <w:rPr>
          <w:rStyle w:val="Emphasis"/>
        </w:rPr>
        <w:t>leaving out more contentious items</w:t>
      </w:r>
      <w:r w:rsidRPr="00A35368">
        <w:rPr>
          <w:rStyle w:val="StyleBoldUnderline"/>
        </w:rPr>
        <w:t xml:space="preserve"> such as a pathway to citizenship for undocumented immigrants</w:t>
      </w:r>
      <w:r>
        <w:t>.</w:t>
      </w:r>
    </w:p>
    <w:p w:rsidR="0076539F" w:rsidRPr="005C6924" w:rsidRDefault="0076539F" w:rsidP="0076539F">
      <w:pPr>
        <w:pStyle w:val="Heading4"/>
      </w:pPr>
      <w:r>
        <w:t>Piecemeal approach will cause GOP to pocket and kill CIR- empirics prove</w:t>
      </w:r>
    </w:p>
    <w:p w:rsidR="0076539F" w:rsidRDefault="0076539F" w:rsidP="0076539F">
      <w:r w:rsidRPr="00776819">
        <w:rPr>
          <w:rStyle w:val="StyleStyleBold12pt"/>
        </w:rPr>
        <w:t>Register-Guard 6/30</w:t>
      </w:r>
      <w:r>
        <w:t>/2013 (High hurdles in the House: Senate’s immigration bill faces an uncertain future, June 30, 2013,</w:t>
      </w:r>
    </w:p>
    <w:p w:rsidR="0076539F" w:rsidRDefault="00366D67" w:rsidP="0076539F">
      <w:hyperlink r:id="rId24" w:history="1">
        <w:r w:rsidR="0076539F">
          <w:rPr>
            <w:rStyle w:val="Hyperlink"/>
          </w:rPr>
          <w:t>http://www.registerguard.com/rg/opinion/30085146-78/bill-reform-senate-immigration-republicans.html.csp</w:t>
        </w:r>
      </w:hyperlink>
      <w:r w:rsidR="0076539F">
        <w:t>)</w:t>
      </w:r>
    </w:p>
    <w:p w:rsidR="0076539F" w:rsidRDefault="0076539F" w:rsidP="0076539F"/>
    <w:p w:rsidR="0076539F" w:rsidRPr="00994BC2" w:rsidRDefault="0076539F" w:rsidP="0076539F">
      <w:pPr>
        <w:rPr>
          <w:rStyle w:val="StyleBoldUnderline"/>
        </w:rPr>
      </w:pPr>
      <w:r w:rsidRPr="00994BC2">
        <w:rPr>
          <w:rStyle w:val="StyleBoldUnderline"/>
        </w:rPr>
        <w:t xml:space="preserve">Even </w:t>
      </w:r>
      <w:r w:rsidRPr="005C6924">
        <w:rPr>
          <w:rStyle w:val="StyleBoldUnderline"/>
          <w:highlight w:val="cyan"/>
        </w:rPr>
        <w:t>some mainstream</w:t>
      </w:r>
      <w:r w:rsidRPr="005C6924">
        <w:rPr>
          <w:highlight w:val="cyan"/>
        </w:rPr>
        <w:t xml:space="preserve"> </w:t>
      </w:r>
      <w:r w:rsidRPr="005C6924">
        <w:rPr>
          <w:rStyle w:val="StyleBoldUnderline"/>
          <w:highlight w:val="cyan"/>
        </w:rPr>
        <w:t>House Republicans</w:t>
      </w:r>
      <w:r w:rsidRPr="00994BC2">
        <w:rPr>
          <w:rStyle w:val="StyleBoldUnderline"/>
        </w:rPr>
        <w:t xml:space="preserve"> </w:t>
      </w:r>
      <w:r w:rsidRPr="005C6924">
        <w:rPr>
          <w:rStyle w:val="StyleBoldUnderline"/>
          <w:highlight w:val="cyan"/>
        </w:rPr>
        <w:t>are saying</w:t>
      </w:r>
      <w:r w:rsidRPr="005C6924">
        <w:rPr>
          <w:highlight w:val="cyan"/>
        </w:rPr>
        <w:t xml:space="preserve"> </w:t>
      </w:r>
      <w:r w:rsidRPr="005C6924">
        <w:rPr>
          <w:rStyle w:val="StyleBoldUnderline"/>
          <w:highlight w:val="cyan"/>
        </w:rPr>
        <w:t>they want to break</w:t>
      </w:r>
      <w:r w:rsidRPr="00994BC2">
        <w:t xml:space="preserve"> the </w:t>
      </w:r>
      <w:r w:rsidRPr="005C6924">
        <w:rPr>
          <w:rStyle w:val="StyleBoldUnderline"/>
          <w:highlight w:val="cyan"/>
        </w:rPr>
        <w:t xml:space="preserve">immigration reform into pieces and </w:t>
      </w:r>
      <w:r w:rsidRPr="00E1478F">
        <w:rPr>
          <w:rStyle w:val="Emphasis"/>
          <w:highlight w:val="cyan"/>
        </w:rPr>
        <w:t>give priority to the portion</w:t>
      </w:r>
      <w:r w:rsidRPr="00E1478F">
        <w:rPr>
          <w:rStyle w:val="Emphasis"/>
        </w:rPr>
        <w:t xml:space="preserve">s </w:t>
      </w:r>
      <w:r w:rsidRPr="00E1478F">
        <w:rPr>
          <w:rStyle w:val="Emphasis"/>
          <w:highlight w:val="cyan"/>
        </w:rPr>
        <w:t>that focus exclusively on border security</w:t>
      </w:r>
      <w:r w:rsidRPr="00994BC2">
        <w:t xml:space="preserve">. But </w:t>
      </w:r>
      <w:r w:rsidRPr="00994BC2">
        <w:rPr>
          <w:rStyle w:val="StyleBoldUnderline"/>
        </w:rPr>
        <w:t xml:space="preserve">the </w:t>
      </w:r>
      <w:r w:rsidRPr="00E1478F">
        <w:rPr>
          <w:rStyle w:val="Emphasis"/>
          <w:highlight w:val="cyan"/>
        </w:rPr>
        <w:t>piecemeal approach is a ruse</w:t>
      </w:r>
      <w:r w:rsidRPr="00994BC2">
        <w:t xml:space="preserve"> — the </w:t>
      </w:r>
      <w:r w:rsidRPr="005C6924">
        <w:rPr>
          <w:rStyle w:val="StyleBoldUnderline"/>
          <w:highlight w:val="cyan"/>
        </w:rPr>
        <w:t>same one taken by reform opponents in 2007</w:t>
      </w:r>
      <w:r w:rsidRPr="00994BC2">
        <w:rPr>
          <w:rStyle w:val="StyleBoldUnderline"/>
        </w:rPr>
        <w:t xml:space="preserve">, which </w:t>
      </w:r>
      <w:r w:rsidRPr="00E1478F">
        <w:rPr>
          <w:rStyle w:val="Emphasis"/>
          <w:highlight w:val="cyan"/>
        </w:rPr>
        <w:t xml:space="preserve">ended up killing a reform bill </w:t>
      </w:r>
      <w:r w:rsidRPr="005C6924">
        <w:rPr>
          <w:rStyle w:val="StyleBoldUnderline"/>
          <w:highlight w:val="cyan"/>
        </w:rPr>
        <w:t>supported by the George W. Bush</w:t>
      </w:r>
      <w:r w:rsidRPr="00994BC2">
        <w:rPr>
          <w:rStyle w:val="StyleBoldUnderline"/>
        </w:rPr>
        <w:t xml:space="preserve"> administration</w:t>
      </w:r>
      <w:r w:rsidRPr="00994BC2">
        <w:t>.</w:t>
      </w:r>
      <w:r w:rsidRPr="00994BC2">
        <w:rPr>
          <w:rStyle w:val="StyleBoldUnderline"/>
        </w:rPr>
        <w:t xml:space="preserve"> Boehner and other Republican leaders insist they intend to pass their own version of immigration reform,</w:t>
      </w:r>
      <w:r w:rsidRPr="00994BC2">
        <w:t xml:space="preserve"> but that’s an uncertain prospect. One need only reflect on the recent demise of the farm bill on the House floor to understand the gaping chasm between the House leadership and its rank and file membership, many of whom regard the word “compromise” is a profanity.</w:t>
      </w:r>
      <w:r>
        <w:t xml:space="preserve"> </w:t>
      </w:r>
      <w:r w:rsidRPr="00994BC2">
        <w:rPr>
          <w:rStyle w:val="StyleBoldUnderline"/>
        </w:rPr>
        <w:t xml:space="preserve">Boehner has complicated matters by pledging that he will move </w:t>
      </w:r>
      <w:proofErr w:type="gramStart"/>
      <w:r w:rsidRPr="00994BC2">
        <w:rPr>
          <w:rStyle w:val="StyleBoldUnderline"/>
        </w:rPr>
        <w:t>an immigration</w:t>
      </w:r>
      <w:proofErr w:type="gramEnd"/>
      <w:r w:rsidRPr="00994BC2">
        <w:rPr>
          <w:rStyle w:val="StyleBoldUnderline"/>
        </w:rPr>
        <w:t xml:space="preserve"> bill only if it has the support of a majority of House Republicans</w:t>
      </w:r>
      <w:r w:rsidRPr="00994BC2">
        <w:t>. But even if he somehow gets a majority of 234 House GOP members on board, he’ll need to produce legislation that can draw the support of most Democrats if he hopes to pass a bill. And even if he can carry off that high-wire act, a House immigration bill would have to be reconciled with what promises to be a very different Senate bill.</w:t>
      </w:r>
      <w:r>
        <w:t xml:space="preserve"> </w:t>
      </w:r>
      <w:r w:rsidRPr="00994BC2">
        <w:rPr>
          <w:rStyle w:val="StyleBoldUnderline"/>
        </w:rPr>
        <w:t>House Republicans should reconsider the reckless path of rejecting a reform effort that polls show most Americans support. GOP leaders should summon party members who are plotting to kill the reform effort and explain the consequences for their party — and the nation</w:t>
      </w:r>
      <w:r w:rsidRPr="00994BC2">
        <w:t>.</w:t>
      </w:r>
      <w:r>
        <w:t xml:space="preserve"> </w:t>
      </w:r>
      <w:r w:rsidRPr="005C6924">
        <w:rPr>
          <w:rStyle w:val="StyleBoldUnderline"/>
          <w:highlight w:val="cyan"/>
        </w:rPr>
        <w:t xml:space="preserve">There is still time for a positive outcome in the House, where the reform debate won’t begin </w:t>
      </w:r>
      <w:r w:rsidRPr="005C6924">
        <w:rPr>
          <w:rStyle w:val="StyleBoldUnderline"/>
          <w:highlight w:val="cyan"/>
        </w:rPr>
        <w:lastRenderedPageBreak/>
        <w:t>in earnest until later this summer. If</w:t>
      </w:r>
      <w:r w:rsidRPr="00994BC2">
        <w:rPr>
          <w:rStyle w:val="StyleBoldUnderline"/>
        </w:rPr>
        <w:t xml:space="preserve"> </w:t>
      </w:r>
      <w:r w:rsidRPr="005C6924">
        <w:rPr>
          <w:rStyle w:val="StyleBoldUnderline"/>
          <w:highlight w:val="cyan"/>
        </w:rPr>
        <w:t>the Senate can produce a solid, smart reform bill, there’s hope that the House can do the same.</w:t>
      </w:r>
    </w:p>
    <w:p w:rsidR="00D31A60" w:rsidRPr="00D31A60" w:rsidRDefault="00D31A60" w:rsidP="00D31A60"/>
    <w:p w:rsidR="00D31A60" w:rsidRDefault="00D31A60" w:rsidP="00D31A60">
      <w:pPr>
        <w:pStyle w:val="Heading3"/>
      </w:pPr>
      <w:r>
        <w:lastRenderedPageBreak/>
        <w:t>Link (Guest Workers) 2NC</w:t>
      </w:r>
    </w:p>
    <w:p w:rsidR="00D31A60" w:rsidRDefault="00D31A60" w:rsidP="00D31A60">
      <w:pPr>
        <w:pStyle w:val="Heading4"/>
      </w:pPr>
      <w:r>
        <w:t xml:space="preserve">The plan passes immigration policy as a </w:t>
      </w:r>
      <w:proofErr w:type="spellStart"/>
      <w:r>
        <w:rPr>
          <w:u w:val="single"/>
        </w:rPr>
        <w:t>stand alone</w:t>
      </w:r>
      <w:proofErr w:type="spellEnd"/>
      <w:r>
        <w:t xml:space="preserve"> issue. That undermines the push for comprehensive immigration reform. That’s the 1NC </w:t>
      </w:r>
      <w:proofErr w:type="spellStart"/>
      <w:r>
        <w:t>Koslowski</w:t>
      </w:r>
      <w:proofErr w:type="spellEnd"/>
      <w:r>
        <w:t xml:space="preserve"> 13 evidence. The 2AC concedes a few warrants –</w:t>
      </w:r>
    </w:p>
    <w:p w:rsidR="00D31A60" w:rsidRDefault="00D31A60" w:rsidP="00D31A60">
      <w:pPr>
        <w:pStyle w:val="Heading4"/>
      </w:pPr>
      <w:r>
        <w:t>A) Coalition building – CIR draws diverse and opposing groups together to push the bill.</w:t>
      </w:r>
    </w:p>
    <w:p w:rsidR="00D31A60" w:rsidRDefault="00D31A60" w:rsidP="00D31A60">
      <w:pPr>
        <w:pStyle w:val="Heading4"/>
      </w:pPr>
      <w:r>
        <w:t>B) History is on our side – piece meal reform does not incentivize a larger package.</w:t>
      </w:r>
    </w:p>
    <w:p w:rsidR="00D31A60" w:rsidRPr="00D31A60" w:rsidRDefault="00D31A60" w:rsidP="00D31A60">
      <w:pPr>
        <w:pStyle w:val="Heading4"/>
      </w:pPr>
      <w:r>
        <w:t xml:space="preserve">Guest worker programs kill </w:t>
      </w:r>
      <w:r>
        <w:rPr>
          <w:u w:val="single"/>
        </w:rPr>
        <w:t>horse-trading</w:t>
      </w:r>
      <w:r>
        <w:t xml:space="preserve"> and </w:t>
      </w:r>
      <w:r>
        <w:rPr>
          <w:u w:val="single"/>
        </w:rPr>
        <w:t>bargaining</w:t>
      </w:r>
      <w:r>
        <w:t xml:space="preserve"> necessary to pass CIR.</w:t>
      </w:r>
    </w:p>
    <w:p w:rsidR="00D31A60" w:rsidRDefault="00D31A60" w:rsidP="00D31A60">
      <w:proofErr w:type="spellStart"/>
      <w:r w:rsidRPr="005607BA">
        <w:rPr>
          <w:b/>
        </w:rPr>
        <w:t>Koslowski</w:t>
      </w:r>
      <w:proofErr w:type="spellEnd"/>
      <w:r>
        <w:t>, 5/21/</w:t>
      </w:r>
      <w:r w:rsidRPr="005607BA">
        <w:rPr>
          <w:b/>
        </w:rPr>
        <w:t>2013</w:t>
      </w:r>
      <w:r>
        <w:t xml:space="preserve"> (Rey – Op-ed contributor for the Christian Science Monitor, Hey, Congress: </w:t>
      </w:r>
      <w:proofErr w:type="gramStart"/>
      <w:r>
        <w:t>It’s</w:t>
      </w:r>
      <w:proofErr w:type="gramEnd"/>
      <w:r>
        <w:t xml:space="preserve"> comprehensive immigration reform or nothing, The Christian Science Monitor, p. http://www.csmonitor.com/Commentary/Opinion/2013/0521/Hey-Congress-It-s-comprehensive-immigration-reform-or-nothing)</w:t>
      </w:r>
    </w:p>
    <w:p w:rsidR="00D31A60" w:rsidRDefault="00D31A60" w:rsidP="00D31A60"/>
    <w:p w:rsidR="00D31A60" w:rsidRDefault="00D31A60" w:rsidP="00D31A60">
      <w:r>
        <w:t xml:space="preserve">But with so many contentious parts, some lawmakers have argued for a piecemeal approach. Senate Judiciary Committee Member Ted </w:t>
      </w:r>
      <w:r w:rsidRPr="005607BA">
        <w:rPr>
          <w:rStyle w:val="StyleBoldUnderline"/>
        </w:rPr>
        <w:t>Cruz</w:t>
      </w:r>
      <w:r>
        <w:t xml:space="preserve"> (R) of Texas </w:t>
      </w:r>
      <w:r w:rsidRPr="005607BA">
        <w:rPr>
          <w:rStyle w:val="StyleBoldUnderline"/>
        </w:rPr>
        <w:t>called for considering smaller bits of immigration legislation</w:t>
      </w:r>
      <w:r>
        <w:t xml:space="preserve"> that have the most bipartisan support, </w:t>
      </w:r>
      <w:r w:rsidRPr="005607BA">
        <w:rPr>
          <w:rStyle w:val="StyleBoldUnderline"/>
        </w:rPr>
        <w:t>like</w:t>
      </w:r>
      <w:r>
        <w:t xml:space="preserve"> an improved agricultural </w:t>
      </w:r>
      <w:proofErr w:type="spellStart"/>
      <w:r w:rsidRPr="005607BA">
        <w:rPr>
          <w:rStyle w:val="Emphasis"/>
        </w:rPr>
        <w:t>guestworker</w:t>
      </w:r>
      <w:proofErr w:type="spellEnd"/>
      <w:r w:rsidRPr="005607BA">
        <w:rPr>
          <w:rStyle w:val="Emphasis"/>
        </w:rPr>
        <w:t xml:space="preserve"> program</w:t>
      </w:r>
      <w:r>
        <w:t xml:space="preserve">, instead of imperiling legislation by including deeply divisive elements like legalization with a pathway to citizenship. Chairman of the House Judiciary Committee, Robert </w:t>
      </w:r>
      <w:proofErr w:type="spellStart"/>
      <w:r>
        <w:t>Goodlatte</w:t>
      </w:r>
      <w:proofErr w:type="spellEnd"/>
      <w:r>
        <w:t xml:space="preserve"> (R) of Virginia, said his committee would examine these issues in a step-by-step process and then introduced a stand-alone temporary agricultural worker bill allowing up to 500,000 foreign workers. </w:t>
      </w:r>
      <w:r w:rsidRPr="005607BA">
        <w:rPr>
          <w:rStyle w:val="Emphasis"/>
        </w:rPr>
        <w:t>History shows that the piecemeal approach to immigration reform doesn’t work</w:t>
      </w:r>
      <w:r>
        <w:t xml:space="preserve">. For example, Rep. Bob </w:t>
      </w:r>
      <w:proofErr w:type="spellStart"/>
      <w:r w:rsidRPr="005607BA">
        <w:rPr>
          <w:rStyle w:val="StyleBoldUnderline"/>
        </w:rPr>
        <w:t>Goodlatte</w:t>
      </w:r>
      <w:proofErr w:type="spellEnd"/>
      <w:r>
        <w:t xml:space="preserve"> (R) of Virginia </w:t>
      </w:r>
      <w:r w:rsidRPr="005607BA">
        <w:rPr>
          <w:rStyle w:val="StyleBoldUnderline"/>
        </w:rPr>
        <w:t xml:space="preserve">has put forth a bill to create a nonimmigrant H-2C work visa </w:t>
      </w:r>
      <w:r w:rsidRPr="00A21B05">
        <w:rPr>
          <w:rStyle w:val="StyleBoldUnderline"/>
        </w:rPr>
        <w:t>program for agricultural workers</w:t>
      </w:r>
      <w:r>
        <w:t xml:space="preserve">. The bill would eliminate the limitation to seasonal work and reduce cumbersome requirements of the current H-2A temporary agricultural worker program established in 1986. It would also increase the overall numbers of agricultural workers. But the newly introduced bill is similar to more than a dozen bills that have failed to be enacted by previous Congresses, including the Temporary Agricultural Worker Act of 1998, the Agricultural Job Opportunity Benefits and Security Act of 2000, and the Temporary Agricultural Labor Reform Act of 2007, which Representative </w:t>
      </w:r>
      <w:proofErr w:type="spellStart"/>
      <w:r>
        <w:t>Goodlatte</w:t>
      </w:r>
      <w:proofErr w:type="spellEnd"/>
      <w:r>
        <w:t xml:space="preserve"> introduced six years ago. </w:t>
      </w:r>
      <w:r w:rsidRPr="00185BFA">
        <w:rPr>
          <w:rStyle w:val="StyleBoldUnderline"/>
        </w:rPr>
        <w:t>Passing stand-alone immigration bills would</w:t>
      </w:r>
      <w:r>
        <w:t xml:space="preserve"> also </w:t>
      </w:r>
      <w:r w:rsidRPr="00185BFA">
        <w:rPr>
          <w:rStyle w:val="StyleBoldUnderline"/>
        </w:rPr>
        <w:t xml:space="preserve">require </w:t>
      </w:r>
      <w:r w:rsidRPr="00185BFA">
        <w:rPr>
          <w:rStyle w:val="Emphasis"/>
        </w:rPr>
        <w:t>multiple bargains</w:t>
      </w:r>
      <w:r w:rsidRPr="00185BFA">
        <w:rPr>
          <w:rStyle w:val="StyleBoldUnderline"/>
        </w:rPr>
        <w:t xml:space="preserve"> and </w:t>
      </w:r>
      <w:r w:rsidRPr="00185BFA">
        <w:rPr>
          <w:rStyle w:val="Emphasis"/>
        </w:rPr>
        <w:t>agreements</w:t>
      </w:r>
      <w:r w:rsidRPr="00185BFA">
        <w:rPr>
          <w:rStyle w:val="StyleBoldUnderline"/>
        </w:rPr>
        <w:t xml:space="preserve"> </w:t>
      </w:r>
      <w:r w:rsidRPr="00185BFA">
        <w:rPr>
          <w:rStyle w:val="Emphasis"/>
        </w:rPr>
        <w:t>across parties and across interest groups</w:t>
      </w:r>
      <w:r w:rsidRPr="00185BFA">
        <w:rPr>
          <w:rStyle w:val="StyleBoldUnderline"/>
        </w:rPr>
        <w:t>.</w:t>
      </w:r>
      <w:r>
        <w:rPr>
          <w:rStyle w:val="StyleBoldUnderline"/>
        </w:rPr>
        <w:t xml:space="preserve"> </w:t>
      </w:r>
      <w:r w:rsidRPr="00185BFA">
        <w:rPr>
          <w:rStyle w:val="StyleBoldUnderline"/>
        </w:rPr>
        <w:t>This kind of bargaining – called “legislative logrolling” – could move step-by-step, piecemeal immigration legislation forward</w:t>
      </w:r>
      <w:r>
        <w:t xml:space="preserve">. With this practice, </w:t>
      </w:r>
      <w:r w:rsidRPr="00185BFA">
        <w:rPr>
          <w:rStyle w:val="StyleBoldUnderline"/>
        </w:rPr>
        <w:t xml:space="preserve">a legislator agrees to </w:t>
      </w:r>
      <w:r w:rsidRPr="00185BFA">
        <w:rPr>
          <w:rStyle w:val="Emphasis"/>
        </w:rPr>
        <w:t>trade her vote</w:t>
      </w:r>
      <w:r w:rsidRPr="00185BFA">
        <w:rPr>
          <w:rStyle w:val="StyleBoldUnderline"/>
        </w:rPr>
        <w:t xml:space="preserve"> on a bill she cares less about for another</w:t>
      </w:r>
      <w:r>
        <w:t xml:space="preserve"> legislator’s </w:t>
      </w:r>
      <w:r w:rsidRPr="00185BFA">
        <w:rPr>
          <w:rStyle w:val="StyleBoldUnderline"/>
        </w:rPr>
        <w:t>vote</w:t>
      </w:r>
      <w:r>
        <w:t xml:space="preserve"> on a bill that is much more important to her. </w:t>
      </w:r>
      <w:r w:rsidRPr="00185BFA">
        <w:rPr>
          <w:rStyle w:val="StyleBoldUnderline"/>
        </w:rPr>
        <w:t>For example, a New York City Democrat who wants to help high-tech businesses but cares less about agriculture might agree with a Texas Republican to vote</w:t>
      </w:r>
      <w:r>
        <w:t xml:space="preserve"> in September </w:t>
      </w:r>
      <w:r w:rsidRPr="00185BFA">
        <w:rPr>
          <w:rStyle w:val="StyleBoldUnderline"/>
        </w:rPr>
        <w:t>for a new temporary agricultural worker program</w:t>
      </w:r>
      <w:r>
        <w:t xml:space="preserve"> that benefits Texas, </w:t>
      </w:r>
      <w:r w:rsidRPr="00185BFA">
        <w:rPr>
          <w:rStyle w:val="StyleBoldUnderline"/>
        </w:rPr>
        <w:t>if his Texas colleague will vote</w:t>
      </w:r>
      <w:r>
        <w:t xml:space="preserve"> in October </w:t>
      </w:r>
      <w:r w:rsidRPr="00185BFA">
        <w:rPr>
          <w:rStyle w:val="StyleBoldUnderline"/>
        </w:rPr>
        <w:t>for legislation giving green cards to foreign students</w:t>
      </w:r>
      <w:r>
        <w:t xml:space="preserve"> who earn PhDs from US universities – which benefits New York. </w:t>
      </w:r>
      <w:r w:rsidRPr="00185BFA">
        <w:rPr>
          <w:rStyle w:val="StyleBoldUnderline"/>
        </w:rPr>
        <w:t xml:space="preserve">But such an approach to immigration reform would necessitate </w:t>
      </w:r>
      <w:r w:rsidRPr="00185BFA">
        <w:rPr>
          <w:rStyle w:val="Emphasis"/>
        </w:rPr>
        <w:t>numerous</w:t>
      </w:r>
      <w:r w:rsidRPr="00185BFA">
        <w:rPr>
          <w:rStyle w:val="StyleBoldUnderline"/>
        </w:rPr>
        <w:t xml:space="preserve">, </w:t>
      </w:r>
      <w:r w:rsidRPr="00185BFA">
        <w:rPr>
          <w:rStyle w:val="Emphasis"/>
        </w:rPr>
        <w:t>complex vote trades</w:t>
      </w:r>
      <w:r>
        <w:t xml:space="preserve"> during a long sequence of bills being introduced and voted upon. </w:t>
      </w:r>
      <w:r w:rsidRPr="00185BFA">
        <w:rPr>
          <w:rStyle w:val="StyleBoldUnderline"/>
        </w:rPr>
        <w:t xml:space="preserve">The piecemeal approach will </w:t>
      </w:r>
      <w:r w:rsidRPr="00185BFA">
        <w:rPr>
          <w:rStyle w:val="Emphasis"/>
        </w:rPr>
        <w:t>not work</w:t>
      </w:r>
      <w:r w:rsidRPr="00185BFA">
        <w:rPr>
          <w:rStyle w:val="StyleBoldUnderline"/>
        </w:rPr>
        <w:t xml:space="preserve"> in</w:t>
      </w:r>
      <w:r>
        <w:t xml:space="preserve"> this </w:t>
      </w:r>
      <w:r w:rsidRPr="00185BFA">
        <w:rPr>
          <w:rStyle w:val="StyleBoldUnderline"/>
        </w:rPr>
        <w:t xml:space="preserve">Congress because there is simply </w:t>
      </w:r>
      <w:r w:rsidRPr="00185BFA">
        <w:rPr>
          <w:rStyle w:val="Emphasis"/>
        </w:rPr>
        <w:t>not enough trust among its members</w:t>
      </w:r>
      <w:r>
        <w:t xml:space="preserve"> (and their constituencies) </w:t>
      </w:r>
      <w:r w:rsidRPr="00185BFA">
        <w:rPr>
          <w:rStyle w:val="StyleBoldUnderline"/>
        </w:rPr>
        <w:t>to enable such logrolling</w:t>
      </w:r>
      <w:r>
        <w:t>.</w:t>
      </w:r>
    </w:p>
    <w:p w:rsidR="00D31A60" w:rsidRPr="00D31A60" w:rsidRDefault="00D31A60" w:rsidP="00D31A60">
      <w:pPr>
        <w:pStyle w:val="Heading4"/>
      </w:pPr>
      <w:r>
        <w:t xml:space="preserve">It’s the </w:t>
      </w:r>
      <w:r>
        <w:rPr>
          <w:u w:val="single"/>
        </w:rPr>
        <w:t>poison pill</w:t>
      </w:r>
      <w:r>
        <w:t>.</w:t>
      </w:r>
    </w:p>
    <w:p w:rsidR="00D31A60" w:rsidRDefault="00D31A60" w:rsidP="00D31A60">
      <w:r w:rsidRPr="003E4C8C">
        <w:rPr>
          <w:b/>
        </w:rPr>
        <w:t>McClatchy</w:t>
      </w:r>
      <w:r>
        <w:t>, 11/20/</w:t>
      </w:r>
      <w:r w:rsidRPr="003E4C8C">
        <w:rPr>
          <w:b/>
        </w:rPr>
        <w:t>2012</w:t>
      </w:r>
      <w:r>
        <w:t xml:space="preserve"> (The biggest challenge to immigration bill may be guest workers, p. </w:t>
      </w:r>
      <w:hyperlink r:id="rId25" w:history="1">
        <w:r w:rsidRPr="00E055FF">
          <w:rPr>
            <w:rStyle w:val="Hyperlink"/>
          </w:rPr>
          <w:t>http://www.mcclatchydc.com/2012/11/20/175203/the-biggest-challenge-to-immigration.html</w:t>
        </w:r>
      </w:hyperlink>
      <w:r>
        <w:t>)</w:t>
      </w:r>
    </w:p>
    <w:p w:rsidR="00D31A60" w:rsidRDefault="00D31A60" w:rsidP="00D31A60"/>
    <w:p w:rsidR="00D31A60" w:rsidRDefault="00D31A60" w:rsidP="00D31A60">
      <w:r>
        <w:t xml:space="preserve"> </w:t>
      </w:r>
      <w:r w:rsidRPr="008A3964">
        <w:rPr>
          <w:rStyle w:val="StyleBoldUnderline"/>
        </w:rPr>
        <w:t>As immigration talks resume, the public debate has</w:t>
      </w:r>
      <w:r>
        <w:t xml:space="preserve"> once again </w:t>
      </w:r>
      <w:r w:rsidRPr="008A3964">
        <w:rPr>
          <w:rStyle w:val="StyleBoldUnderline"/>
        </w:rPr>
        <w:t>zeroed in on</w:t>
      </w:r>
      <w:r>
        <w:t xml:space="preserve"> the merits of granting some type of so-called </w:t>
      </w:r>
      <w:r w:rsidRPr="008A3964">
        <w:rPr>
          <w:rStyle w:val="StyleBoldUnderline"/>
        </w:rPr>
        <w:t>amnesty</w:t>
      </w:r>
      <w:r>
        <w:t xml:space="preserve"> to 11 million illegal immigrants. </w:t>
      </w:r>
      <w:r w:rsidRPr="008A3964">
        <w:rPr>
          <w:rStyle w:val="StyleBoldUnderline"/>
        </w:rPr>
        <w:t xml:space="preserve">But another, </w:t>
      </w:r>
      <w:r w:rsidRPr="008A3964">
        <w:rPr>
          <w:rStyle w:val="Emphasis"/>
        </w:rPr>
        <w:t>more complicated dispute</w:t>
      </w:r>
      <w:r>
        <w:t xml:space="preserve"> – </w:t>
      </w:r>
      <w:r w:rsidRPr="008A3964">
        <w:rPr>
          <w:rStyle w:val="StyleBoldUnderline"/>
        </w:rPr>
        <w:t xml:space="preserve">where the sides are </w:t>
      </w:r>
      <w:r w:rsidRPr="008A3964">
        <w:rPr>
          <w:rStyle w:val="Emphasis"/>
        </w:rPr>
        <w:t>equally entrenched</w:t>
      </w:r>
      <w:r>
        <w:t xml:space="preserve"> – </w:t>
      </w:r>
      <w:r w:rsidRPr="008A3964">
        <w:rPr>
          <w:rStyle w:val="StyleBoldUnderline"/>
        </w:rPr>
        <w:t>is brewing behind the scenes between organized labor and business interests.</w:t>
      </w:r>
      <w:r>
        <w:rPr>
          <w:rStyle w:val="StyleBoldUnderline"/>
        </w:rPr>
        <w:t xml:space="preserve"> </w:t>
      </w:r>
      <w:r w:rsidRPr="008A3964">
        <w:rPr>
          <w:rStyle w:val="StyleBoldUnderline"/>
        </w:rPr>
        <w:t>That debate</w:t>
      </w:r>
      <w:r w:rsidRPr="008A3964">
        <w:t>,</w:t>
      </w:r>
      <w:r>
        <w:t xml:space="preserve"> over how to manage future flows of legal immigration, </w:t>
      </w:r>
      <w:r w:rsidRPr="008A3964">
        <w:rPr>
          <w:rStyle w:val="StyleBoldUnderline"/>
        </w:rPr>
        <w:t xml:space="preserve">particularly </w:t>
      </w:r>
      <w:r w:rsidRPr="008A3964">
        <w:rPr>
          <w:rStyle w:val="Emphasis"/>
        </w:rPr>
        <w:t>the size</w:t>
      </w:r>
      <w:r w:rsidRPr="008A3964">
        <w:rPr>
          <w:rStyle w:val="StyleBoldUnderline"/>
        </w:rPr>
        <w:t xml:space="preserve"> and </w:t>
      </w:r>
      <w:r w:rsidRPr="008A3964">
        <w:rPr>
          <w:rStyle w:val="Emphasis"/>
        </w:rPr>
        <w:t>scope</w:t>
      </w:r>
      <w:r w:rsidRPr="008A3964">
        <w:rPr>
          <w:rStyle w:val="StyleBoldUnderline"/>
        </w:rPr>
        <w:t xml:space="preserve"> of some kind of temporary worker program, could just as easily </w:t>
      </w:r>
      <w:r w:rsidRPr="008A3964">
        <w:rPr>
          <w:rStyle w:val="Emphasis"/>
        </w:rPr>
        <w:t>derail any type of immigration overhaul</w:t>
      </w:r>
      <w:r w:rsidRPr="008A3964">
        <w:rPr>
          <w:rStyle w:val="StyleBoldUnderline"/>
        </w:rPr>
        <w:t>.</w:t>
      </w:r>
      <w:r>
        <w:rPr>
          <w:rStyle w:val="StyleBoldUnderline"/>
        </w:rPr>
        <w:t xml:space="preserve"> </w:t>
      </w:r>
      <w:r w:rsidRPr="008A3964">
        <w:rPr>
          <w:rStyle w:val="StyleBoldUnderline"/>
        </w:rPr>
        <w:t xml:space="preserve">Farmers from California to North </w:t>
      </w:r>
      <w:r w:rsidRPr="008A3964">
        <w:rPr>
          <w:rStyle w:val="StyleBoldUnderline"/>
        </w:rPr>
        <w:lastRenderedPageBreak/>
        <w:t>Carolina say they need more temporary workers</w:t>
      </w:r>
      <w:r>
        <w:t xml:space="preserve"> to grow and pick crops. Increased border enforcement has made it harder to fill crucial agriculture jobs. Plant managers in North Carolina and South Carolina, for example, have been forced to turn to prisons to man assembly lines at poultry plants. Farmers need more hands in the orchards picking nuts and fruits in California’s Central Valley and grapes at vineyards in Washington </w:t>
      </w:r>
      <w:proofErr w:type="gramStart"/>
      <w:r>
        <w:t>state’s</w:t>
      </w:r>
      <w:proofErr w:type="gramEnd"/>
      <w:r>
        <w:t xml:space="preserve"> Tri-Cities area. “The workers are not here,” said Manuel Cunha, president of the Fresno, Calif.-based Nisei Farmers League. “You got to have </w:t>
      </w:r>
      <w:proofErr w:type="spellStart"/>
      <w:r>
        <w:t>milkers</w:t>
      </w:r>
      <w:proofErr w:type="spellEnd"/>
      <w:r>
        <w:t xml:space="preserve">. You don’t bring anyone out of the unemployment line to milk cows.” </w:t>
      </w:r>
      <w:r w:rsidRPr="008A3964">
        <w:rPr>
          <w:rStyle w:val="StyleBoldUnderline"/>
        </w:rPr>
        <w:t xml:space="preserve">But labor unions are </w:t>
      </w:r>
      <w:r w:rsidRPr="008A3964">
        <w:rPr>
          <w:rStyle w:val="Emphasis"/>
        </w:rPr>
        <w:t>wary</w:t>
      </w:r>
      <w:r w:rsidRPr="008A3964">
        <w:rPr>
          <w:rStyle w:val="StyleBoldUnderline"/>
        </w:rPr>
        <w:t xml:space="preserve"> of expanding guest-worker programs</w:t>
      </w:r>
      <w:r>
        <w:t xml:space="preserve">, insisting on a path to citizenship and worrying about what they say are abuses of the guest-worker programs and unfair competition to American laborers. In North Carolina, growers have been able to harvest their crops thanks to about 7,500 foreign workers employed by farmers through the federal H-2A temporary visa program. The program brings foreign agriculture workers in for months at a time, pays wages for their labor and sends the workers home until the next season. In all, about 70,000 workers were hired through the H-2A program last year. The program is widely criticized by farmers as cumbersome and expensive. Lee Wicker, deputy director of the North Carolina Growers Association, advocates for revamping the program to make it more cost effective and easier to use. He said Americans simply do not want to do the back-breaking work picking fruits and vegetables. “We had 270 U.S. applicants apply for 7,500 openings,” Wicker said of this year. Talks on developing comprehensive immigration legislation resumed this month after Latino voters overwhelmingly supported President Barack Obama for another term. Republican leaders, mindful of the electorate’s demographic changes, now say they’re willing to discuss some type of path to legalization for some of the estimated 11 million people who are living in the United States illegally. But in return, they say, border security must be improved and Democrats have to stand up to unions and support an expanded guest-worker program, including some non-agriculture jobs, in order to prevent future waves of mass illegal immigration. Some fear that a path to legal status without an accompanying worker program would lure more undocumented immigrants into the United States. “There is so much agreement on border security, employment verification,” Sen. Lindsey Graham, R-S.C., told McClatchy. “It breaks down on the number of guest workers. Unions hate that, but we have to have it. And the 12 million is a problem for the Republicans. We have to find some common ground.” </w:t>
      </w:r>
      <w:r w:rsidRPr="008A3964">
        <w:rPr>
          <w:rStyle w:val="StyleBoldUnderline"/>
        </w:rPr>
        <w:t>A similar dispute</w:t>
      </w:r>
      <w:r>
        <w:t xml:space="preserve">, Republicans say, </w:t>
      </w:r>
      <w:r w:rsidRPr="008A3964">
        <w:rPr>
          <w:rStyle w:val="StyleBoldUnderline"/>
        </w:rPr>
        <w:t xml:space="preserve">helped </w:t>
      </w:r>
      <w:r w:rsidRPr="008A3964">
        <w:rPr>
          <w:rStyle w:val="Emphasis"/>
        </w:rPr>
        <w:t>derail</w:t>
      </w:r>
      <w:r w:rsidRPr="008A3964">
        <w:rPr>
          <w:rStyle w:val="StyleBoldUnderline"/>
        </w:rPr>
        <w:t xml:space="preserve"> the Senate’s 2007 comprehensive immigration bill</w:t>
      </w:r>
      <w:r>
        <w:t>. Then, an amendment was introduced that would have phased out a new program to increase the number of temporary workers. Republicans saw the temporary worker program as a critical compromise to limit future waves of illegal immigration.</w:t>
      </w:r>
    </w:p>
    <w:p w:rsidR="0076539F" w:rsidRPr="00FE5ECC" w:rsidRDefault="0076539F" w:rsidP="0076539F">
      <w:pPr>
        <w:pStyle w:val="Heading4"/>
      </w:pPr>
      <w:r>
        <w:rPr>
          <w:u w:val="single"/>
        </w:rPr>
        <w:t>Appeasement</w:t>
      </w:r>
      <w:r>
        <w:t xml:space="preserve"> --- CIR packages elements to reduce </w:t>
      </w:r>
      <w:r>
        <w:rPr>
          <w:u w:val="single"/>
        </w:rPr>
        <w:t>backlash</w:t>
      </w:r>
      <w:r>
        <w:t xml:space="preserve"> to particular proposals</w:t>
      </w:r>
    </w:p>
    <w:p w:rsidR="0076539F" w:rsidRDefault="0076539F" w:rsidP="0076539F">
      <w:proofErr w:type="spellStart"/>
      <w:r w:rsidRPr="00BB16C1">
        <w:rPr>
          <w:b/>
        </w:rPr>
        <w:t>Soerens</w:t>
      </w:r>
      <w:proofErr w:type="spellEnd"/>
      <w:r>
        <w:t>, 5/27/</w:t>
      </w:r>
      <w:r w:rsidRPr="00BB16C1">
        <w:rPr>
          <w:b/>
        </w:rPr>
        <w:t>2013</w:t>
      </w:r>
      <w:r>
        <w:t xml:space="preserve"> (Matthew – co-author of Welcoming the Stranger, US Church Training Specialist at World Relief, Why Piecemeal Immigration Reform Won’t Work, G92, p. </w:t>
      </w:r>
      <w:hyperlink r:id="rId26" w:history="1">
        <w:r w:rsidRPr="004A1C98">
          <w:rPr>
            <w:rStyle w:val="Hyperlink"/>
          </w:rPr>
          <w:t>http://g92.org/why-piecemeal-immigration-reform-wont-work//0</w:t>
        </w:r>
      </w:hyperlink>
      <w:r>
        <w:t>)</w:t>
      </w:r>
    </w:p>
    <w:p w:rsidR="0076539F" w:rsidRDefault="0076539F" w:rsidP="0076539F"/>
    <w:p w:rsidR="0076539F" w:rsidRDefault="0076539F" w:rsidP="0076539F">
      <w:r>
        <w:t xml:space="preserve">There are also political realities to consider, especially given that </w:t>
      </w:r>
      <w:r w:rsidRPr="00BB16C1">
        <w:rPr>
          <w:rStyle w:val="StyleBoldUnderline"/>
        </w:rPr>
        <w:t>any legislation must be approved by both chambers of Congress</w:t>
      </w:r>
      <w:r>
        <w:t xml:space="preserve">, and the American people have elected one party to the majority in the U.S. Senate and the other to lead the U.S. House of Representatives.  </w:t>
      </w:r>
      <w:r w:rsidRPr="00BB16C1">
        <w:rPr>
          <w:rStyle w:val="StyleBoldUnderline"/>
        </w:rPr>
        <w:t>For some legislators</w:t>
      </w:r>
      <w:r>
        <w:t xml:space="preserve"> (particularly Democrats, who control the Senate), </w:t>
      </w:r>
      <w:r w:rsidRPr="00BB16C1">
        <w:rPr>
          <w:rStyle w:val="StyleBoldUnderline"/>
        </w:rPr>
        <w:t>the most vital element of immigration reform is a legalization program</w:t>
      </w:r>
      <w:r>
        <w:t xml:space="preserve"> with an ultimate, earned path to citizenship; </w:t>
      </w:r>
      <w:r w:rsidRPr="00BB16C1">
        <w:rPr>
          <w:rStyle w:val="StyleBoldUnderline"/>
        </w:rPr>
        <w:t>for other legislators</w:t>
      </w:r>
      <w:r>
        <w:t xml:space="preserve"> (particularly Republicans, who control the House of Representatives), </w:t>
      </w:r>
      <w:r w:rsidRPr="00BB16C1">
        <w:rPr>
          <w:rStyle w:val="StyleBoldUnderline"/>
        </w:rPr>
        <w:t xml:space="preserve">stronger border security is the most important element, or a more open, market-sensitive legal migration system.  A compromise bill that includes </w:t>
      </w:r>
      <w:r w:rsidRPr="00BB16C1">
        <w:rPr>
          <w:rStyle w:val="Emphasis"/>
        </w:rPr>
        <w:t>all of these elements</w:t>
      </w:r>
      <w:r w:rsidRPr="00BB16C1">
        <w:rPr>
          <w:rStyle w:val="StyleBoldUnderline"/>
        </w:rPr>
        <w:t xml:space="preserve"> is not going to make anyone entirely happy, but</w:t>
      </w:r>
      <w:r>
        <w:t>—as the 13-5 vote in the Senate Judiciary Committee demonstrated last week—</w:t>
      </w:r>
      <w:r w:rsidRPr="00BB16C1">
        <w:rPr>
          <w:rStyle w:val="StyleBoldUnderline"/>
        </w:rPr>
        <w:t xml:space="preserve">it can attract the votes of </w:t>
      </w:r>
      <w:r w:rsidRPr="00BB16C1">
        <w:rPr>
          <w:rStyle w:val="Emphasis"/>
        </w:rPr>
        <w:t>both Republicans and Democrats</w:t>
      </w:r>
      <w:r w:rsidRPr="00BB16C1">
        <w:rPr>
          <w:rStyle w:val="StyleBoldUnderline"/>
        </w:rPr>
        <w:t xml:space="preserve">, each of whom gets what they wanted, </w:t>
      </w:r>
      <w:r w:rsidRPr="00BB16C1">
        <w:rPr>
          <w:rStyle w:val="Emphasis"/>
        </w:rPr>
        <w:t>even if it means swallowing some elements with which they’re not thrilled</w:t>
      </w:r>
      <w:r>
        <w:t>.</w:t>
      </w:r>
    </w:p>
    <w:p w:rsidR="00D31A60" w:rsidRDefault="00D31A60" w:rsidP="00D31A60"/>
    <w:p w:rsidR="00D31A60" w:rsidRPr="00D31A60" w:rsidRDefault="00D31A60" w:rsidP="00D31A60"/>
    <w:p w:rsidR="00D31A60" w:rsidRDefault="00D31A60" w:rsidP="00FE5ECC"/>
    <w:p w:rsidR="00633954" w:rsidRDefault="00633954" w:rsidP="00605DDD">
      <w:pPr>
        <w:pStyle w:val="Heading3"/>
      </w:pPr>
      <w:r>
        <w:lastRenderedPageBreak/>
        <w:t>Guest Workers</w:t>
      </w:r>
    </w:p>
    <w:p w:rsidR="00B9727F" w:rsidRPr="00BB16C1" w:rsidRDefault="00B9727F" w:rsidP="00B9727F"/>
    <w:p w:rsidR="00B9727F" w:rsidRDefault="00B9727F" w:rsidP="00B9727F">
      <w:pPr>
        <w:pStyle w:val="Heading4"/>
      </w:pPr>
      <w:r>
        <w:t>Guest worker program derails CIR</w:t>
      </w:r>
    </w:p>
    <w:p w:rsidR="00B9727F" w:rsidRDefault="00B9727F" w:rsidP="00B9727F">
      <w:r w:rsidRPr="009D1153">
        <w:rPr>
          <w:rStyle w:val="Emphasis"/>
        </w:rPr>
        <w:t>W</w:t>
      </w:r>
      <w:r>
        <w:t xml:space="preserve">ashington </w:t>
      </w:r>
      <w:r w:rsidRPr="009D1153">
        <w:rPr>
          <w:rStyle w:val="Emphasis"/>
        </w:rPr>
        <w:t>P</w:t>
      </w:r>
      <w:r>
        <w:t>ost, 3/28/</w:t>
      </w:r>
      <w:r w:rsidRPr="009D1153">
        <w:rPr>
          <w:b/>
        </w:rPr>
        <w:t>2013</w:t>
      </w:r>
      <w:r>
        <w:t xml:space="preserve"> (Dispute over guest-worker program puts immigration talks at risk of delay, p. </w:t>
      </w:r>
      <w:hyperlink r:id="rId27" w:history="1">
        <w:r w:rsidRPr="00E055FF">
          <w:rPr>
            <w:rStyle w:val="Hyperlink"/>
          </w:rPr>
          <w:t>http://articles.washingtonpost.com/2013-03-28/politics/38089703_1_guest-worker-program-comprehensive-immigration-reform-barack-obama</w:t>
        </w:r>
      </w:hyperlink>
      <w:r>
        <w:t>)</w:t>
      </w:r>
    </w:p>
    <w:p w:rsidR="00B9727F" w:rsidRDefault="00B9727F" w:rsidP="00B9727F"/>
    <w:p w:rsidR="00B9727F" w:rsidRDefault="00B9727F" w:rsidP="00B9727F">
      <w:r w:rsidRPr="008A3964">
        <w:rPr>
          <w:rStyle w:val="StyleBoldUnderline"/>
        </w:rPr>
        <w:t xml:space="preserve">A worsening dispute over a new guest-worker program has emerged as the </w:t>
      </w:r>
      <w:r w:rsidRPr="008A3964">
        <w:rPr>
          <w:rStyle w:val="Emphasis"/>
        </w:rPr>
        <w:t>most serious obstacle</w:t>
      </w:r>
      <w:r w:rsidRPr="008A3964">
        <w:rPr>
          <w:rStyle w:val="StyleBoldUnderline"/>
        </w:rPr>
        <w:t xml:space="preserve"> to a bipartisan deal on immigration</w:t>
      </w:r>
      <w:r>
        <w:t xml:space="preserve">, threatening to delay the unveiling of a Senate bill early next month. </w:t>
      </w:r>
      <w:r w:rsidRPr="008A3964">
        <w:rPr>
          <w:rStyle w:val="StyleBoldUnderline"/>
        </w:rPr>
        <w:t xml:space="preserve">The impasse has prompted a </w:t>
      </w:r>
      <w:r w:rsidRPr="008A3964">
        <w:rPr>
          <w:rStyle w:val="Emphasis"/>
        </w:rPr>
        <w:t>bitter round of name-calling</w:t>
      </w:r>
      <w:r w:rsidRPr="008A3964">
        <w:rPr>
          <w:rStyle w:val="StyleBoldUnderline"/>
        </w:rPr>
        <w:t xml:space="preserve"> between labor and business groups, which</w:t>
      </w:r>
      <w:r>
        <w:t xml:space="preserve"> accuse each other of </w:t>
      </w:r>
      <w:r w:rsidRPr="008A3964">
        <w:rPr>
          <w:rStyle w:val="StyleBoldUnderline"/>
        </w:rPr>
        <w:t>imperil</w:t>
      </w:r>
      <w:r>
        <w:t xml:space="preserve">ing </w:t>
      </w:r>
      <w:r w:rsidRPr="008A3964">
        <w:rPr>
          <w:rStyle w:val="StyleBoldUnderline"/>
        </w:rPr>
        <w:t>comprehensive immigration reform</w:t>
      </w:r>
      <w:r>
        <w:t xml:space="preserve">. The Obama administration has remained on the sidelines as the standoff has worsened, calculating that the president would risk alienating Republican senators crucial to the process. Obama said this week that the issue is “resolvable.” </w:t>
      </w:r>
      <w:r w:rsidRPr="008A3964">
        <w:rPr>
          <w:rStyle w:val="StyleBoldUnderline"/>
        </w:rPr>
        <w:t xml:space="preserve">The guest-worker issue helped </w:t>
      </w:r>
      <w:r w:rsidRPr="008A3964">
        <w:rPr>
          <w:rStyle w:val="Emphasis"/>
        </w:rPr>
        <w:t>derail the last serious attempt</w:t>
      </w:r>
      <w:r w:rsidRPr="008A3964">
        <w:rPr>
          <w:rStyle w:val="StyleBoldUnderline"/>
        </w:rPr>
        <w:t xml:space="preserve"> at reform in 2007</w:t>
      </w:r>
      <w:r>
        <w:t xml:space="preserve"> with assistance from Obama, then a U.S. senator from Illinois. The current attempt at reform is being led by a bipartisan group of eight senators, who are attempting to fashion model legislation for a broad immigration overhaul.</w:t>
      </w:r>
    </w:p>
    <w:p w:rsidR="00B9727F" w:rsidRPr="003E4C8C" w:rsidRDefault="00B9727F" w:rsidP="00B9727F"/>
    <w:p w:rsidR="00AE6E65" w:rsidRDefault="00AE6E65" w:rsidP="00AE6E65"/>
    <w:p w:rsidR="006E0BE9" w:rsidRPr="00EF3A4A" w:rsidRDefault="006E0BE9" w:rsidP="006E0BE9">
      <w:pPr>
        <w:pStyle w:val="Heading4"/>
        <w:rPr>
          <w:rStyle w:val="StyleStyleBold12pt"/>
          <w:b/>
        </w:rPr>
      </w:pPr>
      <w:r w:rsidRPr="00EF3A4A">
        <w:rPr>
          <w:rStyle w:val="StyleStyleBold12pt"/>
          <w:b/>
        </w:rPr>
        <w:t xml:space="preserve">Piecemeal approach toward Guest-Workers will derail CIR bill </w:t>
      </w:r>
    </w:p>
    <w:p w:rsidR="006E0BE9" w:rsidRDefault="006E0BE9" w:rsidP="006E0BE9">
      <w:r w:rsidRPr="00EF3A4A">
        <w:rPr>
          <w:rStyle w:val="StyleStyleBold12pt"/>
        </w:rPr>
        <w:t>González 7/29/2013</w:t>
      </w:r>
      <w:r>
        <w:rPr>
          <w:sz w:val="16"/>
        </w:rPr>
        <w:t xml:space="preserve"> </w:t>
      </w:r>
      <w:proofErr w:type="gramStart"/>
      <w:r>
        <w:rPr>
          <w:sz w:val="16"/>
        </w:rPr>
        <w:t xml:space="preserve">( </w:t>
      </w:r>
      <w:r>
        <w:rPr>
          <w:color w:val="000000"/>
          <w:szCs w:val="20"/>
          <w:shd w:val="clear" w:color="auto" w:fill="FFFFFF"/>
        </w:rPr>
        <w:t>Daniel</w:t>
      </w:r>
      <w:proofErr w:type="gramEnd"/>
      <w:r>
        <w:rPr>
          <w:color w:val="000000"/>
          <w:szCs w:val="20"/>
          <w:shd w:val="clear" w:color="auto" w:fill="FFFFFF"/>
        </w:rPr>
        <w:t xml:space="preserve"> Gonzalez is a member of the Watchdog team and covers immigration and minority communities. Since joining The Arizona Republic in December 1999, he has covered the border and Latino affairs, and chaired the newspaper's Diversity Committee. Before coming to Arizona, he worked for the Syracuse Newspapers in Syracuse, N.Y.; and for local papers in Northampton, Mass.; suburban Boston and suburban Chicago. He grew up in the Chicago area and graduated with a journalism degree from the University of Iowa</w:t>
      </w:r>
      <w:r>
        <w:rPr>
          <w:rStyle w:val="apple-converted-space"/>
          <w:color w:val="000000"/>
          <w:szCs w:val="20"/>
          <w:shd w:val="clear" w:color="auto" w:fill="FFFFFF"/>
        </w:rPr>
        <w:t xml:space="preserve">, July 29, 2013, Farmers, laborers caught in middle of immigrant debate, </w:t>
      </w:r>
      <w:hyperlink r:id="rId28" w:history="1">
        <w:r w:rsidRPr="00EF3A4A">
          <w:rPr>
            <w:color w:val="0000FF"/>
            <w:u w:val="single"/>
          </w:rPr>
          <w:t>http://www.azcentral.com/news/politics/articles/20130625immigrant-debate-farmers-laborers.html</w:t>
        </w:r>
      </w:hyperlink>
      <w:r>
        <w:t xml:space="preserve">) </w:t>
      </w:r>
    </w:p>
    <w:p w:rsidR="006E0BE9" w:rsidRDefault="006E0BE9" w:rsidP="006E0BE9">
      <w:pPr>
        <w:rPr>
          <w:sz w:val="16"/>
        </w:rPr>
      </w:pPr>
    </w:p>
    <w:p w:rsidR="006E0BE9" w:rsidRPr="00EF3A4A" w:rsidRDefault="006E0BE9" w:rsidP="006E0BE9">
      <w:pPr>
        <w:rPr>
          <w:rStyle w:val="StyleBoldUnderline"/>
        </w:rPr>
      </w:pPr>
      <w:r w:rsidRPr="00EF3A4A">
        <w:rPr>
          <w:sz w:val="16"/>
        </w:rPr>
        <w:t xml:space="preserve">A </w:t>
      </w:r>
      <w:r w:rsidRPr="00EF3A4A">
        <w:rPr>
          <w:rStyle w:val="StyleBoldUnderline"/>
        </w:rPr>
        <w:t>major provision in the immigration-reform bill</w:t>
      </w:r>
      <w:r w:rsidRPr="00EF3A4A">
        <w:rPr>
          <w:sz w:val="16"/>
        </w:rPr>
        <w:t xml:space="preserve"> passed by the Senate on June 27 </w:t>
      </w:r>
      <w:r w:rsidRPr="00EF3A4A">
        <w:rPr>
          <w:rStyle w:val="StyleBoldUnderline"/>
        </w:rPr>
        <w:t>offers legal status to undocumented farmworkers and creates a temporary-worker program to meet the labor demands of farmers with an incentive that could benefit both sides</w:t>
      </w:r>
      <w:r w:rsidRPr="00EF3A4A">
        <w:rPr>
          <w:sz w:val="16"/>
        </w:rPr>
        <w:t xml:space="preserve">. </w:t>
      </w:r>
      <w:r w:rsidRPr="00EF3A4A">
        <w:rPr>
          <w:rStyle w:val="StyleBoldUnderline"/>
        </w:rPr>
        <w:t>The agriculture-jobs provision was among the least controversial parts of the Senate bill, which also calls for billions more in spending on border security and a path to citizenship for many of the nation’s estimated 11 million immigrants in the country illegally.</w:t>
      </w:r>
      <w:r w:rsidRPr="00EF3A4A">
        <w:rPr>
          <w:sz w:val="16"/>
        </w:rPr>
        <w:t xml:space="preserve"> The agriculture-jobs provision did not generate as much controversy because there is general agreement among Republicans and Democrats </w:t>
      </w:r>
      <w:proofErr w:type="gramStart"/>
      <w:r w:rsidRPr="00EF3A4A">
        <w:rPr>
          <w:sz w:val="16"/>
        </w:rPr>
        <w:t>that farmers</w:t>
      </w:r>
      <w:proofErr w:type="gramEnd"/>
      <w:r w:rsidRPr="00EF3A4A">
        <w:rPr>
          <w:sz w:val="16"/>
        </w:rPr>
        <w:t xml:space="preserve"> are increasingly dependent on immigrants to do farm work. Without them, both sides agree, food prices could go up and more food may have to be imported from other countries as the result of labor shortages. The provision was also based on a compromise hammered out beforehand by major groups representing farmers and farmworkers. Known as Ag-Jobs, the provision would let undocumented farmworkers gain temporary legal status almost immediately. They make up about half of the nation’s 1 million to 1.2 million farm-labor force. Those who remained in farm work would also be able to apply for green cards in five years, half as long as undocumented immigrants not employed in farm jobs. The agriculture provision also would create a new guest-worker program designed to provide farmers with a legal workforce instead of having to rely on undocumented immigrants to do jobs that often go unfilled by Americans. The program would allow up to 337,000 workers from other countries to come to the U.S. to do farm work for three years. The proposed temporary-worker program would replace the existing H2-A program, which most farmers don’t use because many consider it too costly and bureaucratic. Sen. John McCain, R-Ariz., one of the “Gang of Eight” senators who crafted the legislation, said the agricultural-worker agreement was one of the most complicated parts of the bill to negotiate. “In Yuma, you need people to pick lettuce for a certain number of months,” McCain told The Arizona Republic. “In Alabama, they need people who render chickens 12 months a year. In the Northeast, you’ve got dairy farmers, which is a whole different category. There are so many different categories of workers that the Ag-Jobs part was really a tough part of it.” He believes it will survive the House, too, given that the major stakeholders in the issue have signed off on it, he said. “All sides really swallowed hard,” McCain said. Still, the farm-labor issue faces an uncertain future now that the debate over immigration reform has shifted from the Senate to the House, analysts say. GOP leaders in the Republican-controlled House have decided not to take up the Senate’s version of the immigration-reform bill. </w:t>
      </w:r>
      <w:r w:rsidRPr="00EF3A4A">
        <w:rPr>
          <w:rStyle w:val="StyleBoldUnderline"/>
        </w:rPr>
        <w:t>Many House Republicans oppose it because they think it places undocumented immigrants on the path to citizenship before border security has been achieved.</w:t>
      </w:r>
      <w:r w:rsidRPr="00EF3A4A">
        <w:rPr>
          <w:sz w:val="16"/>
        </w:rPr>
        <w:t xml:space="preserve"> Instead, </w:t>
      </w:r>
      <w:r w:rsidRPr="00EF3A4A">
        <w:rPr>
          <w:rStyle w:val="StyleBoldUnderline"/>
        </w:rPr>
        <w:t>GOP leaders want to take a different approach by tackling smaller pieces of the immigration issue one by one, including a separate, stand-alone agriculture-jobs bill, w</w:t>
      </w:r>
      <w:r w:rsidRPr="00EF3A4A">
        <w:rPr>
          <w:sz w:val="16"/>
        </w:rPr>
        <w:t xml:space="preserve">hich has already been introduced. </w:t>
      </w:r>
      <w:r w:rsidRPr="00EF3A4A">
        <w:rPr>
          <w:rStyle w:val="StyleBoldUnderline"/>
        </w:rPr>
        <w:t>But that piecemeal approach could doom any chance of passing such a bill, analysts say. Members of the bipartisan Gang of Eight have said they won’t consider any piecemeal immigration legislation passed by the House.</w:t>
      </w:r>
    </w:p>
    <w:p w:rsidR="00AE6E65" w:rsidRDefault="00317847" w:rsidP="00317847">
      <w:pPr>
        <w:pStyle w:val="Heading4"/>
      </w:pPr>
      <w:r>
        <w:lastRenderedPageBreak/>
        <w:t xml:space="preserve">Piecemeal reform can’t solve for Guest Workers- Only comprehensive bill is key </w:t>
      </w:r>
    </w:p>
    <w:p w:rsidR="00AE6E65" w:rsidRPr="004B3820" w:rsidRDefault="00AE6E65" w:rsidP="00AE6E65">
      <w:proofErr w:type="gramStart"/>
      <w:r w:rsidRPr="004B3820">
        <w:rPr>
          <w:rStyle w:val="StyleStyleBold12pt"/>
        </w:rPr>
        <w:t xml:space="preserve">Bush and </w:t>
      </w:r>
      <w:proofErr w:type="spellStart"/>
      <w:r w:rsidRPr="004B3820">
        <w:rPr>
          <w:rStyle w:val="StyleStyleBold12pt"/>
        </w:rPr>
        <w:t>Bolick</w:t>
      </w:r>
      <w:proofErr w:type="spellEnd"/>
      <w:r w:rsidRPr="004B3820">
        <w:rPr>
          <w:rStyle w:val="StyleStyleBold12pt"/>
        </w:rPr>
        <w:t xml:space="preserve"> 6/30/13</w:t>
      </w:r>
      <w:r w:rsidRPr="004B3820">
        <w:t xml:space="preserve"> (Jeb is the former Republican governor of Florida.</w:t>
      </w:r>
      <w:proofErr w:type="gramEnd"/>
      <w:r w:rsidRPr="004B3820">
        <w:t xml:space="preserve"> Clint is the vice president for litigation at the Goldwater Institute. They are co-authors of "Immigration Wars: Forging an American Solution", June 30, 2013, A Republican Case for Immigration Reform, Wall Street Journal, </w:t>
      </w:r>
      <w:hyperlink r:id="rId29" w:history="1">
        <w:r w:rsidRPr="004B3820">
          <w:rPr>
            <w:rStyle w:val="Hyperlink"/>
          </w:rPr>
          <w:t>http://online.wsj.com/article/SB10001424127887324328204578571641599272504.html</w:t>
        </w:r>
      </w:hyperlink>
      <w:proofErr w:type="gramStart"/>
      <w:r>
        <w:t>)SHO</w:t>
      </w:r>
      <w:proofErr w:type="gramEnd"/>
    </w:p>
    <w:p w:rsidR="00AE6E65" w:rsidRPr="00961737" w:rsidRDefault="00AE6E65" w:rsidP="00AE6E65">
      <w:pPr>
        <w:rPr>
          <w:sz w:val="16"/>
        </w:rPr>
      </w:pPr>
    </w:p>
    <w:p w:rsidR="00AE6E65" w:rsidRDefault="00AE6E65" w:rsidP="00AE6E65">
      <w:pPr>
        <w:rPr>
          <w:rStyle w:val="StyleBoldUnderline"/>
        </w:rPr>
      </w:pPr>
      <w:r w:rsidRPr="00961737">
        <w:rPr>
          <w:sz w:val="16"/>
        </w:rPr>
        <w:t xml:space="preserve">The </w:t>
      </w:r>
      <w:r w:rsidRPr="00F06FE6">
        <w:rPr>
          <w:rStyle w:val="StyleBoldUnderline"/>
        </w:rPr>
        <w:t>nonpartisan Congressional Budget</w:t>
      </w:r>
      <w:r w:rsidRPr="00961737">
        <w:rPr>
          <w:sz w:val="16"/>
        </w:rPr>
        <w:t xml:space="preserve"> Office projects that the </w:t>
      </w:r>
      <w:r w:rsidRPr="00F06FE6">
        <w:rPr>
          <w:rStyle w:val="StyleBoldUnderline"/>
        </w:rPr>
        <w:t>Senate bill would reduce the budget deficit by more than $1 trillion over 20 years, boost the economy and increase productivity, without reducing the wages of U.S. workers</w:t>
      </w:r>
      <w:r w:rsidRPr="00961737">
        <w:rPr>
          <w:sz w:val="16"/>
        </w:rPr>
        <w:t xml:space="preserve">. In short, </w:t>
      </w:r>
      <w:r w:rsidRPr="00F06FE6">
        <w:rPr>
          <w:rStyle w:val="StyleBoldUnderline"/>
        </w:rPr>
        <w:t>it advances Republican economic growth objectives</w:t>
      </w:r>
      <w:r w:rsidRPr="00961737">
        <w:rPr>
          <w:sz w:val="16"/>
        </w:rPr>
        <w:t xml:space="preserve">. Still, the House can make several important improvements. These include clearer and more objective border security "triggers" to assure that the flow of illegal immigrants has been curbed, and a stronger E-Verify system to ensure that only people who are here legally are working. The </w:t>
      </w:r>
      <w:r w:rsidRPr="00F06FE6">
        <w:rPr>
          <w:rStyle w:val="StyleBoldUnderline"/>
        </w:rPr>
        <w:t>House also can create more opportunities for work-based immigration by limiting family preferences to spouses and minor children, as most other countries do</w:t>
      </w:r>
      <w:r w:rsidRPr="00961737">
        <w:rPr>
          <w:sz w:val="16"/>
        </w:rPr>
        <w:t xml:space="preserve">. </w:t>
      </w:r>
      <w:r w:rsidRPr="00F06FE6">
        <w:rPr>
          <w:rStyle w:val="StyleBoldUnderline"/>
        </w:rPr>
        <w:t>Importantly, the House can increase the artificially low guest-worker numbers included at the behest of labor unions in the Senate bill.</w:t>
      </w:r>
      <w:r w:rsidRPr="00961737">
        <w:rPr>
          <w:sz w:val="16"/>
        </w:rPr>
        <w:t xml:space="preserve"> </w:t>
      </w:r>
      <w:r w:rsidRPr="00961737">
        <w:rPr>
          <w:rStyle w:val="StyleBoldUnderline"/>
        </w:rPr>
        <w:t>The best antidote to illegal immigration in the future is a functioning system that allows workers to come and go legally</w:t>
      </w:r>
      <w:r w:rsidRPr="00961737">
        <w:rPr>
          <w:sz w:val="16"/>
        </w:rPr>
        <w:t xml:space="preserve">. </w:t>
      </w:r>
      <w:r w:rsidRPr="00961737">
        <w:rPr>
          <w:rStyle w:val="StyleBoldUnderline"/>
        </w:rPr>
        <w:t>Moreover, the House should beef up civics education requirements for new citizens</w:t>
      </w:r>
      <w:r w:rsidRPr="00961737">
        <w:rPr>
          <w:sz w:val="16"/>
        </w:rPr>
        <w:t xml:space="preserve">. Currently, immigrants need answer only six of 10 civics questions correctly to qualify. </w:t>
      </w:r>
      <w:r w:rsidRPr="00961737">
        <w:rPr>
          <w:rStyle w:val="StyleBoldUnderline"/>
        </w:rPr>
        <w:t>New citizens should be required not only to learn English but to fully understand the nature and workings of our democratic and free-enterprise systems. The necessary overhaul of the immigration system cannot be achieved pieceme</w:t>
      </w:r>
      <w:r w:rsidRPr="00961737">
        <w:rPr>
          <w:sz w:val="16"/>
        </w:rPr>
        <w:t>al</w:t>
      </w:r>
      <w:r w:rsidRPr="00961737">
        <w:rPr>
          <w:rStyle w:val="StyleBoldUnderline"/>
        </w:rPr>
        <w:t>. The most important changes—reducing family preferences, creating a robust guest-worker program, and increasing border security—cannot be enacted with Republican votes alone. That means compromise and a comprehensive approach—or the perpetuation of the status quo that has all of the detriments of amnesty without any of the economic benefits of reform.</w:t>
      </w:r>
    </w:p>
    <w:p w:rsidR="00672ED7" w:rsidRDefault="00672ED7" w:rsidP="00AE6E65">
      <w:pPr>
        <w:rPr>
          <w:rStyle w:val="StyleBoldUnderline"/>
        </w:rPr>
      </w:pPr>
    </w:p>
    <w:p w:rsidR="00672ED7" w:rsidRDefault="00672ED7" w:rsidP="00672ED7">
      <w:pPr>
        <w:pStyle w:val="Heading4"/>
      </w:pPr>
      <w:r>
        <w:t>The plan is a serious obstacle to CIR and risks Obama’s influence with the GOP</w:t>
      </w:r>
    </w:p>
    <w:p w:rsidR="00672ED7" w:rsidRDefault="00672ED7" w:rsidP="00672ED7">
      <w:r>
        <w:t xml:space="preserve">David </w:t>
      </w:r>
      <w:r>
        <w:rPr>
          <w:rStyle w:val="StyleStyleBold12pt"/>
        </w:rPr>
        <w:t>Nakamura</w:t>
      </w:r>
      <w:r>
        <w:t xml:space="preserve">—Staff writer for the Washington Post, </w:t>
      </w:r>
      <w:r>
        <w:rPr>
          <w:rStyle w:val="StyleStyleBold12pt"/>
        </w:rPr>
        <w:t>3/28</w:t>
      </w:r>
      <w:r>
        <w:t>/2013, “Dispute over guest-worker program puts immigration talks at risk of delay”, http://articles.washingtonpost.com/2013-03-28/politics/38089703_1_guest-worker-program-comprehensive-immigration-reform-barack-obama)</w:t>
      </w:r>
    </w:p>
    <w:p w:rsidR="00672ED7" w:rsidRDefault="00672ED7" w:rsidP="00672ED7">
      <w:r>
        <w:rPr>
          <w:rStyle w:val="StyleBoldUnderline"/>
        </w:rPr>
        <w:t xml:space="preserve">A worsening dispute over a new guest-worker program has emerged as </w:t>
      </w:r>
      <w:r>
        <w:rPr>
          <w:rStyle w:val="Emphasis"/>
        </w:rPr>
        <w:t>the most serious obstacle to a bipartisan deal on immigration</w:t>
      </w:r>
      <w:r>
        <w:rPr>
          <w:rStyle w:val="StyleBoldUnderline"/>
        </w:rPr>
        <w:t>, threatening to delay the unveiling of a Senate bill early next mont</w:t>
      </w:r>
      <w:r>
        <w:t>h.</w:t>
      </w:r>
      <w:r>
        <w:rPr>
          <w:sz w:val="12"/>
        </w:rPr>
        <w:t xml:space="preserve">¶ </w:t>
      </w:r>
      <w:r>
        <w:t xml:space="preserve">The impasse has prompted a </w:t>
      </w:r>
      <w:r>
        <w:rPr>
          <w:rStyle w:val="StyleBoldUnderline"/>
        </w:rPr>
        <w:t>bitter round of name-calling between labor and business groups, which accuse each other of imperiling comprehensive immigration reform</w:t>
      </w:r>
      <w:r>
        <w:t>.</w:t>
      </w:r>
      <w:r>
        <w:rPr>
          <w:sz w:val="12"/>
        </w:rPr>
        <w:t xml:space="preserve">¶ </w:t>
      </w:r>
      <w:r>
        <w:t xml:space="preserve">The Obama administration has remained on the sidelines as the standoff has worsened, calculating that </w:t>
      </w:r>
      <w:r>
        <w:rPr>
          <w:rStyle w:val="StyleBoldUnderline"/>
        </w:rPr>
        <w:t>the president would risk alienating Republican senators crucial to the process</w:t>
      </w:r>
      <w:r>
        <w:t>. Obama said this week that the issue is “resolvable.”</w:t>
      </w:r>
      <w:r>
        <w:rPr>
          <w:sz w:val="12"/>
        </w:rPr>
        <w:t xml:space="preserve">¶ </w:t>
      </w:r>
      <w:proofErr w:type="gramStart"/>
      <w:r>
        <w:t>The</w:t>
      </w:r>
      <w:proofErr w:type="gramEnd"/>
      <w:r>
        <w:t xml:space="preserve"> guest-worker issue helped derail the last serious attempt at reform in 2007 with assistance from Obama, then a U.S. senator from Illinois. The current attempt at reform is being led by a bipartisan group of eight senators, who are attempting to fashion model legislation for a broad immigration overhaul.</w:t>
      </w:r>
      <w:r>
        <w:rPr>
          <w:sz w:val="12"/>
        </w:rPr>
        <w:t xml:space="preserve">¶ </w:t>
      </w:r>
      <w:proofErr w:type="gramStart"/>
      <w:r>
        <w:t>The</w:t>
      </w:r>
      <w:proofErr w:type="gramEnd"/>
      <w:r>
        <w:t xml:space="preserve"> dispute centers on rules governing the “future flow” of migrants who come to the United States for menial jobs. Republicans, citing business interests, want to give temporary work visas to up to 400,000 foreign workers a year at low wages. But unions and many Democrats, fearing the effect on U.S. workers, want fewer workers and higher pay under the program.</w:t>
      </w:r>
    </w:p>
    <w:p w:rsidR="00672ED7" w:rsidRDefault="00672ED7" w:rsidP="00672ED7"/>
    <w:p w:rsidR="00672ED7" w:rsidRDefault="00672ED7" w:rsidP="00672ED7">
      <w:pPr>
        <w:pStyle w:val="Heading4"/>
      </w:pPr>
      <w:r>
        <w:t>Agricultural workers are a major point of contention in Congress—plan is impeding CIR’s passage</w:t>
      </w:r>
    </w:p>
    <w:p w:rsidR="00672ED7" w:rsidRDefault="00672ED7" w:rsidP="00672ED7">
      <w:r>
        <w:t xml:space="preserve">Kristina </w:t>
      </w:r>
      <w:r>
        <w:rPr>
          <w:rStyle w:val="StyleStyleBold12pt"/>
        </w:rPr>
        <w:t>Peterson</w:t>
      </w:r>
      <w:r>
        <w:t xml:space="preserve">- Congressional reporter at The Wall Street Journal, </w:t>
      </w:r>
      <w:r>
        <w:rPr>
          <w:rStyle w:val="StyleStyleBold12pt"/>
        </w:rPr>
        <w:t>and</w:t>
      </w:r>
      <w:r>
        <w:t xml:space="preserve"> Janet </w:t>
      </w:r>
      <w:r>
        <w:rPr>
          <w:rStyle w:val="StyleStyleBold12pt"/>
        </w:rPr>
        <w:t>Hook</w:t>
      </w:r>
      <w:r>
        <w:t xml:space="preserve">- political reporter for The Wall Street Journal Washington bureau, </w:t>
      </w:r>
      <w:r>
        <w:rPr>
          <w:rStyle w:val="StyleStyleBold12pt"/>
        </w:rPr>
        <w:t>6/25</w:t>
      </w:r>
      <w:r>
        <w:t>/2013, “Agriculture Still a Sore Point in Immigration Bill’, http://blogs.wsj.com/washwire/2013/06/25/agriculture-still-a-sore-point-in-immigration-bill/</w:t>
      </w:r>
    </w:p>
    <w:p w:rsidR="00672ED7" w:rsidRDefault="00672ED7" w:rsidP="00672ED7"/>
    <w:p w:rsidR="00672ED7" w:rsidRDefault="00672ED7" w:rsidP="00672ED7">
      <w:r>
        <w:t>WASHINGTON–</w:t>
      </w:r>
      <w:r>
        <w:rPr>
          <w:rStyle w:val="StyleBoldUnderline"/>
        </w:rPr>
        <w:t>Prospects dimmed Tuesday for resolving some Republicans’ concerns over the Senate immigration bill’s agricultural provisions, as lawmakers expressed pessimism that a standoff over amendments could be eased</w:t>
      </w:r>
      <w:r>
        <w:t>.</w:t>
      </w:r>
      <w:r>
        <w:rPr>
          <w:sz w:val="12"/>
        </w:rPr>
        <w:t xml:space="preserve">¶ </w:t>
      </w:r>
      <w:r>
        <w:t>Even with the Senate expected to easily pass a sweeping rewrite of immigration laws with more than 60 votes later this week</w:t>
      </w:r>
      <w:r>
        <w:rPr>
          <w:rStyle w:val="StyleBoldUnderline"/>
        </w:rPr>
        <w:t>, the bill’s supporters are still hoping to win over a handful of wavering GOP lawmakers</w:t>
      </w:r>
      <w:r>
        <w:t xml:space="preserve"> and aides said it remained possible that the Senate would consider later this week amendments designed to assuage specific senators’ concerns. </w:t>
      </w:r>
      <w:r>
        <w:rPr>
          <w:rStyle w:val="StyleBoldUnderline"/>
        </w:rPr>
        <w:t xml:space="preserve">But mounting political and procedural hurdles </w:t>
      </w:r>
      <w:r>
        <w:rPr>
          <w:rStyle w:val="Emphasis"/>
        </w:rPr>
        <w:t xml:space="preserve">made striking a deal increasingly </w:t>
      </w:r>
      <w:r>
        <w:rPr>
          <w:rStyle w:val="Emphasis"/>
        </w:rPr>
        <w:lastRenderedPageBreak/>
        <w:t>unlikely</w:t>
      </w:r>
      <w:r>
        <w:rPr>
          <w:rStyle w:val="StyleBoldUnderline"/>
        </w:rPr>
        <w:t xml:space="preserve"> over proposed changes to the bill’s carefully negotiated section on </w:t>
      </w:r>
      <w:r>
        <w:rPr>
          <w:rStyle w:val="Emphasis"/>
        </w:rPr>
        <w:t>agricultural guest workers</w:t>
      </w:r>
      <w:r>
        <w:t>, according to lawmakers and aides.</w:t>
      </w:r>
      <w:r>
        <w:rPr>
          <w:sz w:val="12"/>
        </w:rPr>
        <w:t xml:space="preserve">¶ </w:t>
      </w:r>
      <w:r>
        <w:t>Sen. Saxby Chambliss (R., Ga.), who introduced a slew of agriculture amendments, told reporters Tuesday that negotiators were “not really” making progress.</w:t>
      </w:r>
      <w:r>
        <w:rPr>
          <w:sz w:val="12"/>
        </w:rPr>
        <w:t xml:space="preserve">¶ </w:t>
      </w:r>
      <w:r>
        <w:t>“I’ve made my position well known and not getting much in the way of reaction,” he said.</w:t>
      </w:r>
      <w:r>
        <w:rPr>
          <w:sz w:val="12"/>
        </w:rPr>
        <w:t xml:space="preserve">¶ </w:t>
      </w:r>
      <w:r>
        <w:t>Mr. Chambliss’s amendments seek to alter provisions hashed out earlier this year through negotiations that reached beyond the bipartisan “Group of Eight” senators who wrote the bill to include Sens. Dianne Feinstein (D., Calif.) and Orrin Hatch (R., Utah), farm-worker unions and employers. Among his proposals, the Georgia Republican wants the annual allotment of 112,333 visas for agricultural guest workers to be distributed twice a year: in January and in July, rather than the current bill’s quarterly schedule. His amendment would make 70% of the visas available in January, to better align with hiring practices, a Chambliss aide said</w:t>
      </w:r>
      <w:r>
        <w:rPr>
          <w:rStyle w:val="StyleBoldUnderline"/>
        </w:rPr>
        <w:t>.¶ Mr. Chambliss has also objected to a provision in the bill that allows some agricultural workers to get permanent resident status</w:t>
      </w:r>
      <w:r>
        <w:t>, known as a green card, in five years, a faster process than the 10-year path for most other illegal immigrants already living in the United States.</w:t>
      </w:r>
      <w:r>
        <w:rPr>
          <w:sz w:val="12"/>
        </w:rPr>
        <w:t xml:space="preserve">¶ </w:t>
      </w:r>
      <w:r>
        <w:t>“</w:t>
      </w:r>
      <w:r>
        <w:rPr>
          <w:rStyle w:val="StyleBoldUnderline"/>
        </w:rPr>
        <w:t xml:space="preserve">Right now it’s frankly too easy when it comes to the base bill, if you’re in agriculture, to get a green card — it needs to get tightened up,” Mr. Chambliss said. </w:t>
      </w:r>
      <w:r>
        <w:t>His amendment would require agricultural workers to meet a higher standard of evidence — comparable to what is required elsewhere in the bill — to prove they are eligible for the expedited process, a Chambliss aide said.</w:t>
      </w:r>
      <w:r>
        <w:rPr>
          <w:sz w:val="12"/>
        </w:rPr>
        <w:t xml:space="preserve">¶ </w:t>
      </w:r>
      <w:r>
        <w:t xml:space="preserve">Fellow Georgia Republican Sen. </w:t>
      </w:r>
      <w:r>
        <w:rPr>
          <w:rStyle w:val="StyleBoldUnderline"/>
        </w:rPr>
        <w:t xml:space="preserve">Johnny Isakson supported Mr. Chambliss’s amendments, </w:t>
      </w:r>
      <w:r>
        <w:rPr>
          <w:rStyle w:val="Emphasis"/>
        </w:rPr>
        <w:t>but the proposals quickly drew opposition from the unions</w:t>
      </w:r>
      <w:r>
        <w:rPr>
          <w:rStyle w:val="StyleBoldUnderline"/>
        </w:rPr>
        <w:t xml:space="preserve"> that helped negotiate them.¶ “Farm workers already made major concessions to reach an agreement and should not be asked to make more,</w:t>
      </w:r>
      <w:r>
        <w:t>” United Farm Workers of America said in an alert sent to its supporters Tuesday. “The amendments would undermine the ability of farm workers to earn legal immigration status, a core piece of the compromise.” The AFL-CIO, the nation’s biggest labor federation, also opposes the amendments.</w:t>
      </w:r>
      <w:r>
        <w:rPr>
          <w:sz w:val="12"/>
        </w:rPr>
        <w:t xml:space="preserve">¶ </w:t>
      </w:r>
      <w:r>
        <w:t>Procedural hurdles also complicated the effort to consider other amendments on the Senate floor, including one from Sen. Rob Portman (R., Ohio). Mr. Portman said Tuesday he can’t vote for the immigration bill without a vote on his amendment to improve the accuracy of E-Verify, the federal online database used to verify workers’ legality</w:t>
      </w:r>
      <w:r>
        <w:rPr>
          <w:rStyle w:val="StyleBoldUnderline"/>
        </w:rPr>
        <w:t xml:space="preserve">.¶ </w:t>
      </w:r>
      <w:proofErr w:type="gramStart"/>
      <w:r>
        <w:rPr>
          <w:rStyle w:val="StyleBoldUnderline"/>
        </w:rPr>
        <w:t>Despite</w:t>
      </w:r>
      <w:proofErr w:type="gramEnd"/>
      <w:r>
        <w:rPr>
          <w:rStyle w:val="StyleBoldUnderline"/>
        </w:rPr>
        <w:t xml:space="preserve"> days of negotiations, Democrats and Republicans have not been able to reach an agreement on which amendments to bring to the Senate floor.</w:t>
      </w:r>
    </w:p>
    <w:p w:rsidR="00672ED7" w:rsidRPr="00961737" w:rsidRDefault="00672ED7" w:rsidP="00AE6E65">
      <w:pPr>
        <w:rPr>
          <w:rStyle w:val="StyleBoldUnderline"/>
        </w:rPr>
      </w:pPr>
    </w:p>
    <w:p w:rsidR="0050474E" w:rsidRDefault="0050474E" w:rsidP="00605DDD">
      <w:pPr>
        <w:pStyle w:val="Heading3"/>
      </w:pPr>
      <w:r>
        <w:lastRenderedPageBreak/>
        <w:t>AT: POE Link Turn</w:t>
      </w:r>
    </w:p>
    <w:p w:rsidR="003567BF" w:rsidRDefault="003567BF" w:rsidP="003567BF"/>
    <w:p w:rsidR="003567BF" w:rsidRDefault="003567BF" w:rsidP="003567BF">
      <w:r>
        <w:t xml:space="preserve">The plan ruins the CIR by passing the plan as a piecemeal- Extend </w:t>
      </w:r>
      <w:proofErr w:type="spellStart"/>
      <w:r>
        <w:t>Koslowski</w:t>
      </w:r>
      <w:proofErr w:type="spellEnd"/>
      <w:r>
        <w:t>- passing border security alone will cause GOP to not jump on board- border security is the only leverage to pass CIR</w:t>
      </w:r>
    </w:p>
    <w:p w:rsidR="00994BC2" w:rsidRPr="00994BC2" w:rsidRDefault="00994BC2" w:rsidP="00994BC2"/>
    <w:p w:rsidR="00B9727F" w:rsidRPr="00BB16C1" w:rsidRDefault="00B9727F" w:rsidP="00B9727F">
      <w:pPr>
        <w:pStyle w:val="Heading4"/>
      </w:pPr>
      <w:r>
        <w:t xml:space="preserve">GOP will </w:t>
      </w:r>
      <w:r>
        <w:rPr>
          <w:u w:val="single"/>
        </w:rPr>
        <w:t>pocket</w:t>
      </w:r>
      <w:r>
        <w:t xml:space="preserve"> the concession and kill CIR.</w:t>
      </w:r>
    </w:p>
    <w:p w:rsidR="00B9727F" w:rsidRDefault="00B9727F" w:rsidP="00B9727F">
      <w:r w:rsidRPr="00BB16C1">
        <w:rPr>
          <w:b/>
        </w:rPr>
        <w:t>Foley</w:t>
      </w:r>
      <w:r>
        <w:t>, 1/15/</w:t>
      </w:r>
      <w:r w:rsidRPr="00BB16C1">
        <w:rPr>
          <w:b/>
        </w:rPr>
        <w:t>2013</w:t>
      </w:r>
      <w:r>
        <w:t xml:space="preserve"> (Elise, Obama Gears Up for Immigration Reform Push in Second Term, Huffington Post, p. </w:t>
      </w:r>
      <w:hyperlink r:id="rId30" w:history="1">
        <w:r w:rsidRPr="00E055FF">
          <w:rPr>
            <w:rStyle w:val="Hyperlink"/>
          </w:rPr>
          <w:t>http://www.huffingtonpost.com/2013/01/15/obama-immigration-reform_n_2463388.html</w:t>
        </w:r>
      </w:hyperlink>
      <w:r>
        <w:t>)</w:t>
      </w:r>
    </w:p>
    <w:p w:rsidR="00B9727F" w:rsidRDefault="00B9727F" w:rsidP="00B9727F"/>
    <w:p w:rsidR="00B9727F" w:rsidRDefault="00B9727F" w:rsidP="00B9727F">
      <w:r w:rsidRPr="00A35368">
        <w:rPr>
          <w:rStyle w:val="StyleBoldUnderline"/>
        </w:rPr>
        <w:t>Obama has</w:t>
      </w:r>
      <w:r>
        <w:t xml:space="preserve"> repeatedly </w:t>
      </w:r>
      <w:r w:rsidRPr="00A35368">
        <w:rPr>
          <w:rStyle w:val="StyleBoldUnderline"/>
        </w:rPr>
        <w:t xml:space="preserve">said he will </w:t>
      </w:r>
      <w:r w:rsidRPr="00A35368">
        <w:rPr>
          <w:rStyle w:val="Emphasis"/>
        </w:rPr>
        <w:t>push hard for immigration reform</w:t>
      </w:r>
      <w:r>
        <w:t xml:space="preserve"> in his second term, and administration officials have said that other contentious legislative initiatives -- including gun control and the debt ceiling -- won't be allowed to get in the way. At least at first glance, he seems to have politics on his side. GOP lawmakers are entering -- or, in some cases, re-entering -- the immigration debate in the wake of disastrous results for their party's presidential nominee with Latino voters, who support reform by large measures. Based on those new political realities, "it would be a suicidal impulse for Republicans in Congress to continue to block [reform]," David Axelrod, a longtime adviser to the president, told The Huffington Post. Now there's the question of how Obama gets there. While confrontation might work with Republicans on other issues -- the debt ceiling, for example -- the consensus is that the GOP is serious enough about reform that </w:t>
      </w:r>
      <w:r w:rsidRPr="00A35368">
        <w:rPr>
          <w:rStyle w:val="StyleBoldUnderline"/>
        </w:rPr>
        <w:t>the president</w:t>
      </w:r>
      <w:r>
        <w:t xml:space="preserve"> can, and </w:t>
      </w:r>
      <w:r w:rsidRPr="00A35368">
        <w:rPr>
          <w:rStyle w:val="StyleBoldUnderline"/>
        </w:rPr>
        <w:t>must, play the role of broker and statesman to get a deal</w:t>
      </w:r>
      <w:r>
        <w:t xml:space="preserve">. It starts with a lesson from his first term. </w:t>
      </w:r>
      <w:r w:rsidRPr="00A35368">
        <w:rPr>
          <w:rStyle w:val="StyleBoldUnderline"/>
        </w:rPr>
        <w:t xml:space="preserve">Republicans have </w:t>
      </w:r>
      <w:r w:rsidRPr="00A35368">
        <w:rPr>
          <w:rStyle w:val="Emphasis"/>
        </w:rPr>
        <w:t>demanded that the border be secured first</w:t>
      </w:r>
      <w:r>
        <w:t xml:space="preserve">, before other elements of immigration reform. </w:t>
      </w:r>
      <w:r w:rsidRPr="00A35368">
        <w:rPr>
          <w:rStyle w:val="StyleBoldUnderline"/>
        </w:rPr>
        <w:t>Yet the administration has been by many measures the strictest ever on immigration enforcement, and devotes massive sums to policing the borders. The White House has met many of the desired metrics for border security</w:t>
      </w:r>
      <w:r>
        <w:t xml:space="preserve">, although there is always more to be done, </w:t>
      </w:r>
      <w:r w:rsidRPr="00A35368">
        <w:rPr>
          <w:rStyle w:val="StyleBoldUnderline"/>
        </w:rPr>
        <w:t xml:space="preserve">but Republicans are </w:t>
      </w:r>
      <w:r w:rsidRPr="00A35368">
        <w:rPr>
          <w:rStyle w:val="Emphasis"/>
        </w:rPr>
        <w:t>still calling for more</w:t>
      </w:r>
      <w:r w:rsidRPr="00A35368">
        <w:rPr>
          <w:rStyle w:val="StyleBoldUnderline"/>
        </w:rPr>
        <w:t xml:space="preserve"> before they will consider reform. </w:t>
      </w:r>
      <w:r w:rsidRPr="00A35368">
        <w:rPr>
          <w:rStyle w:val="Emphasis"/>
        </w:rPr>
        <w:t>Enforcing the border</w:t>
      </w:r>
      <w:r>
        <w:t xml:space="preserve">, but not sufficiently touting its record of doing so, the White House has learned, </w:t>
      </w:r>
      <w:r w:rsidRPr="00A35368">
        <w:rPr>
          <w:rStyle w:val="Emphasis"/>
        </w:rPr>
        <w:t>won't be enough to win over Republicans</w:t>
      </w:r>
      <w:r>
        <w:t xml:space="preserve">. In a briefing with The Huffington Post, a senior administration official said the White House believes it has met enforcement goals and must now move to a comprehensive solution. </w:t>
      </w:r>
      <w:r w:rsidRPr="00A35368">
        <w:rPr>
          <w:rStyle w:val="StyleBoldUnderline"/>
        </w:rPr>
        <w:t>The administration is highly skeptical of claims</w:t>
      </w:r>
      <w:r>
        <w:t xml:space="preserve"> from Republicans </w:t>
      </w:r>
      <w:r w:rsidRPr="00A35368">
        <w:rPr>
          <w:rStyle w:val="StyleBoldUnderline"/>
        </w:rPr>
        <w:t>that immigration reform</w:t>
      </w:r>
      <w:r>
        <w:t xml:space="preserve"> can or </w:t>
      </w:r>
      <w:r w:rsidRPr="00A35368">
        <w:rPr>
          <w:rStyle w:val="StyleBoldUnderline"/>
        </w:rPr>
        <w:t>should be done in a piecemeal fashion. Going down that road</w:t>
      </w:r>
      <w:r>
        <w:t xml:space="preserve">, the White House </w:t>
      </w:r>
      <w:proofErr w:type="gramStart"/>
      <w:r>
        <w:t>worries,</w:t>
      </w:r>
      <w:proofErr w:type="gramEnd"/>
      <w:r>
        <w:t xml:space="preserve"> </w:t>
      </w:r>
      <w:r w:rsidRPr="00A35368">
        <w:rPr>
          <w:rStyle w:val="StyleBoldUnderline"/>
        </w:rPr>
        <w:t xml:space="preserve">could result in passage of the </w:t>
      </w:r>
      <w:r w:rsidRPr="00A35368">
        <w:rPr>
          <w:rStyle w:val="Emphasis"/>
        </w:rPr>
        <w:t>less politically complicated pieces</w:t>
      </w:r>
      <w:r>
        <w:t xml:space="preserve">, such as an enforcement mechanism and high-skilled worker visas, </w:t>
      </w:r>
      <w:r w:rsidRPr="00A35368">
        <w:rPr>
          <w:rStyle w:val="StyleBoldUnderline"/>
        </w:rPr>
        <w:t xml:space="preserve">while </w:t>
      </w:r>
      <w:r w:rsidRPr="00A35368">
        <w:rPr>
          <w:rStyle w:val="Emphasis"/>
        </w:rPr>
        <w:t>leaving out more contentious items</w:t>
      </w:r>
      <w:r w:rsidRPr="00A35368">
        <w:rPr>
          <w:rStyle w:val="StyleBoldUnderline"/>
        </w:rPr>
        <w:t xml:space="preserve"> such as a pathway to citizenship for undocumented immigrants</w:t>
      </w:r>
      <w:r>
        <w:t>.</w:t>
      </w:r>
    </w:p>
    <w:p w:rsidR="00B9727F" w:rsidRDefault="00B9727F" w:rsidP="00B9727F"/>
    <w:p w:rsidR="007931E5" w:rsidRDefault="007931E5" w:rsidP="007931E5"/>
    <w:p w:rsidR="00AA1EBB" w:rsidRPr="00AA1EBB" w:rsidRDefault="005A5874" w:rsidP="005A5874">
      <w:pPr>
        <w:pStyle w:val="Heading4"/>
      </w:pPr>
      <w:r>
        <w:t xml:space="preserve">Piecemeal approach is not sufficient for GOP- CIR is key </w:t>
      </w:r>
      <w:r w:rsidR="00DD3110">
        <w:t>and GOP is getting pressured</w:t>
      </w:r>
    </w:p>
    <w:p w:rsidR="0050474E" w:rsidRPr="0050474E" w:rsidRDefault="0050474E" w:rsidP="0050474E">
      <w:r w:rsidRPr="0050474E">
        <w:rPr>
          <w:rStyle w:val="StyleStyleBold12pt"/>
        </w:rPr>
        <w:t>Cassata 7/17/</w:t>
      </w:r>
      <w:r w:rsidRPr="0050474E">
        <w:t xml:space="preserve">2013 (Donna is a Political Editor at Associated Press, July 17, 2013, Dem pin immigration hopes on GOP’s Ryan, </w:t>
      </w:r>
      <w:hyperlink r:id="rId31" w:history="1">
        <w:r w:rsidRPr="0050474E">
          <w:rPr>
            <w:rStyle w:val="Hyperlink"/>
          </w:rPr>
          <w:t>http://www.cfnews13.com/content/news/cfnews13/news/article.html/content/news/articles/ap/2013/07/17/Dems_pin_immigration_hopes_on_GOP_s_Ryan.html</w:t>
        </w:r>
      </w:hyperlink>
      <w:r w:rsidRPr="0050474E">
        <w:t xml:space="preserve">) </w:t>
      </w:r>
      <w:r w:rsidRPr="00D57FE4">
        <w:rPr>
          <w:b/>
        </w:rPr>
        <w:t>SHO</w:t>
      </w:r>
    </w:p>
    <w:p w:rsidR="0050474E" w:rsidRPr="001D0059" w:rsidRDefault="0050474E" w:rsidP="0050474E">
      <w:r w:rsidRPr="005A5874">
        <w:rPr>
          <w:rStyle w:val="StyleBoldUnderline"/>
        </w:rPr>
        <w:t>Ryan</w:t>
      </w:r>
      <w:r w:rsidRPr="001D0059">
        <w:t xml:space="preserve">, the </w:t>
      </w:r>
      <w:r w:rsidRPr="005A5874">
        <w:rPr>
          <w:rStyle w:val="StyleBoldUnderline"/>
        </w:rPr>
        <w:t>House Budget Committee chairman</w:t>
      </w:r>
      <w:r w:rsidRPr="001D0059">
        <w:t xml:space="preserve"> who is </w:t>
      </w:r>
      <w:r w:rsidRPr="005A5874">
        <w:rPr>
          <w:rStyle w:val="StyleBoldUnderline"/>
        </w:rPr>
        <w:t>frequently mentioned in the GOP lineup of possible 2016 presidential candidates</w:t>
      </w:r>
      <w:r w:rsidRPr="001D0059">
        <w:t>, stands apart from many fellow House Republicans in favoring a way out of the shadows for the 11 million immigrants living in the U.S. in violation of the law.</w:t>
      </w:r>
      <w:r>
        <w:t xml:space="preserve"> </w:t>
      </w:r>
      <w:r w:rsidRPr="001D0059">
        <w:t xml:space="preserve">He </w:t>
      </w:r>
      <w:r w:rsidRPr="005A5874">
        <w:rPr>
          <w:rStyle w:val="StyleBoldUnderline"/>
        </w:rPr>
        <w:t xml:space="preserve">casts sweeping overhaul as a necessity to ensure both economic and national security a fitting argument </w:t>
      </w:r>
      <w:r w:rsidRPr="001D0059">
        <w:t>for an acolyte of Jack Kemp, the late Republican congressman and 1996 vice presidential candidate who backed an ill-fated effort in 2006 to overhaul the immigration system.</w:t>
      </w:r>
      <w:r>
        <w:t xml:space="preserve"> </w:t>
      </w:r>
      <w:r w:rsidRPr="001D0059">
        <w:t>"</w:t>
      </w:r>
      <w:r w:rsidRPr="005A5874">
        <w:rPr>
          <w:rStyle w:val="StyleBoldUnderline"/>
        </w:rPr>
        <w:t>Paul Ryan says we cannot have a permanent underclass of Americans, that there needs to be a pathway to citizenship</w:t>
      </w:r>
      <w:r w:rsidRPr="001D0059">
        <w:t>," says Rep. Luis Gutierrez, D-Ill., who has been working relentlessly on immigration legislation. "He is my guiding light. I know I get him in trouble every time I say it."</w:t>
      </w:r>
      <w:r>
        <w:t xml:space="preserve"> </w:t>
      </w:r>
      <w:r w:rsidRPr="005A5874">
        <w:rPr>
          <w:rStyle w:val="StyleBoldUnderline"/>
        </w:rPr>
        <w:t>Senior White House aides often mention the Wisconsin Republican as crucial to the prospects for legislation this year, hoping the Republican with impeccable conservative credentials will sway recalcitrant House members</w:t>
      </w:r>
      <w:r w:rsidRPr="001D0059">
        <w:t xml:space="preserve">. </w:t>
      </w:r>
      <w:r w:rsidRPr="005A5874">
        <w:rPr>
          <w:rStyle w:val="StyleBoldUnderline"/>
        </w:rPr>
        <w:t xml:space="preserve">Ryan also is a reminder of two other powerful forces backing an overhaul of immigration laws </w:t>
      </w:r>
      <w:r w:rsidRPr="001D0059">
        <w:t>the Catholic Church and business.</w:t>
      </w:r>
      <w:r>
        <w:t xml:space="preserve"> </w:t>
      </w:r>
      <w:r w:rsidRPr="001D0059">
        <w:t>Ryan is a practicing Catholic who made a point of attending Mass every Sunday during the jam-packed 2012 campaign; the U.S. Conference of Catholic Bishops strongly favors the first major changes to immigration in 27 years.</w:t>
      </w:r>
      <w:r>
        <w:t xml:space="preserve"> </w:t>
      </w:r>
      <w:r w:rsidRPr="001D0059">
        <w:t xml:space="preserve">Ryan also </w:t>
      </w:r>
      <w:r w:rsidRPr="001D0059">
        <w:lastRenderedPageBreak/>
        <w:t xml:space="preserve">represents a southeast Wisconsin district in a state that relies on the manufacturers of Waukesha engines, Kohler generators and numerous supply chains. The </w:t>
      </w:r>
      <w:r w:rsidRPr="005A5874">
        <w:rPr>
          <w:rStyle w:val="StyleBoldUnderline"/>
        </w:rPr>
        <w:t>companies are counting on immigrants to fill future factory jobs.</w:t>
      </w:r>
      <w:r>
        <w:t xml:space="preserve"> </w:t>
      </w:r>
      <w:r w:rsidRPr="001D0059">
        <w:t xml:space="preserve">"The </w:t>
      </w:r>
      <w:r w:rsidRPr="005A5874">
        <w:rPr>
          <w:rStyle w:val="StyleBoldUnderline"/>
        </w:rPr>
        <w:t>American economy needs immigration reform</w:t>
      </w:r>
      <w:r w:rsidRPr="001D0059">
        <w:t xml:space="preserve">, certainly the Wisconsin economy does," said Kurt Bauer, the president and CEO of Wisconsin Manufacturers &amp; Commerce, the </w:t>
      </w:r>
      <w:proofErr w:type="gramStart"/>
      <w:r w:rsidRPr="001D0059">
        <w:t>state's</w:t>
      </w:r>
      <w:proofErr w:type="gramEnd"/>
      <w:r w:rsidRPr="001D0059">
        <w:t xml:space="preserve"> chamber of commerce.</w:t>
      </w:r>
      <w:r>
        <w:t xml:space="preserve"> </w:t>
      </w:r>
      <w:r w:rsidRPr="001D0059">
        <w:t>R</w:t>
      </w:r>
      <w:r w:rsidRPr="005A5874">
        <w:rPr>
          <w:rStyle w:val="StyleBoldUnderline"/>
        </w:rPr>
        <w:t>yan made his appeal at last week's closed-door GOP meeting, urging Republicans to seize the moment and opportunity.</w:t>
      </w:r>
      <w:r>
        <w:t xml:space="preserve"> </w:t>
      </w:r>
      <w:r w:rsidRPr="001D0059">
        <w:t>He "made some very good points about how immigration is part of our history, it's made us great as a country</w:t>
      </w:r>
      <w:r w:rsidRPr="005A5874">
        <w:rPr>
          <w:rStyle w:val="StyleBoldUnderline"/>
        </w:rPr>
        <w:t>. The diversity of America is one of its greatest strengths</w:t>
      </w:r>
      <w:r w:rsidRPr="001D0059">
        <w:t xml:space="preserve">," recalled Rep. Tom Reed, R-N.Y. "I will heartily agree with that. I </w:t>
      </w:r>
      <w:r w:rsidRPr="005A5874">
        <w:rPr>
          <w:rStyle w:val="StyleBoldUnderline"/>
        </w:rPr>
        <w:t>think all of us in the conference accept that and believe that, and that's where we recognize that this is a problem that has to be dealt with</w:t>
      </w:r>
      <w:r w:rsidRPr="005A5874">
        <w:t>." The difficulty for Ryan and proponents of immigration legislation is the fracture within the Republican Party.</w:t>
      </w:r>
      <w:r w:rsidRPr="005A5874">
        <w:rPr>
          <w:rStyle w:val="StyleBoldUnderline"/>
        </w:rPr>
        <w:t xml:space="preserve"> </w:t>
      </w:r>
      <w:r w:rsidRPr="001D0059">
        <w:t>National Republicans are pressing for immigration legislation and consider it vital to helping the party improve its standing with the nation's fastest-growing minority, Hispanics. The Romney-Ryan ticket got just 27 percent of the Hispanic vote in 2012, a downward trend that GOP leaders fear will undermine the party in future presidential elections.</w:t>
      </w:r>
      <w:r>
        <w:t xml:space="preserve"> </w:t>
      </w:r>
      <w:r w:rsidRPr="001D0059">
        <w:t xml:space="preserve">Ryan says any immigration legislation has to address the question of the 11 million living in the U.S. unlawfully. </w:t>
      </w:r>
      <w:r w:rsidRPr="005A5874">
        <w:rPr>
          <w:rStyle w:val="StyleBoldUnderline"/>
        </w:rPr>
        <w:t>Improving border security alone is not enough</w:t>
      </w:r>
      <w:r w:rsidRPr="001D0059">
        <w:t>.</w:t>
      </w:r>
      <w:r>
        <w:t xml:space="preserve"> </w:t>
      </w:r>
      <w:r w:rsidRPr="005A5874">
        <w:rPr>
          <w:rStyle w:val="StyleBoldUnderline"/>
        </w:rPr>
        <w:t xml:space="preserve">"You can't fix the system, </w:t>
      </w:r>
      <w:r w:rsidRPr="001D0059">
        <w:t xml:space="preserve">in my opinion, this is my personal opinion, </w:t>
      </w:r>
      <w:r w:rsidRPr="005A5874">
        <w:rPr>
          <w:rStyle w:val="StyleBoldUnderline"/>
        </w:rPr>
        <w:t>without coming up with a viable solution for the undocumented and it's got to be a solution that respects the rule of law, that doesn't grant amnesty</w:t>
      </w:r>
      <w:r w:rsidRPr="001D0059">
        <w:t xml:space="preserve">, </w:t>
      </w:r>
      <w:r w:rsidRPr="005A5874">
        <w:rPr>
          <w:rStyle w:val="StyleBoldUnderline"/>
        </w:rPr>
        <w:t>that respects the person who came legally from the beginning by making sure that those who are undocumented go to the back of the line, and I think we can come up with that," he said.</w:t>
      </w:r>
    </w:p>
    <w:p w:rsidR="0050474E" w:rsidRPr="0050474E" w:rsidRDefault="0050474E" w:rsidP="0050474E"/>
    <w:p w:rsidR="00DC5CE1" w:rsidRDefault="001D0059" w:rsidP="00605DDD">
      <w:pPr>
        <w:pStyle w:val="Heading3"/>
      </w:pPr>
      <w:r>
        <w:lastRenderedPageBreak/>
        <w:t xml:space="preserve">Piecemeal fails </w:t>
      </w:r>
    </w:p>
    <w:p w:rsidR="00B9727F" w:rsidRDefault="00B9727F" w:rsidP="00B9727F">
      <w:pPr>
        <w:pStyle w:val="Heading4"/>
      </w:pPr>
      <w:r>
        <w:t>Piecemeal reform derails support for comprehensive immigration reform.</w:t>
      </w:r>
    </w:p>
    <w:p w:rsidR="00B9727F" w:rsidRDefault="00B9727F" w:rsidP="00B9727F">
      <w:r w:rsidRPr="007B5AD1">
        <w:rPr>
          <w:b/>
        </w:rPr>
        <w:t>Bouie</w:t>
      </w:r>
      <w:r>
        <w:t>, 6/11/</w:t>
      </w:r>
      <w:r w:rsidRPr="007B5AD1">
        <w:rPr>
          <w:b/>
        </w:rPr>
        <w:t>2013</w:t>
      </w:r>
      <w:r>
        <w:t xml:space="preserve"> (</w:t>
      </w:r>
      <w:proofErr w:type="spellStart"/>
      <w:r>
        <w:t>Jamelle</w:t>
      </w:r>
      <w:proofErr w:type="spellEnd"/>
      <w:r>
        <w:t xml:space="preserve"> – staff writer at the American Prospect, Could some Democrats vote against immigration reform</w:t>
      </w:r>
      <w:proofErr w:type="gramStart"/>
      <w:r>
        <w:t>?,</w:t>
      </w:r>
      <w:proofErr w:type="gramEnd"/>
      <w:r>
        <w:t xml:space="preserve"> The Washington Post, p. http://www.washingtonpost.com/blogs/plum-line/wp/2013/06/11/could-some-democrats-vote-against-immigration-reform/)</w:t>
      </w:r>
    </w:p>
    <w:p w:rsidR="00B9727F" w:rsidRDefault="00B9727F" w:rsidP="00B9727F">
      <w:r w:rsidRPr="00913001">
        <w:rPr>
          <w:rStyle w:val="StyleBoldUnderline"/>
        </w:rPr>
        <w:t xml:space="preserve">The advantage of comprehensive immigration reform is that it </w:t>
      </w:r>
      <w:r w:rsidRPr="00913001">
        <w:rPr>
          <w:rStyle w:val="Emphasis"/>
        </w:rPr>
        <w:t>satisfies a wide variety of concerns</w:t>
      </w:r>
      <w:r w:rsidRPr="00913001">
        <w:rPr>
          <w:rStyle w:val="StyleBoldUnderline"/>
        </w:rPr>
        <w:t>. If you don’t like one provision — the guest worker program</w:t>
      </w:r>
      <w:r>
        <w:t xml:space="preserve">, for instance — </w:t>
      </w:r>
      <w:r w:rsidRPr="00913001">
        <w:rPr>
          <w:rStyle w:val="StyleBoldUnderline"/>
        </w:rPr>
        <w:t xml:space="preserve">then you can sign on to the path to citizenship, or something else. If supporters of immigration reform have been unified on anything, </w:t>
      </w:r>
      <w:proofErr w:type="gramStart"/>
      <w:r w:rsidRPr="00913001">
        <w:rPr>
          <w:rStyle w:val="StyleBoldUnderline"/>
        </w:rPr>
        <w:t>it’s</w:t>
      </w:r>
      <w:proofErr w:type="gramEnd"/>
      <w:r w:rsidRPr="00913001">
        <w:rPr>
          <w:rStyle w:val="StyleBoldUnderline"/>
        </w:rPr>
        <w:t xml:space="preserve"> </w:t>
      </w:r>
      <w:r w:rsidRPr="00913001">
        <w:rPr>
          <w:rStyle w:val="Emphasis"/>
        </w:rPr>
        <w:t>opposition to the piecemeal approach</w:t>
      </w:r>
      <w:r>
        <w:t xml:space="preserve"> floated by some House Republicans, </w:t>
      </w:r>
      <w:r w:rsidRPr="00913001">
        <w:rPr>
          <w:rStyle w:val="StyleBoldUnderline"/>
        </w:rPr>
        <w:t>in which immigration reform would be broken up</w:t>
      </w:r>
      <w:r>
        <w:t xml:space="preserve"> and passed in pieces. </w:t>
      </w:r>
      <w:r w:rsidRPr="00913001">
        <w:rPr>
          <w:rStyle w:val="StyleBoldUnderline"/>
        </w:rPr>
        <w:t xml:space="preserve">The problem with this is that as soon as you </w:t>
      </w:r>
      <w:r w:rsidRPr="00913001">
        <w:rPr>
          <w:rStyle w:val="Emphasis"/>
        </w:rPr>
        <w:t>disentangle each provision</w:t>
      </w:r>
      <w:r w:rsidRPr="00913001">
        <w:rPr>
          <w:rStyle w:val="StyleBoldUnderline"/>
        </w:rPr>
        <w:t xml:space="preserve"> from the other, the coalition for passage </w:t>
      </w:r>
      <w:r w:rsidRPr="00913001">
        <w:rPr>
          <w:rStyle w:val="Emphasis"/>
        </w:rPr>
        <w:t>falls apart</w:t>
      </w:r>
      <w:r w:rsidRPr="00913001">
        <w:rPr>
          <w:rStyle w:val="StyleBoldUnderline"/>
        </w:rPr>
        <w:t xml:space="preserve">. Keeping reform in one comprehensive package </w:t>
      </w:r>
      <w:r w:rsidRPr="00913001">
        <w:rPr>
          <w:rStyle w:val="Emphasis"/>
        </w:rPr>
        <w:t>increases its chances of success</w:t>
      </w:r>
      <w:r>
        <w:t>.</w:t>
      </w:r>
    </w:p>
    <w:p w:rsidR="00B9727F" w:rsidRPr="00BB16C1" w:rsidRDefault="00B9727F" w:rsidP="00B9727F">
      <w:pPr>
        <w:pStyle w:val="Heading4"/>
      </w:pPr>
      <w:r>
        <w:t xml:space="preserve">Comprehensive reform is the </w:t>
      </w:r>
      <w:r>
        <w:rPr>
          <w:u w:val="single"/>
        </w:rPr>
        <w:t>only</w:t>
      </w:r>
      <w:r>
        <w:t xml:space="preserve"> way to pass immigration --- piecemeal kills it</w:t>
      </w:r>
    </w:p>
    <w:p w:rsidR="00B9727F" w:rsidRDefault="00B9727F" w:rsidP="00B9727F">
      <w:proofErr w:type="spellStart"/>
      <w:r w:rsidRPr="005607BA">
        <w:rPr>
          <w:b/>
        </w:rPr>
        <w:t>Koslowski</w:t>
      </w:r>
      <w:proofErr w:type="spellEnd"/>
      <w:r>
        <w:t>, 5/21/</w:t>
      </w:r>
      <w:r w:rsidRPr="005607BA">
        <w:rPr>
          <w:b/>
        </w:rPr>
        <w:t>2013</w:t>
      </w:r>
      <w:r>
        <w:t xml:space="preserve"> (Rey – Op-ed contributor for the Christian Science Monitor, Hey, Congress: </w:t>
      </w:r>
      <w:proofErr w:type="gramStart"/>
      <w:r>
        <w:t>It’s</w:t>
      </w:r>
      <w:proofErr w:type="gramEnd"/>
      <w:r>
        <w:t xml:space="preserve"> comprehensive immigration reform or nothing, The Christian Science Monitor, p. http://www.csmonitor.com/Commentary/Opinion/2013/0521/Hey-Congress-It-s-comprehensive-immigration-reform-or-nothing)</w:t>
      </w:r>
    </w:p>
    <w:p w:rsidR="00B9727F" w:rsidRDefault="00B9727F" w:rsidP="00B9727F">
      <w:r>
        <w:t xml:space="preserve">Some members of Congress argue that the comprehensive immigration reform bill before the Senate is too long and that it needs to be broken up and considered piecemeal. But </w:t>
      </w:r>
      <w:r w:rsidRPr="005607BA">
        <w:rPr>
          <w:rStyle w:val="StyleBoldUnderline"/>
        </w:rPr>
        <w:t>a piecemeal approach flies in the face of the long history of failed stand-alone immigration bills</w:t>
      </w:r>
      <w:r>
        <w:t>. This Congress needs comprehensive reform to save itself from itself.</w:t>
      </w:r>
    </w:p>
    <w:p w:rsidR="00B9727F" w:rsidRDefault="00B9727F" w:rsidP="00B9727F">
      <w:r w:rsidRPr="005607BA">
        <w:rPr>
          <w:rStyle w:val="StyleBoldUnderline"/>
        </w:rPr>
        <w:t xml:space="preserve">Only a comprehensive reform legislative package will </w:t>
      </w:r>
      <w:r w:rsidRPr="005607BA">
        <w:rPr>
          <w:rStyle w:val="Emphasis"/>
        </w:rPr>
        <w:t>pull together</w:t>
      </w:r>
      <w:r w:rsidRPr="005607BA">
        <w:rPr>
          <w:rStyle w:val="StyleBoldUnderline"/>
        </w:rPr>
        <w:t xml:space="preserve"> the </w:t>
      </w:r>
      <w:r w:rsidRPr="005607BA">
        <w:rPr>
          <w:rStyle w:val="Emphasis"/>
        </w:rPr>
        <w:t>strange-bedfellow coalition</w:t>
      </w:r>
      <w:r w:rsidRPr="005607BA">
        <w:rPr>
          <w:rStyle w:val="StyleBoldUnderline"/>
        </w:rPr>
        <w:t xml:space="preserve"> </w:t>
      </w:r>
      <w:r w:rsidRPr="005607BA">
        <w:rPr>
          <w:rStyle w:val="Emphasis"/>
        </w:rPr>
        <w:t>necessary</w:t>
      </w:r>
      <w:r w:rsidRPr="005607BA">
        <w:rPr>
          <w:rStyle w:val="StyleBoldUnderline"/>
        </w:rPr>
        <w:t xml:space="preserve"> to secure enough votes for any immigration bill to pass</w:t>
      </w:r>
      <w:r>
        <w:t xml:space="preserve"> both houses of Congress: </w:t>
      </w:r>
      <w:r w:rsidRPr="005607BA">
        <w:rPr>
          <w:rStyle w:val="Emphasis"/>
        </w:rPr>
        <w:t>No comprehensive legislation</w:t>
      </w:r>
      <w:r w:rsidRPr="005607BA">
        <w:rPr>
          <w:rStyle w:val="StyleBoldUnderline"/>
        </w:rPr>
        <w:t xml:space="preserve">; </w:t>
      </w:r>
      <w:r w:rsidRPr="005607BA">
        <w:rPr>
          <w:rStyle w:val="Emphasis"/>
        </w:rPr>
        <w:t>no bipartisan coalition</w:t>
      </w:r>
      <w:r w:rsidRPr="005607BA">
        <w:rPr>
          <w:rStyle w:val="StyleBoldUnderline"/>
        </w:rPr>
        <w:t xml:space="preserve">; </w:t>
      </w:r>
      <w:r w:rsidRPr="005607BA">
        <w:rPr>
          <w:rStyle w:val="Emphasis"/>
        </w:rPr>
        <w:t>no change</w:t>
      </w:r>
      <w:r>
        <w:t xml:space="preserve">. As groups hold out for their priorities, each part of comprehensive immigration reform legislation is held hostage to passage of all others: </w:t>
      </w:r>
      <w:r w:rsidRPr="005607BA">
        <w:rPr>
          <w:rStyle w:val="StyleBoldUnderline"/>
        </w:rPr>
        <w:t>Liberal Democrats supported</w:t>
      </w:r>
      <w:r>
        <w:t xml:space="preserve"> by ethnic interest groups want earned </w:t>
      </w:r>
      <w:r w:rsidRPr="005607BA">
        <w:rPr>
          <w:rStyle w:val="StyleBoldUnderline"/>
        </w:rPr>
        <w:t>legalization</w:t>
      </w:r>
      <w:r>
        <w:t xml:space="preserve"> with a pathway to citizenship for the estimated 11 million unauthorized immigrants. </w:t>
      </w:r>
      <w:r w:rsidRPr="005607BA">
        <w:rPr>
          <w:rStyle w:val="StyleBoldUnderline"/>
        </w:rPr>
        <w:t>Libertarians in the Republican Party</w:t>
      </w:r>
      <w:r>
        <w:t xml:space="preserve"> and other Republicans responding to business constituencies </w:t>
      </w:r>
      <w:r w:rsidRPr="005607BA">
        <w:rPr>
          <w:rStyle w:val="StyleBoldUnderline"/>
        </w:rPr>
        <w:t>want more visas for high-skilled information technology workers</w:t>
      </w:r>
      <w:r>
        <w:t xml:space="preserve"> and lower-skilled guest workers. </w:t>
      </w:r>
      <w:r w:rsidRPr="005607BA">
        <w:rPr>
          <w:rStyle w:val="StyleBoldUnderline"/>
        </w:rPr>
        <w:t xml:space="preserve">Legislators from states with large high-tech sectors want green cards for foreign graduates </w:t>
      </w:r>
      <w:r>
        <w:t xml:space="preserve">of US university doctoral programs </w:t>
      </w:r>
      <w:r w:rsidRPr="005607BA">
        <w:rPr>
          <w:rStyle w:val="StyleBoldUnderline"/>
        </w:rPr>
        <w:t>in</w:t>
      </w:r>
      <w:r>
        <w:t xml:space="preserve"> the </w:t>
      </w:r>
      <w:r w:rsidRPr="005607BA">
        <w:rPr>
          <w:rStyle w:val="StyleBoldUnderline"/>
        </w:rPr>
        <w:t>STEM</w:t>
      </w:r>
      <w:r>
        <w:t xml:space="preserve"> (Science, Technology, Engineering, and Math) fields; </w:t>
      </w:r>
      <w:r w:rsidRPr="005607BA">
        <w:rPr>
          <w:rStyle w:val="StyleBoldUnderline"/>
        </w:rPr>
        <w:t>legislators from agricultural states</w:t>
      </w:r>
      <w:r>
        <w:t xml:space="preserve"> with vegetable, fruit, and dairy </w:t>
      </w:r>
      <w:r w:rsidRPr="005607BA">
        <w:rPr>
          <w:rStyle w:val="StyleBoldUnderline"/>
        </w:rPr>
        <w:t>want a guest-worker program</w:t>
      </w:r>
      <w:r>
        <w:t xml:space="preserve"> for farm workers. </w:t>
      </w:r>
      <w:r w:rsidRPr="005607BA">
        <w:rPr>
          <w:rStyle w:val="StyleBoldUnderline"/>
        </w:rPr>
        <w:t>More socially conservative Republicans as well as security hawks among Democrats want tougher border controls</w:t>
      </w:r>
      <w:r>
        <w:t xml:space="preserve"> and work-site enforcement. Liberal Democrats and more libertarian Republicans accept increased spending on border fences and tighter controls, but only within the context of comprehensive reform. </w:t>
      </w:r>
      <w:r w:rsidRPr="005607BA">
        <w:rPr>
          <w:rStyle w:val="StyleBoldUnderline"/>
        </w:rPr>
        <w:t xml:space="preserve">Unless these many demands are part of an </w:t>
      </w:r>
      <w:r w:rsidRPr="005607BA">
        <w:rPr>
          <w:rStyle w:val="Emphasis"/>
        </w:rPr>
        <w:t>interdependent</w:t>
      </w:r>
      <w:r w:rsidRPr="005607BA">
        <w:rPr>
          <w:rStyle w:val="StyleBoldUnderline"/>
        </w:rPr>
        <w:t xml:space="preserve">, </w:t>
      </w:r>
      <w:r w:rsidRPr="005607BA">
        <w:rPr>
          <w:rStyle w:val="Emphasis"/>
        </w:rPr>
        <w:t>comprehensive reform</w:t>
      </w:r>
      <w:r w:rsidRPr="005607BA">
        <w:rPr>
          <w:rStyle w:val="StyleBoldUnderline"/>
        </w:rPr>
        <w:t xml:space="preserve"> package, each of the various camps is </w:t>
      </w:r>
      <w:r w:rsidRPr="005607BA">
        <w:rPr>
          <w:rStyle w:val="Emphasis"/>
        </w:rPr>
        <w:t>unlikely to support each other’s individual initiatives</w:t>
      </w:r>
      <w:r>
        <w:t>.</w:t>
      </w:r>
    </w:p>
    <w:p w:rsidR="005B6354" w:rsidRDefault="005B6354" w:rsidP="005B6354"/>
    <w:p w:rsidR="001D0059" w:rsidRPr="001D0059" w:rsidRDefault="005B6354" w:rsidP="005B6354">
      <w:pPr>
        <w:pStyle w:val="Heading4"/>
      </w:pPr>
      <w:r>
        <w:t>Pie</w:t>
      </w:r>
      <w:r w:rsidR="00BD2DB8">
        <w:t xml:space="preserve">cemeal approach is unrealistic and fails to solve border security </w:t>
      </w:r>
    </w:p>
    <w:p w:rsidR="00DC5CE1" w:rsidRPr="005B6354" w:rsidRDefault="005B1F09" w:rsidP="005B6354">
      <w:r w:rsidRPr="005B6354">
        <w:rPr>
          <w:rStyle w:val="StyleStyleBold12pt"/>
        </w:rPr>
        <w:t>Theodore 7/22/2013</w:t>
      </w:r>
      <w:r w:rsidRPr="005B6354">
        <w:t xml:space="preserve"> (</w:t>
      </w:r>
      <w:proofErr w:type="spellStart"/>
      <w:r w:rsidRPr="005B6354">
        <w:t>Rebeca</w:t>
      </w:r>
      <w:proofErr w:type="spellEnd"/>
      <w:r w:rsidRPr="005B6354">
        <w:t xml:space="preserve"> Theodore is a national security and political op-ed columnist based in Washington DC, July 22, 2013, Immigration Reform: Will Republicans ever get it right</w:t>
      </w:r>
      <w:proofErr w:type="gramStart"/>
      <w:r w:rsidRPr="005B6354">
        <w:t>?,</w:t>
      </w:r>
      <w:proofErr w:type="gramEnd"/>
      <w:r w:rsidRPr="005B6354">
        <w:t xml:space="preserve"> Baltimore Post-Examiner, </w:t>
      </w:r>
      <w:hyperlink r:id="rId32" w:history="1">
        <w:r w:rsidRPr="005B6354">
          <w:rPr>
            <w:rStyle w:val="Hyperlink"/>
          </w:rPr>
          <w:t>http://baltimorepostexaminer.com/immigration-reform-will-republicans-ever-get-it-right/2013/07/22</w:t>
        </w:r>
      </w:hyperlink>
      <w:r w:rsidRPr="005B6354">
        <w:t>) SHO</w:t>
      </w:r>
    </w:p>
    <w:p w:rsidR="005B1F09" w:rsidRPr="005B1F09" w:rsidRDefault="005B1F09" w:rsidP="00DC5CE1">
      <w:pPr>
        <w:rPr>
          <w:b/>
        </w:rPr>
      </w:pPr>
    </w:p>
    <w:p w:rsidR="00DC5CE1" w:rsidRPr="00DC5CE1" w:rsidRDefault="00DC5CE1" w:rsidP="00DC5CE1">
      <w:r w:rsidRPr="00DC5CE1">
        <w:t xml:space="preserve">Trapped between proponents of comprehensive reform and national GOP leaders who want to attract Hispanic voters, House Speaker John </w:t>
      </w:r>
      <w:r w:rsidRPr="00D57FE4">
        <w:rPr>
          <w:rStyle w:val="StyleBoldUnderline"/>
        </w:rPr>
        <w:t xml:space="preserve">Boehner now feels compelled to move immigration forward on a step by step basis rather than with a comprehensive bill. </w:t>
      </w:r>
      <w:r w:rsidRPr="00DC5CE1">
        <w:t>Untrue to its form, House majority leader Eric</w:t>
      </w:r>
      <w:r>
        <w:t xml:space="preserve"> </w:t>
      </w:r>
      <w:r w:rsidRPr="00DC5CE1">
        <w:t xml:space="preserve">Cantor and Judiciary Committee chairman Bob </w:t>
      </w:r>
      <w:proofErr w:type="spellStart"/>
      <w:r w:rsidRPr="00DC5CE1">
        <w:t>Gootlatte</w:t>
      </w:r>
      <w:proofErr w:type="spellEnd"/>
      <w:r w:rsidRPr="00DC5CE1">
        <w:t xml:space="preserve"> (R-VA) respectively, are now crafting their own legislative version of a ‘Dream Act’ that will provide legal status</w:t>
      </w:r>
      <w:r>
        <w:t xml:space="preserve"> </w:t>
      </w:r>
      <w:r w:rsidRPr="00DC5CE1">
        <w:t>only to those children who were brought to the US illegally by their parents.</w:t>
      </w:r>
      <w:r>
        <w:t xml:space="preserve"> </w:t>
      </w:r>
      <w:r w:rsidRPr="00DC5CE1">
        <w:t xml:space="preserve">In line with this, </w:t>
      </w:r>
      <w:proofErr w:type="spellStart"/>
      <w:r w:rsidRPr="00DC5CE1">
        <w:t>Goodlatte</w:t>
      </w:r>
      <w:proofErr w:type="spellEnd"/>
      <w:r w:rsidRPr="00DC5CE1">
        <w:t xml:space="preserve"> stresses that ‘these children came here through no fault of their own and many of them know no other home than the United States</w:t>
      </w:r>
      <w:r w:rsidRPr="00D57FE4">
        <w:rPr>
          <w:rStyle w:val="StyleBoldUnderline"/>
        </w:rPr>
        <w:t>.” But to even contemplate the thought that Republicans</w:t>
      </w:r>
      <w:r w:rsidRPr="00DC5CE1">
        <w:t xml:space="preserve">, </w:t>
      </w:r>
      <w:r w:rsidRPr="00D57FE4">
        <w:rPr>
          <w:rStyle w:val="StyleBoldUnderline"/>
        </w:rPr>
        <w:t xml:space="preserve">whose main preoccupation with immigration reform lies mostly in strengthening border security and other interior enforcement </w:t>
      </w:r>
      <w:r w:rsidRPr="00D57FE4">
        <w:rPr>
          <w:rStyle w:val="StyleBoldUnderline"/>
        </w:rPr>
        <w:lastRenderedPageBreak/>
        <w:t>of immigration laws are now addressing the issue of illegal immigrants almost reads like fiction. And as all works of fiction ‘read in whole or in part with information that is not factual but rather imaginary,’ so too</w:t>
      </w:r>
      <w:r w:rsidRPr="00DC5CE1">
        <w:t xml:space="preserve">, the </w:t>
      </w:r>
      <w:r w:rsidRPr="005B6354">
        <w:rPr>
          <w:rStyle w:val="StyleBoldUnderline"/>
        </w:rPr>
        <w:t>Rep</w:t>
      </w:r>
      <w:r w:rsidRPr="00D57FE4">
        <w:rPr>
          <w:rStyle w:val="StyleBoldUnderline"/>
        </w:rPr>
        <w:t>ublicans piecemeal concept at tackling immigration reform leaves many wondering whether fiction indeed has the power to generate innovation and change or whether it will further destruct the subplot.</w:t>
      </w:r>
      <w:r>
        <w:t xml:space="preserve"> </w:t>
      </w:r>
      <w:r w:rsidRPr="00DC5CE1">
        <w:t xml:space="preserve">Then again, </w:t>
      </w:r>
      <w:r w:rsidRPr="00D57FE4">
        <w:rPr>
          <w:rStyle w:val="StyleBoldUnderline"/>
        </w:rPr>
        <w:t>even if this piecemeal concept rings true, it is easy to see how this new approach features added negativity on Republican leadership and further cloud the dust in moving forward</w:t>
      </w:r>
      <w:r w:rsidRPr="00DC5CE1">
        <w:t xml:space="preserve">. Evidently, </w:t>
      </w:r>
      <w:r w:rsidRPr="00E553D0">
        <w:rPr>
          <w:rStyle w:val="StyleBoldUnderline"/>
        </w:rPr>
        <w:t>this move is not saturated in a truth that provides freedom for the more than 11 million victims of economic misery,</w:t>
      </w:r>
      <w:r w:rsidRPr="00DC5CE1">
        <w:t xml:space="preserve"> but one where as leading political lecturer Andrew Heywood affirms, “</w:t>
      </w:r>
      <w:proofErr w:type="gramStart"/>
      <w:r w:rsidRPr="00DC5CE1">
        <w:t>another</w:t>
      </w:r>
      <w:proofErr w:type="gramEnd"/>
      <w:r w:rsidRPr="00DC5CE1">
        <w:t xml:space="preserve"> method whereby ruling elites are using political ideas to contain opposition and restrict debate through ideological manipulation.”</w:t>
      </w:r>
      <w:r>
        <w:t xml:space="preserve"> </w:t>
      </w:r>
      <w:r w:rsidRPr="00DC5CE1">
        <w:t xml:space="preserve">In truth, every sovereign nation has the right to decide who and how an individual can be legalized but what sense does it make in providing legal status to the children and not the parents? </w:t>
      </w:r>
      <w:r w:rsidRPr="00E553D0">
        <w:rPr>
          <w:rStyle w:val="StyleBoldUnderline"/>
        </w:rPr>
        <w:t>How</w:t>
      </w:r>
      <w:r w:rsidRPr="00DC5CE1">
        <w:t xml:space="preserve"> </w:t>
      </w:r>
      <w:r w:rsidRPr="00E553D0">
        <w:rPr>
          <w:rStyle w:val="StyleBoldUnderline"/>
        </w:rPr>
        <w:t>can one group deserve a higher priority for legalization than the other group if both groups are labeled as illega</w:t>
      </w:r>
      <w:r w:rsidRPr="00DC5CE1">
        <w:t>l?</w:t>
      </w:r>
      <w:r>
        <w:t xml:space="preserve"> </w:t>
      </w:r>
      <w:r w:rsidRPr="00E553D0">
        <w:rPr>
          <w:rStyle w:val="StyleBoldUnderline"/>
        </w:rPr>
        <w:t>Regardless of Rand Paul’s</w:t>
      </w:r>
      <w:r w:rsidRPr="00DC5CE1">
        <w:t xml:space="preserve"> (R-KY) </w:t>
      </w:r>
      <w:r w:rsidRPr="00E553D0">
        <w:rPr>
          <w:rStyle w:val="StyleBoldUnderline"/>
        </w:rPr>
        <w:t>emphatic statement “that the GOP will benefit from enacting a version of immigration reform</w:t>
      </w:r>
      <w:r w:rsidRPr="00DC5CE1">
        <w:t xml:space="preserve"> before the election of 2016,” </w:t>
      </w:r>
      <w:r w:rsidRPr="00E553D0">
        <w:rPr>
          <w:rStyle w:val="Emphasis"/>
        </w:rPr>
        <w:t>this new conceptual idea of smaller increments as an alternative to immigration reform is still problematic to follow</w:t>
      </w:r>
      <w:r w:rsidRPr="00DC5CE1">
        <w:t>.</w:t>
      </w:r>
      <w:r>
        <w:t xml:space="preserve"> </w:t>
      </w:r>
      <w:r w:rsidRPr="00DC5CE1">
        <w:t xml:space="preserve">Not only is </w:t>
      </w:r>
      <w:r w:rsidRPr="00E553D0">
        <w:rPr>
          <w:rStyle w:val="Emphasis"/>
        </w:rPr>
        <w:t>it</w:t>
      </w:r>
      <w:r w:rsidRPr="00DC5CE1">
        <w:t xml:space="preserve"> highlighting a backward progress on immigration reform, but it also </w:t>
      </w:r>
      <w:r w:rsidRPr="00E553D0">
        <w:rPr>
          <w:rStyle w:val="Emphasis"/>
        </w:rPr>
        <w:t>sheds light on the Republican’s reluctance to provide legal status to illegal immigrants</w:t>
      </w:r>
      <w:r w:rsidRPr="00DC5CE1">
        <w:t>, neglects several fundamental immigration problems and exposes a debauched portrait of their party’s principle.</w:t>
      </w:r>
    </w:p>
    <w:p w:rsidR="00DC5CE1" w:rsidRPr="00DC5CE1" w:rsidRDefault="00DC5CE1" w:rsidP="0050474E">
      <w:pPr>
        <w:rPr>
          <w:rStyle w:val="StyleStyleBold12pt"/>
        </w:rPr>
      </w:pPr>
    </w:p>
    <w:p w:rsidR="003E4B7C" w:rsidRDefault="003C0DA9" w:rsidP="003C0DA9">
      <w:pPr>
        <w:pStyle w:val="Heading4"/>
      </w:pPr>
      <w:r>
        <w:t xml:space="preserve">Piecemeal can’t solve- CIR is key to border security and Reid is pushing </w:t>
      </w:r>
    </w:p>
    <w:p w:rsidR="003E4B7C" w:rsidRPr="008F1544" w:rsidRDefault="008F1544" w:rsidP="003E4B7C">
      <w:pPr>
        <w:rPr>
          <w:b/>
        </w:rPr>
      </w:pPr>
      <w:r w:rsidRPr="003C0DA9">
        <w:rPr>
          <w:rStyle w:val="StyleStyleBold12pt"/>
        </w:rPr>
        <w:t>Reid 7/24/</w:t>
      </w:r>
      <w:r>
        <w:t xml:space="preserve">2013 ( </w:t>
      </w:r>
      <w:r>
        <w:rPr>
          <w:rFonts w:ascii="Arial" w:hAnsi="Arial" w:cs="Arial"/>
          <w:color w:val="222222"/>
          <w:szCs w:val="20"/>
          <w:shd w:val="clear" w:color="auto" w:fill="FFFFFF"/>
        </w:rPr>
        <w:t xml:space="preserve">Harry Mason Reid is the senior United States Senator from Nevada and a member of the Democratic Party serving since 1987- interviewed by Judy Woodruff, July 24, 2013, Senate Majority Leader Reid: “We should all work together”, </w:t>
      </w:r>
      <w:hyperlink r:id="rId33" w:history="1">
        <w:r w:rsidR="003E4B7C">
          <w:rPr>
            <w:rStyle w:val="Hyperlink"/>
          </w:rPr>
          <w:t>http://www.pbs.org/newshour/bb/politics/july-dec13/harryreid_07-24.html</w:t>
        </w:r>
      </w:hyperlink>
      <w:r>
        <w:t xml:space="preserve">) </w:t>
      </w:r>
      <w:r>
        <w:rPr>
          <w:b/>
        </w:rPr>
        <w:t>SHO</w:t>
      </w:r>
    </w:p>
    <w:p w:rsidR="003E4B7C" w:rsidRPr="003E4B7C" w:rsidRDefault="003E4B7C" w:rsidP="003E4B7C"/>
    <w:p w:rsidR="002A2FFC" w:rsidRPr="003C0DA9" w:rsidRDefault="002A2FFC" w:rsidP="002A2FFC">
      <w:pPr>
        <w:rPr>
          <w:rStyle w:val="StyleBoldUnderline"/>
        </w:rPr>
      </w:pPr>
      <w:r w:rsidRPr="003C0DA9">
        <w:rPr>
          <w:sz w:val="16"/>
        </w:rPr>
        <w:t>HARRY</w:t>
      </w:r>
      <w:r w:rsidRPr="003C0DA9">
        <w:rPr>
          <w:rStyle w:val="StyleBoldUnderline"/>
        </w:rPr>
        <w:t xml:space="preserve"> REID</w:t>
      </w:r>
      <w:r w:rsidRPr="003C0DA9">
        <w:rPr>
          <w:sz w:val="16"/>
        </w:rPr>
        <w:t>: We</w:t>
      </w:r>
      <w:r w:rsidRPr="003C0DA9">
        <w:rPr>
          <w:rStyle w:val="StyleBoldUnderline"/>
        </w:rPr>
        <w:t xml:space="preserve"> need comprehensive immigration reform. This isn’t some wild idea on the Democrats. It’s something even President Bush was a cheerleader for when he was president, and he’s still doing it, and I appreciate that very much</w:t>
      </w:r>
      <w:r w:rsidRPr="003C0DA9">
        <w:rPr>
          <w:sz w:val="16"/>
        </w:rPr>
        <w:t>. Ou</w:t>
      </w:r>
      <w:r w:rsidRPr="003C0DA9">
        <w:rPr>
          <w:rStyle w:val="StyleBoldUnderline"/>
        </w:rPr>
        <w:t>r immigration system is broken and needs to be fixed. And we can fix it. We did it over here. We took take of the borders. We made sure that employers and employees aren’t in a Catch-22 with the employer sanctions legislation. We made it</w:t>
      </w:r>
      <w:r w:rsidRPr="003C0DA9">
        <w:rPr>
          <w:sz w:val="16"/>
        </w:rPr>
        <w:t xml:space="preserve"> – need to make sure there’s a pathway to citizenship for the 11 million people. </w:t>
      </w:r>
      <w:r w:rsidRPr="003C0DA9">
        <w:rPr>
          <w:rStyle w:val="StyleBoldUnderline"/>
        </w:rPr>
        <w:t>We have to take care of the 800[</w:t>
      </w:r>
      <w:proofErr w:type="gramStart"/>
      <w:r w:rsidRPr="003C0DA9">
        <w:rPr>
          <w:rStyle w:val="StyleBoldUnderline"/>
        </w:rPr>
        <w:t>,000</w:t>
      </w:r>
      <w:proofErr w:type="gramEnd"/>
      <w:r w:rsidRPr="003C0DA9">
        <w:rPr>
          <w:rStyle w:val="StyleBoldUnderline"/>
        </w:rPr>
        <w:t>], 900,000</w:t>
      </w:r>
      <w:r w:rsidRPr="003C0DA9">
        <w:rPr>
          <w:sz w:val="16"/>
        </w:rPr>
        <w:t xml:space="preserve"> </w:t>
      </w:r>
      <w:proofErr w:type="spellStart"/>
      <w:r w:rsidRPr="003C0DA9">
        <w:rPr>
          <w:sz w:val="16"/>
        </w:rPr>
        <w:t>DREAMers</w:t>
      </w:r>
      <w:proofErr w:type="spellEnd"/>
      <w:r w:rsidRPr="003C0DA9">
        <w:rPr>
          <w:sz w:val="16"/>
        </w:rPr>
        <w:t xml:space="preserve">, they want to serve in the military, they want to go to school. </w:t>
      </w:r>
      <w:r w:rsidRPr="003C0DA9">
        <w:rPr>
          <w:rStyle w:val="StyleBoldUnderline"/>
        </w:rPr>
        <w:t>We’re not going to do it on a piecemeal basis, though. And that’s what we’re hearing in the House. There’s going to come a point</w:t>
      </w:r>
      <w:r w:rsidRPr="003C0DA9">
        <w:rPr>
          <w:sz w:val="16"/>
        </w:rPr>
        <w:t xml:space="preserve"> -- you know, it’s not often you get the National Chamber of Commerce and the AFL-CIO agreeing on a piece of legislation</w:t>
      </w:r>
      <w:r w:rsidRPr="003C0DA9">
        <w:rPr>
          <w:rStyle w:val="StyleBoldUnderline"/>
        </w:rPr>
        <w:t>. They agree not a little bit but a lot</w:t>
      </w:r>
      <w:r w:rsidRPr="003C0DA9">
        <w:rPr>
          <w:sz w:val="16"/>
        </w:rPr>
        <w:t xml:space="preserve">. This is important. Why? </w:t>
      </w:r>
      <w:proofErr w:type="gramStart"/>
      <w:r w:rsidRPr="003C0DA9">
        <w:rPr>
          <w:sz w:val="16"/>
        </w:rPr>
        <w:t xml:space="preserve">Because </w:t>
      </w:r>
      <w:r w:rsidRPr="003C0DA9">
        <w:rPr>
          <w:rStyle w:val="StyleBoldUnderline"/>
        </w:rPr>
        <w:t>it reduces the debt by a trillion dollars, comprehensive immigration reform.</w:t>
      </w:r>
      <w:proofErr w:type="gramEnd"/>
      <w:r w:rsidRPr="003C0DA9">
        <w:rPr>
          <w:sz w:val="16"/>
        </w:rPr>
        <w:t xml:space="preserve"> JUDY WOODRUFF: So how confident are you that the House is going to pass comprehensive reform? HARRY REID: Oh, it -- I have -- I’m kind of a pessimist at heart, Judy, but </w:t>
      </w:r>
      <w:r w:rsidRPr="003C0DA9">
        <w:rPr>
          <w:rStyle w:val="StyleBoldUnderline"/>
        </w:rPr>
        <w:t>my optimism is overcoming my pessimism</w:t>
      </w:r>
      <w:r w:rsidRPr="003C0DA9">
        <w:rPr>
          <w:sz w:val="16"/>
        </w:rPr>
        <w:t xml:space="preserve"> </w:t>
      </w:r>
      <w:r w:rsidRPr="003C0DA9">
        <w:rPr>
          <w:rStyle w:val="StyleBoldUnderline"/>
        </w:rPr>
        <w:t>because I have to do it. It’s important for the economy. It’s important for the-- that’s why Americans, all, Democrats, Republicans, independents, all agree it’s something we need to do.</w:t>
      </w:r>
    </w:p>
    <w:p w:rsidR="00807ECB" w:rsidRDefault="00807ECB" w:rsidP="00807ECB"/>
    <w:p w:rsidR="00807ECB" w:rsidRPr="00807ECB" w:rsidRDefault="00807ECB" w:rsidP="00807ECB"/>
    <w:p w:rsidR="00766745" w:rsidRPr="001F5417" w:rsidRDefault="00766745" w:rsidP="00766745">
      <w:pPr>
        <w:pStyle w:val="Heading4"/>
        <w:rPr>
          <w:rStyle w:val="StyleStyleBold12pt"/>
          <w:b/>
        </w:rPr>
      </w:pPr>
      <w:r w:rsidRPr="001F5417">
        <w:rPr>
          <w:rStyle w:val="StyleStyleBold12pt"/>
          <w:b/>
        </w:rPr>
        <w:t xml:space="preserve">Piecemeal reform </w:t>
      </w:r>
      <w:r w:rsidR="001F5417" w:rsidRPr="001F5417">
        <w:rPr>
          <w:rStyle w:val="StyleStyleBold12pt"/>
          <w:b/>
        </w:rPr>
        <w:t xml:space="preserve">trades off with a meaningful comprehensive immigration reform  </w:t>
      </w:r>
    </w:p>
    <w:p w:rsidR="004B3820" w:rsidRDefault="00766745" w:rsidP="004B3820">
      <w:r w:rsidRPr="00766745">
        <w:rPr>
          <w:rStyle w:val="StyleStyleBold12pt"/>
        </w:rPr>
        <w:t>Hamilton 7/26/13</w:t>
      </w:r>
      <w:r>
        <w:t xml:space="preserve"> (Lee H. </w:t>
      </w:r>
      <w:r>
        <w:rPr>
          <w:rFonts w:ascii="Arial" w:hAnsi="Arial" w:cs="Arial"/>
          <w:color w:val="000000"/>
          <w:sz w:val="18"/>
          <w:szCs w:val="18"/>
          <w:shd w:val="clear" w:color="auto" w:fill="FFFFFF"/>
        </w:rPr>
        <w:t xml:space="preserve">is Director of the Center on Congress at Indiana University, July 26, 2013, Immigration Reform: A Major Opportunity to Advance America’s National Interest, </w:t>
      </w:r>
      <w:hyperlink r:id="rId34" w:history="1">
        <w:r>
          <w:rPr>
            <w:rStyle w:val="Hyperlink"/>
          </w:rPr>
          <w:t>http://www.huffingtonpost.com/lee-h-hamilton/immigration-reform-economy_b_3661186.html</w:t>
        </w:r>
      </w:hyperlink>
      <w:r w:rsidR="00C64D8D">
        <w:t>) SHO</w:t>
      </w:r>
    </w:p>
    <w:p w:rsidR="00C64D8D" w:rsidRDefault="00C64D8D" w:rsidP="004B3820"/>
    <w:p w:rsidR="00766745" w:rsidRPr="00766745" w:rsidRDefault="00766745" w:rsidP="00766745">
      <w:r w:rsidRPr="001F5417">
        <w:rPr>
          <w:rStyle w:val="StyleBoldUnderline"/>
        </w:rPr>
        <w:t>Within</w:t>
      </w:r>
      <w:r w:rsidRPr="00766745">
        <w:t xml:space="preserve"> the </w:t>
      </w:r>
      <w:r w:rsidRPr="001F5417">
        <w:rPr>
          <w:rStyle w:val="StyleBoldUnderline"/>
        </w:rPr>
        <w:t>larger issue</w:t>
      </w:r>
      <w:r w:rsidRPr="00766745">
        <w:t xml:space="preserve"> are specific elements, </w:t>
      </w:r>
      <w:r w:rsidRPr="001F5417">
        <w:rPr>
          <w:rStyle w:val="StyleBoldUnderline"/>
        </w:rPr>
        <w:t>such as illegal immigration, temporary immigration and family unification, each of which presents policymakers their own subset of questions and issues, such as border securit</w:t>
      </w:r>
      <w:r w:rsidRPr="00766745">
        <w:t>y</w:t>
      </w:r>
      <w:r w:rsidRPr="001F5417">
        <w:rPr>
          <w:rStyle w:val="StyleBoldUnderline"/>
        </w:rPr>
        <w:t>, employer verification and the impact of immigration reform on the nation's native-born workforce.</w:t>
      </w:r>
      <w:r w:rsidRPr="00766745">
        <w:t xml:space="preserve"> There is also the very real question of immigration and assimilation: </w:t>
      </w:r>
      <w:r w:rsidRPr="001F5417">
        <w:rPr>
          <w:rStyle w:val="StyleBoldUnderline"/>
        </w:rPr>
        <w:t>Are we sufficiently welcoming and integrating immigrants into our local communities</w:t>
      </w:r>
      <w:r w:rsidRPr="00766745">
        <w:t xml:space="preserve">? As I have often discovered living and working </w:t>
      </w:r>
      <w:r w:rsidRPr="001F5417">
        <w:rPr>
          <w:rStyle w:val="StyleBoldUnderline"/>
        </w:rPr>
        <w:t>in southern Indiana, the assimilation or integration process can often cause considerable tension, especially in communities with limited diversity</w:t>
      </w:r>
      <w:r w:rsidRPr="00766745">
        <w:t>.</w:t>
      </w:r>
      <w:r>
        <w:t xml:space="preserve"> </w:t>
      </w:r>
      <w:r w:rsidRPr="00766745">
        <w:t xml:space="preserve">Additionally, </w:t>
      </w:r>
      <w:r w:rsidRPr="001F5417">
        <w:rPr>
          <w:rStyle w:val="StyleBoldUnderline"/>
        </w:rPr>
        <w:t>current policies and procedures related to each of these elements are incredibly complex, and an entire legal profession exists just to manage immigration work.</w:t>
      </w:r>
      <w:r w:rsidRPr="00766745">
        <w:t xml:space="preserve"> Simply put, </w:t>
      </w:r>
      <w:r w:rsidRPr="001F5417">
        <w:rPr>
          <w:rStyle w:val="StyleBoldUnderline"/>
        </w:rPr>
        <w:t xml:space="preserve">we have system that is way too overburdened </w:t>
      </w:r>
      <w:r w:rsidRPr="001F5417">
        <w:rPr>
          <w:rStyle w:val="StyleBoldUnderline"/>
        </w:rPr>
        <w:lastRenderedPageBreak/>
        <w:t>and ill-equipped to serve us well.</w:t>
      </w:r>
      <w:r>
        <w:t xml:space="preserve"> </w:t>
      </w:r>
      <w:r w:rsidRPr="00766745">
        <w:t>For most of our nation's history, Congress has dealt with immigration issues on a sporadic basis, sometimes waiting a decade or more before enacting new policy. In reality, these actions have mostly amounted to adjustments of immigrant levels</w:t>
      </w:r>
      <w:r w:rsidRPr="001F5417">
        <w:rPr>
          <w:rStyle w:val="Emphasis"/>
        </w:rPr>
        <w:t>. This piecemeal approach to an issue that demands more comprehensive and sustained attention has proven to be an inadequate and insufficient way of moving forward meaningful immigration reform</w:t>
      </w:r>
      <w:r w:rsidRPr="00766745">
        <w:t>. For one, it is too responsive to specialized interests. What's more, it has also saddled us with an immigration policy that has failed to keep up with the economic, political and strategic challenges we confront in a continually changing world.</w:t>
      </w:r>
    </w:p>
    <w:p w:rsidR="004B3820" w:rsidRDefault="004B3820" w:rsidP="004B3820"/>
    <w:p w:rsidR="004B3820" w:rsidRDefault="004B3820" w:rsidP="004B3820">
      <w:pPr>
        <w:pStyle w:val="Heading4"/>
      </w:pPr>
      <w:r>
        <w:t>Piecemeal reform can’t solve</w:t>
      </w:r>
      <w:r w:rsidR="00C50AE2">
        <w:t xml:space="preserve"> for border security or guest-workers</w:t>
      </w:r>
      <w:r>
        <w:t xml:space="preserve">- </w:t>
      </w:r>
      <w:r w:rsidR="00166C0F">
        <w:t xml:space="preserve">only comprehensive reform is key </w:t>
      </w:r>
    </w:p>
    <w:p w:rsidR="004B3820" w:rsidRPr="004B3820" w:rsidRDefault="004B3820" w:rsidP="004B3820">
      <w:proofErr w:type="gramStart"/>
      <w:r w:rsidRPr="004B3820">
        <w:rPr>
          <w:rStyle w:val="StyleStyleBold12pt"/>
        </w:rPr>
        <w:t xml:space="preserve">Bush and </w:t>
      </w:r>
      <w:proofErr w:type="spellStart"/>
      <w:r w:rsidRPr="004B3820">
        <w:rPr>
          <w:rStyle w:val="StyleStyleBold12pt"/>
        </w:rPr>
        <w:t>Bolick</w:t>
      </w:r>
      <w:proofErr w:type="spellEnd"/>
      <w:r w:rsidRPr="004B3820">
        <w:rPr>
          <w:rStyle w:val="StyleStyleBold12pt"/>
        </w:rPr>
        <w:t xml:space="preserve"> 6/30/13</w:t>
      </w:r>
      <w:r w:rsidRPr="004B3820">
        <w:t xml:space="preserve"> (Jeb is the former Republican governor of Florida.</w:t>
      </w:r>
      <w:proofErr w:type="gramEnd"/>
      <w:r w:rsidRPr="004B3820">
        <w:t xml:space="preserve"> Clint is the vice president for litigation at the Goldwater Institute. They are co-authors of "Immigration Wars: Forging an American Solution", June 30, 2013, A Republican Case for Immigration Reform, Wall Street Journal, </w:t>
      </w:r>
      <w:hyperlink r:id="rId35" w:history="1">
        <w:r w:rsidRPr="004B3820">
          <w:rPr>
            <w:rStyle w:val="Hyperlink"/>
          </w:rPr>
          <w:t>http://online.wsj.com/article/SB10001424127887324328204578571641599272504.html</w:t>
        </w:r>
      </w:hyperlink>
      <w:r>
        <w:t>)</w:t>
      </w:r>
      <w:r w:rsidR="006809D3">
        <w:t xml:space="preserve"> </w:t>
      </w:r>
      <w:r w:rsidR="00C64D8D">
        <w:t>SHO</w:t>
      </w:r>
    </w:p>
    <w:p w:rsidR="004B3820" w:rsidRPr="004B3820" w:rsidRDefault="004B3820" w:rsidP="004B3820">
      <w:pPr>
        <w:rPr>
          <w:rStyle w:val="StyleBoldUnderline"/>
        </w:rPr>
      </w:pPr>
    </w:p>
    <w:p w:rsidR="004B3820" w:rsidRDefault="004B3820" w:rsidP="004B3820">
      <w:pPr>
        <w:rPr>
          <w:rStyle w:val="StyleBoldUnderline"/>
        </w:rPr>
      </w:pPr>
      <w:r w:rsidRPr="004B3820">
        <w:rPr>
          <w:rStyle w:val="StyleBoldUnderline"/>
        </w:rPr>
        <w:t xml:space="preserve">No Republican would vote for legislation that stifled economic growth, promoted illegal immigration, added to the welfare rolls, and failed to ensure a secure border. Yet </w:t>
      </w:r>
      <w:r w:rsidRPr="004B3820">
        <w:rPr>
          <w:rStyle w:val="Emphasis"/>
        </w:rPr>
        <w:t>they essentially will do just that if they fail to pass comprehensive immigration reform</w:t>
      </w:r>
      <w:r w:rsidRPr="004B3820">
        <w:rPr>
          <w:sz w:val="16"/>
        </w:rPr>
        <w:t>—</w:t>
      </w:r>
      <w:r w:rsidRPr="004B3820">
        <w:rPr>
          <w:rStyle w:val="StyleBoldUnderline"/>
        </w:rPr>
        <w:t>and leave in place a system that does all of those things</w:t>
      </w:r>
      <w:r w:rsidRPr="004B3820">
        <w:rPr>
          <w:sz w:val="16"/>
        </w:rPr>
        <w:t xml:space="preserve">. To grow economically, the nation needs more young workers, as the population is aging and its growth is slowing. Yet only 13% of the immigration visas each year are issued for work or special skills. Nearly two-thirds go to relatives of existing residents, under an expansive definition of family preferences that includes not just spouses and minor children but parents, siblings and unmarried adult children. Family preferences crowd out the work-based immigration this country needs. In particular, America's educational system produces only a fraction of the high-skilled workers required for technology jobs. U.S. universities still attract the </w:t>
      </w:r>
      <w:proofErr w:type="gramStart"/>
      <w:r w:rsidRPr="004B3820">
        <w:rPr>
          <w:sz w:val="16"/>
        </w:rPr>
        <w:t>world's</w:t>
      </w:r>
      <w:proofErr w:type="gramEnd"/>
      <w:r w:rsidRPr="004B3820">
        <w:rPr>
          <w:sz w:val="16"/>
        </w:rPr>
        <w:t xml:space="preserve"> best and brightest, but few foreign students are allowed to remain after graduating. Many return home or go on to other countries with more sensible immigration policies. Canada has one-tenth of our population—yet it issues far more high-skilled visas (more than 150,000) yearly than we do (65,000). </w:t>
      </w:r>
      <w:bookmarkStart w:id="1" w:name="U901932080485WBF"/>
      <w:bookmarkEnd w:id="1"/>
      <w:r w:rsidRPr="004B3820">
        <w:rPr>
          <w:sz w:val="16"/>
        </w:rPr>
        <w:t>Illegal immigration results now because there are too few lawful low-skill job opportunities for immigrants. But in both high- and low-skilled industries, the actual alternative to importing workers is not hiring more Americans but exporting jobs. Today, working-age immigrants contribute to the economy and more to social services than they consume. America needs more of them. Doubling GDP growth to 4% from the anemic 2% that has become the new normal would create more than $4 trillion in additional economic activity in the 10th year—more than the entire current GDP of Germany. It would also add $1 trillion in recurring tax revenues. Th</w:t>
      </w:r>
      <w:r w:rsidRPr="004B3820">
        <w:rPr>
          <w:rStyle w:val="StyleBoldUnderline"/>
        </w:rPr>
        <w:t xml:space="preserve">e Senate immigration reform addresses most of the flaws of the current system. It reduces family preferences, increases the number of high-skilled visas, expands guest-worker programs, and creates a merit-based immigration system for people who want to pursue the American dream. It also offers a path to citizenship for those who were brought here illegally as children, and </w:t>
      </w:r>
      <w:r w:rsidRPr="004B3820">
        <w:rPr>
          <w:rStyle w:val="Emphasis"/>
        </w:rPr>
        <w:t>dramatically increases resources and tools for border security</w:t>
      </w:r>
      <w:r w:rsidRPr="004B3820">
        <w:rPr>
          <w:sz w:val="16"/>
        </w:rPr>
        <w:t xml:space="preserve">. The bill also invites people who came here illegally to come out of the shadows through a provisional resident status. It does not provide an amnesty, that is, a pardon. The Senate bill creates a 13-year probation during which those who came illegally must pay a series of fines and back taxes, undergo background checks, are ineligible for most social services, and must work continuously. Overall, the bill satisfies a criterion that is essential to the rule of law: It makes it easier to immigrate legally than illegally. The </w:t>
      </w:r>
      <w:r w:rsidRPr="004B3820">
        <w:rPr>
          <w:rStyle w:val="StyleBoldUnderline"/>
        </w:rPr>
        <w:t>nonpartisan Congressional Budget Office projects that the Senate bill would reduce the budget deficit by more than $1 trillion over 20 years, boost the economy and increase productivity, without reducing the wages of U.S. workers</w:t>
      </w:r>
      <w:r w:rsidRPr="004B3820">
        <w:rPr>
          <w:sz w:val="16"/>
        </w:rPr>
        <w:t xml:space="preserve">. In short, it advances Republican economic growth objectives. Still, the </w:t>
      </w:r>
      <w:r w:rsidRPr="004B3820">
        <w:rPr>
          <w:rStyle w:val="StyleBoldUnderline"/>
        </w:rPr>
        <w:t xml:space="preserve">House can make several important improvements. These include clearer and more objective border security "triggers" to assure that the flow of illegal immigrants has been curbed, and a stronger E-Verify system to ensure that only people who are here legally are working. </w:t>
      </w:r>
      <w:r w:rsidRPr="004B3820">
        <w:rPr>
          <w:sz w:val="16"/>
        </w:rPr>
        <w:t xml:space="preserve">The House also can create more opportunities for work-based immigration by limiting family preferences to spouses and minor children, as most other countries do. Importantly, </w:t>
      </w:r>
      <w:r w:rsidRPr="004B3820">
        <w:rPr>
          <w:rStyle w:val="StyleBoldUnderline"/>
        </w:rPr>
        <w:t>the House can increase the artificially low guest-worker numbers included at the behest of labor unions in the Senate bill.</w:t>
      </w:r>
      <w:r w:rsidRPr="004B3820">
        <w:rPr>
          <w:sz w:val="16"/>
        </w:rPr>
        <w:t xml:space="preserve"> The best antidote to illegal immigration in the future is a functioning system that allows workers to come and go legally. Moreover, the House should beef up civics education requirements for new citizens. Currently, immigrants need answer only six of 10 civics questions correctly to qualify. New citizens should be required not only to learn English but to fully understand the nature and workings of our democratic and free-enterprise systems. The </w:t>
      </w:r>
      <w:r w:rsidRPr="004B3820">
        <w:rPr>
          <w:rStyle w:val="StyleBoldUnderline"/>
        </w:rPr>
        <w:t xml:space="preserve">necessary overhaul of the immigration system cannot be achieved piecemeal. The most important changes—reducing family preferences, creating a robust guest-worker program, and increasing border security—cannot be enacted with Republican votes alone. That means compromise and a comprehensive approach—or the perpetuation of the status quo that has all of the detriments of amnesty without any of the economic benefits of reform. </w:t>
      </w:r>
    </w:p>
    <w:p w:rsidR="00B11759" w:rsidRDefault="00B11759" w:rsidP="004B3820">
      <w:pPr>
        <w:rPr>
          <w:rStyle w:val="StyleBoldUnderline"/>
        </w:rPr>
      </w:pPr>
    </w:p>
    <w:p w:rsidR="00B9727F" w:rsidRDefault="00B9727F" w:rsidP="00B9727F">
      <w:pPr>
        <w:pStyle w:val="Heading3"/>
      </w:pPr>
      <w:r>
        <w:lastRenderedPageBreak/>
        <w:t>AT: GOP Hates ‘X’ Provision</w:t>
      </w:r>
    </w:p>
    <w:p w:rsidR="00B9727F" w:rsidRDefault="00B9727F" w:rsidP="00B9727F">
      <w:pPr>
        <w:pStyle w:val="Heading4"/>
      </w:pPr>
      <w:r>
        <w:t>A combination means that the GOP let CIR through</w:t>
      </w:r>
    </w:p>
    <w:p w:rsidR="00B9727F" w:rsidRDefault="00B9727F" w:rsidP="00B9727F">
      <w:proofErr w:type="spellStart"/>
      <w:r w:rsidRPr="00BB16C1">
        <w:rPr>
          <w:b/>
        </w:rPr>
        <w:t>Soerens</w:t>
      </w:r>
      <w:proofErr w:type="spellEnd"/>
      <w:r>
        <w:t>, 5/27/</w:t>
      </w:r>
      <w:r w:rsidRPr="00BB16C1">
        <w:rPr>
          <w:b/>
        </w:rPr>
        <w:t>2013</w:t>
      </w:r>
      <w:r>
        <w:t xml:space="preserve"> (Matthew – co-author of Welcoming the Stranger, US Church Training Specialist at World Relief, Why Piecemeal Immigration Reform Won’t Work, G92, p. http://g92.org/why-piecemeal-immigration-reform-wont-work//0)</w:t>
      </w:r>
    </w:p>
    <w:p w:rsidR="00B9727F" w:rsidRDefault="00B9727F" w:rsidP="00B9727F">
      <w:r>
        <w:t xml:space="preserve">There are also political realities to consider, especially given that </w:t>
      </w:r>
      <w:r w:rsidRPr="00BB16C1">
        <w:rPr>
          <w:rStyle w:val="StyleBoldUnderline"/>
        </w:rPr>
        <w:t>any legislation must be approved by both chambers of Congress</w:t>
      </w:r>
      <w:r>
        <w:t xml:space="preserve">, and the American people have elected one party to the majority in the U.S. Senate and the other to lead the U.S. House of Representatives.  </w:t>
      </w:r>
      <w:r w:rsidRPr="00BB16C1">
        <w:rPr>
          <w:rStyle w:val="StyleBoldUnderline"/>
        </w:rPr>
        <w:t>For some legislators</w:t>
      </w:r>
      <w:r>
        <w:t xml:space="preserve"> (particularly Democrats, who control the Senate), </w:t>
      </w:r>
      <w:r w:rsidRPr="00BB16C1">
        <w:rPr>
          <w:rStyle w:val="StyleBoldUnderline"/>
        </w:rPr>
        <w:t>the most vital element of immigration reform is a legalization program</w:t>
      </w:r>
      <w:r>
        <w:t xml:space="preserve"> with an ultimate, earned path to citizenship; </w:t>
      </w:r>
      <w:r w:rsidRPr="00BB16C1">
        <w:rPr>
          <w:rStyle w:val="StyleBoldUnderline"/>
        </w:rPr>
        <w:t>for other legislators</w:t>
      </w:r>
      <w:r>
        <w:t xml:space="preserve"> (particularly Republicans, who control the House of Representatives), </w:t>
      </w:r>
      <w:r w:rsidRPr="00BB16C1">
        <w:rPr>
          <w:rStyle w:val="StyleBoldUnderline"/>
        </w:rPr>
        <w:t xml:space="preserve">stronger border security is the most important element, or a more open, market-sensitive legal migration system.  A compromise bill that includes </w:t>
      </w:r>
      <w:r w:rsidRPr="00BB16C1">
        <w:rPr>
          <w:rStyle w:val="Emphasis"/>
        </w:rPr>
        <w:t>all of these elements</w:t>
      </w:r>
      <w:r w:rsidRPr="00BB16C1">
        <w:rPr>
          <w:rStyle w:val="StyleBoldUnderline"/>
        </w:rPr>
        <w:t xml:space="preserve"> is not going to make anyone entirely happy, but</w:t>
      </w:r>
      <w:r>
        <w:t>—as the 13-5 vote in the Senate Judiciary Committee demonstrated last week—</w:t>
      </w:r>
      <w:r w:rsidRPr="00BB16C1">
        <w:rPr>
          <w:rStyle w:val="StyleBoldUnderline"/>
        </w:rPr>
        <w:t xml:space="preserve">it can attract the votes of </w:t>
      </w:r>
      <w:r w:rsidRPr="00BB16C1">
        <w:rPr>
          <w:rStyle w:val="Emphasis"/>
        </w:rPr>
        <w:t>both Republicans and Democrats</w:t>
      </w:r>
      <w:r w:rsidRPr="00BB16C1">
        <w:rPr>
          <w:rStyle w:val="StyleBoldUnderline"/>
        </w:rPr>
        <w:t xml:space="preserve">, each of whom gets what they wanted, </w:t>
      </w:r>
      <w:r w:rsidRPr="00BB16C1">
        <w:rPr>
          <w:rStyle w:val="Emphasis"/>
        </w:rPr>
        <w:t>even if it means swallowing some elements with which they’re not thrilled</w:t>
      </w:r>
      <w:r>
        <w:t>.</w:t>
      </w:r>
    </w:p>
    <w:p w:rsidR="00B11759" w:rsidRPr="004B3820" w:rsidRDefault="00B11759" w:rsidP="004B3820">
      <w:pPr>
        <w:rPr>
          <w:rStyle w:val="StyleBoldUnderline"/>
        </w:rPr>
      </w:pPr>
    </w:p>
    <w:p w:rsidR="00EA51DE" w:rsidRDefault="00EA51DE" w:rsidP="00EA51DE">
      <w:pPr>
        <w:pStyle w:val="Heading1"/>
        <w:rPr>
          <w:rStyle w:val="StyleStyleBold12pt"/>
          <w:b/>
        </w:rPr>
      </w:pPr>
      <w:r>
        <w:rPr>
          <w:rStyle w:val="StyleStyleBold12pt"/>
          <w:b/>
        </w:rPr>
        <w:lastRenderedPageBreak/>
        <w:t>Impact</w:t>
      </w:r>
    </w:p>
    <w:p w:rsidR="004B3820" w:rsidRDefault="00C64D8D" w:rsidP="004B3820">
      <w:pPr>
        <w:pStyle w:val="Heading2"/>
        <w:rPr>
          <w:rStyle w:val="StyleStyleBold12pt"/>
          <w:b/>
        </w:rPr>
      </w:pPr>
      <w:r>
        <w:rPr>
          <w:rStyle w:val="StyleStyleBold12pt"/>
          <w:b/>
        </w:rPr>
        <w:t xml:space="preserve">DA turns Border Security </w:t>
      </w:r>
    </w:p>
    <w:p w:rsidR="007931E5" w:rsidRPr="00D146CA" w:rsidRDefault="00D146CA" w:rsidP="00D146CA">
      <w:pPr>
        <w:pStyle w:val="Heading4"/>
        <w:rPr>
          <w:rStyle w:val="StyleStyleBold12pt"/>
        </w:rPr>
      </w:pPr>
      <w:r>
        <w:rPr>
          <w:rStyle w:val="StyleStyleBold12pt"/>
        </w:rPr>
        <w:t xml:space="preserve">DA solves the case- CIR incorporates border security </w:t>
      </w:r>
    </w:p>
    <w:p w:rsidR="00D146CA" w:rsidRPr="007931E5" w:rsidRDefault="00D146CA" w:rsidP="007931E5">
      <w:proofErr w:type="gramStart"/>
      <w:r w:rsidRPr="00D146CA">
        <w:rPr>
          <w:rStyle w:val="StyleStyleBold12pt"/>
        </w:rPr>
        <w:t>McKenzie 7/9/13</w:t>
      </w:r>
      <w:r>
        <w:t xml:space="preserve"> (</w:t>
      </w:r>
      <w:r w:rsidRPr="00D146CA">
        <w:rPr>
          <w:rFonts w:ascii="Arial" w:hAnsi="Arial" w:cs="Arial"/>
          <w:color w:val="000000"/>
          <w:szCs w:val="20"/>
          <w:shd w:val="clear" w:color="auto" w:fill="FFFFFF"/>
        </w:rPr>
        <w:t>Michele Garnett McKenzie is the Advocacy Director at The Advocates for Human Rights.</w:t>
      </w:r>
      <w:proofErr w:type="gramEnd"/>
      <w:r w:rsidRPr="00D146CA">
        <w:rPr>
          <w:rFonts w:ascii="Arial" w:hAnsi="Arial" w:cs="Arial"/>
          <w:color w:val="000000"/>
          <w:szCs w:val="20"/>
          <w:shd w:val="clear" w:color="auto" w:fill="FFFFFF"/>
        </w:rPr>
        <w:t xml:space="preserve"> She received her J.D. </w:t>
      </w:r>
      <w:r w:rsidRPr="00D146CA">
        <w:rPr>
          <w:rFonts w:ascii="Arial" w:hAnsi="Arial" w:cs="Arial"/>
          <w:i/>
          <w:iCs/>
          <w:color w:val="000000"/>
          <w:szCs w:val="20"/>
          <w:shd w:val="clear" w:color="auto" w:fill="FFFFFF"/>
        </w:rPr>
        <w:t>cum laude</w:t>
      </w:r>
      <w:r w:rsidRPr="00D146CA">
        <w:rPr>
          <w:rFonts w:ascii="Arial" w:hAnsi="Arial" w:cs="Arial"/>
          <w:color w:val="000000"/>
          <w:szCs w:val="20"/>
          <w:shd w:val="clear" w:color="auto" w:fill="FFFFFF"/>
        </w:rPr>
        <w:t> from the University of Minnesota Law School and her B.A. from </w:t>
      </w:r>
      <w:r w:rsidRPr="00D146CA">
        <w:t>Macalester College</w:t>
      </w:r>
      <w:r>
        <w:rPr>
          <w:rFonts w:ascii="Arial" w:hAnsi="Arial" w:cs="Arial"/>
          <w:color w:val="000000"/>
          <w:szCs w:val="20"/>
          <w:shd w:val="clear" w:color="auto" w:fill="FFFFFF"/>
        </w:rPr>
        <w:t xml:space="preserve">, July 9, 2013, Congress: Don’t Sacrifice basic human rights in U.S. border communities when reforming immigration, The Hills, </w:t>
      </w:r>
      <w:hyperlink r:id="rId36" w:history="1">
        <w:r>
          <w:rPr>
            <w:rStyle w:val="Hyperlink"/>
          </w:rPr>
          <w:t>http://thehill.com/blogs/congress-blog/foreign-policy/309913-congress-dont-sacrifice-basic-human-rights-in-us-border-communities-when-reforming-immigration</w:t>
        </w:r>
      </w:hyperlink>
      <w:r>
        <w:t xml:space="preserve">) </w:t>
      </w:r>
    </w:p>
    <w:p w:rsidR="00C64D8D" w:rsidRDefault="00C64D8D" w:rsidP="00C64D8D"/>
    <w:p w:rsidR="007931E5" w:rsidRPr="007931E5" w:rsidRDefault="007931E5" w:rsidP="007931E5">
      <w:pPr>
        <w:rPr>
          <w:rStyle w:val="StyleBoldUnderline"/>
        </w:rPr>
      </w:pPr>
      <w:r w:rsidRPr="007931E5">
        <w:rPr>
          <w:sz w:val="16"/>
        </w:rPr>
        <w:t>The</w:t>
      </w:r>
      <w:r w:rsidRPr="007931E5">
        <w:rPr>
          <w:rStyle w:val="StyleBoldUnderline"/>
        </w:rPr>
        <w:t xml:space="preserve"> immigration reform bill passed by the U.S. Senate last month goes a long way to restoring these values, but trading off increased militarization along U.S. borders for a roadmap to citizenship sells our American values short</w:t>
      </w:r>
      <w:r w:rsidRPr="007931E5">
        <w:rPr>
          <w:sz w:val="16"/>
        </w:rPr>
        <w:t xml:space="preserve">. There is no doubt that our country needs a roadmap to citizenship for the 11 million aspiring Americans who live and work in the shadows in this country. </w:t>
      </w:r>
      <w:r w:rsidRPr="007931E5">
        <w:rPr>
          <w:rStyle w:val="StyleBoldUnderline"/>
        </w:rPr>
        <w:t>Most everyone agrees that the current patchwork of policies and programs is broken.</w:t>
      </w:r>
      <w:r w:rsidRPr="007931E5">
        <w:rPr>
          <w:sz w:val="16"/>
        </w:rPr>
        <w:t xml:space="preserve"> For </w:t>
      </w:r>
      <w:r w:rsidRPr="007931E5">
        <w:rPr>
          <w:rStyle w:val="StyleBoldUnderline"/>
        </w:rPr>
        <w:t>those currently striving for citizenship</w:t>
      </w:r>
      <w:r w:rsidRPr="007931E5">
        <w:rPr>
          <w:sz w:val="16"/>
        </w:rPr>
        <w:t xml:space="preserve">, the </w:t>
      </w:r>
      <w:r w:rsidRPr="007931E5">
        <w:rPr>
          <w:rStyle w:val="StyleBoldUnderline"/>
        </w:rPr>
        <w:t>existing maze of regulations provides no light at the end of the tunnel</w:t>
      </w:r>
      <w:r w:rsidRPr="007931E5">
        <w:rPr>
          <w:sz w:val="16"/>
        </w:rPr>
        <w:t xml:space="preserve"> – </w:t>
      </w:r>
      <w:r w:rsidRPr="007931E5">
        <w:rPr>
          <w:rStyle w:val="StyleBoldUnderline"/>
        </w:rPr>
        <w:t>no “line” to get into for becoming a fully participating American</w:t>
      </w:r>
      <w:r w:rsidRPr="007931E5">
        <w:rPr>
          <w:sz w:val="16"/>
        </w:rPr>
        <w:t xml:space="preserve">. But </w:t>
      </w:r>
      <w:r w:rsidRPr="007931E5">
        <w:rPr>
          <w:rStyle w:val="StyleBoldUnderline"/>
        </w:rPr>
        <w:t>further militarizing the border is not going to fix that broken system</w:t>
      </w:r>
      <w:r w:rsidRPr="007931E5">
        <w:rPr>
          <w:sz w:val="16"/>
        </w:rPr>
        <w:t xml:space="preserve">. The </w:t>
      </w:r>
      <w:r w:rsidRPr="007931E5">
        <w:rPr>
          <w:rStyle w:val="StyleBoldUnderline"/>
        </w:rPr>
        <w:t>broken immigration system has a very real impact on people’s lives.</w:t>
      </w:r>
      <w:r w:rsidRPr="007931E5">
        <w:rPr>
          <w:sz w:val="16"/>
        </w:rPr>
        <w:t xml:space="preserve"> People like Dolores, who fled persecution and violence in her home country looking for safety in the United States. But border officers summarily deported her, returning her to continued persecution, and she fled again. And, because she once had been deported, when she returned to the U.S. she was subject to mandatory detention, denied the right to seek asylum, and spent 22 months in jail awaiting the outcome of her protection case. </w:t>
      </w:r>
      <w:r w:rsidRPr="007931E5">
        <w:rPr>
          <w:rStyle w:val="StyleBoldUnderline"/>
        </w:rPr>
        <w:t>For decades the United States has poured money into a military infrastructure complete with personnel, technology, even drones</w:t>
      </w:r>
      <w:r w:rsidRPr="007931E5">
        <w:rPr>
          <w:sz w:val="16"/>
        </w:rPr>
        <w:t xml:space="preserve">. Since 1986 the United States has spent more than $186 billion in immigration enforcement, including $11.7 billion to border security in 2012 alone – an 85 percent increase in spending since 2005. Today over 21,000 border patrol agents (in addition to 20,000 other U.S. Customs and Border Protection agency employees) are stationed at our borders, subject to scant oversight on use of force, racial profiling, or community policing. Over 650 miles of fencing have been built, at a cost of billions of dollars and the waiver of over 30 environmental protection laws. </w:t>
      </w:r>
      <w:r w:rsidRPr="007931E5">
        <w:rPr>
          <w:rStyle w:val="StyleBoldUnderline"/>
        </w:rPr>
        <w:t xml:space="preserve">Today the rhetoric – and the lobbyists – of war permeate the discussion around border policy as defense contractors, looking for new opportunities, push hard for defense technology applications in the immigration reform bill. </w:t>
      </w:r>
      <w:r w:rsidRPr="007931E5">
        <w:rPr>
          <w:sz w:val="16"/>
        </w:rPr>
        <w:t xml:space="preserve">So far, they have been rewarded with $46 billion allocated in the Senate bill to border security. </w:t>
      </w:r>
      <w:r w:rsidRPr="007931E5">
        <w:rPr>
          <w:rStyle w:val="StyleBoldUnderline"/>
        </w:rPr>
        <w:t>Building a commonsense immigration system that reflects American values won’t be easy, but the essential elements are no mystery</w:t>
      </w:r>
      <w:r w:rsidRPr="007931E5">
        <w:rPr>
          <w:sz w:val="16"/>
        </w:rPr>
        <w:t xml:space="preserve">: ∙ </w:t>
      </w:r>
      <w:r w:rsidRPr="007931E5">
        <w:rPr>
          <w:rStyle w:val="StyleBoldUnderline"/>
        </w:rPr>
        <w:t>Provide an authentic roadmap to citizenship</w:t>
      </w:r>
      <w:r w:rsidRPr="007931E5">
        <w:rPr>
          <w:sz w:val="16"/>
        </w:rPr>
        <w:t xml:space="preserve"> for undocumented people already here </w:t>
      </w:r>
      <w:r w:rsidRPr="007931E5">
        <w:rPr>
          <w:rStyle w:val="StyleBoldUnderline"/>
        </w:rPr>
        <w:t>so that everyone in our country can live and work with dignity and get in a real line for becoming a U.S. citizen.</w:t>
      </w:r>
      <w:r w:rsidRPr="007931E5">
        <w:rPr>
          <w:sz w:val="16"/>
        </w:rPr>
        <w:t xml:space="preserve"> ∙ Eliminate unconscionable backlogs in family-based immigration that keep families separated for years and even decades. ∙ Create predictable means for future immigration that meet America’s needs and that provide women with an opportunity equal to men to participate in that immigration. ∙ Ensure that our justice system works by treating people equally, basing decisions on evidence rather than racial stereotypes, and providing due process and fair treatment under the law including access to lawyers, hearings in front of judges who have discretion to consider the individual circumstances of cases, and to appeals. </w:t>
      </w:r>
      <w:proofErr w:type="gramStart"/>
      <w:r w:rsidRPr="007931E5">
        <w:rPr>
          <w:sz w:val="16"/>
        </w:rPr>
        <w:t>∙ Institute oversight to ensure humane treatment when detaining people in immigration custody.</w:t>
      </w:r>
      <w:proofErr w:type="gramEnd"/>
      <w:r w:rsidRPr="007931E5">
        <w:rPr>
          <w:sz w:val="16"/>
        </w:rPr>
        <w:t xml:space="preserve"> ∙ Provide robust and efficient protection to refugees and asylum seekers. This summer, for the first time in decades, U.S. Congress has a real chance to build an immigration system that imparts justice to people like Dolores, rather than with arbitrary detention and denial of a fair day in court. </w:t>
      </w:r>
      <w:r w:rsidRPr="007931E5">
        <w:rPr>
          <w:rStyle w:val="StyleBoldUnderline"/>
        </w:rPr>
        <w:t xml:space="preserve">The U.S. House has a choice: continue to focus on piecemeal enforcement bills that fail to create a workable immigration system or deliver an immigration proposal that moves America forward together with a roadmap to citizenship, a sensible immigration system, and enforcement that lives up to our American values. </w:t>
      </w:r>
    </w:p>
    <w:p w:rsidR="007931E5" w:rsidRDefault="007931E5" w:rsidP="007931E5"/>
    <w:p w:rsidR="007931E5" w:rsidRDefault="007931E5" w:rsidP="00C64D8D"/>
    <w:p w:rsidR="00C64D8D" w:rsidRPr="00807ECB" w:rsidRDefault="00C64D8D" w:rsidP="00C64D8D">
      <w:pPr>
        <w:pStyle w:val="Heading4"/>
      </w:pPr>
      <w:r>
        <w:t xml:space="preserve">Comprehensive Immigration is vital to enforce the border, economic growth, and national security </w:t>
      </w:r>
    </w:p>
    <w:p w:rsidR="00C64D8D" w:rsidRPr="00807ECB" w:rsidRDefault="00C64D8D" w:rsidP="00C64D8D">
      <w:r w:rsidRPr="00807ECB">
        <w:rPr>
          <w:rStyle w:val="StyleStyleBold12pt"/>
        </w:rPr>
        <w:t>Sanchez 7/12/2013</w:t>
      </w:r>
      <w:r>
        <w:t xml:space="preserve"> ( Mary is an opinion page columnist for The Kansas City Star, July 12, 2013 , Blocking Immigration Reform Hurts More Than House Republicans, The Courant, </w:t>
      </w:r>
      <w:hyperlink r:id="rId37" w:history="1">
        <w:r>
          <w:rPr>
            <w:rStyle w:val="Hyperlink"/>
          </w:rPr>
          <w:t>http://articles.courant.com/2013-07-12/news/hc-op-sanchez-republican-piecemeal-immigration-ref-20130712_1_house-gop-border-security-legal-entry</w:t>
        </w:r>
      </w:hyperlink>
      <w:r>
        <w:t xml:space="preserve">) </w:t>
      </w:r>
      <w:r>
        <w:rPr>
          <w:b/>
        </w:rPr>
        <w:t>SHO</w:t>
      </w:r>
    </w:p>
    <w:p w:rsidR="00C64D8D" w:rsidRPr="00807ECB" w:rsidRDefault="00C64D8D" w:rsidP="00C64D8D"/>
    <w:p w:rsidR="00C64D8D" w:rsidRPr="00DA182E" w:rsidRDefault="00C64D8D" w:rsidP="00C64D8D">
      <w:pPr>
        <w:rPr>
          <w:rStyle w:val="StyleBoldUnderline"/>
        </w:rPr>
      </w:pPr>
      <w:r w:rsidRPr="00807ECB">
        <w:rPr>
          <w:rStyle w:val="StyleBoldUnderline"/>
        </w:rPr>
        <w:lastRenderedPageBreak/>
        <w:t>Those who see border control</w:t>
      </w:r>
      <w:r w:rsidRPr="00807ECB">
        <w:t xml:space="preserve"> as a panacea </w:t>
      </w:r>
      <w:r w:rsidRPr="00807ECB">
        <w:rPr>
          <w:rStyle w:val="StyleBoldUnderline"/>
        </w:rPr>
        <w:t>need to remember that an estimated 40 percent of the nation's undocumented population initially arrived legally</w:t>
      </w:r>
      <w:r w:rsidRPr="00807ECB">
        <w:t xml:space="preserve">. They just never left. </w:t>
      </w:r>
      <w:r w:rsidRPr="00807ECB">
        <w:rPr>
          <w:rStyle w:val="StyleBoldUnderline"/>
        </w:rPr>
        <w:t>Nothing done at the border affects that number.</w:t>
      </w:r>
      <w:r w:rsidRPr="00807ECB">
        <w:t xml:space="preserve"> But controls internally in the myriad of paperwork that encompasses immigration could.</w:t>
      </w:r>
      <w:r>
        <w:t xml:space="preserve"> </w:t>
      </w:r>
      <w:r w:rsidRPr="00807ECB">
        <w:rPr>
          <w:rStyle w:val="StyleBoldUnderline"/>
        </w:rPr>
        <w:t>The question now is whether the opportunity presented by the Senate bill will be allowed to wither</w:t>
      </w:r>
      <w:r w:rsidRPr="00807ECB">
        <w:t xml:space="preserve">. </w:t>
      </w:r>
      <w:r w:rsidRPr="00807ECB">
        <w:rPr>
          <w:rStyle w:val="StyleBoldUnderline"/>
        </w:rPr>
        <w:t>Chicago Rep. Luis Gutierrez is among those not willing to let it slip away, urging more reasonable bipartisan voices to step up</w:t>
      </w:r>
      <w:r w:rsidRPr="00807ECB">
        <w:t xml:space="preserve">. In a conference call with reporters Thursday, the day after the GOP made its </w:t>
      </w:r>
      <w:proofErr w:type="gramStart"/>
      <w:r w:rsidRPr="00807ECB">
        <w:t>stand,</w:t>
      </w:r>
      <w:proofErr w:type="gramEnd"/>
      <w:r w:rsidRPr="00807ECB">
        <w:t xml:space="preserve"> Gutierrez predicted that there are enough votes in the House to support legalizing some of the 11 million people currently undocumented. </w:t>
      </w:r>
      <w:r w:rsidRPr="00DA182E">
        <w:rPr>
          <w:rStyle w:val="StyleBoldUnderline"/>
        </w:rPr>
        <w:t>A vote on comprehensive, not piecemeal, reform must be allowed in the House</w:t>
      </w:r>
      <w:r w:rsidRPr="00807ECB">
        <w:t>.</w:t>
      </w:r>
      <w:r>
        <w:t xml:space="preserve"> </w:t>
      </w:r>
      <w:r w:rsidRPr="00DA182E">
        <w:rPr>
          <w:rStyle w:val="StyleBoldUnderline"/>
        </w:rPr>
        <w:t xml:space="preserve">Many </w:t>
      </w:r>
      <w:proofErr w:type="spellStart"/>
      <w:r w:rsidRPr="00DA182E">
        <w:rPr>
          <w:rStyle w:val="StyleBoldUnderline"/>
        </w:rPr>
        <w:t>Repubicans</w:t>
      </w:r>
      <w:proofErr w:type="spellEnd"/>
      <w:r w:rsidRPr="00DA182E">
        <w:rPr>
          <w:rStyle w:val="StyleBoldUnderline"/>
        </w:rPr>
        <w:t xml:space="preserve"> refuse to grasp that many people arrive in this country without the proper authorization because the current system makes it virtually impossible for them to come legally.</w:t>
      </w:r>
      <w:r w:rsidRPr="00807ECB">
        <w:t xml:space="preserve"> Fix the system and you'd have fewer people illegally present. </w:t>
      </w:r>
      <w:r w:rsidRPr="00DA182E">
        <w:rPr>
          <w:rStyle w:val="StyleBoldUnderline"/>
        </w:rPr>
        <w:t>It's bad faith to harp about illegal immigrants and in the same breath refuse to offer them a legal option</w:t>
      </w:r>
      <w:r w:rsidRPr="00807ECB">
        <w:t>. (And then go to lunch to enjoy an entrée that was likely harvested,</w:t>
      </w:r>
      <w:r>
        <w:t xml:space="preserve"> </w:t>
      </w:r>
      <w:hyperlink r:id="rId38" w:history="1">
        <w:r w:rsidRPr="00807ECB">
          <w:rPr>
            <w:rStyle w:val="Hyperlink"/>
          </w:rPr>
          <w:t>prepared</w:t>
        </w:r>
        <w:r w:rsidRPr="00807ECB">
          <w:rPr>
            <w:rStyle w:val="Hyperlink"/>
            <w:noProof/>
          </w:rPr>
          <w:drawing>
            <wp:inline distT="0" distB="0" distL="0" distR="0" wp14:anchorId="3402F303" wp14:editId="703179F5">
              <wp:extent cx="95250" cy="95250"/>
              <wp:effectExtent l="0" t="0" r="0" b="0"/>
              <wp:docPr id="1" name="Picture 1" descr="http://images.intellitxt.com/ast/adTypes/icon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txthook5icon" descr="http://images.intellitxt.com/ast/adTypes/icon1.png"/>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w:r>
      </w:hyperlink>
      <w:r>
        <w:t xml:space="preserve"> </w:t>
      </w:r>
      <w:r w:rsidRPr="00807ECB">
        <w:t>and even served by undocumented workers.)</w:t>
      </w:r>
      <w:r>
        <w:t xml:space="preserve"> </w:t>
      </w:r>
      <w:r w:rsidRPr="00807ECB">
        <w:t>It's tempting for Democrats to take mocking solace in the thought that the GOP will reap the whirlwind of its obstinacy in future lost elections.</w:t>
      </w:r>
      <w:r>
        <w:t xml:space="preserve"> </w:t>
      </w:r>
      <w:r w:rsidRPr="00807ECB">
        <w:t xml:space="preserve">But that would be to overlook why </w:t>
      </w:r>
      <w:r w:rsidRPr="00DA182E">
        <w:rPr>
          <w:rStyle w:val="StyleBoldUnderline"/>
        </w:rPr>
        <w:t xml:space="preserve">immigration reform </w:t>
      </w:r>
      <w:r w:rsidRPr="00807ECB">
        <w:t xml:space="preserve">must be a priority for 2013. It </w:t>
      </w:r>
      <w:r w:rsidRPr="00DA182E">
        <w:rPr>
          <w:rStyle w:val="StyleBoldUnderline"/>
        </w:rPr>
        <w:t>is vital to our economic prosperity and national security</w:t>
      </w:r>
      <w:r w:rsidRPr="00807ECB">
        <w:t xml:space="preserve">, and it is the only just way to resolve the plight of families caught in legal limbo over residency rights. </w:t>
      </w:r>
      <w:r w:rsidRPr="00DA182E">
        <w:rPr>
          <w:rStyle w:val="StyleBoldUnderline"/>
        </w:rPr>
        <w:t>This issue affects everyone, regardless of political affiliation or even interest in the issue</w:t>
      </w:r>
      <w:r w:rsidRPr="00807ECB">
        <w:t>.</w:t>
      </w:r>
      <w:r>
        <w:t xml:space="preserve"> </w:t>
      </w:r>
      <w:r w:rsidRPr="00DA182E">
        <w:rPr>
          <w:rStyle w:val="Emphasis"/>
        </w:rPr>
        <w:t>Putting off reform,</w:t>
      </w:r>
      <w:r w:rsidRPr="00807ECB">
        <w:t xml:space="preserve"> </w:t>
      </w:r>
      <w:r w:rsidRPr="00DA182E">
        <w:rPr>
          <w:rStyle w:val="StyleBoldUnderline"/>
        </w:rPr>
        <w:t>or attempting to tackle only whatever aspect of it that a party finds to its advantage,</w:t>
      </w:r>
      <w:r w:rsidRPr="00807ECB">
        <w:t xml:space="preserve"> </w:t>
      </w:r>
      <w:r w:rsidRPr="00DA182E">
        <w:rPr>
          <w:rStyle w:val="Emphasis"/>
        </w:rPr>
        <w:t>will only exacerbate current problems</w:t>
      </w:r>
      <w:r w:rsidRPr="00807ECB">
        <w:t>.</w:t>
      </w:r>
      <w:r>
        <w:t xml:space="preserve"> </w:t>
      </w:r>
      <w:r w:rsidRPr="00DA182E">
        <w:rPr>
          <w:rStyle w:val="StyleBoldUnderline"/>
        </w:rPr>
        <w:t>Republicans need to accept that lesson, or they will bear the responsibility of prolonging the suffering of millions and undercutting the health and welfare of the nation.</w:t>
      </w:r>
    </w:p>
    <w:p w:rsidR="00C64D8D" w:rsidRPr="00C64D8D" w:rsidRDefault="00C64D8D" w:rsidP="00C64D8D"/>
    <w:p w:rsidR="006361BE" w:rsidRPr="006361BE" w:rsidRDefault="006361BE" w:rsidP="006361BE">
      <w:pPr>
        <w:pStyle w:val="Heading4"/>
        <w:rPr>
          <w:rStyle w:val="StyleStyleBold12pt"/>
          <w:b/>
        </w:rPr>
      </w:pPr>
      <w:r w:rsidRPr="006361BE">
        <w:rPr>
          <w:rStyle w:val="StyleStyleBold12pt"/>
          <w:b/>
        </w:rPr>
        <w:t xml:space="preserve">Immigration reform solves for border security </w:t>
      </w:r>
    </w:p>
    <w:p w:rsidR="006361BE" w:rsidRPr="006361BE" w:rsidRDefault="006361BE" w:rsidP="006361BE">
      <w:r w:rsidRPr="006361BE">
        <w:rPr>
          <w:rStyle w:val="StyleStyleBold12pt"/>
        </w:rPr>
        <w:t>Senate Judiciary Committee Majority Staff 6/12/13</w:t>
      </w:r>
      <w:r w:rsidRPr="006361BE">
        <w:t xml:space="preserve"> (Immigration Reform Bill Includes Strong Border Protections, June 12, 2013, </w:t>
      </w:r>
      <w:hyperlink r:id="rId40" w:history="1">
        <w:r w:rsidRPr="006361BE">
          <w:rPr>
            <w:rStyle w:val="Hyperlink"/>
          </w:rPr>
          <w:t>http://www.leahy.senate.gov/press/cirfloor-immigration-reform-bill-includes-strong-border-protections</w:t>
        </w:r>
      </w:hyperlink>
      <w:r w:rsidRPr="006361BE">
        <w:t xml:space="preserve">) </w:t>
      </w:r>
      <w:r w:rsidR="00C64D8D">
        <w:t>SHO</w:t>
      </w:r>
    </w:p>
    <w:p w:rsidR="006361BE" w:rsidRPr="006361BE" w:rsidRDefault="006361BE" w:rsidP="006361BE"/>
    <w:p w:rsidR="000022F2" w:rsidRDefault="006361BE" w:rsidP="006361BE">
      <w:pPr>
        <w:rPr>
          <w:sz w:val="16"/>
        </w:rPr>
      </w:pPr>
      <w:r w:rsidRPr="009476A9">
        <w:rPr>
          <w:sz w:val="16"/>
        </w:rPr>
        <w:t xml:space="preserve">The </w:t>
      </w:r>
      <w:r w:rsidRPr="00FB7D9F">
        <w:rPr>
          <w:rStyle w:val="StyleBoldUnderline"/>
        </w:rPr>
        <w:t>bipartisan, comprehensive immigration reform bill moves beyond an “enforcement first, enforcement only” approach to reforming the nation’s immigration system</w:t>
      </w:r>
      <w:r w:rsidRPr="009476A9">
        <w:rPr>
          <w:sz w:val="16"/>
        </w:rPr>
        <w:t xml:space="preserve">. Border security was the focus of the Judiciary Committee’s first of five markup sessions on the pending bill. It was also called into focus at several hearings held by the Senate Judiciary Committee this year. In April, Homeland Security Secretary Janet Napolitano testified that the border provisions in the bill “will allow us to sustain and build on our progress and ensure a border region that is safe and thriving.” She continued, </w:t>
      </w:r>
      <w:r w:rsidRPr="00FD3DDF">
        <w:rPr>
          <w:rStyle w:val="StyleBoldUnderline"/>
        </w:rPr>
        <w:t>“</w:t>
      </w:r>
      <w:r w:rsidRPr="00733639">
        <w:rPr>
          <w:rStyle w:val="Emphasis"/>
        </w:rPr>
        <w:t>Too often, the ‘border security first’ refrain has served as an excuse for failing to address overall immigration reform</w:t>
      </w:r>
      <w:r w:rsidRPr="00FD3DDF">
        <w:rPr>
          <w:rStyle w:val="StyleBoldUnderline"/>
        </w:rPr>
        <w:t xml:space="preserve">. The insistence that </w:t>
      </w:r>
      <w:r w:rsidRPr="00733639">
        <w:rPr>
          <w:rStyle w:val="Emphasis"/>
        </w:rPr>
        <w:t>an overhaul of our immigration laws must wait until the border is secure fails to recognize that immigration reform promotes border security.</w:t>
      </w:r>
      <w:r w:rsidRPr="009476A9">
        <w:rPr>
          <w:sz w:val="16"/>
        </w:rPr>
        <w:t xml:space="preserve"> Moreover, the argument ignores the unprecedented progress we have made.” </w:t>
      </w:r>
      <w:r w:rsidRPr="00FD3DDF">
        <w:rPr>
          <w:rStyle w:val="StyleBoldUnderline"/>
        </w:rPr>
        <w:t>The border security provisions of the bill received thorough vetting and debate in the Judiciary Committee, and were the subject of dozens of amendments</w:t>
      </w:r>
      <w:r w:rsidRPr="009476A9">
        <w:rPr>
          <w:sz w:val="16"/>
        </w:rPr>
        <w:t xml:space="preserve">. During the Committee’s consideration of the legislation, </w:t>
      </w:r>
      <w:r w:rsidRPr="00FD3DDF">
        <w:rPr>
          <w:rStyle w:val="StyleBoldUnderline"/>
        </w:rPr>
        <w:t>42 amendments relating to border security issues were considered, including 25 offered by Democratic Senators and 17 offered by Republican Senators. Of the 42 amendments considered, 29 were adopted, all but one with bipartisan support. Among those adopted were an amendment by Senator Grassley to expand the bill’s border security goals and metrics to cover the entire Southern border</w:t>
      </w:r>
      <w:r w:rsidRPr="009476A9">
        <w:rPr>
          <w:sz w:val="16"/>
        </w:rPr>
        <w:t xml:space="preserve">; an amendment by Senator Feinstein to strengthen maritime border enforcement; and an amendment by Senator Hatch to establish biometric exit processing at the 10 most frequented U.S. airports. The </w:t>
      </w:r>
      <w:r w:rsidRPr="00FD3DDF">
        <w:rPr>
          <w:rStyle w:val="StyleBoldUnderline"/>
        </w:rPr>
        <w:t>immigration reform bill includes strong provisions to protect and secure the nation’s borders</w:t>
      </w:r>
      <w:r w:rsidRPr="009476A9">
        <w:rPr>
          <w:sz w:val="16"/>
        </w:rPr>
        <w:t xml:space="preserve">. On Tuesday, </w:t>
      </w:r>
      <w:r w:rsidRPr="00FD3DDF">
        <w:rPr>
          <w:rStyle w:val="StyleBoldUnderline"/>
        </w:rPr>
        <w:t xml:space="preserve">Senator Patrick Leahy, </w:t>
      </w:r>
      <w:r w:rsidRPr="009476A9">
        <w:rPr>
          <w:sz w:val="16"/>
        </w:rPr>
        <w:t xml:space="preserve">who chairs the Judiciary Committee, and Senator Tom Carper, who </w:t>
      </w:r>
      <w:r w:rsidRPr="00FD3DDF">
        <w:rPr>
          <w:rStyle w:val="StyleBoldUnderline"/>
        </w:rPr>
        <w:t>chairs the Homeland Security and Governmental Affairs Committee</w:t>
      </w:r>
      <w:r w:rsidRPr="009476A9">
        <w:rPr>
          <w:sz w:val="16"/>
        </w:rPr>
        <w:t xml:space="preserve">, sent a Dear Colleague letter, </w:t>
      </w:r>
      <w:r w:rsidRPr="00FD3DDF">
        <w:rPr>
          <w:rStyle w:val="StyleBoldUnderline"/>
        </w:rPr>
        <w:t xml:space="preserve">describing </w:t>
      </w:r>
      <w:r w:rsidRPr="009476A9">
        <w:rPr>
          <w:rStyle w:val="StyleBoldUnderline"/>
        </w:rPr>
        <w:t>the progress that has been made in border enforcement and noting the strong provisions contained in the bill</w:t>
      </w:r>
      <w:r w:rsidRPr="009476A9">
        <w:rPr>
          <w:sz w:val="16"/>
        </w:rPr>
        <w:t xml:space="preserve">. They wrote, “We must ensure that extreme or unworkable proposals do not become a barrier to moving forward on comprehensive reforms that are also critical to securing our borders.” </w:t>
      </w:r>
      <w:r w:rsidRPr="009476A9">
        <w:rPr>
          <w:rStyle w:val="StyleBoldUnderline"/>
        </w:rPr>
        <w:t>The Border Security, Economic Opportunity, and Immigration Modernization Act will establish tough triggers that will ensure additional border security steps are taken</w:t>
      </w:r>
      <w:r w:rsidRPr="009476A9">
        <w:rPr>
          <w:sz w:val="16"/>
        </w:rPr>
        <w:t xml:space="preserve">. The </w:t>
      </w:r>
      <w:r w:rsidRPr="009476A9">
        <w:rPr>
          <w:rStyle w:val="StyleBoldUnderline"/>
        </w:rPr>
        <w:t xml:space="preserve">bill commits as much as $6.5 billion to border security </w:t>
      </w:r>
      <w:proofErr w:type="gramStart"/>
      <w:r w:rsidRPr="009476A9">
        <w:rPr>
          <w:rStyle w:val="StyleBoldUnderline"/>
        </w:rPr>
        <w:t>initiatives,</w:t>
      </w:r>
      <w:proofErr w:type="gramEnd"/>
      <w:r w:rsidRPr="009476A9">
        <w:rPr>
          <w:rStyle w:val="StyleBoldUnderline"/>
        </w:rPr>
        <w:t xml:space="preserve"> contains extensive provisions to create a mandatory E-Verify system, and boosts the number of Customs and Border Protection officers</w:t>
      </w:r>
      <w:r w:rsidRPr="009476A9">
        <w:rPr>
          <w:sz w:val="16"/>
        </w:rPr>
        <w:t>. These requirements are in addition to the 650 miles of fencing that have already been built over the last eight years.</w:t>
      </w:r>
    </w:p>
    <w:p w:rsidR="00733639" w:rsidRDefault="00733639" w:rsidP="006361BE">
      <w:pPr>
        <w:rPr>
          <w:sz w:val="16"/>
        </w:rPr>
      </w:pPr>
    </w:p>
    <w:p w:rsidR="00733639" w:rsidRPr="00B11759" w:rsidRDefault="000E268B" w:rsidP="000E268B">
      <w:pPr>
        <w:pStyle w:val="Heading4"/>
        <w:rPr>
          <w:rStyle w:val="StyleStyleBold12pt"/>
          <w:b/>
        </w:rPr>
      </w:pPr>
      <w:r w:rsidRPr="00B11759">
        <w:rPr>
          <w:rStyle w:val="StyleStyleBold12pt"/>
          <w:b/>
        </w:rPr>
        <w:lastRenderedPageBreak/>
        <w:t xml:space="preserve">Immigration reform is key to increase improve border security </w:t>
      </w:r>
    </w:p>
    <w:p w:rsidR="00712EA2" w:rsidRPr="00712EA2" w:rsidRDefault="00712EA2" w:rsidP="00712EA2">
      <w:r w:rsidRPr="00712EA2">
        <w:rPr>
          <w:rStyle w:val="Heading4Char"/>
        </w:rPr>
        <w:t>Bash et al 6/20/2013</w:t>
      </w:r>
      <w:r w:rsidRPr="00712EA2">
        <w:t xml:space="preserve"> ( Dana has a BA at </w:t>
      </w:r>
      <w:hyperlink r:id="rId41" w:tooltip="The George Washington University" w:history="1">
        <w:r w:rsidRPr="00712EA2">
          <w:rPr>
            <w:rStyle w:val="Hyperlink"/>
          </w:rPr>
          <w:t>the George Washington University</w:t>
        </w:r>
      </w:hyperlink>
      <w:r w:rsidRPr="00712EA2">
        <w:t> Political Communications</w:t>
      </w:r>
      <w:r>
        <w:t xml:space="preserve"> and Ted Barrett is a CNN congressional producer, Tom Cohen </w:t>
      </w:r>
      <w:r w:rsidRPr="00712EA2">
        <w:t>Media is a Relations Director at </w:t>
      </w:r>
      <w:hyperlink r:id="rId42" w:history="1">
        <w:r w:rsidRPr="00712EA2">
          <w:rPr>
            <w:rStyle w:val="Hyperlink"/>
          </w:rPr>
          <w:t>Conservation International</w:t>
        </w:r>
      </w:hyperlink>
    </w:p>
    <w:p w:rsidR="00712EA2" w:rsidRPr="00712EA2" w:rsidRDefault="00712EA2" w:rsidP="00712EA2">
      <w:r w:rsidRPr="00712EA2">
        <w:t>Newsman, Editor, Correspondent, Bureau Chief at </w:t>
      </w:r>
      <w:hyperlink r:id="rId43" w:history="1">
        <w:r w:rsidRPr="00712EA2">
          <w:rPr>
            <w:rStyle w:val="Hyperlink"/>
          </w:rPr>
          <w:t>The Associated Pres</w:t>
        </w:r>
      </w:hyperlink>
      <w:r>
        <w:t xml:space="preserve">s, June 20, 2013, Senate Immigration deal includes tougher border security, </w:t>
      </w:r>
      <w:hyperlink r:id="rId44" w:history="1">
        <w:r>
          <w:rPr>
            <w:rStyle w:val="Hyperlink"/>
          </w:rPr>
          <w:t>http://www.cnn.com/2013/06/20/politics/immigration-senate</w:t>
        </w:r>
      </w:hyperlink>
      <w:r>
        <w:t xml:space="preserve">) </w:t>
      </w:r>
      <w:r w:rsidR="00C64D8D">
        <w:t>SHO</w:t>
      </w:r>
    </w:p>
    <w:p w:rsidR="00712EA2" w:rsidRPr="00712EA2" w:rsidRDefault="00712EA2" w:rsidP="00712EA2"/>
    <w:p w:rsidR="00733639" w:rsidRDefault="00733639" w:rsidP="006361BE">
      <w:pPr>
        <w:rPr>
          <w:sz w:val="16"/>
        </w:rPr>
      </w:pPr>
    </w:p>
    <w:p w:rsidR="00733639" w:rsidRPr="000E268B" w:rsidRDefault="00733639" w:rsidP="00733639">
      <w:pPr>
        <w:rPr>
          <w:rStyle w:val="StyleBoldUnderline"/>
        </w:rPr>
      </w:pPr>
      <w:r w:rsidRPr="000E268B">
        <w:rPr>
          <w:sz w:val="16"/>
        </w:rPr>
        <w:t xml:space="preserve">A </w:t>
      </w:r>
      <w:r w:rsidRPr="000E268B">
        <w:rPr>
          <w:rStyle w:val="StyleBoldUnderline"/>
        </w:rPr>
        <w:t>bipartisan group of senators unveiled a compromise</w:t>
      </w:r>
      <w:r w:rsidRPr="000E268B">
        <w:rPr>
          <w:sz w:val="16"/>
        </w:rPr>
        <w:t xml:space="preserve"> on Thursday </w:t>
      </w:r>
      <w:r w:rsidRPr="000E268B">
        <w:rPr>
          <w:rStyle w:val="StyleBoldUnderline"/>
        </w:rPr>
        <w:t>intended to ensure Senate passage of a major immigration reform bill with enough Republican support to persuade the GOP-controlled House</w:t>
      </w:r>
      <w:r w:rsidRPr="000E268B">
        <w:rPr>
          <w:sz w:val="16"/>
        </w:rPr>
        <w:t xml:space="preserve"> to also take up the measure that is a priority of President Barack Obama. </w:t>
      </w:r>
      <w:r w:rsidRPr="000E268B">
        <w:rPr>
          <w:rStyle w:val="StyleBoldUnderline"/>
        </w:rPr>
        <w:t>Rubio backs border security plan</w:t>
      </w:r>
      <w:r w:rsidRPr="000E268B">
        <w:rPr>
          <w:sz w:val="16"/>
        </w:rPr>
        <w:t xml:space="preserve"> Rubio: Immigration bill good for economy Analysis: Will GOP vote for immigration? Rep. Castro: Immigration bill will pass </w:t>
      </w:r>
      <w:r w:rsidRPr="000E268B">
        <w:rPr>
          <w:rStyle w:val="StyleBoldUnderline"/>
        </w:rPr>
        <w:t>The bipartisan amendment would require 20,000 more border agents, completing 700 miles of fence along the boundary with Mexico, and deploying $3.2 billion in technology upgrades similar to equipment used by U.S. forces in Iraq and Afghanistan.</w:t>
      </w:r>
      <w:r w:rsidRPr="000E268B">
        <w:rPr>
          <w:sz w:val="16"/>
        </w:rPr>
        <w:t xml:space="preserve"> </w:t>
      </w:r>
      <w:r w:rsidRPr="000E268B">
        <w:rPr>
          <w:rStyle w:val="StyleBoldUnderline"/>
        </w:rPr>
        <w:t xml:space="preserve">The proposal, negotiated by a group of senators from both parties known as the "Gang of Eight," also insists on stronger worker verification and border entry-exit controls. Only after those five conditions have been met and verified by the Department of Homeland Security can undocumented immigrants get permanent residency, supporters said. GOP Sens. John </w:t>
      </w:r>
      <w:proofErr w:type="spellStart"/>
      <w:r w:rsidRPr="000E268B">
        <w:rPr>
          <w:rStyle w:val="StyleBoldUnderline"/>
        </w:rPr>
        <w:t>Hoeven</w:t>
      </w:r>
      <w:proofErr w:type="spellEnd"/>
      <w:r w:rsidRPr="000E268B">
        <w:rPr>
          <w:rStyle w:val="StyleBoldUnderline"/>
        </w:rPr>
        <w:t xml:space="preserve"> </w:t>
      </w:r>
      <w:r w:rsidRPr="000E268B">
        <w:rPr>
          <w:sz w:val="16"/>
        </w:rPr>
        <w:t xml:space="preserve">of North Dakota and Bob Corker of Tennessee </w:t>
      </w:r>
      <w:r w:rsidRPr="000E268B">
        <w:rPr>
          <w:rStyle w:val="StyleBoldUnderline"/>
        </w:rPr>
        <w:t>introduced the compromise amendment, saying it incorporated proposals from other senators to try to fix a broken immigration system</w:t>
      </w:r>
      <w:r w:rsidRPr="000E268B">
        <w:rPr>
          <w:sz w:val="16"/>
        </w:rPr>
        <w:t xml:space="preserve">. </w:t>
      </w:r>
      <w:proofErr w:type="spellStart"/>
      <w:r w:rsidRPr="000E268B">
        <w:rPr>
          <w:sz w:val="16"/>
        </w:rPr>
        <w:t>Hoeven</w:t>
      </w:r>
      <w:proofErr w:type="spellEnd"/>
      <w:r w:rsidRPr="000E268B">
        <w:rPr>
          <w:sz w:val="16"/>
        </w:rPr>
        <w:t xml:space="preserve"> noted the bill would allow immigrants now living illegally in the country to get temporary legal status as "registered provisional immigrants," but the increased security measures must be in place before they can get green cards to make them permanent residents. </w:t>
      </w:r>
      <w:r w:rsidRPr="000E268B">
        <w:rPr>
          <w:rStyle w:val="StyleBoldUnderline"/>
        </w:rPr>
        <w:t>Republican Sen. Lindsey Graham</w:t>
      </w:r>
      <w:r w:rsidRPr="000E268B">
        <w:rPr>
          <w:sz w:val="16"/>
        </w:rPr>
        <w:t xml:space="preserve"> of South Carolina, </w:t>
      </w:r>
      <w:r w:rsidRPr="000E268B">
        <w:rPr>
          <w:rStyle w:val="StyleBoldUnderline"/>
        </w:rPr>
        <w:t>a member of the "Gang of Eight," noted it would take "a couple of years" to train and deploy the new agents in an expansion that would almost double the current force</w:t>
      </w:r>
      <w:r w:rsidRPr="000E268B">
        <w:rPr>
          <w:sz w:val="16"/>
        </w:rPr>
        <w:t xml:space="preserve">. The </w:t>
      </w:r>
      <w:r w:rsidRPr="000E268B">
        <w:rPr>
          <w:rStyle w:val="StyleBoldUnderline"/>
        </w:rPr>
        <w:t>Department of Homeland Security would verify when the triggers for improved border security had been met to begin issuing green cards, Graham added</w:t>
      </w:r>
      <w:r w:rsidRPr="000E268B">
        <w:rPr>
          <w:sz w:val="16"/>
        </w:rPr>
        <w:t xml:space="preserve">. He also said the measure would include increased fees and other mechanisms to pay for the cost expected to exceed $30 billion, citing a Congressional Budget Office report that showed the broader immigration measure would bring in $197 billion in revenue over the next 10 years. </w:t>
      </w:r>
      <w:r w:rsidRPr="000E268B">
        <w:rPr>
          <w:rStyle w:val="StyleBoldUnderline"/>
        </w:rPr>
        <w:t>"I am very pleased to support what I think is the most dramatic amendment in the history of our country to get our borders secured," Graham said.</w:t>
      </w:r>
    </w:p>
    <w:p w:rsidR="00A100D2" w:rsidRDefault="00817F6F" w:rsidP="00431A77">
      <w:pPr>
        <w:pStyle w:val="Heading2"/>
      </w:pPr>
      <w:r>
        <w:t>Economy</w:t>
      </w:r>
    </w:p>
    <w:p w:rsidR="00431A77" w:rsidRDefault="00431A77" w:rsidP="00431A77"/>
    <w:p w:rsidR="00431A77" w:rsidRPr="00431A77" w:rsidRDefault="00431A77" w:rsidP="00431A77">
      <w:pPr>
        <w:pStyle w:val="Heading4"/>
      </w:pPr>
      <w:r>
        <w:t>Comprehensive reform is key to get highly skilled workers</w:t>
      </w:r>
      <w:r w:rsidR="00402AE2">
        <w:t>- solves for economy</w:t>
      </w:r>
    </w:p>
    <w:p w:rsidR="00431A77" w:rsidRPr="0020585C" w:rsidRDefault="00431A77" w:rsidP="00A100D2">
      <w:pPr>
        <w:rPr>
          <w:rStyle w:val="StyleBoldUnderline"/>
          <w:b/>
          <w:sz w:val="16"/>
          <w:u w:val="none"/>
        </w:rPr>
      </w:pPr>
      <w:proofErr w:type="spellStart"/>
      <w:r w:rsidRPr="0020585C">
        <w:rPr>
          <w:rStyle w:val="StyleStyleBold12pt"/>
        </w:rPr>
        <w:t>Guzzi</w:t>
      </w:r>
      <w:proofErr w:type="spellEnd"/>
      <w:r w:rsidRPr="0020585C">
        <w:rPr>
          <w:rStyle w:val="StyleStyleBold12pt"/>
        </w:rPr>
        <w:t xml:space="preserve"> and Perez 7/12/13</w:t>
      </w:r>
      <w:r w:rsidRPr="0020585C">
        <w:rPr>
          <w:rStyle w:val="StyleBoldUnderline"/>
          <w:sz w:val="16"/>
          <w:u w:val="none"/>
        </w:rPr>
        <w:t xml:space="preserve"> (Paul is </w:t>
      </w:r>
      <w:r w:rsidRPr="0020585C">
        <w:rPr>
          <w:rFonts w:ascii="Arial" w:hAnsi="Arial" w:cs="Arial"/>
          <w:color w:val="000000"/>
          <w:sz w:val="16"/>
          <w:szCs w:val="20"/>
          <w:shd w:val="clear" w:color="auto" w:fill="FFFFFF"/>
        </w:rPr>
        <w:t>president and CEO of the Greater Boston Chamber of Commerce and</w:t>
      </w:r>
      <w:r w:rsidRPr="0020585C">
        <w:rPr>
          <w:rStyle w:val="apple-converted-space"/>
          <w:rFonts w:ascii="Arial" w:hAnsi="Arial" w:cs="Arial"/>
          <w:color w:val="000000"/>
          <w:sz w:val="16"/>
          <w:szCs w:val="20"/>
          <w:shd w:val="clear" w:color="auto" w:fill="FFFFFF"/>
        </w:rPr>
        <w:t xml:space="preserve"> Richard </w:t>
      </w:r>
      <w:r w:rsidRPr="0020585C">
        <w:rPr>
          <w:rFonts w:ascii="Arial" w:hAnsi="Arial" w:cs="Arial"/>
          <w:color w:val="000000"/>
          <w:sz w:val="16"/>
          <w:szCs w:val="20"/>
          <w:shd w:val="clear" w:color="auto" w:fill="FFFFFF"/>
        </w:rPr>
        <w:t>is president and CEO of the Greater San Antonio Chamber of Commerce</w:t>
      </w:r>
      <w:r w:rsidRPr="0020585C">
        <w:rPr>
          <w:rFonts w:ascii="Arial" w:hAnsi="Arial" w:cs="Arial"/>
          <w:color w:val="000000"/>
          <w:sz w:val="16"/>
          <w:szCs w:val="20"/>
          <w:bdr w:val="none" w:sz="0" w:space="0" w:color="auto" w:frame="1"/>
        </w:rPr>
        <w:t xml:space="preserve">, July 12, 2013, Skilled worker immigration reform should be top priority in House, </w:t>
      </w:r>
      <w:hyperlink r:id="rId45" w:history="1">
        <w:r w:rsidRPr="0020585C">
          <w:rPr>
            <w:rStyle w:val="Hyperlink"/>
            <w:sz w:val="16"/>
          </w:rPr>
          <w:t>http://thehill.com/blogs/congress-blog/foreign-policy/310509-skilled-worker-immigration-reform-should-be-top-priority-in-house</w:t>
        </w:r>
      </w:hyperlink>
      <w:r w:rsidRPr="0020585C">
        <w:rPr>
          <w:sz w:val="16"/>
        </w:rPr>
        <w:t>)</w:t>
      </w:r>
      <w:r w:rsidRPr="0020585C">
        <w:rPr>
          <w:rFonts w:ascii="Arial" w:hAnsi="Arial" w:cs="Arial"/>
          <w:color w:val="000000"/>
          <w:sz w:val="16"/>
          <w:szCs w:val="20"/>
          <w:bdr w:val="none" w:sz="0" w:space="0" w:color="auto" w:frame="1"/>
        </w:rPr>
        <w:br/>
      </w:r>
    </w:p>
    <w:p w:rsidR="00402AE2" w:rsidRDefault="00431A77" w:rsidP="00431A77">
      <w:pPr>
        <w:rPr>
          <w:sz w:val="16"/>
        </w:rPr>
      </w:pPr>
      <w:r w:rsidRPr="0020585C">
        <w:rPr>
          <w:rStyle w:val="StyleBoldUnderline"/>
        </w:rPr>
        <w:t>What would you call an immigration system that welcomed the world’s best and brightest students</w:t>
      </w:r>
      <w:r w:rsidRPr="0020585C">
        <w:rPr>
          <w:sz w:val="16"/>
        </w:rPr>
        <w:t xml:space="preserve"> to study at its colleges and universities, only to send them packing after graduation? </w:t>
      </w:r>
      <w:r w:rsidRPr="0020585C">
        <w:rPr>
          <w:rStyle w:val="StyleBoldUnderline"/>
        </w:rPr>
        <w:t>That prevented companies from temporarily filling key positions with highly skilled, highly qualified foreign workers</w:t>
      </w:r>
      <w:r w:rsidRPr="0020585C">
        <w:rPr>
          <w:sz w:val="16"/>
        </w:rPr>
        <w:t>? Or that told foreign entrepreneurs to take their ideas, innovations, and future job growth and set up shop in some other country? You would probably call it dysfunctional, short-sighted, or, worst of all, uncompetitive. Yet a</w:t>
      </w:r>
      <w:r w:rsidRPr="0020585C">
        <w:rPr>
          <w:rStyle w:val="StyleBoldUnderline"/>
        </w:rPr>
        <w:t>ll of these approaches actually describe current federal immigration policies for skilled workers.</w:t>
      </w:r>
      <w:r w:rsidRPr="0020585C">
        <w:rPr>
          <w:sz w:val="16"/>
        </w:rPr>
        <w:t xml:space="preserve"> T</w:t>
      </w:r>
      <w:r w:rsidRPr="0020585C">
        <w:rPr>
          <w:rStyle w:val="StyleBoldUnderline"/>
        </w:rPr>
        <w:t xml:space="preserve">his is why our Chambers have joined with regional Chambers of Commerce from across the country </w:t>
      </w:r>
      <w:r w:rsidRPr="0020585C">
        <w:rPr>
          <w:sz w:val="16"/>
        </w:rPr>
        <w:t xml:space="preserve">– from Boston to Phoenix, Tampa to Tulsa, and Minneapolis to San Antonio – to </w:t>
      </w:r>
      <w:r w:rsidRPr="0020585C">
        <w:rPr>
          <w:rStyle w:val="StyleBoldUnderline"/>
        </w:rPr>
        <w:t>form a national coalition working to enact skilled worker immigration reforms in this session of Congress</w:t>
      </w:r>
      <w:r w:rsidRPr="0020585C">
        <w:rPr>
          <w:sz w:val="16"/>
        </w:rPr>
        <w:t xml:space="preserve">. U.S. immigration policies have failed to keep pace in an increasingly competitive and globalized 21st-century economy. </w:t>
      </w:r>
      <w:r w:rsidRPr="0020585C">
        <w:rPr>
          <w:rStyle w:val="StyleBoldUnderline"/>
        </w:rPr>
        <w:t>Outdated policy restrictions have shut out tens of thousands of skilled foreign workers, international students who graduate from our universities with degrees in STEM</w:t>
      </w:r>
      <w:r w:rsidRPr="0020585C">
        <w:rPr>
          <w:sz w:val="16"/>
        </w:rPr>
        <w:t xml:space="preserve"> (science, technology, engineering, or mathematics) fields, and overseas entrepreneurs. </w:t>
      </w:r>
      <w:r w:rsidRPr="0020585C">
        <w:rPr>
          <w:rStyle w:val="StyleBoldUnderline"/>
        </w:rPr>
        <w:t>And where are these talented individuals going</w:t>
      </w:r>
      <w:r w:rsidRPr="0020585C">
        <w:rPr>
          <w:sz w:val="16"/>
        </w:rPr>
        <w:t xml:space="preserve">? </w:t>
      </w:r>
      <w:r w:rsidRPr="0020585C">
        <w:rPr>
          <w:rStyle w:val="StyleBoldUnderline"/>
        </w:rPr>
        <w:t xml:space="preserve">To our competitor nations </w:t>
      </w:r>
      <w:r w:rsidRPr="0020585C">
        <w:rPr>
          <w:sz w:val="16"/>
        </w:rPr>
        <w:t xml:space="preserve">– </w:t>
      </w:r>
      <w:r w:rsidRPr="0020585C">
        <w:rPr>
          <w:rStyle w:val="StyleBoldUnderline"/>
        </w:rPr>
        <w:t xml:space="preserve">who have capitalized on shortfalls in the U.S. system by actively and aggressively revising their immigration policies </w:t>
      </w:r>
      <w:r w:rsidRPr="0020585C">
        <w:rPr>
          <w:sz w:val="16"/>
        </w:rPr>
        <w:t xml:space="preserve">to welcome many of the world’s best and brightest to their shores. Federal lawmakers have an historic opportunity to reverse this international “brain drain” and send a strong message to skilled workers across the globe that the United States is open for business. The </w:t>
      </w:r>
      <w:r w:rsidRPr="0020585C">
        <w:rPr>
          <w:rStyle w:val="StyleBoldUnderline"/>
        </w:rPr>
        <w:t xml:space="preserve">United States Senate recently passed a series of important skilled worker immigration reforms as part of its comprehensive immigration bill. The bill garnered strong, bipartisan support </w:t>
      </w:r>
      <w:r w:rsidRPr="0020585C">
        <w:rPr>
          <w:sz w:val="16"/>
        </w:rPr>
        <w:t xml:space="preserve">– raising both hopes and the stakes for similar reform provisions to be taken up in the House. As Congress returns from the July 4 recess, </w:t>
      </w:r>
      <w:r w:rsidRPr="0020585C">
        <w:rPr>
          <w:rStyle w:val="StyleBoldUnderline"/>
        </w:rPr>
        <w:t xml:space="preserve">businesses from across the country are urging House members to make skilled worker immigration reform a key component in its immigration reform </w:t>
      </w:r>
      <w:r w:rsidRPr="0020585C">
        <w:rPr>
          <w:rStyle w:val="StyleBoldUnderline"/>
        </w:rPr>
        <w:lastRenderedPageBreak/>
        <w:t xml:space="preserve">efforts, as well. </w:t>
      </w:r>
      <w:r w:rsidRPr="0020585C">
        <w:rPr>
          <w:rStyle w:val="StyleBoldUnderline"/>
        </w:rPr>
        <w:br/>
      </w:r>
    </w:p>
    <w:p w:rsidR="00402AE2" w:rsidRPr="0009339F" w:rsidRDefault="00402AE2" w:rsidP="00402AE2">
      <w:pPr>
        <w:pStyle w:val="Heading4"/>
        <w:rPr>
          <w:rFonts w:ascii="Georgia" w:hAnsi="Georgia"/>
          <w:sz w:val="12"/>
        </w:rPr>
      </w:pPr>
      <w:r w:rsidRPr="0009339F">
        <w:rPr>
          <w:rFonts w:ascii="Georgia" w:hAnsi="Georgia"/>
        </w:rPr>
        <w:t xml:space="preserve">US economic collapse emboldens adversaries – ensures global warfare </w:t>
      </w:r>
      <w:r w:rsidRPr="0009339F">
        <w:rPr>
          <w:rFonts w:ascii="Georgia" w:hAnsi="Georgia"/>
          <w:sz w:val="12"/>
        </w:rPr>
        <w:t>¶</w:t>
      </w:r>
    </w:p>
    <w:p w:rsidR="00402AE2" w:rsidRPr="0009339F" w:rsidRDefault="00402AE2" w:rsidP="00402AE2">
      <w:pPr>
        <w:pStyle w:val="Default"/>
        <w:rPr>
          <w:rFonts w:ascii="Georgia" w:hAnsi="Georgia"/>
          <w:sz w:val="12"/>
        </w:rPr>
      </w:pPr>
      <w:r w:rsidRPr="0009339F">
        <w:rPr>
          <w:rFonts w:ascii="Georgia" w:hAnsi="Georgia"/>
          <w:sz w:val="12"/>
        </w:rPr>
        <w:t>\</w:t>
      </w:r>
    </w:p>
    <w:p w:rsidR="00402AE2" w:rsidRDefault="00402AE2" w:rsidP="00402AE2">
      <w:pPr>
        <w:pStyle w:val="Default"/>
        <w:rPr>
          <w:rFonts w:ascii="Georgia" w:hAnsi="Georgia"/>
          <w:sz w:val="12"/>
          <w:szCs w:val="22"/>
        </w:rPr>
      </w:pPr>
      <w:r w:rsidRPr="0009339F">
        <w:rPr>
          <w:rFonts w:ascii="Georgia" w:hAnsi="Georgia"/>
          <w:sz w:val="12"/>
        </w:rPr>
        <w:t xml:space="preserve"> </w:t>
      </w:r>
      <w:proofErr w:type="spellStart"/>
      <w:r w:rsidRPr="0009339F">
        <w:rPr>
          <w:rFonts w:ascii="Georgia" w:hAnsi="Georgia"/>
          <w:b/>
          <w:bCs/>
          <w:sz w:val="26"/>
          <w:szCs w:val="26"/>
        </w:rPr>
        <w:t>Lieberthal</w:t>
      </w:r>
      <w:proofErr w:type="spellEnd"/>
      <w:r w:rsidRPr="0009339F">
        <w:rPr>
          <w:rFonts w:ascii="Georgia" w:hAnsi="Georgia"/>
          <w:b/>
          <w:bCs/>
          <w:sz w:val="26"/>
          <w:szCs w:val="26"/>
        </w:rPr>
        <w:t xml:space="preserve"> </w:t>
      </w:r>
      <w:r w:rsidRPr="0009339F">
        <w:rPr>
          <w:rFonts w:ascii="Georgia" w:hAnsi="Georgia"/>
          <w:sz w:val="22"/>
          <w:szCs w:val="22"/>
        </w:rPr>
        <w:t xml:space="preserve">and O'Hanlon, Director of the China center and Director of research at Brookings, </w:t>
      </w:r>
      <w:r w:rsidRPr="0009339F">
        <w:rPr>
          <w:rFonts w:ascii="Georgia" w:hAnsi="Georgia"/>
          <w:b/>
          <w:bCs/>
          <w:sz w:val="26"/>
          <w:szCs w:val="26"/>
        </w:rPr>
        <w:t xml:space="preserve">12 </w:t>
      </w:r>
      <w:r w:rsidRPr="0009339F">
        <w:rPr>
          <w:rFonts w:ascii="Georgia" w:hAnsi="Georgia"/>
          <w:sz w:val="12"/>
          <w:szCs w:val="26"/>
        </w:rPr>
        <w:t xml:space="preserve">¶ </w:t>
      </w:r>
      <w:r w:rsidRPr="0009339F">
        <w:rPr>
          <w:rFonts w:ascii="Georgia" w:hAnsi="Georgia"/>
          <w:sz w:val="22"/>
          <w:szCs w:val="22"/>
        </w:rPr>
        <w:t xml:space="preserve">(7/10, The Real National Security Threat: America's Debt, www.brookings.edu/research/opinions/2012/07/10-economy-foreign-policy-lieberthal-ohanlon) </w:t>
      </w:r>
      <w:r w:rsidRPr="0009339F">
        <w:rPr>
          <w:rFonts w:ascii="Georgia" w:hAnsi="Georgia"/>
          <w:sz w:val="12"/>
          <w:szCs w:val="22"/>
        </w:rPr>
        <w:t xml:space="preserve">¶ </w:t>
      </w:r>
      <w:r w:rsidRPr="0009339F">
        <w:rPr>
          <w:rFonts w:ascii="Georgia" w:hAnsi="Georgia"/>
          <w:sz w:val="12"/>
          <w:szCs w:val="12"/>
        </w:rPr>
        <w:t xml:space="preserve">Lastly, </w:t>
      </w:r>
      <w:r w:rsidRPr="0009339F">
        <w:rPr>
          <w:rStyle w:val="StyleBoldUnderline"/>
          <w:rFonts w:ascii="Georgia" w:hAnsi="Georgia"/>
        </w:rPr>
        <w:t>American economic weakness undercuts U.S. leadership abroad. Other countries sense our weakness and wonder about our purported decline. If this perception becomes more widespread</w:t>
      </w:r>
      <w:r w:rsidRPr="0009339F">
        <w:rPr>
          <w:rFonts w:ascii="Georgia" w:hAnsi="Georgia"/>
          <w:sz w:val="12"/>
          <w:szCs w:val="12"/>
        </w:rPr>
        <w:t xml:space="preserve">, and the case that we are in decline becomes more persuasive, </w:t>
      </w:r>
      <w:r w:rsidRPr="0009339F">
        <w:rPr>
          <w:rStyle w:val="StyleBoldUnderline"/>
          <w:rFonts w:ascii="Georgia" w:hAnsi="Georgia"/>
        </w:rPr>
        <w:t xml:space="preserve">countries will begin to take actions that reflect their skepticism about America's future. Allies and friends will doubt our commitment </w:t>
      </w:r>
      <w:r w:rsidRPr="0009339F">
        <w:rPr>
          <w:rFonts w:ascii="Georgia" w:hAnsi="Georgia"/>
          <w:sz w:val="12"/>
          <w:szCs w:val="12"/>
        </w:rPr>
        <w:t xml:space="preserve">and may pursue nuclear weapons for their own security, for example; </w:t>
      </w:r>
      <w:r w:rsidRPr="0009339F">
        <w:rPr>
          <w:rStyle w:val="StyleBoldUnderline"/>
          <w:rFonts w:ascii="Georgia" w:hAnsi="Georgia"/>
        </w:rPr>
        <w:t xml:space="preserve">adversaries will sense opportunity and be less restrained in throwing around their weight </w:t>
      </w:r>
      <w:r w:rsidRPr="0009339F">
        <w:rPr>
          <w:rFonts w:ascii="Georgia" w:hAnsi="Georgia"/>
          <w:sz w:val="12"/>
          <w:szCs w:val="12"/>
        </w:rPr>
        <w:t xml:space="preserve">in their own neighborhoods. </w:t>
      </w:r>
      <w:r w:rsidRPr="0009339F">
        <w:rPr>
          <w:rStyle w:val="StyleBoldUnderline"/>
          <w:rFonts w:ascii="Georgia" w:hAnsi="Georgia"/>
        </w:rPr>
        <w:t xml:space="preserve">The </w:t>
      </w:r>
      <w:r w:rsidRPr="0009339F">
        <w:rPr>
          <w:rFonts w:ascii="Georgia" w:hAnsi="Georgia"/>
          <w:sz w:val="12"/>
          <w:szCs w:val="12"/>
        </w:rPr>
        <w:t xml:space="preserve">crucial </w:t>
      </w:r>
      <w:r w:rsidRPr="0009339F">
        <w:rPr>
          <w:rStyle w:val="StyleBoldUnderline"/>
          <w:rFonts w:ascii="Georgia" w:hAnsi="Georgia"/>
        </w:rPr>
        <w:t xml:space="preserve">Persian Gulf and </w:t>
      </w:r>
      <w:r w:rsidRPr="0009339F">
        <w:rPr>
          <w:rFonts w:ascii="Georgia" w:hAnsi="Georgia"/>
          <w:sz w:val="12"/>
          <w:szCs w:val="12"/>
        </w:rPr>
        <w:t xml:space="preserve">Western </w:t>
      </w:r>
      <w:r w:rsidRPr="0009339F">
        <w:rPr>
          <w:rStyle w:val="StyleBoldUnderline"/>
          <w:rFonts w:ascii="Georgia" w:hAnsi="Georgia"/>
        </w:rPr>
        <w:t xml:space="preserve">Pacific regions will </w:t>
      </w:r>
      <w:r w:rsidRPr="0009339F">
        <w:rPr>
          <w:rFonts w:ascii="Georgia" w:hAnsi="Georgia"/>
          <w:sz w:val="12"/>
          <w:szCs w:val="12"/>
        </w:rPr>
        <w:t xml:space="preserve">likely </w:t>
      </w:r>
      <w:r w:rsidRPr="0009339F">
        <w:rPr>
          <w:rStyle w:val="StyleBoldUnderline"/>
          <w:rFonts w:ascii="Georgia" w:hAnsi="Georgia"/>
        </w:rPr>
        <w:t xml:space="preserve">become less stable. Major war will become more likely. </w:t>
      </w:r>
      <w:r w:rsidRPr="0009339F">
        <w:rPr>
          <w:rFonts w:ascii="Georgia" w:hAnsi="Georgia"/>
          <w:sz w:val="12"/>
          <w:szCs w:val="12"/>
        </w:rPr>
        <w:t xml:space="preserve">When running for president last time, </w:t>
      </w:r>
      <w:r w:rsidRPr="0009339F">
        <w:rPr>
          <w:rStyle w:val="StyleBoldUnderline"/>
          <w:rFonts w:ascii="Georgia" w:hAnsi="Georgia"/>
        </w:rPr>
        <w:t xml:space="preserve">Obama </w:t>
      </w:r>
      <w:r w:rsidRPr="0009339F">
        <w:rPr>
          <w:rFonts w:ascii="Georgia" w:hAnsi="Georgia"/>
          <w:sz w:val="12"/>
          <w:szCs w:val="12"/>
        </w:rPr>
        <w:t xml:space="preserve">eloquently </w:t>
      </w:r>
      <w:r w:rsidRPr="0009339F">
        <w:rPr>
          <w:rStyle w:val="StyleBoldUnderline"/>
          <w:rFonts w:ascii="Georgia" w:hAnsi="Georgia"/>
        </w:rPr>
        <w:t>articulated big foreign policy visions</w:t>
      </w:r>
      <w:r w:rsidRPr="0009339F">
        <w:rPr>
          <w:rFonts w:ascii="Georgia" w:hAnsi="Georgia"/>
          <w:sz w:val="12"/>
          <w:szCs w:val="12"/>
        </w:rPr>
        <w:t xml:space="preserve">: healing America's breach with the Muslim world, controlling global climate change, dramatically curbing global poverty through development aid, moving toward a world free of nuclear weapons. These were, and remain, worthy if elusive goals. </w:t>
      </w:r>
      <w:r w:rsidRPr="0009339F">
        <w:rPr>
          <w:rStyle w:val="StyleBoldUnderline"/>
          <w:rFonts w:ascii="Georgia" w:hAnsi="Georgia"/>
        </w:rPr>
        <w:t>However, for Obama or his successor</w:t>
      </w:r>
      <w:r w:rsidRPr="0009339F">
        <w:rPr>
          <w:rFonts w:ascii="Georgia" w:hAnsi="Georgia"/>
          <w:sz w:val="12"/>
          <w:szCs w:val="12"/>
        </w:rPr>
        <w:t xml:space="preserve">, there is now </w:t>
      </w:r>
      <w:r w:rsidRPr="0009339F">
        <w:rPr>
          <w:rStyle w:val="StyleBoldUnderline"/>
          <w:rFonts w:ascii="Georgia" w:hAnsi="Georgia"/>
        </w:rPr>
        <w:t xml:space="preserve">a </w:t>
      </w:r>
      <w:r w:rsidRPr="0009339F">
        <w:rPr>
          <w:rFonts w:ascii="Georgia" w:hAnsi="Georgia"/>
          <w:sz w:val="12"/>
          <w:szCs w:val="12"/>
        </w:rPr>
        <w:t xml:space="preserve">much </w:t>
      </w:r>
      <w:r w:rsidRPr="0009339F">
        <w:rPr>
          <w:rStyle w:val="StyleBoldUnderline"/>
          <w:rFonts w:ascii="Georgia" w:hAnsi="Georgia"/>
        </w:rPr>
        <w:t>more urgent big-picture issue: restoring U.S. economic strength</w:t>
      </w:r>
      <w:r w:rsidRPr="0009339F">
        <w:rPr>
          <w:rFonts w:ascii="Georgia" w:hAnsi="Georgia"/>
          <w:sz w:val="12"/>
          <w:szCs w:val="12"/>
        </w:rPr>
        <w:t xml:space="preserve">. </w:t>
      </w:r>
      <w:r w:rsidRPr="0009339F">
        <w:rPr>
          <w:rStyle w:val="StyleBoldUnderline"/>
          <w:rFonts w:ascii="Georgia" w:hAnsi="Georgia"/>
        </w:rPr>
        <w:t xml:space="preserve">Nothing else is really possible if that fundamental prerequisite to effective foreign policy is not reestablished. </w:t>
      </w:r>
      <w:r w:rsidRPr="0009339F">
        <w:rPr>
          <w:rFonts w:ascii="Georgia" w:hAnsi="Georgia"/>
          <w:sz w:val="12"/>
          <w:szCs w:val="22"/>
        </w:rPr>
        <w:t xml:space="preserve">¶ </w:t>
      </w:r>
    </w:p>
    <w:p w:rsidR="00817F6F" w:rsidRDefault="00817F6F" w:rsidP="00817F6F">
      <w:pPr>
        <w:pStyle w:val="Heading3"/>
      </w:pPr>
      <w:r>
        <w:lastRenderedPageBreak/>
        <w:t>2NC EXT- Immigration key to Economy</w:t>
      </w:r>
    </w:p>
    <w:p w:rsidR="00817F6F" w:rsidRDefault="00817F6F" w:rsidP="00817F6F"/>
    <w:p w:rsidR="00817F6F" w:rsidRDefault="00817F6F" w:rsidP="00817F6F">
      <w:pPr>
        <w:pStyle w:val="Heading4"/>
      </w:pPr>
      <w:r>
        <w:t>Immigration reform is key to get skilled workers- Solves economy</w:t>
      </w:r>
    </w:p>
    <w:p w:rsidR="00817F6F" w:rsidRPr="00AC705E" w:rsidRDefault="00817F6F" w:rsidP="00817F6F">
      <w:r>
        <w:rPr>
          <w:b/>
        </w:rPr>
        <w:t xml:space="preserve">Beadle ’12 </w:t>
      </w:r>
      <w:r>
        <w:t xml:space="preserve">[Amanda Peterson Beadle, Reporter at </w:t>
      </w:r>
      <w:proofErr w:type="spellStart"/>
      <w:r>
        <w:t>ThinkProgress</w:t>
      </w:r>
      <w:proofErr w:type="spellEnd"/>
      <w:r>
        <w:t>, former legislative aide in Maryland House of Delegates, Ann Garcia, a research and policy associate for the Center for American Progress, and Marshall Fitz, director of immigration policy at the Center for American Progress, contributed to this report, December 10, 2012, Top 10 Reasons Why The U.S. Needs Comprehensive Immigration Reform, http://thinkprogress.org/justice/2012/12/10/1307561/top-10-reasons-why-the-us-needs-comprehensive-immigration-reform-that-includes-a-path-to-citizenship/]</w:t>
      </w:r>
    </w:p>
    <w:p w:rsidR="00817F6F" w:rsidRDefault="00817F6F" w:rsidP="00817F6F">
      <w:pPr>
        <w:rPr>
          <w:rStyle w:val="StyleBoldUnderline"/>
        </w:rPr>
      </w:pPr>
      <w:r w:rsidRPr="00AC705E">
        <w:rPr>
          <w:sz w:val="16"/>
        </w:rPr>
        <w:t xml:space="preserve">Several top Republicans have softened their views on immigration reform following November’s election, but in the first push for reform, House Republicans advanced a bill last month that would add visas for highly skilled workers while reducing legal immigration overall. </w:t>
      </w:r>
      <w:r w:rsidRPr="00322EA8">
        <w:rPr>
          <w:rStyle w:val="StyleBoldUnderline"/>
        </w:rPr>
        <w:t>Providing a road map to citizenship</w:t>
      </w:r>
      <w:r w:rsidRPr="00AC705E">
        <w:rPr>
          <w:sz w:val="16"/>
        </w:rPr>
        <w:t xml:space="preserve"> for the millions of undocumented immigrants living in the U.S. </w:t>
      </w:r>
      <w:r w:rsidRPr="00322EA8">
        <w:rPr>
          <w:rStyle w:val="StyleBoldUnderline"/>
        </w:rPr>
        <w:t>would have sweeping benefits</w:t>
      </w:r>
      <w:r w:rsidRPr="00AC705E">
        <w:rPr>
          <w:sz w:val="16"/>
        </w:rPr>
        <w:t xml:space="preserve"> </w:t>
      </w:r>
      <w:r w:rsidRPr="00322EA8">
        <w:rPr>
          <w:rStyle w:val="StyleBoldUnderline"/>
        </w:rPr>
        <w:t>for the</w:t>
      </w:r>
      <w:r w:rsidRPr="00AC705E">
        <w:rPr>
          <w:sz w:val="16"/>
        </w:rPr>
        <w:t xml:space="preserve"> nation, especially the </w:t>
      </w:r>
      <w:r w:rsidRPr="00322EA8">
        <w:rPr>
          <w:rStyle w:val="StyleBoldUnderline"/>
        </w:rPr>
        <w:t>economy.</w:t>
      </w:r>
      <w:r w:rsidRPr="00AC705E">
        <w:rPr>
          <w:rStyle w:val="StyleBoldUnderline"/>
          <w:sz w:val="12"/>
          <w:u w:val="none"/>
        </w:rPr>
        <w:t>¶</w:t>
      </w:r>
      <w:r w:rsidRPr="00AC705E">
        <w:rPr>
          <w:sz w:val="16"/>
        </w:rPr>
        <w:t xml:space="preserve"> Here are the top 10 reasons why the U.S. needs comprehensive immigration reform</w:t>
      </w:r>
      <w:proofErr w:type="gramStart"/>
      <w:r w:rsidRPr="00AC705E">
        <w:rPr>
          <w:sz w:val="16"/>
        </w:rPr>
        <w:t>:</w:t>
      </w:r>
      <w:r w:rsidRPr="00AC705E">
        <w:rPr>
          <w:sz w:val="12"/>
        </w:rPr>
        <w:t>¶</w:t>
      </w:r>
      <w:proofErr w:type="gramEnd"/>
      <w:r w:rsidRPr="00AC705E">
        <w:rPr>
          <w:sz w:val="16"/>
        </w:rPr>
        <w:t xml:space="preserve"> 1. </w:t>
      </w:r>
      <w:r w:rsidRPr="00322EA8">
        <w:rPr>
          <w:rStyle w:val="StyleBoldUnderline"/>
        </w:rPr>
        <w:t>Legalizing the 11 million undocumented immigrants</w:t>
      </w:r>
      <w:r w:rsidRPr="00AC705E">
        <w:rPr>
          <w:sz w:val="16"/>
        </w:rPr>
        <w:t xml:space="preserve"> in the United States would boost the nation’s economy. It </w:t>
      </w:r>
      <w:r w:rsidRPr="00322EA8">
        <w:rPr>
          <w:rStyle w:val="StyleBoldUnderline"/>
        </w:rPr>
        <w:t>would add a cumulative $1.5 trillion to the U.S. gross domestic product</w:t>
      </w:r>
      <w:r w:rsidRPr="00AC705E">
        <w:rPr>
          <w:sz w:val="16"/>
        </w:rPr>
        <w:t xml:space="preserve">—the largest measure of economic growth—over 10 years. That’s because immigration </w:t>
      </w:r>
      <w:r w:rsidRPr="00322EA8">
        <w:rPr>
          <w:rStyle w:val="StyleBoldUnderline"/>
        </w:rPr>
        <w:t>reform</w:t>
      </w:r>
      <w:r w:rsidRPr="00AC705E">
        <w:rPr>
          <w:sz w:val="16"/>
        </w:rPr>
        <w:t xml:space="preserve"> that </w:t>
      </w:r>
      <w:r w:rsidRPr="00322EA8">
        <w:rPr>
          <w:rStyle w:val="StyleBoldUnderline"/>
        </w:rPr>
        <w:t>puts all workers on a level playing field</w:t>
      </w:r>
      <w:r w:rsidRPr="00AC705E">
        <w:rPr>
          <w:sz w:val="16"/>
        </w:rPr>
        <w:t xml:space="preserve"> would create a virtuous cycle in which legal status and labor rights </w:t>
      </w:r>
      <w:r w:rsidRPr="00322EA8">
        <w:rPr>
          <w:rStyle w:val="StyleBoldUnderline"/>
        </w:rPr>
        <w:t>exert upward pressure on the wages of</w:t>
      </w:r>
      <w:r w:rsidRPr="00AC705E">
        <w:rPr>
          <w:sz w:val="16"/>
        </w:rPr>
        <w:t xml:space="preserve"> both American and immigrant </w:t>
      </w:r>
      <w:r w:rsidRPr="00322EA8">
        <w:rPr>
          <w:rStyle w:val="StyleBoldUnderline"/>
        </w:rPr>
        <w:t>workers. Higher wages and</w:t>
      </w:r>
      <w:r w:rsidRPr="00AC705E">
        <w:rPr>
          <w:sz w:val="16"/>
        </w:rPr>
        <w:t xml:space="preserve"> even </w:t>
      </w:r>
      <w:r w:rsidRPr="00322EA8">
        <w:rPr>
          <w:rStyle w:val="StyleBoldUnderline"/>
        </w:rPr>
        <w:t>better jobs</w:t>
      </w:r>
      <w:r w:rsidRPr="00AC705E">
        <w:rPr>
          <w:sz w:val="16"/>
        </w:rPr>
        <w:t xml:space="preserve"> would </w:t>
      </w:r>
      <w:r w:rsidRPr="00322EA8">
        <w:rPr>
          <w:rStyle w:val="StyleBoldUnderline"/>
        </w:rPr>
        <w:t>translate into increased consumer purchasing</w:t>
      </w:r>
      <w:r w:rsidRPr="00AC705E">
        <w:rPr>
          <w:sz w:val="16"/>
        </w:rPr>
        <w:t xml:space="preserve"> power, which would benefit the U.S. economy as a whole.</w:t>
      </w:r>
      <w:r w:rsidRPr="00AC705E">
        <w:rPr>
          <w:sz w:val="12"/>
        </w:rPr>
        <w:t>¶</w:t>
      </w:r>
      <w:r w:rsidRPr="00AC705E">
        <w:rPr>
          <w:sz w:val="16"/>
        </w:rPr>
        <w:t xml:space="preserve"> 2. </w:t>
      </w:r>
      <w:r w:rsidRPr="00322EA8">
        <w:rPr>
          <w:rStyle w:val="StyleBoldUnderline"/>
        </w:rPr>
        <w:t>Tax revenues</w:t>
      </w:r>
      <w:r w:rsidRPr="00AC705E">
        <w:rPr>
          <w:sz w:val="16"/>
        </w:rPr>
        <w:t xml:space="preserve"> would increase. The federal government </w:t>
      </w:r>
      <w:r w:rsidRPr="00322EA8">
        <w:rPr>
          <w:rStyle w:val="StyleBoldUnderline"/>
        </w:rPr>
        <w:t>would accrue $4.5 billion to $5.4 billion</w:t>
      </w:r>
      <w:r w:rsidRPr="00AC705E">
        <w:rPr>
          <w:sz w:val="16"/>
        </w:rPr>
        <w:t xml:space="preserve"> in additional net tax revenue over just three years if the 11 million undocumented immigrants were legalized. And states would benefit. Texas, for example, would see a $4.1 billion gain in tax revenue and the creation of 193,000 new jobs if its approximately 1.6 million undocumented immigrants were legalized.</w:t>
      </w:r>
      <w:r w:rsidRPr="00AC705E">
        <w:rPr>
          <w:sz w:val="12"/>
        </w:rPr>
        <w:t>¶</w:t>
      </w:r>
      <w:r w:rsidRPr="00AC705E">
        <w:rPr>
          <w:sz w:val="16"/>
        </w:rPr>
        <w:t xml:space="preserve"> 3. H</w:t>
      </w:r>
      <w:r w:rsidRPr="00322EA8">
        <w:rPr>
          <w:rStyle w:val="StyleBoldUnderline"/>
        </w:rPr>
        <w:t>armful</w:t>
      </w:r>
      <w:r w:rsidRPr="00AC705E">
        <w:rPr>
          <w:sz w:val="16"/>
        </w:rPr>
        <w:t xml:space="preserve"> state </w:t>
      </w:r>
      <w:r w:rsidRPr="00322EA8">
        <w:rPr>
          <w:rStyle w:val="StyleBoldUnderline"/>
        </w:rPr>
        <w:t>immigration laws</w:t>
      </w:r>
      <w:r w:rsidRPr="00AC705E">
        <w:rPr>
          <w:sz w:val="16"/>
        </w:rPr>
        <w:t xml:space="preserve"> </w:t>
      </w:r>
      <w:r w:rsidRPr="00322EA8">
        <w:rPr>
          <w:rStyle w:val="StyleBoldUnderline"/>
        </w:rPr>
        <w:t>are damaging state economies</w:t>
      </w:r>
      <w:r w:rsidRPr="00AC705E">
        <w:rPr>
          <w:sz w:val="16"/>
        </w:rPr>
        <w:t xml:space="preserve">. States that have passed </w:t>
      </w:r>
      <w:r w:rsidRPr="00322EA8">
        <w:rPr>
          <w:rStyle w:val="StyleBoldUnderline"/>
        </w:rPr>
        <w:t>stringent</w:t>
      </w:r>
      <w:r w:rsidRPr="00AC705E">
        <w:rPr>
          <w:sz w:val="16"/>
        </w:rPr>
        <w:t xml:space="preserve"> immigration </w:t>
      </w:r>
      <w:r w:rsidRPr="00322EA8">
        <w:rPr>
          <w:rStyle w:val="StyleBoldUnderline"/>
        </w:rPr>
        <w:t>measures</w:t>
      </w:r>
      <w:r w:rsidRPr="00AC705E">
        <w:rPr>
          <w:sz w:val="16"/>
        </w:rPr>
        <w:t xml:space="preserve"> in an effort to curb the number of undocumented immigrants living in the state </w:t>
      </w:r>
      <w:r w:rsidRPr="00322EA8">
        <w:rPr>
          <w:rStyle w:val="StyleBoldUnderline"/>
        </w:rPr>
        <w:t>have hurt</w:t>
      </w:r>
      <w:r w:rsidRPr="00AC705E">
        <w:rPr>
          <w:sz w:val="16"/>
        </w:rPr>
        <w:t xml:space="preserve"> some of their </w:t>
      </w:r>
      <w:r w:rsidRPr="00322EA8">
        <w:rPr>
          <w:rStyle w:val="StyleBoldUnderline"/>
        </w:rPr>
        <w:t>key industries, which are held back due to inadequate access to qualified workers</w:t>
      </w:r>
      <w:r w:rsidRPr="00AC705E">
        <w:rPr>
          <w:sz w:val="16"/>
        </w:rPr>
        <w:t>. A farmer in Alabama, where the state legislature passed the anti-immigration law HB 56 in 2011, for example, estimated that he lost up to $300,000 in produce in 2011 because the undocumented farmworkers who had skillfully picked tomatoes from his vines in years prior had been forced to flee the state.</w:t>
      </w:r>
      <w:r w:rsidRPr="00AC705E">
        <w:rPr>
          <w:sz w:val="12"/>
        </w:rPr>
        <w:t>¶</w:t>
      </w:r>
      <w:r w:rsidRPr="00AC705E">
        <w:rPr>
          <w:sz w:val="16"/>
        </w:rPr>
        <w:t xml:space="preserve"> 4. A </w:t>
      </w:r>
      <w:r w:rsidRPr="007A463A">
        <w:rPr>
          <w:rStyle w:val="StyleBoldUnderline"/>
        </w:rPr>
        <w:t xml:space="preserve">path to citizenship would help </w:t>
      </w:r>
      <w:proofErr w:type="gramStart"/>
      <w:r w:rsidRPr="007A463A">
        <w:rPr>
          <w:rStyle w:val="StyleBoldUnderline"/>
        </w:rPr>
        <w:t>families</w:t>
      </w:r>
      <w:proofErr w:type="gramEnd"/>
      <w:r w:rsidRPr="007A463A">
        <w:rPr>
          <w:rStyle w:val="StyleBoldUnderline"/>
        </w:rPr>
        <w:t xml:space="preserve"> access health care</w:t>
      </w:r>
      <w:r w:rsidRPr="00AC705E">
        <w:rPr>
          <w:sz w:val="16"/>
        </w:rPr>
        <w:t>. About a quarter of families where at least one parent is an undocumented immigrant are uninsured, but undocumented immigrants do not qualify for coverage under the Affordable Care Act, leaving them dependent on so-called safety net hospitals that will see their funding reduced as health care reforms are implemented. Without being able to apply for legal status and gain health care coverage, the health care options for undocumented immigrants and their families will shrink.</w:t>
      </w:r>
      <w:r w:rsidRPr="00AC705E">
        <w:rPr>
          <w:sz w:val="12"/>
        </w:rPr>
        <w:t>¶</w:t>
      </w:r>
      <w:r w:rsidRPr="00AC705E">
        <w:rPr>
          <w:sz w:val="16"/>
        </w:rPr>
        <w:t xml:space="preserve"> 5. </w:t>
      </w:r>
      <w:r w:rsidRPr="007A463A">
        <w:rPr>
          <w:rStyle w:val="StyleBoldUnderline"/>
        </w:rPr>
        <w:t>U.S. employers need a legalized workforce</w:t>
      </w:r>
      <w:r w:rsidRPr="00AC705E">
        <w:rPr>
          <w:sz w:val="16"/>
        </w:rPr>
        <w:t xml:space="preserve">. </w:t>
      </w:r>
      <w:proofErr w:type="gramStart"/>
      <w:r w:rsidRPr="00AC705E">
        <w:rPr>
          <w:sz w:val="16"/>
        </w:rPr>
        <w:t>Nearly half of agricultural workers, 17 percent of construction workers, and 12 percent of food preparation workers nationwide lacking legal immigration status.</w:t>
      </w:r>
      <w:proofErr w:type="gramEnd"/>
      <w:r w:rsidRPr="00AC705E">
        <w:rPr>
          <w:sz w:val="16"/>
        </w:rPr>
        <w:t xml:space="preserve"> But </w:t>
      </w:r>
      <w:r w:rsidRPr="007A463A">
        <w:rPr>
          <w:rStyle w:val="StyleBoldUnderline"/>
        </w:rPr>
        <w:t>business owners</w:t>
      </w:r>
      <w:r w:rsidRPr="00AC705E">
        <w:rPr>
          <w:sz w:val="16"/>
        </w:rPr>
        <w:t>—</w:t>
      </w:r>
      <w:r w:rsidRPr="007A463A">
        <w:rPr>
          <w:rStyle w:val="StyleBoldUnderline"/>
        </w:rPr>
        <w:t>from farmers to hotel chain owners—benefit from reliable and skilled laborers, and a legalization program would ensure</w:t>
      </w:r>
      <w:r w:rsidRPr="00AC705E">
        <w:rPr>
          <w:sz w:val="16"/>
        </w:rPr>
        <w:t xml:space="preserve"> that they have </w:t>
      </w:r>
      <w:r w:rsidRPr="007A463A">
        <w:rPr>
          <w:rStyle w:val="StyleBoldUnderline"/>
        </w:rPr>
        <w:t>them.</w:t>
      </w:r>
      <w:r w:rsidRPr="00AC705E">
        <w:rPr>
          <w:sz w:val="12"/>
        </w:rPr>
        <w:t>¶</w:t>
      </w:r>
      <w:r w:rsidRPr="00AC705E">
        <w:rPr>
          <w:sz w:val="16"/>
        </w:rPr>
        <w:t xml:space="preserve"> 6. In 2011, </w:t>
      </w:r>
      <w:r w:rsidRPr="007A463A">
        <w:rPr>
          <w:rStyle w:val="StyleBoldUnderline"/>
        </w:rPr>
        <w:t>immigrant entrepreneurs were responsible for more than one in four new U.S. businesses</w:t>
      </w:r>
      <w:r w:rsidRPr="00AC705E">
        <w:rPr>
          <w:sz w:val="16"/>
        </w:rPr>
        <w:t xml:space="preserve">. Additionally, immigrant businesses employ one in every 10 people working for private companies. Immigrants and their children founded 40 percent of Fortune 500 companies, which </w:t>
      </w:r>
      <w:r w:rsidRPr="007A463A">
        <w:rPr>
          <w:rStyle w:val="StyleBoldUnderline"/>
        </w:rPr>
        <w:t>collectively generated $4.2 trillion</w:t>
      </w:r>
      <w:r w:rsidRPr="00AC705E">
        <w:rPr>
          <w:sz w:val="16"/>
        </w:rPr>
        <w:t xml:space="preserve"> in revenue in 2010—</w:t>
      </w:r>
      <w:r w:rsidRPr="007A463A">
        <w:rPr>
          <w:rStyle w:val="StyleBoldUnderline"/>
        </w:rPr>
        <w:t>more than the GDP of every country in the world</w:t>
      </w:r>
      <w:r w:rsidRPr="00AC705E">
        <w:rPr>
          <w:sz w:val="16"/>
        </w:rPr>
        <w:t xml:space="preserve"> except the United States, China, and Japan. </w:t>
      </w:r>
      <w:r w:rsidRPr="00952AE0">
        <w:rPr>
          <w:rStyle w:val="Emphasis"/>
        </w:rPr>
        <w:t>Reforms that enhance legal immigration channels for high-skilled immigrants and entrepreneurs while protecting American workers and placing all high-skilled workers on a level playing field will promote economic growth, innovation, and workforce stability in the United States</w:t>
      </w:r>
      <w:r w:rsidRPr="00AC705E">
        <w:rPr>
          <w:sz w:val="16"/>
        </w:rPr>
        <w:t>.</w:t>
      </w:r>
      <w:r w:rsidRPr="00AC705E">
        <w:rPr>
          <w:sz w:val="12"/>
        </w:rPr>
        <w:t>¶</w:t>
      </w:r>
      <w:r w:rsidRPr="00AC705E">
        <w:rPr>
          <w:sz w:val="16"/>
        </w:rPr>
        <w:t xml:space="preserve"> 7. Letting undocumented </w:t>
      </w:r>
      <w:r w:rsidRPr="00AC705E">
        <w:rPr>
          <w:rStyle w:val="StyleBoldUnderline"/>
        </w:rPr>
        <w:t>immigrants gain legal status would keep families together</w:t>
      </w:r>
      <w:r w:rsidRPr="00AC705E">
        <w:rPr>
          <w:sz w:val="16"/>
        </w:rPr>
        <w:t xml:space="preserve">. More than </w:t>
      </w:r>
      <w:r w:rsidRPr="00AC705E">
        <w:rPr>
          <w:rStyle w:val="StyleBoldUnderline"/>
        </w:rPr>
        <w:t xml:space="preserve">5,100 children </w:t>
      </w:r>
      <w:r w:rsidRPr="00AC705E">
        <w:rPr>
          <w:sz w:val="16"/>
        </w:rPr>
        <w:t xml:space="preserve">whose parents </w:t>
      </w:r>
      <w:r w:rsidRPr="00AC705E">
        <w:rPr>
          <w:rStyle w:val="StyleBoldUnderline"/>
        </w:rPr>
        <w:t xml:space="preserve">are undocumented immigrants </w:t>
      </w:r>
      <w:r w:rsidRPr="00AC705E">
        <w:rPr>
          <w:sz w:val="16"/>
        </w:rPr>
        <w:t xml:space="preserve">are </w:t>
      </w:r>
      <w:r w:rsidRPr="00AC705E">
        <w:rPr>
          <w:rStyle w:val="StyleBoldUnderline"/>
        </w:rPr>
        <w:t>in the U.S. foster care system</w:t>
      </w:r>
      <w:r w:rsidRPr="00AC705E">
        <w:rPr>
          <w:sz w:val="16"/>
        </w:rPr>
        <w:t xml:space="preserve">, according to a 2011 report, because their parents have either been detained by immigration officials or deported and unable to reunite with their children. If undocumented immigrants continue to be deported without a path to citizenship enabling them to remain in the U.S. with their families, up to </w:t>
      </w:r>
      <w:r w:rsidRPr="00AC705E">
        <w:rPr>
          <w:rStyle w:val="StyleBoldUnderline"/>
        </w:rPr>
        <w:t xml:space="preserve">15,000 children could be in the foster care system by 2016 </w:t>
      </w:r>
      <w:r w:rsidRPr="00AC705E">
        <w:rPr>
          <w:sz w:val="16"/>
        </w:rPr>
        <w:t>because their parents were deported, and most child welfare departments do not have the resources to handle this increase.</w:t>
      </w:r>
      <w:r w:rsidRPr="00AC705E">
        <w:rPr>
          <w:sz w:val="12"/>
        </w:rPr>
        <w:t>¶</w:t>
      </w:r>
      <w:r w:rsidRPr="00AC705E">
        <w:rPr>
          <w:sz w:val="16"/>
        </w:rPr>
        <w:t xml:space="preserve"> 8. </w:t>
      </w:r>
      <w:r w:rsidRPr="00AC705E">
        <w:rPr>
          <w:rStyle w:val="StyleBoldUnderline"/>
        </w:rPr>
        <w:t>Young</w:t>
      </w:r>
      <w:r w:rsidRPr="00AC705E">
        <w:rPr>
          <w:sz w:val="16"/>
        </w:rPr>
        <w:t xml:space="preserve"> undocumented </w:t>
      </w:r>
      <w:r w:rsidRPr="00AC705E">
        <w:rPr>
          <w:rStyle w:val="StyleBoldUnderline"/>
        </w:rPr>
        <w:t xml:space="preserve">immigrants would add billions to the economy </w:t>
      </w:r>
      <w:r w:rsidRPr="00AC705E">
        <w:rPr>
          <w:sz w:val="16"/>
        </w:rPr>
        <w:t xml:space="preserve">if they gained legal status. Passing the DREAM Act—legislation that proposes to create a roadmap to citizenship for immigrants who came to the United States as children—would put 2.1 million young people on a pathway to legal status, </w:t>
      </w:r>
      <w:r w:rsidRPr="00AC705E">
        <w:rPr>
          <w:rStyle w:val="StyleBoldUnderline"/>
        </w:rPr>
        <w:t xml:space="preserve">adding $329 billion to the American economy </w:t>
      </w:r>
      <w:r w:rsidRPr="00AC705E">
        <w:rPr>
          <w:sz w:val="16"/>
        </w:rPr>
        <w:t>over the next two decades.</w:t>
      </w:r>
      <w:r w:rsidRPr="00AC705E">
        <w:rPr>
          <w:sz w:val="12"/>
        </w:rPr>
        <w:t>¶</w:t>
      </w:r>
      <w:r w:rsidRPr="00AC705E">
        <w:rPr>
          <w:sz w:val="16"/>
        </w:rPr>
        <w:t xml:space="preserve"> 9. And </w:t>
      </w:r>
      <w:proofErr w:type="spellStart"/>
      <w:r w:rsidRPr="00AC705E">
        <w:rPr>
          <w:sz w:val="16"/>
        </w:rPr>
        <w:t>DREAMers</w:t>
      </w:r>
      <w:proofErr w:type="spellEnd"/>
      <w:r w:rsidRPr="00AC705E">
        <w:rPr>
          <w:sz w:val="16"/>
        </w:rPr>
        <w:t xml:space="preserve"> </w:t>
      </w:r>
      <w:r w:rsidRPr="00AC705E">
        <w:rPr>
          <w:rStyle w:val="StyleBoldUnderline"/>
        </w:rPr>
        <w:t xml:space="preserve">would boost employment and wages. </w:t>
      </w:r>
      <w:r w:rsidRPr="00AC705E">
        <w:rPr>
          <w:sz w:val="16"/>
        </w:rPr>
        <w:t xml:space="preserve">Legal status and the pursuit of higher education would create an aggregate 19 percent increase in earnings for young undocumented immigrants who would benefit from the DREAM Act by 2030. The ripple effects of these </w:t>
      </w:r>
      <w:r w:rsidRPr="00AC705E">
        <w:rPr>
          <w:rStyle w:val="StyleBoldUnderline"/>
        </w:rPr>
        <w:t>increased wages would create $181 billion in induced economic impact, 1.4 million new jobs,</w:t>
      </w:r>
      <w:r w:rsidRPr="00AC705E">
        <w:rPr>
          <w:sz w:val="16"/>
        </w:rPr>
        <w:t xml:space="preserve"> and $10 billion in increased federal revenue.</w:t>
      </w:r>
      <w:r w:rsidRPr="00AC705E">
        <w:rPr>
          <w:sz w:val="12"/>
        </w:rPr>
        <w:t>¶</w:t>
      </w:r>
      <w:r w:rsidRPr="00AC705E">
        <w:rPr>
          <w:sz w:val="16"/>
        </w:rPr>
        <w:t xml:space="preserve"> 10. Significant reform of the high-skilled </w:t>
      </w:r>
      <w:r w:rsidRPr="00AC705E">
        <w:rPr>
          <w:rStyle w:val="StyleBoldUnderline"/>
        </w:rPr>
        <w:t xml:space="preserve">immigration system would benefit </w:t>
      </w:r>
      <w:r w:rsidRPr="00AC705E">
        <w:rPr>
          <w:sz w:val="16"/>
        </w:rPr>
        <w:t xml:space="preserve">certain </w:t>
      </w:r>
      <w:r w:rsidRPr="00AC705E">
        <w:rPr>
          <w:rStyle w:val="StyleBoldUnderline"/>
        </w:rPr>
        <w:t xml:space="preserve">industries that require high-skilled workers. Immigrants make up 23 percent of the labor force in </w:t>
      </w:r>
      <w:r w:rsidRPr="00AC705E">
        <w:rPr>
          <w:sz w:val="16"/>
        </w:rPr>
        <w:t xml:space="preserve">high-tech </w:t>
      </w:r>
      <w:r w:rsidRPr="00AC705E">
        <w:rPr>
          <w:rStyle w:val="StyleBoldUnderline"/>
        </w:rPr>
        <w:t>manufacturing</w:t>
      </w:r>
      <w:r w:rsidRPr="00AC705E">
        <w:rPr>
          <w:sz w:val="16"/>
        </w:rPr>
        <w:t xml:space="preserve"> and information </w:t>
      </w:r>
      <w:r w:rsidRPr="00AC705E">
        <w:rPr>
          <w:rStyle w:val="StyleBoldUnderline"/>
        </w:rPr>
        <w:t>technology industries</w:t>
      </w:r>
      <w:r w:rsidRPr="00AC705E">
        <w:rPr>
          <w:sz w:val="16"/>
        </w:rPr>
        <w:t xml:space="preserve">, and immigrants more highly educated, on average, than the native-born Americans working in these industries. </w:t>
      </w:r>
      <w:r w:rsidRPr="00AC705E">
        <w:rPr>
          <w:rStyle w:val="StyleBoldUnderline"/>
        </w:rPr>
        <w:t>For every immigrant who earns an advanced degree in one of these fields at a U.S. university, 2.62 American jobs are created.</w:t>
      </w:r>
    </w:p>
    <w:p w:rsidR="00817F6F" w:rsidRDefault="00817F6F" w:rsidP="00817F6F">
      <w:pPr>
        <w:rPr>
          <w:rStyle w:val="StyleBoldUnderline"/>
        </w:rPr>
      </w:pPr>
    </w:p>
    <w:p w:rsidR="00817F6F" w:rsidRDefault="00817F6F" w:rsidP="00817F6F">
      <w:pPr>
        <w:pStyle w:val="Heading4"/>
      </w:pPr>
      <w:r>
        <w:lastRenderedPageBreak/>
        <w:t>Immigration reform overwhelmingly key to the economy – all the best studies conclude gains in basically every important internal link</w:t>
      </w:r>
    </w:p>
    <w:p w:rsidR="00817F6F" w:rsidRDefault="00817F6F" w:rsidP="00817F6F">
      <w:r>
        <w:rPr>
          <w:rStyle w:val="StyleStyleBold12pt"/>
        </w:rPr>
        <w:t>Bier</w:t>
      </w:r>
      <w:r>
        <w:rPr>
          <w:rStyle w:val="StyleStyleBold12pt"/>
          <w:b w:val="0"/>
        </w:rPr>
        <w:t xml:space="preserve"> </w:t>
      </w:r>
      <w:r>
        <w:rPr>
          <w:rStyle w:val="StyleStyleBold12pt"/>
        </w:rPr>
        <w:t>2013</w:t>
      </w:r>
      <w:r>
        <w:t>, David, policy analyst specializing in immigration and environmental policy at the Competitive Enterprise Institute, “Immigration Reform’s Economic Benefits,” Open Market, http://www.openmarket.org/2013/02/12/immigration-reforms-economic-benefits/</w:t>
      </w:r>
    </w:p>
    <w:p w:rsidR="00817F6F" w:rsidRPr="00542BE3" w:rsidRDefault="00817F6F" w:rsidP="00817F6F">
      <w:pPr>
        <w:rPr>
          <w:sz w:val="16"/>
        </w:rPr>
      </w:pPr>
      <w:r w:rsidRPr="00542BE3">
        <w:rPr>
          <w:sz w:val="16"/>
        </w:rPr>
        <w:t xml:space="preserve">Comprehensive immigration reform is coming. For those that don’t speak D.C. doublespeak, that means more costly, useless, and privacy-invading border drones, more guards and fences, more employer prosecutions, and national identification for all Americans. On the other hand, it means much more legal immigration and legalization for immigrants already here illegally. Looking at only these last two parts, </w:t>
      </w:r>
      <w:r>
        <w:rPr>
          <w:rStyle w:val="IntenseEmphasis"/>
        </w:rPr>
        <w:t>what will the economic impact be</w:t>
      </w:r>
      <w:proofErr w:type="gramStart"/>
      <w:r w:rsidRPr="00542BE3">
        <w:rPr>
          <w:sz w:val="16"/>
        </w:rPr>
        <w:t>?</w:t>
      </w:r>
      <w:r w:rsidRPr="00542BE3">
        <w:rPr>
          <w:sz w:val="12"/>
        </w:rPr>
        <w:t>¶</w:t>
      </w:r>
      <w:proofErr w:type="gramEnd"/>
      <w:r w:rsidRPr="00542BE3">
        <w:rPr>
          <w:sz w:val="16"/>
        </w:rPr>
        <w:t xml:space="preserve"> 1) </w:t>
      </w:r>
      <w:r>
        <w:rPr>
          <w:rStyle w:val="IntenseEmphasis"/>
        </w:rPr>
        <w:t>Fewer deportations mean less wasteful federal spending</w:t>
      </w:r>
      <w:r w:rsidRPr="00542BE3">
        <w:rPr>
          <w:sz w:val="16"/>
        </w:rPr>
        <w:t xml:space="preserve">. College of William and Mary professor of economics Rajeev </w:t>
      </w:r>
      <w:proofErr w:type="spellStart"/>
      <w:r w:rsidRPr="00542BE3">
        <w:rPr>
          <w:sz w:val="16"/>
        </w:rPr>
        <w:t>Goyle</w:t>
      </w:r>
      <w:proofErr w:type="spellEnd"/>
      <w:r w:rsidRPr="00542BE3">
        <w:rPr>
          <w:sz w:val="16"/>
        </w:rPr>
        <w:t xml:space="preserve"> estimated in 2005 that </w:t>
      </w:r>
      <w:r>
        <w:rPr>
          <w:rStyle w:val="IntenseEmphasis"/>
        </w:rPr>
        <w:t>if we could find all 11 million deportable immigrants, the cost of mass deportation</w:t>
      </w:r>
      <w:r w:rsidRPr="00542BE3">
        <w:rPr>
          <w:sz w:val="16"/>
        </w:rPr>
        <w:t xml:space="preserve"> to be $206 billion over 5 years, or $41 billion annually. Five years later, the Center for American Progress put the number </w:t>
      </w:r>
      <w:r>
        <w:rPr>
          <w:rStyle w:val="IntenseEmphasis"/>
        </w:rPr>
        <w:t>at $285 billion over 5 years</w:t>
      </w:r>
      <w:r w:rsidRPr="00542BE3">
        <w:rPr>
          <w:sz w:val="16"/>
        </w:rPr>
        <w:t xml:space="preserve">. Immigration and Customs Enforcement (ICE) has found that </w:t>
      </w:r>
      <w:r>
        <w:rPr>
          <w:rStyle w:val="IntenseEmphasis"/>
        </w:rPr>
        <w:t>it costs</w:t>
      </w:r>
      <w:r w:rsidRPr="00542BE3">
        <w:rPr>
          <w:sz w:val="16"/>
        </w:rPr>
        <w:t xml:space="preserve"> at the margin $</w:t>
      </w:r>
      <w:r>
        <w:rPr>
          <w:rStyle w:val="IntenseEmphasis"/>
        </w:rPr>
        <w:t>12,500 to deport a single person</w:t>
      </w:r>
      <w:r w:rsidRPr="00542BE3">
        <w:rPr>
          <w:sz w:val="16"/>
        </w:rPr>
        <w:t xml:space="preserve">. This translates to $138.8 </w:t>
      </w:r>
      <w:proofErr w:type="gramStart"/>
      <w:r w:rsidRPr="00542BE3">
        <w:rPr>
          <w:sz w:val="16"/>
        </w:rPr>
        <w:t>billion,</w:t>
      </w:r>
      <w:proofErr w:type="gramEnd"/>
      <w:r w:rsidRPr="00542BE3">
        <w:rPr>
          <w:sz w:val="16"/>
        </w:rPr>
        <w:t xml:space="preserve"> ignoring the capital costs.</w:t>
      </w:r>
      <w:r w:rsidRPr="00542BE3">
        <w:rPr>
          <w:sz w:val="12"/>
        </w:rPr>
        <w:t>¶</w:t>
      </w:r>
      <w:r w:rsidRPr="00542BE3">
        <w:rPr>
          <w:sz w:val="16"/>
        </w:rPr>
        <w:t xml:space="preserve"> 2) </w:t>
      </w:r>
      <w:r>
        <w:rPr>
          <w:rStyle w:val="IntenseEmphasis"/>
        </w:rPr>
        <w:t>Fewer deportations raise GDP</w:t>
      </w:r>
      <w:r w:rsidRPr="00542BE3">
        <w:rPr>
          <w:sz w:val="16"/>
        </w:rPr>
        <w:t xml:space="preserve">. Ignoring the unlikely event we can force out all 11.1 million unauthorized immigrants, even a strong enforcement effort that reduces the number of unskilled workers by 28% would lower GDP by $80 billion or 0.5% of the income of U.S. households, according to economists Peter Dixon and Maureen </w:t>
      </w:r>
      <w:proofErr w:type="spellStart"/>
      <w:r w:rsidRPr="00542BE3">
        <w:rPr>
          <w:sz w:val="16"/>
        </w:rPr>
        <w:t>Rimmer</w:t>
      </w:r>
      <w:proofErr w:type="spellEnd"/>
      <w:r w:rsidRPr="00542BE3">
        <w:rPr>
          <w:sz w:val="16"/>
        </w:rPr>
        <w:t xml:space="preserve"> in 2009. In 2012, Berkley Econ Professor </w:t>
      </w:r>
      <w:proofErr w:type="spellStart"/>
      <w:r w:rsidRPr="00542BE3">
        <w:rPr>
          <w:sz w:val="16"/>
        </w:rPr>
        <w:t>Raúl</w:t>
      </w:r>
      <w:proofErr w:type="spellEnd"/>
      <w:r w:rsidRPr="00542BE3">
        <w:rPr>
          <w:sz w:val="16"/>
        </w:rPr>
        <w:t xml:space="preserve"> Hinojosa-Ojeda found that </w:t>
      </w:r>
      <w:r>
        <w:rPr>
          <w:rStyle w:val="IntenseEmphasis"/>
        </w:rPr>
        <w:t>the number would likely be $2.6 trillion in lost GDP over ten years, not including the actual fiscal cost of deportation</w:t>
      </w:r>
      <w:r w:rsidRPr="00542BE3">
        <w:rPr>
          <w:sz w:val="16"/>
        </w:rPr>
        <w:t xml:space="preserve"> (Prof. </w:t>
      </w:r>
      <w:proofErr w:type="spellStart"/>
      <w:r w:rsidRPr="00542BE3">
        <w:rPr>
          <w:sz w:val="16"/>
        </w:rPr>
        <w:t>Goyle</w:t>
      </w:r>
      <w:proofErr w:type="spellEnd"/>
      <w:r w:rsidRPr="00542BE3">
        <w:rPr>
          <w:sz w:val="16"/>
        </w:rPr>
        <w:t xml:space="preserve"> found the same number in 2005). In 2012, the Department of Agriculture looked at the economic impact of cutting the unauthorized population in half over 15 years. </w:t>
      </w:r>
      <w:r>
        <w:rPr>
          <w:rStyle w:val="IntenseEmphasis"/>
        </w:rPr>
        <w:t>It found that it would reduce U.S. wages</w:t>
      </w:r>
      <w:r w:rsidRPr="00542BE3">
        <w:rPr>
          <w:sz w:val="16"/>
        </w:rPr>
        <w:t xml:space="preserve"> by 0.3 to 0.6%. In 2009, the dairy industry concluded similarly that eliminating 50 percent of migrant workers would reduce its sales by $6.7 </w:t>
      </w:r>
      <w:proofErr w:type="gramStart"/>
      <w:r w:rsidRPr="00542BE3">
        <w:rPr>
          <w:sz w:val="16"/>
        </w:rPr>
        <w:t>billion,</w:t>
      </w:r>
      <w:proofErr w:type="gramEnd"/>
      <w:r w:rsidRPr="00542BE3">
        <w:rPr>
          <w:sz w:val="16"/>
        </w:rPr>
        <w:t xml:space="preserve"> cutting GDP $11 billion.</w:t>
      </w:r>
      <w:r w:rsidRPr="00542BE3">
        <w:rPr>
          <w:sz w:val="12"/>
        </w:rPr>
        <w:t>¶</w:t>
      </w:r>
      <w:r w:rsidRPr="00542BE3">
        <w:rPr>
          <w:sz w:val="16"/>
        </w:rPr>
        <w:t xml:space="preserve"> 3) </w:t>
      </w:r>
      <w:r>
        <w:rPr>
          <w:rStyle w:val="IntenseEmphasis"/>
        </w:rPr>
        <w:t>Legalization would increase GDP</w:t>
      </w:r>
      <w:r w:rsidRPr="00542BE3">
        <w:rPr>
          <w:sz w:val="16"/>
        </w:rPr>
        <w:t xml:space="preserve">. In 2012, Hinojosa-Ojeda found in 2012 that the </w:t>
      </w:r>
      <w:r>
        <w:rPr>
          <w:rStyle w:val="IntenseEmphasis"/>
        </w:rPr>
        <w:t>just wage increases due to legalization</w:t>
      </w:r>
      <w:r w:rsidRPr="00542BE3">
        <w:rPr>
          <w:sz w:val="16"/>
        </w:rPr>
        <w:t xml:space="preserve"> for immigrants </w:t>
      </w:r>
      <w:r>
        <w:rPr>
          <w:rStyle w:val="IntenseEmphasis"/>
        </w:rPr>
        <w:t>would raise GDP</w:t>
      </w:r>
      <w:r w:rsidRPr="00542BE3">
        <w:rPr>
          <w:sz w:val="16"/>
        </w:rPr>
        <w:t xml:space="preserve"> $30 billion </w:t>
      </w:r>
      <w:r>
        <w:rPr>
          <w:rStyle w:val="IntenseEmphasis"/>
        </w:rPr>
        <w:t>to $36 billion</w:t>
      </w:r>
      <w:r w:rsidRPr="00542BE3">
        <w:rPr>
          <w:sz w:val="16"/>
        </w:rPr>
        <w:t xml:space="preserve"> over just three years. Economists Manuel Pastor and Justin Scoggins estimated the “wage premium” that immigrants receive from naturalization and concluded that </w:t>
      </w:r>
      <w:r>
        <w:rPr>
          <w:rStyle w:val="IntenseEmphasis"/>
        </w:rPr>
        <w:t>it would add $21 to $45 billion in GDP over ten years</w:t>
      </w:r>
      <w:r w:rsidRPr="00542BE3">
        <w:rPr>
          <w:sz w:val="16"/>
        </w:rPr>
        <w:t xml:space="preserve">. If unauthorized immigrants gained the average wage increase from legalization during the last legalization in 1986, as the Public Policy Institute of California found, </w:t>
      </w:r>
      <w:r>
        <w:rPr>
          <w:rStyle w:val="IntenseEmphasis"/>
        </w:rPr>
        <w:t>GDP would get an annual $35.52 billion bump</w:t>
      </w:r>
      <w:r w:rsidRPr="00542BE3">
        <w:rPr>
          <w:sz w:val="16"/>
        </w:rPr>
        <w:t xml:space="preserve"> or $355.2 billion over ten years.</w:t>
      </w:r>
      <w:r w:rsidRPr="00542BE3">
        <w:rPr>
          <w:sz w:val="12"/>
        </w:rPr>
        <w:t>¶</w:t>
      </w:r>
      <w:r w:rsidRPr="00542BE3">
        <w:rPr>
          <w:sz w:val="16"/>
        </w:rPr>
        <w:t xml:space="preserve"> 4) </w:t>
      </w:r>
      <w:proofErr w:type="gramStart"/>
      <w:r>
        <w:rPr>
          <w:rStyle w:val="IntenseEmphasis"/>
        </w:rPr>
        <w:t>More</w:t>
      </w:r>
      <w:proofErr w:type="gramEnd"/>
      <w:r>
        <w:rPr>
          <w:rStyle w:val="IntenseEmphasis"/>
        </w:rPr>
        <w:t xml:space="preserve"> immigration would increase U.S. wages</w:t>
      </w:r>
      <w:r w:rsidRPr="00542BE3">
        <w:rPr>
          <w:sz w:val="16"/>
        </w:rPr>
        <w:t xml:space="preserve">. </w:t>
      </w:r>
      <w:r>
        <w:rPr>
          <w:rStyle w:val="IntenseEmphasis"/>
        </w:rPr>
        <w:t>Immigrants complement the skills over U.S. workers, creating better job opportunities and higher wages</w:t>
      </w:r>
      <w:r w:rsidRPr="00542BE3">
        <w:rPr>
          <w:sz w:val="16"/>
        </w:rPr>
        <w:t xml:space="preserve">. The White House Council of Economic Advisers found in 2007 that </w:t>
      </w:r>
      <w:r>
        <w:rPr>
          <w:rStyle w:val="IntenseEmphasis"/>
        </w:rPr>
        <w:t>annual wage gains from immigration are between $30 and $80 billion</w:t>
      </w:r>
      <w:r w:rsidRPr="00542BE3">
        <w:rPr>
          <w:sz w:val="16"/>
        </w:rPr>
        <w:t xml:space="preserve">. Economist Giovanni </w:t>
      </w:r>
      <w:proofErr w:type="spellStart"/>
      <w:r w:rsidRPr="00542BE3">
        <w:rPr>
          <w:sz w:val="16"/>
        </w:rPr>
        <w:t>Peri</w:t>
      </w:r>
      <w:proofErr w:type="spellEnd"/>
      <w:r w:rsidRPr="00542BE3">
        <w:rPr>
          <w:sz w:val="16"/>
        </w:rPr>
        <w:t xml:space="preserve"> found in 2007 that </w:t>
      </w:r>
      <w:r>
        <w:rPr>
          <w:rStyle w:val="IntenseEmphasis"/>
        </w:rPr>
        <w:t>wages for workers with at least a high school degree grew by 2 percent due to immigration</w:t>
      </w:r>
      <w:r w:rsidRPr="00542BE3">
        <w:rPr>
          <w:sz w:val="16"/>
        </w:rPr>
        <w:t xml:space="preserve"> between 1990 and 2004. </w:t>
      </w:r>
      <w:proofErr w:type="spellStart"/>
      <w:r w:rsidRPr="00542BE3">
        <w:rPr>
          <w:sz w:val="16"/>
        </w:rPr>
        <w:t>Peri</w:t>
      </w:r>
      <w:proofErr w:type="spellEnd"/>
      <w:r w:rsidRPr="00542BE3">
        <w:rPr>
          <w:sz w:val="16"/>
        </w:rPr>
        <w:t xml:space="preserve"> and </w:t>
      </w:r>
      <w:proofErr w:type="spellStart"/>
      <w:r w:rsidRPr="00542BE3">
        <w:rPr>
          <w:sz w:val="16"/>
        </w:rPr>
        <w:t>Gianmarco</w:t>
      </w:r>
      <w:proofErr w:type="spellEnd"/>
      <w:r w:rsidRPr="00542BE3">
        <w:rPr>
          <w:sz w:val="16"/>
        </w:rPr>
        <w:t xml:space="preserve"> </w:t>
      </w:r>
      <w:proofErr w:type="spellStart"/>
      <w:r w:rsidRPr="00542BE3">
        <w:rPr>
          <w:sz w:val="16"/>
        </w:rPr>
        <w:t>Ottaviano</w:t>
      </w:r>
      <w:proofErr w:type="spellEnd"/>
      <w:r w:rsidRPr="00542BE3">
        <w:rPr>
          <w:sz w:val="16"/>
        </w:rPr>
        <w:t xml:space="preserve">, using a model that takes into account comparative advantage gains, found that </w:t>
      </w:r>
      <w:r>
        <w:rPr>
          <w:rStyle w:val="IntenseEmphasis"/>
        </w:rPr>
        <w:t>immigration in 2010 increased the wages of all Americans by 0.6% with a positive effect on low-skilled Americans</w:t>
      </w:r>
      <w:r w:rsidRPr="00542BE3">
        <w:rPr>
          <w:sz w:val="16"/>
        </w:rPr>
        <w:t>. UC Berkley economist David Card discovered the same thing in 2005 looking at city specific data.</w:t>
      </w:r>
      <w:r w:rsidRPr="00542BE3">
        <w:rPr>
          <w:sz w:val="12"/>
        </w:rPr>
        <w:t>¶</w:t>
      </w:r>
      <w:r w:rsidRPr="00542BE3">
        <w:rPr>
          <w:sz w:val="16"/>
        </w:rPr>
        <w:t xml:space="preserve"> 5) </w:t>
      </w:r>
      <w:proofErr w:type="gramStart"/>
      <w:r w:rsidRPr="00542BE3">
        <w:rPr>
          <w:sz w:val="16"/>
        </w:rPr>
        <w:t>More</w:t>
      </w:r>
      <w:proofErr w:type="gramEnd"/>
      <w:r w:rsidRPr="00542BE3">
        <w:rPr>
          <w:sz w:val="16"/>
        </w:rPr>
        <w:t xml:space="preserve"> immigration lowers prices. Economist Saul </w:t>
      </w:r>
      <w:proofErr w:type="spellStart"/>
      <w:r w:rsidRPr="00542BE3">
        <w:rPr>
          <w:sz w:val="16"/>
        </w:rPr>
        <w:t>Lach</w:t>
      </w:r>
      <w:proofErr w:type="spellEnd"/>
      <w:r w:rsidRPr="00542BE3">
        <w:rPr>
          <w:sz w:val="16"/>
        </w:rPr>
        <w:t xml:space="preserve"> found in 2007 that </w:t>
      </w:r>
      <w:r>
        <w:rPr>
          <w:rStyle w:val="IntenseEmphasis"/>
        </w:rPr>
        <w:t>the higher output from immigration also lowers prices</w:t>
      </w:r>
      <w:r w:rsidRPr="00542BE3">
        <w:rPr>
          <w:sz w:val="16"/>
        </w:rPr>
        <w:t xml:space="preserve"> by 0.5% on average. MIT’s Patricia Cortes in 2006 found that immigrants lowered prices in immigrant-dominated industries by 1.3%. In 2007, economists Robert E. </w:t>
      </w:r>
      <w:proofErr w:type="spellStart"/>
      <w:r w:rsidRPr="00542BE3">
        <w:rPr>
          <w:sz w:val="16"/>
        </w:rPr>
        <w:t>Lipsey</w:t>
      </w:r>
      <w:proofErr w:type="spellEnd"/>
      <w:r w:rsidRPr="00542BE3">
        <w:rPr>
          <w:sz w:val="16"/>
        </w:rPr>
        <w:t xml:space="preserve"> and </w:t>
      </w:r>
      <w:proofErr w:type="spellStart"/>
      <w:r w:rsidRPr="00542BE3">
        <w:rPr>
          <w:sz w:val="16"/>
        </w:rPr>
        <w:t>Birgitta</w:t>
      </w:r>
      <w:proofErr w:type="spellEnd"/>
      <w:r w:rsidRPr="00542BE3">
        <w:rPr>
          <w:sz w:val="16"/>
        </w:rPr>
        <w:t xml:space="preserve"> Swedenborg showed that countries that keep labor scarce consume much fewer labor-intensive goods. For example, there are far fewer restaurants in Nordic countries due to the inability to find labor. In New York City in 2012, the Fiscal Policy Institute found lower education immigrants own 70 to 90 percent of all laundry, taxi and limousine, grocery, beauty salon, and day care small businesses.</w:t>
      </w:r>
      <w:r w:rsidRPr="00542BE3">
        <w:rPr>
          <w:sz w:val="12"/>
        </w:rPr>
        <w:t>¶</w:t>
      </w:r>
      <w:r w:rsidRPr="00542BE3">
        <w:rPr>
          <w:sz w:val="16"/>
        </w:rPr>
        <w:t xml:space="preserve"> 6) </w:t>
      </w:r>
      <w:proofErr w:type="gramStart"/>
      <w:r>
        <w:rPr>
          <w:rStyle w:val="IntenseEmphasis"/>
        </w:rPr>
        <w:t>More</w:t>
      </w:r>
      <w:proofErr w:type="gramEnd"/>
      <w:r>
        <w:rPr>
          <w:rStyle w:val="IntenseEmphasis"/>
        </w:rPr>
        <w:t xml:space="preserve"> high-skilled immigration increases jobs and innovation</w:t>
      </w:r>
      <w:r w:rsidRPr="00542BE3">
        <w:rPr>
          <w:sz w:val="16"/>
        </w:rPr>
        <w:t xml:space="preserve">. </w:t>
      </w:r>
      <w:r>
        <w:rPr>
          <w:rStyle w:val="IntenseEmphasis"/>
        </w:rPr>
        <w:t>Immigrants have twice as many patents and Nobel Prize recipients per capita than natives</w:t>
      </w:r>
      <w:r w:rsidRPr="00542BE3">
        <w:rPr>
          <w:sz w:val="16"/>
        </w:rPr>
        <w:t xml:space="preserve">. In 2006, immigrant founded companies produced $52 billion in sales and employed 450,000 workers. Immigrants served either as founder, CEO, or VP of engineering in more than three quarters of top 50 venture-backed companies. Even </w:t>
      </w:r>
      <w:r>
        <w:rPr>
          <w:rStyle w:val="IntenseEmphasis"/>
        </w:rPr>
        <w:t>100 new temporary high-skilled immigrants create 183 new jobs for U.S. workers</w:t>
      </w:r>
      <w:r w:rsidRPr="00542BE3">
        <w:rPr>
          <w:sz w:val="16"/>
        </w:rPr>
        <w:t xml:space="preserve">, according to economist Madeline </w:t>
      </w:r>
      <w:proofErr w:type="spellStart"/>
      <w:r w:rsidRPr="00542BE3">
        <w:rPr>
          <w:sz w:val="16"/>
        </w:rPr>
        <w:t>Zavodny</w:t>
      </w:r>
      <w:proofErr w:type="spellEnd"/>
      <w:r w:rsidRPr="00542BE3">
        <w:rPr>
          <w:sz w:val="16"/>
        </w:rPr>
        <w:t>.</w:t>
      </w:r>
      <w:r w:rsidRPr="00542BE3">
        <w:rPr>
          <w:sz w:val="12"/>
        </w:rPr>
        <w:t>¶</w:t>
      </w:r>
      <w:r w:rsidRPr="00542BE3">
        <w:rPr>
          <w:sz w:val="16"/>
        </w:rPr>
        <w:t xml:space="preserve"> </w:t>
      </w:r>
      <w:r>
        <w:rPr>
          <w:rStyle w:val="IntenseEmphasis"/>
        </w:rPr>
        <w:t>Alarmist claims about immigration</w:t>
      </w:r>
      <w:r w:rsidRPr="00542BE3">
        <w:rPr>
          <w:sz w:val="16"/>
        </w:rPr>
        <w:t>–</w:t>
      </w:r>
      <w:r>
        <w:rPr>
          <w:rStyle w:val="IntenseEmphasis"/>
        </w:rPr>
        <w:t>produced by the havens of protectionist garbage</w:t>
      </w:r>
      <w:r w:rsidRPr="00542BE3">
        <w:rPr>
          <w:sz w:val="16"/>
        </w:rPr>
        <w:t>, Center for Immigration Studies and Federation for American Immigration Reform–</w:t>
      </w:r>
      <w:r>
        <w:rPr>
          <w:rStyle w:val="IntenseEmphasis"/>
        </w:rPr>
        <w:t>should be interpreted in context of the overwhelming evidence</w:t>
      </w:r>
      <w:r w:rsidRPr="00542BE3">
        <w:rPr>
          <w:sz w:val="16"/>
        </w:rPr>
        <w:t xml:space="preserve"> partially presented above </w:t>
      </w:r>
      <w:r>
        <w:rPr>
          <w:rStyle w:val="IntenseEmphasis"/>
        </w:rPr>
        <w:t>that legal immigration has a profoundly positive effect on the economy</w:t>
      </w:r>
      <w:r w:rsidRPr="00542BE3">
        <w:rPr>
          <w:sz w:val="16"/>
        </w:rPr>
        <w:t xml:space="preserve">. </w:t>
      </w:r>
      <w:r>
        <w:rPr>
          <w:rStyle w:val="IntenseEmphasis"/>
        </w:rPr>
        <w:t>Legalization (of some kind) and more legal immigration will benefit America’s economy</w:t>
      </w:r>
      <w:r w:rsidRPr="00542BE3">
        <w:rPr>
          <w:sz w:val="16"/>
        </w:rPr>
        <w:t>, not because of some intrinsic element of immigrants, but because, as late economist Julian Simon said, people are the ultimate resource—not some nasty drag on the world.</w:t>
      </w:r>
    </w:p>
    <w:p w:rsidR="00817F6F" w:rsidRPr="00817F6F" w:rsidRDefault="00817F6F" w:rsidP="00817F6F"/>
    <w:p w:rsidR="00402AE2" w:rsidRDefault="00402AE2" w:rsidP="00431A77">
      <w:pPr>
        <w:rPr>
          <w:sz w:val="16"/>
        </w:rPr>
      </w:pPr>
    </w:p>
    <w:p w:rsidR="00402AE2" w:rsidRDefault="00402AE2" w:rsidP="00402AE2">
      <w:pPr>
        <w:pStyle w:val="Heading2"/>
      </w:pPr>
      <w:r>
        <w:lastRenderedPageBreak/>
        <w:t>Food Security</w:t>
      </w:r>
    </w:p>
    <w:p w:rsidR="00402AE2" w:rsidRDefault="00402AE2" w:rsidP="00402AE2"/>
    <w:p w:rsidR="00402AE2" w:rsidRPr="0009339F" w:rsidRDefault="00402AE2" w:rsidP="00402AE2">
      <w:pPr>
        <w:pStyle w:val="Heading4"/>
        <w:rPr>
          <w:rFonts w:ascii="Georgia" w:eastAsia="PMingLiU" w:hAnsi="Georgia"/>
        </w:rPr>
      </w:pPr>
      <w:r w:rsidRPr="0009339F">
        <w:rPr>
          <w:rFonts w:ascii="Georgia" w:eastAsia="PMingLiU" w:hAnsi="Georgia"/>
        </w:rPr>
        <w:t>Comprehensive reform is key to food security</w:t>
      </w:r>
    </w:p>
    <w:p w:rsidR="00402AE2" w:rsidRPr="0009339F" w:rsidRDefault="00402AE2" w:rsidP="00402AE2">
      <w:pPr>
        <w:rPr>
          <w:rFonts w:ascii="Georgia" w:hAnsi="Georgia"/>
        </w:rPr>
      </w:pPr>
      <w:r w:rsidRPr="0009339F">
        <w:rPr>
          <w:rFonts w:ascii="Georgia" w:hAnsi="Georgia"/>
          <w:b/>
          <w:iCs/>
          <w:sz w:val="26"/>
        </w:rPr>
        <w:t>ACIR ‘7</w:t>
      </w:r>
      <w:r w:rsidRPr="0009339F">
        <w:rPr>
          <w:rFonts w:ascii="Georgia" w:hAnsi="Georgia"/>
        </w:rPr>
        <w:t xml:space="preserve"> (December 4, 2007 THE AGRICULTURE COALITION FOR IMMIGRATION REFORM </w:t>
      </w:r>
    </w:p>
    <w:p w:rsidR="00402AE2" w:rsidRPr="0009339F" w:rsidRDefault="00402AE2" w:rsidP="00402AE2">
      <w:pPr>
        <w:rPr>
          <w:rFonts w:ascii="Georgia" w:hAnsi="Georgia"/>
          <w:sz w:val="16"/>
        </w:rPr>
      </w:pPr>
      <w:r w:rsidRPr="0009339F">
        <w:rPr>
          <w:rFonts w:ascii="Georgia" w:hAnsi="Georgia"/>
        </w:rPr>
        <w:t xml:space="preserve">Dear Member of Congress: </w:t>
      </w:r>
      <w:r w:rsidRPr="0009339F">
        <w:rPr>
          <w:rFonts w:ascii="Georgia" w:hAnsi="Georgia"/>
          <w:sz w:val="16"/>
        </w:rPr>
        <w:t xml:space="preserve">The Agriculture Coalition for Immigration Reform (ACIR) is deeply concerned with pending immigration enforcement legislation known as the ‘Secure America Through Verification and Enforcement Act of 2007' or ‘SAVE Act’ (H.R.4088 and S.2368). While these bills seek to address the worthy goal of stricter immigration law enforcement, </w:t>
      </w:r>
      <w:r w:rsidRPr="0009339F">
        <w:rPr>
          <w:rFonts w:ascii="Georgia" w:hAnsi="Georgia"/>
          <w:u w:val="single"/>
        </w:rPr>
        <w:t>they fail to take a comprehensive approach</w:t>
      </w:r>
      <w:r w:rsidRPr="0009339F">
        <w:rPr>
          <w:rFonts w:ascii="Georgia" w:hAnsi="Georgia"/>
          <w:sz w:val="16"/>
        </w:rPr>
        <w:t xml:space="preserve"> to solving the immigration problem. </w:t>
      </w:r>
      <w:r w:rsidRPr="0009339F">
        <w:rPr>
          <w:rFonts w:ascii="Georgia" w:hAnsi="Georgia"/>
          <w:u w:val="single"/>
        </w:rPr>
        <w:t>History shows that a one dimensional approach to the nation’s immigration problem is doomed to fail. Enforcement alone, without providing a viable means to obtain a legal workforce to sustain economic growth is a formula for disaster</w:t>
      </w:r>
      <w:r w:rsidRPr="0009339F">
        <w:rPr>
          <w:rFonts w:ascii="Georgia" w:hAnsi="Georgia"/>
          <w:sz w:val="16"/>
          <w:highlight w:val="yellow"/>
        </w:rPr>
        <w:t>.</w:t>
      </w:r>
      <w:r w:rsidRPr="0009339F">
        <w:rPr>
          <w:rFonts w:ascii="Georgia" w:hAnsi="Georgia"/>
          <w:sz w:val="16"/>
        </w:rPr>
        <w:t xml:space="preserve"> </w:t>
      </w:r>
      <w:r w:rsidRPr="0009339F">
        <w:rPr>
          <w:rFonts w:ascii="Georgia" w:hAnsi="Georgia"/>
          <w:u w:val="single"/>
        </w:rPr>
        <w:t>Agriculture best illustrates this point. Agricultural industries that need considerable labor in order to function include the fruit and vegetable, dairy and livestock, nursery, greenhouse, and Christmas tree sectors</w:t>
      </w:r>
      <w:r w:rsidRPr="0009339F">
        <w:rPr>
          <w:rFonts w:ascii="Georgia" w:hAnsi="Georgia"/>
          <w:sz w:val="16"/>
        </w:rPr>
        <w:t xml:space="preserve">. </w:t>
      </w:r>
      <w:r w:rsidRPr="0009339F">
        <w:rPr>
          <w:rFonts w:ascii="Georgia" w:hAnsi="Georgia"/>
          <w:u w:val="single"/>
        </w:rPr>
        <w:t>Localized labor shortages have resulted in actual crop loss in various parts of the country</w:t>
      </w:r>
      <w:r w:rsidRPr="0009339F">
        <w:rPr>
          <w:rFonts w:ascii="Georgia" w:hAnsi="Georgia"/>
          <w:sz w:val="16"/>
        </w:rPr>
        <w:t xml:space="preserve">. More broadly, </w:t>
      </w:r>
      <w:r w:rsidRPr="0009339F">
        <w:rPr>
          <w:rFonts w:ascii="Georgia" w:hAnsi="Georgia"/>
          <w:u w:val="single"/>
        </w:rPr>
        <w:t>producers are making decisions to scale back production, limit expansion, and leave many critical tasks unfulfilled.</w:t>
      </w:r>
      <w:r w:rsidRPr="0009339F">
        <w:rPr>
          <w:rFonts w:ascii="Georgia" w:hAnsi="Georgia"/>
          <w:sz w:val="16"/>
        </w:rPr>
        <w:t xml:space="preserve"> </w:t>
      </w:r>
      <w:r w:rsidRPr="0009339F">
        <w:rPr>
          <w:rFonts w:ascii="Georgia" w:hAnsi="Georgia"/>
          <w:u w:val="single"/>
        </w:rPr>
        <w:t>Continued labor shortages could force more producers to shift production out of the U.S., thus stressing already taxed food and import safety systems</w:t>
      </w:r>
      <w:r w:rsidRPr="00CE70AA">
        <w:rPr>
          <w:rFonts w:ascii="Georgia" w:hAnsi="Georgia"/>
          <w:sz w:val="16"/>
        </w:rPr>
        <w:t xml:space="preserve">. </w:t>
      </w:r>
      <w:r w:rsidRPr="0009339F">
        <w:rPr>
          <w:rFonts w:ascii="Georgia" w:hAnsi="Georgia"/>
          <w:sz w:val="16"/>
        </w:rPr>
        <w:t xml:space="preserve">Farm lenders are becoming increasingly concerned about the stability of affected industries. This problem is aggravated by the nearly universal acknowledgement that the current H-2A agricultural guest worker program does not work. Based on government statistics and other evidence, roughly 80 percent of the farm labor force in the United States is foreign born, and a significant majority of that labor force is believed to be improperly authorized. The bills’ imposition of mandatory electronic employment eligibility verification will screen out the farm labor force without providing access to legal workers. Careful study of farm labor force demographics and trends indicates that there is not a replacement domestic workforce available to fill these jobs. This feature alone will result in chaos unless combined with labor-stabilizing reforms. </w:t>
      </w:r>
      <w:r w:rsidRPr="0009339F">
        <w:rPr>
          <w:rFonts w:ascii="Georgia" w:hAnsi="Georgia"/>
          <w:u w:val="single"/>
        </w:rPr>
        <w:t>Continued failure by Congress to act to address this situation in a comprehensive fashion is placing in jeopardy U.S. food security and global competitiveness.</w:t>
      </w:r>
      <w:r w:rsidRPr="0009339F">
        <w:rPr>
          <w:rFonts w:ascii="Georgia" w:hAnsi="Georgia"/>
          <w:sz w:val="16"/>
        </w:rPr>
        <w:t xml:space="preserve"> Furthermore, </w:t>
      </w:r>
      <w:r w:rsidRPr="0009339F">
        <w:rPr>
          <w:rFonts w:ascii="Georgia" w:hAnsi="Georgia"/>
          <w:u w:val="single"/>
        </w:rPr>
        <w:t xml:space="preserve">congressional inaction threatens the livelihoods of millions of Americans whose jobs exist because </w:t>
      </w:r>
      <w:proofErr w:type="spellStart"/>
      <w:r w:rsidRPr="0009339F">
        <w:rPr>
          <w:rFonts w:ascii="Georgia" w:hAnsi="Georgia"/>
          <w:u w:val="single"/>
        </w:rPr>
        <w:t>laborintensive</w:t>
      </w:r>
      <w:proofErr w:type="spellEnd"/>
      <w:r w:rsidRPr="0009339F">
        <w:rPr>
          <w:rFonts w:ascii="Georgia" w:hAnsi="Georgia"/>
          <w:u w:val="single"/>
        </w:rPr>
        <w:t xml:space="preserve"> agricultural production is occurring in America</w:t>
      </w:r>
      <w:r w:rsidRPr="0009339F">
        <w:rPr>
          <w:rFonts w:ascii="Georgia" w:hAnsi="Georgia"/>
          <w:sz w:val="16"/>
        </w:rPr>
        <w:t xml:space="preserve">. If production is forced to move, most of the upstream and downstream jobs will disappear as well. The Coalition cannot defend of the broken status quo. We support well-managed borders and a rational legal system. We have worked for years to develop popular bipartisan legislation that would stabilize the existing experienced farm workforce and provide an orderly transition to wider reliance on a legal agricultural worker program that provides a fair balance of employer and employee rights and protections. We respectfully urge you to oppose S.2368, H.R.4088, or any other bills that would impose employment-based immigration enforcement in isolation from equally important reforms that would provide for a stable and legal farm labor force. </w:t>
      </w:r>
    </w:p>
    <w:p w:rsidR="00402AE2" w:rsidRPr="0009339F" w:rsidRDefault="00402AE2" w:rsidP="00402AE2">
      <w:pPr>
        <w:rPr>
          <w:rFonts w:ascii="Georgia" w:hAnsi="Georgia"/>
          <w:b/>
          <w:iCs/>
          <w:sz w:val="26"/>
        </w:rPr>
      </w:pPr>
    </w:p>
    <w:p w:rsidR="00402AE2" w:rsidRPr="0009339F" w:rsidRDefault="00402AE2" w:rsidP="00402AE2">
      <w:pPr>
        <w:pStyle w:val="Heading4"/>
        <w:rPr>
          <w:rFonts w:ascii="Georgia" w:eastAsia="PMingLiU" w:hAnsi="Georgia"/>
        </w:rPr>
      </w:pPr>
      <w:r w:rsidRPr="0009339F">
        <w:rPr>
          <w:rFonts w:ascii="Georgia" w:eastAsia="PMingLiU" w:hAnsi="Georgia"/>
        </w:rPr>
        <w:t>Food insecurity sparks World War 3</w:t>
      </w:r>
    </w:p>
    <w:p w:rsidR="00402AE2" w:rsidRPr="0009339F" w:rsidRDefault="00402AE2" w:rsidP="00402AE2">
      <w:pPr>
        <w:rPr>
          <w:rFonts w:ascii="Georgia" w:hAnsi="Georgia"/>
        </w:rPr>
      </w:pPr>
      <w:r w:rsidRPr="0009339F">
        <w:rPr>
          <w:rFonts w:ascii="Georgia" w:hAnsi="Georgia"/>
          <w:b/>
          <w:bCs/>
          <w:sz w:val="26"/>
        </w:rPr>
        <w:t>Calvin ’98</w:t>
      </w:r>
      <w:r w:rsidRPr="0009339F">
        <w:rPr>
          <w:rFonts w:ascii="Georgia" w:hAnsi="Georgia"/>
        </w:rPr>
        <w:t xml:space="preserve"> (William, Theoretical Neurophysiologist – U Washington, Atlantic Monthly, January, </w:t>
      </w:r>
      <w:proofErr w:type="spellStart"/>
      <w:r w:rsidRPr="0009339F">
        <w:rPr>
          <w:rFonts w:ascii="Georgia" w:hAnsi="Georgia"/>
        </w:rPr>
        <w:t>Vol</w:t>
      </w:r>
      <w:proofErr w:type="spellEnd"/>
      <w:r w:rsidRPr="0009339F">
        <w:rPr>
          <w:rFonts w:ascii="Georgia" w:hAnsi="Georgia"/>
        </w:rPr>
        <w:t xml:space="preserve"> 281, No. 1, p. 47-64)</w:t>
      </w:r>
    </w:p>
    <w:p w:rsidR="00402AE2" w:rsidRPr="0009339F" w:rsidRDefault="00402AE2" w:rsidP="00402AE2">
      <w:pPr>
        <w:rPr>
          <w:rFonts w:ascii="Georgia" w:hAnsi="Georgia"/>
          <w:sz w:val="16"/>
          <w:szCs w:val="20"/>
        </w:rPr>
      </w:pPr>
      <w:r w:rsidRPr="0009339F">
        <w:rPr>
          <w:rFonts w:ascii="Georgia" w:hAnsi="Georgia"/>
          <w:sz w:val="16"/>
          <w:szCs w:val="20"/>
        </w:rPr>
        <w:t>The population-crash scenario is surely the most appalling</w:t>
      </w:r>
      <w:r w:rsidRPr="0009339F">
        <w:rPr>
          <w:rFonts w:ascii="Georgia" w:hAnsi="Georgia"/>
          <w:szCs w:val="20"/>
          <w:u w:val="single"/>
        </w:rPr>
        <w:t xml:space="preserve">. Plummeting crop yields would cause some powerful countries to try to take over their neighbors or distant lands </w:t>
      </w:r>
      <w:r w:rsidRPr="00CE70AA">
        <w:rPr>
          <w:rFonts w:ascii="Georgia" w:hAnsi="Georgia"/>
          <w:szCs w:val="20"/>
          <w:u w:val="single"/>
        </w:rPr>
        <w:t>--</w:t>
      </w:r>
      <w:r w:rsidRPr="0009339F">
        <w:rPr>
          <w:rFonts w:ascii="Georgia" w:hAnsi="Georgia"/>
          <w:szCs w:val="20"/>
          <w:u w:val="single"/>
        </w:rPr>
        <w:t xml:space="preserve"> if only because their armies, unpaid and lacking food, would go marauding, both at home and across the borders. The better-organized countries would attempt to use their armies, before they fell apart entirely, to take over countries with significant remaining resources, </w:t>
      </w:r>
      <w:r w:rsidRPr="0009339F">
        <w:rPr>
          <w:rFonts w:ascii="Georgia" w:hAnsi="Georgia"/>
          <w:sz w:val="16"/>
          <w:szCs w:val="20"/>
        </w:rPr>
        <w:t>driving out or starving their inhabitants if not using modern weapons to accomplish the same end: eliminating competitors for the remaining food.</w:t>
      </w:r>
      <w:r w:rsidRPr="0009339F">
        <w:rPr>
          <w:rFonts w:ascii="Georgia" w:hAnsi="Georgia"/>
          <w:szCs w:val="20"/>
          <w:u w:val="single"/>
        </w:rPr>
        <w:t xml:space="preserve"> This would be a worldwide problem -- and could lead to a Third World War -- </w:t>
      </w:r>
      <w:r w:rsidRPr="0009339F">
        <w:rPr>
          <w:rFonts w:ascii="Georgia" w:hAnsi="Georgia"/>
          <w:sz w:val="16"/>
          <w:szCs w:val="20"/>
        </w:rPr>
        <w:t xml:space="preserve">but Europe's vulnerability is particularly easy to analyze. </w:t>
      </w:r>
      <w:proofErr w:type="gramStart"/>
      <w:r w:rsidRPr="0009339F">
        <w:rPr>
          <w:rFonts w:ascii="Georgia" w:hAnsi="Georgia"/>
          <w:sz w:val="16"/>
          <w:szCs w:val="20"/>
        </w:rPr>
        <w:t xml:space="preserve">The last abrupt cooling, the Younger </w:t>
      </w:r>
      <w:proofErr w:type="spellStart"/>
      <w:r w:rsidRPr="0009339F">
        <w:rPr>
          <w:rFonts w:ascii="Georgia" w:hAnsi="Georgia"/>
          <w:sz w:val="16"/>
          <w:szCs w:val="20"/>
        </w:rPr>
        <w:t>Dryas</w:t>
      </w:r>
      <w:proofErr w:type="spellEnd"/>
      <w:r w:rsidRPr="0009339F">
        <w:rPr>
          <w:rFonts w:ascii="Georgia" w:hAnsi="Georgia"/>
          <w:sz w:val="16"/>
          <w:szCs w:val="20"/>
        </w:rPr>
        <w:t>, drastically altered Europe's climate as far east as Ukraine.</w:t>
      </w:r>
      <w:proofErr w:type="gramEnd"/>
      <w:r w:rsidRPr="0009339F">
        <w:rPr>
          <w:rFonts w:ascii="Georgia" w:hAnsi="Georgia"/>
          <w:sz w:val="16"/>
          <w:szCs w:val="20"/>
        </w:rPr>
        <w:t xml:space="preserve"> Present-day Europe has more than 650 million people. It has excellent soils, and largely grows its own food. It could no longer do so if it lost the extra warming from the North Atlantic.</w:t>
      </w:r>
    </w:p>
    <w:p w:rsidR="00402AE2" w:rsidRPr="00FB5BE2" w:rsidRDefault="00402AE2" w:rsidP="00402AE2"/>
    <w:p w:rsidR="00402AE2" w:rsidRPr="005E108E" w:rsidRDefault="00402AE2" w:rsidP="00402AE2"/>
    <w:p w:rsidR="00431A77" w:rsidRPr="0020585C" w:rsidRDefault="00431A77" w:rsidP="00402AE2">
      <w:r w:rsidRPr="0020585C">
        <w:br/>
      </w:r>
      <w:r w:rsidRPr="0020585C">
        <w:br/>
      </w:r>
      <w:r w:rsidRPr="0020585C">
        <w:br/>
      </w:r>
    </w:p>
    <w:p w:rsidR="003567BF" w:rsidRDefault="003567BF" w:rsidP="003567BF">
      <w:pPr>
        <w:pStyle w:val="Heading2"/>
        <w:rPr>
          <w:rStyle w:val="StyleBoldUnderline"/>
        </w:rPr>
      </w:pPr>
      <w:proofErr w:type="spellStart"/>
      <w:r>
        <w:rPr>
          <w:rStyle w:val="StyleBoldUnderline"/>
        </w:rPr>
        <w:lastRenderedPageBreak/>
        <w:t>Cyberwar</w:t>
      </w:r>
      <w:proofErr w:type="spellEnd"/>
    </w:p>
    <w:p w:rsidR="003567BF" w:rsidRPr="00B004C2" w:rsidRDefault="003567BF" w:rsidP="003567BF">
      <w:pPr>
        <w:pStyle w:val="Heading4"/>
        <w:rPr>
          <w:szCs w:val="26"/>
        </w:rPr>
      </w:pPr>
      <w:r>
        <w:rPr>
          <w:szCs w:val="26"/>
        </w:rPr>
        <w:t>Comprehensive Immigration reform</w:t>
      </w:r>
      <w:r w:rsidRPr="00B004C2">
        <w:rPr>
          <w:szCs w:val="26"/>
        </w:rPr>
        <w:t xml:space="preserve"> increases H1B visas substantially</w:t>
      </w:r>
    </w:p>
    <w:p w:rsidR="003567BF" w:rsidRPr="00706133" w:rsidRDefault="003567BF" w:rsidP="003567BF">
      <w:pPr>
        <w:rPr>
          <w:sz w:val="14"/>
        </w:rPr>
      </w:pPr>
      <w:r w:rsidRPr="00706133">
        <w:rPr>
          <w:sz w:val="14"/>
        </w:rPr>
        <w:t xml:space="preserve">Sterling </w:t>
      </w:r>
      <w:r w:rsidRPr="00706133">
        <w:rPr>
          <w:rStyle w:val="StyleStyleBold12pt"/>
        </w:rPr>
        <w:t>Wong</w:t>
      </w:r>
      <w:r w:rsidRPr="00706133">
        <w:rPr>
          <w:sz w:val="14"/>
        </w:rPr>
        <w:t>, studied economics and politics at Sarah Lawrence College and the University of Oxford, Jun 12, 20</w:t>
      </w:r>
      <w:r w:rsidRPr="00706133">
        <w:rPr>
          <w:rStyle w:val="StyleStyleBold12pt"/>
        </w:rPr>
        <w:t>13</w:t>
      </w:r>
      <w:r w:rsidRPr="00706133">
        <w:rPr>
          <w:sz w:val="14"/>
        </w:rPr>
        <w:t>, Expanding the H1B Foreign Work Visa Quota Would Help Small Businesses Most, http://www.minyanville.com/business-news/politics-and-regulation/articles/Expanding-the-H1B-Foreign-Work-Visa/6/12/2013/id/50294</w:t>
      </w:r>
    </w:p>
    <w:p w:rsidR="003567BF" w:rsidRDefault="003567BF" w:rsidP="003567BF">
      <w:pPr>
        <w:rPr>
          <w:sz w:val="14"/>
        </w:rPr>
      </w:pPr>
    </w:p>
    <w:p w:rsidR="003567BF" w:rsidRPr="00706133" w:rsidRDefault="003567BF" w:rsidP="003567BF">
      <w:pPr>
        <w:rPr>
          <w:rStyle w:val="StyleBoldUnderline"/>
        </w:rPr>
      </w:pPr>
      <w:r w:rsidRPr="00706133">
        <w:rPr>
          <w:sz w:val="14"/>
        </w:rPr>
        <w:t xml:space="preserve">Besides the most important issue of illegal immigration, another </w:t>
      </w:r>
      <w:r w:rsidRPr="00706133">
        <w:rPr>
          <w:rStyle w:val="StyleBoldUnderline"/>
        </w:rPr>
        <w:t>key provision of the bill is the expansion in the number of H1B temporary work visas for workers with college degrees or in skilled occupations from the current cap of 65,000 a year to 110,000</w:t>
      </w:r>
      <w:r w:rsidRPr="00706133">
        <w:rPr>
          <w:sz w:val="14"/>
        </w:rPr>
        <w:t>.</w:t>
      </w:r>
      <w:r w:rsidRPr="00706133">
        <w:rPr>
          <w:sz w:val="12"/>
        </w:rPr>
        <w:t>¶</w:t>
      </w:r>
      <w:r w:rsidRPr="00706133">
        <w:rPr>
          <w:sz w:val="14"/>
        </w:rPr>
        <w:t xml:space="preserve"> </w:t>
      </w:r>
      <w:r w:rsidRPr="00706133">
        <w:rPr>
          <w:sz w:val="12"/>
        </w:rPr>
        <w:t>¶</w:t>
      </w:r>
      <w:r w:rsidRPr="00706133">
        <w:rPr>
          <w:sz w:val="14"/>
        </w:rPr>
        <w:t xml:space="preserve"> As is true of illegal immigration, the issue of legal work immigration is contentious, with many voices supporting the plan to expand the number of H1B visas granted each year, and many others opposing it.</w:t>
      </w:r>
      <w:r w:rsidRPr="00706133">
        <w:rPr>
          <w:sz w:val="12"/>
        </w:rPr>
        <w:t>¶</w:t>
      </w:r>
      <w:r w:rsidRPr="00706133">
        <w:rPr>
          <w:sz w:val="14"/>
        </w:rPr>
        <w:t xml:space="preserve"> </w:t>
      </w:r>
      <w:r w:rsidRPr="00706133">
        <w:rPr>
          <w:sz w:val="12"/>
        </w:rPr>
        <w:t>¶</w:t>
      </w:r>
      <w:r w:rsidRPr="00706133">
        <w:rPr>
          <w:sz w:val="14"/>
        </w:rPr>
        <w:t xml:space="preserve"> Those who argue in favor of expansion typically say </w:t>
      </w:r>
      <w:r w:rsidRPr="00706133">
        <w:rPr>
          <w:rStyle w:val="StyleBoldUnderline"/>
        </w:rPr>
        <w:t>the US has a shortage of American graduates with</w:t>
      </w:r>
      <w:r w:rsidRPr="00706133">
        <w:rPr>
          <w:sz w:val="14"/>
        </w:rPr>
        <w:t xml:space="preserve"> Science, Technology, Engineering and Math (</w:t>
      </w:r>
      <w:r w:rsidRPr="00706133">
        <w:rPr>
          <w:rStyle w:val="StyleBoldUnderline"/>
        </w:rPr>
        <w:t xml:space="preserve">STEM) degrees. Foreign workers on H1B visas are thus required to fill a shortfall in STEM job positions. </w:t>
      </w:r>
      <w:r w:rsidRPr="00706133">
        <w:rPr>
          <w:rStyle w:val="StyleBoldUnderline"/>
          <w:sz w:val="12"/>
        </w:rPr>
        <w:t>¶</w:t>
      </w:r>
      <w:r w:rsidRPr="00706133">
        <w:rPr>
          <w:rStyle w:val="StyleBoldUnderline"/>
        </w:rPr>
        <w:t xml:space="preserve"> </w:t>
      </w:r>
    </w:p>
    <w:p w:rsidR="003567BF" w:rsidRDefault="003567BF" w:rsidP="003567BF"/>
    <w:p w:rsidR="003567BF" w:rsidRPr="00662491" w:rsidRDefault="003567BF" w:rsidP="003567BF">
      <w:pPr>
        <w:pStyle w:val="Heading4"/>
      </w:pPr>
      <w:r>
        <w:t xml:space="preserve">H1B visas necessary for defense against </w:t>
      </w:r>
      <w:proofErr w:type="spellStart"/>
      <w:r>
        <w:t>cybersecurity</w:t>
      </w:r>
      <w:proofErr w:type="spellEnd"/>
    </w:p>
    <w:p w:rsidR="003567BF" w:rsidRPr="00662491" w:rsidRDefault="003567BF" w:rsidP="003567BF">
      <w:proofErr w:type="spellStart"/>
      <w:r>
        <w:rPr>
          <w:b/>
        </w:rPr>
        <w:t>McLarty</w:t>
      </w:r>
      <w:proofErr w:type="spellEnd"/>
      <w:r>
        <w:rPr>
          <w:b/>
        </w:rPr>
        <w:t xml:space="preserve"> ’09</w:t>
      </w:r>
      <w:r>
        <w:t xml:space="preserve"> [Thomas F. </w:t>
      </w:r>
      <w:proofErr w:type="spellStart"/>
      <w:r>
        <w:t>McLarty</w:t>
      </w:r>
      <w:proofErr w:type="spellEnd"/>
      <w:r>
        <w:t xml:space="preserve"> III, President Of </w:t>
      </w:r>
      <w:proofErr w:type="spellStart"/>
      <w:r>
        <w:t>McLarty</w:t>
      </w:r>
      <w:proofErr w:type="spellEnd"/>
      <w:r>
        <w:t xml:space="preserve"> Associates, Former White House Chief of Staff and Task Force Co-Chair, July 8, 2009, U.S. Immigration Policy: Report of a CFR-Sponsored Independent Task Force, http://www.cfr.org/immigration/us-immigration-policy-report-cfr-sponsored-independent-task-force/p19759]</w:t>
      </w:r>
    </w:p>
    <w:p w:rsidR="003567BF" w:rsidRPr="00662491" w:rsidRDefault="003567BF" w:rsidP="003567BF">
      <w:pPr>
        <w:rPr>
          <w:sz w:val="16"/>
        </w:rPr>
      </w:pPr>
      <w:r w:rsidRPr="00662491">
        <w:rPr>
          <w:sz w:val="16"/>
        </w:rPr>
        <w:t xml:space="preserve">We have seen, </w:t>
      </w:r>
      <w:r w:rsidRPr="00662491">
        <w:rPr>
          <w:rStyle w:val="StyleBoldUnderline"/>
        </w:rPr>
        <w:t>when you look at the table of the top 20 firms that are H1-B visa requestors, at least 15 of those are IT firms</w:t>
      </w:r>
      <w:r w:rsidRPr="00662491">
        <w:rPr>
          <w:sz w:val="16"/>
        </w:rPr>
        <w:t xml:space="preserve">. And as we're seeing across industry, </w:t>
      </w:r>
      <w:r w:rsidRPr="00662491">
        <w:rPr>
          <w:rStyle w:val="StyleBoldUnderline"/>
        </w:rPr>
        <w:t xml:space="preserve">much of the hardware and software that's used in this country is </w:t>
      </w:r>
      <w:r w:rsidRPr="00662491">
        <w:rPr>
          <w:sz w:val="16"/>
        </w:rPr>
        <w:t xml:space="preserve">not only </w:t>
      </w:r>
      <w:r w:rsidRPr="00662491">
        <w:rPr>
          <w:rStyle w:val="StyleBoldUnderline"/>
        </w:rPr>
        <w:t>manufactured now overseas</w:t>
      </w:r>
      <w:r w:rsidRPr="00662491">
        <w:rPr>
          <w:sz w:val="16"/>
        </w:rPr>
        <w:t xml:space="preserve">, but it's </w:t>
      </w:r>
      <w:r w:rsidRPr="00662491">
        <w:rPr>
          <w:rStyle w:val="StyleBoldUnderline"/>
        </w:rPr>
        <w:t>developed overseas by scientists and engineers who were educated here in the United States</w:t>
      </w:r>
      <w:r w:rsidRPr="00662491">
        <w:rPr>
          <w:sz w:val="16"/>
        </w:rPr>
        <w:t>.</w:t>
      </w:r>
      <w:r w:rsidRPr="00662491">
        <w:rPr>
          <w:sz w:val="12"/>
        </w:rPr>
        <w:t>¶</w:t>
      </w:r>
      <w:r w:rsidRPr="00662491">
        <w:rPr>
          <w:sz w:val="16"/>
        </w:rPr>
        <w:t xml:space="preserve"> </w:t>
      </w:r>
      <w:r w:rsidRPr="00662491">
        <w:rPr>
          <w:rStyle w:val="StyleBoldUnderline"/>
        </w:rPr>
        <w:t>We're seeing a lot more</w:t>
      </w:r>
      <w:r w:rsidRPr="00662491">
        <w:rPr>
          <w:sz w:val="16"/>
        </w:rPr>
        <w:t xml:space="preserve"> activity around </w:t>
      </w:r>
      <w:r w:rsidRPr="00662491">
        <w:rPr>
          <w:rStyle w:val="StyleBoldUnderline"/>
        </w:rPr>
        <w:t>cyber-security</w:t>
      </w:r>
      <w:r w:rsidRPr="00662491">
        <w:rPr>
          <w:sz w:val="16"/>
        </w:rPr>
        <w:t xml:space="preserve">, certainly </w:t>
      </w:r>
      <w:r w:rsidRPr="00662491">
        <w:rPr>
          <w:rStyle w:val="StyleBoldUnderline"/>
        </w:rPr>
        <w:t xml:space="preserve">noteworthy attacks </w:t>
      </w:r>
      <w:r w:rsidRPr="00662491">
        <w:rPr>
          <w:sz w:val="16"/>
        </w:rPr>
        <w:t>here very recently. It's becoming an increasingly dominant set of requirements across not only to the Department of Defense, but the Department of Homeland Security and the critical infrastructure that's held in private hands. Was there any discussion or any interest from DOD or DHS as you undertook this review on the security things about what can be done to try to generate a more effective group of IT experts here in the United States, many of which are coming to the U.S. institutions, academic institutions from overseas and often returning back? This potentially puts us at a competitive disadvantage going forward.</w:t>
      </w:r>
      <w:r w:rsidRPr="00662491">
        <w:rPr>
          <w:sz w:val="12"/>
        </w:rPr>
        <w:t>¶</w:t>
      </w:r>
      <w:r w:rsidRPr="00662491">
        <w:rPr>
          <w:sz w:val="16"/>
        </w:rPr>
        <w:t xml:space="preserve"> MCLARTY: Yes. And I think your question largely is the answer as well. I mean, </w:t>
      </w:r>
      <w:r w:rsidRPr="00662491">
        <w:rPr>
          <w:rStyle w:val="StyleBoldUnderline"/>
        </w:rPr>
        <w:t xml:space="preserve">clearly we have less talented students here </w:t>
      </w:r>
      <w:r w:rsidRPr="00662491">
        <w:rPr>
          <w:sz w:val="16"/>
        </w:rPr>
        <w:t xml:space="preserve">studying -- or put another way, </w:t>
      </w:r>
      <w:r w:rsidRPr="00662491">
        <w:rPr>
          <w:rStyle w:val="StyleBoldUnderline"/>
        </w:rPr>
        <w:t xml:space="preserve">more talented students studying in other countries that </w:t>
      </w:r>
      <w:r w:rsidRPr="00662491">
        <w:rPr>
          <w:sz w:val="16"/>
        </w:rPr>
        <w:t xml:space="preserve">are gifted, talented, really </w:t>
      </w:r>
      <w:r w:rsidRPr="00662491">
        <w:rPr>
          <w:rStyle w:val="StyleBoldUnderline"/>
        </w:rPr>
        <w:t xml:space="preserve">have a tremendous ability to develop </w:t>
      </w:r>
      <w:r w:rsidRPr="00662491">
        <w:rPr>
          <w:sz w:val="16"/>
        </w:rPr>
        <w:t xml:space="preserve">these kind of technology and </w:t>
      </w:r>
      <w:r w:rsidRPr="00662491">
        <w:rPr>
          <w:rStyle w:val="StyleBoldUnderline"/>
        </w:rPr>
        <w:t>scientific advances, we're going to be put at an increasingly disadvantage</w:t>
      </w:r>
      <w:r w:rsidRPr="00662491">
        <w:rPr>
          <w:sz w:val="16"/>
        </w:rPr>
        <w:t>. Where if they come here -- and I kind of like Dr. Land's approach of the green card being handed to them or carefully put in their billfold or purse as they graduate -- then, obviously, that's going to strengthen, I think, our system, our security needs.</w:t>
      </w:r>
      <w:r w:rsidRPr="00662491">
        <w:rPr>
          <w:sz w:val="12"/>
        </w:rPr>
        <w:t>¶</w:t>
      </w:r>
      <w:r w:rsidRPr="00662491">
        <w:rPr>
          <w:sz w:val="16"/>
        </w:rPr>
        <w:t xml:space="preserve"> But again, I think, Frank, you raised a very good point in terms of the security measures that are needed in this interim, if you want to call it that, as we hopefully get some reform here in this area. Yes, we were mindful of that. Ted, you might want to be a little more specific in that regard. But I think you make the basic point of the need. I mean, you're right; about the 15 out of the top 20 and what's being developed overseas. T</w:t>
      </w:r>
      <w:r w:rsidRPr="00662491">
        <w:rPr>
          <w:rStyle w:val="StyleBoldUnderline"/>
        </w:rPr>
        <w:t xml:space="preserve">hat underscores the need to get the best and brightest here and to keep them here </w:t>
      </w:r>
      <w:r w:rsidRPr="00662491">
        <w:rPr>
          <w:sz w:val="16"/>
        </w:rPr>
        <w:t>-- or, if they go back to their countries, at least they have a link here.</w:t>
      </w:r>
    </w:p>
    <w:p w:rsidR="003567BF" w:rsidRPr="00E13197" w:rsidRDefault="003567BF" w:rsidP="003567BF"/>
    <w:p w:rsidR="003567BF" w:rsidRDefault="003567BF" w:rsidP="003567BF">
      <w:pPr>
        <w:rPr>
          <w:b/>
          <w:sz w:val="24"/>
        </w:rPr>
      </w:pPr>
      <w:r w:rsidRPr="008C17F5">
        <w:rPr>
          <w:b/>
          <w:sz w:val="24"/>
        </w:rPr>
        <w:t xml:space="preserve">A successful </w:t>
      </w:r>
      <w:proofErr w:type="spellStart"/>
      <w:r w:rsidRPr="008C17F5">
        <w:rPr>
          <w:b/>
          <w:sz w:val="24"/>
        </w:rPr>
        <w:t>cyber attack</w:t>
      </w:r>
      <w:proofErr w:type="spellEnd"/>
      <w:r w:rsidRPr="008C17F5">
        <w:rPr>
          <w:b/>
          <w:sz w:val="24"/>
        </w:rPr>
        <w:t xml:space="preserve"> ensures accidental nuclear war – multiple warrants</w:t>
      </w:r>
    </w:p>
    <w:p w:rsidR="003567BF" w:rsidRPr="008C17F5" w:rsidRDefault="003567BF" w:rsidP="003567BF">
      <w:pPr>
        <w:rPr>
          <w:b/>
          <w:sz w:val="24"/>
        </w:rPr>
      </w:pPr>
    </w:p>
    <w:p w:rsidR="003567BF" w:rsidRPr="004760D9" w:rsidRDefault="003567BF" w:rsidP="003567BF">
      <w:r w:rsidRPr="004760D9">
        <w:rPr>
          <w:rStyle w:val="StyleStyleBold12pt"/>
        </w:rPr>
        <w:t>Fritz ‘9</w:t>
      </w:r>
      <w:r w:rsidRPr="004760D9">
        <w:t xml:space="preserve"> </w:t>
      </w:r>
      <w:r w:rsidRPr="004760D9">
        <w:tab/>
        <w:t>(Jason - former Captain of the U.S. Army, July, Hacking Nuclear Command and Control)</w:t>
      </w:r>
    </w:p>
    <w:p w:rsidR="003567BF" w:rsidRPr="004760D9" w:rsidRDefault="003567BF" w:rsidP="003567BF"/>
    <w:p w:rsidR="003567BF" w:rsidRPr="004760D9" w:rsidRDefault="003567BF" w:rsidP="003567BF">
      <w:r w:rsidRPr="004760D9">
        <w:t xml:space="preserve">Some reports have noted a Pentagon review, which showed </w:t>
      </w:r>
      <w:r w:rsidRPr="004760D9">
        <w:rPr>
          <w:rStyle w:val="TitleChar"/>
          <w:highlight w:val="green"/>
        </w:rPr>
        <w:t>a potential “</w:t>
      </w:r>
      <w:r w:rsidRPr="004760D9">
        <w:rPr>
          <w:rStyle w:val="TitleChar"/>
        </w:rPr>
        <w:t xml:space="preserve">electronic </w:t>
      </w:r>
      <w:r w:rsidRPr="004760D9">
        <w:rPr>
          <w:rStyle w:val="TitleChar"/>
          <w:highlight w:val="green"/>
        </w:rPr>
        <w:t xml:space="preserve">back door into the </w:t>
      </w:r>
      <w:r w:rsidRPr="004760D9">
        <w:rPr>
          <w:rStyle w:val="TitleChar"/>
        </w:rPr>
        <w:t>US</w:t>
      </w:r>
      <w:r w:rsidRPr="004760D9">
        <w:rPr>
          <w:rStyle w:val="TitleChar"/>
          <w:highlight w:val="green"/>
        </w:rPr>
        <w:t xml:space="preserve"> Navy’s system for broadcasting nuclear launch orders to Trident submarines”</w:t>
      </w:r>
      <w:r w:rsidRPr="004760D9">
        <w:rPr>
          <w:rStyle w:val="TitleChar"/>
        </w:rPr>
        <w:t xml:space="preserve"> </w:t>
      </w:r>
      <w:r w:rsidRPr="004760D9">
        <w:t xml:space="preserve">(Peterson 2004). The investigation </w:t>
      </w:r>
      <w:r w:rsidRPr="004760D9">
        <w:rPr>
          <w:rStyle w:val="TitleChar"/>
          <w:highlight w:val="green"/>
        </w:rPr>
        <w:t xml:space="preserve">showed that cyber terrorists could </w:t>
      </w:r>
      <w:r w:rsidRPr="004760D9">
        <w:rPr>
          <w:rStyle w:val="TitleChar"/>
        </w:rPr>
        <w:t xml:space="preserve">potentially </w:t>
      </w:r>
      <w:r w:rsidRPr="004760D9">
        <w:rPr>
          <w:rStyle w:val="TitleChar"/>
          <w:highlight w:val="green"/>
        </w:rPr>
        <w:t xml:space="preserve">infiltrate this network and insert false orders </w:t>
      </w:r>
      <w:r w:rsidRPr="004760D9">
        <w:rPr>
          <w:rStyle w:val="TitleChar"/>
        </w:rPr>
        <w:t xml:space="preserve">for launch. </w:t>
      </w:r>
      <w:r w:rsidRPr="004760D9">
        <w:t xml:space="preserve">The investigation led to “elaborate new instructions for validating launch orders” (Blair 2003). Adding further to the concern of cyber terrorists seizing control over submarine launched nuclear missiles; The Royal Navy announced in 2008 that it would be installing a Microsoft Windows operating system on its nuclear submarines (Page 2008). The choice of operating system, apparently based on Windows XP, is not as alarming as the advertising of such a system is. </w:t>
      </w:r>
      <w:r w:rsidRPr="004760D9">
        <w:rPr>
          <w:rStyle w:val="TitleChar"/>
          <w:highlight w:val="green"/>
        </w:rPr>
        <w:t xml:space="preserve">This may attract hackers </w:t>
      </w:r>
      <w:r w:rsidRPr="004760D9">
        <w:rPr>
          <w:rStyle w:val="TitleChar"/>
        </w:rPr>
        <w:t>and narrow the necessary reconnaissance to learning its details and potential exploits</w:t>
      </w:r>
      <w:r w:rsidRPr="004760D9">
        <w:t xml:space="preserve">. It is unlikely that the operating system would play a direct role in the signal to launch, although this is far from certain. </w:t>
      </w:r>
      <w:r w:rsidRPr="004760D9">
        <w:rPr>
          <w:rStyle w:val="TitleChar"/>
          <w:highlight w:val="green"/>
        </w:rPr>
        <w:t xml:space="preserve">Knowledge </w:t>
      </w:r>
      <w:r w:rsidRPr="004760D9">
        <w:rPr>
          <w:rStyle w:val="TitleChar"/>
        </w:rPr>
        <w:t xml:space="preserve">of the operating system </w:t>
      </w:r>
      <w:r w:rsidRPr="004760D9">
        <w:rPr>
          <w:rStyle w:val="TitleChar"/>
          <w:highlight w:val="green"/>
        </w:rPr>
        <w:t>may lead to the insertion of malicious code,</w:t>
      </w:r>
      <w:r w:rsidRPr="004760D9">
        <w:rPr>
          <w:rStyle w:val="TitleChar"/>
        </w:rPr>
        <w:t xml:space="preserve"> which could be used to gain accelerating privileges, tracking, valuable information, and </w:t>
      </w:r>
      <w:r w:rsidRPr="004760D9">
        <w:rPr>
          <w:rStyle w:val="TitleChar"/>
          <w:highlight w:val="green"/>
        </w:rPr>
        <w:t xml:space="preserve">deception </w:t>
      </w:r>
      <w:r w:rsidRPr="004760D9">
        <w:rPr>
          <w:rStyle w:val="TitleChar"/>
        </w:rPr>
        <w:t xml:space="preserve">that </w:t>
      </w:r>
      <w:r w:rsidRPr="004760D9">
        <w:rPr>
          <w:rStyle w:val="TitleChar"/>
          <w:highlight w:val="green"/>
        </w:rPr>
        <w:t xml:space="preserve">could </w:t>
      </w:r>
      <w:r w:rsidRPr="004760D9">
        <w:rPr>
          <w:rStyle w:val="TitleChar"/>
        </w:rPr>
        <w:t xml:space="preserve">subsequently </w:t>
      </w:r>
      <w:r w:rsidRPr="004760D9">
        <w:rPr>
          <w:rStyle w:val="TitleChar"/>
          <w:highlight w:val="green"/>
        </w:rPr>
        <w:t>be used to initiate a launch</w:t>
      </w:r>
      <w:r w:rsidRPr="004760D9">
        <w:t xml:space="preserve">. Remember from Chapter 2 that the UK’s nuclear submarines have the authority to launch if they believe the central command has been destroyed. </w:t>
      </w:r>
      <w:r w:rsidRPr="004760D9">
        <w:rPr>
          <w:rStyle w:val="TitleChar"/>
          <w:highlight w:val="green"/>
        </w:rPr>
        <w:t xml:space="preserve">Attempts </w:t>
      </w:r>
      <w:r w:rsidRPr="004760D9">
        <w:rPr>
          <w:rStyle w:val="TitleChar"/>
        </w:rPr>
        <w:t xml:space="preserve">by cyber terrorists </w:t>
      </w:r>
      <w:r w:rsidRPr="004760D9">
        <w:rPr>
          <w:rStyle w:val="TitleChar"/>
          <w:highlight w:val="green"/>
        </w:rPr>
        <w:t xml:space="preserve">to create the illusion of a </w:t>
      </w:r>
      <w:r w:rsidRPr="004760D9">
        <w:rPr>
          <w:rStyle w:val="TitleChar"/>
        </w:rPr>
        <w:t xml:space="preserve">decapitating </w:t>
      </w:r>
      <w:r w:rsidRPr="004760D9">
        <w:rPr>
          <w:rStyle w:val="TitleChar"/>
          <w:highlight w:val="green"/>
        </w:rPr>
        <w:t>strike could also be used to engage fail-deadly systems</w:t>
      </w:r>
      <w:r w:rsidRPr="004760D9">
        <w:rPr>
          <w:rStyle w:val="TitleChar"/>
        </w:rPr>
        <w:t xml:space="preserve">. </w:t>
      </w:r>
      <w:r w:rsidRPr="004760D9">
        <w:rPr>
          <w:sz w:val="16"/>
        </w:rPr>
        <w:t xml:space="preserve">Open source knowledge is scarce as to whether Russia continues to operate such a system. However evidence suggests that they have in the past. </w:t>
      </w:r>
      <w:proofErr w:type="spellStart"/>
      <w:r w:rsidRPr="004760D9">
        <w:rPr>
          <w:sz w:val="16"/>
        </w:rPr>
        <w:t>Perimetr</w:t>
      </w:r>
      <w:proofErr w:type="spellEnd"/>
      <w:r w:rsidRPr="004760D9">
        <w:rPr>
          <w:sz w:val="16"/>
        </w:rPr>
        <w:t xml:space="preserve">, also known as Dead Hand, was an automated system set to launch a mass scale nuclear attack in the event of a decapitation strike against Soviet leadership and military. In a crisis, military officials would send a coded </w:t>
      </w:r>
      <w:r w:rsidRPr="004760D9">
        <w:rPr>
          <w:sz w:val="16"/>
        </w:rPr>
        <w:lastRenderedPageBreak/>
        <w:t xml:space="preserve">message to the bunkers, switching on the dead hand. If nearby ground-level sensors detected a nuclear attack on Moscow, and if a break was detected in communications links with top military commanders, the system would send low-frequency signals over underground antennas to special rockets. Flying high over missile fields and other military sites, these rockets in turn would broadcast attack orders to missiles, bombers and, via radio relays, submarines at sea. Contrary to some Western beliefs, Dr. Blair says, many of Russia's nuclear-armed missiles in underground silos and on mobile launchers can be fired automatically. (Broad 1993) Assuming such a system is still active, cyber terrorists would need to create a crisis situation in order to activate </w:t>
      </w:r>
      <w:proofErr w:type="spellStart"/>
      <w:r w:rsidRPr="004760D9">
        <w:rPr>
          <w:sz w:val="16"/>
        </w:rPr>
        <w:t>Perimetr</w:t>
      </w:r>
      <w:proofErr w:type="spellEnd"/>
      <w:r w:rsidRPr="004760D9">
        <w:rPr>
          <w:sz w:val="16"/>
        </w:rPr>
        <w:t xml:space="preserve">, and then fool it into believing a decapitating strike had taken place. While this is not an easy task, the information age makes it easier. Cyber reconnaissance could help locate the machine and learn its inner workings. This could be done by targeting the computers high of level official’s—anyone who has reportedly worked on such a project, or individuals involved in military operations at underground facilities, such as those reported to be located at </w:t>
      </w:r>
      <w:proofErr w:type="spellStart"/>
      <w:r w:rsidRPr="004760D9">
        <w:rPr>
          <w:sz w:val="16"/>
        </w:rPr>
        <w:t>Yamantau</w:t>
      </w:r>
      <w:proofErr w:type="spellEnd"/>
      <w:r w:rsidRPr="004760D9">
        <w:rPr>
          <w:sz w:val="16"/>
        </w:rPr>
        <w:t xml:space="preserve"> and </w:t>
      </w:r>
      <w:proofErr w:type="spellStart"/>
      <w:r w:rsidRPr="004760D9">
        <w:rPr>
          <w:sz w:val="16"/>
        </w:rPr>
        <w:t>Kosvinksy</w:t>
      </w:r>
      <w:proofErr w:type="spellEnd"/>
      <w:r w:rsidRPr="004760D9">
        <w:rPr>
          <w:sz w:val="16"/>
        </w:rPr>
        <w:t xml:space="preserve"> mountains in the central southern Urals (Rosenbaum 2007, Blair 2008) Indirect Control of Launch </w:t>
      </w:r>
      <w:r w:rsidRPr="004760D9">
        <w:rPr>
          <w:rStyle w:val="TitleChar"/>
          <w:highlight w:val="green"/>
        </w:rPr>
        <w:t xml:space="preserve">Cyber terrorists could cause </w:t>
      </w:r>
      <w:r w:rsidRPr="004760D9">
        <w:rPr>
          <w:rStyle w:val="Emphasis"/>
          <w:highlight w:val="green"/>
        </w:rPr>
        <w:t>incorrect information</w:t>
      </w:r>
      <w:r w:rsidRPr="004760D9">
        <w:rPr>
          <w:rStyle w:val="TitleChar"/>
          <w:highlight w:val="green"/>
        </w:rPr>
        <w:t xml:space="preserve"> to be transmitted</w:t>
      </w:r>
      <w:r w:rsidRPr="004760D9">
        <w:rPr>
          <w:highlight w:val="green"/>
        </w:rPr>
        <w:t>,</w:t>
      </w:r>
      <w:r w:rsidRPr="004760D9">
        <w:t xml:space="preserve"> received, </w:t>
      </w:r>
      <w:r w:rsidRPr="004760D9">
        <w:rPr>
          <w:rStyle w:val="TitleChar"/>
          <w:highlight w:val="green"/>
        </w:rPr>
        <w:t xml:space="preserve">or displayed </w:t>
      </w:r>
      <w:r w:rsidRPr="004760D9">
        <w:rPr>
          <w:rStyle w:val="TitleChar"/>
        </w:rPr>
        <w:t xml:space="preserve">at nuclear command and control </w:t>
      </w:r>
      <w:proofErr w:type="spellStart"/>
      <w:r w:rsidRPr="004760D9">
        <w:rPr>
          <w:rStyle w:val="TitleChar"/>
        </w:rPr>
        <w:t>centres</w:t>
      </w:r>
      <w:proofErr w:type="spellEnd"/>
      <w:r w:rsidRPr="004760D9">
        <w:t xml:space="preserve">, or shut down these </w:t>
      </w:r>
      <w:proofErr w:type="spellStart"/>
      <w:r w:rsidRPr="004760D9">
        <w:t>centres’</w:t>
      </w:r>
      <w:proofErr w:type="spellEnd"/>
      <w:r w:rsidRPr="004760D9">
        <w:t xml:space="preserve"> computer networks completely. In 1995, a Norwegian scientific sounding rocket was mistaken by Russian early warning systems as a nuclear missile launched from a US submarine. A radar operator used </w:t>
      </w:r>
      <w:proofErr w:type="spellStart"/>
      <w:r w:rsidRPr="004760D9">
        <w:t>Krokus</w:t>
      </w:r>
      <w:proofErr w:type="spellEnd"/>
      <w:r w:rsidRPr="004760D9">
        <w:t xml:space="preserve"> to notify a general on duty who decided to alert the highest levels. </w:t>
      </w:r>
      <w:proofErr w:type="spellStart"/>
      <w:r w:rsidRPr="004760D9">
        <w:t>Kavkaz</w:t>
      </w:r>
      <w:proofErr w:type="spellEnd"/>
      <w:r w:rsidRPr="004760D9">
        <w:t xml:space="preserve"> was implemented, all three </w:t>
      </w:r>
      <w:proofErr w:type="spellStart"/>
      <w:r w:rsidRPr="004760D9">
        <w:t>chegets</w:t>
      </w:r>
      <w:proofErr w:type="spellEnd"/>
      <w:r w:rsidRPr="004760D9">
        <w:t xml:space="preserve"> activated, and the countdown for a nuclear decision began. It took eight minutes before the missile was properly identified—a considerable amount of time considering the speed with which a nuclear response must be decided upon (</w:t>
      </w:r>
      <w:proofErr w:type="spellStart"/>
      <w:r w:rsidRPr="004760D9">
        <w:t>Aftergood</w:t>
      </w:r>
      <w:proofErr w:type="spellEnd"/>
      <w:r w:rsidRPr="004760D9">
        <w:t xml:space="preserve"> 2000). </w:t>
      </w:r>
      <w:r w:rsidRPr="004760D9">
        <w:rPr>
          <w:rStyle w:val="TitleChar"/>
          <w:highlight w:val="green"/>
        </w:rPr>
        <w:t>Creating a false signal</w:t>
      </w:r>
      <w:r w:rsidRPr="004760D9">
        <w:t xml:space="preserve"> in these early warning systems </w:t>
      </w:r>
      <w:r w:rsidRPr="004760D9">
        <w:rPr>
          <w:rStyle w:val="TitleChar"/>
          <w:highlight w:val="green"/>
        </w:rPr>
        <w:t xml:space="preserve">would be relatively easy </w:t>
      </w:r>
      <w:r w:rsidRPr="004760D9">
        <w:rPr>
          <w:rStyle w:val="TitleChar"/>
        </w:rPr>
        <w:t>using</w:t>
      </w:r>
      <w:r w:rsidRPr="004760D9">
        <w:t xml:space="preserve"> computer network operations. The real difficulty would be gaining access to these systems as they are most likely on a closed network. However, </w:t>
      </w:r>
      <w:r w:rsidRPr="004760D9">
        <w:rPr>
          <w:rStyle w:val="TitleChar"/>
          <w:highlight w:val="green"/>
        </w:rPr>
        <w:t xml:space="preserve">if they are transmitting wirelessly, that may </w:t>
      </w:r>
      <w:r w:rsidRPr="004760D9">
        <w:rPr>
          <w:rStyle w:val="Emphasis"/>
          <w:highlight w:val="green"/>
        </w:rPr>
        <w:t>provide an entry point</w:t>
      </w:r>
      <w:r w:rsidRPr="004760D9">
        <w:t xml:space="preserve">, and information gained through </w:t>
      </w:r>
      <w:r w:rsidRPr="004760D9">
        <w:rPr>
          <w:rStyle w:val="TitleChar"/>
          <w:highlight w:val="green"/>
        </w:rPr>
        <w:t>the internet may reveal</w:t>
      </w:r>
      <w:r w:rsidRPr="004760D9">
        <w:t xml:space="preserve"> the details, such as </w:t>
      </w:r>
      <w:r w:rsidRPr="004760D9">
        <w:rPr>
          <w:rStyle w:val="TitleChar"/>
          <w:highlight w:val="green"/>
        </w:rPr>
        <w:t>passwords and software, for gaining entrance to the closed network</w:t>
      </w:r>
      <w:r w:rsidRPr="004760D9">
        <w:t xml:space="preserve">. If access was obtained, </w:t>
      </w:r>
      <w:r w:rsidRPr="004760D9">
        <w:rPr>
          <w:rStyle w:val="TitleChar"/>
          <w:highlight w:val="green"/>
        </w:rPr>
        <w:t>a false alarm could</w:t>
      </w:r>
      <w:r w:rsidRPr="004760D9">
        <w:rPr>
          <w:rStyle w:val="TitleChar"/>
        </w:rPr>
        <w:t xml:space="preserve"> be </w:t>
      </w:r>
      <w:r w:rsidRPr="004760D9">
        <w:rPr>
          <w:rStyle w:val="TitleChar"/>
          <w:highlight w:val="green"/>
        </w:rPr>
        <w:t>follow</w:t>
      </w:r>
      <w:r w:rsidRPr="004760D9">
        <w:rPr>
          <w:rStyle w:val="TitleChar"/>
        </w:rPr>
        <w:t>ed by</w:t>
      </w:r>
      <w:r w:rsidRPr="004760D9">
        <w:t xml:space="preserve"> something like </w:t>
      </w:r>
      <w:r w:rsidRPr="004760D9">
        <w:rPr>
          <w:rStyle w:val="TitleChar"/>
        </w:rPr>
        <w:t xml:space="preserve">a </w:t>
      </w:r>
      <w:proofErr w:type="spellStart"/>
      <w:r w:rsidRPr="004760D9">
        <w:rPr>
          <w:rStyle w:val="TitleChar"/>
        </w:rPr>
        <w:t>DDoS</w:t>
      </w:r>
      <w:proofErr w:type="spellEnd"/>
      <w:r w:rsidRPr="004760D9">
        <w:rPr>
          <w:rStyle w:val="TitleChar"/>
        </w:rPr>
        <w:t xml:space="preserve"> attack, </w:t>
      </w:r>
      <w:r w:rsidRPr="004760D9">
        <w:rPr>
          <w:rStyle w:val="TitleChar"/>
          <w:highlight w:val="green"/>
        </w:rPr>
        <w:t>so the operators believe an attack may be imminent</w:t>
      </w:r>
      <w:r w:rsidRPr="004760D9">
        <w:t xml:space="preserve">, yet they can no longer verify it. </w:t>
      </w:r>
      <w:r w:rsidRPr="004760D9">
        <w:rPr>
          <w:rStyle w:val="TitleChar"/>
          <w:highlight w:val="green"/>
        </w:rPr>
        <w:t>This could add pressure to the decision making process</w:t>
      </w:r>
      <w:r w:rsidRPr="004760D9">
        <w:rPr>
          <w:b/>
          <w:sz w:val="14"/>
          <w:highlight w:val="green"/>
        </w:rPr>
        <w:t>,</w:t>
      </w:r>
      <w:r w:rsidRPr="004760D9">
        <w:t xml:space="preserve"> and if coordinated precisely, could appear as a first round EMP burst. Terrorist </w:t>
      </w:r>
      <w:r w:rsidRPr="004760D9">
        <w:rPr>
          <w:rStyle w:val="TitleChar"/>
          <w:highlight w:val="green"/>
        </w:rPr>
        <w:t>groups could</w:t>
      </w:r>
      <w:r w:rsidRPr="004760D9">
        <w:t xml:space="preserve"> also </w:t>
      </w:r>
      <w:r w:rsidRPr="004760D9">
        <w:rPr>
          <w:rStyle w:val="TitleChar"/>
          <w:highlight w:val="green"/>
        </w:rPr>
        <w:t>attempt to launch a non-nuclear missile</w:t>
      </w:r>
      <w:r w:rsidRPr="004760D9">
        <w:t xml:space="preserve">, such as the one used by Norway, </w:t>
      </w:r>
      <w:r w:rsidRPr="004760D9">
        <w:rPr>
          <w:rStyle w:val="TitleChar"/>
          <w:highlight w:val="green"/>
        </w:rPr>
        <w:t>in an attempt to fool the system</w:t>
      </w:r>
      <w:r w:rsidRPr="004760D9">
        <w:t xml:space="preserve">. </w:t>
      </w:r>
      <w:r w:rsidRPr="004760D9">
        <w:rPr>
          <w:sz w:val="16"/>
        </w:rPr>
        <w:t>The number of states who possess such technology is far greater than the number of states who possess nuclear weapons. Obtaining them would be considerably easier, especially when enhancing operations through computer network operations. Combining traditional terrorist methods with cyber techniques opens opportunities neither could accomplish on their own. For example</w:t>
      </w:r>
      <w:r w:rsidRPr="004760D9">
        <w:t xml:space="preserve">, </w:t>
      </w:r>
      <w:r w:rsidRPr="004760D9">
        <w:rPr>
          <w:rStyle w:val="TitleChar"/>
          <w:highlight w:val="green"/>
        </w:rPr>
        <w:t xml:space="preserve">radar stations might be more vulnerable </w:t>
      </w:r>
      <w:r w:rsidRPr="004760D9">
        <w:rPr>
          <w:rStyle w:val="TitleChar"/>
        </w:rPr>
        <w:t>to a computer attack</w:t>
      </w:r>
      <w:r w:rsidRPr="004760D9">
        <w:t xml:space="preserve">, while satellites are more vulnerable to jamming from a laser beam, thus together they deny dual phenomenology. Mapping communications networks through cyber reconnaissance may expose weaknesses, and automated scanning devices created by more experienced hackers can be readily found on the internet. Intercepting or spoofing communications is a highly complex science. These systems are designed to protect against the world’s most powerful and </w:t>
      </w:r>
      <w:proofErr w:type="spellStart"/>
      <w:r w:rsidRPr="004760D9">
        <w:t>well funded</w:t>
      </w:r>
      <w:proofErr w:type="spellEnd"/>
      <w:r w:rsidRPr="004760D9">
        <w:t xml:space="preserve"> militaries. Yet, there are recurring gaffes, and </w:t>
      </w:r>
      <w:r w:rsidRPr="004760D9">
        <w:rPr>
          <w:rStyle w:val="TitleChar"/>
        </w:rPr>
        <w:t>the very nature of asymmetric warfare is to bypass complexities by finding simple loopholes</w:t>
      </w:r>
      <w:r w:rsidRPr="004760D9">
        <w:t xml:space="preserve">. For example, </w:t>
      </w:r>
      <w:r w:rsidRPr="004760D9">
        <w:rPr>
          <w:rStyle w:val="TitleChar"/>
        </w:rPr>
        <w:t xml:space="preserve">commercially available software for voice-morphing could be used to capture voice commands within the command and control structure, cut these </w:t>
      </w:r>
      <w:proofErr w:type="spellStart"/>
      <w:r w:rsidRPr="004760D9">
        <w:rPr>
          <w:rStyle w:val="TitleChar"/>
        </w:rPr>
        <w:t>sound bytes</w:t>
      </w:r>
      <w:proofErr w:type="spellEnd"/>
      <w:r w:rsidRPr="004760D9">
        <w:rPr>
          <w:rStyle w:val="TitleChar"/>
        </w:rPr>
        <w:t xml:space="preserve"> into phonemes, and splice it back together in order to issue false voice commands</w:t>
      </w:r>
      <w:r w:rsidRPr="004760D9">
        <w:t xml:space="preserve"> (Andersen 2001, Chapter 16). </w:t>
      </w:r>
      <w:r w:rsidRPr="004760D9">
        <w:rPr>
          <w:rStyle w:val="TitleChar"/>
          <w:highlight w:val="green"/>
        </w:rPr>
        <w:t>Spoofing could</w:t>
      </w:r>
      <w:r w:rsidRPr="004760D9">
        <w:rPr>
          <w:rStyle w:val="TitleChar"/>
        </w:rPr>
        <w:t xml:space="preserve"> also </w:t>
      </w:r>
      <w:r w:rsidRPr="004760D9">
        <w:rPr>
          <w:rStyle w:val="TitleChar"/>
          <w:highlight w:val="green"/>
        </w:rPr>
        <w:t>be used to</w:t>
      </w:r>
      <w:r w:rsidRPr="004760D9">
        <w:rPr>
          <w:rStyle w:val="TitleChar"/>
        </w:rPr>
        <w:t xml:space="preserve"> escalate a volatile situation in the hopes of </w:t>
      </w:r>
      <w:r w:rsidRPr="004760D9">
        <w:rPr>
          <w:rStyle w:val="TitleChar"/>
          <w:highlight w:val="green"/>
        </w:rPr>
        <w:t>start</w:t>
      </w:r>
      <w:r w:rsidRPr="004760D9">
        <w:rPr>
          <w:rStyle w:val="TitleChar"/>
        </w:rPr>
        <w:t xml:space="preserve">ing </w:t>
      </w:r>
      <w:r w:rsidRPr="004760D9">
        <w:rPr>
          <w:rStyle w:val="TitleChar"/>
          <w:highlight w:val="green"/>
        </w:rPr>
        <w:t>a nuclear war</w:t>
      </w:r>
      <w:r w:rsidRPr="004760D9">
        <w:rPr>
          <w:b/>
          <w:highlight w:val="green"/>
        </w:rPr>
        <w:t>.</w:t>
      </w:r>
      <w:r w:rsidRPr="004760D9">
        <w:t xml:space="preserve"> </w:t>
      </w:r>
    </w:p>
    <w:p w:rsidR="003567BF" w:rsidRPr="004760D9" w:rsidRDefault="003567BF" w:rsidP="003567BF"/>
    <w:p w:rsidR="003567BF" w:rsidRDefault="003567BF" w:rsidP="003567BF"/>
    <w:p w:rsidR="003567BF" w:rsidRDefault="003567BF" w:rsidP="003567BF">
      <w:pPr>
        <w:pStyle w:val="Heading2"/>
      </w:pPr>
      <w:r>
        <w:t>Latin America</w:t>
      </w:r>
    </w:p>
    <w:p w:rsidR="003567BF" w:rsidRDefault="003567BF" w:rsidP="003567BF"/>
    <w:p w:rsidR="003567BF" w:rsidRDefault="003567BF" w:rsidP="003567BF"/>
    <w:p w:rsidR="003567BF" w:rsidRPr="002D1B41" w:rsidRDefault="003567BF" w:rsidP="003567BF">
      <w:pPr>
        <w:widowControl w:val="0"/>
        <w:autoSpaceDE w:val="0"/>
        <w:autoSpaceDN w:val="0"/>
        <w:adjustRightInd w:val="0"/>
        <w:spacing w:line="360" w:lineRule="atLeast"/>
        <w:rPr>
          <w:rFonts w:ascii="Georgia" w:eastAsia="Times New Roman" w:hAnsi="Georgia" w:cs="ArialMT"/>
          <w:szCs w:val="20"/>
          <w:lang w:bidi="en-US"/>
        </w:rPr>
      </w:pPr>
      <w:r w:rsidRPr="002D1B41">
        <w:rPr>
          <w:rFonts w:ascii="Georgia" w:eastAsia="Times New Roman" w:hAnsi="Georgia" w:cs="ArialMT"/>
          <w:b/>
          <w:bCs/>
          <w:szCs w:val="20"/>
          <w:lang w:bidi="en-US"/>
        </w:rPr>
        <w:t>Immigration reform key to help relations in Latin America</w:t>
      </w:r>
    </w:p>
    <w:p w:rsidR="003567BF" w:rsidRPr="002D1B41" w:rsidRDefault="003567BF" w:rsidP="003567BF">
      <w:pPr>
        <w:rPr>
          <w:lang w:bidi="en-US"/>
        </w:rPr>
      </w:pPr>
      <w:r w:rsidRPr="002D1B41">
        <w:rPr>
          <w:b/>
          <w:lang w:bidi="en-US"/>
        </w:rPr>
        <w:t>Meacham’13</w:t>
      </w:r>
      <w:r w:rsidRPr="002D1B41">
        <w:rPr>
          <w:lang w:bidi="en-US"/>
        </w:rPr>
        <w:t xml:space="preserve"> (Carl Meacham is director of the CSIS Americas Program. He joined CSIS from the Senate Foreign Relations Committee (SFRC), where he served on the professional staff for Senator Richard Lugar (R-IN) for over a decade. He served as the senior adviser for Latin America and the Caribbean on the committee, the most senior Republican Senate staff position for this region. In that capacity, he travelled extensively to the region to work with foreign governments, private-sector organizations, and civil society groups. He was also responsible for managing the committee’s relationship with the State Department regarding the Western Hemisphere and overseeing its $2 billion budget.)</w:t>
      </w:r>
      <w:r w:rsidRPr="002D1B41">
        <w:t xml:space="preserve"> </w:t>
      </w:r>
      <w:proofErr w:type="gramStart"/>
      <w:r w:rsidRPr="002D1B41">
        <w:rPr>
          <w:lang w:bidi="en-US"/>
        </w:rPr>
        <w:t>By Carl Meacham Jun 13, 2013.</w:t>
      </w:r>
      <w:proofErr w:type="gramEnd"/>
      <w:r w:rsidRPr="002D1B41">
        <w:rPr>
          <w:lang w:bidi="en-US"/>
        </w:rPr>
        <w:t xml:space="preserve"> </w:t>
      </w:r>
      <w:hyperlink r:id="rId46" w:history="1">
        <w:r w:rsidRPr="002D1B41">
          <w:rPr>
            <w:rStyle w:val="Hyperlink"/>
            <w:rFonts w:ascii="Georgia" w:eastAsia="Times New Roman" w:hAnsi="Georgia" w:cs="ArialMT"/>
            <w:bCs/>
            <w:szCs w:val="20"/>
            <w:lang w:bidi="en-US"/>
          </w:rPr>
          <w:t>http://csis.org/publication/us-immigration-reform-good-americas</w:t>
        </w:r>
      </w:hyperlink>
      <w:r w:rsidRPr="002D1B41">
        <w:rPr>
          <w:lang w:bidi="en-US"/>
        </w:rPr>
        <w:t>. (J.R)</w:t>
      </w:r>
    </w:p>
    <w:p w:rsidR="003567BF" w:rsidRPr="002D1B41" w:rsidRDefault="003567BF" w:rsidP="003567BF">
      <w:pPr>
        <w:widowControl w:val="0"/>
        <w:autoSpaceDE w:val="0"/>
        <w:autoSpaceDN w:val="0"/>
        <w:adjustRightInd w:val="0"/>
        <w:spacing w:line="360" w:lineRule="atLeast"/>
        <w:rPr>
          <w:rFonts w:ascii="Georgia" w:eastAsia="Times New Roman" w:hAnsi="Georgia" w:cs="ArialMT"/>
          <w:b/>
          <w:bCs/>
          <w:szCs w:val="20"/>
          <w:lang w:bidi="en-US"/>
        </w:rPr>
      </w:pPr>
    </w:p>
    <w:p w:rsidR="003567BF" w:rsidRPr="002D1B41" w:rsidRDefault="003567BF" w:rsidP="003567BF">
      <w:pPr>
        <w:widowControl w:val="0"/>
        <w:autoSpaceDE w:val="0"/>
        <w:autoSpaceDN w:val="0"/>
        <w:adjustRightInd w:val="0"/>
        <w:spacing w:line="360" w:lineRule="atLeast"/>
        <w:rPr>
          <w:rFonts w:ascii="Georgia" w:eastAsia="Times New Roman" w:hAnsi="Georgia" w:cs="ArialMT"/>
          <w:b/>
          <w:szCs w:val="20"/>
          <w:u w:val="single"/>
          <w:lang w:bidi="en-US"/>
        </w:rPr>
      </w:pPr>
      <w:r w:rsidRPr="00D26191">
        <w:rPr>
          <w:rStyle w:val="StyleBoldUnderline"/>
        </w:rPr>
        <w:t xml:space="preserve">Latin American people and their governments are closely following the U.S. immigration debate. This should come </w:t>
      </w:r>
      <w:r w:rsidRPr="00D26191">
        <w:rPr>
          <w:rStyle w:val="StyleBoldUnderline"/>
        </w:rPr>
        <w:lastRenderedPageBreak/>
        <w:t>as no great surprise, as its outcome has the potential to affect millions of Latin Americans, their families, and their future interactions with the United States. Comprehensive immigration reform would be positively received among Latin American citizens and governments, especially in those countries from which the majority of the U.S. immigrant population originates. First and foremost, a bill that provides legal status to the 11 million undocumented immigrants living in the United States would help to reverse the region’s perception that the U.S. government treats Hispanics as second-class citizens, acknowledging what many feel is their existing right to U.S. residency and eventual citizenship.</w:t>
      </w:r>
      <w:r w:rsidRPr="002D1B41">
        <w:rPr>
          <w:rFonts w:ascii="Georgia" w:eastAsia="Times New Roman" w:hAnsi="Georgia" w:cs="ArialMT"/>
          <w:b/>
          <w:szCs w:val="20"/>
          <w:u w:val="single"/>
          <w:lang w:bidi="en-US"/>
        </w:rPr>
        <w:t xml:space="preserve"> </w:t>
      </w:r>
      <w:r w:rsidRPr="00D26191">
        <w:t>Not unrelated is the effect comprehensive reform would have on the region’s governments</w:t>
      </w:r>
      <w:r w:rsidRPr="00D26191">
        <w:rPr>
          <w:rStyle w:val="StyleBoldUnderline"/>
        </w:rPr>
        <w:t>. Because passing the bill would demonstrate the U.S. government’s willingness to work on issues important to its counterparts throughout the hemisphere—even when those issues stir up conflict at home—immigration reform could help redefine perceptions of the United States in the region;</w:t>
      </w:r>
      <w:r w:rsidRPr="002D1B41">
        <w:rPr>
          <w:rFonts w:ascii="Georgia" w:eastAsia="Times New Roman" w:hAnsi="Georgia" w:cs="ArialMT"/>
          <w:szCs w:val="20"/>
          <w:lang w:bidi="en-US"/>
        </w:rPr>
        <w:t xml:space="preserve"> </w:t>
      </w:r>
      <w:r w:rsidRPr="00D26191">
        <w:t>passing the bill would send the message that the U.S. government recognizes the region’s and its people’s importance in our own prosperity moving forward. Though the political debate surrounding the issue has been heated, perhaps that is inevitable given the far-reaching implications of reform. And while much of that debate has focused on border security and the U.S. economy</w:t>
      </w:r>
      <w:r w:rsidRPr="00D26191">
        <w:rPr>
          <w:rStyle w:val="StyleBoldUnderline"/>
        </w:rPr>
        <w:t>, it is imperative that we keep in mind the work immigration reform would do in improving perceptions of the United States and advancing U.S. interests throughout the hemisphere.</w:t>
      </w:r>
    </w:p>
    <w:p w:rsidR="003567BF" w:rsidRDefault="003567BF" w:rsidP="003567BF"/>
    <w:p w:rsidR="003567BF" w:rsidRDefault="003567BF" w:rsidP="003567BF">
      <w:pPr>
        <w:pStyle w:val="Heading4"/>
      </w:pPr>
      <w:r>
        <w:t>Increased engagement with LA key to addressing global challenges like food, climate change, crime, and economic competiveness</w:t>
      </w:r>
    </w:p>
    <w:p w:rsidR="003567BF" w:rsidRPr="001436B3" w:rsidRDefault="003567BF" w:rsidP="003567BF">
      <w:pPr>
        <w:rPr>
          <w:rStyle w:val="StyleStyleBold12pt"/>
        </w:rPr>
      </w:pPr>
      <w:r w:rsidRPr="001436B3">
        <w:rPr>
          <w:rStyle w:val="StyleStyleBold12pt"/>
        </w:rPr>
        <w:t>Valenzuela 11</w:t>
      </w:r>
    </w:p>
    <w:p w:rsidR="003567BF" w:rsidRPr="001436B3" w:rsidRDefault="003567BF" w:rsidP="003567BF">
      <w:pPr>
        <w:rPr>
          <w:sz w:val="16"/>
          <w:szCs w:val="16"/>
        </w:rPr>
      </w:pPr>
      <w:r w:rsidRPr="001436B3">
        <w:rPr>
          <w:sz w:val="16"/>
          <w:szCs w:val="16"/>
        </w:rPr>
        <w:t xml:space="preserve">(Arturo Valenzuela, Assistant Secretary Bureau of Western Hemisphere Affairs, Brookings Institute, January 6 2011, </w:t>
      </w:r>
      <w:hyperlink r:id="rId47" w:history="1">
        <w:r w:rsidRPr="001436B3">
          <w:rPr>
            <w:rStyle w:val="Hyperlink"/>
            <w:sz w:val="16"/>
            <w:szCs w:val="16"/>
          </w:rPr>
          <w:t>http://www.state.gov/p/wha/rls/rm/2011/154105.htm</w:t>
        </w:r>
      </w:hyperlink>
      <w:r w:rsidRPr="001436B3">
        <w:rPr>
          <w:sz w:val="16"/>
          <w:szCs w:val="16"/>
        </w:rPr>
        <w:t>, Accessed July 19, 2013, JD)</w:t>
      </w:r>
    </w:p>
    <w:p w:rsidR="003567BF" w:rsidRPr="001436B3" w:rsidRDefault="003567BF" w:rsidP="003567BF"/>
    <w:p w:rsidR="003567BF" w:rsidRPr="001436B3" w:rsidRDefault="003567BF" w:rsidP="003567BF">
      <w:pPr>
        <w:rPr>
          <w:sz w:val="16"/>
        </w:rPr>
      </w:pPr>
      <w:r w:rsidRPr="001436B3">
        <w:rPr>
          <w:sz w:val="16"/>
        </w:rPr>
        <w:t xml:space="preserve">Indeed, </w:t>
      </w:r>
      <w:r w:rsidRPr="001436B3">
        <w:rPr>
          <w:rStyle w:val="StyleBoldUnderline"/>
        </w:rPr>
        <w:t xml:space="preserve">our greatest regional challenges – including inequality, the impunity of power, lack of rights, ineffective institutions, </w:t>
      </w:r>
      <w:proofErr w:type="gramStart"/>
      <w:r w:rsidRPr="001436B3">
        <w:rPr>
          <w:rStyle w:val="StyleBoldUnderline"/>
        </w:rPr>
        <w:t>lack</w:t>
      </w:r>
      <w:proofErr w:type="gramEnd"/>
      <w:r w:rsidRPr="001436B3">
        <w:rPr>
          <w:rStyle w:val="StyleBoldUnderline"/>
        </w:rPr>
        <w:t xml:space="preserve"> of opportunity – are receding in most countries in the Americas</w:t>
      </w:r>
      <w:r w:rsidRPr="001436B3">
        <w:rPr>
          <w:sz w:val="16"/>
        </w:rPr>
        <w:t xml:space="preserve">. And </w:t>
      </w:r>
      <w:r w:rsidRPr="001436B3">
        <w:rPr>
          <w:rStyle w:val="StyleBoldUnderline"/>
        </w:rPr>
        <w:t>nations of the hemisphere are realizing their stake in new global challenges, like food security, climate change, transnational crime, and economic competitiveness</w:t>
      </w:r>
      <w:r w:rsidRPr="001436B3">
        <w:rPr>
          <w:sz w:val="16"/>
        </w:rPr>
        <w:t xml:space="preserve">. Most importantly, </w:t>
      </w:r>
      <w:r w:rsidRPr="001436B3">
        <w:rPr>
          <w:rStyle w:val="StyleBoldUnderline"/>
        </w:rPr>
        <w:t>they are realizing their capacity to act, on a global level, to address these issues</w:t>
      </w:r>
      <w:r w:rsidRPr="001436B3">
        <w:rPr>
          <w:sz w:val="16"/>
        </w:rPr>
        <w:t xml:space="preserve">. So </w:t>
      </w:r>
      <w:r w:rsidRPr="001436B3">
        <w:rPr>
          <w:rStyle w:val="StyleBoldUnderline"/>
        </w:rPr>
        <w:t>there is a whole new set of incentives for democratic societies to adjust national policies, pursue greater regional integration</w:t>
      </w:r>
      <w:r w:rsidRPr="001436B3">
        <w:rPr>
          <w:sz w:val="16"/>
        </w:rPr>
        <w:t>, and join in new networks of partnership around the world in order to help meet the tests of our times.</w:t>
      </w:r>
    </w:p>
    <w:p w:rsidR="003567BF" w:rsidRPr="001436B3" w:rsidRDefault="003567BF" w:rsidP="003567BF">
      <w:pPr>
        <w:rPr>
          <w:sz w:val="12"/>
          <w:szCs w:val="12"/>
        </w:rPr>
      </w:pPr>
      <w:r w:rsidRPr="001436B3">
        <w:rPr>
          <w:sz w:val="12"/>
          <w:szCs w:val="12"/>
        </w:rPr>
        <w:t>Therefore, any discussion of U.S. policy in the Americas has to start from the recognition that the world has changed. It’s getting harder to extrapolate from the past to predict what’s around the corner, or to advance our interests based on traditional ways of doing business.</w:t>
      </w:r>
    </w:p>
    <w:p w:rsidR="003567BF" w:rsidRPr="001436B3" w:rsidRDefault="003567BF" w:rsidP="003567BF">
      <w:pPr>
        <w:rPr>
          <w:sz w:val="12"/>
          <w:szCs w:val="12"/>
        </w:rPr>
      </w:pPr>
      <w:r w:rsidRPr="001436B3">
        <w:rPr>
          <w:sz w:val="12"/>
          <w:szCs w:val="12"/>
        </w:rPr>
        <w:t xml:space="preserve">These considerations are at the core of the Quadrennial Diplomacy and Development Review, also known as the </w:t>
      </w:r>
      <w:proofErr w:type="gramStart"/>
      <w:r w:rsidRPr="001436B3">
        <w:rPr>
          <w:sz w:val="12"/>
          <w:szCs w:val="12"/>
        </w:rPr>
        <w:t>QDDR, that</w:t>
      </w:r>
      <w:proofErr w:type="gramEnd"/>
      <w:r w:rsidRPr="001436B3">
        <w:rPr>
          <w:sz w:val="12"/>
          <w:szCs w:val="12"/>
        </w:rPr>
        <w:t xml:space="preserve"> the State Department just unveiled. Secretary Clinton initiated the groundbreaking QDDR process to enhance our capacity to lead through civilian power. As she has emphasized, advancing American interests and values will require leading other nations in solving shared problems in the 21st century. Therefore, we must increase our reliance on our diplomats and development experts as the first face of American power.</w:t>
      </w:r>
    </w:p>
    <w:p w:rsidR="003567BF" w:rsidRPr="001436B3" w:rsidRDefault="003567BF" w:rsidP="003567BF">
      <w:pPr>
        <w:rPr>
          <w:sz w:val="12"/>
          <w:szCs w:val="12"/>
        </w:rPr>
      </w:pPr>
      <w:r w:rsidRPr="001436B3">
        <w:rPr>
          <w:sz w:val="12"/>
          <w:szCs w:val="12"/>
        </w:rPr>
        <w:t>In 2011, the concepts underpinning the QDDR will also guide our approach of “dynamic engagement” that seeks to advance U.S. interests in partnership with Latin America as a whole, while recognizing the value of accommodating diverse needs and interests. The Obama Administration has focused our efforts on four over-arching priorities critical to people in every society: promoting social and economic opportunity for everyone; securing a clean energy future; ensuring the safety and security of all of our citizens; and building effective institutions of democratic governance. All this we seek to achieve while harnessing and strengthening multilateral and regional institutions, especially the Organization of American States.</w:t>
      </w:r>
    </w:p>
    <w:p w:rsidR="003567BF" w:rsidRPr="001436B3" w:rsidRDefault="003567BF" w:rsidP="003567BF">
      <w:pPr>
        <w:rPr>
          <w:sz w:val="16"/>
        </w:rPr>
      </w:pPr>
      <w:r w:rsidRPr="001436B3">
        <w:rPr>
          <w:rStyle w:val="StyleBoldUnderline"/>
        </w:rPr>
        <w:t>Our priorities are based on the premise that the United States has a vital interest in contributing to the building of stable, prosperous, and democratic nations in this hemisphere</w:t>
      </w:r>
      <w:r w:rsidRPr="001436B3">
        <w:rPr>
          <w:sz w:val="16"/>
        </w:rPr>
        <w:t xml:space="preserve"> that can play a pivotal role in building a rules-based international system capable of meeting today’s global challenges. Achieving that objective has required an important shift in the conduct of U.S. foreign policy. As President Obama and Secretary Clinton have said, </w:t>
      </w:r>
      <w:r w:rsidRPr="001436B3">
        <w:rPr>
          <w:rStyle w:val="StyleBoldUnderline"/>
        </w:rPr>
        <w:t>policy must be conducted on the basis of mutual respect and co-responsibility through dialogue and engagement</w:t>
      </w:r>
      <w:r w:rsidRPr="001436B3">
        <w:rPr>
          <w:sz w:val="16"/>
        </w:rPr>
        <w:t>. The United States must be a more effective and determined partner in helping countries throughout the Americas achieve their own chosen paths as determined by their own people. With this in mind, we</w:t>
      </w:r>
      <w:r w:rsidRPr="001436B3">
        <w:rPr>
          <w:rStyle w:val="StyleBoldUnderline"/>
        </w:rPr>
        <w:t xml:space="preserve"> have developed collaborative platforms like Pathways to Prosperity and the Energy and Climate Partnership of the Americas, which invite partner governments to join us in addressing key elements of the hemispheric agen</w:t>
      </w:r>
      <w:r w:rsidRPr="001436B3">
        <w:rPr>
          <w:sz w:val="16"/>
        </w:rPr>
        <w:t>da. We are also pursuing diplomatic initiatives to support racial and ethnic inclusion in the hemisphere and look forward to increasing these efforts during 2011, which the United Nations has named the International Year for People of African Descent.</w:t>
      </w:r>
    </w:p>
    <w:p w:rsidR="003567BF" w:rsidRDefault="003567BF" w:rsidP="003567BF"/>
    <w:p w:rsidR="003567BF" w:rsidRPr="003567BF" w:rsidRDefault="003567BF" w:rsidP="003567BF"/>
    <w:p w:rsidR="00817F6F" w:rsidRDefault="00817F6F" w:rsidP="00817F6F">
      <w:pPr>
        <w:rPr>
          <w:rStyle w:val="StyleBoldUnderline"/>
        </w:rPr>
      </w:pPr>
    </w:p>
    <w:p w:rsidR="003567BF" w:rsidRDefault="003567BF" w:rsidP="003567BF">
      <w:pPr>
        <w:pStyle w:val="Heading2"/>
      </w:pPr>
      <w:r>
        <w:lastRenderedPageBreak/>
        <w:t>GOP lose Election</w:t>
      </w:r>
    </w:p>
    <w:p w:rsidR="003567BF" w:rsidRDefault="003567BF" w:rsidP="003567BF">
      <w:pPr>
        <w:pStyle w:val="Heading4"/>
      </w:pPr>
      <w:r>
        <w:t xml:space="preserve">Failure to pass CIR will cause GOP to lose the 2016 election </w:t>
      </w:r>
    </w:p>
    <w:p w:rsidR="003567BF" w:rsidRDefault="003567BF" w:rsidP="003567BF">
      <w:proofErr w:type="gramStart"/>
      <w:r>
        <w:t>McManus 6/30/2013 (</w:t>
      </w:r>
      <w:r>
        <w:rPr>
          <w:rFonts w:ascii="Georgia" w:hAnsi="Georgia"/>
          <w:color w:val="000000"/>
          <w:sz w:val="21"/>
          <w:szCs w:val="21"/>
          <w:shd w:val="clear" w:color="auto" w:fill="FFFFFF"/>
        </w:rPr>
        <w:t>Doyle McManus is the Washington bureau chief for the Los Angeles Times.</w:t>
      </w:r>
      <w:proofErr w:type="gramEnd"/>
      <w:r>
        <w:rPr>
          <w:rFonts w:ascii="Georgia" w:hAnsi="Georgia"/>
          <w:color w:val="000000"/>
          <w:sz w:val="21"/>
          <w:szCs w:val="21"/>
          <w:shd w:val="clear" w:color="auto" w:fill="FFFFFF"/>
        </w:rPr>
        <w:t xml:space="preserve"> During his career with The Times, he has covered the White House in addition to foreign policy and national security, June 30, 2013, Doyle McManus: Conservatives in Congress singing immigration blues, Omaha.com, </w:t>
      </w:r>
      <w:hyperlink r:id="rId48" w:history="1">
        <w:r>
          <w:rPr>
            <w:rStyle w:val="Hyperlink"/>
          </w:rPr>
          <w:t>http://www.omaha.com/article/20130630/NEWS0802/706309986/1677</w:t>
        </w:r>
      </w:hyperlink>
      <w:r>
        <w:t xml:space="preserve">) </w:t>
      </w:r>
    </w:p>
    <w:p w:rsidR="003567BF" w:rsidRDefault="003567BF" w:rsidP="003567BF"/>
    <w:p w:rsidR="003567BF" w:rsidRDefault="003567BF" w:rsidP="003567BF">
      <w:pPr>
        <w:rPr>
          <w:rStyle w:val="StyleBoldUnderline"/>
        </w:rPr>
      </w:pPr>
      <w:r w:rsidRPr="00364F16">
        <w:rPr>
          <w:sz w:val="16"/>
        </w:rPr>
        <w:t xml:space="preserve">But that doesn’t soften the division within Republican ranks. Palin denounced Sen. Marco Rubio, R-Fla., by name as an “amnesty supporter,” and Cruz criticized Republicans who voted for a GOP-sponsored amendment on border security as looking for “a fig leaf.” That </w:t>
      </w:r>
      <w:r w:rsidRPr="00364F16">
        <w:rPr>
          <w:rStyle w:val="StyleBoldUnderline"/>
        </w:rPr>
        <w:t>measure of internecine bitterness has heightened the dilemma for House Speaker John Boehner</w:t>
      </w:r>
      <w:r w:rsidRPr="00364F16">
        <w:rPr>
          <w:sz w:val="16"/>
        </w:rPr>
        <w:t xml:space="preserve">, who has the unenviable job of presiding over the next phase in the debate: finding something the House can pass. </w:t>
      </w:r>
      <w:r w:rsidRPr="00364F16">
        <w:rPr>
          <w:rStyle w:val="StyleBoldUnderline"/>
        </w:rPr>
        <w:t>Boehner has already promised to bring forward only measures that can win a majority of the 234 Republican votes in the House</w:t>
      </w:r>
      <w:r w:rsidRPr="00364F16">
        <w:rPr>
          <w:sz w:val="16"/>
        </w:rPr>
        <w:t xml:space="preserve"> — </w:t>
      </w:r>
      <w:r w:rsidRPr="00364F16">
        <w:rPr>
          <w:rStyle w:val="StyleBoldUnderline"/>
        </w:rPr>
        <w:t>a pledge that, if he sticks to it, rules out a comprehensive bill that could attract many Democratic votes. Instead, Boehner is likely to take the easy way out and try to pass a series of piecemeal measures beginning with border security and work visas, leaving the debate over a path to citizenship until last</w:t>
      </w:r>
      <w:r w:rsidRPr="00364F16">
        <w:rPr>
          <w:sz w:val="16"/>
        </w:rPr>
        <w:t xml:space="preserve"> — or maybe never. </w:t>
      </w:r>
      <w:r w:rsidRPr="00364F16">
        <w:rPr>
          <w:rStyle w:val="StyleBoldUnderline"/>
        </w:rPr>
        <w:t>Even if the House passes an immigration bill next month</w:t>
      </w:r>
      <w:r w:rsidRPr="00364F16">
        <w:rPr>
          <w:sz w:val="16"/>
        </w:rPr>
        <w:t xml:space="preserve">, </w:t>
      </w:r>
      <w:r w:rsidRPr="00364F16">
        <w:rPr>
          <w:rStyle w:val="StyleBoldUnderline"/>
        </w:rPr>
        <w:t>it will</w:t>
      </w:r>
      <w:r w:rsidRPr="00364F16">
        <w:rPr>
          <w:sz w:val="16"/>
        </w:rPr>
        <w:t xml:space="preserve"> then </w:t>
      </w:r>
      <w:r w:rsidRPr="00364F16">
        <w:rPr>
          <w:rStyle w:val="StyleBoldUnderline"/>
        </w:rPr>
        <w:t>need to cut a deal with the Senate</w:t>
      </w:r>
      <w:r w:rsidRPr="00364F16">
        <w:rPr>
          <w:sz w:val="16"/>
        </w:rPr>
        <w:t xml:space="preserve"> in a conference, probably in the fall. And that leads to one more potential obstacle: </w:t>
      </w:r>
      <w:r w:rsidRPr="00364F16">
        <w:rPr>
          <w:rStyle w:val="StyleBoldUnderline"/>
        </w:rPr>
        <w:t>Those Tea Party groups</w:t>
      </w:r>
      <w:r w:rsidRPr="00364F16">
        <w:rPr>
          <w:sz w:val="16"/>
        </w:rPr>
        <w:t xml:space="preserve"> are promising to organize rallies and show up at town meetings with members of Congress in August, just as they did when </w:t>
      </w:r>
      <w:proofErr w:type="spellStart"/>
      <w:r w:rsidRPr="00364F16">
        <w:rPr>
          <w:sz w:val="16"/>
        </w:rPr>
        <w:t>Obamacare</w:t>
      </w:r>
      <w:proofErr w:type="spellEnd"/>
      <w:r w:rsidRPr="00364F16">
        <w:rPr>
          <w:sz w:val="16"/>
        </w:rPr>
        <w:t xml:space="preserve"> was being debated in 2009 and 2010. Only this time, </w:t>
      </w:r>
      <w:r w:rsidRPr="00364F16">
        <w:rPr>
          <w:rStyle w:val="StyleBoldUnderline"/>
        </w:rPr>
        <w:t>instead of shouting mostly at Democrats, they’ll be shouting mostly at Republicans</w:t>
      </w:r>
      <w:r w:rsidRPr="00364F16">
        <w:rPr>
          <w:sz w:val="16"/>
        </w:rPr>
        <w:t xml:space="preserve">. The </w:t>
      </w:r>
      <w:r w:rsidRPr="00364F16">
        <w:rPr>
          <w:rStyle w:val="StyleBoldUnderline"/>
        </w:rPr>
        <w:t>outcome could well be a House-Senate stalemate</w:t>
      </w:r>
      <w:r w:rsidRPr="00364F16">
        <w:rPr>
          <w:sz w:val="16"/>
        </w:rPr>
        <w:t xml:space="preserve">, </w:t>
      </w:r>
      <w:r w:rsidRPr="00364F16">
        <w:rPr>
          <w:rStyle w:val="StyleBoldUnderline"/>
        </w:rPr>
        <w:t>and that won’t be good for the GOP. Latino voters</w:t>
      </w:r>
      <w:r w:rsidRPr="00364F16">
        <w:rPr>
          <w:sz w:val="16"/>
        </w:rPr>
        <w:t xml:space="preserve">, at least, </w:t>
      </w:r>
      <w:r w:rsidRPr="00364F16">
        <w:rPr>
          <w:rStyle w:val="StyleBoldUnderline"/>
        </w:rPr>
        <w:t>will be more likely to give Democrats credit for trying to pass a law</w:t>
      </w:r>
      <w:r w:rsidRPr="00364F16">
        <w:rPr>
          <w:sz w:val="16"/>
        </w:rPr>
        <w:t xml:space="preserve"> — </w:t>
      </w:r>
      <w:r w:rsidRPr="00364F16">
        <w:rPr>
          <w:rStyle w:val="StyleBoldUnderline"/>
        </w:rPr>
        <w:t>and to blame Republicans for standing in the way. If that happens, Republican House members will have safer seats in 2014, but their party will be worse off in the presidential election of 2016. And, in a sense, they will have made a choice that isn’t conservative at all: short-term gain but long-term pain.</w:t>
      </w:r>
    </w:p>
    <w:p w:rsidR="00431A77" w:rsidRPr="0020585C" w:rsidRDefault="00431A77" w:rsidP="00431A77">
      <w:pPr>
        <w:pStyle w:val="Heading2"/>
        <w:rPr>
          <w:rStyle w:val="StyleBoldUnderline"/>
          <w:sz w:val="16"/>
          <w:u w:val="none"/>
        </w:rPr>
      </w:pPr>
    </w:p>
    <w:sectPr w:rsidR="00431A77" w:rsidRPr="0020585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66D67" w:rsidRDefault="00366D67" w:rsidP="005F5576">
      <w:r>
        <w:separator/>
      </w:r>
    </w:p>
  </w:endnote>
  <w:endnote w:type="continuationSeparator" w:id="0">
    <w:p w:rsidR="00366D67" w:rsidRDefault="00366D67"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PMingLiU">
    <w:altName w:val="新細明體"/>
    <w:panose1 w:val="02020500000000000000"/>
    <w:charset w:val="88"/>
    <w:family w:val="roman"/>
    <w:pitch w:val="variable"/>
    <w:sig w:usb0="A00002FF" w:usb1="28CFFCFA" w:usb2="00000016" w:usb3="00000000" w:csb0="00100001" w:csb1="00000000"/>
  </w:font>
  <w:font w:name="ArialMT">
    <w:altName w:val="Arial"/>
    <w:panose1 w:val="00000000000000000000"/>
    <w:charset w:val="00"/>
    <w:family w:val="swiss"/>
    <w:notTrueType/>
    <w:pitch w:val="default"/>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66D67" w:rsidRDefault="00366D67" w:rsidP="005F5576">
      <w:r>
        <w:separator/>
      </w:r>
    </w:p>
  </w:footnote>
  <w:footnote w:type="continuationSeparator" w:id="0">
    <w:p w:rsidR="00366D67" w:rsidRDefault="00366D67" w:rsidP="005F557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92001D1"/>
    <w:multiLevelType w:val="multilevel"/>
    <w:tmpl w:val="A0625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361BE"/>
    <w:rsid w:val="000022F2"/>
    <w:rsid w:val="00012C6C"/>
    <w:rsid w:val="00021F29"/>
    <w:rsid w:val="00027EED"/>
    <w:rsid w:val="00027F61"/>
    <w:rsid w:val="00033028"/>
    <w:rsid w:val="000360A7"/>
    <w:rsid w:val="00052A1D"/>
    <w:rsid w:val="00055E12"/>
    <w:rsid w:val="00064A59"/>
    <w:rsid w:val="0007162E"/>
    <w:rsid w:val="00090287"/>
    <w:rsid w:val="00090BA2"/>
    <w:rsid w:val="00097D7E"/>
    <w:rsid w:val="000A1D39"/>
    <w:rsid w:val="000A4FA5"/>
    <w:rsid w:val="000D0B76"/>
    <w:rsid w:val="000D2AE5"/>
    <w:rsid w:val="000D3A26"/>
    <w:rsid w:val="000D3D8D"/>
    <w:rsid w:val="000E268B"/>
    <w:rsid w:val="000E41A3"/>
    <w:rsid w:val="000F37E7"/>
    <w:rsid w:val="000F7DE2"/>
    <w:rsid w:val="00113C68"/>
    <w:rsid w:val="00114663"/>
    <w:rsid w:val="0012057B"/>
    <w:rsid w:val="00126D92"/>
    <w:rsid w:val="00140397"/>
    <w:rsid w:val="0014072D"/>
    <w:rsid w:val="00141F7D"/>
    <w:rsid w:val="00141FBF"/>
    <w:rsid w:val="0016509D"/>
    <w:rsid w:val="00166C0F"/>
    <w:rsid w:val="0016711C"/>
    <w:rsid w:val="00175018"/>
    <w:rsid w:val="00177A1E"/>
    <w:rsid w:val="00182D51"/>
    <w:rsid w:val="0019587B"/>
    <w:rsid w:val="001A4F0E"/>
    <w:rsid w:val="001C1D82"/>
    <w:rsid w:val="001C2147"/>
    <w:rsid w:val="001C7C90"/>
    <w:rsid w:val="001D0059"/>
    <w:rsid w:val="001D0D51"/>
    <w:rsid w:val="001F5417"/>
    <w:rsid w:val="0020006E"/>
    <w:rsid w:val="002009AE"/>
    <w:rsid w:val="0020585C"/>
    <w:rsid w:val="002101DA"/>
    <w:rsid w:val="0022317F"/>
    <w:rsid w:val="0024023F"/>
    <w:rsid w:val="00240C4E"/>
    <w:rsid w:val="00243DC0"/>
    <w:rsid w:val="00250E16"/>
    <w:rsid w:val="00257696"/>
    <w:rsid w:val="0026382E"/>
    <w:rsid w:val="00272786"/>
    <w:rsid w:val="00287AB7"/>
    <w:rsid w:val="002A213E"/>
    <w:rsid w:val="002A2FFC"/>
    <w:rsid w:val="002A612B"/>
    <w:rsid w:val="002C0E40"/>
    <w:rsid w:val="002C5772"/>
    <w:rsid w:val="002D2946"/>
    <w:rsid w:val="002D6BD6"/>
    <w:rsid w:val="002E4DD9"/>
    <w:rsid w:val="002E68E2"/>
    <w:rsid w:val="002F0314"/>
    <w:rsid w:val="0031182D"/>
    <w:rsid w:val="00314B9D"/>
    <w:rsid w:val="00315CA2"/>
    <w:rsid w:val="00317847"/>
    <w:rsid w:val="00326EEB"/>
    <w:rsid w:val="0033078A"/>
    <w:rsid w:val="00341D6C"/>
    <w:rsid w:val="00347123"/>
    <w:rsid w:val="0034756E"/>
    <w:rsid w:val="00347E74"/>
    <w:rsid w:val="00354B5B"/>
    <w:rsid w:val="003567BF"/>
    <w:rsid w:val="00364F16"/>
    <w:rsid w:val="00366D67"/>
    <w:rsid w:val="00383E0A"/>
    <w:rsid w:val="00385298"/>
    <w:rsid w:val="00395C83"/>
    <w:rsid w:val="003A2A3B"/>
    <w:rsid w:val="003A440C"/>
    <w:rsid w:val="003B024E"/>
    <w:rsid w:val="003B0C84"/>
    <w:rsid w:val="003B183E"/>
    <w:rsid w:val="003B2F3E"/>
    <w:rsid w:val="003C0DA9"/>
    <w:rsid w:val="003E4831"/>
    <w:rsid w:val="003E48DE"/>
    <w:rsid w:val="003E4B7C"/>
    <w:rsid w:val="003E7E8B"/>
    <w:rsid w:val="00402AE2"/>
    <w:rsid w:val="00403971"/>
    <w:rsid w:val="004138EF"/>
    <w:rsid w:val="00422127"/>
    <w:rsid w:val="00431A77"/>
    <w:rsid w:val="00450882"/>
    <w:rsid w:val="00451C20"/>
    <w:rsid w:val="00452001"/>
    <w:rsid w:val="0045442E"/>
    <w:rsid w:val="00462418"/>
    <w:rsid w:val="00471A70"/>
    <w:rsid w:val="00473A79"/>
    <w:rsid w:val="00475E03"/>
    <w:rsid w:val="00476723"/>
    <w:rsid w:val="0047798D"/>
    <w:rsid w:val="004931DE"/>
    <w:rsid w:val="004A6083"/>
    <w:rsid w:val="004A6E81"/>
    <w:rsid w:val="004A7806"/>
    <w:rsid w:val="004B3820"/>
    <w:rsid w:val="004D3745"/>
    <w:rsid w:val="004D3987"/>
    <w:rsid w:val="004E3132"/>
    <w:rsid w:val="004E552E"/>
    <w:rsid w:val="004E656D"/>
    <w:rsid w:val="004F0849"/>
    <w:rsid w:val="004F173C"/>
    <w:rsid w:val="004F175A"/>
    <w:rsid w:val="004F1B8C"/>
    <w:rsid w:val="004F45B0"/>
    <w:rsid w:val="005020C3"/>
    <w:rsid w:val="0050474E"/>
    <w:rsid w:val="005111F8"/>
    <w:rsid w:val="00513FA2"/>
    <w:rsid w:val="00514387"/>
    <w:rsid w:val="00516459"/>
    <w:rsid w:val="00520511"/>
    <w:rsid w:val="005349E1"/>
    <w:rsid w:val="00537EF5"/>
    <w:rsid w:val="005420CC"/>
    <w:rsid w:val="005434D0"/>
    <w:rsid w:val="0054437C"/>
    <w:rsid w:val="00546D61"/>
    <w:rsid w:val="005579BF"/>
    <w:rsid w:val="00563468"/>
    <w:rsid w:val="00565EAE"/>
    <w:rsid w:val="00573677"/>
    <w:rsid w:val="00575F7D"/>
    <w:rsid w:val="00580383"/>
    <w:rsid w:val="00580E40"/>
    <w:rsid w:val="00590731"/>
    <w:rsid w:val="00595255"/>
    <w:rsid w:val="005A506B"/>
    <w:rsid w:val="005A5874"/>
    <w:rsid w:val="005A701C"/>
    <w:rsid w:val="005B1F09"/>
    <w:rsid w:val="005B3140"/>
    <w:rsid w:val="005B6354"/>
    <w:rsid w:val="005B733C"/>
    <w:rsid w:val="005C0B05"/>
    <w:rsid w:val="005C6924"/>
    <w:rsid w:val="005D1156"/>
    <w:rsid w:val="005E0681"/>
    <w:rsid w:val="005E3FE4"/>
    <w:rsid w:val="005E572E"/>
    <w:rsid w:val="005F5576"/>
    <w:rsid w:val="006014AB"/>
    <w:rsid w:val="00605DDD"/>
    <w:rsid w:val="0061680A"/>
    <w:rsid w:val="00623B70"/>
    <w:rsid w:val="00633954"/>
    <w:rsid w:val="0063578B"/>
    <w:rsid w:val="006361BE"/>
    <w:rsid w:val="00636B3D"/>
    <w:rsid w:val="00641025"/>
    <w:rsid w:val="006672D8"/>
    <w:rsid w:val="00670D96"/>
    <w:rsid w:val="00672877"/>
    <w:rsid w:val="00672ED7"/>
    <w:rsid w:val="006809D3"/>
    <w:rsid w:val="00683154"/>
    <w:rsid w:val="00690115"/>
    <w:rsid w:val="00690898"/>
    <w:rsid w:val="00693039"/>
    <w:rsid w:val="006A4BA2"/>
    <w:rsid w:val="006C5F8D"/>
    <w:rsid w:val="006C64D4"/>
    <w:rsid w:val="006E0BE9"/>
    <w:rsid w:val="006E53F0"/>
    <w:rsid w:val="006F7CDF"/>
    <w:rsid w:val="00700BDB"/>
    <w:rsid w:val="0070121B"/>
    <w:rsid w:val="00701E73"/>
    <w:rsid w:val="00711FE2"/>
    <w:rsid w:val="00712649"/>
    <w:rsid w:val="00712EA2"/>
    <w:rsid w:val="00725623"/>
    <w:rsid w:val="00733639"/>
    <w:rsid w:val="00743059"/>
    <w:rsid w:val="00744F58"/>
    <w:rsid w:val="00760A29"/>
    <w:rsid w:val="0076539F"/>
    <w:rsid w:val="007662A9"/>
    <w:rsid w:val="00766745"/>
    <w:rsid w:val="00771E18"/>
    <w:rsid w:val="007739F1"/>
    <w:rsid w:val="007745C6"/>
    <w:rsid w:val="007755F6"/>
    <w:rsid w:val="00776819"/>
    <w:rsid w:val="00777D0D"/>
    <w:rsid w:val="00780918"/>
    <w:rsid w:val="007815E5"/>
    <w:rsid w:val="00787343"/>
    <w:rsid w:val="00790BFA"/>
    <w:rsid w:val="00791121"/>
    <w:rsid w:val="007918D0"/>
    <w:rsid w:val="00791C88"/>
    <w:rsid w:val="007931E5"/>
    <w:rsid w:val="007A3D06"/>
    <w:rsid w:val="007D65A7"/>
    <w:rsid w:val="007E527D"/>
    <w:rsid w:val="00801976"/>
    <w:rsid w:val="00807ECB"/>
    <w:rsid w:val="008133F9"/>
    <w:rsid w:val="00817F6F"/>
    <w:rsid w:val="00823AAC"/>
    <w:rsid w:val="00854C66"/>
    <w:rsid w:val="008553E1"/>
    <w:rsid w:val="0087643B"/>
    <w:rsid w:val="00877669"/>
    <w:rsid w:val="00897F92"/>
    <w:rsid w:val="008A5BD4"/>
    <w:rsid w:val="008A64C9"/>
    <w:rsid w:val="008B24B7"/>
    <w:rsid w:val="008C68EE"/>
    <w:rsid w:val="008C7F44"/>
    <w:rsid w:val="008D4273"/>
    <w:rsid w:val="008D4EF3"/>
    <w:rsid w:val="008E0E4F"/>
    <w:rsid w:val="008F1544"/>
    <w:rsid w:val="008F322F"/>
    <w:rsid w:val="00902F6A"/>
    <w:rsid w:val="00907DFE"/>
    <w:rsid w:val="00914596"/>
    <w:rsid w:val="009146BF"/>
    <w:rsid w:val="00930D1F"/>
    <w:rsid w:val="00935127"/>
    <w:rsid w:val="0094025E"/>
    <w:rsid w:val="0094256C"/>
    <w:rsid w:val="009476A9"/>
    <w:rsid w:val="00961737"/>
    <w:rsid w:val="009706C1"/>
    <w:rsid w:val="00984B38"/>
    <w:rsid w:val="00994BC2"/>
    <w:rsid w:val="009A0636"/>
    <w:rsid w:val="009A6FF5"/>
    <w:rsid w:val="009B2B47"/>
    <w:rsid w:val="009C4298"/>
    <w:rsid w:val="009D318C"/>
    <w:rsid w:val="00A01E5D"/>
    <w:rsid w:val="00A100D2"/>
    <w:rsid w:val="00A10B8B"/>
    <w:rsid w:val="00A26733"/>
    <w:rsid w:val="00A3595E"/>
    <w:rsid w:val="00A46C7F"/>
    <w:rsid w:val="00A77145"/>
    <w:rsid w:val="00A825C2"/>
    <w:rsid w:val="00A82989"/>
    <w:rsid w:val="00A832F1"/>
    <w:rsid w:val="00A904FE"/>
    <w:rsid w:val="00AA1EBB"/>
    <w:rsid w:val="00AC222F"/>
    <w:rsid w:val="00AC7B3B"/>
    <w:rsid w:val="00AD3CE6"/>
    <w:rsid w:val="00AE1307"/>
    <w:rsid w:val="00AE6E65"/>
    <w:rsid w:val="00AE7586"/>
    <w:rsid w:val="00AF7A65"/>
    <w:rsid w:val="00B06710"/>
    <w:rsid w:val="00B11759"/>
    <w:rsid w:val="00B166CB"/>
    <w:rsid w:val="00B235E1"/>
    <w:rsid w:val="00B3145D"/>
    <w:rsid w:val="00B357BA"/>
    <w:rsid w:val="00B564DB"/>
    <w:rsid w:val="00B768B6"/>
    <w:rsid w:val="00B816A3"/>
    <w:rsid w:val="00B864BA"/>
    <w:rsid w:val="00B908D1"/>
    <w:rsid w:val="00B941E1"/>
    <w:rsid w:val="00B9727F"/>
    <w:rsid w:val="00BD2DB8"/>
    <w:rsid w:val="00BE2408"/>
    <w:rsid w:val="00BE3EC6"/>
    <w:rsid w:val="00BE5BEB"/>
    <w:rsid w:val="00BE6528"/>
    <w:rsid w:val="00C27212"/>
    <w:rsid w:val="00C2744F"/>
    <w:rsid w:val="00C34185"/>
    <w:rsid w:val="00C42DD6"/>
    <w:rsid w:val="00C50AE2"/>
    <w:rsid w:val="00C64D8D"/>
    <w:rsid w:val="00C66858"/>
    <w:rsid w:val="00C7411E"/>
    <w:rsid w:val="00C84988"/>
    <w:rsid w:val="00C861EF"/>
    <w:rsid w:val="00CA4AF6"/>
    <w:rsid w:val="00CA59CA"/>
    <w:rsid w:val="00CB2356"/>
    <w:rsid w:val="00CB4075"/>
    <w:rsid w:val="00CB4E6D"/>
    <w:rsid w:val="00CC23DE"/>
    <w:rsid w:val="00CD3E3A"/>
    <w:rsid w:val="00CE4409"/>
    <w:rsid w:val="00CE55A6"/>
    <w:rsid w:val="00CF5783"/>
    <w:rsid w:val="00CF6C18"/>
    <w:rsid w:val="00CF7EA8"/>
    <w:rsid w:val="00D004DA"/>
    <w:rsid w:val="00D07BA4"/>
    <w:rsid w:val="00D109BA"/>
    <w:rsid w:val="00D146CA"/>
    <w:rsid w:val="00D215F6"/>
    <w:rsid w:val="00D2765B"/>
    <w:rsid w:val="00D31A60"/>
    <w:rsid w:val="00D31DF7"/>
    <w:rsid w:val="00D33B91"/>
    <w:rsid w:val="00D415C6"/>
    <w:rsid w:val="00D51ABF"/>
    <w:rsid w:val="00D5444B"/>
    <w:rsid w:val="00D55302"/>
    <w:rsid w:val="00D57CBF"/>
    <w:rsid w:val="00D57FE4"/>
    <w:rsid w:val="00D66ABC"/>
    <w:rsid w:val="00D71CFC"/>
    <w:rsid w:val="00D86024"/>
    <w:rsid w:val="00D94CA3"/>
    <w:rsid w:val="00D96595"/>
    <w:rsid w:val="00DA018C"/>
    <w:rsid w:val="00DA182E"/>
    <w:rsid w:val="00DB0F7E"/>
    <w:rsid w:val="00DB5489"/>
    <w:rsid w:val="00DB6C98"/>
    <w:rsid w:val="00DC5AB0"/>
    <w:rsid w:val="00DC5CE1"/>
    <w:rsid w:val="00DC701C"/>
    <w:rsid w:val="00DD3110"/>
    <w:rsid w:val="00E00376"/>
    <w:rsid w:val="00E01016"/>
    <w:rsid w:val="00E1478F"/>
    <w:rsid w:val="00E14EBD"/>
    <w:rsid w:val="00E16734"/>
    <w:rsid w:val="00E2367A"/>
    <w:rsid w:val="00E35FC9"/>
    <w:rsid w:val="00E377A4"/>
    <w:rsid w:val="00E415CC"/>
    <w:rsid w:val="00E420E9"/>
    <w:rsid w:val="00E4635D"/>
    <w:rsid w:val="00E553D0"/>
    <w:rsid w:val="00E61D76"/>
    <w:rsid w:val="00E70912"/>
    <w:rsid w:val="00E75F06"/>
    <w:rsid w:val="00E90AA6"/>
    <w:rsid w:val="00E977B8"/>
    <w:rsid w:val="00E97AD1"/>
    <w:rsid w:val="00EA109B"/>
    <w:rsid w:val="00EA2926"/>
    <w:rsid w:val="00EA51DE"/>
    <w:rsid w:val="00EC1A81"/>
    <w:rsid w:val="00EC7E5C"/>
    <w:rsid w:val="00ED3704"/>
    <w:rsid w:val="00ED78F1"/>
    <w:rsid w:val="00EF0F62"/>
    <w:rsid w:val="00F007E1"/>
    <w:rsid w:val="00F057C6"/>
    <w:rsid w:val="00F06FE6"/>
    <w:rsid w:val="00F478DF"/>
    <w:rsid w:val="00F5019D"/>
    <w:rsid w:val="00F634D6"/>
    <w:rsid w:val="00F64385"/>
    <w:rsid w:val="00F6473F"/>
    <w:rsid w:val="00F759BB"/>
    <w:rsid w:val="00F76366"/>
    <w:rsid w:val="00F805C0"/>
    <w:rsid w:val="00FB4261"/>
    <w:rsid w:val="00FB43B1"/>
    <w:rsid w:val="00FB7D9F"/>
    <w:rsid w:val="00FC0608"/>
    <w:rsid w:val="00FC2155"/>
    <w:rsid w:val="00FC41A7"/>
    <w:rsid w:val="00FD3DDF"/>
    <w:rsid w:val="00FD675B"/>
    <w:rsid w:val="00FE380E"/>
    <w:rsid w:val="00FE5ECC"/>
    <w:rsid w:val="00FF3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6" w:qFormat="1"/>
    <w:lsdException w:name="Default Paragraph Font" w:uiPriority="1" w:unhideWhenUsed="1"/>
    <w:lsdException w:name="Subtitle" w:uiPriority="11"/>
    <w:lsdException w:name="Strong" w:uiPriority="22" w:qFormat="1"/>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6" w:qFormat="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CF5783"/>
    <w:pPr>
      <w:spacing w:after="0" w:line="240" w:lineRule="auto"/>
    </w:pPr>
    <w:rPr>
      <w:rFonts w:ascii="Times New Roman" w:hAnsi="Times New Roman" w:cs="Times New Roman"/>
      <w:sz w:val="20"/>
    </w:rPr>
  </w:style>
  <w:style w:type="paragraph" w:styleId="Heading1">
    <w:name w:val="heading 1"/>
    <w:aliases w:val="Pocket"/>
    <w:basedOn w:val="Normal"/>
    <w:next w:val="Normal"/>
    <w:link w:val="Heading1Char"/>
    <w:uiPriority w:val="1"/>
    <w:qFormat/>
    <w:rsid w:val="00CF5783"/>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CF5783"/>
    <w:pPr>
      <w:keepNext/>
      <w:keepLines/>
      <w:spacing w:before="480"/>
      <w:jc w:val="center"/>
      <w:outlineLvl w:val="1"/>
    </w:pPr>
    <w:rPr>
      <w:rFonts w:eastAsiaTheme="majorEastAsia" w:cstheme="majorBidi"/>
      <w:b/>
      <w:bCs/>
      <w:sz w:val="44"/>
      <w:szCs w:val="26"/>
      <w:u w:val="single"/>
    </w:rPr>
  </w:style>
  <w:style w:type="paragraph" w:styleId="Heading3">
    <w:name w:val="heading 3"/>
    <w:aliases w:val="Block"/>
    <w:basedOn w:val="Normal"/>
    <w:next w:val="Normal"/>
    <w:link w:val="Heading3Char"/>
    <w:uiPriority w:val="3"/>
    <w:qFormat/>
    <w:rsid w:val="00CF5783"/>
    <w:pPr>
      <w:keepNext/>
      <w:keepLines/>
      <w:pageBreakBefore/>
      <w:jc w:val="center"/>
      <w:outlineLvl w:val="2"/>
    </w:pPr>
    <w:rPr>
      <w:rFonts w:eastAsiaTheme="majorEastAsia" w:cstheme="majorBidi"/>
      <w:b/>
      <w:bCs/>
      <w:sz w:val="28"/>
    </w:rPr>
  </w:style>
  <w:style w:type="paragraph" w:styleId="Heading4">
    <w:name w:val="heading 4"/>
    <w:aliases w:val="Tag"/>
    <w:basedOn w:val="Normal"/>
    <w:next w:val="Normal"/>
    <w:link w:val="Heading4Char"/>
    <w:uiPriority w:val="4"/>
    <w:qFormat/>
    <w:rsid w:val="00CF5783"/>
    <w:pPr>
      <w:keepNext/>
      <w:keepLines/>
      <w:spacing w:before="200"/>
      <w:outlineLvl w:val="3"/>
    </w:pPr>
    <w:rPr>
      <w:rFonts w:eastAsiaTheme="majorEastAsia" w:cstheme="majorBidi"/>
      <w:b/>
      <w:bCs/>
      <w:iCs/>
      <w:sz w:val="24"/>
    </w:rPr>
  </w:style>
  <w:style w:type="character" w:default="1" w:styleId="DefaultParagraphFont">
    <w:name w:val="Default Paragraph Font"/>
    <w:uiPriority w:val="1"/>
    <w:semiHidden/>
    <w:unhideWhenUsed/>
    <w:rsid w:val="00CF578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F5783"/>
  </w:style>
  <w:style w:type="character" w:customStyle="1" w:styleId="Heading1Char">
    <w:name w:val="Heading 1 Char"/>
    <w:aliases w:val="Pocket Char"/>
    <w:basedOn w:val="DefaultParagraphFont"/>
    <w:link w:val="Heading1"/>
    <w:uiPriority w:val="1"/>
    <w:rsid w:val="00CF5783"/>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CF5783"/>
    <w:rPr>
      <w:rFonts w:ascii="Times New Roman" w:eastAsiaTheme="majorEastAsia" w:hAnsi="Times New Roman" w:cstheme="majorBidi"/>
      <w:b/>
      <w:bCs/>
      <w:sz w:val="44"/>
      <w:szCs w:val="26"/>
      <w:u w:val="single"/>
    </w:rPr>
  </w:style>
  <w:style w:type="character" w:styleId="Emphasis">
    <w:name w:val="Emphasis"/>
    <w:aliases w:val="Evidence,Minimized,minimized,Highlighted,tag2,Size 10,emphasis in card,CD Card,ED - Tag,Underlined,emphasis,Bold Underline,Emphasis!!,small"/>
    <w:basedOn w:val="DefaultParagraphFont"/>
    <w:uiPriority w:val="7"/>
    <w:qFormat/>
    <w:rsid w:val="00CF5783"/>
    <w:rPr>
      <w:rFonts w:ascii="Times New Roman" w:hAnsi="Times New Roman" w:cs="Times New Roman"/>
      <w:b/>
      <w:i w:val="0"/>
      <w:iCs/>
      <w:sz w:val="20"/>
      <w:u w:val="single"/>
      <w:bdr w:val="single" w:sz="18" w:space="0" w:color="auto"/>
    </w:rPr>
  </w:style>
  <w:style w:type="character" w:customStyle="1" w:styleId="StyleBold">
    <w:name w:val="Style Bold"/>
    <w:basedOn w:val="DefaultParagraphFont"/>
    <w:uiPriority w:val="9"/>
    <w:semiHidden/>
    <w:rsid w:val="00CF5783"/>
    <w:rPr>
      <w:b/>
      <w:bCs/>
    </w:rPr>
  </w:style>
  <w:style w:type="character" w:customStyle="1" w:styleId="Heading3Char">
    <w:name w:val="Heading 3 Char"/>
    <w:aliases w:val="Block Char"/>
    <w:basedOn w:val="DefaultParagraphFont"/>
    <w:link w:val="Heading3"/>
    <w:uiPriority w:val="3"/>
    <w:rsid w:val="00CF5783"/>
    <w:rPr>
      <w:rFonts w:ascii="Times New Roman" w:eastAsiaTheme="majorEastAsia" w:hAnsi="Times New Roman" w:cstheme="majorBidi"/>
      <w:b/>
      <w:bCs/>
      <w:sz w:val="28"/>
    </w:rPr>
  </w:style>
  <w:style w:type="character" w:customStyle="1" w:styleId="StyleBoldUnderline">
    <w:name w:val="Style Bold Underline"/>
    <w:aliases w:val="Underline,Intense Emphasis1,Style,apple-style-span + 6 pt,Bold,Kern at 16 pt,Intense Emphasis11,Intense Emphasis2,HHeading 3 + 12 pt,Cards + Font: 12 pt Char,Bold Cite Char,Citation Char Char Char,Heading 3 Char1 Char Char Char,ci,c"/>
    <w:basedOn w:val="DefaultParagraphFont"/>
    <w:uiPriority w:val="6"/>
    <w:qFormat/>
    <w:rsid w:val="00CF5783"/>
    <w:rPr>
      <w:rFonts w:ascii="Times New Roman" w:hAnsi="Times New Roman"/>
      <w:b w:val="0"/>
      <w:bCs/>
      <w:sz w:val="20"/>
      <w:u w:val="thick"/>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CF5783"/>
    <w:rPr>
      <w:rFonts w:ascii="Times New Roman" w:hAnsi="Times New Roman"/>
      <w:b/>
      <w:bCs/>
      <w:sz w:val="24"/>
      <w:u w:val="none"/>
    </w:rPr>
  </w:style>
  <w:style w:type="paragraph" w:styleId="Header">
    <w:name w:val="header"/>
    <w:basedOn w:val="Normal"/>
    <w:link w:val="HeaderChar"/>
    <w:uiPriority w:val="99"/>
    <w:semiHidden/>
    <w:rsid w:val="00CF5783"/>
    <w:pPr>
      <w:tabs>
        <w:tab w:val="center" w:pos="4680"/>
        <w:tab w:val="right" w:pos="9360"/>
      </w:tabs>
    </w:pPr>
  </w:style>
  <w:style w:type="character" w:customStyle="1" w:styleId="HeaderChar">
    <w:name w:val="Header Char"/>
    <w:basedOn w:val="DefaultParagraphFont"/>
    <w:link w:val="Header"/>
    <w:uiPriority w:val="99"/>
    <w:semiHidden/>
    <w:rsid w:val="00CF5783"/>
    <w:rPr>
      <w:rFonts w:ascii="Times New Roman" w:hAnsi="Times New Roman" w:cs="Times New Roman"/>
      <w:sz w:val="20"/>
    </w:rPr>
  </w:style>
  <w:style w:type="paragraph" w:styleId="Footer">
    <w:name w:val="footer"/>
    <w:basedOn w:val="Normal"/>
    <w:link w:val="FooterChar"/>
    <w:uiPriority w:val="99"/>
    <w:semiHidden/>
    <w:rsid w:val="00CF5783"/>
    <w:pPr>
      <w:tabs>
        <w:tab w:val="center" w:pos="4680"/>
        <w:tab w:val="right" w:pos="9360"/>
      </w:tabs>
    </w:pPr>
  </w:style>
  <w:style w:type="character" w:customStyle="1" w:styleId="FooterChar">
    <w:name w:val="Footer Char"/>
    <w:basedOn w:val="DefaultParagraphFont"/>
    <w:link w:val="Footer"/>
    <w:uiPriority w:val="99"/>
    <w:semiHidden/>
    <w:rsid w:val="00CF5783"/>
    <w:rPr>
      <w:rFonts w:ascii="Times New Roman" w:hAnsi="Times New Roman" w:cs="Times New Roman"/>
      <w:sz w:val="20"/>
    </w:rPr>
  </w:style>
  <w:style w:type="character" w:styleId="Hyperlink">
    <w:name w:val="Hyperlink"/>
    <w:aliases w:val="heading 1 (block title),Important,Read,Card Text,Internet Link"/>
    <w:basedOn w:val="DefaultParagraphFont"/>
    <w:uiPriority w:val="99"/>
    <w:rsid w:val="00CF5783"/>
    <w:rPr>
      <w:color w:val="auto"/>
      <w:u w:val="none"/>
    </w:rPr>
  </w:style>
  <w:style w:type="character" w:styleId="FollowedHyperlink">
    <w:name w:val="FollowedHyperlink"/>
    <w:basedOn w:val="DefaultParagraphFont"/>
    <w:uiPriority w:val="99"/>
    <w:semiHidden/>
    <w:rsid w:val="00CF5783"/>
    <w:rPr>
      <w:color w:val="auto"/>
      <w:u w:val="none"/>
    </w:rPr>
  </w:style>
  <w:style w:type="character" w:customStyle="1" w:styleId="Heading4Char">
    <w:name w:val="Heading 4 Char"/>
    <w:aliases w:val="Tag Char"/>
    <w:basedOn w:val="DefaultParagraphFont"/>
    <w:link w:val="Heading4"/>
    <w:uiPriority w:val="4"/>
    <w:rsid w:val="00CF5783"/>
    <w:rPr>
      <w:rFonts w:ascii="Times New Roman" w:eastAsiaTheme="majorEastAsia" w:hAnsi="Times New Roman" w:cstheme="majorBidi"/>
      <w:b/>
      <w:bCs/>
      <w:iCs/>
      <w:sz w:val="24"/>
    </w:rPr>
  </w:style>
  <w:style w:type="paragraph" w:customStyle="1" w:styleId="cnnstorypgraphtxt">
    <w:name w:val="cnn_storypgraphtxt"/>
    <w:basedOn w:val="Normal"/>
    <w:rsid w:val="00733639"/>
    <w:pPr>
      <w:spacing w:before="100" w:beforeAutospacing="1" w:after="100" w:afterAutospacing="1"/>
    </w:pPr>
    <w:rPr>
      <w:rFonts w:eastAsia="Times New Roman"/>
      <w:sz w:val="24"/>
      <w:szCs w:val="24"/>
    </w:rPr>
  </w:style>
  <w:style w:type="character" w:customStyle="1" w:styleId="apple-converted-space">
    <w:name w:val="apple-converted-space"/>
    <w:basedOn w:val="DefaultParagraphFont"/>
    <w:rsid w:val="00712EA2"/>
  </w:style>
  <w:style w:type="character" w:customStyle="1" w:styleId="at">
    <w:name w:val="at"/>
    <w:basedOn w:val="DefaultParagraphFont"/>
    <w:rsid w:val="00712EA2"/>
  </w:style>
  <w:style w:type="character" w:customStyle="1" w:styleId="org">
    <w:name w:val="org"/>
    <w:basedOn w:val="DefaultParagraphFont"/>
    <w:rsid w:val="00712EA2"/>
  </w:style>
  <w:style w:type="paragraph" w:styleId="NormalWeb">
    <w:name w:val="Normal (Web)"/>
    <w:basedOn w:val="Normal"/>
    <w:uiPriority w:val="99"/>
    <w:semiHidden/>
    <w:unhideWhenUsed/>
    <w:rsid w:val="004B3820"/>
    <w:pPr>
      <w:spacing w:before="100" w:beforeAutospacing="1" w:after="100" w:afterAutospacing="1"/>
    </w:pPr>
    <w:rPr>
      <w:rFonts w:eastAsia="Times New Roman"/>
      <w:sz w:val="24"/>
      <w:szCs w:val="24"/>
    </w:rPr>
  </w:style>
  <w:style w:type="character" w:styleId="HTMLCite">
    <w:name w:val="HTML Cite"/>
    <w:basedOn w:val="DefaultParagraphFont"/>
    <w:uiPriority w:val="99"/>
    <w:semiHidden/>
    <w:unhideWhenUsed/>
    <w:rsid w:val="004B3820"/>
    <w:rPr>
      <w:i/>
      <w:iCs/>
    </w:rPr>
  </w:style>
  <w:style w:type="paragraph" w:customStyle="1" w:styleId="targetcaption">
    <w:name w:val="targetcaption"/>
    <w:basedOn w:val="Normal"/>
    <w:rsid w:val="004B3820"/>
    <w:pPr>
      <w:spacing w:before="100" w:beforeAutospacing="1" w:after="100" w:afterAutospacing="1"/>
    </w:pPr>
    <w:rPr>
      <w:rFonts w:eastAsia="Times New Roman"/>
      <w:sz w:val="24"/>
      <w:szCs w:val="24"/>
    </w:rPr>
  </w:style>
  <w:style w:type="paragraph" w:styleId="BalloonText">
    <w:name w:val="Balloon Text"/>
    <w:basedOn w:val="Normal"/>
    <w:link w:val="BalloonTextChar"/>
    <w:uiPriority w:val="99"/>
    <w:semiHidden/>
    <w:rsid w:val="004B3820"/>
    <w:rPr>
      <w:rFonts w:ascii="Tahoma" w:hAnsi="Tahoma" w:cs="Tahoma"/>
      <w:sz w:val="16"/>
      <w:szCs w:val="16"/>
    </w:rPr>
  </w:style>
  <w:style w:type="character" w:customStyle="1" w:styleId="BalloonTextChar">
    <w:name w:val="Balloon Text Char"/>
    <w:basedOn w:val="DefaultParagraphFont"/>
    <w:link w:val="BalloonText"/>
    <w:uiPriority w:val="99"/>
    <w:semiHidden/>
    <w:rsid w:val="004B3820"/>
    <w:rPr>
      <w:rFonts w:ascii="Tahoma" w:hAnsi="Tahoma" w:cs="Tahoma"/>
      <w:sz w:val="16"/>
      <w:szCs w:val="16"/>
    </w:rPr>
  </w:style>
  <w:style w:type="character" w:customStyle="1" w:styleId="itxtrst">
    <w:name w:val="itxtrst"/>
    <w:basedOn w:val="DefaultParagraphFont"/>
    <w:rsid w:val="00807ECB"/>
  </w:style>
  <w:style w:type="character" w:styleId="Strong">
    <w:name w:val="Strong"/>
    <w:basedOn w:val="DefaultParagraphFont"/>
    <w:uiPriority w:val="22"/>
    <w:qFormat/>
    <w:rsid w:val="002A2FFC"/>
    <w:rPr>
      <w:b/>
      <w:bCs/>
    </w:rPr>
  </w:style>
  <w:style w:type="paragraph" w:customStyle="1" w:styleId="editorial-editbodytext">
    <w:name w:val="editorial-edit_bodytext"/>
    <w:basedOn w:val="Normal"/>
    <w:rsid w:val="00994BC2"/>
    <w:pPr>
      <w:spacing w:before="100" w:beforeAutospacing="1" w:after="100" w:afterAutospacing="1"/>
    </w:pPr>
    <w:rPr>
      <w:rFonts w:eastAsia="Times New Roman"/>
      <w:sz w:val="24"/>
      <w:szCs w:val="24"/>
    </w:rPr>
  </w:style>
  <w:style w:type="paragraph" w:customStyle="1" w:styleId="Default">
    <w:name w:val="Default"/>
    <w:rsid w:val="00402AE2"/>
    <w:pPr>
      <w:autoSpaceDE w:val="0"/>
      <w:autoSpaceDN w:val="0"/>
      <w:adjustRightInd w:val="0"/>
      <w:spacing w:after="0" w:line="240" w:lineRule="auto"/>
    </w:pPr>
    <w:rPr>
      <w:rFonts w:ascii="Calibri" w:hAnsi="Calibri" w:cs="Calibri"/>
      <w:color w:val="000000"/>
      <w:sz w:val="24"/>
      <w:szCs w:val="24"/>
    </w:rPr>
  </w:style>
  <w:style w:type="character" w:styleId="IntenseEmphasis">
    <w:name w:val="Intense Emphasis"/>
    <w:aliases w:val="Underline Char,Intense Emphasis3,Bo"/>
    <w:uiPriority w:val="6"/>
    <w:qFormat/>
    <w:rsid w:val="00817F6F"/>
    <w:rPr>
      <w:b/>
      <w:bCs w:val="0"/>
      <w:sz w:val="22"/>
      <w:u w:val="single"/>
    </w:rPr>
  </w:style>
  <w:style w:type="character" w:customStyle="1" w:styleId="TitleChar">
    <w:name w:val="Title Char"/>
    <w:link w:val="Title"/>
    <w:uiPriority w:val="6"/>
    <w:qFormat/>
    <w:rsid w:val="003567BF"/>
    <w:rPr>
      <w:u w:val="single"/>
    </w:rPr>
  </w:style>
  <w:style w:type="paragraph" w:styleId="Title">
    <w:name w:val="Title"/>
    <w:basedOn w:val="Normal"/>
    <w:next w:val="Normal"/>
    <w:link w:val="TitleChar"/>
    <w:uiPriority w:val="6"/>
    <w:qFormat/>
    <w:rsid w:val="003567BF"/>
    <w:pPr>
      <w:ind w:left="720"/>
      <w:outlineLvl w:val="0"/>
    </w:pPr>
    <w:rPr>
      <w:rFonts w:asciiTheme="minorHAnsi" w:hAnsiTheme="minorHAnsi"/>
      <w:u w:val="single"/>
    </w:rPr>
  </w:style>
  <w:style w:type="character" w:customStyle="1" w:styleId="TitleChar1">
    <w:name w:val="Title Char1"/>
    <w:basedOn w:val="DefaultParagraphFont"/>
    <w:uiPriority w:val="10"/>
    <w:semiHidden/>
    <w:rsid w:val="003567BF"/>
    <w:rPr>
      <w:rFonts w:asciiTheme="majorHAnsi" w:eastAsiaTheme="majorEastAsia" w:hAnsiTheme="majorHAnsi" w:cstheme="majorBidi"/>
      <w:color w:val="17365D" w:themeColor="text2" w:themeShade="BF"/>
      <w:spacing w:val="5"/>
      <w:kern w:val="28"/>
      <w:sz w:val="52"/>
      <w:szCs w:val="52"/>
    </w:rPr>
  </w:style>
  <w:style w:type="paragraph" w:customStyle="1" w:styleId="BlockHidden">
    <w:name w:val="Block Hidden"/>
    <w:qFormat/>
    <w:rsid w:val="00CF5783"/>
    <w:pPr>
      <w:pageBreakBefore/>
      <w:jc w:val="center"/>
    </w:pPr>
    <w:rPr>
      <w:rFonts w:ascii="Times New Roman" w:eastAsiaTheme="majorEastAsia" w:hAnsi="Times New Roman" w:cstheme="majorBidi"/>
      <w:b/>
      <w:bCs/>
      <w:sz w:val="28"/>
    </w:rPr>
  </w:style>
  <w:style w:type="paragraph" w:customStyle="1" w:styleId="CardIndented">
    <w:name w:val="Card (Indented)"/>
    <w:basedOn w:val="Normal"/>
    <w:qFormat/>
    <w:rsid w:val="00CF5783"/>
    <w:pPr>
      <w:ind w:left="288"/>
    </w:pPr>
  </w:style>
  <w:style w:type="character" w:customStyle="1" w:styleId="StyleUnderline">
    <w:name w:val="Style Underline"/>
    <w:basedOn w:val="DefaultParagraphFont"/>
    <w:rsid w:val="00CF5783"/>
    <w:rPr>
      <w:u w:val="thick"/>
    </w:rPr>
  </w:style>
  <w:style w:type="character" w:customStyle="1" w:styleId="DebateUnderline">
    <w:name w:val="Debate Underline"/>
    <w:rsid w:val="00CF5783"/>
    <w:rPr>
      <w:rFonts w:ascii="Times New Roman" w:hAnsi="Times New Roman"/>
      <w:sz w:val="20"/>
      <w:u w:val="thick"/>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6" w:qFormat="1"/>
    <w:lsdException w:name="Default Paragraph Font" w:uiPriority="1" w:unhideWhenUsed="1"/>
    <w:lsdException w:name="Subtitle" w:uiPriority="11"/>
    <w:lsdException w:name="Strong" w:uiPriority="22" w:qFormat="1"/>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6" w:qFormat="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CF5783"/>
    <w:pPr>
      <w:spacing w:after="0" w:line="240" w:lineRule="auto"/>
    </w:pPr>
    <w:rPr>
      <w:rFonts w:ascii="Times New Roman" w:hAnsi="Times New Roman" w:cs="Times New Roman"/>
      <w:sz w:val="20"/>
    </w:rPr>
  </w:style>
  <w:style w:type="paragraph" w:styleId="Heading1">
    <w:name w:val="heading 1"/>
    <w:aliases w:val="Pocket"/>
    <w:basedOn w:val="Normal"/>
    <w:next w:val="Normal"/>
    <w:link w:val="Heading1Char"/>
    <w:uiPriority w:val="1"/>
    <w:qFormat/>
    <w:rsid w:val="00CF5783"/>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CF5783"/>
    <w:pPr>
      <w:keepNext/>
      <w:keepLines/>
      <w:spacing w:before="480"/>
      <w:jc w:val="center"/>
      <w:outlineLvl w:val="1"/>
    </w:pPr>
    <w:rPr>
      <w:rFonts w:eastAsiaTheme="majorEastAsia" w:cstheme="majorBidi"/>
      <w:b/>
      <w:bCs/>
      <w:sz w:val="44"/>
      <w:szCs w:val="26"/>
      <w:u w:val="single"/>
    </w:rPr>
  </w:style>
  <w:style w:type="paragraph" w:styleId="Heading3">
    <w:name w:val="heading 3"/>
    <w:aliases w:val="Block"/>
    <w:basedOn w:val="Normal"/>
    <w:next w:val="Normal"/>
    <w:link w:val="Heading3Char"/>
    <w:uiPriority w:val="3"/>
    <w:qFormat/>
    <w:rsid w:val="00CF5783"/>
    <w:pPr>
      <w:keepNext/>
      <w:keepLines/>
      <w:pageBreakBefore/>
      <w:jc w:val="center"/>
      <w:outlineLvl w:val="2"/>
    </w:pPr>
    <w:rPr>
      <w:rFonts w:eastAsiaTheme="majorEastAsia" w:cstheme="majorBidi"/>
      <w:b/>
      <w:bCs/>
      <w:sz w:val="28"/>
    </w:rPr>
  </w:style>
  <w:style w:type="paragraph" w:styleId="Heading4">
    <w:name w:val="heading 4"/>
    <w:aliases w:val="Tag"/>
    <w:basedOn w:val="Normal"/>
    <w:next w:val="Normal"/>
    <w:link w:val="Heading4Char"/>
    <w:uiPriority w:val="4"/>
    <w:qFormat/>
    <w:rsid w:val="00CF5783"/>
    <w:pPr>
      <w:keepNext/>
      <w:keepLines/>
      <w:spacing w:before="200"/>
      <w:outlineLvl w:val="3"/>
    </w:pPr>
    <w:rPr>
      <w:rFonts w:eastAsiaTheme="majorEastAsia" w:cstheme="majorBidi"/>
      <w:b/>
      <w:bCs/>
      <w:iCs/>
      <w:sz w:val="24"/>
    </w:rPr>
  </w:style>
  <w:style w:type="character" w:default="1" w:styleId="DefaultParagraphFont">
    <w:name w:val="Default Paragraph Font"/>
    <w:uiPriority w:val="1"/>
    <w:semiHidden/>
    <w:unhideWhenUsed/>
    <w:rsid w:val="00CF578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F5783"/>
  </w:style>
  <w:style w:type="character" w:customStyle="1" w:styleId="Heading1Char">
    <w:name w:val="Heading 1 Char"/>
    <w:aliases w:val="Pocket Char"/>
    <w:basedOn w:val="DefaultParagraphFont"/>
    <w:link w:val="Heading1"/>
    <w:uiPriority w:val="1"/>
    <w:rsid w:val="00CF5783"/>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CF5783"/>
    <w:rPr>
      <w:rFonts w:ascii="Times New Roman" w:eastAsiaTheme="majorEastAsia" w:hAnsi="Times New Roman" w:cstheme="majorBidi"/>
      <w:b/>
      <w:bCs/>
      <w:sz w:val="44"/>
      <w:szCs w:val="26"/>
      <w:u w:val="single"/>
    </w:rPr>
  </w:style>
  <w:style w:type="character" w:styleId="Emphasis">
    <w:name w:val="Emphasis"/>
    <w:aliases w:val="Evidence,Minimized,minimized,Highlighted,tag2,Size 10,emphasis in card,CD Card,ED - Tag,Underlined,emphasis,Bold Underline,Emphasis!!,small"/>
    <w:basedOn w:val="DefaultParagraphFont"/>
    <w:uiPriority w:val="7"/>
    <w:qFormat/>
    <w:rsid w:val="00CF5783"/>
    <w:rPr>
      <w:rFonts w:ascii="Times New Roman" w:hAnsi="Times New Roman" w:cs="Times New Roman"/>
      <w:b/>
      <w:i w:val="0"/>
      <w:iCs/>
      <w:sz w:val="20"/>
      <w:u w:val="single"/>
      <w:bdr w:val="single" w:sz="18" w:space="0" w:color="auto"/>
    </w:rPr>
  </w:style>
  <w:style w:type="character" w:customStyle="1" w:styleId="StyleBold">
    <w:name w:val="Style Bold"/>
    <w:basedOn w:val="DefaultParagraphFont"/>
    <w:uiPriority w:val="9"/>
    <w:semiHidden/>
    <w:rsid w:val="00CF5783"/>
    <w:rPr>
      <w:b/>
      <w:bCs/>
    </w:rPr>
  </w:style>
  <w:style w:type="character" w:customStyle="1" w:styleId="Heading3Char">
    <w:name w:val="Heading 3 Char"/>
    <w:aliases w:val="Block Char"/>
    <w:basedOn w:val="DefaultParagraphFont"/>
    <w:link w:val="Heading3"/>
    <w:uiPriority w:val="3"/>
    <w:rsid w:val="00CF5783"/>
    <w:rPr>
      <w:rFonts w:ascii="Times New Roman" w:eastAsiaTheme="majorEastAsia" w:hAnsi="Times New Roman" w:cstheme="majorBidi"/>
      <w:b/>
      <w:bCs/>
      <w:sz w:val="28"/>
    </w:rPr>
  </w:style>
  <w:style w:type="character" w:customStyle="1" w:styleId="StyleBoldUnderline">
    <w:name w:val="Style Bold Underline"/>
    <w:aliases w:val="Underline,Intense Emphasis1,Style,apple-style-span + 6 pt,Bold,Kern at 16 pt,Intense Emphasis11,Intense Emphasis2,HHeading 3 + 12 pt,Cards + Font: 12 pt Char,Bold Cite Char,Citation Char Char Char,Heading 3 Char1 Char Char Char,ci,c"/>
    <w:basedOn w:val="DefaultParagraphFont"/>
    <w:uiPriority w:val="6"/>
    <w:qFormat/>
    <w:rsid w:val="00CF5783"/>
    <w:rPr>
      <w:rFonts w:ascii="Times New Roman" w:hAnsi="Times New Roman"/>
      <w:b w:val="0"/>
      <w:bCs/>
      <w:sz w:val="20"/>
      <w:u w:val="thick"/>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CF5783"/>
    <w:rPr>
      <w:rFonts w:ascii="Times New Roman" w:hAnsi="Times New Roman"/>
      <w:b/>
      <w:bCs/>
      <w:sz w:val="24"/>
      <w:u w:val="none"/>
    </w:rPr>
  </w:style>
  <w:style w:type="paragraph" w:styleId="Header">
    <w:name w:val="header"/>
    <w:basedOn w:val="Normal"/>
    <w:link w:val="HeaderChar"/>
    <w:uiPriority w:val="99"/>
    <w:semiHidden/>
    <w:rsid w:val="00CF5783"/>
    <w:pPr>
      <w:tabs>
        <w:tab w:val="center" w:pos="4680"/>
        <w:tab w:val="right" w:pos="9360"/>
      </w:tabs>
    </w:pPr>
  </w:style>
  <w:style w:type="character" w:customStyle="1" w:styleId="HeaderChar">
    <w:name w:val="Header Char"/>
    <w:basedOn w:val="DefaultParagraphFont"/>
    <w:link w:val="Header"/>
    <w:uiPriority w:val="99"/>
    <w:semiHidden/>
    <w:rsid w:val="00CF5783"/>
    <w:rPr>
      <w:rFonts w:ascii="Times New Roman" w:hAnsi="Times New Roman" w:cs="Times New Roman"/>
      <w:sz w:val="20"/>
    </w:rPr>
  </w:style>
  <w:style w:type="paragraph" w:styleId="Footer">
    <w:name w:val="footer"/>
    <w:basedOn w:val="Normal"/>
    <w:link w:val="FooterChar"/>
    <w:uiPriority w:val="99"/>
    <w:semiHidden/>
    <w:rsid w:val="00CF5783"/>
    <w:pPr>
      <w:tabs>
        <w:tab w:val="center" w:pos="4680"/>
        <w:tab w:val="right" w:pos="9360"/>
      </w:tabs>
    </w:pPr>
  </w:style>
  <w:style w:type="character" w:customStyle="1" w:styleId="FooterChar">
    <w:name w:val="Footer Char"/>
    <w:basedOn w:val="DefaultParagraphFont"/>
    <w:link w:val="Footer"/>
    <w:uiPriority w:val="99"/>
    <w:semiHidden/>
    <w:rsid w:val="00CF5783"/>
    <w:rPr>
      <w:rFonts w:ascii="Times New Roman" w:hAnsi="Times New Roman" w:cs="Times New Roman"/>
      <w:sz w:val="20"/>
    </w:rPr>
  </w:style>
  <w:style w:type="character" w:styleId="Hyperlink">
    <w:name w:val="Hyperlink"/>
    <w:aliases w:val="heading 1 (block title),Important,Read,Card Text,Internet Link"/>
    <w:basedOn w:val="DefaultParagraphFont"/>
    <w:uiPriority w:val="99"/>
    <w:rsid w:val="00CF5783"/>
    <w:rPr>
      <w:color w:val="auto"/>
      <w:u w:val="none"/>
    </w:rPr>
  </w:style>
  <w:style w:type="character" w:styleId="FollowedHyperlink">
    <w:name w:val="FollowedHyperlink"/>
    <w:basedOn w:val="DefaultParagraphFont"/>
    <w:uiPriority w:val="99"/>
    <w:semiHidden/>
    <w:rsid w:val="00CF5783"/>
    <w:rPr>
      <w:color w:val="auto"/>
      <w:u w:val="none"/>
    </w:rPr>
  </w:style>
  <w:style w:type="character" w:customStyle="1" w:styleId="Heading4Char">
    <w:name w:val="Heading 4 Char"/>
    <w:aliases w:val="Tag Char"/>
    <w:basedOn w:val="DefaultParagraphFont"/>
    <w:link w:val="Heading4"/>
    <w:uiPriority w:val="4"/>
    <w:rsid w:val="00CF5783"/>
    <w:rPr>
      <w:rFonts w:ascii="Times New Roman" w:eastAsiaTheme="majorEastAsia" w:hAnsi="Times New Roman" w:cstheme="majorBidi"/>
      <w:b/>
      <w:bCs/>
      <w:iCs/>
      <w:sz w:val="24"/>
    </w:rPr>
  </w:style>
  <w:style w:type="paragraph" w:customStyle="1" w:styleId="cnnstorypgraphtxt">
    <w:name w:val="cnn_storypgraphtxt"/>
    <w:basedOn w:val="Normal"/>
    <w:rsid w:val="00733639"/>
    <w:pPr>
      <w:spacing w:before="100" w:beforeAutospacing="1" w:after="100" w:afterAutospacing="1"/>
    </w:pPr>
    <w:rPr>
      <w:rFonts w:eastAsia="Times New Roman"/>
      <w:sz w:val="24"/>
      <w:szCs w:val="24"/>
    </w:rPr>
  </w:style>
  <w:style w:type="character" w:customStyle="1" w:styleId="apple-converted-space">
    <w:name w:val="apple-converted-space"/>
    <w:basedOn w:val="DefaultParagraphFont"/>
    <w:rsid w:val="00712EA2"/>
  </w:style>
  <w:style w:type="character" w:customStyle="1" w:styleId="at">
    <w:name w:val="at"/>
    <w:basedOn w:val="DefaultParagraphFont"/>
    <w:rsid w:val="00712EA2"/>
  </w:style>
  <w:style w:type="character" w:customStyle="1" w:styleId="org">
    <w:name w:val="org"/>
    <w:basedOn w:val="DefaultParagraphFont"/>
    <w:rsid w:val="00712EA2"/>
  </w:style>
  <w:style w:type="paragraph" w:styleId="NormalWeb">
    <w:name w:val="Normal (Web)"/>
    <w:basedOn w:val="Normal"/>
    <w:uiPriority w:val="99"/>
    <w:semiHidden/>
    <w:unhideWhenUsed/>
    <w:rsid w:val="004B3820"/>
    <w:pPr>
      <w:spacing w:before="100" w:beforeAutospacing="1" w:after="100" w:afterAutospacing="1"/>
    </w:pPr>
    <w:rPr>
      <w:rFonts w:eastAsia="Times New Roman"/>
      <w:sz w:val="24"/>
      <w:szCs w:val="24"/>
    </w:rPr>
  </w:style>
  <w:style w:type="character" w:styleId="HTMLCite">
    <w:name w:val="HTML Cite"/>
    <w:basedOn w:val="DefaultParagraphFont"/>
    <w:uiPriority w:val="99"/>
    <w:semiHidden/>
    <w:unhideWhenUsed/>
    <w:rsid w:val="004B3820"/>
    <w:rPr>
      <w:i/>
      <w:iCs/>
    </w:rPr>
  </w:style>
  <w:style w:type="paragraph" w:customStyle="1" w:styleId="targetcaption">
    <w:name w:val="targetcaption"/>
    <w:basedOn w:val="Normal"/>
    <w:rsid w:val="004B3820"/>
    <w:pPr>
      <w:spacing w:before="100" w:beforeAutospacing="1" w:after="100" w:afterAutospacing="1"/>
    </w:pPr>
    <w:rPr>
      <w:rFonts w:eastAsia="Times New Roman"/>
      <w:sz w:val="24"/>
      <w:szCs w:val="24"/>
    </w:rPr>
  </w:style>
  <w:style w:type="paragraph" w:styleId="BalloonText">
    <w:name w:val="Balloon Text"/>
    <w:basedOn w:val="Normal"/>
    <w:link w:val="BalloonTextChar"/>
    <w:uiPriority w:val="99"/>
    <w:semiHidden/>
    <w:rsid w:val="004B3820"/>
    <w:rPr>
      <w:rFonts w:ascii="Tahoma" w:hAnsi="Tahoma" w:cs="Tahoma"/>
      <w:sz w:val="16"/>
      <w:szCs w:val="16"/>
    </w:rPr>
  </w:style>
  <w:style w:type="character" w:customStyle="1" w:styleId="BalloonTextChar">
    <w:name w:val="Balloon Text Char"/>
    <w:basedOn w:val="DefaultParagraphFont"/>
    <w:link w:val="BalloonText"/>
    <w:uiPriority w:val="99"/>
    <w:semiHidden/>
    <w:rsid w:val="004B3820"/>
    <w:rPr>
      <w:rFonts w:ascii="Tahoma" w:hAnsi="Tahoma" w:cs="Tahoma"/>
      <w:sz w:val="16"/>
      <w:szCs w:val="16"/>
    </w:rPr>
  </w:style>
  <w:style w:type="character" w:customStyle="1" w:styleId="itxtrst">
    <w:name w:val="itxtrst"/>
    <w:basedOn w:val="DefaultParagraphFont"/>
    <w:rsid w:val="00807ECB"/>
  </w:style>
  <w:style w:type="character" w:styleId="Strong">
    <w:name w:val="Strong"/>
    <w:basedOn w:val="DefaultParagraphFont"/>
    <w:uiPriority w:val="22"/>
    <w:qFormat/>
    <w:rsid w:val="002A2FFC"/>
    <w:rPr>
      <w:b/>
      <w:bCs/>
    </w:rPr>
  </w:style>
  <w:style w:type="paragraph" w:customStyle="1" w:styleId="editorial-editbodytext">
    <w:name w:val="editorial-edit_bodytext"/>
    <w:basedOn w:val="Normal"/>
    <w:rsid w:val="00994BC2"/>
    <w:pPr>
      <w:spacing w:before="100" w:beforeAutospacing="1" w:after="100" w:afterAutospacing="1"/>
    </w:pPr>
    <w:rPr>
      <w:rFonts w:eastAsia="Times New Roman"/>
      <w:sz w:val="24"/>
      <w:szCs w:val="24"/>
    </w:rPr>
  </w:style>
  <w:style w:type="paragraph" w:customStyle="1" w:styleId="Default">
    <w:name w:val="Default"/>
    <w:rsid w:val="00402AE2"/>
    <w:pPr>
      <w:autoSpaceDE w:val="0"/>
      <w:autoSpaceDN w:val="0"/>
      <w:adjustRightInd w:val="0"/>
      <w:spacing w:after="0" w:line="240" w:lineRule="auto"/>
    </w:pPr>
    <w:rPr>
      <w:rFonts w:ascii="Calibri" w:hAnsi="Calibri" w:cs="Calibri"/>
      <w:color w:val="000000"/>
      <w:sz w:val="24"/>
      <w:szCs w:val="24"/>
    </w:rPr>
  </w:style>
  <w:style w:type="character" w:styleId="IntenseEmphasis">
    <w:name w:val="Intense Emphasis"/>
    <w:aliases w:val="Underline Char,Intense Emphasis3,Bo"/>
    <w:uiPriority w:val="6"/>
    <w:qFormat/>
    <w:rsid w:val="00817F6F"/>
    <w:rPr>
      <w:b/>
      <w:bCs w:val="0"/>
      <w:sz w:val="22"/>
      <w:u w:val="single"/>
    </w:rPr>
  </w:style>
  <w:style w:type="character" w:customStyle="1" w:styleId="TitleChar">
    <w:name w:val="Title Char"/>
    <w:link w:val="Title"/>
    <w:uiPriority w:val="6"/>
    <w:qFormat/>
    <w:rsid w:val="003567BF"/>
    <w:rPr>
      <w:u w:val="single"/>
    </w:rPr>
  </w:style>
  <w:style w:type="paragraph" w:styleId="Title">
    <w:name w:val="Title"/>
    <w:basedOn w:val="Normal"/>
    <w:next w:val="Normal"/>
    <w:link w:val="TitleChar"/>
    <w:uiPriority w:val="6"/>
    <w:qFormat/>
    <w:rsid w:val="003567BF"/>
    <w:pPr>
      <w:ind w:left="720"/>
      <w:outlineLvl w:val="0"/>
    </w:pPr>
    <w:rPr>
      <w:rFonts w:asciiTheme="minorHAnsi" w:hAnsiTheme="minorHAnsi"/>
      <w:u w:val="single"/>
    </w:rPr>
  </w:style>
  <w:style w:type="character" w:customStyle="1" w:styleId="TitleChar1">
    <w:name w:val="Title Char1"/>
    <w:basedOn w:val="DefaultParagraphFont"/>
    <w:uiPriority w:val="10"/>
    <w:semiHidden/>
    <w:rsid w:val="003567BF"/>
    <w:rPr>
      <w:rFonts w:asciiTheme="majorHAnsi" w:eastAsiaTheme="majorEastAsia" w:hAnsiTheme="majorHAnsi" w:cstheme="majorBidi"/>
      <w:color w:val="17365D" w:themeColor="text2" w:themeShade="BF"/>
      <w:spacing w:val="5"/>
      <w:kern w:val="28"/>
      <w:sz w:val="52"/>
      <w:szCs w:val="52"/>
    </w:rPr>
  </w:style>
  <w:style w:type="paragraph" w:customStyle="1" w:styleId="BlockHidden">
    <w:name w:val="Block Hidden"/>
    <w:qFormat/>
    <w:rsid w:val="00CF5783"/>
    <w:pPr>
      <w:pageBreakBefore/>
      <w:jc w:val="center"/>
    </w:pPr>
    <w:rPr>
      <w:rFonts w:ascii="Times New Roman" w:eastAsiaTheme="majorEastAsia" w:hAnsi="Times New Roman" w:cstheme="majorBidi"/>
      <w:b/>
      <w:bCs/>
      <w:sz w:val="28"/>
    </w:rPr>
  </w:style>
  <w:style w:type="paragraph" w:customStyle="1" w:styleId="CardIndented">
    <w:name w:val="Card (Indented)"/>
    <w:basedOn w:val="Normal"/>
    <w:qFormat/>
    <w:rsid w:val="00CF5783"/>
    <w:pPr>
      <w:ind w:left="288"/>
    </w:pPr>
  </w:style>
  <w:style w:type="character" w:customStyle="1" w:styleId="StyleUnderline">
    <w:name w:val="Style Underline"/>
    <w:basedOn w:val="DefaultParagraphFont"/>
    <w:rsid w:val="00CF5783"/>
    <w:rPr>
      <w:u w:val="thick"/>
    </w:rPr>
  </w:style>
  <w:style w:type="character" w:customStyle="1" w:styleId="DebateUnderline">
    <w:name w:val="Debate Underline"/>
    <w:rsid w:val="00CF5783"/>
    <w:rPr>
      <w:rFonts w:ascii="Times New Roman" w:hAnsi="Times New Roman"/>
      <w:sz w:val="20"/>
      <w:u w:val="thick"/>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58430663">
      <w:bodyDiv w:val="1"/>
      <w:marLeft w:val="0"/>
      <w:marRight w:val="0"/>
      <w:marTop w:val="0"/>
      <w:marBottom w:val="0"/>
      <w:divBdr>
        <w:top w:val="none" w:sz="0" w:space="0" w:color="auto"/>
        <w:left w:val="none" w:sz="0" w:space="0" w:color="auto"/>
        <w:bottom w:val="none" w:sz="0" w:space="0" w:color="auto"/>
        <w:right w:val="none" w:sz="0" w:space="0" w:color="auto"/>
      </w:divBdr>
    </w:div>
    <w:div w:id="388191394">
      <w:bodyDiv w:val="1"/>
      <w:marLeft w:val="0"/>
      <w:marRight w:val="0"/>
      <w:marTop w:val="0"/>
      <w:marBottom w:val="0"/>
      <w:divBdr>
        <w:top w:val="none" w:sz="0" w:space="0" w:color="auto"/>
        <w:left w:val="none" w:sz="0" w:space="0" w:color="auto"/>
        <w:bottom w:val="none" w:sz="0" w:space="0" w:color="auto"/>
        <w:right w:val="none" w:sz="0" w:space="0" w:color="auto"/>
      </w:divBdr>
    </w:div>
    <w:div w:id="388917021">
      <w:bodyDiv w:val="1"/>
      <w:marLeft w:val="0"/>
      <w:marRight w:val="0"/>
      <w:marTop w:val="0"/>
      <w:marBottom w:val="0"/>
      <w:divBdr>
        <w:top w:val="none" w:sz="0" w:space="0" w:color="auto"/>
        <w:left w:val="none" w:sz="0" w:space="0" w:color="auto"/>
        <w:bottom w:val="none" w:sz="0" w:space="0" w:color="auto"/>
        <w:right w:val="none" w:sz="0" w:space="0" w:color="auto"/>
      </w:divBdr>
    </w:div>
    <w:div w:id="650789694">
      <w:bodyDiv w:val="1"/>
      <w:marLeft w:val="0"/>
      <w:marRight w:val="0"/>
      <w:marTop w:val="0"/>
      <w:marBottom w:val="0"/>
      <w:divBdr>
        <w:top w:val="none" w:sz="0" w:space="0" w:color="auto"/>
        <w:left w:val="none" w:sz="0" w:space="0" w:color="auto"/>
        <w:bottom w:val="none" w:sz="0" w:space="0" w:color="auto"/>
        <w:right w:val="none" w:sz="0" w:space="0" w:color="auto"/>
      </w:divBdr>
      <w:divsChild>
        <w:div w:id="1204101000">
          <w:marLeft w:val="0"/>
          <w:marRight w:val="0"/>
          <w:marTop w:val="0"/>
          <w:marBottom w:val="300"/>
          <w:divBdr>
            <w:top w:val="none" w:sz="0" w:space="0" w:color="auto"/>
            <w:left w:val="none" w:sz="0" w:space="0" w:color="auto"/>
            <w:bottom w:val="none" w:sz="0" w:space="0" w:color="auto"/>
            <w:right w:val="none" w:sz="0" w:space="0" w:color="auto"/>
          </w:divBdr>
        </w:div>
        <w:div w:id="1089623634">
          <w:marLeft w:val="0"/>
          <w:marRight w:val="0"/>
          <w:marTop w:val="0"/>
          <w:marBottom w:val="300"/>
          <w:divBdr>
            <w:top w:val="none" w:sz="0" w:space="0" w:color="auto"/>
            <w:left w:val="none" w:sz="0" w:space="0" w:color="auto"/>
            <w:bottom w:val="none" w:sz="0" w:space="0" w:color="auto"/>
            <w:right w:val="none" w:sz="0" w:space="0" w:color="auto"/>
          </w:divBdr>
        </w:div>
        <w:div w:id="596210142">
          <w:marLeft w:val="0"/>
          <w:marRight w:val="0"/>
          <w:marTop w:val="0"/>
          <w:marBottom w:val="300"/>
          <w:divBdr>
            <w:top w:val="none" w:sz="0" w:space="0" w:color="auto"/>
            <w:left w:val="none" w:sz="0" w:space="0" w:color="auto"/>
            <w:bottom w:val="none" w:sz="0" w:space="0" w:color="auto"/>
            <w:right w:val="none" w:sz="0" w:space="0" w:color="auto"/>
          </w:divBdr>
        </w:div>
        <w:div w:id="32579917">
          <w:marLeft w:val="0"/>
          <w:marRight w:val="0"/>
          <w:marTop w:val="0"/>
          <w:marBottom w:val="300"/>
          <w:divBdr>
            <w:top w:val="none" w:sz="0" w:space="0" w:color="auto"/>
            <w:left w:val="none" w:sz="0" w:space="0" w:color="auto"/>
            <w:bottom w:val="none" w:sz="0" w:space="0" w:color="auto"/>
            <w:right w:val="none" w:sz="0" w:space="0" w:color="auto"/>
          </w:divBdr>
        </w:div>
      </w:divsChild>
    </w:div>
    <w:div w:id="683047321">
      <w:bodyDiv w:val="1"/>
      <w:marLeft w:val="0"/>
      <w:marRight w:val="0"/>
      <w:marTop w:val="0"/>
      <w:marBottom w:val="0"/>
      <w:divBdr>
        <w:top w:val="none" w:sz="0" w:space="0" w:color="auto"/>
        <w:left w:val="none" w:sz="0" w:space="0" w:color="auto"/>
        <w:bottom w:val="none" w:sz="0" w:space="0" w:color="auto"/>
        <w:right w:val="none" w:sz="0" w:space="0" w:color="auto"/>
      </w:divBdr>
    </w:div>
    <w:div w:id="710955710">
      <w:bodyDiv w:val="1"/>
      <w:marLeft w:val="0"/>
      <w:marRight w:val="0"/>
      <w:marTop w:val="0"/>
      <w:marBottom w:val="0"/>
      <w:divBdr>
        <w:top w:val="none" w:sz="0" w:space="0" w:color="auto"/>
        <w:left w:val="none" w:sz="0" w:space="0" w:color="auto"/>
        <w:bottom w:val="none" w:sz="0" w:space="0" w:color="auto"/>
        <w:right w:val="none" w:sz="0" w:space="0" w:color="auto"/>
      </w:divBdr>
      <w:divsChild>
        <w:div w:id="109667496">
          <w:marLeft w:val="225"/>
          <w:marRight w:val="225"/>
          <w:marTop w:val="225"/>
          <w:marBottom w:val="225"/>
          <w:divBdr>
            <w:top w:val="none" w:sz="0" w:space="0" w:color="auto"/>
            <w:left w:val="none" w:sz="0" w:space="0" w:color="auto"/>
            <w:bottom w:val="none" w:sz="0" w:space="0" w:color="auto"/>
            <w:right w:val="none" w:sz="0" w:space="0" w:color="auto"/>
          </w:divBdr>
        </w:div>
      </w:divsChild>
    </w:div>
    <w:div w:id="801574972">
      <w:bodyDiv w:val="1"/>
      <w:marLeft w:val="0"/>
      <w:marRight w:val="0"/>
      <w:marTop w:val="0"/>
      <w:marBottom w:val="0"/>
      <w:divBdr>
        <w:top w:val="none" w:sz="0" w:space="0" w:color="auto"/>
        <w:left w:val="none" w:sz="0" w:space="0" w:color="auto"/>
        <w:bottom w:val="none" w:sz="0" w:space="0" w:color="auto"/>
        <w:right w:val="none" w:sz="0" w:space="0" w:color="auto"/>
      </w:divBdr>
    </w:div>
    <w:div w:id="1002124608">
      <w:bodyDiv w:val="1"/>
      <w:marLeft w:val="0"/>
      <w:marRight w:val="0"/>
      <w:marTop w:val="0"/>
      <w:marBottom w:val="0"/>
      <w:divBdr>
        <w:top w:val="none" w:sz="0" w:space="0" w:color="auto"/>
        <w:left w:val="none" w:sz="0" w:space="0" w:color="auto"/>
        <w:bottom w:val="none" w:sz="0" w:space="0" w:color="auto"/>
        <w:right w:val="none" w:sz="0" w:space="0" w:color="auto"/>
      </w:divBdr>
    </w:div>
    <w:div w:id="1348019956">
      <w:bodyDiv w:val="1"/>
      <w:marLeft w:val="0"/>
      <w:marRight w:val="0"/>
      <w:marTop w:val="0"/>
      <w:marBottom w:val="0"/>
      <w:divBdr>
        <w:top w:val="none" w:sz="0" w:space="0" w:color="auto"/>
        <w:left w:val="none" w:sz="0" w:space="0" w:color="auto"/>
        <w:bottom w:val="none" w:sz="0" w:space="0" w:color="auto"/>
        <w:right w:val="none" w:sz="0" w:space="0" w:color="auto"/>
      </w:divBdr>
    </w:div>
    <w:div w:id="1477987112">
      <w:bodyDiv w:val="1"/>
      <w:marLeft w:val="0"/>
      <w:marRight w:val="0"/>
      <w:marTop w:val="0"/>
      <w:marBottom w:val="0"/>
      <w:divBdr>
        <w:top w:val="none" w:sz="0" w:space="0" w:color="auto"/>
        <w:left w:val="none" w:sz="0" w:space="0" w:color="auto"/>
        <w:bottom w:val="none" w:sz="0" w:space="0" w:color="auto"/>
        <w:right w:val="none" w:sz="0" w:space="0" w:color="auto"/>
      </w:divBdr>
    </w:div>
    <w:div w:id="1636444474">
      <w:bodyDiv w:val="1"/>
      <w:marLeft w:val="0"/>
      <w:marRight w:val="0"/>
      <w:marTop w:val="0"/>
      <w:marBottom w:val="0"/>
      <w:divBdr>
        <w:top w:val="none" w:sz="0" w:space="0" w:color="auto"/>
        <w:left w:val="none" w:sz="0" w:space="0" w:color="auto"/>
        <w:bottom w:val="none" w:sz="0" w:space="0" w:color="auto"/>
        <w:right w:val="none" w:sz="0" w:space="0" w:color="auto"/>
      </w:divBdr>
    </w:div>
    <w:div w:id="1661731573">
      <w:bodyDiv w:val="1"/>
      <w:marLeft w:val="0"/>
      <w:marRight w:val="0"/>
      <w:marTop w:val="0"/>
      <w:marBottom w:val="0"/>
      <w:divBdr>
        <w:top w:val="none" w:sz="0" w:space="0" w:color="auto"/>
        <w:left w:val="none" w:sz="0" w:space="0" w:color="auto"/>
        <w:bottom w:val="none" w:sz="0" w:space="0" w:color="auto"/>
        <w:right w:val="none" w:sz="0" w:space="0" w:color="auto"/>
      </w:divBdr>
    </w:div>
    <w:div w:id="1706557879">
      <w:bodyDiv w:val="1"/>
      <w:marLeft w:val="0"/>
      <w:marRight w:val="0"/>
      <w:marTop w:val="0"/>
      <w:marBottom w:val="0"/>
      <w:divBdr>
        <w:top w:val="none" w:sz="0" w:space="0" w:color="auto"/>
        <w:left w:val="none" w:sz="0" w:space="0" w:color="auto"/>
        <w:bottom w:val="none" w:sz="0" w:space="0" w:color="auto"/>
        <w:right w:val="none" w:sz="0" w:space="0" w:color="auto"/>
      </w:divBdr>
      <w:divsChild>
        <w:div w:id="1556160157">
          <w:marLeft w:val="0"/>
          <w:marRight w:val="285"/>
          <w:marTop w:val="0"/>
          <w:marBottom w:val="150"/>
          <w:divBdr>
            <w:top w:val="none" w:sz="0" w:space="0" w:color="auto"/>
            <w:left w:val="none" w:sz="0" w:space="0" w:color="auto"/>
            <w:bottom w:val="none" w:sz="0" w:space="0" w:color="auto"/>
            <w:right w:val="none" w:sz="0" w:space="0" w:color="auto"/>
          </w:divBdr>
          <w:divsChild>
            <w:div w:id="125780579">
              <w:marLeft w:val="0"/>
              <w:marRight w:val="0"/>
              <w:marTop w:val="0"/>
              <w:marBottom w:val="0"/>
              <w:divBdr>
                <w:top w:val="none" w:sz="0" w:space="0" w:color="auto"/>
                <w:left w:val="none" w:sz="0" w:space="0" w:color="auto"/>
                <w:bottom w:val="none" w:sz="0" w:space="0" w:color="auto"/>
                <w:right w:val="none" w:sz="0" w:space="0" w:color="auto"/>
              </w:divBdr>
              <w:divsChild>
                <w:div w:id="1040595839">
                  <w:marLeft w:val="0"/>
                  <w:marRight w:val="0"/>
                  <w:marTop w:val="90"/>
                  <w:marBottom w:val="120"/>
                  <w:divBdr>
                    <w:top w:val="none" w:sz="0" w:space="0" w:color="auto"/>
                    <w:left w:val="none" w:sz="0" w:space="0" w:color="auto"/>
                    <w:bottom w:val="none" w:sz="0" w:space="0" w:color="auto"/>
                    <w:right w:val="none" w:sz="0" w:space="0" w:color="auto"/>
                  </w:divBdr>
                  <w:divsChild>
                    <w:div w:id="311982257">
                      <w:marLeft w:val="0"/>
                      <w:marRight w:val="0"/>
                      <w:marTop w:val="0"/>
                      <w:marBottom w:val="0"/>
                      <w:divBdr>
                        <w:top w:val="none" w:sz="0" w:space="0" w:color="auto"/>
                        <w:left w:val="none" w:sz="0" w:space="0" w:color="auto"/>
                        <w:bottom w:val="none" w:sz="0" w:space="0" w:color="auto"/>
                        <w:right w:val="none" w:sz="0" w:space="0" w:color="auto"/>
                      </w:divBdr>
                      <w:divsChild>
                        <w:div w:id="722101011">
                          <w:marLeft w:val="0"/>
                          <w:marRight w:val="0"/>
                          <w:marTop w:val="0"/>
                          <w:marBottom w:val="0"/>
                          <w:divBdr>
                            <w:top w:val="none" w:sz="0" w:space="0" w:color="auto"/>
                            <w:left w:val="none" w:sz="0" w:space="0" w:color="auto"/>
                            <w:bottom w:val="none" w:sz="0" w:space="0" w:color="auto"/>
                            <w:right w:val="none" w:sz="0" w:space="0" w:color="auto"/>
                          </w:divBdr>
                          <w:divsChild>
                            <w:div w:id="279190257">
                              <w:marLeft w:val="0"/>
                              <w:marRight w:val="0"/>
                              <w:marTop w:val="0"/>
                              <w:marBottom w:val="0"/>
                              <w:divBdr>
                                <w:top w:val="none" w:sz="0" w:space="0" w:color="auto"/>
                                <w:left w:val="none" w:sz="0" w:space="0" w:color="auto"/>
                                <w:bottom w:val="none" w:sz="0" w:space="0" w:color="auto"/>
                                <w:right w:val="none" w:sz="0" w:space="0" w:color="auto"/>
                              </w:divBdr>
                            </w:div>
                          </w:divsChild>
                        </w:div>
                        <w:div w:id="1990397283">
                          <w:marLeft w:val="0"/>
                          <w:marRight w:val="0"/>
                          <w:marTop w:val="0"/>
                          <w:marBottom w:val="0"/>
                          <w:divBdr>
                            <w:top w:val="none" w:sz="0" w:space="0" w:color="auto"/>
                            <w:left w:val="none" w:sz="0" w:space="0" w:color="auto"/>
                            <w:bottom w:val="none" w:sz="0" w:space="0" w:color="auto"/>
                            <w:right w:val="none" w:sz="0" w:space="0" w:color="auto"/>
                          </w:divBdr>
                          <w:divsChild>
                            <w:div w:id="9989014">
                              <w:marLeft w:val="0"/>
                              <w:marRight w:val="0"/>
                              <w:marTop w:val="0"/>
                              <w:marBottom w:val="0"/>
                              <w:divBdr>
                                <w:top w:val="single" w:sz="18" w:space="0" w:color="333333"/>
                                <w:left w:val="single" w:sz="18" w:space="0" w:color="333333"/>
                                <w:bottom w:val="single" w:sz="18" w:space="0" w:color="333333"/>
                                <w:right w:val="single" w:sz="18" w:space="0" w:color="333333"/>
                              </w:divBdr>
                            </w:div>
                          </w:divsChild>
                        </w:div>
                      </w:divsChild>
                    </w:div>
                  </w:divsChild>
                </w:div>
              </w:divsChild>
            </w:div>
          </w:divsChild>
        </w:div>
        <w:div w:id="1846439966">
          <w:marLeft w:val="0"/>
          <w:marRight w:val="285"/>
          <w:marTop w:val="0"/>
          <w:marBottom w:val="0"/>
          <w:divBdr>
            <w:top w:val="none" w:sz="0" w:space="0" w:color="auto"/>
            <w:left w:val="none" w:sz="0" w:space="0" w:color="auto"/>
            <w:bottom w:val="none" w:sz="0" w:space="0" w:color="auto"/>
            <w:right w:val="none" w:sz="0" w:space="0" w:color="auto"/>
          </w:divBdr>
          <w:divsChild>
            <w:div w:id="828790109">
              <w:marLeft w:val="0"/>
              <w:marRight w:val="0"/>
              <w:marTop w:val="0"/>
              <w:marBottom w:val="150"/>
              <w:divBdr>
                <w:top w:val="single" w:sz="24" w:space="0" w:color="70787C"/>
                <w:left w:val="none" w:sz="0" w:space="0" w:color="auto"/>
                <w:bottom w:val="none" w:sz="0" w:space="0" w:color="auto"/>
                <w:right w:val="none" w:sz="0" w:space="0" w:color="auto"/>
              </w:divBdr>
              <w:divsChild>
                <w:div w:id="1922987094">
                  <w:marLeft w:val="0"/>
                  <w:marRight w:val="0"/>
                  <w:marTop w:val="0"/>
                  <w:marBottom w:val="0"/>
                  <w:divBdr>
                    <w:top w:val="none" w:sz="0" w:space="0" w:color="auto"/>
                    <w:left w:val="none" w:sz="0" w:space="0" w:color="auto"/>
                    <w:bottom w:val="none" w:sz="0" w:space="0" w:color="auto"/>
                    <w:right w:val="none" w:sz="0" w:space="0" w:color="auto"/>
                  </w:divBdr>
                  <w:divsChild>
                    <w:div w:id="1791776984">
                      <w:marLeft w:val="0"/>
                      <w:marRight w:val="0"/>
                      <w:marTop w:val="0"/>
                      <w:marBottom w:val="0"/>
                      <w:divBdr>
                        <w:top w:val="none" w:sz="0" w:space="0" w:color="auto"/>
                        <w:left w:val="none" w:sz="0" w:space="0" w:color="auto"/>
                        <w:bottom w:val="none" w:sz="0" w:space="0" w:color="auto"/>
                        <w:right w:val="none" w:sz="0" w:space="0" w:color="auto"/>
                      </w:divBdr>
                      <w:divsChild>
                        <w:div w:id="66149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7074436">
      <w:bodyDiv w:val="1"/>
      <w:marLeft w:val="0"/>
      <w:marRight w:val="0"/>
      <w:marTop w:val="0"/>
      <w:marBottom w:val="0"/>
      <w:divBdr>
        <w:top w:val="none" w:sz="0" w:space="0" w:color="auto"/>
        <w:left w:val="none" w:sz="0" w:space="0" w:color="auto"/>
        <w:bottom w:val="none" w:sz="0" w:space="0" w:color="auto"/>
        <w:right w:val="none" w:sz="0" w:space="0" w:color="auto"/>
      </w:divBdr>
    </w:div>
    <w:div w:id="17892002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csmonitor.com/Commentary/Opinion/2013/0521/Hey-Congress-It-s-comprehensive-immigration-reform-or-nothing" TargetMode="External"/><Relationship Id="rId18" Type="http://schemas.openxmlformats.org/officeDocument/2006/relationships/hyperlink" Target="http://economictimes.indiatimes.com/topic/Congress" TargetMode="External"/><Relationship Id="rId26" Type="http://schemas.openxmlformats.org/officeDocument/2006/relationships/hyperlink" Target="http://g92.org/why-piecemeal-immigration-reform-wont-work//0" TargetMode="External"/><Relationship Id="rId39" Type="http://schemas.openxmlformats.org/officeDocument/2006/relationships/image" Target="media/image1.png"/><Relationship Id="rId3" Type="http://schemas.openxmlformats.org/officeDocument/2006/relationships/customXml" Target="../customXml/item3.xml"/><Relationship Id="rId21" Type="http://schemas.openxmlformats.org/officeDocument/2006/relationships/hyperlink" Target="http://economictimes.indiatimes.com/topic/immigration%20bill" TargetMode="External"/><Relationship Id="rId34" Type="http://schemas.openxmlformats.org/officeDocument/2006/relationships/hyperlink" Target="http://www.huffingtonpost.com/lee-h-hamilton/immigration-reform-economy_b_3661186.html" TargetMode="External"/><Relationship Id="rId42" Type="http://schemas.openxmlformats.org/officeDocument/2006/relationships/hyperlink" Target="http://www.linkedin.com/company/conservation-international?trk=ppro_cprof" TargetMode="External"/><Relationship Id="rId47" Type="http://schemas.openxmlformats.org/officeDocument/2006/relationships/hyperlink" Target="http://www.state.gov/p/wha/rls/rm/2011/154105.htm" TargetMode="External"/><Relationship Id="rId50" Type="http://schemas.openxmlformats.org/officeDocument/2006/relationships/theme" Target="theme/theme1.xml"/><Relationship Id="rId7" Type="http://schemas.microsoft.com/office/2007/relationships/stylesWithEffects" Target="stylesWithEffects.xml"/><Relationship Id="rId12" Type="http://schemas.openxmlformats.org/officeDocument/2006/relationships/hyperlink" Target="http://latino.foxnews.com/latino/politics/2013/07/26/rep-luis-gutierrez-on-house-immigration-bill-and-steve-king-notorious-comments/" TargetMode="External"/><Relationship Id="rId17" Type="http://schemas.openxmlformats.org/officeDocument/2006/relationships/hyperlink" Target="http://economictimes.indiatimes.com/topic/Jay%20Carney" TargetMode="External"/><Relationship Id="rId25" Type="http://schemas.openxmlformats.org/officeDocument/2006/relationships/hyperlink" Target="http://www.mcclatchydc.com/2012/11/20/175203/the-biggest-challenge-to-immigration.html" TargetMode="External"/><Relationship Id="rId33" Type="http://schemas.openxmlformats.org/officeDocument/2006/relationships/hyperlink" Target="http://www.pbs.org/newshour/bb/politics/july-dec13/harryreid_07-24.html" TargetMode="External"/><Relationship Id="rId38" Type="http://schemas.openxmlformats.org/officeDocument/2006/relationships/hyperlink" Target="http://articles.courant.com/2013-07-12/news/hc-op-sanchez-republican-piecemeal-immigration-ref-20130712_1_house-gop-border-security-legal-entry" TargetMode="External"/><Relationship Id="rId46" Type="http://schemas.openxmlformats.org/officeDocument/2006/relationships/hyperlink" Target="http://csis.org/publication/us-immigration-reform-good-americas" TargetMode="External"/><Relationship Id="rId2" Type="http://schemas.openxmlformats.org/officeDocument/2006/relationships/customXml" Target="../customXml/item2.xml"/><Relationship Id="rId16" Type="http://schemas.openxmlformats.org/officeDocument/2006/relationships/hyperlink" Target="http://economictimes.indiatimes.com/topic/White%20House" TargetMode="External"/><Relationship Id="rId20" Type="http://schemas.openxmlformats.org/officeDocument/2006/relationships/hyperlink" Target="http://economictimes.indiatimes.com/topic/economy" TargetMode="External"/><Relationship Id="rId29" Type="http://schemas.openxmlformats.org/officeDocument/2006/relationships/hyperlink" Target="http://online.wsj.com/article/SB10001424127887324328204578571641599272504.html" TargetMode="External"/><Relationship Id="rId41" Type="http://schemas.openxmlformats.org/officeDocument/2006/relationships/hyperlink" Target="http://en.wikipedia.org/wiki/The_George_Washington_University"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24" Type="http://schemas.openxmlformats.org/officeDocument/2006/relationships/hyperlink" Target="http://www.registerguard.com/rg/opinion/30085146-78/bill-reform-senate-immigration-republicans.html.csp" TargetMode="External"/><Relationship Id="rId32" Type="http://schemas.openxmlformats.org/officeDocument/2006/relationships/hyperlink" Target="http://baltimorepostexaminer.com/immigration-reform-will-republicans-ever-get-it-right/2013/07/22" TargetMode="External"/><Relationship Id="rId37" Type="http://schemas.openxmlformats.org/officeDocument/2006/relationships/hyperlink" Target="http://articles.courant.com/2013-07-12/news/hc-op-sanchez-republican-piecemeal-immigration-ref-20130712_1_house-gop-border-security-legal-entry" TargetMode="External"/><Relationship Id="rId40" Type="http://schemas.openxmlformats.org/officeDocument/2006/relationships/hyperlink" Target="http://www.leahy.senate.gov/press/cirfloor-immigration-reform-bill-includes-strong-border-protections" TargetMode="External"/><Relationship Id="rId45" Type="http://schemas.openxmlformats.org/officeDocument/2006/relationships/hyperlink" Target="http://thehill.com/blogs/congress-blog/foreign-policy/310509-skilled-worker-immigration-reform-should-be-top-priority-in-house" TargetMode="External"/><Relationship Id="rId5" Type="http://schemas.openxmlformats.org/officeDocument/2006/relationships/numbering" Target="numbering.xml"/><Relationship Id="rId15" Type="http://schemas.openxmlformats.org/officeDocument/2006/relationships/hyperlink" Target="http://articles.economictimes.indiatimes.com/2013-07-24/news/40771729_1_immigration-bill-house-republicans-jay-carney" TargetMode="External"/><Relationship Id="rId23" Type="http://schemas.openxmlformats.org/officeDocument/2006/relationships/hyperlink" Target="http://www.huffingtonpost.com/2013/01/15/obama-immigration-reform_n_2463388.html" TargetMode="External"/><Relationship Id="rId28" Type="http://schemas.openxmlformats.org/officeDocument/2006/relationships/hyperlink" Target="http://www.azcentral.com/news/politics/articles/20130625immigrant-debate-farmers-laborers.html" TargetMode="External"/><Relationship Id="rId36" Type="http://schemas.openxmlformats.org/officeDocument/2006/relationships/hyperlink" Target="http://thehill.com/blogs/congress-blog/foreign-policy/309913-congress-dont-sacrifice-basic-human-rights-in-us-border-communities-when-reforming-immigration" TargetMode="External"/><Relationship Id="rId49"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hyperlink" Target="http://economictimes.indiatimes.com/topic/Barack%20Obama" TargetMode="External"/><Relationship Id="rId31" Type="http://schemas.openxmlformats.org/officeDocument/2006/relationships/hyperlink" Target="http://www.cfnews13.com/content/news/cfnews13/news/article.html/content/news/articles/ap/2013/07/17/Dems_pin_immigration_hopes_on_GOP_s_Ryan.html" TargetMode="External"/><Relationship Id="rId44" Type="http://schemas.openxmlformats.org/officeDocument/2006/relationships/hyperlink" Target="http://www.cnn.com/2013/06/20/politics/immigration-senate"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www.washingtonpost.com/blogs/plum-line/wp/2013/06/11/could-some-democrats-vote-against-immigration-reform/" TargetMode="External"/><Relationship Id="rId22" Type="http://schemas.openxmlformats.org/officeDocument/2006/relationships/hyperlink" Target="http://g92.org/why-piecemeal-immigration-reform-wont-work//0" TargetMode="External"/><Relationship Id="rId27" Type="http://schemas.openxmlformats.org/officeDocument/2006/relationships/hyperlink" Target="http://articles.washingtonpost.com/2013-03-28/politics/38089703_1_guest-worker-program-comprehensive-immigration-reform-barack-obama" TargetMode="External"/><Relationship Id="rId30" Type="http://schemas.openxmlformats.org/officeDocument/2006/relationships/hyperlink" Target="http://www.huffingtonpost.com/2013/01/15/obama-immigration-reform_n_2463388.html" TargetMode="External"/><Relationship Id="rId35" Type="http://schemas.openxmlformats.org/officeDocument/2006/relationships/hyperlink" Target="http://online.wsj.com/article/SB10001424127887324328204578571641599272504.html" TargetMode="External"/><Relationship Id="rId43" Type="http://schemas.openxmlformats.org/officeDocument/2006/relationships/hyperlink" Target="http://www.linkedin.com/company/associated-press?trk=ppro_cprof" TargetMode="External"/><Relationship Id="rId48" Type="http://schemas.openxmlformats.org/officeDocument/2006/relationships/hyperlink" Target="http://www.omaha.com/article/20130630/NEWS0802/706309986/1677" TargetMode="External"/><Relationship Id="rId8"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nie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2.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5C2701B0-5914-44EF-9EDD-89BD1E0A3D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29</Pages>
  <Words>19156</Words>
  <Characters>109195</Characters>
  <Application>Microsoft Office Word</Application>
  <DocSecurity>0</DocSecurity>
  <Lines>909</Lines>
  <Paragraphs>256</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128095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Debate</dc:creator>
  <cp:lastModifiedBy>Daniel</cp:lastModifiedBy>
  <cp:revision>2</cp:revision>
  <dcterms:created xsi:type="dcterms:W3CDTF">2013-08-10T21:17:00Z</dcterms:created>
  <dcterms:modified xsi:type="dcterms:W3CDTF">2013-08-10T21:17:00Z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