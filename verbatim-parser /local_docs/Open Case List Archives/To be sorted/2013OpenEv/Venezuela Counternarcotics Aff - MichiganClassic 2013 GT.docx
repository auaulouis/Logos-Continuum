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7D6F" w:rsidRDefault="007C7D6F" w:rsidP="007C7D6F">
      <w:pPr>
        <w:pStyle w:val="Heading1"/>
      </w:pPr>
      <w:bookmarkStart w:id="0" w:name="_GoBack"/>
      <w:bookmarkEnd w:id="0"/>
      <w:r>
        <w:t>Aff</w:t>
      </w:r>
    </w:p>
    <w:p w:rsidR="00D71355" w:rsidRDefault="00D71355" w:rsidP="00D71355">
      <w:pPr>
        <w:pStyle w:val="Heading2"/>
      </w:pPr>
      <w:r>
        <w:lastRenderedPageBreak/>
        <w:t>1AC</w:t>
      </w:r>
    </w:p>
    <w:p w:rsidR="00D71355" w:rsidRDefault="00D71355" w:rsidP="00D71355">
      <w:pPr>
        <w:pStyle w:val="Heading3"/>
      </w:pPr>
      <w:r>
        <w:lastRenderedPageBreak/>
        <w:t>Plan Text</w:t>
      </w:r>
    </w:p>
    <w:p w:rsidR="00D71355" w:rsidRPr="00D71355" w:rsidRDefault="00D71355" w:rsidP="00EB1568">
      <w:pPr>
        <w:pStyle w:val="Heading4"/>
      </w:pPr>
      <w:r>
        <w:t xml:space="preserve">The United States federal government should </w:t>
      </w:r>
      <w:r w:rsidR="00570EB6">
        <w:t xml:space="preserve">offer to </w:t>
      </w:r>
      <w:r w:rsidR="001B27D8">
        <w:t>fund the activation of</w:t>
      </w:r>
      <w:r w:rsidR="00EB1568">
        <w:t xml:space="preserve"> the Container Inspection Facility at Puerto Cabello.</w:t>
      </w:r>
    </w:p>
    <w:p w:rsidR="00EB1568" w:rsidRDefault="00EB1568" w:rsidP="00D71355">
      <w:pPr>
        <w:pStyle w:val="Heading3"/>
      </w:pPr>
      <w:r>
        <w:lastRenderedPageBreak/>
        <w:t>Drug Trafficking Advantage</w:t>
      </w:r>
    </w:p>
    <w:p w:rsidR="00570EB6" w:rsidRDefault="00570EB6" w:rsidP="00EB1568">
      <w:pPr>
        <w:pStyle w:val="Heading4"/>
      </w:pPr>
      <w:r>
        <w:t>Venezuela is the current hotspot for drug trafficking in Latin America – rekindling engagement there is key</w:t>
      </w:r>
    </w:p>
    <w:p w:rsidR="00EB1568" w:rsidRPr="00D03F36" w:rsidRDefault="00EB1568" w:rsidP="00EB1568">
      <w:r w:rsidRPr="00D03F36">
        <w:rPr>
          <w:rStyle w:val="StyleStyleBold12pt"/>
        </w:rPr>
        <w:t>Sullivan</w:t>
      </w:r>
      <w:r>
        <w:t xml:space="preserve">, Latin America Specialist at the Foreign Affairs, Defense, and Trade Division of CRS, </w:t>
      </w:r>
      <w:r w:rsidRPr="00D03F36">
        <w:rPr>
          <w:rStyle w:val="StyleStyleBold12pt"/>
        </w:rPr>
        <w:t>1-10</w:t>
      </w:r>
      <w:r>
        <w:t>-’13 (Mark, “Venezuela: Issues for Congress” Congressional Research Service, http://www.fas.org/sgp/crs/row/R40938.pdf)//JAG</w:t>
      </w:r>
    </w:p>
    <w:p w:rsidR="00EB1568" w:rsidRPr="004E2E77" w:rsidRDefault="00EB1568" w:rsidP="00EB1568">
      <w:pPr>
        <w:rPr>
          <w:sz w:val="12"/>
        </w:rPr>
      </w:pPr>
      <w:r w:rsidRPr="004E2E77">
        <w:rPr>
          <w:sz w:val="12"/>
        </w:rPr>
        <w:t xml:space="preserve">In its March 2012 International Narcotics Control Strategy Report (INCSR), </w:t>
      </w:r>
      <w:r w:rsidRPr="004E2E77">
        <w:rPr>
          <w:rStyle w:val="StyleBoldUnderline"/>
        </w:rPr>
        <w:t>the State Department contended</w:t>
      </w:r>
      <w:r w:rsidRPr="004E2E77">
        <w:rPr>
          <w:sz w:val="12"/>
        </w:rPr>
        <w:t xml:space="preserve"> that </w:t>
      </w:r>
      <w:r w:rsidRPr="004E2E77">
        <w:rPr>
          <w:rStyle w:val="StyleBoldUnderline"/>
        </w:rPr>
        <w:t>Venezuela was one of the preferred trafficking routes for the transit of cocaine out of South America because of a porous border with Colombia, a weak judicial system, inconsistent international counternarcotics cooperation, generally permissive law enforcement, and a corrupt political environment. The illicit drugs transiting Venezuela are destined for the Eastern Caribbean, Central America, United States, Western Africa, and Europe</w:t>
      </w:r>
      <w:r w:rsidRPr="004E2E77">
        <w:rPr>
          <w:sz w:val="12"/>
        </w:rPr>
        <w:t>. The report maintained that U.S. government estimates of cocaine transiting through Venezuela were 161-212 metric tons (compared to 250 metric tons noted in the 2011 INCSR). According to the 2012 INCSR, Venezuela’s National Anti-Drug Office (ONA), Venezuela seized 42 metric tons in 2011 (down from 63 metric tons in 2010), with 62% cocaine and 37% marijuana. In 2011, Venezuela also deported three fugitives wanted on drug charges to the United States: in March, Gloria Rojas Valencia, allegedly working for Los Zetas (a violent Mexican drug trafficking organization) in Venezuela; in September, Lionel Scott Harris, a U.S. citizen; and in December, Maximiliano Bonilla Orozco, also known as “Valenciano,” one of Colombia’s top drug traffickers. The State Department maintained in the INCSR that that “</w:t>
      </w:r>
      <w:r w:rsidRPr="004E2E77">
        <w:rPr>
          <w:rStyle w:val="StyleBoldUnderline"/>
        </w:rPr>
        <w:t>the U</w:t>
      </w:r>
      <w:r w:rsidRPr="004E2E77">
        <w:rPr>
          <w:sz w:val="12"/>
        </w:rPr>
        <w:t xml:space="preserve">nited </w:t>
      </w:r>
      <w:r w:rsidRPr="004E2E77">
        <w:rPr>
          <w:rStyle w:val="StyleBoldUnderline"/>
        </w:rPr>
        <w:t>S</w:t>
      </w:r>
      <w:r w:rsidRPr="004E2E77">
        <w:rPr>
          <w:sz w:val="12"/>
        </w:rPr>
        <w:t xml:space="preserve">tates </w:t>
      </w:r>
      <w:r w:rsidRPr="004E2E77">
        <w:rPr>
          <w:rStyle w:val="StyleBoldUnderline"/>
        </w:rPr>
        <w:t>remains prepared to deepen cooperation with Venezuela to help counter the increasing flow of cocaine</w:t>
      </w:r>
      <w:r w:rsidRPr="004E2E77">
        <w:rPr>
          <w:sz w:val="12"/>
        </w:rPr>
        <w:t xml:space="preserve"> and other illegal drugs.” As in the past, the State Department reiterated that </w:t>
      </w:r>
      <w:r w:rsidRPr="004E2E77">
        <w:rPr>
          <w:rStyle w:val="StyleBoldUnderline"/>
        </w:rPr>
        <w:t>cooperation could be improved through formal reengagement between Venezuelan and U.S. law enforcement agencies and the signing of the outstanding addendum to the 1978 Bilateral Counternarcotics MOU that was negotiated in 2005, which would provide funds for joint counternarcotics projects and demand reduction programs</w:t>
      </w:r>
      <w:r w:rsidRPr="004E2E77">
        <w:rPr>
          <w:sz w:val="12"/>
        </w:rPr>
        <w:t xml:space="preserve">. The INCSR proffered that </w:t>
      </w:r>
      <w:r w:rsidRPr="004E2E77">
        <w:rPr>
          <w:rStyle w:val="StyleBoldUnderline"/>
        </w:rPr>
        <w:t>bilateral cooperation could also include counternarcotics and anti-money laundering training programs for law enforcement</w:t>
      </w:r>
      <w:r w:rsidRPr="004E2E77">
        <w:rPr>
          <w:sz w:val="12"/>
        </w:rPr>
        <w:t xml:space="preserve"> and other officials; </w:t>
      </w:r>
      <w:r w:rsidRPr="004E2E77">
        <w:rPr>
          <w:rStyle w:val="StyleBoldUnderline"/>
        </w:rPr>
        <w:t>Venezuelan participation in the U.S. Coast Guard’s International Port Security Program; and activation of the Container Inspection Facility at Puerto Cabello</w:t>
      </w:r>
      <w:r w:rsidRPr="004E2E77">
        <w:rPr>
          <w:sz w:val="12"/>
        </w:rPr>
        <w:t xml:space="preserve"> that was partially funded by the United States in 2004. According to the INCSR, “</w:t>
      </w:r>
      <w:r w:rsidRPr="004E2E77">
        <w:rPr>
          <w:rStyle w:val="StyleBoldUnderline"/>
        </w:rPr>
        <w:t>these cooperative activities would increase the exchange of information that could lead to arrests, help dismantle organized criminal networks, aid in the prosecution of criminals engaged in narcotrafficking, and stem the flow of illicit drugs transiting Venezuelan airspace, land, and sea.</w:t>
      </w:r>
      <w:r w:rsidRPr="004E2E77">
        <w:rPr>
          <w:sz w:val="12"/>
        </w:rPr>
        <w:t>”</w:t>
      </w:r>
    </w:p>
    <w:p w:rsidR="00570EB6" w:rsidRDefault="00570EB6" w:rsidP="00EB1568">
      <w:pPr>
        <w:pStyle w:val="Heading4"/>
      </w:pPr>
      <w:r>
        <w:t>That’s the only way to curb drug exports to Europe and West Africa – Venezuela is the global starting point</w:t>
      </w:r>
    </w:p>
    <w:p w:rsidR="00EB1568" w:rsidRPr="0097456E" w:rsidRDefault="00EB1568" w:rsidP="00EB1568">
      <w:r w:rsidRPr="0097456E">
        <w:rPr>
          <w:rStyle w:val="StyleStyleBold12pt"/>
        </w:rPr>
        <w:t>World Drug Report ’10</w:t>
      </w:r>
      <w:r w:rsidRPr="0097456E">
        <w:t xml:space="preserve"> (World Drug Report released by the UN Office on Drugs and Crime, “UN: Most of the cocaine going to Europe passes through Venezuela”, 6-24-2010, http://www.eluniversal.com/2010/06/24/en_pol_esp_un:-most-of-the-coca_24A4079571.shtml)//MG</w:t>
      </w:r>
    </w:p>
    <w:p w:rsidR="00EB1568" w:rsidRDefault="00EB1568" w:rsidP="00EB1568">
      <w:pPr>
        <w:rPr>
          <w:rStyle w:val="Emphasis"/>
        </w:rPr>
      </w:pPr>
      <w:r w:rsidRPr="00C14CC4">
        <w:rPr>
          <w:sz w:val="12"/>
        </w:rPr>
        <w:t>¶</w:t>
      </w:r>
      <w:r w:rsidRPr="00C14CC4">
        <w:rPr>
          <w:sz w:val="16"/>
        </w:rPr>
        <w:t xml:space="preserve"> Guatemala, Honduras and El Salvador are three of the most affected countries by cocaine trafficking, while </w:t>
      </w:r>
      <w:r w:rsidRPr="00C14CC4">
        <w:rPr>
          <w:rStyle w:val="StyleBoldUnderline"/>
        </w:rPr>
        <w:t>Venezuela has become the main source of transit trafficking of cocaine to Europe</w:t>
      </w:r>
      <w:r w:rsidRPr="00C14CC4">
        <w:rPr>
          <w:sz w:val="16"/>
        </w:rPr>
        <w:t>, according to the World Drug Report 2010, released by the United Nations on Wednesday.</w:t>
      </w:r>
      <w:r w:rsidRPr="00C14CC4">
        <w:rPr>
          <w:sz w:val="12"/>
        </w:rPr>
        <w:t>¶</w:t>
      </w:r>
      <w:r w:rsidRPr="00C14CC4">
        <w:rPr>
          <w:sz w:val="16"/>
        </w:rPr>
        <w:t xml:space="preserve"> </w:t>
      </w:r>
      <w:r w:rsidRPr="00C14CC4">
        <w:rPr>
          <w:sz w:val="12"/>
        </w:rPr>
        <w:t>¶</w:t>
      </w:r>
      <w:r w:rsidRPr="00C14CC4">
        <w:rPr>
          <w:sz w:val="16"/>
        </w:rPr>
        <w:t xml:space="preserve"> The report also stressed the "deterioration" of the war on drug trafficking in </w:t>
      </w:r>
      <w:r w:rsidRPr="00C14CC4">
        <w:rPr>
          <w:rStyle w:val="Emphasis"/>
        </w:rPr>
        <w:t>Venezuela</w:t>
      </w:r>
      <w:r w:rsidRPr="00C14CC4">
        <w:rPr>
          <w:sz w:val="16"/>
        </w:rPr>
        <w:t xml:space="preserve">, which </w:t>
      </w:r>
      <w:r w:rsidRPr="00C14CC4">
        <w:rPr>
          <w:rStyle w:val="Emphasis"/>
        </w:rPr>
        <w:t>was "the</w:t>
      </w:r>
      <w:r>
        <w:rPr>
          <w:rStyle w:val="Emphasis"/>
        </w:rPr>
        <w:t xml:space="preserve"> </w:t>
      </w:r>
      <w:r w:rsidRPr="00B24F59">
        <w:rPr>
          <w:rStyle w:val="Emphasis"/>
        </w:rPr>
        <w:t>starting point of more than half of all intercepted shipments of cocaine in the Atlantic</w:t>
      </w:r>
      <w:r w:rsidRPr="007B1E2E">
        <w:rPr>
          <w:rStyle w:val="StyleBoldUnderline"/>
        </w:rPr>
        <w:t xml:space="preserve"> over the 2006-2008</w:t>
      </w:r>
      <w:r w:rsidRPr="00C14CC4">
        <w:rPr>
          <w:sz w:val="16"/>
        </w:rPr>
        <w:t>," while "direct shipments from Colombia accounted for just 5 percent of the total."</w:t>
      </w:r>
      <w:r w:rsidRPr="00C14CC4">
        <w:rPr>
          <w:sz w:val="12"/>
        </w:rPr>
        <w:t>¶</w:t>
      </w:r>
      <w:r w:rsidRPr="00C14CC4">
        <w:rPr>
          <w:sz w:val="16"/>
        </w:rPr>
        <w:t xml:space="preserve"> </w:t>
      </w:r>
      <w:r w:rsidRPr="00C14CC4">
        <w:rPr>
          <w:sz w:val="12"/>
        </w:rPr>
        <w:t>¶</w:t>
      </w:r>
      <w:r w:rsidRPr="00C14CC4">
        <w:rPr>
          <w:sz w:val="16"/>
        </w:rPr>
        <w:t xml:space="preserve"> The report added that according to US estimates some 70 percent of the cocaine leaves Colombia via the Pacific, 20 percent via the Atlantic and 10 percent via Venezuela and the Caribbean.</w:t>
      </w:r>
      <w:r w:rsidRPr="00C14CC4">
        <w:rPr>
          <w:sz w:val="12"/>
        </w:rPr>
        <w:t>¶</w:t>
      </w:r>
      <w:r w:rsidRPr="00C14CC4">
        <w:rPr>
          <w:sz w:val="16"/>
        </w:rPr>
        <w:t xml:space="preserve"> </w:t>
      </w:r>
      <w:r w:rsidRPr="00C14CC4">
        <w:rPr>
          <w:sz w:val="12"/>
        </w:rPr>
        <w:t>¶</w:t>
      </w:r>
      <w:r w:rsidRPr="00C14CC4">
        <w:rPr>
          <w:sz w:val="16"/>
        </w:rPr>
        <w:t xml:space="preserve"> </w:t>
      </w:r>
      <w:r w:rsidRPr="00C14CC4">
        <w:rPr>
          <w:rStyle w:val="Emphasis"/>
        </w:rPr>
        <w:t>Venezuela would be the</w:t>
      </w:r>
      <w:r w:rsidRPr="007B1E2E">
        <w:rPr>
          <w:rStyle w:val="StyleBoldUnderline"/>
        </w:rPr>
        <w:t xml:space="preserve"> </w:t>
      </w:r>
      <w:r w:rsidRPr="00C14CC4">
        <w:rPr>
          <w:rStyle w:val="Emphasis"/>
        </w:rPr>
        <w:t>point of origin of "all the clandestine air shipments of cocaine detected in West Africa"</w:t>
      </w:r>
      <w:r w:rsidRPr="007B1E2E">
        <w:rPr>
          <w:rStyle w:val="StyleBoldUnderline"/>
        </w:rPr>
        <w:t xml:space="preserve"> and appears to be the source of cocaine flown to clandestine airstrips in Honduras</w:t>
      </w:r>
      <w:r w:rsidRPr="00C14CC4">
        <w:rPr>
          <w:sz w:val="16"/>
        </w:rPr>
        <w:t>, AP reported.</w:t>
      </w:r>
      <w:r w:rsidRPr="00C14CC4">
        <w:rPr>
          <w:sz w:val="12"/>
        </w:rPr>
        <w:t>¶</w:t>
      </w:r>
      <w:r w:rsidRPr="00C14CC4">
        <w:rPr>
          <w:sz w:val="16"/>
        </w:rPr>
        <w:t xml:space="preserve"> </w:t>
      </w:r>
      <w:r w:rsidRPr="00C14CC4">
        <w:rPr>
          <w:sz w:val="12"/>
        </w:rPr>
        <w:t>¶</w:t>
      </w:r>
      <w:r w:rsidRPr="00C14CC4">
        <w:rPr>
          <w:sz w:val="16"/>
        </w:rPr>
        <w:t xml:space="preserve"> Besides having one of the highest murder rates in the world and a significant increase in kidnappings, the report noted the existence of insurgent groups such as the Bolivarian Liberation Front and the civilian militias established by the government. "Experience in other countries has shown that </w:t>
      </w:r>
      <w:r w:rsidRPr="00C14CC4">
        <w:rPr>
          <w:sz w:val="16"/>
        </w:rPr>
        <w:lastRenderedPageBreak/>
        <w:t>such a move can fuel organized crime."</w:t>
      </w:r>
      <w:r w:rsidRPr="00C14CC4">
        <w:rPr>
          <w:sz w:val="12"/>
        </w:rPr>
        <w:t>¶</w:t>
      </w:r>
      <w:r w:rsidRPr="00C14CC4">
        <w:rPr>
          <w:sz w:val="16"/>
        </w:rPr>
        <w:t xml:space="preserve"> </w:t>
      </w:r>
      <w:r w:rsidRPr="00C14CC4">
        <w:rPr>
          <w:sz w:val="12"/>
        </w:rPr>
        <w:t>¶</w:t>
      </w:r>
      <w:r w:rsidRPr="00C14CC4">
        <w:rPr>
          <w:sz w:val="16"/>
        </w:rPr>
        <w:t xml:space="preserve"> The report stated that </w:t>
      </w:r>
      <w:r w:rsidRPr="007B1E2E">
        <w:rPr>
          <w:rStyle w:val="StyleBoldUnderline"/>
        </w:rPr>
        <w:t>between 2006 and 2008, "</w:t>
      </w:r>
      <w:r w:rsidRPr="00B24F59">
        <w:rPr>
          <w:rStyle w:val="Emphasis"/>
        </w:rPr>
        <w:t>over half the maritime shipments of cocaine to Europe detected came from Venezuela."</w:t>
      </w:r>
    </w:p>
    <w:p w:rsidR="00EB1568" w:rsidRDefault="00EB1568" w:rsidP="00EB1568">
      <w:pPr>
        <w:pStyle w:val="Heading4"/>
      </w:pPr>
      <w:r w:rsidRPr="00EB1568">
        <w:t xml:space="preserve">Scenario 1 </w:t>
      </w:r>
      <w:r>
        <w:t>–</w:t>
      </w:r>
      <w:r w:rsidRPr="00EB1568">
        <w:t xml:space="preserve"> West</w:t>
      </w:r>
      <w:r>
        <w:t xml:space="preserve"> Africa</w:t>
      </w:r>
    </w:p>
    <w:p w:rsidR="00E20E39" w:rsidRDefault="00E20E39" w:rsidP="00E20E39">
      <w:pPr>
        <w:pStyle w:val="Heading4"/>
      </w:pPr>
      <w:r>
        <w:t xml:space="preserve">Venezuela increases drug trafficking to West Africa – </w:t>
      </w:r>
      <w:r w:rsidR="00570EB6">
        <w:t>guarantees political and economic instability</w:t>
      </w:r>
    </w:p>
    <w:p w:rsidR="00E20E39" w:rsidRPr="0097456E" w:rsidRDefault="00E20E39" w:rsidP="00E20E39">
      <w:r w:rsidRPr="0097456E">
        <w:rPr>
          <w:rStyle w:val="StyleStyleBold12pt"/>
        </w:rPr>
        <w:t>Guzman 6-1</w:t>
      </w:r>
      <w:r w:rsidRPr="0097456E">
        <w:t xml:space="preserve">-13 (Timothy Guzman is a widely published writer specializing in politics. ““The Challenge of Drug Trafficking to Democratic Governance and Human Security in West Africa”, </w:t>
      </w:r>
      <w:hyperlink r:id="rId10" w:history="1">
        <w:r w:rsidRPr="0097456E">
          <w:rPr>
            <w:rStyle w:val="Hyperlink"/>
          </w:rPr>
          <w:t>http://www.globalresearch.ca/a-new-war-on-drugs-in-west-africa-think-tank-report-says-west-africa-is-a-drug-trafficking-hub/5337192)//MG</w:t>
        </w:r>
      </w:hyperlink>
    </w:p>
    <w:p w:rsidR="00E20E39" w:rsidRDefault="00E20E39" w:rsidP="00E20E39">
      <w:pPr>
        <w:rPr>
          <w:sz w:val="12"/>
        </w:rPr>
      </w:pPr>
      <w:r>
        <w:rPr>
          <w:sz w:val="16"/>
        </w:rPr>
        <w:t xml:space="preserve">In a report recently conducted by the Africa Center for Strategic Studies by </w:t>
      </w:r>
      <w:r w:rsidRPr="00F56A26">
        <w:rPr>
          <w:rStyle w:val="StyleBoldUnderline"/>
        </w:rPr>
        <w:t>Senior Diplomatic Advisor David E. Brown</w:t>
      </w:r>
      <w:r>
        <w:rPr>
          <w:sz w:val="16"/>
        </w:rPr>
        <w:t xml:space="preserve"> called “The Challenge of Drug Trafficking to Democratic Governance and Human Security in West Africa” </w:t>
      </w:r>
      <w:r w:rsidRPr="00F56A26">
        <w:rPr>
          <w:rStyle w:val="StyleBoldUnderline"/>
        </w:rPr>
        <w:t>wrote that</w:t>
      </w:r>
      <w:r>
        <w:rPr>
          <w:sz w:val="16"/>
        </w:rPr>
        <w:t xml:space="preserve"> </w:t>
      </w:r>
      <w:r w:rsidRPr="00F56A26">
        <w:rPr>
          <w:rStyle w:val="StyleBoldUnderline"/>
        </w:rPr>
        <w:t>“West Africa is under attack from international criminal networks that are using the sub-region as a key global hub for the distribution, wholesale, and in­creased production of illicit drugs”.</w:t>
      </w:r>
      <w:r>
        <w:rPr>
          <w:sz w:val="16"/>
        </w:rPr>
        <w:t xml:space="preserve"> Is the United States Government expanding the so called “War on Drugs” to West Africa?</w:t>
      </w:r>
      <w:r w:rsidRPr="00F56A26">
        <w:rPr>
          <w:sz w:val="12"/>
        </w:rPr>
        <w:t xml:space="preserve">¶ </w:t>
      </w:r>
      <w:r>
        <w:rPr>
          <w:sz w:val="16"/>
        </w:rPr>
        <w:t>Is it a convenient excuse to further penetrate the African continent with US government agencies such as the Drug Enforcement Administration (DEA)?</w:t>
      </w:r>
      <w:r w:rsidRPr="00F56A26">
        <w:rPr>
          <w:sz w:val="12"/>
        </w:rPr>
        <w:t xml:space="preserve">¶ </w:t>
      </w:r>
      <w:r>
        <w:rPr>
          <w:sz w:val="16"/>
        </w:rPr>
        <w:t xml:space="preserve">Brown further wrote that </w:t>
      </w:r>
      <w:r w:rsidRPr="00AE7604">
        <w:rPr>
          <w:sz w:val="16"/>
        </w:rPr>
        <w:t>Brown further wrote that</w:t>
      </w:r>
      <w:r w:rsidRPr="00AE7604">
        <w:rPr>
          <w:sz w:val="12"/>
        </w:rPr>
        <w:t>¶</w:t>
      </w:r>
      <w:r w:rsidRPr="00AE7604">
        <w:rPr>
          <w:sz w:val="16"/>
        </w:rPr>
        <w:t xml:space="preserve"> “While </w:t>
      </w:r>
      <w:r w:rsidRPr="00190FD9">
        <w:rPr>
          <w:rStyle w:val="StyleBoldUnderline"/>
        </w:rPr>
        <w:t>West African states have made remarkable progress in democratic and economic development over the past decade</w:t>
      </w:r>
      <w:r w:rsidRPr="00AE7604">
        <w:rPr>
          <w:sz w:val="16"/>
        </w:rPr>
        <w:t xml:space="preserve">, the insidious effects of </w:t>
      </w:r>
      <w:r w:rsidRPr="00F56A26">
        <w:rPr>
          <w:rStyle w:val="Emphasis"/>
        </w:rPr>
        <w:t>narcotics trafficking have the potential to reverse many of these gains</w:t>
      </w:r>
      <w:r w:rsidRPr="00AE7604">
        <w:rPr>
          <w:sz w:val="16"/>
        </w:rPr>
        <w:t>,” said the report. “</w:t>
      </w:r>
      <w:r w:rsidRPr="00190FD9">
        <w:rPr>
          <w:rStyle w:val="StyleBoldUnderline"/>
        </w:rPr>
        <w:t xml:space="preserve">The proceeds of drug trafficking, </w:t>
      </w:r>
      <w:r w:rsidRPr="00AE7604">
        <w:rPr>
          <w:sz w:val="16"/>
        </w:rPr>
        <w:t>by far the most lucrative transnational criminal activity in illicit economies,</w:t>
      </w:r>
      <w:r w:rsidRPr="00190FD9">
        <w:rPr>
          <w:rStyle w:val="StyleBoldUnderline"/>
        </w:rPr>
        <w:t xml:space="preserve"> are fueling a </w:t>
      </w:r>
      <w:r w:rsidRPr="00F56A26">
        <w:rPr>
          <w:rStyle w:val="Emphasis"/>
        </w:rPr>
        <w:t>dramatic increase in narco-corruption in the region</w:t>
      </w:r>
      <w:r w:rsidRPr="00190FD9">
        <w:rPr>
          <w:rStyle w:val="StyleBoldUnderline"/>
        </w:rPr>
        <w:t>, allowing drug traffickers to stage coups d’état, hijack elections, and co-opt or buy political power.</w:t>
      </w:r>
      <w:r w:rsidRPr="00AE7604">
        <w:rPr>
          <w:sz w:val="16"/>
        </w:rPr>
        <w:t>”</w:t>
      </w:r>
      <w:r w:rsidRPr="00AE7604">
        <w:rPr>
          <w:sz w:val="12"/>
        </w:rPr>
        <w:t>¶</w:t>
      </w:r>
      <w:r w:rsidRPr="00AE7604">
        <w:rPr>
          <w:sz w:val="16"/>
        </w:rPr>
        <w:t xml:space="preserve"> The Africa Center for Strategic Studies (ACSS) claims that drug dealers are staging coup d’états and are stealing elections. According to </w:t>
      </w:r>
      <w:hyperlink r:id="rId11" w:history="1">
        <w:r w:rsidRPr="00AE7604">
          <w:rPr>
            <w:rStyle w:val="Hyperlink"/>
            <w:sz w:val="16"/>
          </w:rPr>
          <w:t>www.africom.mil</w:t>
        </w:r>
      </w:hyperlink>
      <w:r w:rsidRPr="00AE7604">
        <w:rPr>
          <w:sz w:val="16"/>
        </w:rPr>
        <w:t xml:space="preserve"> newsroom report, the Western African nation of Guinea-Bissau will be the main center of operation for the DEA with the possibility of re-opening the U.S. Embassy that was closed on June 14th, 1998 due to a civil war between former President João Bernardo “Nino” Vieira and his supporters and the military-led junta:</w:t>
      </w:r>
      <w:r w:rsidRPr="00AE7604">
        <w:rPr>
          <w:sz w:val="12"/>
        </w:rPr>
        <w:t>¶</w:t>
      </w:r>
      <w:r w:rsidRPr="00AE7604">
        <w:rPr>
          <w:sz w:val="16"/>
        </w:rPr>
        <w:t xml:space="preserve"> In order to address this challenge, Brown argues that the U.S. government should expand its partnerships and physical presence in the sub-region. Specifically, the report recommends re-opening the U.S. Embassy in Guinea-Bissau and enhancing the presence of the U.S. Drug Enforcement Agency in key countries throughout the region.</w:t>
      </w:r>
      <w:r w:rsidRPr="00AE7604">
        <w:rPr>
          <w:sz w:val="12"/>
        </w:rPr>
        <w:t>¶</w:t>
      </w:r>
      <w:r w:rsidRPr="00AE7604">
        <w:rPr>
          <w:sz w:val="16"/>
        </w:rPr>
        <w:t xml:space="preserve"> David E. Brown outlines </w:t>
      </w:r>
      <w:r w:rsidRPr="00190FD9">
        <w:rPr>
          <w:rStyle w:val="StyleBoldUnderline"/>
        </w:rPr>
        <w:t>the key actors in relation to West Africa’s drug trafficking network:</w:t>
      </w:r>
      <w:r w:rsidRPr="00AE7604">
        <w:rPr>
          <w:sz w:val="12"/>
        </w:rPr>
        <w:t>¶</w:t>
      </w:r>
      <w:r w:rsidRPr="00AE7604">
        <w:rPr>
          <w:sz w:val="16"/>
        </w:rPr>
        <w:t xml:space="preserve"> The most important of these international criminal networks </w:t>
      </w:r>
      <w:r w:rsidRPr="00190FD9">
        <w:rPr>
          <w:rStyle w:val="StyleBoldUnderline"/>
        </w:rPr>
        <w:t>are from Latin America</w:t>
      </w:r>
      <w:r w:rsidRPr="00AE7604">
        <w:rPr>
          <w:sz w:val="16"/>
        </w:rPr>
        <w:t>—</w:t>
      </w:r>
      <w:r w:rsidRPr="00190FD9">
        <w:rPr>
          <w:rStyle w:val="StyleBoldUnderline"/>
        </w:rPr>
        <w:t>primarily</w:t>
      </w:r>
      <w:r w:rsidRPr="00AE7604">
        <w:rPr>
          <w:sz w:val="16"/>
        </w:rPr>
        <w:t xml:space="preserve"> from Colombia, </w:t>
      </w:r>
      <w:r w:rsidRPr="00190FD9">
        <w:rPr>
          <w:rStyle w:val="StyleBoldUnderline"/>
        </w:rPr>
        <w:t>Venezuela</w:t>
      </w:r>
      <w:r w:rsidRPr="00AE7604">
        <w:rPr>
          <w:sz w:val="16"/>
        </w:rPr>
        <w:t xml:space="preserve">, and Mexico—partnering with West African criminals. These criminals, particularly Nigerians and Ghanaians, have been involved in the global drug trade for several decades, first with cannabis and later with heroin. </w:t>
      </w:r>
      <w:r w:rsidRPr="00190FD9">
        <w:rPr>
          <w:rStyle w:val="StyleBoldUnderline"/>
        </w:rPr>
        <w:t>There is also</w:t>
      </w:r>
      <w:r w:rsidRPr="00AE7604">
        <w:rPr>
          <w:sz w:val="16"/>
        </w:rPr>
        <w:t xml:space="preserve"> increas</w:t>
      </w:r>
      <w:r w:rsidRPr="00AE7604">
        <w:rPr>
          <w:sz w:val="16"/>
        </w:rPr>
        <w:softHyphen/>
        <w:t xml:space="preserve">ingly </w:t>
      </w:r>
      <w:r w:rsidRPr="00F56A26">
        <w:rPr>
          <w:rStyle w:val="Emphasis"/>
        </w:rPr>
        <w:t>strong evidence linking terrorist organizations or state sponsors of terrorism to the West Africa drug trade, including</w:t>
      </w:r>
      <w:r w:rsidRPr="00190FD9">
        <w:rPr>
          <w:rStyle w:val="StyleBoldUnderline"/>
        </w:rPr>
        <w:t xml:space="preserve"> </w:t>
      </w:r>
      <w:r w:rsidRPr="00AE7604">
        <w:rPr>
          <w:sz w:val="16"/>
        </w:rPr>
        <w:t>Colombia’s Revolutionary Armed Forces of Colombia (</w:t>
      </w:r>
      <w:r w:rsidRPr="00F56A26">
        <w:rPr>
          <w:rStyle w:val="Emphasis"/>
        </w:rPr>
        <w:t>FARC</w:t>
      </w:r>
      <w:r w:rsidRPr="00AE7604">
        <w:rPr>
          <w:sz w:val="16"/>
        </w:rPr>
        <w:t xml:space="preserve">), </w:t>
      </w:r>
      <w:r w:rsidRPr="00F56A26">
        <w:rPr>
          <w:rStyle w:val="Emphasis"/>
        </w:rPr>
        <w:t>al-Qaeda</w:t>
      </w:r>
      <w:r w:rsidRPr="00190FD9">
        <w:rPr>
          <w:rStyle w:val="StyleBoldUnderline"/>
        </w:rPr>
        <w:t xml:space="preserve"> </w:t>
      </w:r>
      <w:r w:rsidRPr="00AE7604">
        <w:rPr>
          <w:sz w:val="16"/>
        </w:rPr>
        <w:t xml:space="preserve">in the Islamic Maghreb (AQIM), </w:t>
      </w:r>
      <w:r w:rsidRPr="00F56A26">
        <w:rPr>
          <w:rStyle w:val="Emphasis"/>
        </w:rPr>
        <w:t>Hezbollah</w:t>
      </w:r>
      <w:r w:rsidRPr="00190FD9">
        <w:rPr>
          <w:rStyle w:val="StyleBoldUnderline"/>
        </w:rPr>
        <w:t xml:space="preserve"> </w:t>
      </w:r>
      <w:r w:rsidRPr="00AE7604">
        <w:rPr>
          <w:sz w:val="16"/>
        </w:rPr>
        <w:t>(allied with elements in the Lebanese diaspora), Venezuela,</w:t>
      </w:r>
      <w:r w:rsidRPr="00190FD9">
        <w:rPr>
          <w:rStyle w:val="StyleBoldUnderline"/>
        </w:rPr>
        <w:t xml:space="preserve"> </w:t>
      </w:r>
      <w:r w:rsidRPr="00F56A26">
        <w:rPr>
          <w:rStyle w:val="Emphasis"/>
        </w:rPr>
        <w:t>and Iran.</w:t>
      </w:r>
      <w:r w:rsidRPr="00AE7604">
        <w:rPr>
          <w:sz w:val="16"/>
        </w:rPr>
        <w:t xml:space="preserve"> </w:t>
      </w:r>
      <w:r w:rsidRPr="00190FD9">
        <w:rPr>
          <w:rStyle w:val="StyleBoldUnderline"/>
        </w:rPr>
        <w:t xml:space="preserve">These criminal and terrorist groups are also a </w:t>
      </w:r>
      <w:r w:rsidRPr="00F56A26">
        <w:rPr>
          <w:rStyle w:val="Emphasis"/>
        </w:rPr>
        <w:t>threat to U.S. national security</w:t>
      </w:r>
      <w:r w:rsidRPr="00190FD9">
        <w:rPr>
          <w:rStyle w:val="StyleBoldUnderline"/>
        </w:rPr>
        <w:t>, because the illicit profits earned by Latin American drug cartels operating in West Africa strengthen the same criminal elements that traffic drugs to North America, and the same North African and Middle Eastern terrorist groups and nations that target the United States.</w:t>
      </w:r>
      <w:r w:rsidRPr="00F56A26">
        <w:rPr>
          <w:sz w:val="12"/>
        </w:rPr>
        <w:t xml:space="preserve">¶ </w:t>
      </w:r>
    </w:p>
    <w:p w:rsidR="00E20E39" w:rsidRDefault="00570EB6" w:rsidP="00E20E39">
      <w:pPr>
        <w:pStyle w:val="Heading4"/>
      </w:pPr>
      <w:r>
        <w:t>Funds from West African drug trafficking are key to terrorist operations in the region</w:t>
      </w:r>
    </w:p>
    <w:p w:rsidR="00E20E39" w:rsidRPr="005623E0" w:rsidRDefault="00E20E39" w:rsidP="00E20E39">
      <w:pPr>
        <w:rPr>
          <w:rStyle w:val="StyleStyleBold12pt"/>
        </w:rPr>
      </w:pPr>
      <w:r>
        <w:rPr>
          <w:rStyle w:val="StyleStyleBold12pt"/>
        </w:rPr>
        <w:t xml:space="preserve">Brice ’09 </w:t>
      </w:r>
      <w:r w:rsidRPr="005623E0">
        <w:t>(Arthur Brice is a CNN staff writer specializing in Latin America. “Latin American drug cartels find home in West Africa</w:t>
      </w:r>
      <w:r>
        <w:t xml:space="preserve">”, 9/21/09, </w:t>
      </w:r>
      <w:r w:rsidRPr="005623E0">
        <w:t>http://edition.cnn.com/2009/WORLD/africa/09/21/africa.drug.cartels/)</w:t>
      </w:r>
    </w:p>
    <w:p w:rsidR="00E20E39" w:rsidRPr="005623E0" w:rsidRDefault="00E20E39" w:rsidP="00E20E39">
      <w:pPr>
        <w:rPr>
          <w:rStyle w:val="StyleBoldUnderline"/>
        </w:rPr>
      </w:pPr>
      <w:r w:rsidRPr="005623E0">
        <w:rPr>
          <w:sz w:val="16"/>
        </w:rPr>
        <w:lastRenderedPageBreak/>
        <w:t xml:space="preserve">Though Europe is highly attractive to traffickers, it can have tight, Western-style security. So the Colombian and Mexican </w:t>
      </w:r>
      <w:r w:rsidRPr="005623E0">
        <w:rPr>
          <w:rStyle w:val="StyleBoldUnderline"/>
        </w:rPr>
        <w:t>cartels have discovered that it's much easier to smuggle large loads into West Africa</w:t>
      </w:r>
      <w:r w:rsidRPr="005623E0">
        <w:rPr>
          <w:sz w:val="16"/>
        </w:rPr>
        <w:t xml:space="preserve"> and then break that up into smaller shipments to the continent -- mostly Spain, the United Kingdom and France.</w:t>
      </w:r>
      <w:r w:rsidRPr="005623E0">
        <w:rPr>
          <w:sz w:val="12"/>
        </w:rPr>
        <w:t>¶</w:t>
      </w:r>
      <w:r w:rsidRPr="005623E0">
        <w:rPr>
          <w:sz w:val="16"/>
        </w:rPr>
        <w:t xml:space="preserve"> </w:t>
      </w:r>
      <w:r w:rsidRPr="005623E0">
        <w:rPr>
          <w:rStyle w:val="StyleBoldUnderline"/>
        </w:rPr>
        <w:t>West Africa is a smuggler's dream, suffering from a combination of factors that make the area particularly vulnerable. It is among the poorest and least stable regions in the world. Governments are weak and ineffective and</w:t>
      </w:r>
      <w:r w:rsidRPr="005623E0">
        <w:rPr>
          <w:sz w:val="16"/>
        </w:rPr>
        <w:t xml:space="preserve">, as a top DEA chief testified to the U.S. Senate this summer, </w:t>
      </w:r>
      <w:r w:rsidRPr="005623E0">
        <w:rPr>
          <w:rStyle w:val="StyleBoldUnderline"/>
        </w:rPr>
        <w:t>officials are often corrupt.</w:t>
      </w:r>
      <w:r w:rsidRPr="005623E0">
        <w:rPr>
          <w:sz w:val="12"/>
        </w:rPr>
        <w:t>¶</w:t>
      </w:r>
      <w:r w:rsidRPr="005623E0">
        <w:rPr>
          <w:sz w:val="16"/>
        </w:rPr>
        <w:t xml:space="preserve"> Law enforcement also is largely riddled with corruption. Criminal gangs are rampant. Foot soldiers can be recruited from a large pool of poor and desperate youth.</w:t>
      </w:r>
      <w:r w:rsidRPr="005623E0">
        <w:rPr>
          <w:sz w:val="12"/>
        </w:rPr>
        <w:t>¶</w:t>
      </w:r>
      <w:r w:rsidRPr="005623E0">
        <w:rPr>
          <w:sz w:val="16"/>
        </w:rPr>
        <w:t xml:space="preserve"> "It's a point of least resistance," Benson said.</w:t>
      </w:r>
      <w:r w:rsidRPr="005623E0">
        <w:rPr>
          <w:sz w:val="12"/>
        </w:rPr>
        <w:t>¶</w:t>
      </w:r>
      <w:r w:rsidRPr="005623E0">
        <w:rPr>
          <w:sz w:val="16"/>
        </w:rPr>
        <w:t xml:space="preserve"> West Africa refers to Benin, Burkina Faso, Cape Verde, Ivory Coast, Gambia, Ghana, Guinea, Guinea-Bissau, Liberia, Mali, Mauritania, Niger, Nigeria, Senegal, Sierra Leone and Togo.</w:t>
      </w:r>
      <w:r w:rsidRPr="005623E0">
        <w:rPr>
          <w:sz w:val="12"/>
        </w:rPr>
        <w:t>¶</w:t>
      </w:r>
      <w:r w:rsidRPr="005623E0">
        <w:rPr>
          <w:sz w:val="16"/>
        </w:rPr>
        <w:t xml:space="preserve"> "This area of the world is ripe," Bagley said. "There has been very little attention paid to it. The United States is loath to give aid to these countries because they are corrupt."</w:t>
      </w:r>
      <w:r w:rsidRPr="005623E0">
        <w:rPr>
          <w:sz w:val="12"/>
        </w:rPr>
        <w:t>¶</w:t>
      </w:r>
      <w:r w:rsidRPr="005623E0">
        <w:rPr>
          <w:sz w:val="16"/>
        </w:rPr>
        <w:t xml:space="preserve"> U.S. authorities find themselves at a great disadvantage fighting cartels that have much more money and guns. The DEA has four offices -- in Egypt, Ghana, Nigeria and South Africa -- to cover a continent that spans 11.7 million square miles and has nearly 1 billion people.</w:t>
      </w:r>
      <w:r w:rsidRPr="005623E0">
        <w:rPr>
          <w:sz w:val="12"/>
        </w:rPr>
        <w:t>¶</w:t>
      </w:r>
      <w:r w:rsidRPr="005623E0">
        <w:rPr>
          <w:sz w:val="16"/>
        </w:rPr>
        <w:t xml:space="preserve"> "It's a big place," Benson acknowledges, noting that there are 54 countries on the continent.</w:t>
      </w:r>
      <w:r w:rsidRPr="005623E0">
        <w:rPr>
          <w:sz w:val="12"/>
        </w:rPr>
        <w:t>¶</w:t>
      </w:r>
      <w:r w:rsidRPr="005623E0">
        <w:rPr>
          <w:sz w:val="16"/>
        </w:rPr>
        <w:t xml:space="preserve"> Local police also are vastly outgunned. Guinea-Bissau offers an alarming example.</w:t>
      </w:r>
      <w:r w:rsidRPr="005623E0">
        <w:rPr>
          <w:sz w:val="12"/>
        </w:rPr>
        <w:t>¶</w:t>
      </w:r>
      <w:r w:rsidRPr="005623E0">
        <w:rPr>
          <w:sz w:val="16"/>
        </w:rPr>
        <w:t xml:space="preserve"> "The Judicial Police ... have 60 agents, one vehicle and often no fuel," analyst Bybee wrote in a journal called New Voices in Public Policy, published by the George Mason University School of Public Policy. "As a result, when culprits are apprehended, they are driven in a taxi to the police station. They just recently received six sets of handcuffs from the U.K., which were badly needed. In the military, one rusty ship patrols the 350-kilometer (217-mile) coastline and 88 islands."</w:t>
      </w:r>
      <w:r w:rsidRPr="005623E0">
        <w:rPr>
          <w:sz w:val="12"/>
        </w:rPr>
        <w:t>¶</w:t>
      </w:r>
      <w:r w:rsidRPr="005623E0">
        <w:rPr>
          <w:sz w:val="16"/>
        </w:rPr>
        <w:t xml:space="preserve"> Even when criminals are caught, Bybee said, "</w:t>
      </w:r>
      <w:r w:rsidRPr="005623E0">
        <w:rPr>
          <w:rStyle w:val="StyleBoldUnderline"/>
        </w:rPr>
        <w:t>the near absence of a judicial system allows traffickers to operate unimpeded</w:t>
      </w:r>
      <w:r w:rsidRPr="005623E0">
        <w:rPr>
          <w:sz w:val="16"/>
        </w:rPr>
        <w:t>." For example, she said, "because the police are so impotent, the culprits are often held for just a few hours before senior military personnel suddenly attain extraordinary judicial powers to demand their release."</w:t>
      </w:r>
      <w:r w:rsidRPr="005623E0">
        <w:rPr>
          <w:sz w:val="12"/>
        </w:rPr>
        <w:t>¶</w:t>
      </w:r>
      <w:r w:rsidRPr="005623E0">
        <w:rPr>
          <w:sz w:val="16"/>
        </w:rPr>
        <w:t xml:space="preserve"> The few officials who stand up to the traffickers receive death threats or are killed.</w:t>
      </w:r>
      <w:r w:rsidRPr="005623E0">
        <w:rPr>
          <w:sz w:val="12"/>
        </w:rPr>
        <w:t>¶</w:t>
      </w:r>
      <w:r w:rsidRPr="005623E0">
        <w:rPr>
          <w:sz w:val="16"/>
        </w:rPr>
        <w:t xml:space="preserve"> West Africa also is particularly attractive to traffickers because it is near "the soft underbelly of Europe," said retired four-star Army Gen. Barry McCaffrey, who was drug policy director for President Clinton.</w:t>
      </w:r>
      <w:r w:rsidRPr="005623E0">
        <w:rPr>
          <w:sz w:val="12"/>
        </w:rPr>
        <w:t>¶</w:t>
      </w:r>
      <w:r w:rsidRPr="005623E0">
        <w:rPr>
          <w:sz w:val="16"/>
        </w:rPr>
        <w:t xml:space="preserve"> </w:t>
      </w:r>
      <w:r w:rsidRPr="005623E0">
        <w:rPr>
          <w:rStyle w:val="StyleBoldUnderline"/>
        </w:rPr>
        <w:t>Geography plays another role because West Africa is fairly close to the</w:t>
      </w:r>
      <w:r w:rsidRPr="005623E0">
        <w:rPr>
          <w:sz w:val="16"/>
        </w:rPr>
        <w:t xml:space="preserve"> three </w:t>
      </w:r>
      <w:r w:rsidRPr="005623E0">
        <w:rPr>
          <w:rStyle w:val="StyleBoldUnderline"/>
        </w:rPr>
        <w:t>South American nations that produce nearly all of the world's cocaine -- Colombia, Peru and Bolivia</w:t>
      </w:r>
      <w:r w:rsidRPr="005623E0">
        <w:rPr>
          <w:sz w:val="16"/>
        </w:rPr>
        <w:t xml:space="preserve">. </w:t>
      </w:r>
      <w:r w:rsidRPr="005623E0">
        <w:rPr>
          <w:rStyle w:val="StyleBoldUnderline"/>
        </w:rPr>
        <w:t>Many of the shipments depart from Venezuela, which</w:t>
      </w:r>
      <w:r w:rsidRPr="005623E0">
        <w:rPr>
          <w:sz w:val="16"/>
        </w:rPr>
        <w:t xml:space="preserve"> shares a 1,273-mile (2,050-kilometer) porous border with Colombia and </w:t>
      </w:r>
      <w:r w:rsidRPr="005623E0">
        <w:rPr>
          <w:rStyle w:val="StyleBoldUnderline"/>
        </w:rPr>
        <w:t>is even closer to Africa.</w:t>
      </w:r>
      <w:r w:rsidRPr="005623E0">
        <w:rPr>
          <w:rStyle w:val="StyleBoldUnderline"/>
          <w:sz w:val="12"/>
          <w:u w:val="none"/>
        </w:rPr>
        <w:t>¶</w:t>
      </w:r>
      <w:r w:rsidRPr="005623E0">
        <w:rPr>
          <w:sz w:val="16"/>
        </w:rPr>
        <w:t xml:space="preserve"> "They go right dead-ass across the shortest route," McCaffrey said.</w:t>
      </w:r>
      <w:r w:rsidRPr="005623E0">
        <w:rPr>
          <w:sz w:val="12"/>
        </w:rPr>
        <w:t>¶</w:t>
      </w:r>
      <w:r w:rsidRPr="005623E0">
        <w:rPr>
          <w:sz w:val="16"/>
        </w:rPr>
        <w:t xml:space="preserve"> Most of the cocaine shipments cross the Atlantic in large "mother ships" and then are off-loaded to small vessels near the coastline, the United Nations said. Small planes modified for overseas flight that can carry a 1-ton cargo also have been used. Most of those come from Venezuela, the United Nations reported.</w:t>
      </w:r>
      <w:r w:rsidRPr="005623E0">
        <w:rPr>
          <w:sz w:val="12"/>
        </w:rPr>
        <w:t>¶</w:t>
      </w:r>
      <w:r w:rsidRPr="005623E0">
        <w:rPr>
          <w:sz w:val="16"/>
        </w:rPr>
        <w:t xml:space="preserve"> A report issued in July by the Government Accountability Office said traffickers use go-fast boats, fishing vessels and commercial shipping containers as the primary means of smuggling cocaine out of Venezuela. McCaffrey also noted the use of go-fast boats and special planes.</w:t>
      </w:r>
      <w:r w:rsidRPr="005623E0">
        <w:rPr>
          <w:sz w:val="12"/>
        </w:rPr>
        <w:t>¶</w:t>
      </w:r>
      <w:r w:rsidRPr="005623E0">
        <w:rPr>
          <w:sz w:val="16"/>
        </w:rPr>
        <w:t xml:space="preserve"> DEA Assistant Administrator Thomas Harrigan testified before the Senate in June that authorities in Sierra Leone seized a cocaine shipment last year from a twin-engine aircraft marked with a Red Cross insignia. The flight originated in Venezuela, he said.</w:t>
      </w:r>
      <w:r w:rsidRPr="005623E0">
        <w:rPr>
          <w:sz w:val="12"/>
        </w:rPr>
        <w:t>¶</w:t>
      </w:r>
      <w:r w:rsidRPr="005623E0">
        <w:rPr>
          <w:sz w:val="16"/>
        </w:rPr>
        <w:t xml:space="preserve"> The GAO report noted that "U.S. government officials have observed an increase in suspicious air traffic originating in Venezuela." In 2004, the report said, authorities tracked 109 suspect flights out of Venezuela. In 2007, officials tracked 178 suspicious flights.</w:t>
      </w:r>
      <w:r w:rsidRPr="005623E0">
        <w:rPr>
          <w:sz w:val="12"/>
        </w:rPr>
        <w:t>¶</w:t>
      </w:r>
      <w:r w:rsidRPr="005623E0">
        <w:rPr>
          <w:sz w:val="16"/>
        </w:rPr>
        <w:t xml:space="preserve"> Then there's the crime connection in West Africa.</w:t>
      </w:r>
      <w:r w:rsidRPr="005623E0">
        <w:rPr>
          <w:sz w:val="12"/>
        </w:rPr>
        <w:t>¶</w:t>
      </w:r>
      <w:r w:rsidRPr="005623E0">
        <w:rPr>
          <w:sz w:val="16"/>
        </w:rPr>
        <w:t xml:space="preserve"> "</w:t>
      </w:r>
      <w:r w:rsidRPr="005623E0">
        <w:rPr>
          <w:rStyle w:val="StyleBoldUnderline"/>
        </w:rPr>
        <w:t>Colombian and Venezuelan traffickers are entrenched in West Africa and have cultivated long-standing relationships with African criminal networks to facilitate their activities in the region</w:t>
      </w:r>
      <w:r w:rsidRPr="005623E0">
        <w:rPr>
          <w:sz w:val="16"/>
        </w:rPr>
        <w:t>," Harrigan told a Senate subcommittee on African affairs.</w:t>
      </w:r>
      <w:r w:rsidRPr="005623E0">
        <w:rPr>
          <w:sz w:val="12"/>
        </w:rPr>
        <w:t>¶</w:t>
      </w:r>
      <w:r w:rsidRPr="005623E0">
        <w:rPr>
          <w:sz w:val="16"/>
        </w:rPr>
        <w:t xml:space="preserve"> "These organizations don't operate in a vacuum," Benson said. "</w:t>
      </w:r>
      <w:r w:rsidRPr="005623E0">
        <w:rPr>
          <w:rStyle w:val="StyleBoldUnderline"/>
        </w:rPr>
        <w:t>They have to align themselves with West African criminal groups</w:t>
      </w:r>
      <w:r w:rsidRPr="005623E0">
        <w:rPr>
          <w:sz w:val="16"/>
        </w:rPr>
        <w:t>."</w:t>
      </w:r>
      <w:r w:rsidRPr="005623E0">
        <w:rPr>
          <w:sz w:val="12"/>
        </w:rPr>
        <w:t>¶</w:t>
      </w:r>
      <w:r w:rsidRPr="005623E0">
        <w:rPr>
          <w:sz w:val="16"/>
        </w:rPr>
        <w:t xml:space="preserve"> The </w:t>
      </w:r>
      <w:r w:rsidRPr="005623E0">
        <w:rPr>
          <w:rStyle w:val="StyleBoldUnderline"/>
        </w:rPr>
        <w:t>cartels also have aligned themselves with terrorists</w:t>
      </w:r>
      <w:r w:rsidRPr="005623E0">
        <w:rPr>
          <w:sz w:val="16"/>
        </w:rPr>
        <w:t>, Harrigan said.</w:t>
      </w:r>
      <w:r w:rsidRPr="005623E0">
        <w:rPr>
          <w:sz w:val="12"/>
        </w:rPr>
        <w:t>¶</w:t>
      </w:r>
      <w:r w:rsidRPr="005623E0">
        <w:rPr>
          <w:sz w:val="16"/>
        </w:rPr>
        <w:t xml:space="preserve"> "The threat of </w:t>
      </w:r>
      <w:r w:rsidRPr="005623E0">
        <w:rPr>
          <w:rStyle w:val="StyleBoldUnderline"/>
        </w:rPr>
        <w:t>narco-terrorism in Africa is a real concern, including the presence of international terrorist organizations operating or based in Africa, such as the regional threat presented by al Qaeda</w:t>
      </w:r>
      <w:r w:rsidRPr="005623E0">
        <w:rPr>
          <w:sz w:val="16"/>
        </w:rPr>
        <w:t xml:space="preserve"> in the Lands of Maghreb," he said, referring to al Qaeda activists in North Africa. "</w:t>
      </w:r>
      <w:r w:rsidRPr="005623E0">
        <w:rPr>
          <w:rStyle w:val="StyleBoldUnderline"/>
        </w:rPr>
        <w:t>In addition, DEA investigations have identified</w:t>
      </w:r>
      <w:r w:rsidRPr="005623E0">
        <w:rPr>
          <w:sz w:val="16"/>
        </w:rPr>
        <w:t xml:space="preserve"> elements of Colombia's Fuerzas Armadas Revolucionarias de Colombia [</w:t>
      </w:r>
      <w:r w:rsidRPr="005623E0">
        <w:rPr>
          <w:rStyle w:val="StyleBoldUnderline"/>
        </w:rPr>
        <w:t>FARC</w:t>
      </w:r>
      <w:r w:rsidRPr="005623E0">
        <w:rPr>
          <w:sz w:val="16"/>
        </w:rPr>
        <w:t xml:space="preserve">] </w:t>
      </w:r>
      <w:r w:rsidRPr="005623E0">
        <w:rPr>
          <w:rStyle w:val="StyleBoldUnderline"/>
        </w:rPr>
        <w:t>as being involved in cocaine trafficking in West Africa."</w:t>
      </w:r>
    </w:p>
    <w:p w:rsidR="00E20E39" w:rsidRPr="00B57800" w:rsidRDefault="00E20E39" w:rsidP="00E20E39">
      <w:pPr>
        <w:pStyle w:val="Heading4"/>
      </w:pPr>
      <w:bookmarkStart w:id="1" w:name="_Toc208763287"/>
      <w:bookmarkStart w:id="2" w:name="_Toc208766741"/>
      <w:bookmarkStart w:id="3" w:name="_Toc208852639"/>
      <w:r w:rsidRPr="00B57800">
        <w:t>Terrorists operating in Africa will deploy nuclear weapons against the U.S.</w:t>
      </w:r>
      <w:bookmarkEnd w:id="1"/>
      <w:bookmarkEnd w:id="2"/>
      <w:bookmarkEnd w:id="3"/>
    </w:p>
    <w:p w:rsidR="00E20E39" w:rsidRPr="00630C9E" w:rsidRDefault="00E20E39" w:rsidP="00E20E39">
      <w:bookmarkStart w:id="4" w:name="_Toc208763288"/>
      <w:bookmarkStart w:id="5" w:name="_Toc208766742"/>
      <w:bookmarkStart w:id="6" w:name="_Toc208852640"/>
      <w:r w:rsidRPr="00630C9E">
        <w:rPr>
          <w:rStyle w:val="StyleStyleBold12pt"/>
        </w:rPr>
        <w:t>Dempsey</w:t>
      </w:r>
      <w:r w:rsidR="00085DB8">
        <w:t xml:space="preserve">, </w:t>
      </w:r>
      <w:r w:rsidRPr="00630C9E">
        <w:t>Director of African Studies at Army War College</w:t>
      </w:r>
      <w:r w:rsidR="00085DB8">
        <w:t xml:space="preserve">, </w:t>
      </w:r>
      <w:r w:rsidRPr="00630C9E">
        <w:rPr>
          <w:rStyle w:val="StyleStyleBold12pt"/>
        </w:rPr>
        <w:t>6</w:t>
      </w:r>
      <w:r w:rsidRPr="00630C9E">
        <w:t xml:space="preserve"> (Thomas, Director of African Studies @ U.S. Army War College and served as a strategic intelligence analyst for Africa at the John F. Kennedy Special Warfare Center and as Chief of Africa Branch for the Defense Intelligence Agency, Counterterrorism in African Failed States: Challenges and Potential Solutions, April, http://www.strategicstudiesinstitute.army.mil/pdffiles/pub649.pdf)</w:t>
      </w:r>
      <w:bookmarkEnd w:id="4"/>
      <w:bookmarkEnd w:id="5"/>
      <w:bookmarkEnd w:id="6"/>
    </w:p>
    <w:p w:rsidR="00E20E39" w:rsidRPr="00630C9E" w:rsidRDefault="00E20E39" w:rsidP="00E20E39">
      <w:pPr>
        <w:rPr>
          <w:sz w:val="12"/>
        </w:rPr>
      </w:pPr>
      <w:r w:rsidRPr="00630C9E">
        <w:rPr>
          <w:sz w:val="12"/>
        </w:rPr>
        <w:t xml:space="preserve">Raising the Stakes:The Nuclear Dimension of the Terrorist Threat. </w:t>
      </w:r>
      <w:r w:rsidRPr="00630C9E">
        <w:rPr>
          <w:rStyle w:val="StyleBoldUnderline"/>
        </w:rPr>
        <w:t xml:space="preserve">The threat that </w:t>
      </w:r>
      <w:r w:rsidRPr="00630C9E">
        <w:rPr>
          <w:rStyle w:val="StyleBoldUnderline"/>
          <w:highlight w:val="cyan"/>
        </w:rPr>
        <w:t>terrorist hubs</w:t>
      </w:r>
      <w:r w:rsidRPr="00630C9E">
        <w:rPr>
          <w:rStyle w:val="StyleBoldUnderline"/>
        </w:rPr>
        <w:t xml:space="preserve"> based </w:t>
      </w:r>
      <w:r w:rsidRPr="00630C9E">
        <w:rPr>
          <w:rStyle w:val="StyleBoldUnderline"/>
          <w:highlight w:val="cyan"/>
        </w:rPr>
        <w:t>in failed states</w:t>
      </w:r>
      <w:r w:rsidRPr="00630C9E">
        <w:rPr>
          <w:rStyle w:val="StyleBoldUnderline"/>
        </w:rPr>
        <w:t xml:space="preserve"> pose to the United States and to its allies </w:t>
      </w:r>
      <w:r w:rsidRPr="00630C9E">
        <w:rPr>
          <w:rStyle w:val="StyleBoldUnderline"/>
          <w:highlight w:val="cyan"/>
        </w:rPr>
        <w:t>escalates</w:t>
      </w:r>
      <w:r w:rsidRPr="00630C9E">
        <w:rPr>
          <w:rStyle w:val="StyleBoldUnderline"/>
        </w:rPr>
        <w:t xml:space="preserve"> dramatically </w:t>
      </w:r>
      <w:r w:rsidRPr="00630C9E">
        <w:rPr>
          <w:rStyle w:val="StyleBoldUnderline"/>
          <w:highlight w:val="cyan"/>
        </w:rPr>
        <w:t>if those hubs</w:t>
      </w:r>
      <w:r w:rsidRPr="00630C9E">
        <w:rPr>
          <w:rStyle w:val="StyleBoldUnderline"/>
        </w:rPr>
        <w:t xml:space="preserve"> can </w:t>
      </w:r>
      <w:r w:rsidRPr="00630C9E">
        <w:rPr>
          <w:rStyle w:val="StyleBoldUnderline"/>
          <w:highlight w:val="cyan"/>
        </w:rPr>
        <w:t>obtain</w:t>
      </w:r>
      <w:r w:rsidRPr="00630C9E">
        <w:rPr>
          <w:rStyle w:val="StyleBoldUnderline"/>
        </w:rPr>
        <w:t xml:space="preserve"> access to </w:t>
      </w:r>
      <w:r w:rsidRPr="00630C9E">
        <w:rPr>
          <w:rStyle w:val="StyleBoldUnderline"/>
          <w:highlight w:val="cyan"/>
        </w:rPr>
        <w:t>nuclear weapons. The risk</w:t>
      </w:r>
      <w:r w:rsidRPr="00630C9E">
        <w:rPr>
          <w:rStyle w:val="StyleBoldUnderline"/>
        </w:rPr>
        <w:t xml:space="preserve"> that </w:t>
      </w:r>
      <w:r w:rsidRPr="00630C9E">
        <w:rPr>
          <w:rStyle w:val="StyleBoldUnderline"/>
          <w:highlight w:val="cyan"/>
        </w:rPr>
        <w:t>such weapons</w:t>
      </w:r>
      <w:r w:rsidRPr="00630C9E">
        <w:rPr>
          <w:rStyle w:val="StyleBoldUnderline"/>
        </w:rPr>
        <w:t xml:space="preserve"> will </w:t>
      </w:r>
      <w:r w:rsidRPr="00630C9E">
        <w:rPr>
          <w:rStyle w:val="StyleBoldUnderline"/>
          <w:highlight w:val="cyan"/>
        </w:rPr>
        <w:t xml:space="preserve">find their way into terrorist </w:t>
      </w:r>
      <w:r w:rsidRPr="00630C9E">
        <w:rPr>
          <w:rStyle w:val="StyleBoldUnderline"/>
          <w:highlight w:val="cyan"/>
        </w:rPr>
        <w:lastRenderedPageBreak/>
        <w:t>hands is increasing</w:t>
      </w:r>
      <w:r w:rsidRPr="00630C9E">
        <w:rPr>
          <w:rStyle w:val="StyleBoldUnderline"/>
        </w:rPr>
        <w:t xml:space="preserve"> significantly</w:t>
      </w:r>
      <w:r w:rsidRPr="00630C9E">
        <w:rPr>
          <w:sz w:val="12"/>
        </w:rPr>
        <w:t xml:space="preserve"> as a result of three interrelated factors. </w:t>
      </w:r>
      <w:r w:rsidRPr="00630C9E">
        <w:rPr>
          <w:rStyle w:val="StyleBoldUnderline"/>
          <w:highlight w:val="cyan"/>
        </w:rPr>
        <w:t>The</w:t>
      </w:r>
      <w:r w:rsidRPr="00630C9E">
        <w:rPr>
          <w:rStyle w:val="StyleBoldUnderline"/>
        </w:rPr>
        <w:t xml:space="preserve"> end of the </w:t>
      </w:r>
      <w:r w:rsidRPr="00630C9E">
        <w:rPr>
          <w:rStyle w:val="StyleBoldUnderline"/>
          <w:highlight w:val="cyan"/>
        </w:rPr>
        <w:t>Cold War</w:t>
      </w:r>
      <w:r w:rsidRPr="00630C9E">
        <w:rPr>
          <w:rStyle w:val="StyleBoldUnderline"/>
        </w:rPr>
        <w:t xml:space="preserve"> has witnessed an alarming erosion of control and security of Russian nuclear technology and weaponry. It has also </w:t>
      </w:r>
      <w:r w:rsidRPr="00630C9E">
        <w:rPr>
          <w:rStyle w:val="StyleBoldUnderline"/>
          <w:highlight w:val="cyan"/>
        </w:rPr>
        <w:t>witnessed increasing</w:t>
      </w:r>
      <w:r w:rsidRPr="00630C9E">
        <w:rPr>
          <w:rStyle w:val="StyleBoldUnderline"/>
        </w:rPr>
        <w:t xml:space="preserve"> nuclear </w:t>
      </w:r>
      <w:r w:rsidRPr="00630C9E">
        <w:rPr>
          <w:rStyle w:val="StyleBoldUnderline"/>
          <w:highlight w:val="cyan"/>
        </w:rPr>
        <w:t>proliferation</w:t>
      </w:r>
      <w:r w:rsidRPr="00630C9E">
        <w:rPr>
          <w:rStyle w:val="StyleBoldUnderline"/>
        </w:rPr>
        <w:t xml:space="preserve"> among non-nuclear states</w:t>
      </w:r>
      <w:r w:rsidRPr="00630C9E">
        <w:rPr>
          <w:sz w:val="12"/>
        </w:rPr>
        <w:t xml:space="preserve">. The circumstances surrounding </w:t>
      </w:r>
      <w:r w:rsidRPr="00630C9E">
        <w:rPr>
          <w:rStyle w:val="StyleBoldUnderline"/>
          <w:highlight w:val="cyan"/>
        </w:rPr>
        <w:t>that</w:t>
      </w:r>
      <w:r w:rsidRPr="00630C9E">
        <w:rPr>
          <w:rStyle w:val="StyleBoldUnderline"/>
        </w:rPr>
        <w:t xml:space="preserve"> proliferation</w:t>
      </w:r>
      <w:r w:rsidRPr="00630C9E">
        <w:rPr>
          <w:sz w:val="12"/>
        </w:rPr>
        <w:t>—primarily its clandestine and covert nature—</w:t>
      </w:r>
      <w:r w:rsidRPr="00630C9E">
        <w:rPr>
          <w:rStyle w:val="StyleBoldUnderline"/>
          <w:highlight w:val="cyan"/>
        </w:rPr>
        <w:t>make it</w:t>
      </w:r>
      <w:r w:rsidRPr="00630C9E">
        <w:rPr>
          <w:rStyle w:val="StyleBoldUnderline"/>
        </w:rPr>
        <w:t xml:space="preserve"> far </w:t>
      </w:r>
      <w:r w:rsidRPr="00630C9E">
        <w:rPr>
          <w:rStyle w:val="StyleBoldUnderline"/>
          <w:highlight w:val="cyan"/>
        </w:rPr>
        <w:t>more likely for nuclear weapons to find their way</w:t>
      </w:r>
      <w:r w:rsidRPr="00630C9E">
        <w:rPr>
          <w:rStyle w:val="StyleBoldUnderline"/>
        </w:rPr>
        <w:t xml:space="preserve"> from state proliferators </w:t>
      </w:r>
      <w:r w:rsidRPr="00630C9E">
        <w:rPr>
          <w:rStyle w:val="StyleBoldUnderline"/>
          <w:highlight w:val="cyan"/>
        </w:rPr>
        <w:t>into the hands of terrorist groups</w:t>
      </w:r>
      <w:r w:rsidRPr="00630C9E">
        <w:rPr>
          <w:rStyle w:val="StyleBoldUnderline"/>
        </w:rPr>
        <w:t xml:space="preserve">. </w:t>
      </w:r>
      <w:r w:rsidRPr="00630C9E">
        <w:rPr>
          <w:sz w:val="12"/>
        </w:rPr>
        <w:t xml:space="preserve">The problematic issue of accounting for and controlling Sovietera nuclear weapons and technology has been explored thoroughly by Jessica Stern in her 1999 study of terrorism and WMD. Stern described a Soviet-era military that was melting down, unpaid, and rife with corruption. </w:t>
      </w:r>
      <w:r w:rsidRPr="00630C9E">
        <w:rPr>
          <w:rStyle w:val="StyleBoldUnderline"/>
        </w:rPr>
        <w:t>Loss of accountability for fissionable materials, poor controls on the technology of nuclear weapons production, and poor supervision of Russia’s militarized scientific community characterized the post-Cold War Russian nuclear sector. Lapses may have even included loss of operational nuclear devices</w:t>
      </w:r>
      <w:r w:rsidRPr="00630C9E">
        <w:rPr>
          <w:sz w:val="12"/>
        </w:rPr>
        <w:t xml:space="preserve">.46 More recent reporting on the situation is hardly more encouraging. A survey in 2002 of 602 Russian scientists working in the Russian WMD sector revealed that roughly 20 percent of the Russian scientists interviewed expressed a willingness to work for nations identified as WMD proliferators: Iran, North Korea or Syria.47 Most recently, Busch and Holmes have catalogued the efforts of rogue states and of Al Qaeda to acquire nuclear weapons capability from the inadequately controlled Russian nuclear sector, and have identified the human element of that sector as being especially vulnerable.48 When viewed in combination with the growing influence and reach of Russian organized crime, the lack of security in the Russian weaponized nuclear technology sector represents a significant risk of nuclear capability finding its way into the hands of terrorist hubs. Exacerbating this risk are the efforts of non-nuclear states that are seeking to develop a nuclear strike capability. While North Korea frequently is cited as the best example of this sort of nuclear proliferation, in the context of terrorist access to WMD, Iran may prove to be far more dangerous. The clandestine Iranian nuclear weapons program is reportedly well-advanced. A recent study of the Iranian nuclear program published by the U.S. Army War College considers Iranian fielding of operational nuclear weapons to be inevitable and estimates the time frame for such a fielding to be 12 to 48 months.49 Given Iran’s well-established relationship with Hezballah in Lebanon and its increasingly problematic, even hostile, relationship with the United States, the Iranian nuclear weapons program would seem to offer a tempting opportunity to Al Qaeda elements seeking clandestine access to nuclear technology. Even if the Iranian leadership does not regard sharing nuclear secrets with terrorist groups as a wise policy, elements within the Iranian government or participants in its nuclear weapons program may be willing to do so for their own reasons. The nature of clandestine nuclear weapons programs makes them especially vulnerable to compromise, as the Pakistani experience has demonstrated. The clandestine nuclear weapons program directed by Dr. Abdul Qadeer Khan on behalf of the Pakistani government exemplifies the risks inherent in such secret undertakings. As the details of Khan’s nuclear weapons operation have emerged, it has become increasingly evident that he exercised little control over the elements of his network operating outside of Pakistan. His non-Pakistani partners in acquiring nuclear technology appear to have been motivated almost entirely by money, and Khan himself seems to have operated with minimal oversight from the Pakistani government.50 Under such circumstances, the risk that critical nuclear technology will be diverted to groups like Al Qaeda is particularly high, especially when those groups have access to significant financial resources, and program participants are able to profit from diversion with little chance of detection by either the proliferating state or by opponents of that proliferation. </w:t>
      </w:r>
      <w:r w:rsidRPr="00630C9E">
        <w:rPr>
          <w:rStyle w:val="StyleBoldUnderline"/>
        </w:rPr>
        <w:t xml:space="preserve">While both </w:t>
      </w:r>
      <w:r w:rsidRPr="00630C9E">
        <w:rPr>
          <w:rStyle w:val="StyleBoldUnderline"/>
          <w:highlight w:val="cyan"/>
        </w:rPr>
        <w:t>hubs</w:t>
      </w:r>
      <w:r w:rsidRPr="00630C9E">
        <w:rPr>
          <w:rStyle w:val="StyleBoldUnderline"/>
        </w:rPr>
        <w:t xml:space="preserve"> and nodes </w:t>
      </w:r>
      <w:r w:rsidRPr="00630C9E">
        <w:rPr>
          <w:rStyle w:val="StyleBoldUnderline"/>
          <w:highlight w:val="cyan"/>
        </w:rPr>
        <w:t>exist in failed state terrorist networks in Sub-Saharan Africa</w:t>
      </w:r>
      <w:r w:rsidRPr="00630C9E">
        <w:rPr>
          <w:rStyle w:val="StyleBoldUnderline"/>
        </w:rPr>
        <w:t xml:space="preserve">, only the </w:t>
      </w:r>
      <w:r w:rsidRPr="00630C9E">
        <w:rPr>
          <w:rStyle w:val="StyleBoldUnderline"/>
          <w:highlight w:val="cyan"/>
        </w:rPr>
        <w:t>hubs present a threat of</w:t>
      </w:r>
      <w:r w:rsidRPr="00630C9E">
        <w:rPr>
          <w:rStyle w:val="StyleBoldUnderline"/>
        </w:rPr>
        <w:t xml:space="preserve"> genuinely </w:t>
      </w:r>
      <w:r w:rsidRPr="00630C9E">
        <w:rPr>
          <w:rStyle w:val="StyleBoldUnderline"/>
          <w:highlight w:val="cyan"/>
        </w:rPr>
        <w:t>serious proportions</w:t>
      </w:r>
      <w:r w:rsidRPr="00630C9E">
        <w:rPr>
          <w:rStyle w:val="StyleBoldUnderline"/>
        </w:rPr>
        <w:t xml:space="preserve"> to U.S. interests. </w:t>
      </w:r>
      <w:r w:rsidRPr="00630C9E">
        <w:rPr>
          <w:rStyle w:val="StyleBoldUnderline"/>
          <w:highlight w:val="cyan"/>
        </w:rPr>
        <w:t>Escalating nuclear proliferation offers terrorist hubs sheltering in failed states the opportunity to translate funding into weapons access. If those hubs are</w:t>
      </w:r>
      <w:r w:rsidRPr="00630C9E">
        <w:rPr>
          <w:rStyle w:val="StyleBoldUnderline"/>
        </w:rPr>
        <w:t xml:space="preserve"> successful in </w:t>
      </w:r>
      <w:r w:rsidRPr="00630C9E">
        <w:rPr>
          <w:rStyle w:val="StyleBoldUnderline"/>
          <w:highlight w:val="cyan"/>
        </w:rPr>
        <w:t>maintaining</w:t>
      </w:r>
      <w:r w:rsidRPr="00630C9E">
        <w:rPr>
          <w:rStyle w:val="StyleBoldUnderline"/>
        </w:rPr>
        <w:t xml:space="preserve"> even a tenuous </w:t>
      </w:r>
      <w:r w:rsidRPr="00630C9E">
        <w:rPr>
          <w:rStyle w:val="StyleBoldUnderline"/>
          <w:highlight w:val="cyan"/>
        </w:rPr>
        <w:t>connection</w:t>
      </w:r>
      <w:r w:rsidRPr="00630C9E">
        <w:rPr>
          <w:rStyle w:val="StyleBoldUnderline"/>
        </w:rPr>
        <w:t xml:space="preserve"> through their virtual network </w:t>
      </w:r>
      <w:r w:rsidRPr="00630C9E">
        <w:rPr>
          <w:rStyle w:val="StyleBoldUnderline"/>
          <w:highlight w:val="cyan"/>
        </w:rPr>
        <w:t>to terrorist nodes</w:t>
      </w:r>
      <w:r w:rsidRPr="00630C9E">
        <w:rPr>
          <w:rStyle w:val="StyleBoldUnderline"/>
        </w:rPr>
        <w:t xml:space="preserve"> existing within the United States or the territory of its allies, or in other areas of vital U.S. interest, then </w:t>
      </w:r>
      <w:r w:rsidRPr="00630C9E">
        <w:rPr>
          <w:rStyle w:val="StyleBoldUnderline"/>
          <w:highlight w:val="cyan"/>
        </w:rPr>
        <w:t>the risk posed by terrorist groups operating from failed states becomes</w:t>
      </w:r>
      <w:r w:rsidRPr="00630C9E">
        <w:rPr>
          <w:rStyle w:val="StyleBoldUnderline"/>
        </w:rPr>
        <w:t xml:space="preserve"> real and </w:t>
      </w:r>
      <w:r w:rsidRPr="00630C9E">
        <w:rPr>
          <w:rStyle w:val="StyleBoldUnderline"/>
          <w:highlight w:val="cyan"/>
        </w:rPr>
        <w:t>immediate</w:t>
      </w:r>
      <w:r w:rsidRPr="00630C9E">
        <w:rPr>
          <w:rStyle w:val="StyleBoldUnderline"/>
        </w:rPr>
        <w:t xml:space="preserve">. </w:t>
      </w:r>
      <w:r w:rsidRPr="00630C9E">
        <w:rPr>
          <w:sz w:val="12"/>
        </w:rPr>
        <w:t>The recent attacks by terrorist nodes in London, Cairo, and Madrid suggest that such is the case. Developing the nexus between nuclear weapons acquisition, delivery to a local terrorist node, and employment in a terrorist attack probably will require significant resources and considerable time. Evolved terrorist hubs operating in failed states like Sierra Leone, Liberia, or Somalia may have both. Identifying those hubs, locating their members, and entering the failed state in which they are located to apprehend or destroy them will be a complex and difficult task.</w:t>
      </w:r>
    </w:p>
    <w:p w:rsidR="00E20E39" w:rsidRPr="00344E36" w:rsidRDefault="00E20E39" w:rsidP="00E20E39">
      <w:pPr>
        <w:pStyle w:val="Heading4"/>
      </w:pPr>
      <w:r>
        <w:t xml:space="preserve">West African terrorism targets oil pipelines – </w:t>
      </w:r>
      <w:r w:rsidR="00257CA0">
        <w:t>shuts down the global</w:t>
      </w:r>
      <w:r>
        <w:t xml:space="preserve"> economy</w:t>
      </w:r>
    </w:p>
    <w:p w:rsidR="00E20E39" w:rsidRPr="009A5A6E" w:rsidRDefault="00E20E39" w:rsidP="00E20E39">
      <w:r w:rsidRPr="009A5A6E">
        <w:rPr>
          <w:rStyle w:val="StyleStyleBold12pt"/>
        </w:rPr>
        <w:t>Obi</w:t>
      </w:r>
      <w:r w:rsidRPr="009A5A6E">
        <w:t>, Programme Coordinator for the Post-Conflict Transition in Africa: The State and Civil Society at the Nordic Africa Institute, PhD in Political Science from the University of Lagos, Visiting Fellow at St Antony’s College Oxford, Associate Research Professor at the Nigerian Institute of International Affairs, and Claude Ake Visiting Professor at the Department of Peace and Conflict Research at Uppsala University, ‘</w:t>
      </w:r>
      <w:r w:rsidRPr="009A5A6E">
        <w:rPr>
          <w:rStyle w:val="StyleStyleBold12pt"/>
        </w:rPr>
        <w:t>6</w:t>
      </w:r>
      <w:r w:rsidRPr="009A5A6E">
        <w:t xml:space="preserve"> (Cyril, October, “Terrorism in West Africa: Real, Emerging, or Imagined Threats?” African Security Review, Vol 15 No 3)</w:t>
      </w:r>
      <w:r>
        <w:t>//JAG</w:t>
      </w:r>
    </w:p>
    <w:p w:rsidR="00E20E39" w:rsidRDefault="00E20E39" w:rsidP="00E20E39">
      <w:pPr>
        <w:rPr>
          <w:sz w:val="12"/>
        </w:rPr>
      </w:pPr>
      <w:r w:rsidRPr="009A5A6E">
        <w:rPr>
          <w:sz w:val="12"/>
        </w:rPr>
        <w:t xml:space="preserve">West Africa and global energy security </w:t>
      </w:r>
      <w:r w:rsidRPr="009A5A6E">
        <w:rPr>
          <w:rStyle w:val="StyleBoldUnderline"/>
        </w:rPr>
        <w:t>A critical consideration underlining counter-terrorism measures in West Africa is the existence of substantial US and Western oil interests and investments in the region. The region accounts for 15 per cent of all US oil imports and it is projected that this will increase to 25 per cent by 2020</w:t>
      </w:r>
      <w:r w:rsidRPr="009A5A6E">
        <w:rPr>
          <w:sz w:val="12"/>
        </w:rPr>
        <w:t xml:space="preserve">.10 Leading US policymakers, energy and strategic analysts have emphasised the centrality of oil from West and Central Africa, dubbed the ‘New Gulf States’ in the media, to US efforts to diversify oil supplies from the Middle East and secure steady supplies of oil and gas against a background of declining domestic oil production in the US. </w:t>
      </w:r>
      <w:r w:rsidRPr="009A5A6E">
        <w:rPr>
          <w:rStyle w:val="StyleBoldUnderline"/>
        </w:rPr>
        <w:t>The reasons for this lie in the proximity of Africa to US oil markets and the fact that most of the oil Africa produces is of the light, ‘sweet’ variety</w:t>
      </w:r>
      <w:r w:rsidRPr="009A5A6E">
        <w:rPr>
          <w:sz w:val="12"/>
        </w:rPr>
        <w:t xml:space="preserve">, with a low sulphur content that is favoured by US refineries. Also, more oil is being discovered and produced off-shore in the Gulf of Guinea and Western oil companies have vast investments in the region that guarantee jobs and profits to shareholders. </w:t>
      </w:r>
      <w:r w:rsidRPr="009A5A6E">
        <w:rPr>
          <w:rStyle w:val="StyleBoldUnderline"/>
        </w:rPr>
        <w:t>With growing domestic demand in the US</w:t>
      </w:r>
      <w:r w:rsidRPr="009A5A6E">
        <w:rPr>
          <w:sz w:val="12"/>
        </w:rPr>
        <w:t xml:space="preserve"> – and dependence on imported oil to satisfy about half of domestic demand – </w:t>
      </w:r>
      <w:r w:rsidRPr="009A5A6E">
        <w:rPr>
          <w:rStyle w:val="StyleBoldUnderline"/>
        </w:rPr>
        <w:t xml:space="preserve">it has become important to secure new </w:t>
      </w:r>
      <w:r w:rsidRPr="009A5A6E">
        <w:rPr>
          <w:rStyle w:val="StyleBoldUnderline"/>
        </w:rPr>
        <w:lastRenderedPageBreak/>
        <w:t>sources of oil from across the world. Part of the calculus is also to diversify US dependence on oil supplies from the volatile Middle East</w:t>
      </w:r>
      <w:r w:rsidRPr="009A5A6E">
        <w:rPr>
          <w:sz w:val="12"/>
        </w:rPr>
        <w:t xml:space="preserve"> and to pre-empt the likely strategic implications of growing Chinese demand for oil imports from African and other international producers.11  </w:t>
      </w:r>
      <w:r w:rsidRPr="009A5A6E">
        <w:rPr>
          <w:rStyle w:val="StyleBoldUnderline"/>
        </w:rPr>
        <w:t>Another important consideration is the protection of offshore oil installations and international sea-lanes in West Africa from the activities of international criminal and terrorist networks</w:t>
      </w:r>
      <w:r w:rsidRPr="009A5A6E">
        <w:rPr>
          <w:sz w:val="12"/>
        </w:rPr>
        <w:t xml:space="preserve">. This much was confirmed recently by Admiral Henry G Ulrich, commander of the US Naval Forces in Europe and Africa, in response to reporters’ questions at a symposium in Abuja, Nigeria.12 Thus, </w:t>
      </w:r>
      <w:r w:rsidRPr="009A5A6E">
        <w:rPr>
          <w:rStyle w:val="StyleBoldUnderline"/>
        </w:rPr>
        <w:t>an unfettered access to West African oil is critical to Western energy security and global power. Western oil interests are also locked into major oil-producing countries such as Nigeria, Angola, Gabon and the ‘new oil boom states’</w:t>
      </w:r>
      <w:r w:rsidRPr="009A5A6E">
        <w:rPr>
          <w:sz w:val="12"/>
        </w:rPr>
        <w:t xml:space="preserve"> – Chad, Equatorial Guinea, and São Tome and Principe. </w:t>
      </w:r>
      <w:r w:rsidRPr="009A5A6E">
        <w:rPr>
          <w:rStyle w:val="StyleBoldUnderline"/>
        </w:rPr>
        <w:t>Since most of the oil being discovered is off-shore, it has the added advantage of being beyond the reach of protesting oil communities on land who are capable of disrupting the oil flow</w:t>
      </w:r>
      <w:r w:rsidRPr="009A5A6E">
        <w:rPr>
          <w:sz w:val="12"/>
        </w:rPr>
        <w:t>, as has been the case in the restive oil-rich Niger Delta in Nigeria since the early 1990s.  According to the African Oil Policy Initiative Group (AOPIG) Report, quoting the US Assistant Secretary of State, Walter Kansteiner III: “</w:t>
      </w:r>
      <w:r w:rsidRPr="009A5A6E">
        <w:rPr>
          <w:rStyle w:val="StyleBoldUnderline"/>
        </w:rPr>
        <w:t>African oil is critical to us, and it will increase and become more important as we go forward</w:t>
      </w:r>
      <w:r w:rsidRPr="009A5A6E">
        <w:rPr>
          <w:sz w:val="12"/>
        </w:rPr>
        <w:t xml:space="preserve">.”13 </w:t>
      </w:r>
      <w:r w:rsidRPr="009A5A6E">
        <w:rPr>
          <w:rStyle w:val="StyleBoldUnderline"/>
        </w:rPr>
        <w:t>Apart from guaranteeing stable supplies of oil to the expanding oil-guzzling US market, it gives the US the leeway to promote its values of free markets, regional economic growth, good governance and democracy, which would influence regional stability and peace in ways that broadly favour US hegemonic interests and security.  US oil corporations have been in the vanguard of the new scramble for West Africa’s oil</w:t>
      </w:r>
      <w:r w:rsidRPr="009A5A6E">
        <w:rPr>
          <w:sz w:val="12"/>
        </w:rPr>
        <w:t xml:space="preserve">. They recognise the need to compete more against their European counterparts, such as Royal Dutch Shell, Total, BP and ENI (Agip), as well as Chinese oil companies that are aggressively seeking a foothold in the region. US oil multinationals such as Exxon Mobil and Chevron Texaco have been the visible frontrunners in the quest for new oil finds in West Africa. Gary and Karl note that: “Chevron Texaco announced in 2002 that it had invested $5 billion in the past five years in African oil and would spend $20 billion more in the next five years,” and “Exxon Mobil signified its intention to spend $15 billion in Angola in the next four years, and $25 billion across Africa in the next decade.”14  In addition, both Exxon Mobil and Chevron Texaco were investing billions of dollars in Nigeria, the fifth largest exporter of oil to the US, accounting in 2002 for 600,000 barrels per day of US oil imports.15 Chevron Texaco was also involved in developing the oil and gas fields in Equatorial Guinea, while Exxon Mobil had cornered the São Tome and Principe oil and gas fields. The 1,070 km Chad-Cameroon oil pipeline, carrying oil from the Doba oilfields in Chad for export through the Cameroon port of Kribi, is reportedly the largest single US private investment in Africa by Exxon Mobil, valued at US$3.7 billion.16 Other sources, however, put the investments by Exxon Mobil (which owns 40 per cent of the equity, followed by Petronas of Malaysia with 35 per cent and Chevron Texaco with 25 per cent) at US$2.2 billion.17 Whatever the real figures are, it shows a pronounced US oil multinational presence in Chad.  </w:t>
      </w:r>
      <w:r w:rsidRPr="009A5A6E">
        <w:rPr>
          <w:rStyle w:val="StyleBoldUnderline"/>
        </w:rPr>
        <w:t>Other US oil interests include the West African Gas Pipeline Project</w:t>
      </w:r>
      <w:r w:rsidRPr="009A5A6E">
        <w:rPr>
          <w:sz w:val="12"/>
        </w:rPr>
        <w:t xml:space="preserve"> (WAGP), valued at US$500 million, to transport an estimated 120 million cubic feet per day of gas to Ghana, Benin and Togo from Nigeria’s Niger Delta by 2005, over a distance of 1,033 km.18 According to the Energy Information Association, the oil consortium that has invested in the WAGP is led by Chevron Texaco (36.7 per cent), and includes Shell (18 per cent), the Nigerian National Petroleum Corporation (NNPC) (25 per cent), Ghana’s National Petroleum Corporation (GNPC) and Volta River Authority (VRA) (16.3 per cent), Benin’s Société Béninoise de Gaz SA (SoBeGaz)(2 per cent) and Togo’s Société Togolaise de Gaz SA (SoToGaz)(2 per cent). </w:t>
      </w:r>
      <w:r w:rsidRPr="009A5A6E">
        <w:rPr>
          <w:rStyle w:val="StyleBoldUnderline"/>
        </w:rPr>
        <w:t>The WAGP is central to plans for power generation and industrialisation along the West African coastal corridor and could be extended further</w:t>
      </w:r>
      <w:r w:rsidRPr="009A5A6E">
        <w:rPr>
          <w:sz w:val="12"/>
        </w:rPr>
        <w:t xml:space="preserve">, possibly as far as Senegal, given the right security and economic conditions. The US, other Western countries and China also have interests in Senegal, Mauritania, Ghana, Côte d’Ivoire, Togo and Cameroon, where their oil companies are involved in the search for oil.  </w:t>
      </w:r>
      <w:r w:rsidRPr="009A5A6E">
        <w:rPr>
          <w:rStyle w:val="StyleBoldUnderline"/>
        </w:rPr>
        <w:t>What flows from the foregoing is the reality that the security stakes of the US and the West are very high in West Africa. The possibility that terrorists can infiltrate oil-rich but unstable or weak states impels the urge to intervene to promote US security interests in the region</w:t>
      </w:r>
      <w:r w:rsidRPr="009A5A6E">
        <w:rPr>
          <w:sz w:val="12"/>
        </w:rPr>
        <w:t>. The US Navy has established a presence in the Gulf of Guinea, largely to protect international sea-lanes for transporting oil and gas, and keep a watchful eye on oil interests along the coast, particularly in the Niger Delta where ethnic minority militants have periodically attacked oil company installations and workers and disrupted the flow of oil.</w:t>
      </w:r>
    </w:p>
    <w:p w:rsidR="001B27D8" w:rsidRPr="0070425A" w:rsidRDefault="00570EB6" w:rsidP="001B27D8">
      <w:pPr>
        <w:pStyle w:val="Heading4"/>
      </w:pPr>
      <w:r>
        <w:t>Economic decline causes nuclear war</w:t>
      </w:r>
    </w:p>
    <w:p w:rsidR="001B27D8" w:rsidRPr="001B27D8" w:rsidRDefault="001B27D8" w:rsidP="001B27D8">
      <w:r w:rsidRPr="001B27D8">
        <w:rPr>
          <w:rStyle w:val="StyleStyleBold12pt"/>
        </w:rPr>
        <w:t>Harris and Burrows, 2009</w:t>
      </w:r>
      <w:r w:rsidRPr="001B27D8">
        <w:t xml:space="preserve"> – counselor in the National Intelligence Council, the principal drafter of Global Trends 2025, member of the NIC’s Long Range Analysis Unit “Revisiting the Future: Geopolitical Effects of the Financial Crisis”, Washington Quarterly, http://www.twq.com/09april/docs/09apr_burrows.pdf)</w:t>
      </w:r>
    </w:p>
    <w:p w:rsidR="001B27D8" w:rsidRPr="00101150" w:rsidRDefault="001B27D8" w:rsidP="00101150">
      <w:pPr>
        <w:rPr>
          <w:rStyle w:val="StyleBoldUnderline"/>
          <w:bCs w:val="0"/>
          <w:sz w:val="12"/>
          <w:u w:val="none"/>
        </w:rPr>
      </w:pPr>
      <w:r w:rsidRPr="00101150">
        <w:rPr>
          <w:sz w:val="12"/>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While we continue to believe that </w:t>
      </w:r>
      <w:r w:rsidRPr="001B27D8">
        <w:rPr>
          <w:rStyle w:val="StyleBoldUnderline"/>
        </w:rPr>
        <w:t>the Great Depression</w:t>
      </w:r>
      <w:r w:rsidRPr="00101150">
        <w:rPr>
          <w:sz w:val="12"/>
        </w:rPr>
        <w:t xml:space="preserve"> is not likely to be repeated, the </w:t>
      </w:r>
      <w:r w:rsidRPr="001B27D8">
        <w:rPr>
          <w:rStyle w:val="StyleBoldUnderline"/>
        </w:rPr>
        <w:t>lessons</w:t>
      </w:r>
      <w:r w:rsidRPr="00101150">
        <w:rPr>
          <w:sz w:val="12"/>
        </w:rPr>
        <w:t xml:space="preserve"> to be drawn from that period </w:t>
      </w:r>
      <w:r w:rsidRPr="001B27D8">
        <w:rPr>
          <w:rStyle w:val="StyleBoldUnderline"/>
        </w:rPr>
        <w:t>include</w:t>
      </w:r>
      <w:r w:rsidRPr="00101150">
        <w:rPr>
          <w:sz w:val="12"/>
        </w:rPr>
        <w:t xml:space="preserve"> the harmful effects on fledgling democracies and multiethnic societies (think Central Europe in 1920s and 1930s) and on the sustainability of multilateral institutions (think League of Nations in the same period). There is no reason to think that this would not be true in the twenty-first as much as in the twentieth century. For that reason, the ways in which </w:t>
      </w:r>
      <w:r w:rsidRPr="001B27D8">
        <w:rPr>
          <w:rStyle w:val="StyleBoldUnderline"/>
        </w:rPr>
        <w:t>the potential for greater conflict</w:t>
      </w:r>
      <w:r w:rsidRPr="00101150">
        <w:rPr>
          <w:sz w:val="12"/>
        </w:rPr>
        <w:t xml:space="preserve"> could grow would seem to be even more apt </w:t>
      </w:r>
      <w:r w:rsidRPr="001B27D8">
        <w:rPr>
          <w:rStyle w:val="StyleBoldUnderline"/>
        </w:rPr>
        <w:t xml:space="preserve">in a constantly volatile economic environment </w:t>
      </w:r>
      <w:r w:rsidRPr="00101150">
        <w:rPr>
          <w:sz w:val="12"/>
        </w:rPr>
        <w:t xml:space="preserve">as they would be if change would be steadier.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1B27D8">
        <w:rPr>
          <w:rStyle w:val="StyleBoldUnderline"/>
        </w:rPr>
        <w:t>Terrorist groups</w:t>
      </w:r>
      <w:r w:rsidRPr="00101150">
        <w:rPr>
          <w:sz w:val="12"/>
        </w:rPr>
        <w:t xml:space="preserve"> in 2025 </w:t>
      </w:r>
      <w:r w:rsidRPr="001B27D8">
        <w:rPr>
          <w:rStyle w:val="StyleBoldUnderline"/>
        </w:rPr>
        <w:t>will likely be</w:t>
      </w:r>
      <w:r w:rsidRPr="00101150">
        <w:rPr>
          <w:sz w:val="12"/>
        </w:rPr>
        <w:t xml:space="preserve"> a combination of descendants of long established groups inheriting organizational structures, command and control processes, and training procedures necessary to conduct </w:t>
      </w:r>
      <w:r w:rsidRPr="00101150">
        <w:rPr>
          <w:sz w:val="12"/>
        </w:rPr>
        <w:lastRenderedPageBreak/>
        <w:t xml:space="preserve">sophisticated attacks and newly emergent collections of the angry and disenfranchised that become </w:t>
      </w:r>
      <w:r w:rsidRPr="001B27D8">
        <w:rPr>
          <w:rStyle w:val="StyleBoldUnderline"/>
        </w:rPr>
        <w:t>self-radicalized</w:t>
      </w:r>
      <w:r w:rsidRPr="00101150">
        <w:rPr>
          <w:sz w:val="12"/>
        </w:rPr>
        <w:t xml:space="preserve">, particularly in the absence of economic outlets that would become narrower </w:t>
      </w:r>
      <w:r w:rsidRPr="001B27D8">
        <w:rPr>
          <w:rStyle w:val="StyleBoldUnderline"/>
        </w:rPr>
        <w:t>in an economic downturn</w:t>
      </w:r>
      <w:r w:rsidRPr="00101150">
        <w:rPr>
          <w:sz w:val="12"/>
        </w:rPr>
        <w:t xml:space="preserve">. </w:t>
      </w:r>
      <w:r w:rsidRPr="001B27D8">
        <w:rPr>
          <w:rStyle w:val="StyleBoldUnderline"/>
        </w:rPr>
        <w:t>The most dangerous casualty of any economically-induced drawdown of U.S. military presence would almost certainly be the Middle East.</w:t>
      </w:r>
      <w:r w:rsidRPr="00101150">
        <w:rPr>
          <w:sz w:val="12"/>
        </w:rPr>
        <w:t xml:space="preserve"> Although Iran’s acquisition of nuclear weapons is not inevitable, </w:t>
      </w:r>
      <w:r w:rsidRPr="001B27D8">
        <w:rPr>
          <w:rStyle w:val="StyleBoldUnderline"/>
        </w:rPr>
        <w:t xml:space="preserve">worries about a nuclear-armed Iran could lead states in the region to develop new security arrangements with external powers, acquire additional weapons, and consider </w:t>
      </w:r>
      <w:r w:rsidRPr="00101150">
        <w:rPr>
          <w:sz w:val="12"/>
        </w:rPr>
        <w:t xml:space="preserve">pursuing their own </w:t>
      </w:r>
      <w:r w:rsidRPr="001B27D8">
        <w:rPr>
          <w:rStyle w:val="StyleBoldUnderline"/>
        </w:rPr>
        <w:t>nuclear ambitions</w:t>
      </w:r>
      <w:r w:rsidRPr="00101150">
        <w:rPr>
          <w:sz w:val="12"/>
        </w:rPr>
        <w:t xml:space="preserve">. It is not clear that the type of stable deterrent relationship that existed between the great powers for most of the Cold War would emerge 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w:t>
      </w:r>
      <w:r w:rsidRPr="001B27D8">
        <w:rPr>
          <w:rStyle w:val="StyleBoldUnderline"/>
        </w:rPr>
        <w:t>The lack of strategic depth</w:t>
      </w:r>
      <w:r w:rsidRPr="00101150">
        <w:rPr>
          <w:sz w:val="12"/>
        </w:rPr>
        <w:t xml:space="preserve"> in neighboring states like Israel, </w:t>
      </w:r>
      <w:r w:rsidRPr="001B27D8">
        <w:rPr>
          <w:rStyle w:val="StyleBoldUnderline"/>
        </w:rPr>
        <w:t xml:space="preserve">short warning and missile flight times, and uncertainty of </w:t>
      </w:r>
      <w:r w:rsidRPr="00101150">
        <w:rPr>
          <w:sz w:val="12"/>
        </w:rPr>
        <w:t xml:space="preserve">Iranian </w:t>
      </w:r>
      <w:r w:rsidRPr="001B27D8">
        <w:rPr>
          <w:rStyle w:val="StyleBoldUnderline"/>
        </w:rPr>
        <w:t>intentions may place more focus on preemption rather than defense, potentially leading to escalating crises</w:t>
      </w:r>
      <w:r w:rsidRPr="00101150">
        <w:rPr>
          <w:sz w:val="12"/>
        </w:rPr>
        <w:t xml:space="preserve">. </w:t>
      </w:r>
      <w:r w:rsidRPr="001B27D8">
        <w:rPr>
          <w:rStyle w:val="StyleBoldUnderline"/>
        </w:rPr>
        <w:t>Types of conflict that the world continues to experience, such as over resources, could reemerge, particularly if protectionism grows and there is a resort to neo-mercantilist practices</w:t>
      </w:r>
      <w:r w:rsidRPr="00101150">
        <w:rPr>
          <w:sz w:val="12"/>
        </w:rPr>
        <w:t xml:space="preserve">. </w:t>
      </w:r>
      <w:r w:rsidRPr="001B27D8">
        <w:rPr>
          <w:rStyle w:val="StyleBoldUnderline"/>
        </w:rPr>
        <w:t>Perceptions of renewed energy scarcity will drive countries to take actions to assure their future access to energy supplies</w:t>
      </w:r>
      <w:r w:rsidRPr="00101150">
        <w:rPr>
          <w:sz w:val="12"/>
        </w:rPr>
        <w:t xml:space="preserve">. In the worst case, </w:t>
      </w:r>
      <w:r w:rsidRPr="001B27D8">
        <w:rPr>
          <w:rStyle w:val="StyleBoldUnderline"/>
        </w:rPr>
        <w:t>this could result in interstate conflicts</w:t>
      </w:r>
      <w:r w:rsidRPr="00101150">
        <w:rPr>
          <w:sz w:val="12"/>
        </w:rPr>
        <w:t xml:space="preserve"> if government leaders deem assured access to energy resources, for example, to be essential for maintaining domestic stability and the survival of their regime. Even actions short of war, however, will have important geopolitical implications. </w:t>
      </w:r>
      <w:r w:rsidRPr="001B27D8">
        <w:rPr>
          <w:rStyle w:val="StyleBoldUnderline"/>
        </w:rPr>
        <w:t>Maritime security concerns</w:t>
      </w:r>
      <w:r w:rsidRPr="00101150">
        <w:rPr>
          <w:sz w:val="12"/>
        </w:rPr>
        <w:t xml:space="preserve"> are providing a rationale for naval buildups and </w:t>
      </w:r>
      <w:r w:rsidRPr="001B27D8">
        <w:rPr>
          <w:rStyle w:val="StyleBoldUnderline"/>
        </w:rPr>
        <w:t>modernization efforts</w:t>
      </w:r>
      <w:r w:rsidRPr="00101150">
        <w:rPr>
          <w:sz w:val="12"/>
        </w:rPr>
        <w:t xml:space="preserve">, such as China’s and India’s development of blue water naval capabilities. If the fiscal stimulus focus for these countries indeed turns inward, one of the most obvious funding targets may be military. Buildup of regional naval capabilities could lead to </w:t>
      </w:r>
      <w:r w:rsidRPr="001B27D8">
        <w:rPr>
          <w:rStyle w:val="StyleBoldUnderline"/>
        </w:rPr>
        <w:t>increased tensions, rivalries, and</w:t>
      </w:r>
      <w:r w:rsidRPr="00101150">
        <w:rPr>
          <w:sz w:val="12"/>
        </w:rPr>
        <w:t xml:space="preserve">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w:t>
      </w:r>
      <w:r w:rsidRPr="001B27D8">
        <w:rPr>
          <w:rStyle w:val="StyleBoldUnderline"/>
        </w:rPr>
        <w:t>a more dog-eat-dog world.</w:t>
      </w:r>
    </w:p>
    <w:p w:rsidR="001B27D8" w:rsidRDefault="001B27D8" w:rsidP="001B27D8">
      <w:pPr>
        <w:pStyle w:val="Heading4"/>
      </w:pPr>
      <w:r>
        <w:t>Scenario 2 – Europe</w:t>
      </w:r>
    </w:p>
    <w:p w:rsidR="001B27D8" w:rsidRPr="00B932B1" w:rsidRDefault="001B27D8" w:rsidP="001B27D8">
      <w:pPr>
        <w:pStyle w:val="Heading4"/>
      </w:pPr>
      <w:r w:rsidRPr="00B932B1">
        <w:t>Al Qaeda handling of Venezuelan drug cargo makes EU terror easy</w:t>
      </w:r>
    </w:p>
    <w:p w:rsidR="001B27D8" w:rsidRPr="00B932B1" w:rsidRDefault="001B27D8" w:rsidP="001B27D8">
      <w:r w:rsidRPr="00B932B1">
        <w:rPr>
          <w:rStyle w:val="StyleStyleBold12pt"/>
        </w:rPr>
        <w:t>James 9</w:t>
      </w:r>
      <w:r w:rsidRPr="00B932B1">
        <w:t xml:space="preserve"> – Reporter for Associated Press (Ian, “U.S. report charges drug flow rising in Venezuela”, Associate Press, 7/20/2009, http://www.utsandiego.com/news/2009/jul/20/lt-venezuela-us-drugs-072009/all/?print)//BZ</w:t>
      </w:r>
    </w:p>
    <w:p w:rsidR="001B27D8" w:rsidRPr="00C422A8" w:rsidRDefault="001B27D8" w:rsidP="001B27D8">
      <w:pPr>
        <w:rPr>
          <w:rStyle w:val="StyleBoldUnderline"/>
        </w:rPr>
      </w:pPr>
      <w:r w:rsidRPr="00C422A8">
        <w:rPr>
          <w:sz w:val="16"/>
        </w:rPr>
        <w:t xml:space="preserve">According to one U.S. State Department document issued in 2008, David Luna, the Director for Anticrime Programs of </w:t>
      </w:r>
      <w:r w:rsidRPr="00C422A8">
        <w:rPr>
          <w:rStyle w:val="StyleBoldUnderline"/>
        </w:rPr>
        <w:t>the Bureau of International Narcotics and Law Enforcement Affairs, predicted that drug traffic to the United States and Europe</w:t>
      </w:r>
      <w:r w:rsidRPr="00C422A8">
        <w:rPr>
          <w:sz w:val="16"/>
        </w:rPr>
        <w:t xml:space="preserve"> </w:t>
      </w:r>
      <w:r w:rsidRPr="00C422A8">
        <w:rPr>
          <w:rStyle w:val="StyleBoldUnderline"/>
        </w:rPr>
        <w:t>would continue to grow, using established routes through Venezuela and West Africa to arrive in Europe</w:t>
      </w:r>
      <w:r w:rsidRPr="00C422A8">
        <w:rPr>
          <w:sz w:val="16"/>
        </w:rPr>
        <w:t xml:space="preserve">. Furthermore, in early 2008, an official at the U.S. Department of Homeland Security wrote a report warning of a growing fleet of rogue jet aircraft that was regularly crisscrossing the Atlantic Ocean. He surmised that the </w:t>
      </w:r>
      <w:r w:rsidRPr="00C422A8">
        <w:rPr>
          <w:rStyle w:val="StyleBoldUnderline"/>
        </w:rPr>
        <w:t xml:space="preserve">planes departed from </w:t>
      </w:r>
      <w:r w:rsidRPr="00C422A8">
        <w:rPr>
          <w:sz w:val="16"/>
        </w:rPr>
        <w:t>the cocaine-producing areas in the Andes (largely controlled by the FARC) and were being flown to</w:t>
      </w:r>
      <w:r w:rsidRPr="00C422A8">
        <w:rPr>
          <w:rStyle w:val="StyleBoldUnderline"/>
        </w:rPr>
        <w:t xml:space="preserve"> West Africa, where their cargo was handled by groups aligned with Al Qaeda</w:t>
      </w:r>
      <w:r w:rsidRPr="00C422A8">
        <w:rPr>
          <w:sz w:val="16"/>
        </w:rPr>
        <w:t>.</w:t>
      </w:r>
      <w:r w:rsidRPr="00C422A8">
        <w:rPr>
          <w:sz w:val="12"/>
        </w:rPr>
        <w:t>¶</w:t>
      </w:r>
      <w:r w:rsidRPr="00C422A8">
        <w:rPr>
          <w:sz w:val="16"/>
        </w:rPr>
        <w:t xml:space="preserve"> On the incoming end of the drug shipments, Interpol, the world's largest international police organization, maintains that it has received a number of local reports about illicit flights from South America to Guinea- Bissau. Due to a lack of resources, however, Interpol has not yet been able to seize any of the aircraft allegedly involved to confirm the validity of these claims.</w:t>
      </w:r>
      <w:r w:rsidRPr="00C422A8">
        <w:rPr>
          <w:sz w:val="12"/>
        </w:rPr>
        <w:t>¶</w:t>
      </w:r>
      <w:r w:rsidRPr="00C422A8">
        <w:rPr>
          <w:sz w:val="16"/>
        </w:rPr>
        <w:t xml:space="preserve"> Finally, these possible alliances touch upon long-existing concerns over alleged illicit activities that are occurring in the tri-border region in South America. The key aspect is the effectiveness of the local border control, which is severely limited due to surveillance difficulties and lack of communication and communications infrastructure between reporting posts. Of special concern is the porous nature of the borders, and the characteristically lax controls in place. The </w:t>
      </w:r>
      <w:r w:rsidRPr="00C422A8">
        <w:rPr>
          <w:rStyle w:val="StyleBoldUnderline"/>
        </w:rPr>
        <w:t>ease of border penetration for the immigrants who supposedly participate in such terrorist organizations poses and additional problem</w:t>
      </w:r>
      <w:r w:rsidRPr="00C422A8">
        <w:rPr>
          <w:sz w:val="16"/>
        </w:rPr>
        <w:t xml:space="preserve">. </w:t>
      </w:r>
      <w:r w:rsidRPr="00C422A8">
        <w:rPr>
          <w:rStyle w:val="StyleBoldUnderline"/>
        </w:rPr>
        <w:t xml:space="preserve">Many of these individuals have passports from South American countries </w:t>
      </w:r>
      <w:r w:rsidRPr="00C422A8">
        <w:rPr>
          <w:sz w:val="16"/>
        </w:rPr>
        <w:t xml:space="preserve">(as the last big wave of Arab immigration took place in 1985), speak Spanish, and purportedly may appear Hispanic, </w:t>
      </w:r>
      <w:r w:rsidRPr="00C422A8">
        <w:rPr>
          <w:rStyle w:val="StyleBoldUnderline"/>
        </w:rPr>
        <w:t>making their detection a laborious and disputative process.</w:t>
      </w:r>
    </w:p>
    <w:p w:rsidR="00570EB6" w:rsidRDefault="00570EB6" w:rsidP="00570EB6">
      <w:pPr>
        <w:pStyle w:val="Heading4"/>
      </w:pPr>
      <w:r>
        <w:t>Europe’s economy is on the brink – Eurozone crisis has made it fragile</w:t>
      </w:r>
    </w:p>
    <w:p w:rsidR="00570EB6" w:rsidRPr="001B27D8" w:rsidRDefault="00570EB6" w:rsidP="00570EB6">
      <w:r>
        <w:rPr>
          <w:rStyle w:val="StyleStyleBold12pt"/>
        </w:rPr>
        <w:t xml:space="preserve">Reguly 5/15 </w:t>
      </w:r>
      <w:r w:rsidRPr="001B27D8">
        <w:t>– European business correspondent and columnist for The Globe and Mail (Eric, “Pain Spreads to the Heart of Europe”, The Globe and Mail, 5/15/13, http://www.theglobeandmail.com/report-</w:t>
      </w:r>
      <w:r w:rsidRPr="001B27D8">
        <w:lastRenderedPageBreak/>
        <w:t>on-business/international-business/european-business/pain-spreads-to-the-heart-of-europe/article11935205/)//BZ</w:t>
      </w:r>
    </w:p>
    <w:p w:rsidR="00570EB6" w:rsidRPr="001B27D8" w:rsidRDefault="00570EB6" w:rsidP="00570EB6">
      <w:pPr>
        <w:rPr>
          <w:sz w:val="16"/>
        </w:rPr>
      </w:pPr>
      <w:r w:rsidRPr="00484B9A">
        <w:rPr>
          <w:rStyle w:val="StyleBoldUnderline"/>
        </w:rPr>
        <w:t>Europe’s powerhouse economies are faltering</w:t>
      </w:r>
      <w:r w:rsidRPr="00484B9A">
        <w:rPr>
          <w:sz w:val="16"/>
        </w:rPr>
        <w:t xml:space="preserve">, erasing the dividing line between north and south and </w:t>
      </w:r>
      <w:r w:rsidRPr="00484B9A">
        <w:rPr>
          <w:rStyle w:val="StyleBoldUnderline"/>
        </w:rPr>
        <w:t>raising troubling questions about the outlook for the</w:t>
      </w:r>
      <w:r w:rsidRPr="00484B9A">
        <w:rPr>
          <w:sz w:val="16"/>
        </w:rPr>
        <w:t xml:space="preserve"> troubled </w:t>
      </w:r>
      <w:r w:rsidRPr="00484B9A">
        <w:rPr>
          <w:rStyle w:val="StyleBoldUnderline"/>
        </w:rPr>
        <w:t>region</w:t>
      </w:r>
      <w:r w:rsidRPr="00484B9A">
        <w:rPr>
          <w:sz w:val="16"/>
        </w:rPr>
        <w:t xml:space="preserve">. </w:t>
      </w:r>
      <w:r w:rsidRPr="00484B9A">
        <w:rPr>
          <w:rStyle w:val="StyleBoldUnderline"/>
        </w:rPr>
        <w:t>The euro zone remained stuck in recession in the first quarter of the year</w:t>
      </w:r>
      <w:r w:rsidRPr="00484B9A">
        <w:rPr>
          <w:sz w:val="16"/>
        </w:rPr>
        <w:t xml:space="preserve">, according to figures released Wednesday that showed the economy of the 17-country monetary union contracted by 0.2 per cent from the previous quarter. The contraction marked the sixth in a row for the euro zone. But for a change, the wealthy countries of the north shared the pain with their poorer neighbours. France slipped back into recession, and Germany’s growth was so anemic that it is in danger of a double-dip slump. The two are Europe’s biggest economies, and their </w:t>
      </w:r>
      <w:r w:rsidRPr="00484B9A">
        <w:rPr>
          <w:rStyle w:val="StyleBoldUnderline"/>
        </w:rPr>
        <w:t>enduring</w:t>
      </w:r>
      <w:r w:rsidRPr="00484B9A">
        <w:rPr>
          <w:sz w:val="16"/>
        </w:rPr>
        <w:t xml:space="preserve"> health was supposed to keep the euro zone, and the wider 27-member European Union, from a protracted slowdown. Now, </w:t>
      </w:r>
      <w:r w:rsidRPr="00484B9A">
        <w:rPr>
          <w:rStyle w:val="StyleBoldUnderline"/>
        </w:rPr>
        <w:t>Europe cannot count on France and Germany for relief</w:t>
      </w:r>
      <w:r w:rsidRPr="00484B9A">
        <w:rPr>
          <w:sz w:val="16"/>
        </w:rPr>
        <w:t xml:space="preserve">, at least in the short term, a troubling development given the severe recessions in some of the weaker nations and high unemployment, currently running at 12.1 per cent in the euro zone and as high as about 27 per cent in the crippled economies of Greece and Spain. </w:t>
      </w:r>
    </w:p>
    <w:p w:rsidR="001B27D8" w:rsidRDefault="00570EB6" w:rsidP="001B27D8">
      <w:pPr>
        <w:pStyle w:val="Heading4"/>
      </w:pPr>
      <w:r>
        <w:t>That means a new terrorist attack causes complete collapse</w:t>
      </w:r>
    </w:p>
    <w:p w:rsidR="001B27D8" w:rsidRPr="00D71355" w:rsidRDefault="001B27D8" w:rsidP="001B27D8">
      <w:r>
        <w:rPr>
          <w:rStyle w:val="StyleStyleBold12pt"/>
        </w:rPr>
        <w:t xml:space="preserve">COT 8 </w:t>
      </w:r>
      <w:r w:rsidRPr="00D71355">
        <w:t xml:space="preserve">– COT institute for safety and crisis management INI, financed by the European Commission (COT, “The negative economic impact of terrorism and means of consequence minimization”, Transitional Terrorism, Security, &amp; the Rule of Law, 9/3/2008, </w:t>
      </w:r>
      <w:hyperlink r:id="rId12" w:history="1">
        <w:r w:rsidRPr="00D71355">
          <w:rPr>
            <w:rStyle w:val="Hyperlink"/>
          </w:rPr>
          <w:t>http://www.transnationalterrorism.eu/tekst/publications/WP5%20Del%209.pdf)//BZ</w:t>
        </w:r>
      </w:hyperlink>
    </w:p>
    <w:p w:rsidR="001B27D8" w:rsidRDefault="001B27D8" w:rsidP="001B27D8">
      <w:pPr>
        <w:rPr>
          <w:sz w:val="16"/>
        </w:rPr>
      </w:pPr>
      <w:r w:rsidRPr="007B1CB6">
        <w:rPr>
          <w:sz w:val="16"/>
        </w:rPr>
        <w:t xml:space="preserve">Although </w:t>
      </w:r>
      <w:r w:rsidRPr="007B1CB6">
        <w:rPr>
          <w:rStyle w:val="StyleBoldUnderline"/>
        </w:rPr>
        <w:t>economic loss can be the result of the consequences of</w:t>
      </w:r>
      <w:r w:rsidRPr="007B1CB6">
        <w:rPr>
          <w:sz w:val="16"/>
        </w:rPr>
        <w:t xml:space="preserve"> concrete </w:t>
      </w:r>
      <w:r w:rsidRPr="007B1CB6">
        <w:rPr>
          <w:rStyle w:val="StyleBoldUnderline"/>
        </w:rPr>
        <w:t>significant attacks</w:t>
      </w:r>
      <w:r w:rsidRPr="007B1CB6">
        <w:rPr>
          <w:sz w:val="16"/>
        </w:rPr>
        <w:t xml:space="preserve"> of the mere threat </w:t>
      </w:r>
      <w:r w:rsidRPr="007B1CB6">
        <w:rPr>
          <w:rStyle w:val="StyleBoldUnderline"/>
        </w:rPr>
        <w:t>of terrorism</w:t>
      </w:r>
      <w:r w:rsidRPr="007B1CB6">
        <w:rPr>
          <w:sz w:val="16"/>
        </w:rPr>
        <w:t xml:space="preserve">. The scope of this study is limited to </w:t>
      </w:r>
      <w:r w:rsidRPr="007B1CB6">
        <w:rPr>
          <w:rStyle w:val="StyleBoldUnderline"/>
        </w:rPr>
        <w:t>economic consequences caused by terrorist attacks</w:t>
      </w:r>
      <w:r w:rsidRPr="007B1CB6">
        <w:rPr>
          <w:sz w:val="16"/>
        </w:rPr>
        <w:t xml:space="preserve">. However, unanswered is the question: what is terrorism exactly? The definition of terrorism is one of the most contested concepts. For the purpose of this study the relevance of this discussion is limited. The definition used may influence the total numbers of attacks. However, measuring the vulnerability of macroeconomic and sectorial economic structures largely depends  on the possibility of future attacks and, thus, depends on scenario thinking (See e.g. Hellström, 2007: 416). Nonetheless, it is important to state that this study is not only based on, for instance, religion-related terrorism, but includes all forms of terrorist behavior that may </w:t>
      </w:r>
      <w:r w:rsidRPr="007B1CB6">
        <w:rPr>
          <w:rStyle w:val="StyleBoldUnderline"/>
        </w:rPr>
        <w:t>negatively affect the European economy.</w:t>
      </w:r>
      <w:r w:rsidRPr="007B1CB6">
        <w:rPr>
          <w:sz w:val="16"/>
        </w:rPr>
        <w:t xml:space="preserve"> The European definition of terrorism is in this regard the most appropriate and describes terrorist acts as intentional acts.</w:t>
      </w:r>
    </w:p>
    <w:p w:rsidR="001B27D8" w:rsidRDefault="001B27D8" w:rsidP="001B27D8">
      <w:pPr>
        <w:pStyle w:val="Heading4"/>
      </w:pPr>
      <w:r>
        <w:t>European economic decline leads to power vacuums and global instability</w:t>
      </w:r>
    </w:p>
    <w:p w:rsidR="001B27D8" w:rsidRPr="00684405" w:rsidRDefault="001B27D8" w:rsidP="001B27D8">
      <w:pPr>
        <w:rPr>
          <w:rFonts w:ascii="Arial" w:eastAsia="Times New Roman" w:hAnsi="Arial" w:cs="Arial"/>
          <w:szCs w:val="20"/>
        </w:rPr>
      </w:pPr>
      <w:r>
        <w:rPr>
          <w:rStyle w:val="StyleStyleBold12pt"/>
        </w:rPr>
        <w:t>Kappel 11</w:t>
      </w:r>
      <w:r>
        <w:rPr>
          <w:rStyle w:val="StyleStyleBold12pt"/>
          <w:b w:val="0"/>
        </w:rPr>
        <w:t xml:space="preserve"> </w:t>
      </w:r>
      <w:r w:rsidRPr="00D71355">
        <w:t>– President of the German Institute of Global and Area Studies (Robert, “The Decline of Europe and the US:  Shifts in the World Economy and  in  Global Politics</w:t>
      </w:r>
      <w:r>
        <w:t>”, GIGA, 2011, http://www.giga-</w:t>
      </w:r>
      <w:r w:rsidRPr="00684405">
        <w:t>hamburg.de/dl/download.php?d=/content/publikationen/pdf/gf_international_1101.pdf</w:t>
      </w:r>
      <w:r>
        <w:t>)//BZ</w:t>
      </w:r>
    </w:p>
    <w:p w:rsidR="001B27D8" w:rsidRDefault="001B27D8" w:rsidP="001B27D8">
      <w:pPr>
        <w:rPr>
          <w:sz w:val="16"/>
        </w:rPr>
      </w:pPr>
      <w:r w:rsidRPr="00684405">
        <w:rPr>
          <w:rStyle w:val="StyleBoldUnderline"/>
        </w:rPr>
        <w:t>The world is facing a dangerous power vacuum which may last for decades</w:t>
      </w:r>
      <w:r w:rsidRPr="00684405">
        <w:rPr>
          <w:sz w:val="16"/>
        </w:rPr>
        <w:t xml:space="preserve">. This vacuum is developing because </w:t>
      </w:r>
      <w:r w:rsidRPr="00684405">
        <w:rPr>
          <w:rStyle w:val="StyleBoldUnderline"/>
        </w:rPr>
        <w:t>Europe</w:t>
      </w:r>
      <w:r w:rsidRPr="00684405">
        <w:rPr>
          <w:sz w:val="16"/>
        </w:rPr>
        <w:t xml:space="preserve"> and the US are currently in a phase of relative decline while China, India and Brazil are claiming international standing without being  able to fill this role. Analysis A close look reveals several </w:t>
      </w:r>
      <w:r w:rsidRPr="00684405">
        <w:rPr>
          <w:rStyle w:val="StyleBoldUnderline"/>
        </w:rPr>
        <w:t>significant</w:t>
      </w:r>
      <w:r w:rsidRPr="00684405">
        <w:rPr>
          <w:sz w:val="16"/>
        </w:rPr>
        <w:t xml:space="preserve"> changes </w:t>
      </w:r>
      <w:r w:rsidRPr="00684405">
        <w:rPr>
          <w:rStyle w:val="StyleBoldUnderline"/>
        </w:rPr>
        <w:t>in global politics and the world economy</w:t>
      </w:r>
      <w:r w:rsidRPr="00684405">
        <w:rPr>
          <w:sz w:val="16"/>
        </w:rPr>
        <w:t xml:space="preserve">: </w:t>
      </w:r>
      <w:r w:rsidRPr="00684405">
        <w:rPr>
          <w:rStyle w:val="StyleBoldUnderline"/>
        </w:rPr>
        <w:t>China, India and Brazil are becoming global actors and are gaining relative strength</w:t>
      </w:r>
      <w:r w:rsidRPr="00684405">
        <w:rPr>
          <w:sz w:val="16"/>
        </w:rPr>
        <w:t xml:space="preserve">.  Together with other regional powers (e.g. Turkey, South Africa, Indonesia), they are influencing global energy, climate, security, trade, currency, and development policies. At the same time, however, the aforementioned </w:t>
      </w:r>
      <w:r w:rsidRPr="00684405">
        <w:rPr>
          <w:rStyle w:val="StyleBoldUnderline"/>
        </w:rPr>
        <w:t>nations are too weak because</w:t>
      </w:r>
      <w:r w:rsidRPr="00684405">
        <w:rPr>
          <w:sz w:val="16"/>
        </w:rPr>
        <w:t xml:space="preserve"> they –  </w:t>
      </w:r>
      <w:r w:rsidRPr="00684405">
        <w:rPr>
          <w:rStyle w:val="StyleBoldUnderline"/>
        </w:rPr>
        <w:t>despite strong economic growth</w:t>
      </w:r>
      <w:r w:rsidRPr="00684405">
        <w:rPr>
          <w:sz w:val="16"/>
        </w:rPr>
        <w:t xml:space="preserve"> – are </w:t>
      </w:r>
      <w:r w:rsidRPr="00684405">
        <w:rPr>
          <w:rStyle w:val="StyleBoldUnderline"/>
        </w:rPr>
        <w:t>unable to eradicate poverty in their own countrie</w:t>
      </w:r>
      <w:r w:rsidRPr="00684405">
        <w:rPr>
          <w:sz w:val="16"/>
        </w:rPr>
        <w:t xml:space="preserve">s, and </w:t>
      </w:r>
      <w:r w:rsidRPr="00684405">
        <w:rPr>
          <w:rStyle w:val="StyleBoldUnderline"/>
        </w:rPr>
        <w:t>an extremely imbalanced distribution of income and wealth prevails</w:t>
      </w:r>
      <w:r w:rsidRPr="00684405">
        <w:rPr>
          <w:sz w:val="16"/>
        </w:rPr>
        <w:t xml:space="preserve">, resulting in </w:t>
      </w:r>
      <w:r w:rsidRPr="00684405">
        <w:rPr>
          <w:rStyle w:val="StyleBoldUnderline"/>
        </w:rPr>
        <w:t>massive social problems</w:t>
      </w:r>
      <w:r w:rsidRPr="00684405">
        <w:rPr>
          <w:sz w:val="16"/>
        </w:rPr>
        <w:t xml:space="preserve">. The weak infrastructure, technological under development, and low levels of education of the majority of the population are characteristic of their economic and social situations. </w:t>
      </w:r>
      <w:r w:rsidRPr="00684405">
        <w:rPr>
          <w:rStyle w:val="StyleBoldUnderline"/>
        </w:rPr>
        <w:t>Their ability to effectively lead on a global level is limited</w:t>
      </w:r>
      <w:r w:rsidRPr="00684405">
        <w:rPr>
          <w:sz w:val="16"/>
        </w:rPr>
        <w:t xml:space="preserve"> as they do not yet provide  enough global public goods (security, monetary arrangements, development aid).  Furthermore, </w:t>
      </w:r>
      <w:r w:rsidRPr="00684405">
        <w:rPr>
          <w:rStyle w:val="StyleBoldUnderline"/>
        </w:rPr>
        <w:t>they are often not recognised as leading powers in their own regions</w:t>
      </w:r>
      <w:r w:rsidRPr="00684405">
        <w:rPr>
          <w:sz w:val="16"/>
        </w:rPr>
        <w:t xml:space="preserve">. Their alliances, such as IBSA (India, Brazil, South Africa), BRICS (Brazil, Russia, India,  China, soon South Africa as full member) and BRICSAM (BRICS plus Mexico),  show a low degree of institutionalisation and a large gap between rhetoric and reality. Additionally, the </w:t>
      </w:r>
      <w:r w:rsidRPr="00684405">
        <w:rPr>
          <w:rStyle w:val="StyleBoldUnderline"/>
        </w:rPr>
        <w:t>new regional powers disagree on many issues and thus do not  constitute a counterpole to the West. There is a growing normative disconnect between</w:t>
      </w:r>
      <w:r w:rsidRPr="00684405">
        <w:rPr>
          <w:sz w:val="16"/>
        </w:rPr>
        <w:t xml:space="preserve"> </w:t>
      </w:r>
      <w:r w:rsidRPr="00684405">
        <w:rPr>
          <w:rStyle w:val="StyleBoldUnderline"/>
        </w:rPr>
        <w:t>the regional powers, Europe</w:t>
      </w:r>
      <w:r w:rsidRPr="00684405">
        <w:rPr>
          <w:sz w:val="16"/>
        </w:rPr>
        <w:t xml:space="preserve"> and  the US.</w:t>
      </w:r>
    </w:p>
    <w:p w:rsidR="001B27D8" w:rsidRDefault="00570EB6" w:rsidP="001B27D8">
      <w:pPr>
        <w:pStyle w:val="Heading4"/>
      </w:pPr>
      <w:r>
        <w:lastRenderedPageBreak/>
        <w:t>Terrorists are likely to target France</w:t>
      </w:r>
    </w:p>
    <w:p w:rsidR="001B27D8" w:rsidRPr="009A5A6E" w:rsidRDefault="001B27D8" w:rsidP="001B27D8">
      <w:r w:rsidRPr="009A5A6E">
        <w:rPr>
          <w:rStyle w:val="StyleStyleBold12pt"/>
        </w:rPr>
        <w:t>Ridel</w:t>
      </w:r>
      <w:r w:rsidRPr="009A5A6E">
        <w:t xml:space="preserve">, Senior Fellow of Foreign Policy at the Saban Center for Middle East Policy, </w:t>
      </w:r>
      <w:r w:rsidRPr="009A5A6E">
        <w:rPr>
          <w:rStyle w:val="StyleStyleBold12pt"/>
        </w:rPr>
        <w:t>‘7</w:t>
      </w:r>
      <w:r w:rsidRPr="009A5A6E">
        <w:t xml:space="preserve"> (Bruce, June 14, “Al Qaeda Targets France” Los Angeles Times, http://www.brookings.edu/articles/2007/0614france_riedel.aspx)</w:t>
      </w:r>
      <w:r>
        <w:t>//JAG</w:t>
      </w:r>
    </w:p>
    <w:p w:rsidR="001B27D8" w:rsidRPr="009A5A6E" w:rsidRDefault="001B27D8" w:rsidP="001B27D8">
      <w:pPr>
        <w:rPr>
          <w:sz w:val="12"/>
        </w:rPr>
      </w:pPr>
      <w:r w:rsidRPr="009A5A6E">
        <w:rPr>
          <w:sz w:val="12"/>
        </w:rPr>
        <w:t xml:space="preserve">June 14, 2007 — France's recently elected President Nicolas </w:t>
      </w:r>
      <w:r w:rsidRPr="009A5A6E">
        <w:rPr>
          <w:rStyle w:val="StyleBoldUnderline"/>
        </w:rPr>
        <w:t>Sarkozy faces a new challenge</w:t>
      </w:r>
      <w:r w:rsidRPr="009A5A6E">
        <w:rPr>
          <w:sz w:val="12"/>
        </w:rPr>
        <w:t xml:space="preserve"> to the security of his nation from some old foes: Osama </w:t>
      </w:r>
      <w:r w:rsidRPr="009A5A6E">
        <w:rPr>
          <w:rStyle w:val="StyleBoldUnderline"/>
        </w:rPr>
        <w:t>bin Laden</w:t>
      </w:r>
      <w:r w:rsidRPr="009A5A6E">
        <w:rPr>
          <w:sz w:val="12"/>
        </w:rPr>
        <w:t xml:space="preserve"> and his Al Qaeda movement. One of Al Qaeda's top priorities in the last year has been to create a franchise in Algeria to serve as a node for jihad in </w:t>
      </w:r>
      <w:r w:rsidRPr="00570EB6">
        <w:rPr>
          <w:sz w:val="12"/>
        </w:rPr>
        <w:t xml:space="preserve">North Africa and throughout the Maghrebi diaspora in Western Europe.  </w:t>
      </w:r>
      <w:r w:rsidRPr="00570EB6">
        <w:rPr>
          <w:rStyle w:val="StyleBoldUnderline"/>
        </w:rPr>
        <w:t>Bin Laden</w:t>
      </w:r>
      <w:r w:rsidRPr="00570EB6">
        <w:rPr>
          <w:sz w:val="12"/>
        </w:rPr>
        <w:t xml:space="preserve"> and his deputy, Ayman Zawahiri, </w:t>
      </w:r>
      <w:r w:rsidRPr="00570EB6">
        <w:rPr>
          <w:rStyle w:val="StyleBoldUnderline"/>
        </w:rPr>
        <w:t>negotiated with the Algerian Salafist Group for Preaching and Combat</w:t>
      </w:r>
      <w:r w:rsidRPr="00570EB6">
        <w:rPr>
          <w:sz w:val="12"/>
        </w:rPr>
        <w:t xml:space="preserve"> for two years or more on the terms and conditions for having the group join the movement. Late last year, </w:t>
      </w:r>
      <w:r w:rsidRPr="00570EB6">
        <w:rPr>
          <w:rStyle w:val="StyleBoldUnderline"/>
        </w:rPr>
        <w:t>Bin Laden ordered that the group be renamed Al Qaeda in the Islamic Maghreb, and it began conducting attacks in that name soon thereafter, starting with a series of strikes at police stations and Western oil targets</w:t>
      </w:r>
      <w:r w:rsidRPr="00570EB6">
        <w:rPr>
          <w:sz w:val="12"/>
        </w:rPr>
        <w:t xml:space="preserve">.  On April 12, the new group carried out multiple suicide car bombings, previously unknown in Algeria, targeting the prime minister's offices and police headquarters in Algiers, killing almost three dozen people. A truck bomb was apparently defused.  But </w:t>
      </w:r>
      <w:r w:rsidRPr="00570EB6">
        <w:rPr>
          <w:rStyle w:val="StyleBoldUnderline"/>
        </w:rPr>
        <w:t>Zawahiri has made clear that it is France that's the major target</w:t>
      </w:r>
      <w:r w:rsidRPr="00570EB6">
        <w:rPr>
          <w:sz w:val="12"/>
        </w:rPr>
        <w:t xml:space="preserve">. In announcing Al Qaeda's new Maghrebi franchise on Sept. 11, 2006, Zawahiri declared that </w:t>
      </w:r>
      <w:r w:rsidRPr="00570EB6">
        <w:rPr>
          <w:rStyle w:val="StyleBoldUnderline"/>
        </w:rPr>
        <w:t>it would be "a source of chagrin, frustration and sadness for the apostates [of the regime in Algeria], the treacherous sons of France</w:t>
      </w:r>
      <w:r w:rsidRPr="00570EB6">
        <w:rPr>
          <w:sz w:val="12"/>
        </w:rPr>
        <w:t xml:space="preserve">," and </w:t>
      </w:r>
      <w:r w:rsidRPr="00570EB6">
        <w:rPr>
          <w:rStyle w:val="StyleBoldUnderline"/>
        </w:rPr>
        <w:t>he urged the group to become "a bone in the throat of the American and French crusaders." French intelligence officials anticipate attacks on French targets in North Africa and probably in France itself sooner or later</w:t>
      </w:r>
      <w:r w:rsidRPr="00570EB6">
        <w:rPr>
          <w:sz w:val="12"/>
        </w:rPr>
        <w:t xml:space="preserve">. Indeed, jihadist websites in Europe have predicted an attack on French interests since Sarkozy's victory.  </w:t>
      </w:r>
      <w:r w:rsidRPr="00570EB6">
        <w:rPr>
          <w:rStyle w:val="StyleBoldUnderline"/>
        </w:rPr>
        <w:t>Threats against France are not new for the old Salafist Group for Preaching and Combat</w:t>
      </w:r>
      <w:r w:rsidRPr="00570EB6">
        <w:rPr>
          <w:sz w:val="12"/>
        </w:rPr>
        <w:t xml:space="preserve">. According to media reports, in February 2005, for example, </w:t>
      </w:r>
      <w:r w:rsidRPr="00570EB6">
        <w:rPr>
          <w:rStyle w:val="StyleBoldUnderline"/>
        </w:rPr>
        <w:t>the French domestic intelligence agency estimated that the group had about 5,000 sympathizers and militants in France</w:t>
      </w:r>
      <w:r w:rsidRPr="00570EB6">
        <w:rPr>
          <w:sz w:val="12"/>
        </w:rPr>
        <w:t xml:space="preserve">, centered on 500 hard-core individuals. Many in France's Algerian community are already angry at Sarkozy for his tough words during the 2005 riots in their urban ghettos, and he is considered to be much more sympathetic to Israel than his predecessor.  </w:t>
      </w:r>
      <w:r w:rsidRPr="00570EB6">
        <w:rPr>
          <w:rStyle w:val="StyleBoldUnderline"/>
        </w:rPr>
        <w:t>Zawahiri's warning should be taken very seriously in Europe and by the U</w:t>
      </w:r>
      <w:r w:rsidRPr="00570EB6">
        <w:rPr>
          <w:sz w:val="12"/>
        </w:rPr>
        <w:t xml:space="preserve">nited </w:t>
      </w:r>
      <w:r w:rsidRPr="00570EB6">
        <w:rPr>
          <w:rStyle w:val="StyleBoldUnderline"/>
        </w:rPr>
        <w:t>S</w:t>
      </w:r>
      <w:r w:rsidRPr="00570EB6">
        <w:rPr>
          <w:sz w:val="12"/>
        </w:rPr>
        <w:t xml:space="preserve">tates. Al Qaeda has struck in London, Istanbul and Madrid. </w:t>
      </w:r>
      <w:r w:rsidRPr="00570EB6">
        <w:rPr>
          <w:rStyle w:val="StyleBoldUnderline"/>
        </w:rPr>
        <w:t>There have been past reports of plans by Algerian terrorist groups to attack American and Israeli targets in France and Belgium, as well as NATO</w:t>
      </w:r>
      <w:r w:rsidRPr="00570EB6">
        <w:rPr>
          <w:sz w:val="12"/>
        </w:rPr>
        <w:t xml:space="preserve"> or European Union </w:t>
      </w:r>
      <w:r w:rsidRPr="00570EB6">
        <w:rPr>
          <w:rStyle w:val="StyleBoldUnderline"/>
        </w:rPr>
        <w:t>installations</w:t>
      </w:r>
      <w:r w:rsidRPr="00570EB6">
        <w:rPr>
          <w:sz w:val="12"/>
        </w:rPr>
        <w:t xml:space="preserve">.  Finally, one should recall that the </w:t>
      </w:r>
      <w:r w:rsidRPr="00570EB6">
        <w:rPr>
          <w:rStyle w:val="StyleBoldUnderline"/>
        </w:rPr>
        <w:t>first-ever plan to fly a hijacked airliner into a target on the ground</w:t>
      </w:r>
      <w:r w:rsidRPr="009A5A6E">
        <w:rPr>
          <w:rStyle w:val="StyleBoldUnderline"/>
        </w:rPr>
        <w:t xml:space="preserve"> was a thwarted 1994 plot by Algerian jihadists to crash an Air France jet into the Eiffel Tower</w:t>
      </w:r>
      <w:r w:rsidRPr="009A5A6E">
        <w:rPr>
          <w:sz w:val="12"/>
        </w:rPr>
        <w:t xml:space="preserve">, </w:t>
      </w:r>
      <w:r w:rsidRPr="009A5A6E">
        <w:rPr>
          <w:rStyle w:val="StyleBoldUnderline"/>
        </w:rPr>
        <w:t>which</w:t>
      </w:r>
      <w:r w:rsidRPr="009A5A6E">
        <w:rPr>
          <w:sz w:val="12"/>
        </w:rPr>
        <w:t xml:space="preserve"> the 9/11 commission rightly said </w:t>
      </w:r>
      <w:r w:rsidRPr="009A5A6E">
        <w:rPr>
          <w:rStyle w:val="StyleBoldUnderline"/>
        </w:rPr>
        <w:t>may have been the model for the attacks of Sept. 11</w:t>
      </w:r>
      <w:r w:rsidRPr="009A5A6E">
        <w:rPr>
          <w:sz w:val="12"/>
        </w:rPr>
        <w:t>, 2001.</w:t>
      </w:r>
    </w:p>
    <w:p w:rsidR="001B27D8" w:rsidRDefault="00570EB6" w:rsidP="001B27D8">
      <w:pPr>
        <w:pStyle w:val="Heading4"/>
      </w:pPr>
      <w:r>
        <w:t>France will retaliate with nuclear weapons</w:t>
      </w:r>
    </w:p>
    <w:p w:rsidR="001B27D8" w:rsidRPr="009A5A6E" w:rsidRDefault="001B27D8" w:rsidP="001B27D8">
      <w:r w:rsidRPr="009A5A6E">
        <w:rPr>
          <w:rStyle w:val="StyleStyleBold12pt"/>
        </w:rPr>
        <w:t>Moore</w:t>
      </w:r>
      <w:r w:rsidRPr="009A5A6E">
        <w:t>, Washington Post Foreign Service, ‘</w:t>
      </w:r>
      <w:r w:rsidRPr="009A5A6E">
        <w:rPr>
          <w:rStyle w:val="StyleStyleBold12pt"/>
        </w:rPr>
        <w:t>6</w:t>
      </w:r>
      <w:r w:rsidRPr="009A5A6E">
        <w:t xml:space="preserve"> (Molly, January 20, “Chirac: Nuclear Re</w:t>
      </w:r>
      <w:r>
        <w:t>s</w:t>
      </w:r>
      <w:r w:rsidRPr="009A5A6E">
        <w:t>ponse to Terrorism is Possible” http://www.washingtonpost.com/wp-dyn/content/article/2006/01/19/AR2006011903311.html)</w:t>
      </w:r>
      <w:r>
        <w:t>//JAG</w:t>
      </w:r>
    </w:p>
    <w:p w:rsidR="001B27D8" w:rsidRDefault="001B27D8" w:rsidP="001B27D8">
      <w:pPr>
        <w:rPr>
          <w:sz w:val="12"/>
        </w:rPr>
      </w:pPr>
      <w:r w:rsidRPr="009A5A6E">
        <w:rPr>
          <w:sz w:val="12"/>
        </w:rPr>
        <w:t xml:space="preserve">PARIS, Jan. 19 -- President Jacques Chirac said </w:t>
      </w:r>
      <w:r w:rsidRPr="00570EB6">
        <w:rPr>
          <w:sz w:val="12"/>
        </w:rPr>
        <w:t xml:space="preserve">Thursday that </w:t>
      </w:r>
      <w:r w:rsidRPr="00570EB6">
        <w:rPr>
          <w:rStyle w:val="StyleBoldUnderline"/>
        </w:rPr>
        <w:t>France was prepared to launch a nuclear strike against any country that sponsors a terrorist attack against French interests</w:t>
      </w:r>
      <w:r w:rsidRPr="00570EB6">
        <w:rPr>
          <w:sz w:val="12"/>
        </w:rPr>
        <w:t xml:space="preserve">. He said </w:t>
      </w:r>
      <w:r w:rsidRPr="00570EB6">
        <w:rPr>
          <w:rStyle w:val="StyleBoldUnderline"/>
        </w:rPr>
        <w:t>his country's nuclear arsenal had been reconfigured to include the ability to make a tactical strike in retaliation for terrorism</w:t>
      </w:r>
      <w:r w:rsidRPr="00570EB6">
        <w:rPr>
          <w:sz w:val="12"/>
        </w:rPr>
        <w:t xml:space="preserve">. </w:t>
      </w:r>
      <w:r w:rsidRPr="00570EB6">
        <w:rPr>
          <w:rStyle w:val="StyleBoldUnderline"/>
        </w:rPr>
        <w:t>"The leaders of states who would use terrorist means against us, as well as those who would envision using . . . weapons of mass destruction, must understand that they would lay themselves open to a firm and fitting response on our part</w:t>
      </w:r>
      <w:r w:rsidRPr="00570EB6">
        <w:rPr>
          <w:sz w:val="12"/>
        </w:rPr>
        <w:t>," Chirac said during a visit to a nuclear submarine base in Brittany. "</w:t>
      </w:r>
      <w:r w:rsidRPr="00570EB6">
        <w:rPr>
          <w:rStyle w:val="StyleBoldUnderline"/>
        </w:rPr>
        <w:t>This response could be a conventional one. It could also be of a different kind</w:t>
      </w:r>
      <w:r w:rsidRPr="00570EB6">
        <w:rPr>
          <w:sz w:val="12"/>
        </w:rPr>
        <w:t xml:space="preserve">." The French president said his country had reduced the number of nuclear warheads on some missiles deployed on France's four nuclear submarines in order to target specific points rather than risk wide-scale destruction. </w:t>
      </w:r>
      <w:r w:rsidRPr="00570EB6">
        <w:rPr>
          <w:rStyle w:val="StyleBoldUnderline"/>
        </w:rPr>
        <w:t>"Against a regional power, our choice is not between inaction and destruction</w:t>
      </w:r>
      <w:r w:rsidRPr="00570EB6">
        <w:rPr>
          <w:sz w:val="12"/>
        </w:rPr>
        <w:t>," Chirac said, according to the text of his speech posted on the presidential Web site. "</w:t>
      </w:r>
      <w:r w:rsidRPr="00570EB6">
        <w:rPr>
          <w:rStyle w:val="StyleBoldUnderline"/>
        </w:rPr>
        <w:t xml:space="preserve">The flexibility and reaction of our strategic forces allow us to respond directly against the centers of power. . . . </w:t>
      </w:r>
      <w:r w:rsidRPr="00570EB6">
        <w:rPr>
          <w:rStyle w:val="StyleBoldUnderline"/>
          <w:b/>
        </w:rPr>
        <w:t>All of our nuclear forces have been configured in this</w:t>
      </w:r>
      <w:r w:rsidRPr="004C0496">
        <w:rPr>
          <w:rStyle w:val="StyleBoldUnderline"/>
          <w:b/>
        </w:rPr>
        <w:t xml:space="preserve"> spirit</w:t>
      </w:r>
      <w:r w:rsidRPr="009A5A6E">
        <w:rPr>
          <w:sz w:val="12"/>
        </w:rPr>
        <w:t>."</w:t>
      </w:r>
    </w:p>
    <w:p w:rsidR="00257CA0" w:rsidRDefault="00257CA0" w:rsidP="001B27D8">
      <w:pPr>
        <w:pStyle w:val="Heading4"/>
      </w:pPr>
      <w:r>
        <w:lastRenderedPageBreak/>
        <w:t>Scenario 3 – Colombia</w:t>
      </w:r>
    </w:p>
    <w:p w:rsidR="00257CA0" w:rsidRDefault="00257CA0" w:rsidP="00257CA0">
      <w:pPr>
        <w:pStyle w:val="Heading4"/>
      </w:pPr>
      <w:r>
        <w:t>Venezuelan drugs funds Colombian armed rebellion</w:t>
      </w:r>
    </w:p>
    <w:p w:rsidR="00257CA0" w:rsidRPr="00F30866" w:rsidRDefault="00257CA0" w:rsidP="00257CA0">
      <w:r w:rsidRPr="00F30866">
        <w:rPr>
          <w:rStyle w:val="StyleStyleBold12pt"/>
        </w:rPr>
        <w:t>GAO, ‘9</w:t>
      </w:r>
      <w:r>
        <w:t xml:space="preserve"> (Government Accountability Office, July, “DRUG CONTROL U.S. Counternarcotics Cooperation with Venezuela Has Declined” Report to the Ranking Member, Committee on Foreign Relations, U.S. Senate, http://www.gao.gov/assets/300/292722.pdf)</w:t>
      </w:r>
      <w:r w:rsidRPr="001E49E1">
        <w:t xml:space="preserve"> </w:t>
      </w:r>
      <w:r>
        <w:t>//JAG</w:t>
      </w:r>
    </w:p>
    <w:p w:rsidR="00257CA0" w:rsidRDefault="00257CA0" w:rsidP="00257CA0">
      <w:pPr>
        <w:rPr>
          <w:sz w:val="12"/>
        </w:rPr>
      </w:pPr>
      <w:r w:rsidRPr="00E315A2">
        <w:rPr>
          <w:sz w:val="12"/>
        </w:rPr>
        <w:t xml:space="preserve">According to U.S. and Colombian officials, </w:t>
      </w:r>
      <w:r w:rsidRPr="00E315A2">
        <w:rPr>
          <w:rStyle w:val="StyleBoldUnderline"/>
        </w:rPr>
        <w:t>Venezuela has extended a lifeline to Colombian illegal armed groups by providing them with significant support and safe haven along the border</w:t>
      </w:r>
      <w:r w:rsidRPr="00E315A2">
        <w:rPr>
          <w:sz w:val="12"/>
        </w:rPr>
        <w:t xml:space="preserve">. As a result, </w:t>
      </w:r>
      <w:r w:rsidRPr="00E315A2">
        <w:rPr>
          <w:rStyle w:val="StyleBoldUnderline"/>
          <w:b/>
        </w:rPr>
        <w:t>these groups remain viable threats to Colombian security and U.S.-Colombian counternarcotics efforts</w:t>
      </w:r>
      <w:r w:rsidRPr="00E315A2">
        <w:rPr>
          <w:sz w:val="12"/>
        </w:rPr>
        <w:t xml:space="preserve">. According to U.S. officials, a high level of corruption within the Venezuelan government, military, and other law enforcement and security forces contributes to the permissive environment. According to U.S. officials, </w:t>
      </w:r>
      <w:r w:rsidRPr="00E315A2">
        <w:rPr>
          <w:rStyle w:val="StyleBoldUnderline"/>
        </w:rPr>
        <w:t xml:space="preserve">Venezuelan government officials have provided material support, primarily to FARC, which has helped to sustain the Colombian insurgency and </w:t>
      </w:r>
      <w:r w:rsidRPr="00E315A2">
        <w:rPr>
          <w:rStyle w:val="StyleBoldUnderline"/>
          <w:b/>
        </w:rPr>
        <w:t>threaten security gains achieved in Colombia</w:t>
      </w:r>
      <w:r w:rsidRPr="00E315A2">
        <w:rPr>
          <w:sz w:val="12"/>
        </w:rPr>
        <w:t xml:space="preserve">. One of the primary sources of evidence for high-level Venezuelan support of FARC appeared on computers captured by the Colombian National Army in a March 2008 raid on a FARC camp in Ecuador. During the raid, Luis Edgar Devia Silva (alias Raul Reyes), a member of FARC’s Secretariat,17 was killed. Since then, data from the computers (commonly referred to as the Reyes files) has been analyzed by the Colombian government and shared with the United States.18 Although U.S. officials suspected high levels of Venezuelan government support for FARC, they told us that evidence in the Reyes files not only confirmed their suspicions but indicated that </w:t>
      </w:r>
      <w:r w:rsidRPr="00E315A2">
        <w:rPr>
          <w:rStyle w:val="StyleBoldUnderline"/>
        </w:rPr>
        <w:t>FARC relationships with Venezuelan government officials were well established and had been in place longer than suspected</w:t>
      </w:r>
      <w:r w:rsidRPr="00E315A2">
        <w:rPr>
          <w:sz w:val="12"/>
        </w:rPr>
        <w:t xml:space="preserve">. Based on Colombian government analyses of the Reyes files, </w:t>
      </w:r>
      <w:r w:rsidRPr="00E315A2">
        <w:rPr>
          <w:rStyle w:val="StyleBoldUnderline"/>
        </w:rPr>
        <w:t>Venezuelan government officials may have provided FARC with as much as $300 million</w:t>
      </w:r>
      <w:r w:rsidRPr="00E315A2">
        <w:rPr>
          <w:sz w:val="12"/>
        </w:rPr>
        <w:t xml:space="preserve"> and other support such as medical care and weapons. State reports that some weapons and ammunition found with illegal armed groups in Colombia came from official Venezuelan stocks and facilities.19 Information from the Reyes files released by the Colombian government indicates that </w:t>
      </w:r>
      <w:r w:rsidRPr="00E315A2">
        <w:rPr>
          <w:rStyle w:val="StyleBoldUnderline"/>
        </w:rPr>
        <w:t>Venezuelan officials also facilitated arms sales for FARC including the purchase of Russian and Chinese rifles, grenade launchers, machine guns, and missiles</w:t>
      </w:r>
      <w:r w:rsidRPr="00E315A2">
        <w:rPr>
          <w:sz w:val="12"/>
        </w:rPr>
        <w:t xml:space="preserve">. Furthermore, according to Colombian government officials, information obtained from the Reyes rifles detailed FARC and ELN officials cooperating and conducting meetings with Venezuelan officials to discuss assistance. U.S. officials told us that Venezuelan documents such as passports and identification cards have also been provided to illegal armed groups. For instance, a senior FARC member captured in 2004 had Venezuelan citizenship and identification papers. Based on evidence obtained from the Reyes files and other corroborating information, in September 2008, the U.S. Treasury’s Office of Foreign Assets Control (OFAC) designated three high ranking Venezuelan government officials as drug kingpins for providing material support to FARC.21 Those designated were the Director of Venezuela’s Military Intelligence Directorate, Hugo Armando Carvajal Barrios; the Director of Venezuela’s Directorate of Intelligence and Prevention Services, Henry de Jesus Rangel Silva; and the former Venezuelan Minister of Interior and Justice, Ramon Emilio Rodriguez Chacin. According to OFAC, these officials protected drug shipments, provided weapons and funding, conducted meetings with senior FARC members. In spite of OFAC’s designations, Venezuelan President Chávez publicly defended these officials in a speech, and Carvajal and Rangel remain in office. U.S. government officials told us that </w:t>
      </w:r>
      <w:r w:rsidRPr="00E315A2">
        <w:rPr>
          <w:rStyle w:val="StyleBoldUnderline"/>
        </w:rPr>
        <w:t>Venezuela has condoned a permissive environment or safe haven along the Colombian border for FARC, ELN, and Colombian criminal gangs.</w:t>
      </w:r>
      <w:r w:rsidRPr="00E315A2">
        <w:rPr>
          <w:sz w:val="12"/>
        </w:rPr>
        <w:t xml:space="preserve"> State reports that members of these groups regularly cross into Venezuela to traffic drugs, rest and regroup, and evade Colombian security forces. Statements of former FARC members, obtained through interviews with Colombian officials, indicate that </w:t>
      </w:r>
      <w:r w:rsidRPr="00E315A2">
        <w:rPr>
          <w:rStyle w:val="StyleBoldUnderline"/>
        </w:rPr>
        <w:t>Venezuelan military and law enforcement officials</w:t>
      </w:r>
      <w:r w:rsidRPr="00E315A2">
        <w:rPr>
          <w:sz w:val="12"/>
        </w:rPr>
        <w:t xml:space="preserve">, including those in the National Guard, </w:t>
      </w:r>
      <w:r w:rsidRPr="00E315A2">
        <w:rPr>
          <w:rStyle w:val="StyleBoldUnderline"/>
        </w:rPr>
        <w:t xml:space="preserve">provide support and weapons and do little to prevent illegal armed groups from crossing the border. By allowing illegal armed groups to elude capture and by providing material support, </w:t>
      </w:r>
      <w:r w:rsidRPr="00E315A2">
        <w:rPr>
          <w:rStyle w:val="StyleBoldUnderline"/>
          <w:b/>
        </w:rPr>
        <w:t>Venezuela has extended a lifeline to Colombian illegal armed groups</w:t>
      </w:r>
      <w:r w:rsidRPr="00E315A2">
        <w:rPr>
          <w:rStyle w:val="StyleBoldUnderline"/>
        </w:rPr>
        <w:t>, and their continued existence endangers Colombian security gains achieved with U.S. assistance</w:t>
      </w:r>
      <w:r w:rsidRPr="00E315A2">
        <w:rPr>
          <w:sz w:val="12"/>
        </w:rPr>
        <w:t xml:space="preserve">, according to U.S. and Colombian government officials. Colombian officials cautioned that </w:t>
      </w:r>
      <w:r w:rsidRPr="00E315A2">
        <w:rPr>
          <w:rStyle w:val="StyleBoldUnderline"/>
        </w:rPr>
        <w:t>FARC remains a national security threat because it exercises control over large areas of Colombia</w:t>
      </w:r>
      <w:r w:rsidRPr="00E315A2">
        <w:rPr>
          <w:sz w:val="12"/>
        </w:rPr>
        <w:t>, including along the border with Venezuela. Reducing FARC’s membership, finances, and operating capabilities so that it no longer poses a national security threat remains a goal of the Colombian government.</w:t>
      </w:r>
    </w:p>
    <w:p w:rsidR="00257CA0" w:rsidRPr="00BA5956" w:rsidRDefault="00257CA0" w:rsidP="00257CA0">
      <w:pPr>
        <w:pStyle w:val="Heading4"/>
      </w:pPr>
      <w:r>
        <w:t>That causes shutdown of the Panama Canal</w:t>
      </w:r>
    </w:p>
    <w:p w:rsidR="00257CA0" w:rsidRPr="00257CA0" w:rsidRDefault="00257CA0" w:rsidP="00257CA0">
      <w:r w:rsidRPr="00257CA0">
        <w:t xml:space="preserve">Richard </w:t>
      </w:r>
      <w:r w:rsidRPr="00257CA0">
        <w:rPr>
          <w:rStyle w:val="StyleStyleBold12pt"/>
        </w:rPr>
        <w:t>Millett</w:t>
      </w:r>
      <w:r w:rsidRPr="00257CA0">
        <w:t xml:space="preserve">, October </w:t>
      </w:r>
      <w:r>
        <w:rPr>
          <w:rStyle w:val="StyleStyleBold12pt"/>
        </w:rPr>
        <w:t>‘</w:t>
      </w:r>
      <w:r w:rsidRPr="00257CA0">
        <w:rPr>
          <w:rStyle w:val="StyleStyleBold12pt"/>
        </w:rPr>
        <w:t>2</w:t>
      </w:r>
      <w:r w:rsidRPr="00257CA0">
        <w:t xml:space="preserve">. Senior fellow at North-South Center, emeritus prof of history at Southern Illinois Univ, and foreign policy expert. "Colombia´s Conflicts: The Spillover Effects of a Wider War," Strategic Studies Institute, </w:t>
      </w:r>
      <w:hyperlink r:id="rId13" w:history="1">
        <w:r w:rsidRPr="00257CA0">
          <w:rPr>
            <w:rStyle w:val="Hyperlink"/>
          </w:rPr>
          <w:t>http://www.strategicstudiesinstitute.army.mil/pdffiles/PUB14.pdf</w:t>
        </w:r>
      </w:hyperlink>
      <w:r w:rsidRPr="00257CA0">
        <w:t>.</w:t>
      </w:r>
    </w:p>
    <w:p w:rsidR="00257CA0" w:rsidRPr="00257CA0" w:rsidRDefault="00257CA0" w:rsidP="00257CA0">
      <w:r w:rsidRPr="00BA5956">
        <w:rPr>
          <w:rStyle w:val="MicroChar"/>
          <w:rFonts w:ascii="Garamond" w:hAnsi="Garamond"/>
          <w:sz w:val="16"/>
          <w:szCs w:val="20"/>
        </w:rPr>
        <w:t>In the view of those in the United States, concerned about issues of Panama Canal security in the wake of the U.S. military withdrawal</w:t>
      </w:r>
      <w:r w:rsidRPr="00BA5956">
        <w:rPr>
          <w:rStyle w:val="MicroChar"/>
          <w:rFonts w:ascii="Garamond" w:hAnsi="Garamond"/>
        </w:rPr>
        <w:t>,</w:t>
      </w:r>
      <w:r w:rsidRPr="00BA5956">
        <w:t xml:space="preserve"> </w:t>
      </w:r>
      <w:r w:rsidRPr="00257CA0">
        <w:rPr>
          <w:rStyle w:val="StyleBoldUnderline"/>
        </w:rPr>
        <w:t>the spillover of Colombia’s conflicts into Panama represents a particularly serious threat</w:t>
      </w:r>
      <w:r w:rsidRPr="00BA5956">
        <w:t xml:space="preserve">. </w:t>
      </w:r>
      <w:r w:rsidRPr="00BA5956">
        <w:rPr>
          <w:rStyle w:val="MicroChar"/>
          <w:rFonts w:ascii="Garamond" w:hAnsi="Garamond"/>
          <w:sz w:val="16"/>
          <w:szCs w:val="20"/>
        </w:rPr>
        <w:t>Panamanians have tended to downplay this, noting that the border with Colombia is remote from any installations related to the Canal and pointing out that it was clearly in the guerrillas interest to abstain from any actions which might provide an excuse for direct U.S. military actions against them. Rand analysts Rabasa and Chalk largely concur, pointing out that</w:t>
      </w:r>
      <w:r w:rsidRPr="00BA5956">
        <w:rPr>
          <w:rStyle w:val="MicroChar"/>
          <w:rFonts w:ascii="Garamond" w:hAnsi="Garamond"/>
        </w:rPr>
        <w:t xml:space="preserve"> “</w:t>
      </w:r>
      <w:r w:rsidRPr="00257CA0">
        <w:rPr>
          <w:rStyle w:val="StyleBoldUnderline"/>
        </w:rPr>
        <w:t xml:space="preserve">the constraints against a guerrilla move against </w:t>
      </w:r>
      <w:r w:rsidRPr="00BA5956">
        <w:rPr>
          <w:rStyle w:val="MicroChar"/>
          <w:rFonts w:ascii="Garamond" w:hAnsi="Garamond"/>
          <w:sz w:val="16"/>
          <w:szCs w:val="20"/>
        </w:rPr>
        <w:t>Panama or</w:t>
      </w:r>
      <w:r w:rsidRPr="00BA5956">
        <w:t xml:space="preserve"> </w:t>
      </w:r>
      <w:r w:rsidRPr="00257CA0">
        <w:rPr>
          <w:rStyle w:val="StyleBoldUnderline"/>
        </w:rPr>
        <w:t xml:space="preserve">the Canal are largely political,” but adding that if the Colombian government “succeeded in putting real pressure on the guerrillas,” this might change their </w:t>
      </w:r>
      <w:r w:rsidRPr="00257CA0">
        <w:rPr>
          <w:rStyle w:val="StyleBoldUnderline"/>
        </w:rPr>
        <w:lastRenderedPageBreak/>
        <w:t>calculations. 58 Of all the bordering nations, Panama is the most vulnerable, having neither regular armed forces nor direct land connections with the border region</w:t>
      </w:r>
      <w:r w:rsidRPr="00BA5956">
        <w:t>,</w:t>
      </w:r>
      <w:r w:rsidRPr="00BA5956">
        <w:rPr>
          <w:rStyle w:val="MicroChar"/>
          <w:rFonts w:ascii="Garamond" w:hAnsi="Garamond"/>
        </w:rPr>
        <w:t xml:space="preserve"> </w:t>
      </w:r>
      <w:r w:rsidRPr="00BA5956">
        <w:rPr>
          <w:rStyle w:val="MicroChar"/>
          <w:rFonts w:ascii="Garamond" w:hAnsi="Garamond"/>
          <w:sz w:val="16"/>
          <w:szCs w:val="20"/>
        </w:rPr>
        <w:t>a long history of the usage of Panamanian territory by Colombian narcotraffickers, and a lack of any real capacity to control its land, sea, or air frontiers. Panama’s problems have three distinct, but interrelated aspects. The first are the actions of armed Colombians, insurgents, and/or paramilitaries in its national territory. The second encompasses the wide range of criminal activities, notably, but by no means exclusively, narcotics trafficking, linked to Colombian organized crime. Finally, problems are caused by refugees moving into the Darien, representing a threat both to local inhabitants and to the region’s fragile ecological balance. All of this not only undermines Panama’s control over its remote Darien Province, it also contains the potential seriously to disrupt relations with the United States.</w:t>
      </w:r>
    </w:p>
    <w:p w:rsidR="00257CA0" w:rsidRDefault="00257CA0" w:rsidP="00257CA0">
      <w:pPr>
        <w:pStyle w:val="Heading4"/>
      </w:pPr>
      <w:r>
        <w:t>Panama shutdown collapses US naval power instantly</w:t>
      </w:r>
    </w:p>
    <w:p w:rsidR="00257CA0" w:rsidRPr="00033AC1" w:rsidRDefault="00257CA0" w:rsidP="00257CA0">
      <w:r w:rsidRPr="00257CA0">
        <w:rPr>
          <w:rStyle w:val="StyleStyleBold12pt"/>
        </w:rPr>
        <w:t>Dannels</w:t>
      </w:r>
      <w:r>
        <w:t>, Professor American Military University, ‘</w:t>
      </w:r>
      <w:r w:rsidRPr="00257CA0">
        <w:rPr>
          <w:rStyle w:val="StyleStyleBold12pt"/>
        </w:rPr>
        <w:t>5</w:t>
      </w:r>
      <w:r>
        <w:t xml:space="preserve"> (Ruff, February, “Security of the Panama Canal: One decade after US departure” </w:t>
      </w:r>
      <w:r w:rsidRPr="00033AC1">
        <w:t>http://www.airpower.au.af.mil/apjinternational/apj-s/2010/2010-2/2010_2_05_dannelsruff_eng_wats.pdf</w:t>
      </w:r>
      <w:r>
        <w:t>)//JAG</w:t>
      </w:r>
    </w:p>
    <w:p w:rsidR="00257CA0" w:rsidRDefault="00257CA0" w:rsidP="00257CA0">
      <w:pPr>
        <w:rPr>
          <w:rStyle w:val="StyleBoldUnderline"/>
        </w:rPr>
      </w:pPr>
      <w:r w:rsidRPr="00257CA0">
        <w:rPr>
          <w:rStyle w:val="StyleBoldUnderline"/>
        </w:rPr>
        <w:t>The U.S.</w:t>
      </w:r>
      <w:r w:rsidRPr="00257CA0">
        <w:rPr>
          <w:sz w:val="12"/>
        </w:rPr>
        <w:t xml:space="preserve"> still </w:t>
      </w:r>
      <w:r w:rsidRPr="00257CA0">
        <w:rPr>
          <w:rStyle w:val="StyleBoldUnderline"/>
        </w:rPr>
        <w:t>has vital national security</w:t>
      </w:r>
      <w:r w:rsidRPr="00257CA0">
        <w:rPr>
          <w:sz w:val="12"/>
        </w:rPr>
        <w:t xml:space="preserve"> and economic </w:t>
      </w:r>
      <w:r w:rsidRPr="00257CA0">
        <w:rPr>
          <w:rStyle w:val="StyleBoldUnderline"/>
        </w:rPr>
        <w:t>interests in Panama</w:t>
      </w:r>
      <w:r w:rsidRPr="00257CA0">
        <w:rPr>
          <w:sz w:val="12"/>
        </w:rPr>
        <w:t xml:space="preserve">. An important part of this interest is our use of the Canal to support trade, thus supporting our economy. While we might not immediately think of the economy when we think of security, the US National Defense Strategy emphasizes that our safety and security are intrinsically linked with economic well-being. The strategy states in part:  For more than sixty years, the United States has secured the global commons for the benefit of all. Global prosperity is contingent on the free flow of ideas, goods, and services. The enormous growth in trade has lifted millions of people out of poverty by making locally produced goods available on the global market… None of this is possible without a basic belief that goods shipped through air or by sea, or information transmitted under the ocean or through space, will arrive at their destination safely.12  International trade is inextricably intertwined with our human security. For this reason, the US assumes a certain amount of responsibility for maintaining the smooth flow of trade. </w:t>
      </w:r>
      <w:r w:rsidRPr="00257CA0">
        <w:rPr>
          <w:rStyle w:val="StyleBoldUnderline"/>
        </w:rPr>
        <w:t>The Canal carries</w:t>
      </w:r>
      <w:r w:rsidRPr="00257CA0">
        <w:rPr>
          <w:sz w:val="12"/>
        </w:rPr>
        <w:t xml:space="preserve"> approximately 5% of world trade and </w:t>
      </w:r>
      <w:r w:rsidRPr="00257CA0">
        <w:rPr>
          <w:rStyle w:val="StyleBoldUnderline"/>
        </w:rPr>
        <w:t>links over one hundred trade routes throughout the world</w:t>
      </w:r>
      <w:r w:rsidRPr="00257CA0">
        <w:rPr>
          <w:sz w:val="12"/>
        </w:rPr>
        <w:t xml:space="preserve">.14According to Stratfor:  </w:t>
      </w:r>
      <w:r w:rsidRPr="00257CA0">
        <w:rPr>
          <w:rStyle w:val="StyleBoldUnderline"/>
        </w:rPr>
        <w:t>If the only waterway in the Western Hemisphere that connects the Atlantic and Pacific were to be closed down for any length of time, the impact</w:t>
      </w:r>
      <w:r w:rsidRPr="00257CA0">
        <w:rPr>
          <w:sz w:val="12"/>
        </w:rPr>
        <w:t xml:space="preserve"> likely </w:t>
      </w:r>
      <w:r w:rsidRPr="00257CA0">
        <w:rPr>
          <w:rStyle w:val="StyleBoldUnderline"/>
        </w:rPr>
        <w:t>would be felt on stock and commodities exchanges worldwide,</w:t>
      </w:r>
      <w:r w:rsidRPr="00257CA0">
        <w:rPr>
          <w:sz w:val="12"/>
        </w:rPr>
        <w:t xml:space="preserve"> given the high degree of economic interdependence that now exists. 15 The ACP estimates that with the Canal expansion, Canal traffic will increase from 72-106 % over 2005 numbers by 2025. 16 There is a scarcely a nation untouched by trade in some way. Any closure of the Canal would be damaging worldwide; it would certainly harm the US both in economic and strategic terms. Economically, the U.S. relies on the Canal more than any  other country for commerce. In 2008, the US shipped 1,408,779 long tons of cargo through the Canal.17 Approximately 12% of U.S. trade transported by waterways goes through the Canal.18 According to the Progressive Policy Institute, 19 one seventh of US exports are shipped through the Canal, or about 72 million tons in 2008. It is estimated that 65% of the cargo transiting the Canal is either going to or from US facilities.20 Many US ports have been developing infrastructure or enlarging ports in anticipation of the Canal expansion.21This economic interdependence makes the Canal a “soft target.” </w:t>
      </w:r>
      <w:r w:rsidRPr="00257CA0">
        <w:rPr>
          <w:rStyle w:val="StyleBoldUnderline"/>
        </w:rPr>
        <w:t>Because the Canal is critical to the economic well-being of the US, it is at risk for attack</w:t>
      </w:r>
      <w:r w:rsidRPr="00257CA0">
        <w:rPr>
          <w:sz w:val="12"/>
        </w:rPr>
        <w:t xml:space="preserve">.  One has only to consider the economic impact of the terrorist attacks of September 11th on container shipping to gain an understanding of the economic fallout that would result in the event the Panama Canal closed, even if only for a few days. When the U.S. shut down its own sea and airports for one week following the 9/11 attacks, container shipping lost a billion dollars a day for months as they disentangled freight traffic. </w:t>
      </w:r>
      <w:r w:rsidRPr="00257CA0">
        <w:rPr>
          <w:rStyle w:val="StyleBoldUnderline"/>
        </w:rPr>
        <w:t>The economic impact of even the briefest Canal closure is undeniable</w:t>
      </w:r>
      <w:r w:rsidRPr="00257CA0">
        <w:rPr>
          <w:sz w:val="12"/>
        </w:rPr>
        <w:t xml:space="preserve">.  While US forces have withdrawn from Panama, our strategic interests remain. According to a SOUTHCOM analyst,  It is vital, imperative, that </w:t>
      </w:r>
      <w:r w:rsidRPr="00257CA0">
        <w:rPr>
          <w:rStyle w:val="StyleBoldUnderline"/>
        </w:rPr>
        <w:t>the Canal</w:t>
      </w:r>
      <w:r w:rsidRPr="00257CA0">
        <w:rPr>
          <w:sz w:val="12"/>
        </w:rPr>
        <w:t xml:space="preserve"> remain open to shipping. It </w:t>
      </w:r>
      <w:r w:rsidRPr="00257CA0">
        <w:rPr>
          <w:rStyle w:val="StyleBoldUnderline"/>
        </w:rPr>
        <w:t>is a critical Line of Communication</w:t>
      </w:r>
      <w:r w:rsidRPr="00257CA0">
        <w:rPr>
          <w:sz w:val="12"/>
        </w:rPr>
        <w:t xml:space="preserve"> (LOC) for the USG, its allies and the world. The Canal is critical to US and world commerce and defense of the United States….Canal security is paramount to both the USG [U.S. government] and GOP [government of Panama]. Were there to be an interruption in shipping for any length of time, e.g., a WMD explosion that effectively shut down the Canal, the repercussions would be extraordinary and devastating… The sudden closure of the Canal would amount to commercial losses in the many millions or even billions of US dollars daily. Any permanent shutdown of the Canal would most likely result in Panama failing as a State. The economic and strategic interests of the USG would also be gravely jeopardized.23 </w:t>
      </w:r>
      <w:r w:rsidRPr="00257CA0">
        <w:rPr>
          <w:rStyle w:val="StyleBoldUnderline"/>
        </w:rPr>
        <w:t>The Canal still plays a crucial role for US military planning.</w:t>
      </w:r>
      <w:r w:rsidRPr="00257CA0">
        <w:rPr>
          <w:sz w:val="12"/>
        </w:rPr>
        <w:t xml:space="preserve"> The Progressive Policy Institute (2009) estimates that </w:t>
      </w:r>
      <w:r w:rsidRPr="00257CA0">
        <w:rPr>
          <w:rStyle w:val="StyleBoldUnderline"/>
        </w:rPr>
        <w:t>US naval vessels utilize the Canal about once a week</w:t>
      </w:r>
      <w:r w:rsidRPr="00257CA0">
        <w:rPr>
          <w:sz w:val="12"/>
        </w:rPr>
        <w:t xml:space="preserve">. 24 John Keller, editor of Military &amp; Aerospace Electronics, notes </w:t>
      </w:r>
      <w:r w:rsidRPr="00257CA0">
        <w:rPr>
          <w:bCs/>
          <w:sz w:val="12"/>
        </w:rPr>
        <w:t>“</w:t>
      </w:r>
      <w:r w:rsidRPr="00257CA0">
        <w:rPr>
          <w:rStyle w:val="StyleBoldUnderline"/>
        </w:rPr>
        <w:t>The Panama Canal is of the utmost strategic importance to the United States, as it enables the U.S. Navy to transfer its forces rapidly between the Pacific and Atlantic theaters. The potential for Canal disruption is of dire concern to U.S. military authorities</w:t>
      </w:r>
      <w:r w:rsidRPr="00257CA0">
        <w:rPr>
          <w:sz w:val="12"/>
        </w:rPr>
        <w:t>.”25 While military analysts would not reveal specific US military use of the Canal due to security concerns, Anthony Rainone, an intelligence analyst with the Department of the Army 1st Information Operations</w:t>
      </w:r>
      <w:r w:rsidRPr="00033AC1">
        <w:rPr>
          <w:sz w:val="12"/>
        </w:rPr>
        <w:t xml:space="preserve"> Command, noted that the Canal is “critical to U.S. defense planning.”26</w:t>
      </w:r>
      <w:r w:rsidRPr="00033AC1">
        <w:rPr>
          <w:rStyle w:val="StyleBoldUnderline"/>
        </w:rPr>
        <w:t xml:space="preserve"> </w:t>
      </w:r>
    </w:p>
    <w:p w:rsidR="00257CA0" w:rsidRDefault="00257CA0" w:rsidP="00257CA0">
      <w:pPr>
        <w:pStyle w:val="Heading4"/>
      </w:pPr>
      <w:r>
        <w:t>Rapidly declining naval power causes Chinese aggression and triggers wars in every major hotspot</w:t>
      </w:r>
    </w:p>
    <w:p w:rsidR="00257CA0" w:rsidRPr="00E27B75" w:rsidRDefault="00257CA0" w:rsidP="00257CA0">
      <w:r w:rsidRPr="00E27B75">
        <w:rPr>
          <w:rStyle w:val="StyleStyleBold12pt"/>
        </w:rPr>
        <w:t>Eaglen</w:t>
      </w:r>
      <w:r w:rsidRPr="00E27B75">
        <w:t xml:space="preserve">, Research Fellow National Security at Heritage, </w:t>
      </w:r>
      <w:r w:rsidRPr="00E27B75">
        <w:rPr>
          <w:rStyle w:val="StyleStyleBold12pt"/>
        </w:rPr>
        <w:t>’11</w:t>
      </w:r>
      <w:r w:rsidRPr="00E27B75">
        <w:t xml:space="preserve"> (Mackenzie, May 16, “Thinking About a Day Without Sea Power: Implications for U.S. Defense Policy” http://www.heritage.org/research/reports/2011/05/thinking-about-a-day-without-sea-power-implications-for-us-defense-policy)</w:t>
      </w:r>
      <w:r>
        <w:t>//JAG</w:t>
      </w:r>
    </w:p>
    <w:p w:rsidR="00257CA0" w:rsidRPr="00257CA0" w:rsidRDefault="00257CA0" w:rsidP="00257CA0">
      <w:pPr>
        <w:rPr>
          <w:sz w:val="12"/>
        </w:rPr>
      </w:pPr>
      <w:r w:rsidRPr="003279F1">
        <w:rPr>
          <w:sz w:val="12"/>
        </w:rPr>
        <w:t xml:space="preserve">Global Implications. </w:t>
      </w:r>
      <w:r w:rsidRPr="00EC22EF">
        <w:rPr>
          <w:rStyle w:val="StyleBoldUnderline"/>
        </w:rPr>
        <w:t>Under a scenario of dramatically reduced naval power, the United States would cease to be active in any international alliances</w:t>
      </w:r>
      <w:r w:rsidRPr="003279F1">
        <w:rPr>
          <w:sz w:val="12"/>
        </w:rPr>
        <w:t xml:space="preserve">. While it is reasonable to assume that land and air forces would be similarly reduced in this scenario, </w:t>
      </w:r>
      <w:r w:rsidRPr="00EC22EF">
        <w:rPr>
          <w:rStyle w:val="StyleBoldUnderline"/>
        </w:rPr>
        <w:t xml:space="preserve">the lack of credible maritime capability to move their bulk and establish forward bases would render these forces irrelevant, even if the Army and Air </w:t>
      </w:r>
      <w:r w:rsidRPr="00EC22EF">
        <w:rPr>
          <w:rStyle w:val="StyleBoldUnderline"/>
        </w:rPr>
        <w:lastRenderedPageBreak/>
        <w:t>Force were retained at today’s levels</w:t>
      </w:r>
      <w:r w:rsidRPr="003279F1">
        <w:rPr>
          <w:sz w:val="12"/>
        </w:rPr>
        <w:t xml:space="preserve">. In Iraq and Afghanistan today, 90 percent of material arrives by sea, although material bound for Afghanistan must then make a laborious journey by land into theater. </w:t>
      </w:r>
      <w:r w:rsidRPr="00EC22EF">
        <w:rPr>
          <w:rStyle w:val="StyleBoldUnderline"/>
        </w:rPr>
        <w:t>China’s claims on the South China Sea</w:t>
      </w:r>
      <w:r w:rsidRPr="003279F1">
        <w:rPr>
          <w:sz w:val="12"/>
        </w:rPr>
        <w:t xml:space="preserve">, previously disputed by virtually all nations in the region and routinely contested by U.S. and partner naval forces, </w:t>
      </w:r>
      <w:r w:rsidRPr="00EC22EF">
        <w:rPr>
          <w:rStyle w:val="StyleBoldUnderline"/>
        </w:rPr>
        <w:t>are accepted as a fait accompli, effectively turning the region into a “Chinese lake.” China establishes expansive oil and gas exploration with new deepwater drilling technology and secures its local sea lanes from intervention</w:t>
      </w:r>
      <w:r w:rsidRPr="003279F1">
        <w:rPr>
          <w:sz w:val="12"/>
        </w:rPr>
        <w:t xml:space="preserve">. Korea, unified in 2017 after the implosion of the North, signs a mutual defense treaty with China and solidifies their relationship. </w:t>
      </w:r>
      <w:r w:rsidRPr="00EC22EF">
        <w:rPr>
          <w:rStyle w:val="StyleBoldUnderline"/>
        </w:rPr>
        <w:t>Japan is increasingly isolated and</w:t>
      </w:r>
      <w:r w:rsidRPr="003279F1">
        <w:rPr>
          <w:sz w:val="12"/>
        </w:rPr>
        <w:t xml:space="preserve"> in 2020–2025 </w:t>
      </w:r>
      <w:r w:rsidRPr="00EC22EF">
        <w:rPr>
          <w:rStyle w:val="StyleBoldUnderline"/>
        </w:rPr>
        <w:t>executes long-rumored plans to create an indigenous nuclear weapons capability</w:t>
      </w:r>
      <w:r w:rsidRPr="003279F1">
        <w:rPr>
          <w:sz w:val="12"/>
        </w:rPr>
        <w:t xml:space="preserve">.[11] By </w:t>
      </w:r>
      <w:r w:rsidRPr="00EC22EF">
        <w:rPr>
          <w:rStyle w:val="StyleBoldUnderline"/>
        </w:rPr>
        <w:t>2025, Japan has 25 mobile nuclear-armed missiles ostensibly targeting China</w:t>
      </w:r>
      <w:r w:rsidRPr="003279F1">
        <w:rPr>
          <w:sz w:val="12"/>
        </w:rPr>
        <w:t xml:space="preserve">, toward which Japan’s historical animus remains strong. </w:t>
      </w:r>
      <w:r w:rsidRPr="00EC22EF">
        <w:rPr>
          <w:rStyle w:val="StyleBoldUnderline"/>
        </w:rPr>
        <w:t>China’s entente with Russia leaves the Eurasian landmass dominated by Russia looking west and China looking east and south</w:t>
      </w:r>
      <w:r w:rsidRPr="003279F1">
        <w:rPr>
          <w:sz w:val="12"/>
        </w:rPr>
        <w:t xml:space="preserve">. Each cedes a sphere of dominance to the other and remains largely unconcerned with the events in the other’s sphere. </w:t>
      </w:r>
      <w:r w:rsidRPr="00EC22EF">
        <w:rPr>
          <w:rStyle w:val="StyleBoldUnderline"/>
        </w:rPr>
        <w:t>Worldwide, trade in foodstuffs collapses. Expanding populations in the Middle East increase pressure on their governments, which are already stressed as the breakdown in world trade disproportionately affects food importers. Piracy increases worldwide</w:t>
      </w:r>
      <w:r w:rsidRPr="003279F1">
        <w:rPr>
          <w:sz w:val="12"/>
        </w:rPr>
        <w:t xml:space="preserve">, driving food transportation costs even higher. </w:t>
      </w:r>
      <w:r w:rsidRPr="00EC22EF">
        <w:rPr>
          <w:rStyle w:val="StyleBoldUnderline"/>
        </w:rPr>
        <w:t>In the Arctic, Russia aggressively asserts its dominance and effectively shoulders out other nations with legitimate claims to seabed resources. No naval power exists to counter Russia’s claims</w:t>
      </w:r>
      <w:r w:rsidRPr="003279F1">
        <w:rPr>
          <w:sz w:val="12"/>
        </w:rPr>
        <w:t xml:space="preserve">. </w:t>
      </w:r>
      <w:r w:rsidRPr="00EC22EF">
        <w:rPr>
          <w:rStyle w:val="StyleBoldUnderline"/>
        </w:rPr>
        <w:t>India</w:t>
      </w:r>
      <w:r w:rsidRPr="003279F1">
        <w:rPr>
          <w:sz w:val="12"/>
        </w:rPr>
        <w:t xml:space="preserve">, recognizing that its previous role as a balancer to China has lost relevance with the retrenchment of the Americans, </w:t>
      </w:r>
      <w:r w:rsidRPr="00EC22EF">
        <w:rPr>
          <w:rStyle w:val="StyleBoldUnderline"/>
        </w:rPr>
        <w:t>agrees to supplement Chinese naval power in the Indian Ocean and Persian Gulf to protect the flow of oil to Southeast Asia</w:t>
      </w:r>
      <w:r w:rsidRPr="003279F1">
        <w:rPr>
          <w:sz w:val="12"/>
        </w:rPr>
        <w:t xml:space="preserve">. In exchange, China agrees to exercise increased influence on its client state Pakistan. The great typhoon of 2023 strikes Bangladesh, killing 23,000 people initially, and 200,000 more die in the subsequent weeks and months as the international community provides little humanitarian relief. Cholera and malaria are epidemic. </w:t>
      </w:r>
      <w:r w:rsidRPr="00EC22EF">
        <w:rPr>
          <w:rStyle w:val="StyleBoldUnderline"/>
        </w:rPr>
        <w:t>Iran dominates the Persian Gulf and is a nuclear power. Its navy aggressively patrols the Gulf while the Revolutionary Guard Navy harasses shipping and oil infrastructure to force</w:t>
      </w:r>
      <w:r w:rsidRPr="003279F1">
        <w:rPr>
          <w:sz w:val="12"/>
        </w:rPr>
        <w:t xml:space="preserve"> Gulf Cooperation Council (</w:t>
      </w:r>
      <w:r w:rsidRPr="00EC22EF">
        <w:rPr>
          <w:rStyle w:val="StyleBoldUnderline"/>
        </w:rPr>
        <w:t>GCC) countries into Tehran’s orbit. Russia supplies Iran with a steady flow of military technology and nuclear industry expertise</w:t>
      </w:r>
      <w:r w:rsidRPr="003279F1">
        <w:rPr>
          <w:sz w:val="12"/>
        </w:rPr>
        <w:t xml:space="preserve">. Lacking a regional threat, the Iranians happily control the flow of oil from the Gulf and benefit economically from the “protection” provided to other GCC nations. In Egypt, the decade-long experiment in participatory democracy ends with the ascendance of the Muslim Brotherhood in a violent seizure of power. The United States is identified closely with the previous coalition government, and riots break out at the U.S. embassy. Americans in Egypt are left to their own devices because the U.S. has no forces in the Mediterranean capable of performing a noncombatant evacuation when the government closes major airports. </w:t>
      </w:r>
      <w:r w:rsidRPr="0079410E">
        <w:rPr>
          <w:rStyle w:val="StyleBoldUnderline"/>
        </w:rPr>
        <w:t>Led by Iran, a coalition of Egypt, Syria, Jordan, and Iraq attacks Israel. Over 300,000 die in six months of fighting that includes a limited nuclear exchange between Iran and Israel. Israel is defeated, and the State of Palestine is declared in its place.</w:t>
      </w:r>
      <w:r w:rsidRPr="003279F1">
        <w:rPr>
          <w:sz w:val="12"/>
        </w:rPr>
        <w:t xml:space="preserve"> Massive “refugee” camps are created to house the internally displaced Israelis, but a humanitarian nightmare ensues from the inability of conquering forces to support them. </w:t>
      </w:r>
      <w:r w:rsidRPr="0079410E">
        <w:rPr>
          <w:rStyle w:val="StyleBoldUnderline"/>
        </w:rPr>
        <w:t>The NATO alliance is shattered. The security of European nations depends increasingly on the lack of external threats and the nuclear capability of France, Britain, and Germany</w:t>
      </w:r>
      <w:r w:rsidRPr="003279F1">
        <w:rPr>
          <w:sz w:val="12"/>
        </w:rPr>
        <w:t xml:space="preserve">, which overcame its reticence to military capability in light of America’s retrenchment. Europe depends for its energy security on Russia and Iran, which control the main supply lines and sources of oil and gas to Europe. Major European nations stand down their militaries and instead make limited contributions to a new EU military constabulary force. No European nation maintains the ability to conduct significant out-of-area operations, and Europe as a whole maintains little airlift capacity. Implications for America’s Economy. </w:t>
      </w:r>
      <w:r w:rsidRPr="0079410E">
        <w:rPr>
          <w:rStyle w:val="StyleBoldUnderline"/>
        </w:rPr>
        <w:t>If the United States slashed its Navy and ended its mission as a guarantor of the free flow of transoceanic goods and trade, globalized world trade would decrease substantially.</w:t>
      </w:r>
      <w:r w:rsidRPr="003279F1">
        <w:rPr>
          <w:sz w:val="12"/>
        </w:rPr>
        <w:t xml:space="preserve"> As early as 1890, noted U.S. naval officer and historian Alfred Thayer Mahan described the world’s oceans as a “great highway…a wide common,” underscoring the long-running importance of the seas to trade.[12] </w:t>
      </w:r>
      <w:r w:rsidRPr="0079410E">
        <w:rPr>
          <w:rStyle w:val="StyleBoldUnderline"/>
        </w:rPr>
        <w:t>Geographically organized trading blocs develop as the maritime highways suffer from insecurity and rising fuel prices</w:t>
      </w:r>
      <w:r w:rsidRPr="003279F1">
        <w:rPr>
          <w:sz w:val="12"/>
        </w:rPr>
        <w:t xml:space="preserve">. Asia prospers thanks to internal trade and Middle Eastern oil, Europe muddles along on the largesse of Russia and Iran, and the Western Hemisphere declines to a “new normal” with the exception of energy-independent Brazil. For America, Venezuelan oil grows in importance as other supplies decline. Mexico runs out of oil—as predicted—when it fails to take advantage of Western oil technology and investment. Nigerian output, which for five years had been secured through a partnership of the U.S. Navy and Nigerian maritime forces, is decimated by the bloody civil war of 2021. Canadian exports, which a decade earlier had been strong as a result of the oil shale industry, decline as a result of environmental concerns in Canada and elsewhere about the “fracking” (hydraulic fracturing) process used to free oil from shale. </w:t>
      </w:r>
      <w:r w:rsidRPr="0079410E">
        <w:rPr>
          <w:rStyle w:val="StyleBoldUnderline"/>
        </w:rPr>
        <w:t>State and non-state actors increase the hazards to seaborne shipping, which are compounded by the necessity of traversing key chokepoints that are easily targeted by those who wish to restrict trade</w:t>
      </w:r>
      <w:r w:rsidRPr="003279F1">
        <w:rPr>
          <w:sz w:val="12"/>
        </w:rPr>
        <w:t xml:space="preserve">. These chokepoints include the Strait of Hormuz, which Iran could quickly close to trade if it wishes. More than half of the world’s oil is transported by sea. “From 1970 to 2006, the amount of goods transported via the oceans of the world…increased from 2.6 billion tons to 7.4 billion tons, an increase of over 284%.”[13] In 2010, “$40 billion dollars [sic] worth of oil passes through the world’s geographic ‘chokepoints’ on a daily basis…not to mention $3.2 trillion…annually in commerce that moves underwater on transoceanic cables.”[14] These quantities of goods simply cannot be moved by any other means. Thus, a reduction of sea trade reduces overall international trade. </w:t>
      </w:r>
      <w:r w:rsidRPr="0079410E">
        <w:rPr>
          <w:rStyle w:val="StyleBoldUnderline"/>
        </w:rPr>
        <w:t xml:space="preserve">U.S. consumers face a greatly diminished selection of goods because domestic production largely disappeared in the decades before the global </w:t>
      </w:r>
      <w:r w:rsidRPr="0079410E">
        <w:rPr>
          <w:rStyle w:val="StyleBoldUnderline"/>
        </w:rPr>
        <w:lastRenderedPageBreak/>
        <w:t>depression. As countries increasingly focus on regional rather than global trade, costs rise and Americans are forced to accept a much lower standard of living</w:t>
      </w:r>
      <w:r w:rsidRPr="003279F1">
        <w:rPr>
          <w:sz w:val="12"/>
        </w:rPr>
        <w:t xml:space="preserve">. Some domestic manufacturing improves, but at significant cost. In addition, shippers avoid U.S. ports due to the onerous container inspection regime implemented after investigators discover that the second dirty bomb was smuggled into the U.S. in a shipping container on an innocuous Panamanian-flagged freighter. As a result, American consumers bear higher shipping costs. The market also constrains the variety of goods available to the U.S. consumer and increases their cost. A Congressional Budget Office (CBO) report makes this abundantly clear. A one-week shutdown of the Los Angeles and Long Beach ports would lead to production losses of $65 million to $150 million (in 2006 dollars) per day. A three-year closure would cost $45 billion to $70 billion per year ($125 million to $200 million per day). Perhaps even more shocking, the simulation estimated that employment would shrink by approximately 1 million jobs.[15] These estimates demonstrate the effects of closing only the Los Angeles and Long Beach ports. On a national scale, such a shutdown would be catastrophic. The Government Accountability Office notes that: </w:t>
      </w:r>
      <w:r w:rsidRPr="0079410E">
        <w:rPr>
          <w:rStyle w:val="StyleBoldUnderline"/>
        </w:rPr>
        <w:t>[O]ver 95 percent of U.S. international trade is transported by water[;] thus, the safety and economic security of the United States depends in large part on the secure use of the world’s seaports and waterways</w:t>
      </w:r>
      <w:r w:rsidRPr="003279F1">
        <w:rPr>
          <w:sz w:val="12"/>
        </w:rPr>
        <w:t xml:space="preserve">. A successful attack on a major seaport could potentially result in a dramatic slowdown in the international supply chain with impacts in the billions of dollars.[16] As of 2008, “U.S. ports move 99 percent of the nation’s overseas cargo, handle more than 2.5 billion tons of trade annually, and move $5.5 billion worth of goods in and out every day.” Further, “approximately 95 percent of U.S. military forces and supplies that are sent overseas, including those for Operations Iraqi Freedom and Enduring Freedom, pass through U.S. ports.”[17] General Conclusions. </w:t>
      </w:r>
      <w:r w:rsidRPr="0079410E">
        <w:rPr>
          <w:rStyle w:val="StyleBoldUnderline"/>
        </w:rPr>
        <w:t>This simple thought experiment is designed to highlight the impact of the loss of preponderant American sea power</w:t>
      </w:r>
      <w:r w:rsidRPr="003279F1">
        <w:rPr>
          <w:sz w:val="12"/>
        </w:rPr>
        <w:t xml:space="preserve">. Because this is a scenario-based excursion, it is important to retain perspective. In order to create this absence of sea power, a Hobbesian nightmare had to be imposed, although </w:t>
      </w:r>
      <w:r w:rsidRPr="0079410E">
        <w:rPr>
          <w:rStyle w:val="StyleBoldUnderline"/>
        </w:rPr>
        <w:t>a slow erosion of naval power in the next decade could leave the country dramatically unprepared for something less than Hobbes might conjure.</w:t>
      </w:r>
      <w:r>
        <w:rPr>
          <w:rStyle w:val="StyleBoldUnderline"/>
        </w:rPr>
        <w:t xml:space="preserve"> </w:t>
      </w:r>
      <w:r w:rsidRPr="003279F1">
        <w:rPr>
          <w:sz w:val="12"/>
        </w:rPr>
        <w:t xml:space="preserve">Certainly, America would have many important needs if such a scenario became reality. Yet </w:t>
      </w:r>
      <w:r w:rsidRPr="0079410E">
        <w:rPr>
          <w:rStyle w:val="StyleBoldUnderline"/>
        </w:rPr>
        <w:t>the scenario’s description shows the extent to which America’s power as a maritime nation depends on its ability to field and operate a global fleet that aggressively protects its interests even as it provides a benign security environment for other nations to enjoy</w:t>
      </w:r>
      <w:r w:rsidRPr="003279F1">
        <w:rPr>
          <w:sz w:val="12"/>
        </w:rPr>
        <w:t xml:space="preserve">. Put another way, </w:t>
      </w:r>
      <w:r w:rsidRPr="0079410E">
        <w:rPr>
          <w:rStyle w:val="StyleBoldUnderline"/>
        </w:rPr>
        <w:t>the cost of maintaining a fleet that can project power and presence around the globe</w:t>
      </w:r>
      <w:r w:rsidRPr="003279F1">
        <w:rPr>
          <w:sz w:val="12"/>
        </w:rPr>
        <w:t>—even if it encourages others to underinvest in their naval forces—</w:t>
      </w:r>
      <w:r w:rsidRPr="0079410E">
        <w:rPr>
          <w:rStyle w:val="StyleBoldUnderline"/>
        </w:rPr>
        <w:t>produces substantial national security and economic benefits for the American people, and these benefits far outweigh the costs of maintaining it</w:t>
      </w:r>
      <w:r w:rsidRPr="003279F1">
        <w:rPr>
          <w:sz w:val="12"/>
        </w:rPr>
        <w:t>.</w:t>
      </w:r>
    </w:p>
    <w:p w:rsidR="001B27D8" w:rsidRDefault="00257CA0" w:rsidP="001B27D8">
      <w:pPr>
        <w:pStyle w:val="Heading4"/>
      </w:pPr>
      <w:r>
        <w:t>Scenario 4</w:t>
      </w:r>
      <w:r w:rsidR="001B27D8">
        <w:t xml:space="preserve"> – Latin America</w:t>
      </w:r>
    </w:p>
    <w:p w:rsidR="001B27D8" w:rsidRDefault="001B27D8" w:rsidP="001B27D8">
      <w:pPr>
        <w:pStyle w:val="Heading4"/>
      </w:pPr>
      <w:r>
        <w:t>Venezuela is a hub for drug smuggling to the Americas</w:t>
      </w:r>
    </w:p>
    <w:p w:rsidR="001B27D8" w:rsidRPr="00BA322F" w:rsidRDefault="001B27D8" w:rsidP="001B27D8">
      <w:r>
        <w:t xml:space="preserve">Chris </w:t>
      </w:r>
      <w:r w:rsidRPr="00BA322F">
        <w:rPr>
          <w:rStyle w:val="StyleStyleBold12pt"/>
        </w:rPr>
        <w:t>Carlson</w:t>
      </w:r>
      <w:r w:rsidRPr="00BA322F">
        <w:t>,</w:t>
      </w:r>
      <w:r>
        <w:rPr>
          <w:rStyle w:val="StyleStyleBold12pt"/>
        </w:rPr>
        <w:t xml:space="preserve"> </w:t>
      </w:r>
      <w:r w:rsidRPr="00BA322F">
        <w:t>November</w:t>
      </w:r>
      <w:r>
        <w:rPr>
          <w:rStyle w:val="StyleStyleBold12pt"/>
        </w:rPr>
        <w:t xml:space="preserve"> </w:t>
      </w:r>
      <w:r w:rsidRPr="00BA322F">
        <w:t>16,</w:t>
      </w:r>
      <w:r>
        <w:rPr>
          <w:rStyle w:val="StyleStyleBold12pt"/>
        </w:rPr>
        <w:t xml:space="preserve"> 12- </w:t>
      </w:r>
      <w:r w:rsidRPr="00BA322F">
        <w:t>a master's degree in Latin American studies from the University of Wisconsin</w:t>
      </w:r>
      <w:r>
        <w:t>, (“Venezuela Extradites Six Alleged Drug Lords to Colombia,”Venezuelanalysis, http://venezuelanalysis.com/news/7488)//NG</w:t>
      </w:r>
    </w:p>
    <w:p w:rsidR="001B27D8" w:rsidRDefault="001B27D8" w:rsidP="001B27D8">
      <w:r w:rsidRPr="00570EB6">
        <w:rPr>
          <w:rStyle w:val="StyleBoldUnderline"/>
        </w:rPr>
        <w:t>Venezuelan authorities extradited six suspected drug-traffickers to Colombia</w:t>
      </w:r>
      <w:r w:rsidRPr="00570EB6">
        <w:t xml:space="preserve"> on Wednesday, </w:t>
      </w:r>
      <w:r w:rsidRPr="00570EB6">
        <w:rPr>
          <w:rStyle w:val="StyleBoldUnderline"/>
        </w:rPr>
        <w:t>including the notorious Daniel “El Loco” Barrera and one U.S. citizen</w:t>
      </w:r>
      <w:r w:rsidRPr="00570EB6">
        <w:t>.</w:t>
      </w:r>
      <w:r w:rsidRPr="00570EB6">
        <w:rPr>
          <w:sz w:val="12"/>
        </w:rPr>
        <w:t xml:space="preserve">¶ </w:t>
      </w:r>
      <w:r w:rsidRPr="00570EB6">
        <w:rPr>
          <w:rStyle w:val="StyleBoldUnderline"/>
        </w:rPr>
        <w:t>All of the men were wanted on drug charges in Colombia, including two who are also wanted in the United States</w:t>
      </w:r>
      <w:r w:rsidRPr="00570EB6">
        <w:t>.</w:t>
      </w:r>
      <w:r w:rsidRPr="00570EB6">
        <w:rPr>
          <w:sz w:val="12"/>
        </w:rPr>
        <w:t xml:space="preserve">¶ </w:t>
      </w:r>
      <w:r w:rsidRPr="00570EB6">
        <w:t xml:space="preserve">Barrera, who is considered to be one of Colombia’s most wanted drug lords, will await extradition to the United States upon reaching Bogota. The </w:t>
      </w:r>
      <w:r w:rsidRPr="00570EB6">
        <w:rPr>
          <w:rStyle w:val="StyleBoldUnderline"/>
        </w:rPr>
        <w:t>Colombian was captured in the Venezuelan city of San Cristobal</w:t>
      </w:r>
      <w:r w:rsidRPr="00570EB6">
        <w:t xml:space="preserve"> last September after Colombian officials notified Venezuela that Barrera was making a call from a public payphone.</w:t>
      </w:r>
      <w:r w:rsidRPr="00570EB6">
        <w:rPr>
          <w:sz w:val="12"/>
        </w:rPr>
        <w:t xml:space="preserve">¶ </w:t>
      </w:r>
      <w:r w:rsidRPr="00570EB6">
        <w:rPr>
          <w:rStyle w:val="StyleBoldUnderline"/>
        </w:rPr>
        <w:t>Barrera had allegedly been hiding in Venezuela since 2008, and had amassed a considerable empire of at least 127 properties, including farms, apartments, hotels, an airplane and a hangar</w:t>
      </w:r>
      <w:r w:rsidRPr="00570EB6">
        <w:t>.</w:t>
      </w:r>
      <w:r w:rsidRPr="00570EB6">
        <w:rPr>
          <w:sz w:val="12"/>
        </w:rPr>
        <w:t xml:space="preserve">¶ </w:t>
      </w:r>
      <w:r w:rsidRPr="00570EB6">
        <w:t xml:space="preserve">Barrera </w:t>
      </w:r>
      <w:r w:rsidRPr="00570EB6">
        <w:rPr>
          <w:rStyle w:val="StyleBoldUnderline"/>
        </w:rPr>
        <w:t>is suspected of having trafficked as much as 400 tons of cocaine a year through Colombia and Venezuela to the United States, Europe and Africa, allowing him to accumulate a fortune that is estimated at 33 million dollars</w:t>
      </w:r>
      <w:r w:rsidRPr="00570EB6">
        <w:t>.</w:t>
      </w:r>
      <w:r w:rsidRPr="00570EB6">
        <w:rPr>
          <w:sz w:val="12"/>
        </w:rPr>
        <w:t xml:space="preserve">¶ </w:t>
      </w:r>
      <w:r w:rsidRPr="00570EB6">
        <w:t xml:space="preserve">Also </w:t>
      </w:r>
      <w:r w:rsidRPr="00570EB6">
        <w:rPr>
          <w:rStyle w:val="StyleBoldUnderline"/>
        </w:rPr>
        <w:t>extradited was the U.S. citizen Eduardo Acosta Mejia who was arrested on the border earlier this year while entering Venezuela from Colombia</w:t>
      </w:r>
      <w:r w:rsidRPr="00570EB6">
        <w:t>.</w:t>
      </w:r>
    </w:p>
    <w:p w:rsidR="001B27D8" w:rsidRPr="00E520F8" w:rsidRDefault="001B27D8" w:rsidP="001B27D8">
      <w:pPr>
        <w:pStyle w:val="Heading4"/>
      </w:pPr>
      <w:r w:rsidRPr="00E520F8">
        <w:t>Drug trade causes Latin American instability</w:t>
      </w:r>
    </w:p>
    <w:p w:rsidR="001B27D8" w:rsidRPr="001B27D8" w:rsidRDefault="001B27D8" w:rsidP="001B27D8">
      <w:pPr>
        <w:rPr>
          <w:b/>
          <w:bCs/>
          <w:sz w:val="24"/>
          <w:u w:val="single"/>
        </w:rPr>
      </w:pPr>
      <w:r w:rsidRPr="00D96DB9">
        <w:rPr>
          <w:rStyle w:val="StyleStyleBold12pt"/>
        </w:rPr>
        <w:t>Chalk</w:t>
      </w:r>
      <w:r w:rsidRPr="00D96DB9">
        <w:t xml:space="preserve">, </w:t>
      </w:r>
      <w:r>
        <w:t xml:space="preserve">Researcher US Air Force, </w:t>
      </w:r>
      <w:r>
        <w:rPr>
          <w:rStyle w:val="StyleStyleBold12pt"/>
        </w:rPr>
        <w:t>’</w:t>
      </w:r>
      <w:r w:rsidRPr="00D96DB9">
        <w:rPr>
          <w:rStyle w:val="StyleStyleBold12pt"/>
        </w:rPr>
        <w:t>11</w:t>
      </w:r>
      <w:r w:rsidRPr="001B27D8">
        <w:t xml:space="preserve"> </w:t>
      </w:r>
      <w:r>
        <w:t xml:space="preserve">(Peter, </w:t>
      </w:r>
      <w:r w:rsidRPr="00D96DB9">
        <w:t xml:space="preserve">“The Latin American Drug Trade: Scope, Dimensions, Impact, and Response”, RAND Corporation, USAF) </w:t>
      </w:r>
      <w:hyperlink r:id="rId14" w:history="1">
        <w:r w:rsidRPr="00D96DB9">
          <w:rPr>
            <w:rStyle w:val="Hyperlink"/>
          </w:rPr>
          <w:t>http://www.rand.org/pubs/monographs/MG1076.html</w:t>
        </w:r>
      </w:hyperlink>
      <w:r w:rsidRPr="00D96DB9">
        <w:t>\\BS</w:t>
      </w:r>
    </w:p>
    <w:p w:rsidR="001B27D8" w:rsidRPr="00257CA0" w:rsidRDefault="001B27D8" w:rsidP="001B27D8">
      <w:pPr>
        <w:rPr>
          <w:sz w:val="16"/>
        </w:rPr>
      </w:pPr>
      <w:r w:rsidRPr="00345632">
        <w:rPr>
          <w:rStyle w:val="StyleBoldUnderline"/>
        </w:rPr>
        <w:t>The Latin American drug trade has had a pervasive and insidious impact that has affected a wide spectrum of national, regional, and even international security interests.</w:t>
      </w:r>
      <w:r w:rsidRPr="00257CA0">
        <w:rPr>
          <w:sz w:val="16"/>
        </w:rPr>
        <w:t xml:space="preserve"> </w:t>
      </w:r>
      <w:r w:rsidRPr="00257CA0">
        <w:rPr>
          <w:sz w:val="16"/>
          <w:szCs w:val="16"/>
        </w:rPr>
        <w:lastRenderedPageBreak/>
        <w:t>In Colombia</w:t>
      </w:r>
      <w:r w:rsidRPr="00257CA0">
        <w:rPr>
          <w:sz w:val="16"/>
        </w:rPr>
        <w:t xml:space="preserve">, </w:t>
      </w:r>
      <w:r w:rsidRPr="00345632">
        <w:rPr>
          <w:rStyle w:val="StyleBoldUnderline"/>
        </w:rPr>
        <w:t>revenue from the production</w:t>
      </w:r>
      <w:r w:rsidRPr="00257CA0">
        <w:rPr>
          <w:sz w:val="16"/>
        </w:rPr>
        <w:t xml:space="preserve"> </w:t>
      </w:r>
      <w:r w:rsidRPr="00257CA0">
        <w:rPr>
          <w:sz w:val="16"/>
          <w:szCs w:val="16"/>
        </w:rPr>
        <w:t>and trafficking of heroin and cocaine</w:t>
      </w:r>
      <w:r w:rsidRPr="00257CA0">
        <w:rPr>
          <w:sz w:val="16"/>
        </w:rPr>
        <w:t xml:space="preserve"> </w:t>
      </w:r>
      <w:r w:rsidRPr="00345632">
        <w:rPr>
          <w:rStyle w:val="StyleBoldUnderline"/>
        </w:rPr>
        <w:t xml:space="preserve">has provided FARC with sufficient operational capital to maintain </w:t>
      </w:r>
      <w:r w:rsidRPr="00257CA0">
        <w:rPr>
          <w:sz w:val="16"/>
        </w:rPr>
        <w:t>an active</w:t>
      </w:r>
      <w:r w:rsidRPr="00345632">
        <w:rPr>
          <w:rStyle w:val="StyleBoldUnderline"/>
        </w:rPr>
        <w:t xml:space="preserve"> war footing in its ongoing conflict against Bogotá.</w:t>
      </w:r>
      <w:r w:rsidRPr="00257CA0">
        <w:rPr>
          <w:rStyle w:val="StyleBoldUnderline"/>
          <w:sz w:val="16"/>
          <w:u w:val="none"/>
        </w:rPr>
        <w:t xml:space="preserve"> </w:t>
      </w:r>
      <w:r w:rsidRPr="00257CA0">
        <w:rPr>
          <w:sz w:val="16"/>
          <w:szCs w:val="16"/>
        </w:rPr>
        <w:t>Although the organization does not pose a strategic threat to the central government,</w:t>
      </w:r>
      <w:r w:rsidRPr="00257CA0">
        <w:rPr>
          <w:rStyle w:val="StyleBoldUnderline"/>
          <w:sz w:val="16"/>
          <w:u w:val="none"/>
        </w:rPr>
        <w:t xml:space="preserve"> </w:t>
      </w:r>
      <w:r w:rsidRPr="00345632">
        <w:rPr>
          <w:rStyle w:val="StyleBoldUnderline"/>
        </w:rPr>
        <w:t xml:space="preserve">its activities have undermined </w:t>
      </w:r>
      <w:r w:rsidRPr="00257CA0">
        <w:rPr>
          <w:rStyle w:val="StyleBoldUnderline"/>
          <w:sz w:val="16"/>
          <w:u w:val="none"/>
        </w:rPr>
        <w:t xml:space="preserve">popular confidence in </w:t>
      </w:r>
      <w:r w:rsidRPr="00345632">
        <w:rPr>
          <w:rStyle w:val="StyleBoldUnderline"/>
        </w:rPr>
        <w:t xml:space="preserve">the administration’s ability to project a concerted territorial presence, guarantee public security, and maintain a (legitimate) monopoly of violence—all key components of sovereign statehood. </w:t>
      </w:r>
      <w:r w:rsidRPr="00257CA0">
        <w:rPr>
          <w:sz w:val="16"/>
          <w:szCs w:val="16"/>
        </w:rPr>
        <w:t>There is little question that,</w:t>
      </w:r>
      <w:r w:rsidRPr="00257CA0">
        <w:rPr>
          <w:sz w:val="16"/>
        </w:rPr>
        <w:t xml:space="preserve"> </w:t>
      </w:r>
      <w:r w:rsidRPr="00345632">
        <w:rPr>
          <w:rStyle w:val="StyleBoldUnderline"/>
        </w:rPr>
        <w:t>without access to the enormous profits availed by the drug trade, FARC’s ability to “achieve”  these debilitating effects would have been greatly curtailed.</w:t>
      </w:r>
      <w:r w:rsidRPr="00257CA0">
        <w:rPr>
          <w:sz w:val="16"/>
        </w:rPr>
        <w:t xml:space="preserve">  </w:t>
      </w:r>
    </w:p>
    <w:p w:rsidR="00257CA0" w:rsidRDefault="00257CA0" w:rsidP="00257CA0">
      <w:pPr>
        <w:pStyle w:val="Heading4"/>
      </w:pPr>
      <w:r>
        <w:t>Solves state failure and great power wars</w:t>
      </w:r>
    </w:p>
    <w:p w:rsidR="00257CA0" w:rsidRPr="0082002D" w:rsidRDefault="00257CA0" w:rsidP="00257CA0">
      <w:r w:rsidRPr="0082002D">
        <w:rPr>
          <w:rStyle w:val="StyleStyleBold12pt"/>
        </w:rPr>
        <w:t>Grygiel ‘9</w:t>
      </w:r>
      <w:r w:rsidRPr="0082002D">
        <w:t>, Jakub, George H.W. Bush Assoc Prof, IR, Paul H. Nitze School of Advanced Int’l Studies, Johns Hopkins U (“Vacuum Wars: The Coming Competition Over Failed States,” American Interest, Jul/Aug 2009, http://www.the-american-interest.com/article.cfm?piece=622)</w:t>
      </w:r>
      <w:r>
        <w:t>//JAG</w:t>
      </w:r>
    </w:p>
    <w:p w:rsidR="00257CA0" w:rsidRPr="00CD01B8" w:rsidRDefault="00257CA0" w:rsidP="00257CA0">
      <w:pPr>
        <w:rPr>
          <w:sz w:val="24"/>
          <w:u w:val="single"/>
          <w:shd w:val="clear" w:color="auto" w:fill="00FFFF"/>
        </w:rPr>
      </w:pPr>
      <w:r w:rsidRPr="0082002D">
        <w:rPr>
          <w:sz w:val="12"/>
        </w:rPr>
        <w:t xml:space="preserve">Mention “failed states” in an academic seminar or a policy meeting and you will hear a laundry list of tragic problems: poverty, disease, famine, refugees flowing across borders and more. If it is a really gloomy day, you will hear that failed states are associated with terrorism, ethnic cleansing and genocide. This is the conventional wisdom that has developed over the past two decades, and rightly so given the scale of the human tragedies in Bosnia, Somalia and Rwanda, just to mention the most egregious cases of the 1990s.  This prevailing view of failed states, however, though true, is also incomplete. </w:t>
      </w:r>
      <w:r w:rsidRPr="00BD5DCF">
        <w:rPr>
          <w:rStyle w:val="StyleBoldUnderline"/>
          <w:highlight w:val="cyan"/>
        </w:rPr>
        <w:t>Failed states</w:t>
      </w:r>
      <w:r w:rsidRPr="0082002D">
        <w:rPr>
          <w:sz w:val="12"/>
        </w:rPr>
        <w:t xml:space="preserve"> are not only a source of domestic calamities; they </w:t>
      </w:r>
      <w:r w:rsidRPr="00180804">
        <w:rPr>
          <w:rStyle w:val="StyleBoldUnderline"/>
          <w:highlight w:val="cyan"/>
        </w:rPr>
        <w:t>are</w:t>
      </w:r>
      <w:r w:rsidRPr="0082002D">
        <w:rPr>
          <w:sz w:val="12"/>
        </w:rPr>
        <w:t xml:space="preserve"> also </w:t>
      </w:r>
      <w:r w:rsidRPr="0082002D">
        <w:rPr>
          <w:rStyle w:val="StyleBoldUnderline"/>
        </w:rPr>
        <w:t xml:space="preserve">potentially </w:t>
      </w:r>
      <w:r w:rsidRPr="00180804">
        <w:rPr>
          <w:rStyle w:val="StyleBoldUnderline"/>
          <w:highlight w:val="cyan"/>
        </w:rPr>
        <w:t>a source of great power competition that</w:t>
      </w:r>
      <w:r w:rsidRPr="0082002D">
        <w:rPr>
          <w:rStyle w:val="StyleBoldUnderline"/>
        </w:rPr>
        <w:t xml:space="preserve"> in the past has</w:t>
      </w:r>
      <w:r w:rsidRPr="0082002D">
        <w:rPr>
          <w:sz w:val="12"/>
        </w:rPr>
        <w:t xml:space="preserve"> often </w:t>
      </w:r>
      <w:r w:rsidRPr="00180804">
        <w:rPr>
          <w:rStyle w:val="StyleBoldUnderline"/>
          <w:highlight w:val="cyan"/>
        </w:rPr>
        <w:t>led to</w:t>
      </w:r>
      <w:r w:rsidRPr="0082002D">
        <w:rPr>
          <w:sz w:val="12"/>
        </w:rPr>
        <w:t xml:space="preserve"> confrontation, crisis and </w:t>
      </w:r>
      <w:r w:rsidRPr="00180804">
        <w:rPr>
          <w:rStyle w:val="StyleBoldUnderline"/>
          <w:highlight w:val="cyan"/>
        </w:rPr>
        <w:t xml:space="preserve">war. </w:t>
      </w:r>
      <w:r w:rsidRPr="00180804">
        <w:rPr>
          <w:rStyle w:val="StyleBoldUnderline"/>
        </w:rPr>
        <w:t>T</w:t>
      </w:r>
      <w:r w:rsidRPr="0054508E">
        <w:rPr>
          <w:rStyle w:val="StyleBoldUnderline"/>
          <w:highlight w:val="cyan"/>
        </w:rPr>
        <w:t>he failure of a state creates a vacuum that,</w:t>
      </w:r>
      <w:r w:rsidRPr="00180804">
        <w:rPr>
          <w:sz w:val="12"/>
        </w:rPr>
        <w:t xml:space="preserve"> especially in strategically important regi</w:t>
      </w:r>
      <w:r w:rsidRPr="0082002D">
        <w:rPr>
          <w:sz w:val="12"/>
        </w:rPr>
        <w:t xml:space="preserve">ons, </w:t>
      </w:r>
      <w:r w:rsidRPr="0054508E">
        <w:rPr>
          <w:rStyle w:val="StyleBoldUnderline"/>
          <w:highlight w:val="cyan"/>
        </w:rPr>
        <w:t xml:space="preserve">draws in </w:t>
      </w:r>
      <w:r w:rsidRPr="0054508E">
        <w:rPr>
          <w:rStyle w:val="StyleBoldUnderline"/>
        </w:rPr>
        <w:t xml:space="preserve">competitive </w:t>
      </w:r>
      <w:r w:rsidRPr="0054508E">
        <w:rPr>
          <w:rStyle w:val="StyleBoldUnderline"/>
          <w:highlight w:val="cyan"/>
        </w:rPr>
        <w:t>great-power intervention</w:t>
      </w:r>
      <w:r w:rsidRPr="0054508E">
        <w:rPr>
          <w:sz w:val="12"/>
          <w:highlight w:val="cyan"/>
        </w:rPr>
        <w:t>.</w:t>
      </w:r>
      <w:r w:rsidRPr="0082002D">
        <w:rPr>
          <w:sz w:val="12"/>
        </w:rPr>
        <w:t xml:space="preserve"> This more traditional view of state failure is less prevalent these days, for only recently has the prospect of great power competition over failed “vacuum” states returned. But, clearly, recent events in Georgia—as well as possible future scenarios in Iraq, Afghanistan and Pakistan, as well as southeastern Europe, Asia and parts of Africa—suggest that it might be a good time to adjust, really to expand, the way we think about “failed states” and the kinds of problems they can cause.  The difference between the prevailing and the traditional view on state failure is not merely one of accent or nuance; it has important policy implications. Intense great power conflict over the spoils of a failed state will demand a fundamentally different set of strategies and skills from the United States. Whereas the response to the humanitarian disasters following state failure tends to consist of peacekeeping and state-building missions, large-scale military operations and swift unilateral action are the most likely strategies great powers will adopt when competing over a power vacuum. On the political level, multilateral cooperation, often within the setting of international institutions, is feasible as well as desirable in case of humanitarian disasters. But it is considerably more difficult, perhaps impossible, when a failed state becomes an arena of great power competition.  The prevailing view of failed states is an obvious product of the past two decades—a period in which an entirely new generation of scholars and policymakers has entered their respective professions. A combination of events—the end of the Cold War, the collapse of the Soviet Union and the prostration of states such as Somalia, Rwanda, Haiti and Bosnia, and most importantly the terrorist attacks of September 11—created two interlocked impressions concerning the sources of state failure that are today largely accepted uncritically.  The first of these is that weak states have unraveled because of the great powers’ disinterest in them, which has allowed serious domestic problems, ranging from poverty to ethnic and social strife, to degenerate into chaos and systemic governance failure.1 The basic idea here is that the Cold War had a stabilizing effect in several strategic regions where either the United States or the Soviet Union supported recently fashioned states with little domestic legitimacy and cohesion for fear that, if they did not, the rival superpower might gain advantage. Some fortunate Third World neutrals even managed a kind of foreign aid arbitrage, attracting help from both sides. When support from the superpowers ended, many of these states, such as Somalia and Yugoslavia, were torn apart by internal factionalism. The state lacked the money to bribe compliance or to generate a larger economic pie, degenerating rapidly into corruption and violence. The key conclusion: </w:t>
      </w:r>
      <w:r w:rsidRPr="0082002D">
        <w:rPr>
          <w:rStyle w:val="StyleBoldUnderline"/>
        </w:rPr>
        <w:t>The most egregious and tragic examples of failed states in the 1990s occurred because of great power neglect rather than meddling.</w:t>
      </w:r>
      <w:r w:rsidRPr="0082002D">
        <w:rPr>
          <w:sz w:val="12"/>
        </w:rPr>
        <w:t xml:space="preserve">  The related second impression that post-Cold War events have created is that </w:t>
      </w:r>
      <w:r w:rsidRPr="00180804">
        <w:rPr>
          <w:rStyle w:val="StyleBoldUnderline"/>
          <w:highlight w:val="cyan"/>
        </w:rPr>
        <w:t>the</w:t>
      </w:r>
      <w:r w:rsidRPr="0082002D">
        <w:rPr>
          <w:rStyle w:val="StyleBoldUnderline"/>
        </w:rPr>
        <w:t xml:space="preserve"> main </w:t>
      </w:r>
      <w:r w:rsidRPr="00180804">
        <w:rPr>
          <w:rStyle w:val="StyleBoldUnderline"/>
          <w:highlight w:val="cyan"/>
        </w:rPr>
        <w:t>threat posed by failed states</w:t>
      </w:r>
      <w:r w:rsidRPr="0082002D">
        <w:rPr>
          <w:rStyle w:val="StyleBoldUnderline"/>
        </w:rPr>
        <w:t xml:space="preserve"> starts from within them and subsequently </w:t>
      </w:r>
      <w:r w:rsidRPr="00180804">
        <w:rPr>
          <w:rStyle w:val="StyleBoldUnderline"/>
          <w:highlight w:val="cyan"/>
        </w:rPr>
        <w:t>spills over</w:t>
      </w:r>
      <w:r w:rsidRPr="0082002D">
        <w:rPr>
          <w:sz w:val="12"/>
        </w:rPr>
        <w:t xml:space="preserve"> to others. </w:t>
      </w:r>
      <w:r w:rsidRPr="000C17D8">
        <w:rPr>
          <w:rStyle w:val="StyleBoldUnderline"/>
          <w:highlight w:val="cyan"/>
        </w:rPr>
        <w:t>Failed states export</w:t>
      </w:r>
      <w:r w:rsidRPr="0082002D">
        <w:rPr>
          <w:rStyle w:val="StyleBoldUnderline"/>
        </w:rPr>
        <w:t xml:space="preserve"> threats ranging from </w:t>
      </w:r>
      <w:r w:rsidRPr="000C17D8">
        <w:rPr>
          <w:rStyle w:val="StyleBoldUnderline"/>
          <w:highlight w:val="cyan"/>
        </w:rPr>
        <w:t>crime</w:t>
      </w:r>
      <w:r w:rsidRPr="0082002D">
        <w:rPr>
          <w:rStyle w:val="StyleBoldUnderline"/>
        </w:rPr>
        <w:t xml:space="preserve"> to </w:t>
      </w:r>
      <w:r w:rsidRPr="000C17D8">
        <w:rPr>
          <w:rStyle w:val="StyleBoldUnderline"/>
          <w:highlight w:val="cyan"/>
        </w:rPr>
        <w:t>drugs</w:t>
      </w:r>
      <w:r w:rsidRPr="0082002D">
        <w:rPr>
          <w:rStyle w:val="StyleBoldUnderline"/>
        </w:rPr>
        <w:t xml:space="preserve"> to </w:t>
      </w:r>
      <w:r w:rsidRPr="000C17D8">
        <w:rPr>
          <w:rStyle w:val="StyleBoldUnderline"/>
          <w:highlight w:val="cyan"/>
        </w:rPr>
        <w:t>refugees</w:t>
      </w:r>
      <w:r w:rsidRPr="0082002D">
        <w:rPr>
          <w:rStyle w:val="StyleBoldUnderline"/>
        </w:rPr>
        <w:t xml:space="preserve"> to</w:t>
      </w:r>
      <w:r w:rsidRPr="0082002D">
        <w:rPr>
          <w:sz w:val="12"/>
        </w:rPr>
        <w:t xml:space="preserve">, most dramatically, </w:t>
      </w:r>
      <w:r w:rsidRPr="000C17D8">
        <w:rPr>
          <w:rStyle w:val="StyleBoldUnderline"/>
        </w:rPr>
        <w:t>global terrorism</w:t>
      </w:r>
      <w:r w:rsidRPr="000C17D8">
        <w:rPr>
          <w:sz w:val="12"/>
        </w:rPr>
        <w:t xml:space="preserve">.2 </w:t>
      </w:r>
      <w:r w:rsidRPr="000C17D8">
        <w:rPr>
          <w:rStyle w:val="StyleBoldUnderline"/>
        </w:rPr>
        <w:t>The lawlessness and violence of such states often spills across borders in the form of waves of refugees</w:t>
      </w:r>
      <w:r w:rsidRPr="000C17D8">
        <w:rPr>
          <w:sz w:val="12"/>
        </w:rPr>
        <w:t>, the creation of asylums</w:t>
      </w:r>
      <w:r w:rsidRPr="0082002D">
        <w:rPr>
          <w:sz w:val="12"/>
        </w:rPr>
        <w:t xml:space="preserve"> for criminals and more besides.  As the number and severity of failed state cases rose, Western powers reacted much of the time by hoping that the problems arising from the failure of states, even those geographically close to the United States or Europe like Haiti and Bosnia, would remain essentially limited so that internal chaos could simply be waited out. Interventions such as in Somalia, Bosnia or Haiti were driven by a Western public shocked by vivid images of suffering and slaughter rather than by a sense that these collapsed states directly threatened U.S. national security. The 9/11 terrorist attacks against the United States changed the perception that failed states could be safely ignored. The Hobbesian world of </w:t>
      </w:r>
      <w:r w:rsidRPr="000C17D8">
        <w:rPr>
          <w:rStyle w:val="StyleBoldUnderline"/>
          <w:highlight w:val="cyan"/>
        </w:rPr>
        <w:t>a failed state could be</w:t>
      </w:r>
      <w:r w:rsidRPr="0082002D">
        <w:rPr>
          <w:sz w:val="12"/>
        </w:rPr>
        <w:t xml:space="preserve"> distant, but it was also </w:t>
      </w:r>
      <w:r w:rsidRPr="000C17D8">
        <w:rPr>
          <w:rStyle w:val="StyleBoldUnderline"/>
          <w:highlight w:val="cyan"/>
        </w:rPr>
        <w:t>a breeding ground for terrorist networks</w:t>
      </w:r>
      <w:r w:rsidRPr="0082002D">
        <w:rPr>
          <w:sz w:val="12"/>
        </w:rPr>
        <w:t xml:space="preserve"> that could train their foot soldiers, </w:t>
      </w:r>
      <w:r w:rsidRPr="0082002D">
        <w:rPr>
          <w:rStyle w:val="StyleBoldUnderline"/>
        </w:rPr>
        <w:t xml:space="preserve">establish </w:t>
      </w:r>
      <w:r w:rsidRPr="0093497C">
        <w:rPr>
          <w:rStyle w:val="StyleBoldUnderline"/>
          <w:highlight w:val="cyan"/>
        </w:rPr>
        <w:t>logistical bases and plan attacks</w:t>
      </w:r>
      <w:r w:rsidRPr="0082002D">
        <w:rPr>
          <w:rStyle w:val="StyleBoldUnderline"/>
        </w:rPr>
        <w:t xml:space="preserve"> </w:t>
      </w:r>
      <w:r w:rsidRPr="0082002D">
        <w:rPr>
          <w:sz w:val="12"/>
        </w:rPr>
        <w:t>against distant countries</w:t>
      </w:r>
      <w:r w:rsidRPr="0082002D">
        <w:rPr>
          <w:rStyle w:val="StyleBoldUnderline"/>
        </w:rPr>
        <w:t xml:space="preserve">. </w:t>
      </w:r>
      <w:r w:rsidRPr="0093497C">
        <w:rPr>
          <w:rStyle w:val="StyleBoldUnderline"/>
          <w:highlight w:val="cyan"/>
        </w:rPr>
        <w:t>Failed states</w:t>
      </w:r>
      <w:r w:rsidRPr="0082002D">
        <w:rPr>
          <w:sz w:val="12"/>
        </w:rPr>
        <w:t xml:space="preserve"> suddenly </w:t>
      </w:r>
      <w:r w:rsidRPr="0093497C">
        <w:rPr>
          <w:rStyle w:val="StyleBoldUnderline"/>
          <w:highlight w:val="cyan"/>
        </w:rPr>
        <w:t>were</w:t>
      </w:r>
      <w:r w:rsidRPr="0082002D">
        <w:rPr>
          <w:rStyle w:val="StyleBoldUnderline"/>
        </w:rPr>
        <w:t xml:space="preserve"> not only humanitarian disasters but </w:t>
      </w:r>
      <w:r w:rsidRPr="0093497C">
        <w:rPr>
          <w:rStyle w:val="StyleBoldUnderline"/>
          <w:highlight w:val="cyan"/>
        </w:rPr>
        <w:t>security threats</w:t>
      </w:r>
      <w:r w:rsidRPr="0082002D">
        <w:rPr>
          <w:sz w:val="12"/>
        </w:rPr>
        <w:t xml:space="preserve">. As Francis Fukuyama observed in 2004, “radical Islamist terrorism combined with the availability of weapons of mass destruction added a major security dimension to the burden of problems created by weak governance.”3  However, 9/11 did not alter the conviction that the main threat posed by failed states stems from endogenous problems and not from a great power competition to fill the vacuum created by their demise. At least in the immediate aftermath of the terrorist attacks, there was a naive feeling that the Islamist threat festering in failed or weak states such as Afghanistan was a menace to the international community writ large, and certainly to great powers like Russia and China, as well as the United States. It was therefore assumed that the great powers would cooperate to combat terrorism and not compete with each other for control over failing or failed states. As Stephen David pointed out in these pages, “Instead of living in a world of international anarchy and domestic order, we have international order and domestic anarchy.”4  The solution stemming from such a view of failed states falls under the broad category of “nation-building.” If the main challenge of failed states is internally generated and caused by a collapse of domestic order, then the solution must be to rebuild state institutions and restore authority and order, preferably under some sort of multilateral arrangement that would enhance the legitimacy of what is necessarily an intrusive endeavor. Great powers are expected to cooperate, not compete, to fix failed states.  U.S. foreign policy continues to reflect this prevailing view. Then-Director of the Policy Planning staff, Stephen Krasner, and Carlos </w:t>
      </w:r>
      <w:r w:rsidRPr="0082002D">
        <w:rPr>
          <w:rStyle w:val="StyleBoldUnderline"/>
        </w:rPr>
        <w:t>Pascual</w:t>
      </w:r>
      <w:r w:rsidRPr="0082002D">
        <w:rPr>
          <w:sz w:val="12"/>
        </w:rPr>
        <w:t xml:space="preserve">, then-Coordinator for Reconstruction and Stabilization at the State Department, </w:t>
      </w:r>
      <w:r w:rsidRPr="0082002D">
        <w:rPr>
          <w:rStyle w:val="StyleBoldUnderline"/>
        </w:rPr>
        <w:t>wrote</w:t>
      </w:r>
      <w:r w:rsidRPr="0082002D">
        <w:rPr>
          <w:sz w:val="12"/>
        </w:rPr>
        <w:t xml:space="preserve"> in 2005 </w:t>
      </w:r>
      <w:r w:rsidRPr="0082002D">
        <w:rPr>
          <w:rStyle w:val="StyleBoldUnderline"/>
        </w:rPr>
        <w:t xml:space="preserve">that, “when chaos prevails, terrorism, narcotics trade, </w:t>
      </w:r>
      <w:r w:rsidRPr="001260A7">
        <w:rPr>
          <w:rStyle w:val="StyleBoldUnderline"/>
          <w:highlight w:val="cyan"/>
        </w:rPr>
        <w:t>weapons proliferation, and</w:t>
      </w:r>
      <w:r w:rsidRPr="0082002D">
        <w:rPr>
          <w:rStyle w:val="StyleBoldUnderline"/>
        </w:rPr>
        <w:t xml:space="preserve"> other forms of </w:t>
      </w:r>
      <w:r w:rsidRPr="001260A7">
        <w:rPr>
          <w:rStyle w:val="StyleBoldUnderline"/>
          <w:highlight w:val="cyan"/>
        </w:rPr>
        <w:t>organized crime can flourish.</w:t>
      </w:r>
      <w:r w:rsidRPr="0082002D">
        <w:rPr>
          <w:rStyle w:val="StyleBoldUnderline"/>
        </w:rPr>
        <w:t>”</w:t>
      </w:r>
      <w:r w:rsidRPr="0082002D">
        <w:rPr>
          <w:sz w:val="12"/>
        </w:rPr>
        <w:t xml:space="preserve"> Moreover, “</w:t>
      </w:r>
      <w:r w:rsidRPr="0082002D">
        <w:rPr>
          <w:rStyle w:val="StyleBoldUnderline"/>
        </w:rPr>
        <w:t>modern conflicts are far more likely to be internal, civil matters than to be clashes between opposing countries.”5  The prevailing view of failed states is</w:t>
      </w:r>
      <w:r w:rsidRPr="0082002D">
        <w:rPr>
          <w:sz w:val="12"/>
        </w:rPr>
        <w:t xml:space="preserve">, to repeat, not wrong, just </w:t>
      </w:r>
      <w:r w:rsidRPr="0082002D">
        <w:rPr>
          <w:rStyle w:val="StyleBoldUnderline"/>
        </w:rPr>
        <w:lastRenderedPageBreak/>
        <w:t>incomplete</w:t>
      </w:r>
      <w:r w:rsidRPr="0082002D">
        <w:rPr>
          <w:sz w:val="12"/>
        </w:rPr>
        <w:t xml:space="preserve">—for </w:t>
      </w:r>
      <w:r w:rsidRPr="0082002D">
        <w:rPr>
          <w:rStyle w:val="StyleBoldUnderline"/>
        </w:rPr>
        <w:t>it ignores the competitive nature of great power interactions.</w:t>
      </w:r>
      <w:r w:rsidRPr="0082002D">
        <w:rPr>
          <w:sz w:val="12"/>
        </w:rPr>
        <w:t xml:space="preserve"> The traditional understanding of power vacuums is still very relevant. Sudan, Central Asia, Indonesia, parts of </w:t>
      </w:r>
      <w:r w:rsidRPr="001260A7">
        <w:rPr>
          <w:rStyle w:val="StyleBoldUnderline"/>
          <w:highlight w:val="cyan"/>
        </w:rPr>
        <w:t>Latin America</w:t>
      </w:r>
      <w:r w:rsidRPr="0082002D">
        <w:rPr>
          <w:rStyle w:val="StyleBoldUnderline"/>
        </w:rPr>
        <w:t xml:space="preserve"> </w:t>
      </w:r>
      <w:r w:rsidRPr="0082002D">
        <w:rPr>
          <w:sz w:val="12"/>
        </w:rPr>
        <w:t xml:space="preserve">and many other areas are </w:t>
      </w:r>
      <w:r w:rsidRPr="001260A7">
        <w:rPr>
          <w:rStyle w:val="StyleBoldUnderline"/>
          <w:highlight w:val="cyan"/>
        </w:rPr>
        <w:t>characterized by weak</w:t>
      </w:r>
      <w:r w:rsidRPr="0082002D">
        <w:rPr>
          <w:rStyle w:val="StyleBoldUnderline"/>
        </w:rPr>
        <w:t xml:space="preserve"> </w:t>
      </w:r>
      <w:r w:rsidRPr="0082002D">
        <w:rPr>
          <w:sz w:val="12"/>
        </w:rPr>
        <w:t xml:space="preserve">and often collapsing </w:t>
      </w:r>
      <w:r w:rsidRPr="001260A7">
        <w:rPr>
          <w:rStyle w:val="StyleBoldUnderline"/>
          <w:highlight w:val="cyan"/>
        </w:rPr>
        <w:t>states</w:t>
      </w:r>
      <w:r w:rsidRPr="0082002D">
        <w:rPr>
          <w:rStyle w:val="StyleBoldUnderline"/>
        </w:rPr>
        <w:t xml:space="preserve"> </w:t>
      </w:r>
      <w:r w:rsidRPr="001260A7">
        <w:rPr>
          <w:rStyle w:val="StyleBoldUnderline"/>
          <w:highlight w:val="cyan"/>
        </w:rPr>
        <w:t>that are increasingly arenas for great power competition</w:t>
      </w:r>
      <w:r w:rsidRPr="0082002D">
        <w:rPr>
          <w:rStyle w:val="StyleBoldUnderline"/>
        </w:rPr>
        <w:t>. The interest of these great powers is</w:t>
      </w:r>
      <w:r w:rsidRPr="0082002D">
        <w:rPr>
          <w:sz w:val="12"/>
        </w:rPr>
        <w:t xml:space="preserve"> not to rebuild the state or to engage in “nation-building” for humanitarian purposes but </w:t>
      </w:r>
      <w:r w:rsidRPr="0082002D">
        <w:rPr>
          <w:rStyle w:val="StyleBoldUnderline"/>
        </w:rPr>
        <w:t>to establish a foothold in the region, to obtain favorable economic deals</w:t>
      </w:r>
      <w:r w:rsidRPr="0082002D">
        <w:rPr>
          <w:sz w:val="12"/>
        </w:rPr>
        <w:t xml:space="preserve">, especially in the energy sector, </w:t>
      </w:r>
      <w:r w:rsidRPr="0082002D">
        <w:rPr>
          <w:rStyle w:val="StyleBoldUnderline"/>
        </w:rPr>
        <w:t>and</w:t>
      </w:r>
      <w:r w:rsidRPr="0082002D">
        <w:rPr>
          <w:sz w:val="12"/>
        </w:rPr>
        <w:t xml:space="preserve"> to </w:t>
      </w:r>
      <w:r w:rsidRPr="0082002D">
        <w:rPr>
          <w:rStyle w:val="StyleBoldUnderline"/>
        </w:rPr>
        <w:t>weaken the presence of other great powers</w:t>
      </w:r>
      <w:r w:rsidRPr="0082002D">
        <w:rPr>
          <w:sz w:val="12"/>
        </w:rPr>
        <w:t xml:space="preserve">.  Let’s look at just three possible future scenarios. In the first, imagine that parts of Indonesia become increasingly difficult to govern and are wracked by riots. Chinese minorities are attacked, while pirates prowl sealanes in ever greater numbers. Bejing, pressured by domestic opinion to help the Chinese diaspora, as well as by fears that its seaborne commerce will be interrupted, intervenes in the region. China’s action is then perceived as a threat by Japan, which projects its own power into the region. The United States, India and others then intervene to protect their interests, as well.  In the second scenario, imagine that Uzbekistan collapses after years of chronic mismanagement and continued Islamist agitation. Uzbekistan’s natural resources and its strategic value as a route to the Caspian or Middle East are suddenly up for grabs, and Russia and China begin to compete for control over it, possibly followed by other states like Iran and Turkey.  In a third scenario, imagine that the repressive government of Sudan loses the ability to maintain control over the state, and that chaos spreads from Darfur outward to Chad and other neighbors. Powers distant and nearby decide to extend their control over the threatened oil fields. China, though still at least a decade away from having serious power projection capabilities, already has men on the ground in Sudan protecting some of the fields and uses them to control the country’s natural resources.  These scenarios are not at all outlandish, as recent events have shown. Kosovo, which formally declared independence on February 17, 2008, continues to strain relationships between the United States and Europe, on the one hand, and Serbia and Russia, on the other. The resulting tension may degenerate into violence as Serbian nationalists and perhaps even the Serbian army intervene in Kosovo. It is conceivable then that Russia would support Belgrade, leading to a serious confrontation with the European Union and the United States.  A similar conflict, pitting Russia against NATO or the United States alone, or some other alliance of European states, could develop in several post-Soviet regions, from Georgia to the Baltics. Last summer’s war in Georgia, for instance, showed incipient signs of a great power confrontation between Russia and the United States over the fate of a weak state, further destabilized by a rash local leadership and aggressive meddling by Moscow. The future of Ukraine may follow a parallel pattern: Russian citizens (or, to be precise, ethnic Russians who are given passports by Moscow) may claim to be harassed by Ukrainian authorities, who are weak and divided. A refugee problem could then arise, giving Moscow a ready justification to intervene militarily. The question would then be whether NATO, or the United States, or some alliance of Poland and other states would feel the need and have the ability to prevent Ukraine from falling under Russian control.  Another example could arise in Iraq. If the United States fails to stabilize the situation and withdraws, or even merely scales down its military presence too quickly, one outcome could be the collapse of the central government in Baghdad. The resulting vacuum would be filled by militias and other groups, who would engage in violent conflict for oil, political control and sectarian revenge. This tragic situation would be compounded if Iran and Saudi Arabia, the two regional powers with the most direct interests in the outcome, entered the fray more directly than they have so far.  In sum, there are many more plausible scenarios in which a failed state could become a playground of both regional and great power rivalry, which is why we urgently need to dust off the traditional view of failed states and consider its main features as well as its array of consequences.  The traditional view starts from a widely shared assumption that, as nature abhors vacuums, so does the international system. As Richard Nixon once said to Mao Zedong, “In international relations there are no good choices. One thing is sure—we can leave no vacuums, because they can be filled.”6 The power vacuums created by failed states attract the interests of great powers because they are an easy way to expand their spheres of influence while weakening their opponents or forestalling their intervention. A state that decides not to fill a power vacuum is effectively inviting other states to do so, thereby potentially decreasing its own relative power.  This simple, inescapable logic is based on the view that international relations are essentially a zero-sum game: My gain is your loss. A failed state creates a dramatic opportunity to gain something, whether natural resources, territory or a strategically pivotal location. The power that controls it first necessarily increases its own standing relative to other states. As Walter Lippmann wrote in 1915,  the anarchy of the world is due to the backwardness of weak states; . . . the modern nations have lived in armed peace and collapsed into hideous warfare because in Asia, Africa, the Balkans, Central and South America there are rich territories in which weakness invites exploitation, in which inefficiency and corruption invite imperial expansion, in which the prizes are so great that the competition for them is to the knife.7  The threat posed by failed states, therefore, need not emanate mainly from within. After all, by definition a failed state is no longer an actor capable of conducting a foreign policy. It is a politically inert geographic area whose fate is dependent on the actions of others. The main menace to international security stems from competition between these “others.” As Arnold Wolfers put it in 1951, because of the competitive nature of international relations, “expansion would be sure to take place wherever a power vacuum existed.”8 The challenge is that the incentive to extend control over a vacuum or a failed state is similar for many states. In fact, even if one state has a stronger desire to control a power vacuum because of its geographic proximity, natural resources or strategic location, this very interest spurs other states to seek command over the same territory simply because doing so weakens that state. The ability to deprive a state of something that will give it a substantial advantage is itself a source of power. Hence a failed state suddenly becomes a strategic prize, because it either adds to one’s own power or subtracts from another’s.  The prevailing and traditional views of failed states reflect two separate realities. Therefore, we should not restrict ourselves to one view or the other when studying our options. The difference is not just academic; it has very practical consequences.  First and foremost, if we take the traditional view, failed states may pose an even greater danger to international security than policymakers and academics currently predict. </w:t>
      </w:r>
      <w:r w:rsidRPr="0082002D">
        <w:rPr>
          <w:rStyle w:val="CardsChar"/>
          <w:sz w:val="12"/>
          <w:szCs w:val="16"/>
        </w:rPr>
        <w:t>Humanitarian disasters</w:t>
      </w:r>
      <w:r w:rsidRPr="0082002D">
        <w:rPr>
          <w:sz w:val="12"/>
        </w:rPr>
        <w:t xml:space="preserve"> are certainly tragedies that deserve serious attention; yet they do not pose the worst threats to U.S. security or world stability. That honor still belongs to the possibility of a great power confrontation. </w:t>
      </w:r>
      <w:r w:rsidRPr="00297F18">
        <w:rPr>
          <w:rStyle w:val="StyleBoldUnderline"/>
          <w:highlight w:val="cyan"/>
        </w:rPr>
        <w:t>While the past decade</w:t>
      </w:r>
      <w:r w:rsidRPr="0082002D">
        <w:rPr>
          <w:rStyle w:val="StyleBoldUnderline"/>
        </w:rPr>
        <w:t xml:space="preserve"> </w:t>
      </w:r>
      <w:r w:rsidRPr="0082002D">
        <w:rPr>
          <w:sz w:val="12"/>
        </w:rPr>
        <w:t xml:space="preserve">or so has </w:t>
      </w:r>
      <w:r w:rsidRPr="00297F18">
        <w:rPr>
          <w:rStyle w:val="StyleBoldUnderline"/>
          <w:highlight w:val="cyan"/>
        </w:rPr>
        <w:t>allowed us to ignore great power rivalries</w:t>
      </w:r>
      <w:r w:rsidRPr="0082002D">
        <w:rPr>
          <w:sz w:val="12"/>
        </w:rPr>
        <w:t xml:space="preserve"> as the main feature of international relations, </w:t>
      </w:r>
      <w:r w:rsidRPr="00297F18">
        <w:rPr>
          <w:rStyle w:val="StyleBoldUnderline"/>
          <w:highlight w:val="cyan"/>
        </w:rPr>
        <w:t>there is no guarantee</w:t>
      </w:r>
      <w:r w:rsidRPr="0082002D">
        <w:rPr>
          <w:rStyle w:val="StyleBoldUnderline"/>
        </w:rPr>
        <w:t xml:space="preserve"> that </w:t>
      </w:r>
      <w:r w:rsidRPr="00297F18">
        <w:rPr>
          <w:rStyle w:val="StyleBoldUnderline"/>
          <w:highlight w:val="cyan"/>
        </w:rPr>
        <w:t>this</w:t>
      </w:r>
      <w:r w:rsidRPr="0082002D">
        <w:rPr>
          <w:rStyle w:val="StyleBoldUnderline"/>
        </w:rPr>
        <w:t xml:space="preserve"> happy circumstance </w:t>
      </w:r>
      <w:r w:rsidRPr="00297F18">
        <w:rPr>
          <w:rStyle w:val="StyleBoldUnderline"/>
          <w:highlight w:val="cyan"/>
        </w:rPr>
        <w:t>will continue</w:t>
      </w:r>
      <w:r w:rsidRPr="0082002D">
        <w:rPr>
          <w:rStyle w:val="StyleBoldUnderline"/>
        </w:rPr>
        <w:t xml:space="preserve"> long </w:t>
      </w:r>
      <w:r w:rsidRPr="00297F18">
        <w:rPr>
          <w:rStyle w:val="StyleBoldUnderline"/>
          <w:highlight w:val="cyan"/>
        </w:rPr>
        <w:t>into the future.</w:t>
      </w:r>
      <w:r w:rsidRPr="0082002D">
        <w:rPr>
          <w:rStyle w:val="StyleBoldUnderline"/>
        </w:rPr>
        <w:t xml:space="preserve">  </w:t>
      </w:r>
    </w:p>
    <w:p w:rsidR="00D71355" w:rsidRPr="00D71355" w:rsidRDefault="00D71355" w:rsidP="00D71355">
      <w:pPr>
        <w:pStyle w:val="Heading3"/>
      </w:pPr>
      <w:r>
        <w:lastRenderedPageBreak/>
        <w:t>Solvency</w:t>
      </w:r>
    </w:p>
    <w:p w:rsidR="00570EB6" w:rsidRDefault="00570EB6" w:rsidP="00EB1568">
      <w:pPr>
        <w:pStyle w:val="Heading4"/>
      </w:pPr>
      <w:r>
        <w:t>Activating the Container Inspection Facility is the best way to engage Venezuela – prevents global exports of drugs</w:t>
      </w:r>
    </w:p>
    <w:p w:rsidR="00EB1568" w:rsidRPr="001E49E1" w:rsidRDefault="00EB1568" w:rsidP="00EB1568">
      <w:r w:rsidRPr="001E49E1">
        <w:rPr>
          <w:rStyle w:val="StyleStyleBold12pt"/>
        </w:rPr>
        <w:t>DOS, ’12</w:t>
      </w:r>
      <w:r>
        <w:t xml:space="preserve"> (United States Department of State Bureau for International Narcotics and Law Enforcement Affairs, March, “International Narcotics Control Strategy Report Volume I Drug and Chemical Control” http://www.state.gov/documents/organization/184314.pdf)//JAG</w:t>
      </w:r>
    </w:p>
    <w:p w:rsidR="00EB1568" w:rsidRPr="008A76A2" w:rsidRDefault="00EB1568" w:rsidP="00EB1568">
      <w:pPr>
        <w:rPr>
          <w:sz w:val="12"/>
        </w:rPr>
      </w:pPr>
      <w:r w:rsidRPr="008A76A2">
        <w:rPr>
          <w:sz w:val="12"/>
        </w:rPr>
        <w:t>Bilateral cooperation with the United States in 2011 consisted mainly of coordination of fugitive deportations from Venezuela to the United States and maritime interdiction activities carried out by the U.S. Coast Guard (USCG). The Venezuelan government deported three fugitives wanted on narcotics trafficking charges to the United States during 2011: Gloria Rojas Valencia, Lionel Harris, and Maximiliano Bonilla Orozco, aka ―Valenciano</w:t>
      </w:r>
      <w:r w:rsidRPr="008A76A2">
        <w:rPr>
          <w:rFonts w:ascii="Times New Roman" w:hAnsi="Times New Roman" w:cs="Times New Roman"/>
          <w:sz w:val="12"/>
        </w:rPr>
        <w:t>‖</w:t>
      </w:r>
      <w:r w:rsidRPr="008A76A2">
        <w:rPr>
          <w:sz w:val="12"/>
        </w:rPr>
        <w:t>, one of Colombia</w:t>
      </w:r>
      <w:r w:rsidRPr="008A76A2">
        <w:rPr>
          <w:rFonts w:cs="Georgia"/>
          <w:sz w:val="12"/>
        </w:rPr>
        <w:t>‘</w:t>
      </w:r>
      <w:r w:rsidRPr="008A76A2">
        <w:rPr>
          <w:sz w:val="12"/>
        </w:rPr>
        <w:t>s most-wanted drug traffickers captured in Venezuela in November and deported in December. The Venezuelan government continued to permit USCG boarding of Venezuelan-flagged vessels on the high seas suspected of being engaged in narcotics trafficking. During 2011, the Venezuelan government cooperated with the USCG in three maritime drug interdiction cases, compared to nine cases in 2010. The United States is unaware of the Venezuelan Navy or Coast Guard making any at-sea drug seizures on its own. D. Conclusion During the year, Venezuela increased counternarcotics cooperation with Colombia and continued to deport fugitives to the United States, Colombia, and other countries.</w:t>
      </w:r>
      <w:r w:rsidRPr="008A76A2">
        <w:rPr>
          <w:rStyle w:val="StyleBoldUnderline"/>
        </w:rPr>
        <w:t xml:space="preserve"> The U</w:t>
      </w:r>
      <w:r w:rsidRPr="008A76A2">
        <w:rPr>
          <w:sz w:val="12"/>
        </w:rPr>
        <w:t xml:space="preserve">nited </w:t>
      </w:r>
      <w:r w:rsidRPr="008A76A2">
        <w:rPr>
          <w:rStyle w:val="StyleBoldUnderline"/>
        </w:rPr>
        <w:t>S</w:t>
      </w:r>
      <w:r w:rsidRPr="008A76A2">
        <w:rPr>
          <w:sz w:val="12"/>
        </w:rPr>
        <w:t xml:space="preserve">tates </w:t>
      </w:r>
      <w:r w:rsidRPr="008A76A2">
        <w:rPr>
          <w:rStyle w:val="StyleBoldUnderline"/>
        </w:rPr>
        <w:t>remains prepared to deepen cooperation with Venezuela to help counter the increasing flow of cocaine</w:t>
      </w:r>
      <w:r w:rsidRPr="008A76A2">
        <w:rPr>
          <w:sz w:val="12"/>
        </w:rPr>
        <w:t xml:space="preserve"> and other illegal drugs transiting Venezuelan territory. </w:t>
      </w:r>
      <w:r w:rsidRPr="008A76A2">
        <w:rPr>
          <w:rStyle w:val="StyleBoldUnderline"/>
        </w:rPr>
        <w:t xml:space="preserve">Cooperation could be improved through a formal re-engagement between Venezuelan and U.S. law enforcement agencies on counternarcotics issues and </w:t>
      </w:r>
      <w:r w:rsidRPr="008A76A2">
        <w:rPr>
          <w:sz w:val="12"/>
        </w:rPr>
        <w:t>the signing of the outstanding Bilateral Counternarcotics MOU addendum, which would provide</w:t>
      </w:r>
      <w:r w:rsidRPr="008A76A2">
        <w:rPr>
          <w:rStyle w:val="StyleBoldUnderline"/>
        </w:rPr>
        <w:t xml:space="preserve"> funds for joint counternarcotics projects and demand reduction programs. Cooperation could include counternarcotics and anti-money laundering training programs for law enforcement and other officials to build institutional capacity to fight narcotics trafficking</w:t>
      </w:r>
      <w:r w:rsidRPr="008A76A2">
        <w:rPr>
          <w:sz w:val="12"/>
        </w:rPr>
        <w:t xml:space="preserve">. Such training would require the Venezuelan government to permit law enforcement officials to participate in capacity-building programs hosted by other countries. </w:t>
      </w:r>
      <w:r w:rsidRPr="008A76A2">
        <w:rPr>
          <w:rStyle w:val="StyleBoldUnderline"/>
          <w:b/>
        </w:rPr>
        <w:t>Cooperation could also improve Venezuela‘s port security and reduce Venezuela‘s role as a major maritime drug transit country. Such cooperation could involve the activation of the Container Inspection Facility at Puerto Cabello</w:t>
      </w:r>
      <w:r w:rsidRPr="008A76A2">
        <w:rPr>
          <w:sz w:val="12"/>
        </w:rPr>
        <w:t xml:space="preserve">, which was partially funded by the United States in 2004, </w:t>
      </w:r>
      <w:r w:rsidRPr="008A76A2">
        <w:rPr>
          <w:rStyle w:val="StyleBoldUnderline"/>
        </w:rPr>
        <w:t>and the Venezuelan government‘s participation in the USCG's International Port Security Program. This program would help Venezuela assess its major seaports and develop best practices for enhanced maritime security</w:t>
      </w:r>
      <w:r w:rsidRPr="008A76A2">
        <w:rPr>
          <w:sz w:val="12"/>
        </w:rPr>
        <w:t xml:space="preserve">. Since the last assessment in 2004, the Venezuelan government has denied requests by the United States to return to conduct an updated assessment. </w:t>
      </w:r>
      <w:r w:rsidRPr="008A76A2">
        <w:rPr>
          <w:rStyle w:val="StyleBoldUnderline"/>
        </w:rPr>
        <w:t xml:space="preserve">These cooperative activities would increase the exchange of information that could lead to arrests, help dismantle organized criminal networks, aid in the prosecution of criminals engaged in narcotrafficking, and </w:t>
      </w:r>
      <w:r w:rsidRPr="008A76A2">
        <w:rPr>
          <w:rStyle w:val="StyleBoldUnderline"/>
          <w:b/>
        </w:rPr>
        <w:t>stem the flow of illicit drugs</w:t>
      </w:r>
      <w:r w:rsidRPr="008A76A2">
        <w:rPr>
          <w:rStyle w:val="StyleBoldUnderline"/>
        </w:rPr>
        <w:t xml:space="preserve"> transiting Venezuelan airspace, land, and sea</w:t>
      </w:r>
      <w:r w:rsidRPr="008A76A2">
        <w:rPr>
          <w:sz w:val="12"/>
        </w:rPr>
        <w:t>.</w:t>
      </w:r>
    </w:p>
    <w:p w:rsidR="00EB1568" w:rsidRDefault="00570EB6" w:rsidP="00EB1568">
      <w:pPr>
        <w:pStyle w:val="Heading4"/>
      </w:pPr>
      <w:r>
        <w:t>They say yes – ensures exchange of intelligence and helps Venezuela stabilize the nation</w:t>
      </w:r>
    </w:p>
    <w:p w:rsidR="00EB1568" w:rsidRPr="001E49E1" w:rsidRDefault="00EB1568" w:rsidP="00EB1568">
      <w:r w:rsidRPr="001E49E1">
        <w:rPr>
          <w:rStyle w:val="StyleStyleBold12pt"/>
        </w:rPr>
        <w:t>DOS, ’1</w:t>
      </w:r>
      <w:r>
        <w:rPr>
          <w:rStyle w:val="StyleStyleBold12pt"/>
        </w:rPr>
        <w:t>0</w:t>
      </w:r>
      <w:r>
        <w:t xml:space="preserve"> (United States Department of State Bureau for International Narcotics and Law Enforcement Affairs, March, “International Narcotics Control Strategy Report Volume I Drug and Chemical Control” http://www.state.gov/documents/organization/184314.pdf)//JAG</w:t>
      </w:r>
    </w:p>
    <w:p w:rsidR="00EB1568" w:rsidRPr="008A76A2" w:rsidRDefault="00EB1568" w:rsidP="00EB1568">
      <w:pPr>
        <w:rPr>
          <w:sz w:val="12"/>
        </w:rPr>
      </w:pPr>
      <w:r w:rsidRPr="008A76A2">
        <w:rPr>
          <w:sz w:val="12"/>
        </w:rPr>
        <w:t xml:space="preserve">IV. U.S. Policy Initiatives and Programs Bilateral Cooperation. </w:t>
      </w:r>
      <w:r w:rsidRPr="008A76A2">
        <w:rPr>
          <w:rStyle w:val="StyleBoldUnderline"/>
        </w:rPr>
        <w:t xml:space="preserve">Cooperation with the GOV is restricted to the interdiction of vessels on the high seas </w:t>
      </w:r>
      <w:r w:rsidRPr="008A76A2">
        <w:rPr>
          <w:sz w:val="12"/>
        </w:rPr>
        <w:t xml:space="preserve">and informal exchanges of information between DEA and ONA. In 2007, the GOV said it would end the judicial sector’s participation in several U.S.-funded United Nations Office of Drugs and Crime (UNODC) programs, and indicated to the UNODC that the GOV would not participate in any programs receiving U.S. funds. However, </w:t>
      </w:r>
      <w:r w:rsidRPr="008A76A2">
        <w:rPr>
          <w:rStyle w:val="StyleBoldUnderline"/>
        </w:rPr>
        <w:t>in 2009, the GOV attended a judicial sector training seminar on money laundering developed with the technical support of UNODC</w:t>
      </w:r>
      <w:r w:rsidRPr="008A76A2">
        <w:rPr>
          <w:sz w:val="12"/>
        </w:rPr>
        <w:t xml:space="preserve">. No further cooperation with the GOV was reported during 2009. While the United States continues to reach out to traditional counternarcotics contacts in the GOV, increasing support has been given to nontraditional partners, including NGOs involved in demand reduction and regional and municipal government anticrime and counternarcotics programs. </w:t>
      </w:r>
      <w:r w:rsidRPr="008A76A2">
        <w:rPr>
          <w:rStyle w:val="StyleBoldUnderline"/>
        </w:rPr>
        <w:t>In November 2009, ONA informed U.S. officials of its intent to activate the U.S.-funded Container Inspection Facility</w:t>
      </w:r>
      <w:r w:rsidRPr="008A76A2">
        <w:rPr>
          <w:sz w:val="12"/>
        </w:rPr>
        <w:t xml:space="preserve"> (CIF) </w:t>
      </w:r>
      <w:r w:rsidRPr="008A76A2">
        <w:rPr>
          <w:rStyle w:val="StyleBoldUnderline"/>
        </w:rPr>
        <w:t>at Puerto Cabello</w:t>
      </w:r>
      <w:r w:rsidRPr="008A76A2">
        <w:rPr>
          <w:sz w:val="12"/>
        </w:rPr>
        <w:t xml:space="preserve">. Completed in late 2006, </w:t>
      </w:r>
      <w:r w:rsidRPr="008A76A2">
        <w:rPr>
          <w:rStyle w:val="StyleBoldUnderline"/>
        </w:rPr>
        <w:t>the CIF was intended to provide a venue and equipment</w:t>
      </w:r>
      <w:r w:rsidRPr="008A76A2">
        <w:rPr>
          <w:sz w:val="12"/>
        </w:rPr>
        <w:t xml:space="preserve"> (forklifts, tools, and safety equipment) </w:t>
      </w:r>
      <w:r w:rsidRPr="008A76A2">
        <w:rPr>
          <w:rStyle w:val="StyleBoldUnderline"/>
        </w:rPr>
        <w:t>for Venezuelan authorities to unload and examine containers in a safe and protected environment</w:t>
      </w:r>
      <w:r w:rsidRPr="008A76A2">
        <w:rPr>
          <w:sz w:val="12"/>
        </w:rPr>
        <w:t xml:space="preserve">. Embassy representatives attempted to assess the facility in April 2009 but were refused entry. However, they were alerted that USG-provided computers, forklift equipment, and other materials worth more than approximately $18,000 were missing from the locked facility. A number of private Venezuelan companies are still enrolled in a private sector antismuggling endeavor called the Business </w:t>
      </w:r>
      <w:r w:rsidRPr="008A76A2">
        <w:rPr>
          <w:sz w:val="12"/>
        </w:rPr>
        <w:lastRenderedPageBreak/>
        <w:t xml:space="preserve">Alliance for Secure Commerce (BASC) program. This program seeks to deter smuggling, including narcotics, in commercial cargo shipments by enhancing private sector security programs. The GOV continues to cooperate with the United States to permit the boarding of Venezuelan-flagged vessels on the high seas that are suspected to be engaged in narcotics trafficking, although delays in response to requests for verification of nationality have sometimes resulted in lost opportunities. In cases of cooperation, the GOV asks to retain jurisdiction and does not share information on the final disposition of seizures made by the U.S. Coast Guard on Venezuelan-flagged vessels or the corresponding legal cases. The Road Ahead. </w:t>
      </w:r>
      <w:r w:rsidRPr="008A76A2">
        <w:rPr>
          <w:rStyle w:val="StyleBoldUnderline"/>
        </w:rPr>
        <w:t>The U</w:t>
      </w:r>
      <w:r w:rsidRPr="008A76A2">
        <w:rPr>
          <w:sz w:val="12"/>
        </w:rPr>
        <w:t xml:space="preserve">nited </w:t>
      </w:r>
      <w:r w:rsidRPr="008A76A2">
        <w:rPr>
          <w:rStyle w:val="StyleBoldUnderline"/>
        </w:rPr>
        <w:t>S</w:t>
      </w:r>
      <w:r w:rsidRPr="008A76A2">
        <w:rPr>
          <w:sz w:val="12"/>
        </w:rPr>
        <w:t xml:space="preserve">tates </w:t>
      </w:r>
      <w:r w:rsidRPr="008A76A2">
        <w:rPr>
          <w:rStyle w:val="StyleBoldUnderline"/>
        </w:rPr>
        <w:t>is prepared to deepen cooperation with Venezuela to help counter the increasing flow of illegal drugs</w:t>
      </w:r>
      <w:r w:rsidRPr="008A76A2">
        <w:rPr>
          <w:sz w:val="12"/>
        </w:rPr>
        <w:t xml:space="preserve"> through that country. </w:t>
      </w:r>
      <w:r w:rsidRPr="008A76A2">
        <w:rPr>
          <w:rStyle w:val="StyleBoldUnderline"/>
        </w:rPr>
        <w:t>Cooperation could be improved if the GOV signed the outstanding bilateral counternarcotics MOU addendum, which would free up funds for joint counternarcotics projects</w:t>
      </w:r>
      <w:r w:rsidRPr="008A76A2">
        <w:rPr>
          <w:sz w:val="12"/>
        </w:rPr>
        <w:t xml:space="preserve">. </w:t>
      </w:r>
      <w:r w:rsidRPr="008A76A2">
        <w:rPr>
          <w:rStyle w:val="StyleBoldUnderline"/>
          <w:b/>
        </w:rPr>
        <w:t>Illicit trafficking from Venezuela could be curbed if the GOV made operational the Container Inspection Facility</w:t>
      </w:r>
      <w:r w:rsidRPr="008A76A2">
        <w:rPr>
          <w:sz w:val="12"/>
        </w:rPr>
        <w:t xml:space="preserve"> (CIF) </w:t>
      </w:r>
      <w:r w:rsidRPr="008A76A2">
        <w:rPr>
          <w:rStyle w:val="StyleBoldUnderline"/>
          <w:b/>
        </w:rPr>
        <w:t>at Puerto Cabello</w:t>
      </w:r>
      <w:r w:rsidRPr="008A76A2">
        <w:rPr>
          <w:sz w:val="12"/>
        </w:rPr>
        <w:t xml:space="preserve">. Bilateral cooperation could also be improved by returning a Venezuelan liaison officer to JIATF-South in Key West, Florida. </w:t>
      </w:r>
      <w:r w:rsidRPr="008A76A2">
        <w:rPr>
          <w:rStyle w:val="StyleBoldUnderline"/>
        </w:rPr>
        <w:t>These steps would increase the exchange of actionable intelligence, help to dismantle organized criminal networks, and aid in the prosecution of criminals engaged in trafficking</w:t>
      </w:r>
      <w:r w:rsidRPr="008A76A2">
        <w:rPr>
          <w:sz w:val="12"/>
        </w:rPr>
        <w:t>. In addition, the GOV is encouraged to agree to an International Shipping and Port Security visit by the U.S. Coast Guard to conduct an assessment of its major seaports. The last assessment was conducted in 2004, but the GOV has denied repeated attempts by the U.S. to discuss port security.</w:t>
      </w:r>
    </w:p>
    <w:p w:rsidR="00EB1568" w:rsidRDefault="00570EB6" w:rsidP="00EB1568">
      <w:pPr>
        <w:pStyle w:val="Heading4"/>
      </w:pPr>
      <w:r>
        <w:t>Drugs are a unique starting point for cooperation – both countries trying to find common ground</w:t>
      </w:r>
    </w:p>
    <w:p w:rsidR="00EB1568" w:rsidRDefault="00EB1568" w:rsidP="00EB1568">
      <w:r w:rsidRPr="00025F9D">
        <w:rPr>
          <w:rStyle w:val="StyleStyleBold12pt"/>
        </w:rPr>
        <w:t>New York Daily Sun, 13</w:t>
      </w:r>
      <w:r>
        <w:t xml:space="preserve"> (1/29/2013, “Venezuela Open To Discussion On Improving Ties With The US,” http://www.newyorkdailysun.com/venezuela-open-to-discussion-on-improving-ties-with-the-us/, JMP)</w:t>
      </w:r>
    </w:p>
    <w:p w:rsidR="00EB1568" w:rsidRDefault="00EB1568" w:rsidP="00EB1568">
      <w:pPr>
        <w:rPr>
          <w:sz w:val="12"/>
        </w:rPr>
      </w:pPr>
      <w:r w:rsidRPr="00077957">
        <w:rPr>
          <w:sz w:val="12"/>
        </w:rPr>
        <w:t xml:space="preserve">The two countries ties used to be strong. However, after taking office, President Hugo Chávez accused the Bush administration of attempting a coup to oust him from his position and broke off diplomatic ties with the U.S. Furthermore, Chavez reasserted sovereignty over Venezuela’s oil reserves and raised royalties for foreign firms, which challenged the US’ economic position. More than that, Chavez made his friendship with Fidel Castro public and made significant trade with Cuba which undermined the U.S. policy of isolating the said nation. Their relation was only reestablished in 2009 when Barack Obama was elected President of the United States, though their ties has been strained since then. But </w:t>
      </w:r>
      <w:r w:rsidRPr="00077957">
        <w:rPr>
          <w:rStyle w:val="StyleBoldUnderline"/>
        </w:rPr>
        <w:t>the tide has once again turned. With Chavez out of the picture</w:t>
      </w:r>
      <w:r w:rsidRPr="00077957">
        <w:rPr>
          <w:sz w:val="12"/>
        </w:rPr>
        <w:t xml:space="preserve"> due to his illness, </w:t>
      </w:r>
      <w:r w:rsidRPr="00077957">
        <w:rPr>
          <w:rStyle w:val="StyleBoldUnderline"/>
        </w:rPr>
        <w:t>Venezuelan officials are trying to ally themselves with the US</w:t>
      </w:r>
      <w:r w:rsidRPr="00077957">
        <w:rPr>
          <w:sz w:val="12"/>
        </w:rPr>
        <w:t xml:space="preserve">. To amend their ties, </w:t>
      </w:r>
      <w:r w:rsidRPr="00077957">
        <w:rPr>
          <w:rStyle w:val="StyleBoldUnderline"/>
        </w:rPr>
        <w:t>the Venezuelan government is reported to be considering US’ proposal for the return of anti-drug agents chased out of the Venezuela eight years ago by</w:t>
      </w:r>
      <w:r w:rsidRPr="00077957">
        <w:rPr>
          <w:sz w:val="12"/>
        </w:rPr>
        <w:t xml:space="preserve"> President </w:t>
      </w:r>
      <w:r w:rsidRPr="00077957">
        <w:rPr>
          <w:rStyle w:val="StyleBoldUnderline"/>
        </w:rPr>
        <w:t>Chavez</w:t>
      </w:r>
      <w:r w:rsidRPr="00077957">
        <w:rPr>
          <w:sz w:val="12"/>
        </w:rPr>
        <w:t xml:space="preserve">. On this issue, </w:t>
      </w:r>
      <w:r w:rsidRPr="00077957">
        <w:rPr>
          <w:rStyle w:val="StyleBoldUnderline"/>
        </w:rPr>
        <w:t>Venezuela’s ambassador</w:t>
      </w:r>
      <w:r w:rsidRPr="00077957">
        <w:rPr>
          <w:sz w:val="12"/>
        </w:rPr>
        <w:t xml:space="preserve"> to the Organization of American States (OAS), Roy </w:t>
      </w:r>
      <w:r w:rsidRPr="00077957">
        <w:rPr>
          <w:rStyle w:val="StyleBoldUnderline"/>
        </w:rPr>
        <w:t>Chaderton said</w:t>
      </w:r>
      <w:r w:rsidRPr="00077957">
        <w:rPr>
          <w:sz w:val="12"/>
        </w:rPr>
        <w:t xml:space="preserve"> that </w:t>
      </w:r>
      <w:r w:rsidRPr="00077957">
        <w:rPr>
          <w:rStyle w:val="StyleBoldUnderline"/>
          <w:b/>
        </w:rPr>
        <w:t>both countries are trying to find a common ground</w:t>
      </w:r>
      <w:r w:rsidRPr="00077957">
        <w:rPr>
          <w:sz w:val="12"/>
        </w:rPr>
        <w:t>. He said: “</w:t>
      </w:r>
      <w:r w:rsidRPr="00077957">
        <w:rPr>
          <w:rStyle w:val="StyleBoldUnderline"/>
        </w:rPr>
        <w:t>There are things that are being done with a great deal of seriousness</w:t>
      </w:r>
      <w:r w:rsidRPr="00077957">
        <w:rPr>
          <w:sz w:val="12"/>
        </w:rPr>
        <w:t xml:space="preserve"> and a lot of caution,” and added, “</w:t>
      </w:r>
      <w:r w:rsidRPr="00077957">
        <w:rPr>
          <w:rStyle w:val="StyleBoldUnderline"/>
        </w:rPr>
        <w:t>We are not obliged to have bad ties</w:t>
      </w:r>
      <w:r w:rsidRPr="00077957">
        <w:rPr>
          <w:sz w:val="12"/>
        </w:rPr>
        <w:t xml:space="preserve"> with governments which have different visions to ours … </w:t>
      </w:r>
      <w:r w:rsidRPr="00077957">
        <w:rPr>
          <w:rStyle w:val="StyleBoldUnderline"/>
        </w:rPr>
        <w:t>I hope pragmatism prevails and we reach a fair place of mutual interest</w:t>
      </w:r>
      <w:r w:rsidRPr="00077957">
        <w:rPr>
          <w:sz w:val="12"/>
        </w:rPr>
        <w:t>.”</w:t>
      </w:r>
    </w:p>
    <w:p w:rsidR="00EB1568" w:rsidRDefault="00570EB6" w:rsidP="00EB1568">
      <w:pPr>
        <w:pStyle w:val="Heading4"/>
      </w:pPr>
      <w:r>
        <w:t>Despite tensions in relations, counternarcotics cooperation can be successful</w:t>
      </w:r>
    </w:p>
    <w:p w:rsidR="00EB1568" w:rsidRPr="00592361" w:rsidRDefault="00EB1568" w:rsidP="00EB1568">
      <w:r w:rsidRPr="00592361">
        <w:rPr>
          <w:rStyle w:val="StyleStyleBold12pt"/>
        </w:rPr>
        <w:t>Sullivan</w:t>
      </w:r>
      <w:r>
        <w:t xml:space="preserve">, Latin America Specialist at the Foreign Affairs, Defense, and Trade Division of CRS, </w:t>
      </w:r>
      <w:r w:rsidRPr="00592361">
        <w:rPr>
          <w:rStyle w:val="StyleStyleBold12pt"/>
        </w:rPr>
        <w:t>4-9</w:t>
      </w:r>
      <w:r>
        <w:t>-’13 (Mark, “Hugo Chávez’s Death: Implications for Venezuela and U.S. Relations” Congressional Research Service, http://www.fas.org/sgp/crs/row/R42989.pdf)</w:t>
      </w:r>
      <w:r w:rsidRPr="001E49E1">
        <w:t xml:space="preserve"> </w:t>
      </w:r>
      <w:r>
        <w:t>//JAG</w:t>
      </w:r>
    </w:p>
    <w:p w:rsidR="00EB1568" w:rsidRDefault="00EB1568" w:rsidP="00EB1568">
      <w:pPr>
        <w:rPr>
          <w:sz w:val="12"/>
        </w:rPr>
      </w:pPr>
      <w:r w:rsidRPr="00592361">
        <w:rPr>
          <w:rStyle w:val="StyleBoldUnderline"/>
        </w:rPr>
        <w:t>Despite tensions</w:t>
      </w:r>
      <w:r w:rsidRPr="00EE663E">
        <w:rPr>
          <w:sz w:val="12"/>
        </w:rPr>
        <w:t xml:space="preserve"> in relations, the </w:t>
      </w:r>
      <w:r w:rsidRPr="00592361">
        <w:rPr>
          <w:rStyle w:val="StyleBoldUnderline"/>
        </w:rPr>
        <w:t>Obama</w:t>
      </w:r>
      <w:r w:rsidRPr="00EE663E">
        <w:rPr>
          <w:sz w:val="12"/>
        </w:rPr>
        <w:t xml:space="preserve"> Administration maintains that it </w:t>
      </w:r>
      <w:r w:rsidRPr="00592361">
        <w:rPr>
          <w:rStyle w:val="StyleBoldUnderline"/>
        </w:rPr>
        <w:t>remains committed to</w:t>
      </w:r>
      <w:r>
        <w:rPr>
          <w:rStyle w:val="StyleBoldUnderline"/>
        </w:rPr>
        <w:t xml:space="preserve"> </w:t>
      </w:r>
      <w:r w:rsidRPr="00592361">
        <w:rPr>
          <w:rStyle w:val="StyleBoldUnderline"/>
        </w:rPr>
        <w:t>seeking constructive engagement with Venezuela, focusing on</w:t>
      </w:r>
      <w:r w:rsidRPr="00EE663E">
        <w:rPr>
          <w:sz w:val="12"/>
        </w:rPr>
        <w:t xml:space="preserve"> such areas as </w:t>
      </w:r>
      <w:r w:rsidRPr="00592361">
        <w:rPr>
          <w:rStyle w:val="StyleBoldUnderline"/>
        </w:rPr>
        <w:t>anti-drug</w:t>
      </w:r>
      <w:r w:rsidRPr="00EE663E">
        <w:rPr>
          <w:sz w:val="12"/>
        </w:rPr>
        <w:t xml:space="preserve"> and counterterrorism </w:t>
      </w:r>
      <w:r w:rsidRPr="00592361">
        <w:rPr>
          <w:rStyle w:val="StyleBoldUnderline"/>
        </w:rPr>
        <w:t>efforts</w:t>
      </w:r>
      <w:r w:rsidRPr="00EE663E">
        <w:rPr>
          <w:sz w:val="12"/>
        </w:rPr>
        <w:t xml:space="preserve">. In the aftermath of President Chávez’s reelection in October 2012, the White House, while acknowledging differences with President Chávez, congratulated the Venezuelan people on the high level of participation and the relatively peaceful election process. Subsequently, in November 2012, the State Department’s Assistant Secretary of State for Western Hemisphere Affairs, Roberta </w:t>
      </w:r>
      <w:r w:rsidRPr="00592361">
        <w:rPr>
          <w:rStyle w:val="StyleBoldUnderline"/>
        </w:rPr>
        <w:t>Jacobson, engaged in a conversation with</w:t>
      </w:r>
      <w:r w:rsidRPr="00EE663E">
        <w:rPr>
          <w:sz w:val="12"/>
        </w:rPr>
        <w:t xml:space="preserve"> Vice President </w:t>
      </w:r>
      <w:r w:rsidRPr="00592361">
        <w:rPr>
          <w:rStyle w:val="StyleBoldUnderline"/>
        </w:rPr>
        <w:t>Maduro</w:t>
      </w:r>
      <w:r>
        <w:rPr>
          <w:rStyle w:val="StyleBoldUnderline"/>
        </w:rPr>
        <w:t xml:space="preserve"> </w:t>
      </w:r>
      <w:r w:rsidRPr="00592361">
        <w:rPr>
          <w:rStyle w:val="StyleBoldUnderline"/>
        </w:rPr>
        <w:t xml:space="preserve">about improving bilateral relations, </w:t>
      </w:r>
      <w:r w:rsidRPr="00592361">
        <w:rPr>
          <w:rStyle w:val="StyleBoldUnderline"/>
          <w:b/>
        </w:rPr>
        <w:t>including greater cooperation on counternarcotics issues</w:t>
      </w:r>
      <w:r w:rsidRPr="00EE663E">
        <w:rPr>
          <w:sz w:val="12"/>
        </w:rPr>
        <w:t xml:space="preserve">. </w:t>
      </w:r>
      <w:r w:rsidRPr="00592361">
        <w:rPr>
          <w:rStyle w:val="StyleBoldUnderline"/>
        </w:rPr>
        <w:t>In</w:t>
      </w:r>
      <w:r w:rsidRPr="00EE663E">
        <w:rPr>
          <w:sz w:val="12"/>
        </w:rPr>
        <w:t xml:space="preserve"> early </w:t>
      </w:r>
      <w:r w:rsidRPr="00592361">
        <w:rPr>
          <w:rStyle w:val="StyleBoldUnderline"/>
        </w:rPr>
        <w:t>January</w:t>
      </w:r>
      <w:r w:rsidRPr="00EE663E">
        <w:rPr>
          <w:sz w:val="12"/>
        </w:rPr>
        <w:t xml:space="preserve"> 2013, </w:t>
      </w:r>
      <w:r w:rsidRPr="00592361">
        <w:rPr>
          <w:rStyle w:val="StyleBoldUnderline"/>
        </w:rPr>
        <w:t>the State Department reiterated</w:t>
      </w:r>
      <w:r w:rsidRPr="00EE663E">
        <w:rPr>
          <w:sz w:val="12"/>
        </w:rPr>
        <w:t xml:space="preserve"> that </w:t>
      </w:r>
      <w:r w:rsidRPr="00592361">
        <w:rPr>
          <w:rStyle w:val="StyleBoldUnderline"/>
        </w:rPr>
        <w:t>the U</w:t>
      </w:r>
      <w:r w:rsidRPr="00EE663E">
        <w:rPr>
          <w:sz w:val="12"/>
        </w:rPr>
        <w:t xml:space="preserve">nited </w:t>
      </w:r>
      <w:r w:rsidRPr="00592361">
        <w:rPr>
          <w:rStyle w:val="StyleBoldUnderline"/>
        </w:rPr>
        <w:t>S</w:t>
      </w:r>
      <w:r w:rsidRPr="00EE663E">
        <w:rPr>
          <w:sz w:val="12"/>
        </w:rPr>
        <w:t xml:space="preserve">tates </w:t>
      </w:r>
      <w:r w:rsidRPr="00592361">
        <w:rPr>
          <w:rStyle w:val="StyleBoldUnderline"/>
        </w:rPr>
        <w:t>remained open to</w:t>
      </w:r>
      <w:r>
        <w:rPr>
          <w:rStyle w:val="StyleBoldUnderline"/>
        </w:rPr>
        <w:t xml:space="preserve"> </w:t>
      </w:r>
      <w:r w:rsidRPr="00592361">
        <w:rPr>
          <w:rStyle w:val="StyleBoldUnderline"/>
        </w:rPr>
        <w:t>dialogue with Venezuela on a range of issues of mutual interest</w:t>
      </w:r>
      <w:r w:rsidRPr="00EE663E">
        <w:rPr>
          <w:sz w:val="12"/>
        </w:rPr>
        <w:t xml:space="preserve">. In light of the setback in President Chávez’s health, a State Department spokesman maintained on January 9, 2013, that “regardless of what happens politically in Venezuela, if the Venezuelan government and if the Venezuelan people want to move forward with us, we think </w:t>
      </w:r>
      <w:r w:rsidRPr="00592361">
        <w:rPr>
          <w:rStyle w:val="StyleBoldUnderline"/>
        </w:rPr>
        <w:t>there is a path that’s possible</w:t>
      </w:r>
      <w:r w:rsidRPr="00EE663E">
        <w:rPr>
          <w:sz w:val="12"/>
        </w:rPr>
        <w:t>.”11</w:t>
      </w:r>
    </w:p>
    <w:p w:rsidR="007C7D6F" w:rsidRPr="007C7D6F" w:rsidRDefault="00EB1568" w:rsidP="007C7D6F">
      <w:pPr>
        <w:pStyle w:val="Heading2"/>
      </w:pPr>
      <w:r>
        <w:lastRenderedPageBreak/>
        <w:t>Solvency</w:t>
      </w:r>
    </w:p>
    <w:p w:rsidR="007C7D6F" w:rsidRDefault="007C7D6F" w:rsidP="007C7D6F">
      <w:pPr>
        <w:pStyle w:val="Heading3"/>
      </w:pPr>
      <w:r>
        <w:lastRenderedPageBreak/>
        <w:t>Solvency Advocate</w:t>
      </w:r>
    </w:p>
    <w:p w:rsidR="007C7D6F" w:rsidRDefault="007C7D6F" w:rsidP="007C7D6F">
      <w:pPr>
        <w:pStyle w:val="Heading4"/>
      </w:pPr>
      <w:r>
        <w:t>They say yes to bilateral anti-drug agreement and making the Container Inspection Facility operational</w:t>
      </w:r>
    </w:p>
    <w:p w:rsidR="007C7D6F" w:rsidRPr="0094753D" w:rsidRDefault="007C7D6F" w:rsidP="007C7D6F">
      <w:r w:rsidRPr="0094753D">
        <w:rPr>
          <w:rStyle w:val="StyleStyleBold12pt"/>
        </w:rPr>
        <w:t>Sullivan</w:t>
      </w:r>
      <w:r>
        <w:t>, Latin America Specialist at the Foreign Affairs, Defense, and Trade Division of CRS, ‘</w:t>
      </w:r>
      <w:r w:rsidRPr="0094753D">
        <w:rPr>
          <w:rStyle w:val="StyleStyleBold12pt"/>
        </w:rPr>
        <w:t>8</w:t>
      </w:r>
      <w:r>
        <w:t xml:space="preserve"> (Mark, August 1, “Venezuela: Political Conditions and U.S. Policy” CRS Report for Congress, http://www.au.af.mil/au/awc/awcgate/crs/rl32488.pdf)</w:t>
      </w:r>
      <w:r w:rsidRPr="001E49E1">
        <w:t xml:space="preserve"> </w:t>
      </w:r>
      <w:r>
        <w:t>//JAG</w:t>
      </w:r>
    </w:p>
    <w:p w:rsidR="007C7D6F" w:rsidRDefault="007C7D6F" w:rsidP="007C7D6F">
      <w:pPr>
        <w:rPr>
          <w:sz w:val="12"/>
        </w:rPr>
      </w:pPr>
      <w:r w:rsidRPr="00BE5049">
        <w:rPr>
          <w:sz w:val="12"/>
        </w:rPr>
        <w:t xml:space="preserve">Looking ahead, the State Department maintained in the report that </w:t>
      </w:r>
      <w:r w:rsidRPr="00BE5049">
        <w:rPr>
          <w:rStyle w:val="StyleBoldUnderline"/>
        </w:rPr>
        <w:t>the U</w:t>
      </w:r>
      <w:r w:rsidRPr="00BE5049">
        <w:rPr>
          <w:sz w:val="12"/>
        </w:rPr>
        <w:t xml:space="preserve">nited </w:t>
      </w:r>
      <w:r w:rsidRPr="00BE5049">
        <w:rPr>
          <w:rStyle w:val="StyleBoldUnderline"/>
        </w:rPr>
        <w:t>S</w:t>
      </w:r>
      <w:r w:rsidRPr="00BE5049">
        <w:rPr>
          <w:sz w:val="12"/>
        </w:rPr>
        <w:t xml:space="preserve">tates </w:t>
      </w:r>
      <w:r w:rsidRPr="00BE5049">
        <w:rPr>
          <w:rStyle w:val="StyleBoldUnderline"/>
        </w:rPr>
        <w:t>remains prepared to renew cooperation with Venezuela to fight the increasing</w:t>
      </w:r>
      <w:r>
        <w:rPr>
          <w:rStyle w:val="StyleBoldUnderline"/>
        </w:rPr>
        <w:t xml:space="preserve"> </w:t>
      </w:r>
      <w:r w:rsidRPr="00BE5049">
        <w:rPr>
          <w:rStyle w:val="StyleBoldUnderline"/>
        </w:rPr>
        <w:t>flow of illegal drugs, and pointed to two Venezuelan steps that would be positive: 1)</w:t>
      </w:r>
      <w:r>
        <w:rPr>
          <w:rStyle w:val="StyleBoldUnderline"/>
        </w:rPr>
        <w:t xml:space="preserve"> </w:t>
      </w:r>
      <w:r w:rsidRPr="00BE5049">
        <w:rPr>
          <w:rStyle w:val="StyleBoldUnderline"/>
        </w:rPr>
        <w:t>the signing of the outstanding bilateral anti-drug agreement negotiated in 2005 and</w:t>
      </w:r>
      <w:r>
        <w:rPr>
          <w:rStyle w:val="StyleBoldUnderline"/>
        </w:rPr>
        <w:t xml:space="preserve"> </w:t>
      </w:r>
      <w:r w:rsidRPr="00BE5049">
        <w:rPr>
          <w:rStyle w:val="StyleBoldUnderline"/>
        </w:rPr>
        <w:t>2) working with the United States to make the CIF operational</w:t>
      </w:r>
      <w:r w:rsidRPr="00BE5049">
        <w:rPr>
          <w:sz w:val="12"/>
        </w:rPr>
        <w:t xml:space="preserve">. Additional bilateral cooperation beyond these initial steps would be the development of a drug intelligence fusion and analysis center, and the initiation of riverine interdiction operations on the Orinoco River. </w:t>
      </w:r>
      <w:r w:rsidRPr="00BE5049">
        <w:rPr>
          <w:rStyle w:val="StyleBoldUnderline"/>
        </w:rPr>
        <w:t>In 2008, the Venezuela government appears to have taken more action on</w:t>
      </w:r>
      <w:r>
        <w:rPr>
          <w:rStyle w:val="StyleBoldUnderline"/>
        </w:rPr>
        <w:t xml:space="preserve"> </w:t>
      </w:r>
      <w:r w:rsidRPr="00BE5049">
        <w:rPr>
          <w:rStyle w:val="StyleBoldUnderline"/>
        </w:rPr>
        <w:t xml:space="preserve">antidrug measures, and to be </w:t>
      </w:r>
      <w:r w:rsidRPr="006E4CED">
        <w:rPr>
          <w:rStyle w:val="StyleBoldUnderline"/>
          <w:b/>
        </w:rPr>
        <w:t>open to renewing cooperation with the United States</w:t>
      </w:r>
      <w:r w:rsidRPr="00BE5049">
        <w:rPr>
          <w:rStyle w:val="StyleBoldUnderline"/>
        </w:rPr>
        <w:t>.</w:t>
      </w:r>
      <w:r>
        <w:rPr>
          <w:rStyle w:val="StyleBoldUnderline"/>
        </w:rPr>
        <w:t xml:space="preserve"> </w:t>
      </w:r>
      <w:r w:rsidRPr="00BE5049">
        <w:rPr>
          <w:rStyle w:val="StyleBoldUnderline"/>
        </w:rPr>
        <w:t>It began a program aimed at destroying clandestine airstrip used by Colombian drug</w:t>
      </w:r>
      <w:r>
        <w:rPr>
          <w:rStyle w:val="StyleBoldUnderline"/>
        </w:rPr>
        <w:t xml:space="preserve"> </w:t>
      </w:r>
      <w:r w:rsidRPr="00BE5049">
        <w:rPr>
          <w:rStyle w:val="StyleBoldUnderline"/>
        </w:rPr>
        <w:t>traffickers and at tracking drug smuggling planes</w:t>
      </w:r>
      <w:r w:rsidRPr="00BE5049">
        <w:rPr>
          <w:sz w:val="12"/>
        </w:rPr>
        <w:t xml:space="preserve">. In early April 2008, it was reported that more than 150 clandestine runways had been destroyed in the past two seeks. Venezuela’s National Assembly is also expected to approve a law permitting Venezuelan fighter planes to shoot down aircraft smuggling cocaine.133 In early July 2008, President </w:t>
      </w:r>
      <w:r w:rsidRPr="00BE5049">
        <w:rPr>
          <w:rStyle w:val="StyleBoldUnderline"/>
        </w:rPr>
        <w:t>Chávez met briefly with</w:t>
      </w:r>
      <w:r w:rsidRPr="00BE5049">
        <w:rPr>
          <w:sz w:val="12"/>
        </w:rPr>
        <w:t xml:space="preserve"> U.S. Ambassador Patrick </w:t>
      </w:r>
      <w:r w:rsidRPr="00BE5049">
        <w:rPr>
          <w:rStyle w:val="StyleBoldUnderline"/>
        </w:rPr>
        <w:t>Duddy and</w:t>
      </w:r>
      <w:r>
        <w:rPr>
          <w:rStyle w:val="StyleBoldUnderline"/>
        </w:rPr>
        <w:t xml:space="preserve"> </w:t>
      </w:r>
      <w:r w:rsidRPr="00BE5049">
        <w:rPr>
          <w:rStyle w:val="StyleBoldUnderline"/>
        </w:rPr>
        <w:t xml:space="preserve">expressed a </w:t>
      </w:r>
      <w:r w:rsidRPr="006E4CED">
        <w:rPr>
          <w:rStyle w:val="StyleBoldUnderline"/>
          <w:b/>
        </w:rPr>
        <w:t>desire to reopen cooperation with the United States on drug trafficking</w:t>
      </w:r>
      <w:r>
        <w:rPr>
          <w:rStyle w:val="StyleBoldUnderline"/>
        </w:rPr>
        <w:t xml:space="preserve"> </w:t>
      </w:r>
      <w:r w:rsidRPr="00BE5049">
        <w:rPr>
          <w:sz w:val="12"/>
        </w:rPr>
        <w:t xml:space="preserve">and other issues. From FY2002-FY2007, Venezuela received small amounts of U.S. assistance under the Administration’s Andean Counterdrug Initiative (ACI) focusing on counternarcotics cooperation and judicial reform support. Some $5 million was provided in FY2002; $2.075 million in FY2003; $5 million in FY2004; almost $3 million in FY2005; $2.229 million in FY2006; and $1 million in FY2007. For FY2008 and FY2009, the Administration did not request any funding for Venezuela under the newly named Andean Counterdrug Program (ACP). </w:t>
      </w:r>
    </w:p>
    <w:p w:rsidR="007C7D6F" w:rsidRDefault="007C7D6F" w:rsidP="007C7D6F">
      <w:pPr>
        <w:pStyle w:val="Heading4"/>
      </w:pPr>
      <w:r>
        <w:t>Hasn’t signed 1978 MOU</w:t>
      </w:r>
    </w:p>
    <w:p w:rsidR="007C7D6F" w:rsidRPr="001E49E1" w:rsidRDefault="007C7D6F" w:rsidP="007C7D6F">
      <w:r w:rsidRPr="001E49E1">
        <w:rPr>
          <w:rStyle w:val="StyleStyleBold12pt"/>
        </w:rPr>
        <w:t>DOS, ’12</w:t>
      </w:r>
      <w:r>
        <w:t xml:space="preserve"> (United States Department of State Bureau for International Narcotics and Law Enforcement Affairs, March, “International Narcotics Control Strategy Report Volume I Drug and Chemical Control” http://www.state.gov/documents/organization/184314.pdf)//JAG</w:t>
      </w:r>
    </w:p>
    <w:p w:rsidR="007C7D6F" w:rsidRPr="008A76A2" w:rsidRDefault="007C7D6F" w:rsidP="007C7D6F">
      <w:pPr>
        <w:rPr>
          <w:rStyle w:val="StyleBoldUnderline"/>
        </w:rPr>
      </w:pPr>
      <w:r w:rsidRPr="008A76A2">
        <w:rPr>
          <w:rStyle w:val="StyleBoldUnderline"/>
        </w:rPr>
        <w:t>Bilateral counternarcotics cooperation</w:t>
      </w:r>
      <w:r w:rsidRPr="008A76A2">
        <w:rPr>
          <w:sz w:val="12"/>
        </w:rPr>
        <w:t xml:space="preserve"> between Venezuela and the United States </w:t>
      </w:r>
      <w:r w:rsidRPr="008A76A2">
        <w:rPr>
          <w:rStyle w:val="StyleBoldUnderline"/>
        </w:rPr>
        <w:t>is limited and continues only on a case-by-case basis</w:t>
      </w:r>
      <w:r w:rsidRPr="008A76A2">
        <w:rPr>
          <w:sz w:val="12"/>
        </w:rPr>
        <w:t xml:space="preserve">. The lack of greater counternarcotics cooperation is consistent with the Venezuelan government‘s decision to reduce bilateral contact with the United States. </w:t>
      </w:r>
      <w:r w:rsidRPr="008A76A2">
        <w:rPr>
          <w:rStyle w:val="StyleBoldUnderline"/>
        </w:rPr>
        <w:t>Venezuela has not signed the addendum to the 1978 Bilateral Counternarcotics</w:t>
      </w:r>
      <w:r w:rsidRPr="008A76A2">
        <w:rPr>
          <w:sz w:val="12"/>
        </w:rPr>
        <w:t xml:space="preserve"> Memorandum of Understanding (</w:t>
      </w:r>
      <w:r w:rsidRPr="008A76A2">
        <w:rPr>
          <w:rStyle w:val="StyleBoldUnderline"/>
        </w:rPr>
        <w:t>MOU) with the U</w:t>
      </w:r>
      <w:r w:rsidRPr="008A76A2">
        <w:rPr>
          <w:sz w:val="12"/>
        </w:rPr>
        <w:t xml:space="preserve">nited </w:t>
      </w:r>
      <w:r w:rsidRPr="008A76A2">
        <w:rPr>
          <w:rStyle w:val="StyleBoldUnderline"/>
        </w:rPr>
        <w:t>S</w:t>
      </w:r>
      <w:r w:rsidRPr="008A76A2">
        <w:rPr>
          <w:sz w:val="12"/>
        </w:rPr>
        <w:t xml:space="preserve">tates </w:t>
      </w:r>
      <w:r w:rsidRPr="008A76A2">
        <w:rPr>
          <w:rStyle w:val="StyleBoldUnderline"/>
        </w:rPr>
        <w:t>that was negotiated in 2005.</w:t>
      </w:r>
    </w:p>
    <w:p w:rsidR="007C7D6F" w:rsidRDefault="007C7D6F" w:rsidP="007C7D6F">
      <w:pPr>
        <w:pStyle w:val="Heading4"/>
      </w:pPr>
      <w:r>
        <w:t>OAS overhaul</w:t>
      </w:r>
    </w:p>
    <w:p w:rsidR="007C7D6F" w:rsidRPr="003E252B" w:rsidRDefault="007C7D6F" w:rsidP="007C7D6F">
      <w:r w:rsidRPr="003E252B">
        <w:rPr>
          <w:rStyle w:val="StyleStyleBold12pt"/>
        </w:rPr>
        <w:t>Wroughton and McDonald, 6-4</w:t>
      </w:r>
      <w:r>
        <w:t>-’13 (Lesley and Mike, “Kerry to push for OAS reform, broad debate on drug policy” Reuters, http://news.yahoo.com/kerry-push-oas-reform-broad-debate-drug-policy-031535976.html)</w:t>
      </w:r>
      <w:r w:rsidRPr="001E49E1">
        <w:t xml:space="preserve"> </w:t>
      </w:r>
      <w:r>
        <w:t>//JAG</w:t>
      </w:r>
    </w:p>
    <w:p w:rsidR="007C7D6F" w:rsidRPr="003E252B" w:rsidRDefault="007C7D6F" w:rsidP="007C7D6F">
      <w:pPr>
        <w:rPr>
          <w:sz w:val="12"/>
        </w:rPr>
      </w:pPr>
      <w:r w:rsidRPr="003E252B">
        <w:rPr>
          <w:sz w:val="12"/>
        </w:rPr>
        <w:t xml:space="preserve">Secretary of State John </w:t>
      </w:r>
      <w:r w:rsidRPr="003E252B">
        <w:rPr>
          <w:rStyle w:val="StyleBoldUnderline"/>
        </w:rPr>
        <w:t>Kerry will press for reform of the</w:t>
      </w:r>
      <w:r w:rsidRPr="003E252B">
        <w:rPr>
          <w:sz w:val="12"/>
        </w:rPr>
        <w:t xml:space="preserve"> 35-nation </w:t>
      </w:r>
      <w:r w:rsidRPr="003E252B">
        <w:rPr>
          <w:rStyle w:val="StyleBoldUnderline"/>
        </w:rPr>
        <w:t>O</w:t>
      </w:r>
      <w:r w:rsidRPr="003E252B">
        <w:rPr>
          <w:sz w:val="12"/>
        </w:rPr>
        <w:t xml:space="preserve">rganization of </w:t>
      </w:r>
      <w:r w:rsidRPr="003E252B">
        <w:rPr>
          <w:rStyle w:val="StyleBoldUnderline"/>
        </w:rPr>
        <w:t>A</w:t>
      </w:r>
      <w:r w:rsidRPr="003E252B">
        <w:rPr>
          <w:sz w:val="12"/>
        </w:rPr>
        <w:t xml:space="preserve">merican </w:t>
      </w:r>
      <w:r w:rsidRPr="003E252B">
        <w:rPr>
          <w:rStyle w:val="StyleBoldUnderline"/>
        </w:rPr>
        <w:t>S</w:t>
      </w:r>
      <w:r w:rsidRPr="003E252B">
        <w:rPr>
          <w:sz w:val="12"/>
        </w:rPr>
        <w:t xml:space="preserve">tates </w:t>
      </w:r>
      <w:r w:rsidRPr="003E252B">
        <w:rPr>
          <w:rStyle w:val="StyleBoldUnderline"/>
        </w:rPr>
        <w:t>and back a broad approach to tackling drug-related violence at OAS meetings this week</w:t>
      </w:r>
      <w:r w:rsidRPr="003E252B">
        <w:rPr>
          <w:sz w:val="12"/>
        </w:rPr>
        <w:t xml:space="preserve">, a senior U.S. official said on Tuesday. </w:t>
      </w:r>
      <w:r w:rsidRPr="003E252B">
        <w:rPr>
          <w:rStyle w:val="StyleBoldUnderline"/>
        </w:rPr>
        <w:t>Kerry</w:t>
      </w:r>
      <w:r w:rsidRPr="003E252B">
        <w:rPr>
          <w:sz w:val="12"/>
        </w:rPr>
        <w:t xml:space="preserve">, who arrived in Guatemala on Tuesday, </w:t>
      </w:r>
      <w:r w:rsidRPr="003E252B">
        <w:rPr>
          <w:rStyle w:val="StyleBoldUnderline"/>
        </w:rPr>
        <w:t>will also meet with Venezuelan Foreign Minister</w:t>
      </w:r>
      <w:r w:rsidRPr="003E252B">
        <w:rPr>
          <w:sz w:val="12"/>
        </w:rPr>
        <w:t xml:space="preserve"> Elias </w:t>
      </w:r>
      <w:r w:rsidRPr="003E252B">
        <w:rPr>
          <w:rStyle w:val="StyleBoldUnderline"/>
        </w:rPr>
        <w:t>Jaua on the sidelines of the OAS meetings</w:t>
      </w:r>
      <w:r w:rsidRPr="003E252B">
        <w:rPr>
          <w:sz w:val="12"/>
        </w:rPr>
        <w:t xml:space="preserve"> on Wednesday, the official said. Venezuela has been a vocal critic of the United States in Latin America, and </w:t>
      </w:r>
      <w:r w:rsidRPr="003E252B">
        <w:rPr>
          <w:rStyle w:val="StyleBoldUnderline"/>
        </w:rPr>
        <w:t>Wednesday's encounter would be the first high-level meeting between the two countries in several years.</w:t>
      </w:r>
      <w:r>
        <w:rPr>
          <w:rStyle w:val="StyleBoldUnderline"/>
        </w:rPr>
        <w:t xml:space="preserve"> </w:t>
      </w:r>
      <w:r w:rsidRPr="003E252B">
        <w:rPr>
          <w:sz w:val="12"/>
        </w:rPr>
        <w:t xml:space="preserve">Kerry is on his first official visit to Central America as President Barack Obama's top diplomat. The U.S. official said </w:t>
      </w:r>
      <w:r w:rsidRPr="003E252B">
        <w:rPr>
          <w:rStyle w:val="StyleBoldUnderline"/>
        </w:rPr>
        <w:t>Kerry would push for an overhaul of the OAS to improve its effectiveness by refocusing its mission on the defense of democracy and human rights, while promoting security and development throughout the region</w:t>
      </w:r>
      <w:r w:rsidRPr="003E252B">
        <w:rPr>
          <w:sz w:val="12"/>
        </w:rPr>
        <w:t xml:space="preserve">. In a belt-tightening environment, the United States, the OAS's chief paymaster, is reluctant to see its contribution to the body increase and is pushing for the organization to put its finances on sounder footing, the official added. "It is particularly important to us at this time of budget constraints that the OAS be using those funds responsibly," the U.S. official said, speaking on condition of anonymity. </w:t>
      </w:r>
      <w:r w:rsidRPr="003E252B">
        <w:rPr>
          <w:rStyle w:val="StyleBoldUnderline"/>
        </w:rPr>
        <w:t>The meetings are set to debate new strategies in the region's crackdown on drug gangs</w:t>
      </w:r>
      <w:r w:rsidRPr="003E252B">
        <w:rPr>
          <w:sz w:val="12"/>
        </w:rPr>
        <w:t xml:space="preserve"> and discuss a recent OAS report on drug policy in the Americas, which called for a "flexible approach" and suggested that legalization of marijuana be considered. The OAS urged a reconsideration of global drug policy at a general assembly in Guatemala this week, saying that efforts must focus on treatment of users and education rather than incarceration. Central America has been ravaged by criminal violence as Mexican drug cartels, squeezed by attempts to root them out at home, have sought to diversify their operations southward. The OAS, which issued a report </w:t>
      </w:r>
      <w:r w:rsidRPr="003E252B">
        <w:rPr>
          <w:sz w:val="12"/>
        </w:rPr>
        <w:lastRenderedPageBreak/>
        <w:t xml:space="preserve">in May calling for a softer approach toward drug users, said that harsh law enforcement policies face complex challenges and that member states should reach an agreement to improve prevention and reduce the demand for illegal substances. Without issuing any concrete recommendations for new policies, OAS General Secretary Jose Miguel Insulza said that the meetings will encourage greater debate for reform. "This won't be the closing chapter, rather the opening chapter," Insulza told reporters this week. "We are knocking on sensitive doors, but we need to examine drug policy." Guatemalan president Otto Perez, who met Kerry on Tuesday, has said </w:t>
      </w:r>
      <w:r w:rsidRPr="003E252B">
        <w:rPr>
          <w:rStyle w:val="StyleBoldUnderline"/>
        </w:rPr>
        <w:t>the war on drugs in Latin America has failed and has called for decriminalization of narcotics.</w:t>
      </w:r>
      <w:r>
        <w:rPr>
          <w:rStyle w:val="StyleBoldUnderline"/>
        </w:rPr>
        <w:t xml:space="preserve"> </w:t>
      </w:r>
      <w:r w:rsidRPr="003E252B">
        <w:rPr>
          <w:sz w:val="12"/>
        </w:rPr>
        <w:t xml:space="preserve">After the meeting, Perez, a retired general, said </w:t>
      </w:r>
      <w:r w:rsidRPr="003E252B">
        <w:rPr>
          <w:rStyle w:val="StyleBoldUnderline"/>
        </w:rPr>
        <w:t>the U</w:t>
      </w:r>
      <w:r w:rsidRPr="003E252B">
        <w:rPr>
          <w:sz w:val="12"/>
        </w:rPr>
        <w:t xml:space="preserve">nited </w:t>
      </w:r>
      <w:r w:rsidRPr="003E252B">
        <w:rPr>
          <w:rStyle w:val="StyleBoldUnderline"/>
        </w:rPr>
        <w:t>S</w:t>
      </w:r>
      <w:r w:rsidRPr="003E252B">
        <w:rPr>
          <w:sz w:val="12"/>
        </w:rPr>
        <w:t xml:space="preserve">tates </w:t>
      </w:r>
      <w:r w:rsidRPr="003E252B">
        <w:rPr>
          <w:rStyle w:val="StyleBoldUnderline"/>
        </w:rPr>
        <w:t>had shown it was ready to support "dialogue" on the issue</w:t>
      </w:r>
      <w:r w:rsidRPr="003E252B">
        <w:rPr>
          <w:sz w:val="12"/>
        </w:rPr>
        <w:t>.</w:t>
      </w:r>
      <w:r>
        <w:rPr>
          <w:sz w:val="12"/>
        </w:rPr>
        <w:t xml:space="preserve"> </w:t>
      </w:r>
      <w:r w:rsidRPr="003E252B">
        <w:rPr>
          <w:sz w:val="12"/>
        </w:rPr>
        <w:t xml:space="preserve">CONCERN OVER VENEZUELA The U.S. official said </w:t>
      </w:r>
      <w:r w:rsidRPr="003E252B">
        <w:rPr>
          <w:rStyle w:val="StyleBoldUnderline"/>
        </w:rPr>
        <w:t>Venezuela had requested that Kerry meet with Jaua</w:t>
      </w:r>
      <w:r w:rsidRPr="003E252B">
        <w:rPr>
          <w:sz w:val="12"/>
        </w:rPr>
        <w:t xml:space="preserve">. Washington has held back recognition of leftist President Nicolas Maduro, chosen successor of the late Hugo Chavez. "We still have concerns about how the deep divisions in Venezuela after the last elections get resolved," the official said. Maduro originally accepted a proposal for a full audit of the close April election which he won, but then backtracked and has since hardened his stance. </w:t>
      </w:r>
      <w:r w:rsidRPr="003E252B">
        <w:rPr>
          <w:rStyle w:val="StyleBoldUnderline"/>
        </w:rPr>
        <w:t>"We would like a positive relationship with them</w:t>
      </w:r>
      <w:r w:rsidRPr="003E252B">
        <w:rPr>
          <w:sz w:val="12"/>
        </w:rPr>
        <w:t xml:space="preserve">," the U.S. official said, adding that </w:t>
      </w:r>
      <w:r w:rsidRPr="003E252B">
        <w:rPr>
          <w:rStyle w:val="StyleBoldUnderline"/>
        </w:rPr>
        <w:t>the U</w:t>
      </w:r>
      <w:r w:rsidRPr="003E252B">
        <w:rPr>
          <w:sz w:val="12"/>
        </w:rPr>
        <w:t xml:space="preserve">nited </w:t>
      </w:r>
      <w:r w:rsidRPr="003E252B">
        <w:rPr>
          <w:rStyle w:val="StyleBoldUnderline"/>
        </w:rPr>
        <w:t>S</w:t>
      </w:r>
      <w:r w:rsidRPr="003E252B">
        <w:rPr>
          <w:sz w:val="12"/>
        </w:rPr>
        <w:t xml:space="preserve">tates </w:t>
      </w:r>
      <w:r w:rsidRPr="003E252B">
        <w:rPr>
          <w:rStyle w:val="StyleBoldUnderline"/>
        </w:rPr>
        <w:t>was seeking a "positive, functional relationship on issues that we're both interested in talking about."</w:t>
      </w:r>
      <w:r>
        <w:rPr>
          <w:rStyle w:val="StyleBoldUnderline"/>
        </w:rPr>
        <w:t xml:space="preserve"> </w:t>
      </w:r>
      <w:r w:rsidRPr="003E252B">
        <w:rPr>
          <w:sz w:val="12"/>
        </w:rPr>
        <w:t xml:space="preserve">Disputes between Caracas and Washington were common during Chavez's 14-year socialist rule. </w:t>
      </w:r>
      <w:r w:rsidRPr="003E252B">
        <w:rPr>
          <w:rStyle w:val="StyleBoldUnderline"/>
        </w:rPr>
        <w:t>Maduro has said he wants better ties with Washington as long as the relationship is respectful</w:t>
      </w:r>
      <w:r w:rsidRPr="003E252B">
        <w:rPr>
          <w:sz w:val="12"/>
        </w:rPr>
        <w:t>. But he has also accused the United States of seeking to destabilize the country. Historically, Venezuela has been the United States' fourth-largest supplier of imported crude oil and petroleum products. Kerry will also lobby for a position for the United States on the OAS's Inter-American Commision on Human Rights. Stanford law professor James Cavallaro, founding director of the Stanford Law School's International Human Rights and Conflict Resolution Clinic, is vying for one of the three positions open this year on the commission.</w:t>
      </w:r>
    </w:p>
    <w:p w:rsidR="007C7D6F" w:rsidRDefault="007C7D6F" w:rsidP="007C7D6F">
      <w:pPr>
        <w:pStyle w:val="Heading4"/>
      </w:pPr>
      <w:r>
        <w:t>Embargo inhibits cooperation now</w:t>
      </w:r>
    </w:p>
    <w:p w:rsidR="007C7D6F" w:rsidRPr="00F30866" w:rsidRDefault="007C7D6F" w:rsidP="007C7D6F">
      <w:r w:rsidRPr="00F30866">
        <w:rPr>
          <w:rStyle w:val="StyleStyleBold12pt"/>
        </w:rPr>
        <w:t>GAO, ‘9</w:t>
      </w:r>
      <w:r>
        <w:t xml:space="preserve"> (Government Accountability Office, July, “DRUG CONTROL U.S. Counternarcotics Cooperation with Venezuela Has Declined” Report to the Ranking Member, Committee on Foreign Relations, U.S. Senate, http://www.gao.gov/assets/300/292722.pdf)</w:t>
      </w:r>
      <w:r w:rsidRPr="001E49E1">
        <w:t xml:space="preserve"> </w:t>
      </w:r>
      <w:r>
        <w:t>//JAG</w:t>
      </w:r>
    </w:p>
    <w:p w:rsidR="007C7D6F" w:rsidRDefault="007C7D6F" w:rsidP="007C7D6F">
      <w:pPr>
        <w:rPr>
          <w:sz w:val="12"/>
        </w:rPr>
      </w:pPr>
      <w:r w:rsidRPr="00E315A2">
        <w:rPr>
          <w:sz w:val="12"/>
        </w:rPr>
        <w:t xml:space="preserve">Both U.S. and Venezuelan officials pointed out that the </w:t>
      </w:r>
      <w:r w:rsidRPr="00E315A2">
        <w:rPr>
          <w:rStyle w:val="StyleBoldUnderline"/>
        </w:rPr>
        <w:t>sanctions from designations, particularly the embargo on defense articles and services, hinders Venezuela from cooperating on counternarcotics even if it desired to do so</w:t>
      </w:r>
      <w:r w:rsidRPr="00E315A2">
        <w:rPr>
          <w:sz w:val="12"/>
        </w:rPr>
        <w:t xml:space="preserve">.36 </w:t>
      </w:r>
      <w:r w:rsidRPr="00E315A2">
        <w:rPr>
          <w:rStyle w:val="StyleBoldUnderline"/>
        </w:rPr>
        <w:t>This embargo not only prohibits Venezuela from procuring defense articles and services directly from the United States, but it also prevents Venezuela from buying defense articles from a third country if they have U.S.-origin content</w:t>
      </w:r>
      <w:r w:rsidRPr="00E315A2">
        <w:rPr>
          <w:sz w:val="12"/>
        </w:rPr>
        <w:t xml:space="preserve">. For example, the head of ONA told us </w:t>
      </w:r>
      <w:r w:rsidRPr="00E315A2">
        <w:rPr>
          <w:rStyle w:val="StyleBoldUnderline"/>
        </w:rPr>
        <w:t>Venezuela wanted to buy Super Tucano airplanes from Brazil to intercept suspicious drug trafficking aircraft, but it was unable to do so because the planes contain U.S.-origin parts</w:t>
      </w:r>
      <w:r w:rsidRPr="00E315A2">
        <w:rPr>
          <w:sz w:val="12"/>
        </w:rPr>
        <w:t>. Instead, Venezuela is in the process of buying 18 Chinese-made K8 planes.</w:t>
      </w:r>
    </w:p>
    <w:p w:rsidR="00D71355" w:rsidRDefault="00D71355" w:rsidP="00D71355">
      <w:pPr>
        <w:pStyle w:val="Heading4"/>
      </w:pPr>
      <w:r>
        <w:t>Container Inspection Facility key part of US/Venezuela counter-narcotics cooperation.</w:t>
      </w:r>
    </w:p>
    <w:p w:rsidR="00D71355" w:rsidRPr="00170238" w:rsidRDefault="00D71355" w:rsidP="00D71355">
      <w:pPr>
        <w:rPr>
          <w:rStyle w:val="StyleStyleBold12pt"/>
        </w:rPr>
      </w:pPr>
      <w:r w:rsidRPr="00170238">
        <w:rPr>
          <w:rStyle w:val="StyleStyleBold12pt"/>
        </w:rPr>
        <w:t xml:space="preserve">US Embassy in Caracas </w:t>
      </w:r>
      <w:r>
        <w:rPr>
          <w:rStyle w:val="StyleStyleBold12pt"/>
        </w:rPr>
        <w:t>’</w:t>
      </w:r>
      <w:r w:rsidRPr="00170238">
        <w:rPr>
          <w:rStyle w:val="StyleStyleBold12pt"/>
        </w:rPr>
        <w:t>12</w:t>
      </w:r>
      <w:r>
        <w:rPr>
          <w:rStyle w:val="StyleStyleBold12pt"/>
        </w:rPr>
        <w:t xml:space="preserve"> </w:t>
      </w:r>
      <w:r w:rsidRPr="006764EF">
        <w:t>(“International Narcotics Control Strategy Report 2012”, 2012, http://caracas.usembassy.gov/news-events/reports/international-narcotics-control-strategy/2012.html)</w:t>
      </w:r>
      <w:r>
        <w:t>//MG</w:t>
      </w:r>
    </w:p>
    <w:p w:rsidR="00D71355" w:rsidRPr="005C4C67" w:rsidRDefault="00D71355" w:rsidP="00D71355">
      <w:pPr>
        <w:rPr>
          <w:rStyle w:val="Emphasis"/>
        </w:rPr>
      </w:pPr>
      <w:r w:rsidRPr="006764EF">
        <w:rPr>
          <w:sz w:val="14"/>
        </w:rPr>
        <w:t>During the year, Venezuela increased counternarcotics cooperation with Colombia and continued to deport fugitives to the United States, Colombia, and other countries</w:t>
      </w:r>
      <w:r w:rsidRPr="00381E14">
        <w:rPr>
          <w:rStyle w:val="StyleBoldUnderline"/>
        </w:rPr>
        <w:t xml:space="preserve">. The United States remains prepared to deepen cooperation with Venezuela to help counter the increasing flow of cocaine and other illegal drugs transiting Venezuelan territory. </w:t>
      </w:r>
      <w:r w:rsidRPr="006764EF">
        <w:rPr>
          <w:sz w:val="14"/>
        </w:rPr>
        <w:t xml:space="preserve">Cooperation could be improved through a formal re-engagement between Venezuelan and U.S. law enforcement agencies on counternarcotics issues and the signing of the outstanding Bilateral Counternarcotics MOU addendum, which would provide funds for joint counternarcotics projects and demand reduction programs. Cooperation could include counternarcotics and anti-money laundering training programs for law enforcement and other officials to build institutional capacity to fight narcotics trafficking. Such training would require the Venezuelan government to permit law enforcement officials to participate in capacity-building programs hosted by other countries. </w:t>
      </w:r>
      <w:r w:rsidRPr="00381E14">
        <w:rPr>
          <w:rStyle w:val="StyleBoldUnderline"/>
        </w:rPr>
        <w:t>Cooperation could also improve Venezuela’s port security and reduce Venezuela’s role as a major maritime drug transit country.</w:t>
      </w:r>
      <w:r w:rsidRPr="006764EF">
        <w:rPr>
          <w:sz w:val="14"/>
        </w:rPr>
        <w:t xml:space="preserve"> Such cooperation could involve</w:t>
      </w:r>
      <w:r w:rsidRPr="005C4C67">
        <w:rPr>
          <w:rStyle w:val="Emphasis"/>
        </w:rPr>
        <w:t xml:space="preserve"> the activation of the Container Inspection Facility</w:t>
      </w:r>
      <w:r w:rsidRPr="00381E14">
        <w:rPr>
          <w:rStyle w:val="StyleBoldUnderline"/>
        </w:rPr>
        <w:t xml:space="preserve"> at Puerto Cabello, which was partially funded by the United States in 2004</w:t>
      </w:r>
      <w:r w:rsidRPr="006764EF">
        <w:rPr>
          <w:sz w:val="14"/>
        </w:rPr>
        <w:t xml:space="preserve">, and the Venezuelan government’s participation in the USCG's International Port Security Program. This program </w:t>
      </w:r>
      <w:r w:rsidRPr="00381E14">
        <w:rPr>
          <w:rStyle w:val="StyleBoldUnderline"/>
        </w:rPr>
        <w:t>would help Venezuela assess its major seaports and develop best practices for enhanced maritime security.</w:t>
      </w:r>
      <w:r w:rsidRPr="006764EF">
        <w:rPr>
          <w:sz w:val="14"/>
        </w:rPr>
        <w:t xml:space="preserve"> Since the last assessment in 2004, the Venezuelan government has denied requests by the United States to return to conduct an updated assessment. </w:t>
      </w:r>
      <w:r w:rsidRPr="00381E14">
        <w:rPr>
          <w:rStyle w:val="StyleBoldUnderline"/>
        </w:rPr>
        <w:t xml:space="preserve">These cooperative activities would increase the exchange of information that could lead to arrests, help dismantle organized criminal networks, aid in the prosecution of criminals engaged in narcotrafficking, and </w:t>
      </w:r>
      <w:r w:rsidRPr="005C4C67">
        <w:rPr>
          <w:rStyle w:val="Emphasis"/>
        </w:rPr>
        <w:t>stem the flow of illicit drugs transiting Venezuelan airspace, land, and sea.</w:t>
      </w:r>
    </w:p>
    <w:p w:rsidR="007C7D6F" w:rsidRDefault="007C7D6F" w:rsidP="007C7D6F">
      <w:pPr>
        <w:pStyle w:val="Heading3"/>
      </w:pPr>
      <w:r>
        <w:lastRenderedPageBreak/>
        <w:t>Say Yes</w:t>
      </w:r>
    </w:p>
    <w:p w:rsidR="007C7D6F" w:rsidRDefault="007C7D6F" w:rsidP="007C7D6F">
      <w:pPr>
        <w:pStyle w:val="Heading4"/>
      </w:pPr>
      <w:r>
        <w:t>Low level drug cooperation possible despite low relations</w:t>
      </w:r>
    </w:p>
    <w:p w:rsidR="007C7D6F" w:rsidRPr="00F30866" w:rsidRDefault="007C7D6F" w:rsidP="007C7D6F">
      <w:r w:rsidRPr="00F30866">
        <w:rPr>
          <w:rStyle w:val="StyleStyleBold12pt"/>
        </w:rPr>
        <w:t>GAO, ‘9</w:t>
      </w:r>
      <w:r>
        <w:t xml:space="preserve"> (Government Accountability Office, July, “DRUG CONTROL U.S. Counternarcotics Cooperation with Venezuela Has Declined” Report to the Ranking Member, Committee on Foreign Relations, U.S. Senate, http://www.gao.gov/assets/300/292722.pdf)</w:t>
      </w:r>
      <w:r w:rsidRPr="001E49E1">
        <w:t xml:space="preserve"> </w:t>
      </w:r>
      <w:r>
        <w:t>//JAG</w:t>
      </w:r>
    </w:p>
    <w:p w:rsidR="007C7D6F" w:rsidRDefault="007C7D6F" w:rsidP="007C7D6F">
      <w:pPr>
        <w:rPr>
          <w:sz w:val="12"/>
        </w:rPr>
      </w:pPr>
      <w:r w:rsidRPr="00E61136">
        <w:rPr>
          <w:rStyle w:val="StyleBoldUnderline"/>
          <w:b/>
        </w:rPr>
        <w:t>Despite</w:t>
      </w:r>
      <w:r w:rsidRPr="00E61136">
        <w:rPr>
          <w:sz w:val="12"/>
        </w:rPr>
        <w:t xml:space="preserve"> the </w:t>
      </w:r>
      <w:r w:rsidRPr="00E61136">
        <w:rPr>
          <w:rStyle w:val="StyleBoldUnderline"/>
          <w:b/>
        </w:rPr>
        <w:t>strained relations</w:t>
      </w:r>
      <w:r w:rsidRPr="00E61136">
        <w:rPr>
          <w:sz w:val="12"/>
        </w:rPr>
        <w:t>, some low</w:t>
      </w:r>
      <w:r w:rsidRPr="00E61136">
        <w:rPr>
          <w:rStyle w:val="StyleBoldUnderline"/>
          <w:b/>
        </w:rPr>
        <w:t>-level technical counternarcotics cooperation continues to occur</w:t>
      </w:r>
      <w:r w:rsidRPr="00E61136">
        <w:rPr>
          <w:sz w:val="12"/>
        </w:rPr>
        <w:t xml:space="preserve">, although this has steadily declined since 2005. According to U.S. officials, </w:t>
      </w:r>
      <w:r w:rsidRPr="00E61136">
        <w:rPr>
          <w:rStyle w:val="StyleBoldUnderline"/>
        </w:rPr>
        <w:t>DEA agents continued to develop leads and gather counternarcotics intelligence that helped Venezuelan officials carry out drug interdiction operations even after formal cooperation</w:t>
      </w:r>
      <w:r w:rsidRPr="00E61136">
        <w:rPr>
          <w:sz w:val="12"/>
        </w:rPr>
        <w:t xml:space="preserve"> with the DEA had </w:t>
      </w:r>
      <w:r w:rsidRPr="00E61136">
        <w:rPr>
          <w:rStyle w:val="StyleBoldUnderline"/>
        </w:rPr>
        <w:t>ended</w:t>
      </w:r>
      <w:r w:rsidRPr="00E61136">
        <w:rPr>
          <w:sz w:val="12"/>
        </w:rPr>
        <w:t xml:space="preserve">. DEA officials, however, told us that their ability to assist has deteriorated. They said that they continue to meet informally with the head of ONA, but these meetings are generally to maintain communication rather than discuss substantive cooperation. Venezuela has recently expelled two Colombian drug traffickers directly to the United States, although U.S. officials had not made formal extradition requests. Venezuela has also extradited Colombian drug traffickers to Colombia, knowing that Colombia will, in turn, extradite some of them to the United States. Over the past 5 years, </w:t>
      </w:r>
      <w:r w:rsidRPr="00E61136">
        <w:rPr>
          <w:rStyle w:val="StyleBoldUnderline"/>
        </w:rPr>
        <w:t>Venezuela has granted the U.S. Coast Guard permission to board eight Venezuelan-flagged ships to search for drugs</w:t>
      </w:r>
      <w:r w:rsidRPr="00E61136">
        <w:rPr>
          <w:sz w:val="12"/>
        </w:rPr>
        <w:t xml:space="preserve">.39 However, U.S. Coast Guard officials told us </w:t>
      </w:r>
      <w:r w:rsidRPr="00E61136">
        <w:rPr>
          <w:rStyle w:val="StyleBoldUnderline"/>
        </w:rPr>
        <w:t>Venezuela will take several hours or longer to reply to a U.S. request to board</w:t>
      </w:r>
      <w:r w:rsidRPr="00E61136">
        <w:rPr>
          <w:sz w:val="12"/>
        </w:rPr>
        <w:t xml:space="preserve">. According to these officials, typically with other countries with similar agreements, </w:t>
      </w:r>
      <w:r w:rsidRPr="00E61136">
        <w:rPr>
          <w:rStyle w:val="StyleBoldUnderline"/>
        </w:rPr>
        <w:t>if they do not get a response within 2 hours of requesting to board, they will assume the vessel is stateless and board.</w:t>
      </w:r>
      <w:r w:rsidRPr="00E61136">
        <w:rPr>
          <w:sz w:val="12"/>
        </w:rPr>
        <w:t xml:space="preserve"> Nonetheless, Venezuela has not denied any U.S. request to board. Furthermore, </w:t>
      </w:r>
      <w:r w:rsidRPr="00E61136">
        <w:rPr>
          <w:rStyle w:val="StyleBoldUnderline"/>
        </w:rPr>
        <w:t>U.S. officials told us that with Venezuelan-flagged vessels, the United States returns the ship, drugs, and crew back to Venezuelan authorities</w:t>
      </w:r>
      <w:r w:rsidRPr="00E61136">
        <w:rPr>
          <w:sz w:val="12"/>
        </w:rPr>
        <w:t xml:space="preserve">. In contrast, U.S. agreements with some other countries allow U.S. officials to provide drug samples or even to bring the seized drugs and individuals to the United States. </w:t>
      </w:r>
      <w:r w:rsidRPr="00E61136">
        <w:rPr>
          <w:rStyle w:val="StyleBoldUnderline"/>
        </w:rPr>
        <w:t>The U</w:t>
      </w:r>
      <w:r w:rsidRPr="00E61136">
        <w:rPr>
          <w:sz w:val="12"/>
        </w:rPr>
        <w:t xml:space="preserve">nited </w:t>
      </w:r>
      <w:r w:rsidRPr="00E61136">
        <w:rPr>
          <w:rStyle w:val="StyleBoldUnderline"/>
        </w:rPr>
        <w:t>S</w:t>
      </w:r>
      <w:r w:rsidRPr="00E61136">
        <w:rPr>
          <w:sz w:val="12"/>
        </w:rPr>
        <w:t xml:space="preserve">tates </w:t>
      </w:r>
      <w:r w:rsidRPr="00E61136">
        <w:rPr>
          <w:rStyle w:val="StyleBoldUnderline"/>
        </w:rPr>
        <w:t>has continued to provide some technical assistance through partner nations and UNODC</w:t>
      </w:r>
      <w:r w:rsidRPr="00E61136">
        <w:rPr>
          <w:sz w:val="12"/>
        </w:rPr>
        <w:t xml:space="preserve">. According to law enforcement officials we met with from three European countries, they, like the United States, continue to share counternarcotics intelligence on suspected drug movements and trafficking. In addition, the United States belongs to an international law enforcement working group on drugs that meets monthly in Caracas. However, the European officials expressed some frustration that the United States does not always attend the meetings. U.S. officials, for their part, told us the meetings were not always productive. Moreover, </w:t>
      </w:r>
      <w:r w:rsidRPr="00E61136">
        <w:rPr>
          <w:rStyle w:val="StyleBoldUnderline"/>
        </w:rPr>
        <w:t>the U</w:t>
      </w:r>
      <w:r w:rsidRPr="00E61136">
        <w:rPr>
          <w:sz w:val="12"/>
        </w:rPr>
        <w:t xml:space="preserve">nited </w:t>
      </w:r>
      <w:r w:rsidRPr="00E61136">
        <w:rPr>
          <w:rStyle w:val="StyleBoldUnderline"/>
        </w:rPr>
        <w:t>S</w:t>
      </w:r>
      <w:r w:rsidRPr="00E61136">
        <w:rPr>
          <w:sz w:val="12"/>
        </w:rPr>
        <w:t xml:space="preserve">tates </w:t>
      </w:r>
      <w:r w:rsidRPr="00E61136">
        <w:rPr>
          <w:rStyle w:val="StyleBoldUnderline"/>
        </w:rPr>
        <w:t>supported UNODC training programs for the Venezuelan judiciary</w:t>
      </w:r>
      <w:r w:rsidRPr="00E61136">
        <w:rPr>
          <w:sz w:val="12"/>
        </w:rPr>
        <w:t xml:space="preserve">. In 2006, for example, </w:t>
      </w:r>
      <w:r w:rsidRPr="00E61136">
        <w:rPr>
          <w:rStyle w:val="StyleBoldUnderline"/>
        </w:rPr>
        <w:t>NAS funded three UNODC programs—two on money laundering and a third on counternarcotics law enforcement.</w:t>
      </w:r>
      <w:r w:rsidRPr="00E61136">
        <w:rPr>
          <w:sz w:val="12"/>
        </w:rPr>
        <w:t xml:space="preserve"> The Venezuelan government indicated in 2007, however, that it would no longer participate in any programs receiving U.S. funds, although the government held one judicial sector training exercise in 2008 with U.S.-funded UNODC technical support. In addition, </w:t>
      </w:r>
      <w:r w:rsidRPr="00E61136">
        <w:rPr>
          <w:rStyle w:val="StyleBoldUnderline"/>
        </w:rPr>
        <w:t>the U.S. Embassy-Caracas/NAS40 continues to assist a few Venezuelan nongovernmental organizations on demand reduction programs</w:t>
      </w:r>
      <w:r w:rsidRPr="00E61136">
        <w:rPr>
          <w:sz w:val="12"/>
        </w:rPr>
        <w:t xml:space="preserve">, although ONA suspended the certification of one such U.S.- supported organization in 2008 after the U.S. Ambassador attended the workshop’s graduation ceremony, covered by the Venezuelan press. According to U.S. Embassy-Caracas officials, a law pending before the Venezuelan National Assembly could make U.S. support of local nongovernmental organizations more difficult by requiring such assistance to go through the Venezuelan government. </w:t>
      </w:r>
      <w:r w:rsidRPr="00E61136">
        <w:rPr>
          <w:rStyle w:val="StyleBoldUnderline"/>
        </w:rPr>
        <w:t>The U</w:t>
      </w:r>
      <w:r w:rsidRPr="00E61136">
        <w:rPr>
          <w:sz w:val="12"/>
        </w:rPr>
        <w:t xml:space="preserve">nited </w:t>
      </w:r>
      <w:r w:rsidRPr="00E61136">
        <w:rPr>
          <w:rStyle w:val="StyleBoldUnderline"/>
        </w:rPr>
        <w:t>S</w:t>
      </w:r>
      <w:r w:rsidRPr="00E61136">
        <w:rPr>
          <w:sz w:val="12"/>
        </w:rPr>
        <w:t xml:space="preserve">tates </w:t>
      </w:r>
      <w:r w:rsidRPr="00E61136">
        <w:rPr>
          <w:rStyle w:val="StyleBoldUnderline"/>
        </w:rPr>
        <w:t>has also provided some limited assistance to municipal authorities</w:t>
      </w:r>
      <w:r w:rsidRPr="00E61136">
        <w:rPr>
          <w:sz w:val="12"/>
        </w:rPr>
        <w:t>. For example, NAS currently supports a police bicycle program in one of Caracas’ municipalities. NAS provided 12 bicycles, along with training, which have allowed the police to have increased visibility in their community, resulting in a decreased crime rate, including drug-related violence. Another NAS program provided a municipal police K-9 unit with dogs and drug kits to train the dogs.</w:t>
      </w:r>
    </w:p>
    <w:p w:rsidR="007C7D6F" w:rsidRDefault="007C7D6F" w:rsidP="007C7D6F">
      <w:pPr>
        <w:pStyle w:val="Heading4"/>
      </w:pPr>
      <w:r w:rsidRPr="000F00F5">
        <w:t>Venezuela wants to fight narcotics</w:t>
      </w:r>
    </w:p>
    <w:p w:rsidR="007C7D6F" w:rsidRDefault="007C7D6F" w:rsidP="007C7D6F">
      <w:r w:rsidRPr="0076024A">
        <w:rPr>
          <w:rStyle w:val="StyleStyleBold12pt"/>
        </w:rPr>
        <w:t>Yustiz</w:t>
      </w:r>
      <w:r w:rsidRPr="0076024A">
        <w:t>, Orlando Rangel</w:t>
      </w:r>
      <w:r>
        <w:t xml:space="preserve"> (Freelance Writer for AVN, “Venezuela intensified counternarcotics efforts during first quarter 2013”,  AVN, </w:t>
      </w:r>
      <w:r w:rsidRPr="000F00F5">
        <w:rPr>
          <w:rStyle w:val="StyleStyleBold12pt"/>
        </w:rPr>
        <w:t>4/24</w:t>
      </w:r>
      <w:r>
        <w:t>/20</w:t>
      </w:r>
      <w:r w:rsidRPr="000F00F5">
        <w:rPr>
          <w:rStyle w:val="StyleStyleBold12pt"/>
        </w:rPr>
        <w:t>13</w:t>
      </w:r>
      <w:r>
        <w:t xml:space="preserve">) </w:t>
      </w:r>
      <w:hyperlink r:id="rId15" w:history="1">
        <w:r w:rsidRPr="0096404B">
          <w:rPr>
            <w:rStyle w:val="Hyperlink"/>
          </w:rPr>
          <w:t>http://www.avn.info.ve/contenido/venezuela-intensified-counternarcotics-efforts-during-first-quarter-2013</w:t>
        </w:r>
      </w:hyperlink>
      <w:r>
        <w:t>\\BS</w:t>
      </w:r>
    </w:p>
    <w:p w:rsidR="007C7D6F" w:rsidRDefault="007C7D6F" w:rsidP="007C7D6F">
      <w:pPr>
        <w:rPr>
          <w:sz w:val="16"/>
          <w:szCs w:val="16"/>
        </w:rPr>
      </w:pPr>
      <w:r w:rsidRPr="00F95F75">
        <w:t xml:space="preserve"> </w:t>
      </w:r>
      <w:r w:rsidRPr="00F95F75">
        <w:rPr>
          <w:rStyle w:val="StyleBoldUnderline"/>
        </w:rPr>
        <w:t>The fight against drugs in Venezuela has been intensified</w:t>
      </w:r>
      <w:r w:rsidRPr="00F95F75">
        <w:rPr>
          <w:rStyle w:val="StyleBoldUnderline"/>
          <w:sz w:val="16"/>
        </w:rPr>
        <w:t xml:space="preserve"> </w:t>
      </w:r>
      <w:r w:rsidRPr="00F95F75">
        <w:rPr>
          <w:sz w:val="16"/>
        </w:rPr>
        <w:t>in the country</w:t>
      </w:r>
      <w:r w:rsidRPr="00F95F75">
        <w:rPr>
          <w:rStyle w:val="StyleBoldUnderline"/>
        </w:rPr>
        <w:t>, as part of the fight against organized crime and drug trafficking</w:t>
      </w:r>
      <w:r w:rsidRPr="00F95F75">
        <w:t xml:space="preserve">, </w:t>
      </w:r>
      <w:r w:rsidRPr="00F95F75">
        <w:rPr>
          <w:sz w:val="16"/>
        </w:rPr>
        <w:t xml:space="preserve">that Venezuela's </w:t>
      </w:r>
      <w:r w:rsidRPr="00F95F75">
        <w:rPr>
          <w:rStyle w:val="StyleBoldUnderline"/>
        </w:rPr>
        <w:t>President Nicolas Maduro has repeatedly said.</w:t>
      </w:r>
      <w:r w:rsidRPr="00F95F75">
        <w:t xml:space="preserve"> </w:t>
      </w:r>
      <w:r w:rsidRPr="00F95F75">
        <w:rPr>
          <w:sz w:val="16"/>
          <w:szCs w:val="16"/>
        </w:rPr>
        <w:t>Until the first quarter of this year, the various Venezuelan security agencies managed to seize more than 13 tons of drugs and destroy more than 20 illegal drug laboratories, and capture more than 700 people linked to drug trafficking</w:t>
      </w:r>
    </w:p>
    <w:p w:rsidR="007C7D6F" w:rsidRPr="0076024A" w:rsidRDefault="007C7D6F" w:rsidP="007C7D6F">
      <w:pPr>
        <w:pStyle w:val="Heading4"/>
      </w:pPr>
      <w:r w:rsidRPr="0076024A">
        <w:t>Venezuela wants to fight drugs- efforts in the Caribbean prove</w:t>
      </w:r>
    </w:p>
    <w:p w:rsidR="007C7D6F" w:rsidRPr="000F00F5" w:rsidRDefault="007C7D6F" w:rsidP="007C7D6F">
      <w:pPr>
        <w:rPr>
          <w:rStyle w:val="StyleStyleBold12pt"/>
        </w:rPr>
      </w:pPr>
      <w:r w:rsidRPr="000F00F5">
        <w:rPr>
          <w:rStyle w:val="StyleStyleBold12pt"/>
        </w:rPr>
        <w:t>Clifford ‘13</w:t>
      </w:r>
    </w:p>
    <w:p w:rsidR="007C7D6F" w:rsidRPr="00F95F75" w:rsidRDefault="007C7D6F" w:rsidP="007C7D6F">
      <w:r>
        <w:t xml:space="preserve">(Stanley, Freelance Writer for Guyana Chronicle, “PetroCaribe rice deal to continue:- Guyuana, Venezuela to fight cross-border drug trade”, Guyana Chronicle, 5/3) </w:t>
      </w:r>
      <w:r w:rsidRPr="000F00F5">
        <w:lastRenderedPageBreak/>
        <w:t>http://www.guyanachronicleonline.com/site/index.php?option=com_content&amp;view=article&amp;id=58675:petrocaribe-rice-agreement-to-continue--guyana-venezuela-to-fight-cross-border-drug-trade-&amp;catid=4:top-story&amp;Itemid=8</w:t>
      </w:r>
      <w:r>
        <w:t>\\BS</w:t>
      </w:r>
    </w:p>
    <w:p w:rsidR="007C7D6F" w:rsidRPr="0076024A" w:rsidRDefault="007C7D6F" w:rsidP="007C7D6F">
      <w:r w:rsidRPr="00F95F75">
        <w:rPr>
          <w:rStyle w:val="StyleBoldUnderline"/>
        </w:rPr>
        <w:t>VENEZUELA will ensure</w:t>
      </w:r>
      <w:r w:rsidRPr="00F95F75">
        <w:rPr>
          <w:rStyle w:val="StyleStyleBold12pt"/>
        </w:rPr>
        <w:t xml:space="preserve"> </w:t>
      </w:r>
      <w:r w:rsidRPr="0076024A">
        <w:t>the continuity of the PetroCaribe programme as a means of guaranteeing</w:t>
      </w:r>
      <w:r w:rsidRPr="00F95F75">
        <w:rPr>
          <w:rStyle w:val="StyleStyleBold12pt"/>
        </w:rPr>
        <w:t xml:space="preserve"> </w:t>
      </w:r>
      <w:r w:rsidRPr="00706D92">
        <w:rPr>
          <w:rStyle w:val="StyleBoldUnderline"/>
        </w:rPr>
        <w:t>the stability of Caribbean, Central and Latin American nations. This was stated by Foreign Minister of Venezuela</w:t>
      </w:r>
      <w:r w:rsidRPr="00F95F75">
        <w:rPr>
          <w:rStyle w:val="StyleStyleBold12pt"/>
        </w:rPr>
        <w:t xml:space="preserve">, </w:t>
      </w:r>
      <w:r w:rsidRPr="0076024A">
        <w:t>Mr. Elias Jaua Milano,</w:t>
      </w:r>
      <w:r w:rsidRPr="00F95F75">
        <w:rPr>
          <w:rStyle w:val="StyleStyleBold12pt"/>
        </w:rPr>
        <w:t xml:space="preserve"> </w:t>
      </w:r>
      <w:r w:rsidRPr="00706D92">
        <w:rPr>
          <w:rStyle w:val="StyleBoldUnderline"/>
        </w:rPr>
        <w:t xml:space="preserve">during the signing of two agreements between the Governments of Guyana and Venezuela </w:t>
      </w:r>
      <w:r w:rsidRPr="0076024A">
        <w:t>yesterday</w:t>
      </w:r>
      <w:r>
        <w:rPr>
          <w:rStyle w:val="StyleStyleBold12pt"/>
        </w:rPr>
        <w:t xml:space="preserve">. </w:t>
      </w:r>
      <w:r w:rsidRPr="0076024A">
        <w:t>In one agreement,</w:t>
      </w:r>
      <w:r w:rsidRPr="00706D92">
        <w:rPr>
          <w:rStyle w:val="StyleStyleBold12pt"/>
          <w:sz w:val="16"/>
        </w:rPr>
        <w:t xml:space="preserve"> </w:t>
      </w:r>
      <w:r w:rsidRPr="00706D92">
        <w:rPr>
          <w:rStyle w:val="StyleBoldUnderline"/>
        </w:rPr>
        <w:t>the two</w:t>
      </w:r>
      <w:r w:rsidRPr="00F95F75">
        <w:rPr>
          <w:rStyle w:val="StyleStyleBold12pt"/>
        </w:rPr>
        <w:t xml:space="preserve"> </w:t>
      </w:r>
      <w:r w:rsidRPr="0076024A">
        <w:t xml:space="preserve">neighbouring </w:t>
      </w:r>
      <w:r w:rsidRPr="00706D92">
        <w:rPr>
          <w:rStyle w:val="StyleBoldUnderline"/>
        </w:rPr>
        <w:t xml:space="preserve">countries committed themselves to fighting the trafficking of narcotics across borders </w:t>
      </w:r>
      <w:r w:rsidRPr="0076024A">
        <w:t>and in the other a Letter of Commitment (LOC) was inked for the continuation of the purchase of Guyana’s rice and paddy.  Under the PetroCaribe agreement, Venezuela allows Guyana and 17 other Caribbean, Central and Latin American countries to purchase oil by paying only a certain percentage of the money upfront.</w:t>
      </w:r>
    </w:p>
    <w:p w:rsidR="007C7D6F" w:rsidRPr="0076024A" w:rsidRDefault="007C7D6F" w:rsidP="007C7D6F">
      <w:pPr>
        <w:pStyle w:val="Heading4"/>
      </w:pPr>
      <w:r w:rsidRPr="0076024A">
        <w:t>Venezuela wants to work with US on counternarcotics</w:t>
      </w:r>
    </w:p>
    <w:p w:rsidR="007C7D6F" w:rsidRDefault="007C7D6F" w:rsidP="007C7D6F">
      <w:pPr>
        <w:rPr>
          <w:rStyle w:val="StyleStyleBold12pt"/>
        </w:rPr>
      </w:pPr>
      <w:r w:rsidRPr="0076024A">
        <w:t>Jose</w:t>
      </w:r>
      <w:r>
        <w:rPr>
          <w:rStyle w:val="StyleStyleBold12pt"/>
        </w:rPr>
        <w:t xml:space="preserve"> D’ Cordoba </w:t>
      </w:r>
      <w:r w:rsidRPr="0076024A">
        <w:t>and Kejal</w:t>
      </w:r>
      <w:r w:rsidRPr="004A533D">
        <w:rPr>
          <w:rStyle w:val="StyleStyleBold12pt"/>
        </w:rPr>
        <w:t xml:space="preserve"> </w:t>
      </w:r>
      <w:r>
        <w:rPr>
          <w:rStyle w:val="StyleStyleBold12pt"/>
        </w:rPr>
        <w:t>Vyas ‘13</w:t>
      </w:r>
    </w:p>
    <w:p w:rsidR="007C7D6F" w:rsidRPr="0076024A" w:rsidRDefault="007C7D6F" w:rsidP="007C7D6F">
      <w:r w:rsidRPr="0076024A">
        <w:t>(Freelance Writers for the Wall Street Journal, “Venezuela, U.S. Try to Boost Ties” Wall Street Journal, 6/5) http://online.wsj.com/article/SB10001424127887324798904578527182521405120.html\\BS</w:t>
      </w:r>
    </w:p>
    <w:p w:rsidR="007C7D6F" w:rsidRDefault="007C7D6F" w:rsidP="007C7D6F">
      <w:pPr>
        <w:rPr>
          <w:rStyle w:val="StyleBoldUnderline"/>
        </w:rPr>
      </w:pPr>
      <w:r w:rsidRPr="0076024A">
        <w:t xml:space="preserve">Calixto Ortega, </w:t>
      </w:r>
      <w:r w:rsidRPr="004A533D">
        <w:rPr>
          <w:rStyle w:val="StyleBoldUnderline"/>
        </w:rPr>
        <w:t>Venezuela's newly named chargé d'affaires in Washington</w:t>
      </w:r>
      <w:r w:rsidRPr="004A533D">
        <w:rPr>
          <w:rStyle w:val="StyleStyleBold12pt"/>
        </w:rPr>
        <w:t>,</w:t>
      </w:r>
      <w:r w:rsidRPr="0076024A">
        <w:t xml:space="preserve"> who attended the Guatemala meeting, </w:t>
      </w:r>
      <w:r w:rsidRPr="004A533D">
        <w:rPr>
          <w:rStyle w:val="StyleBoldUnderline"/>
        </w:rPr>
        <w:t>said in a telephone interview that the two countries agreed on a plan to normalize ties and resume cooperation on</w:t>
      </w:r>
      <w:r w:rsidRPr="004A533D">
        <w:rPr>
          <w:rStyle w:val="StyleStyleBold12pt"/>
        </w:rPr>
        <w:t xml:space="preserve"> </w:t>
      </w:r>
      <w:r w:rsidRPr="0076024A">
        <w:t xml:space="preserve">antiterrorism, </w:t>
      </w:r>
      <w:r w:rsidRPr="004A533D">
        <w:rPr>
          <w:rStyle w:val="StyleBoldUnderline"/>
        </w:rPr>
        <w:t>antinarcotics operations</w:t>
      </w:r>
      <w:r w:rsidRPr="004A533D">
        <w:rPr>
          <w:rStyle w:val="StyleStyleBold12pt"/>
        </w:rPr>
        <w:t xml:space="preserve"> </w:t>
      </w:r>
      <w:r w:rsidRPr="0076024A">
        <w:t xml:space="preserve">and energy. </w:t>
      </w:r>
      <w:r w:rsidRPr="004A533D">
        <w:rPr>
          <w:rStyle w:val="StyleBoldUnderline"/>
        </w:rPr>
        <w:t>He said he would be in "permanent contact" with Roberta Jacobson, the U.S.'s top diplomat for Latin America.</w:t>
      </w:r>
    </w:p>
    <w:p w:rsidR="007C7D6F" w:rsidRPr="00290BE0" w:rsidRDefault="007C7D6F" w:rsidP="007C7D6F">
      <w:pPr>
        <w:pStyle w:val="Heading4"/>
      </w:pPr>
      <w:r w:rsidRPr="00290BE0">
        <w:t>Calixo appointment makes US-Venezuela counter narcotics deal likely</w:t>
      </w:r>
    </w:p>
    <w:p w:rsidR="007C7D6F" w:rsidRDefault="007C7D6F" w:rsidP="007C7D6F">
      <w:pPr>
        <w:rPr>
          <w:rStyle w:val="StyleStyleBold12pt"/>
        </w:rPr>
      </w:pPr>
      <w:r w:rsidRPr="00A50595">
        <w:rPr>
          <w:rStyle w:val="StyleStyleBold12pt"/>
        </w:rPr>
        <w:t>DMANEWS ‘13</w:t>
      </w:r>
    </w:p>
    <w:p w:rsidR="007C7D6F" w:rsidRPr="00370BE0" w:rsidRDefault="007C7D6F" w:rsidP="007C7D6F">
      <w:pPr>
        <w:rPr>
          <w:b/>
          <w:bCs/>
          <w:sz w:val="26"/>
        </w:rPr>
      </w:pPr>
      <w:r>
        <w:t>(Provides latest news in business, technology, and politics, “US eyes effective diplomatic communication with Venezuela after Ortega becomes next envoy to the U.S.”, DMANEWS 4/25)</w:t>
      </w:r>
      <w:r w:rsidRPr="00370BE0">
        <w:t xml:space="preserve"> http://dmanews.com/u-s-eyes-effective-diplomatic-communication-with-venezuela-after-ortega-becomes-next-envoy-to-u-s-9388.html</w:t>
      </w:r>
      <w:r>
        <w:t xml:space="preserve">\\BS </w:t>
      </w:r>
    </w:p>
    <w:p w:rsidR="007C7D6F" w:rsidRDefault="007C7D6F" w:rsidP="007C7D6F">
      <w:pPr>
        <w:rPr>
          <w:sz w:val="16"/>
        </w:rPr>
      </w:pPr>
      <w:r w:rsidRPr="004B4106">
        <w:rPr>
          <w:sz w:val="16"/>
        </w:rPr>
        <w:t xml:space="preserve">Just hours after Venezuelan President Nicolas </w:t>
      </w:r>
      <w:r w:rsidRPr="004B4106">
        <w:rPr>
          <w:rStyle w:val="StyleBoldUnderline"/>
        </w:rPr>
        <w:t>Maduro appointed Calixto Ortega as</w:t>
      </w:r>
      <w:r w:rsidRPr="004B4106">
        <w:rPr>
          <w:sz w:val="16"/>
        </w:rPr>
        <w:t xml:space="preserve"> its </w:t>
      </w:r>
      <w:r w:rsidRPr="004B4106">
        <w:rPr>
          <w:rStyle w:val="StyleBoldUnderline"/>
        </w:rPr>
        <w:t>new ambassador to Washington</w:t>
      </w:r>
      <w:r w:rsidRPr="004B4106">
        <w:rPr>
          <w:sz w:val="16"/>
        </w:rPr>
        <w:t>, the Obama administration on Wednesday sought effective channels of communications with Venezuela.</w:t>
      </w:r>
      <w:r w:rsidRPr="004B4106">
        <w:rPr>
          <w:sz w:val="10"/>
        </w:rPr>
        <w:t xml:space="preserve">  </w:t>
      </w:r>
      <w:r w:rsidRPr="004B4106">
        <w:rPr>
          <w:sz w:val="16"/>
        </w:rPr>
        <w:t xml:space="preserve">With all bilateral diplomatic relationships, it’s important to establish effective channels of communication between governments, so we can discuss matters of mutual concern,” said </w:t>
      </w:r>
      <w:r w:rsidRPr="004B4106">
        <w:rPr>
          <w:rStyle w:val="StyleBoldUnderline"/>
        </w:rPr>
        <w:t xml:space="preserve">State Department spokesman Patrick Ventrell </w:t>
      </w:r>
      <w:r w:rsidRPr="004B4106">
        <w:rPr>
          <w:rStyle w:val="StyleBoldUnderline"/>
          <w:b/>
          <w:sz w:val="16"/>
          <w:u w:val="none"/>
        </w:rPr>
        <w:t>at</w:t>
      </w:r>
      <w:r w:rsidRPr="004B4106">
        <w:rPr>
          <w:sz w:val="16"/>
        </w:rPr>
        <w:t xml:space="preserve"> a news briefing.  Talking to reporters, he </w:t>
      </w:r>
      <w:r w:rsidRPr="004B4106">
        <w:rPr>
          <w:rStyle w:val="StyleBoldUnderline"/>
        </w:rPr>
        <w:t>welcomed the Venezuelan government’s decision to send Ortega and described i</w:t>
      </w:r>
      <w:r>
        <w:rPr>
          <w:rStyle w:val="StyleBoldUnderline"/>
        </w:rPr>
        <w:t xml:space="preserve">t as a step in right direction. </w:t>
      </w:r>
      <w:r w:rsidRPr="004B4106">
        <w:rPr>
          <w:rStyle w:val="StyleBoldUnderline"/>
          <w:sz w:val="16"/>
        </w:rPr>
        <w:t xml:space="preserve"> </w:t>
      </w:r>
      <w:r w:rsidRPr="004B4106">
        <w:rPr>
          <w:sz w:val="16"/>
        </w:rPr>
        <w:t xml:space="preserve">Ventrell said that </w:t>
      </w:r>
      <w:r w:rsidRPr="004B4106">
        <w:rPr>
          <w:rStyle w:val="StyleBoldUnderline"/>
        </w:rPr>
        <w:t>Ortega is a well-known and respected member in a group of lawmakers from both the countries.  “We believe it is important and timely to establish a productive relationship based on mutual interests, such as counter-narcotics</w:t>
      </w:r>
      <w:r>
        <w:t xml:space="preserve">, </w:t>
      </w:r>
      <w:r w:rsidRPr="004B4106">
        <w:rPr>
          <w:sz w:val="16"/>
        </w:rPr>
        <w:t xml:space="preserve">counter-terrorism, the energy relationship, (and) the commercial relationship,” </w:t>
      </w:r>
      <w:r w:rsidRPr="004B4106">
        <w:rPr>
          <w:rStyle w:val="StyleBoldUnderline"/>
        </w:rPr>
        <w:t>Ventrell noted.</w:t>
      </w:r>
      <w:r>
        <w:t xml:space="preserve">  </w:t>
      </w:r>
      <w:r w:rsidRPr="004B4106">
        <w:rPr>
          <w:sz w:val="16"/>
        </w:rPr>
        <w:t xml:space="preserve">Although the U.S. has not formally recognized Maduro as Venezuela’s new president in the wake of its oppositions’ calls to recount the vote, the Obama government has confirmed that it was not considering imposing any sanctions on the Latin American nation.  In a statement, </w:t>
      </w:r>
      <w:r w:rsidRPr="004B4106">
        <w:rPr>
          <w:rStyle w:val="StyleBoldUnderline"/>
        </w:rPr>
        <w:t>Ventrell said that Venezuela is taking remarks of Assistant Secretary of State for Latin America Roberta Jacobson very seriously</w:t>
      </w:r>
      <w:r>
        <w:t xml:space="preserve">. </w:t>
      </w:r>
      <w:r w:rsidRPr="004B4106">
        <w:rPr>
          <w:sz w:val="16"/>
        </w:rPr>
        <w:t>Jacobson, in an interview with CNN’s Spanish channel, said that sanctions are not ruled out unless Caracas listens to opposition vote recounting demands as is also called by the Organization of American States as well as the U.S.</w:t>
      </w:r>
    </w:p>
    <w:p w:rsidR="007C7D6F" w:rsidRDefault="007C7D6F" w:rsidP="007C7D6F">
      <w:pPr>
        <w:pStyle w:val="Heading4"/>
      </w:pPr>
      <w:r>
        <w:t xml:space="preserve">US and Venezuela both interested in engagement – now is the time. </w:t>
      </w:r>
    </w:p>
    <w:p w:rsidR="007C7D6F" w:rsidRPr="00414CAA" w:rsidRDefault="007C7D6F" w:rsidP="007C7D6F">
      <w:r w:rsidRPr="00414CAA">
        <w:rPr>
          <w:rStyle w:val="StyleStyleBold12pt"/>
        </w:rPr>
        <w:t>Sullivan 4-19</w:t>
      </w:r>
      <w:r w:rsidRPr="00414CAA">
        <w:t xml:space="preserve">-13 (Mark Sullivan is a specialist in Latin American affairs. “Hugo Chávez’s Death: Implications for Venezuela and U.S. Relations”, </w:t>
      </w:r>
      <w:hyperlink r:id="rId16" w:history="1">
        <w:r w:rsidRPr="00414CAA">
          <w:rPr>
            <w:rStyle w:val="Hyperlink"/>
          </w:rPr>
          <w:t>http://www.fas.org/sgp/crs/row/R42989.pdf)//MG</w:t>
        </w:r>
      </w:hyperlink>
    </w:p>
    <w:p w:rsidR="007C7D6F" w:rsidRPr="00E67F5D" w:rsidRDefault="007C7D6F" w:rsidP="007C7D6F">
      <w:pPr>
        <w:rPr>
          <w:sz w:val="16"/>
        </w:rPr>
      </w:pPr>
      <w:r w:rsidRPr="00E67F5D">
        <w:rPr>
          <w:sz w:val="16"/>
        </w:rPr>
        <w:t xml:space="preserve">Despite tensions in relations, the </w:t>
      </w:r>
      <w:r w:rsidRPr="00135043">
        <w:rPr>
          <w:rStyle w:val="Emphasis"/>
        </w:rPr>
        <w:t>Obama</w:t>
      </w:r>
      <w:r w:rsidRPr="00E67F5D">
        <w:rPr>
          <w:sz w:val="16"/>
        </w:rPr>
        <w:t xml:space="preserve"> Administration maintains that it </w:t>
      </w:r>
      <w:r w:rsidRPr="00135043">
        <w:rPr>
          <w:rStyle w:val="Emphasis"/>
        </w:rPr>
        <w:t>remains committed to ¶ seeking constructive engagement with Venezuela</w:t>
      </w:r>
      <w:r w:rsidRPr="00D7226A">
        <w:rPr>
          <w:rStyle w:val="StyleBoldUnderline"/>
        </w:rPr>
        <w:t>, focusing on such areas as anti-drug</w:t>
      </w:r>
      <w:r w:rsidRPr="00E67F5D">
        <w:rPr>
          <w:sz w:val="16"/>
        </w:rPr>
        <w:t xml:space="preserve"> and </w:t>
      </w:r>
      <w:r w:rsidRPr="00E67F5D">
        <w:rPr>
          <w:sz w:val="12"/>
        </w:rPr>
        <w:t>¶</w:t>
      </w:r>
      <w:r w:rsidRPr="00E67F5D">
        <w:rPr>
          <w:sz w:val="16"/>
        </w:rPr>
        <w:t xml:space="preserve"> counterterrorism </w:t>
      </w:r>
      <w:r w:rsidRPr="00D7226A">
        <w:rPr>
          <w:rStyle w:val="StyleBoldUnderline"/>
        </w:rPr>
        <w:t>efforts.</w:t>
      </w:r>
      <w:r w:rsidRPr="00E67F5D">
        <w:rPr>
          <w:sz w:val="16"/>
        </w:rPr>
        <w:t xml:space="preserve"> In the aftermath of President Chávez’s reelection in October 2012, the </w:t>
      </w:r>
      <w:r w:rsidRPr="00E67F5D">
        <w:rPr>
          <w:sz w:val="12"/>
        </w:rPr>
        <w:t>¶</w:t>
      </w:r>
      <w:r w:rsidRPr="00E67F5D">
        <w:rPr>
          <w:sz w:val="16"/>
        </w:rPr>
        <w:t xml:space="preserve"> White </w:t>
      </w:r>
      <w:r w:rsidRPr="00E67F5D">
        <w:rPr>
          <w:sz w:val="16"/>
        </w:rPr>
        <w:lastRenderedPageBreak/>
        <w:t xml:space="preserve">House, while acknowledging differences with President Chávez, congratulated the </w:t>
      </w:r>
      <w:r w:rsidRPr="00E67F5D">
        <w:rPr>
          <w:sz w:val="12"/>
        </w:rPr>
        <w:t>¶</w:t>
      </w:r>
      <w:r w:rsidRPr="00E67F5D">
        <w:rPr>
          <w:sz w:val="16"/>
        </w:rPr>
        <w:t xml:space="preserve"> Venezuelan people on the high level of participation and the relatively peaceful election process. </w:t>
      </w:r>
      <w:r w:rsidRPr="00E67F5D">
        <w:rPr>
          <w:sz w:val="12"/>
        </w:rPr>
        <w:t>¶</w:t>
      </w:r>
      <w:r w:rsidRPr="00E67F5D">
        <w:rPr>
          <w:sz w:val="16"/>
        </w:rPr>
        <w:t xml:space="preserve"> Subsequently, in November 2012, </w:t>
      </w:r>
      <w:r w:rsidRPr="00D7226A">
        <w:rPr>
          <w:rStyle w:val="StyleBoldUnderline"/>
        </w:rPr>
        <w:t>the State Department</w:t>
      </w:r>
      <w:r w:rsidRPr="00E67F5D">
        <w:rPr>
          <w:sz w:val="16"/>
        </w:rPr>
        <w:t xml:space="preserve">’s Assistant Secretary of State for Western </w:t>
      </w:r>
      <w:r w:rsidRPr="00E67F5D">
        <w:rPr>
          <w:sz w:val="12"/>
        </w:rPr>
        <w:t>¶</w:t>
      </w:r>
      <w:r w:rsidRPr="00E67F5D">
        <w:rPr>
          <w:sz w:val="16"/>
        </w:rPr>
        <w:t xml:space="preserve"> Hemisphere Affairs, Roberta Jacobson, </w:t>
      </w:r>
      <w:r w:rsidRPr="00E67F5D">
        <w:rPr>
          <w:rStyle w:val="StyleBoldUnderline"/>
        </w:rPr>
        <w:t>engaged in a conversation with</w:t>
      </w:r>
      <w:r w:rsidRPr="00E67F5D">
        <w:rPr>
          <w:sz w:val="16"/>
        </w:rPr>
        <w:t xml:space="preserve"> Vice President </w:t>
      </w:r>
      <w:r w:rsidRPr="00E67F5D">
        <w:rPr>
          <w:rStyle w:val="StyleBoldUnderline"/>
        </w:rPr>
        <w:t>Maduro</w:t>
      </w:r>
      <w:r w:rsidRPr="00E67F5D">
        <w:rPr>
          <w:sz w:val="16"/>
        </w:rPr>
        <w:t xml:space="preserve"> </w:t>
      </w:r>
      <w:r w:rsidRPr="00E67F5D">
        <w:rPr>
          <w:sz w:val="12"/>
        </w:rPr>
        <w:t>¶</w:t>
      </w:r>
      <w:r w:rsidRPr="00E67F5D">
        <w:rPr>
          <w:sz w:val="16"/>
        </w:rPr>
        <w:t xml:space="preserve"> </w:t>
      </w:r>
      <w:r w:rsidRPr="00E67F5D">
        <w:rPr>
          <w:rStyle w:val="StyleBoldUnderline"/>
        </w:rPr>
        <w:t>about improving bilateral relations, including greater cooperation on counternarcotics issues.</w:t>
      </w:r>
      <w:r w:rsidRPr="00E67F5D">
        <w:rPr>
          <w:sz w:val="16"/>
        </w:rPr>
        <w:t xml:space="preserve"> </w:t>
      </w:r>
      <w:r w:rsidRPr="00E67F5D">
        <w:rPr>
          <w:rStyle w:val="StyleBoldUnderline"/>
          <w:sz w:val="12"/>
          <w:u w:val="none"/>
        </w:rPr>
        <w:t>¶</w:t>
      </w:r>
      <w:r w:rsidRPr="00E67F5D">
        <w:rPr>
          <w:rStyle w:val="StyleBoldUnderline"/>
        </w:rPr>
        <w:t xml:space="preserve"> In early January 2013, the State Department reiterated that </w:t>
      </w:r>
      <w:r w:rsidRPr="00135043">
        <w:rPr>
          <w:rStyle w:val="StyleBoldUnderline"/>
        </w:rPr>
        <w:t>the United States remained open to ¶ dialogue with Venezuela on a range of issues of mutual interest.</w:t>
      </w:r>
      <w:r w:rsidRPr="00E67F5D">
        <w:rPr>
          <w:sz w:val="16"/>
        </w:rPr>
        <w:t xml:space="preserve"> In light of the setback in </w:t>
      </w:r>
      <w:r w:rsidRPr="00E67F5D">
        <w:rPr>
          <w:sz w:val="12"/>
        </w:rPr>
        <w:t>¶</w:t>
      </w:r>
      <w:r w:rsidRPr="00E67F5D">
        <w:rPr>
          <w:sz w:val="16"/>
        </w:rPr>
        <w:t xml:space="preserve"> President Chávez’s health, a State Department spokesman maintained on January 9, 2013, that </w:t>
      </w:r>
      <w:r w:rsidRPr="00E67F5D">
        <w:rPr>
          <w:sz w:val="12"/>
        </w:rPr>
        <w:t>¶</w:t>
      </w:r>
      <w:r w:rsidRPr="00E67F5D">
        <w:rPr>
          <w:sz w:val="16"/>
        </w:rPr>
        <w:t xml:space="preserve"> “regardless of what happens politically in Venezuela, if the Venezuelan government and if the </w:t>
      </w:r>
      <w:r w:rsidRPr="00E67F5D">
        <w:rPr>
          <w:sz w:val="12"/>
        </w:rPr>
        <w:t>¶</w:t>
      </w:r>
      <w:r w:rsidRPr="00E67F5D">
        <w:rPr>
          <w:sz w:val="16"/>
        </w:rPr>
        <w:t xml:space="preserve"> Venezuelan people want to move forward with us, we think there is a path that’s possible.”11</w:t>
      </w:r>
      <w:r w:rsidRPr="00E67F5D">
        <w:rPr>
          <w:sz w:val="12"/>
        </w:rPr>
        <w:t>¶</w:t>
      </w:r>
      <w:r w:rsidRPr="00E67F5D">
        <w:rPr>
          <w:sz w:val="16"/>
        </w:rPr>
        <w:t xml:space="preserve"> In response to President Chávez’s death, President Obama issued the following statement: </w:t>
      </w:r>
      <w:r w:rsidRPr="00E67F5D">
        <w:rPr>
          <w:sz w:val="12"/>
        </w:rPr>
        <w:t>¶</w:t>
      </w:r>
      <w:r w:rsidRPr="00E67F5D">
        <w:rPr>
          <w:sz w:val="16"/>
        </w:rPr>
        <w:t xml:space="preserve"> At this challenging time of President Hugo Chávez’s passing, </w:t>
      </w:r>
      <w:r w:rsidRPr="00E67F5D">
        <w:rPr>
          <w:rStyle w:val="StyleBoldUnderline"/>
        </w:rPr>
        <w:t xml:space="preserve">the United States reaffirms its </w:t>
      </w:r>
      <w:r w:rsidRPr="00E67F5D">
        <w:rPr>
          <w:rStyle w:val="StyleBoldUnderline"/>
          <w:sz w:val="12"/>
          <w:u w:val="none"/>
        </w:rPr>
        <w:t>¶</w:t>
      </w:r>
      <w:r w:rsidRPr="00E67F5D">
        <w:rPr>
          <w:rStyle w:val="StyleBoldUnderline"/>
        </w:rPr>
        <w:t xml:space="preserve"> support for the Venezuelan people and its interest in developing a constructive relationship </w:t>
      </w:r>
      <w:r w:rsidRPr="00E67F5D">
        <w:rPr>
          <w:rStyle w:val="StyleBoldUnderline"/>
          <w:sz w:val="12"/>
          <w:u w:val="none"/>
        </w:rPr>
        <w:t>¶</w:t>
      </w:r>
      <w:r w:rsidRPr="00E67F5D">
        <w:rPr>
          <w:rStyle w:val="StyleBoldUnderline"/>
        </w:rPr>
        <w:t xml:space="preserve"> with the Venezuelan government. As Venezuela begins a new chapter in its history, the </w:t>
      </w:r>
      <w:r w:rsidRPr="00E67F5D">
        <w:rPr>
          <w:rStyle w:val="StyleBoldUnderline"/>
          <w:sz w:val="12"/>
          <w:u w:val="none"/>
        </w:rPr>
        <w:t>¶</w:t>
      </w:r>
      <w:r w:rsidRPr="00E67F5D">
        <w:rPr>
          <w:rStyle w:val="StyleBoldUnderline"/>
        </w:rPr>
        <w:t xml:space="preserve"> United States remains committed to policies that promote democratic principles, the rule of </w:t>
      </w:r>
      <w:r w:rsidRPr="00E67F5D">
        <w:rPr>
          <w:rStyle w:val="StyleBoldUnderline"/>
          <w:sz w:val="12"/>
          <w:u w:val="none"/>
        </w:rPr>
        <w:t>¶</w:t>
      </w:r>
      <w:r w:rsidRPr="00E67F5D">
        <w:rPr>
          <w:rStyle w:val="StyleBoldUnderline"/>
        </w:rPr>
        <w:t xml:space="preserve"> law, and respect for human rights.</w:t>
      </w:r>
      <w:r w:rsidRPr="00E67F5D">
        <w:rPr>
          <w:sz w:val="16"/>
        </w:rPr>
        <w:t>12</w:t>
      </w:r>
      <w:r w:rsidRPr="00E67F5D">
        <w:rPr>
          <w:sz w:val="12"/>
        </w:rPr>
        <w:t>¶</w:t>
      </w:r>
      <w:r w:rsidRPr="00E67F5D">
        <w:rPr>
          <w:sz w:val="16"/>
        </w:rPr>
        <w:t xml:space="preserve"> While the President’s statement did not offer traditional condolences, the State Department </w:t>
      </w:r>
      <w:r w:rsidRPr="00E67F5D">
        <w:rPr>
          <w:sz w:val="12"/>
        </w:rPr>
        <w:t>¶</w:t>
      </w:r>
      <w:r w:rsidRPr="00E67F5D">
        <w:rPr>
          <w:sz w:val="16"/>
        </w:rPr>
        <w:t xml:space="preserve"> maintains that it expressed U.S. sympathy to Chávez’s family and to the Venezuelan people.13</w:t>
      </w:r>
      <w:r w:rsidRPr="00E67F5D">
        <w:rPr>
          <w:sz w:val="12"/>
        </w:rPr>
        <w:t>¶</w:t>
      </w:r>
      <w:r w:rsidRPr="00E67F5D">
        <w:rPr>
          <w:sz w:val="16"/>
        </w:rPr>
        <w:t xml:space="preserve"> Many Latin American and other foreign leaders have expressed their condolences to Venezuela on </w:t>
      </w:r>
      <w:r w:rsidRPr="00E67F5D">
        <w:rPr>
          <w:sz w:val="12"/>
        </w:rPr>
        <w:t>¶</w:t>
      </w:r>
      <w:r w:rsidRPr="00E67F5D">
        <w:rPr>
          <w:sz w:val="16"/>
        </w:rPr>
        <w:t xml:space="preserve"> Chávez’s passing. </w:t>
      </w:r>
      <w:r w:rsidRPr="00E67F5D">
        <w:rPr>
          <w:rStyle w:val="StyleBoldUnderline"/>
        </w:rPr>
        <w:t xml:space="preserve">The White House statement focused on the U.S. interest in getting cooperative </w:t>
      </w:r>
      <w:r w:rsidRPr="00E67F5D">
        <w:rPr>
          <w:rStyle w:val="StyleBoldUnderline"/>
          <w:sz w:val="12"/>
          <w:u w:val="none"/>
        </w:rPr>
        <w:t>¶</w:t>
      </w:r>
      <w:r w:rsidRPr="00E67F5D">
        <w:rPr>
          <w:rStyle w:val="StyleBoldUnderline"/>
        </w:rPr>
        <w:t xml:space="preserve"> bilateral relations back on track while at the same time reiterating that the United States is </w:t>
      </w:r>
      <w:r w:rsidRPr="00E67F5D">
        <w:rPr>
          <w:rStyle w:val="StyleBoldUnderline"/>
          <w:sz w:val="12"/>
          <w:u w:val="none"/>
        </w:rPr>
        <w:t>¶</w:t>
      </w:r>
      <w:r w:rsidRPr="00E67F5D">
        <w:rPr>
          <w:rStyle w:val="StyleBoldUnderline"/>
        </w:rPr>
        <w:t xml:space="preserve"> committed to promoting democratic practices and respect for human rights.</w:t>
      </w:r>
      <w:r w:rsidRPr="00E67F5D">
        <w:rPr>
          <w:sz w:val="16"/>
        </w:rPr>
        <w:t xml:space="preserve"> A number of other </w:t>
      </w:r>
      <w:r w:rsidRPr="00E67F5D">
        <w:rPr>
          <w:sz w:val="12"/>
        </w:rPr>
        <w:t>¶</w:t>
      </w:r>
      <w:r w:rsidRPr="00E67F5D">
        <w:rPr>
          <w:sz w:val="16"/>
        </w:rPr>
        <w:t xml:space="preserve"> </w:t>
      </w:r>
      <w:r w:rsidRPr="00E67F5D">
        <w:rPr>
          <w:rStyle w:val="StyleBoldUnderline"/>
        </w:rPr>
        <w:t xml:space="preserve">statements by Members of Congress also expressed </w:t>
      </w:r>
      <w:r w:rsidRPr="00135043">
        <w:rPr>
          <w:rStyle w:val="Emphasis"/>
        </w:rPr>
        <w:t>hope for a new era in U.S.-Venezuelan ¶ relations</w:t>
      </w:r>
      <w:r w:rsidRPr="00E67F5D">
        <w:rPr>
          <w:rStyle w:val="StyleBoldUnderline"/>
        </w:rPr>
        <w:t>.</w:t>
      </w:r>
      <w:r w:rsidRPr="00E67F5D">
        <w:rPr>
          <w:sz w:val="16"/>
        </w:rPr>
        <w:t xml:space="preserve"> </w:t>
      </w:r>
      <w:r w:rsidRPr="00E67F5D">
        <w:rPr>
          <w:sz w:val="12"/>
        </w:rPr>
        <w:t>¶</w:t>
      </w:r>
      <w:r w:rsidRPr="00E67F5D">
        <w:rPr>
          <w:sz w:val="16"/>
        </w:rPr>
        <w:t xml:space="preserve"> While some </w:t>
      </w:r>
      <w:r w:rsidRPr="00E67F5D">
        <w:rPr>
          <w:rStyle w:val="StyleBoldUnderline"/>
        </w:rPr>
        <w:t>observers contend that</w:t>
      </w:r>
      <w:r w:rsidRPr="00E67F5D">
        <w:rPr>
          <w:sz w:val="16"/>
        </w:rPr>
        <w:t xml:space="preserve"> Chávez’s passing and </w:t>
      </w:r>
      <w:r w:rsidRPr="00135043">
        <w:rPr>
          <w:rStyle w:val="Emphasis"/>
        </w:rPr>
        <w:t>the beginning of a new political era in ¶ Venezuela could ultimately lessen tensions in U.S.-Venezuelan relations</w:t>
      </w:r>
      <w:r w:rsidRPr="00E67F5D">
        <w:rPr>
          <w:sz w:val="16"/>
        </w:rPr>
        <w:t xml:space="preserve">, there is no expectation </w:t>
      </w:r>
      <w:r w:rsidRPr="00E67F5D">
        <w:rPr>
          <w:sz w:val="12"/>
        </w:rPr>
        <w:t>¶</w:t>
      </w:r>
      <w:r w:rsidRPr="00E67F5D">
        <w:rPr>
          <w:sz w:val="16"/>
        </w:rPr>
        <w:t xml:space="preserve"> that this will happen quickly. In fact, State Department officials have cautioned that the upcoming </w:t>
      </w:r>
      <w:r w:rsidRPr="00E67F5D">
        <w:rPr>
          <w:sz w:val="12"/>
        </w:rPr>
        <w:t>¶</w:t>
      </w:r>
      <w:r w:rsidRPr="00E67F5D">
        <w:rPr>
          <w:sz w:val="16"/>
        </w:rPr>
        <w:t xml:space="preserve"> electoral campaign could delay any forward movement in improving bilateral relations.14 Just </w:t>
      </w:r>
      <w:r w:rsidRPr="00E67F5D">
        <w:rPr>
          <w:sz w:val="12"/>
        </w:rPr>
        <w:t>¶</w:t>
      </w:r>
      <w:r w:rsidRPr="00E67F5D">
        <w:rPr>
          <w:sz w:val="16"/>
        </w:rPr>
        <w:t xml:space="preserve"> hours before Chávez’s death on March 5, Vice President Maduro announced that two U.S. </w:t>
      </w:r>
      <w:r w:rsidRPr="00E67F5D">
        <w:rPr>
          <w:sz w:val="12"/>
        </w:rPr>
        <w:t>¶</w:t>
      </w:r>
      <w:r w:rsidRPr="00E67F5D">
        <w:rPr>
          <w:sz w:val="16"/>
        </w:rPr>
        <w:t xml:space="preserve"> military attachés were being expelled from Venezuela for reportedly attempting to provoke </w:t>
      </w:r>
      <w:r w:rsidRPr="00E67F5D">
        <w:rPr>
          <w:sz w:val="12"/>
        </w:rPr>
        <w:t>¶</w:t>
      </w:r>
      <w:r w:rsidRPr="00E67F5D">
        <w:rPr>
          <w:sz w:val="16"/>
        </w:rPr>
        <w:t xml:space="preserve"> dissent in the Venezuelan military and even appeared to blame Chávez’s sickness on the United </w:t>
      </w:r>
      <w:r w:rsidRPr="00E67F5D">
        <w:rPr>
          <w:sz w:val="12"/>
        </w:rPr>
        <w:t>¶</w:t>
      </w:r>
      <w:r w:rsidRPr="00E67F5D">
        <w:rPr>
          <w:sz w:val="16"/>
        </w:rPr>
        <w:t xml:space="preserve"> States. State Department officials strongly denied the Venezuelan charges regarding the attachés, </w:t>
      </w:r>
      <w:r w:rsidRPr="00E67F5D">
        <w:rPr>
          <w:sz w:val="12"/>
        </w:rPr>
        <w:t>¶</w:t>
      </w:r>
      <w:r w:rsidRPr="00E67F5D">
        <w:rPr>
          <w:sz w:val="16"/>
        </w:rPr>
        <w:t xml:space="preserve"> and ultimately responded on March 11 by expelling two Venezuelan diplomats (a consular official </w:t>
      </w:r>
      <w:r w:rsidRPr="00E67F5D">
        <w:rPr>
          <w:sz w:val="12"/>
        </w:rPr>
        <w:t>¶</w:t>
      </w:r>
      <w:r w:rsidRPr="00E67F5D">
        <w:rPr>
          <w:sz w:val="16"/>
        </w:rPr>
        <w:t xml:space="preserve"> in New York and a second secretary at the Venezuelan Embassy in Washington).15</w:t>
      </w:r>
      <w:r w:rsidRPr="00E67F5D">
        <w:rPr>
          <w:sz w:val="12"/>
        </w:rPr>
        <w:t>¶</w:t>
      </w:r>
      <w:r w:rsidRPr="00E67F5D">
        <w:rPr>
          <w:sz w:val="16"/>
        </w:rPr>
        <w:t xml:space="preserve"> . </w:t>
      </w:r>
    </w:p>
    <w:p w:rsidR="00876BF7" w:rsidRPr="00876BF7" w:rsidRDefault="00876BF7" w:rsidP="00876BF7">
      <w:pPr>
        <w:pStyle w:val="Heading4"/>
      </w:pPr>
      <w:r w:rsidRPr="00876BF7">
        <w:t>US and Venezuela Looking to Cooperate according to Kerry</w:t>
      </w:r>
    </w:p>
    <w:p w:rsidR="00876BF7" w:rsidRPr="00EA0D14" w:rsidRDefault="00876BF7" w:rsidP="00876BF7">
      <w:r w:rsidRPr="00040FDD">
        <w:rPr>
          <w:rStyle w:val="StyleStyleBold12pt"/>
        </w:rPr>
        <w:t>World News, 6/11</w:t>
      </w:r>
      <w:r>
        <w:t>/13 (</w:t>
      </w:r>
      <w:r w:rsidRPr="00040FDD">
        <w:rPr>
          <w:sz w:val="17"/>
          <w:szCs w:val="17"/>
        </w:rPr>
        <w:t xml:space="preserve">News organization focusing on international relationships, “Venezuela sees normal U.S. relations this year,” United Press International, </w:t>
      </w:r>
      <w:hyperlink r:id="rId17" w:history="1">
        <w:r w:rsidRPr="00040FDD">
          <w:rPr>
            <w:rStyle w:val="Hyperlink"/>
            <w:sz w:val="17"/>
            <w:szCs w:val="17"/>
          </w:rPr>
          <w:t>http://www.upi.com/Top_News/World-News/2013/06/11/Venezuela-sees-normal-US-relations-this-year/UPI-72141370932200/)//</w:t>
        </w:r>
      </w:hyperlink>
      <w:r>
        <w:t xml:space="preserve"> JR &lt;(“)</w:t>
      </w:r>
    </w:p>
    <w:p w:rsidR="00876BF7" w:rsidRPr="00040FDD" w:rsidRDefault="00876BF7" w:rsidP="00876BF7">
      <w:pPr>
        <w:rPr>
          <w:sz w:val="16"/>
        </w:rPr>
      </w:pPr>
      <w:r w:rsidRPr="00040FDD">
        <w:rPr>
          <w:rStyle w:val="StyleBoldUnderline"/>
        </w:rPr>
        <w:t>U.S. Secretary of State</w:t>
      </w:r>
      <w:r w:rsidRPr="00040FDD">
        <w:rPr>
          <w:sz w:val="16"/>
        </w:rPr>
        <w:t xml:space="preserve"> </w:t>
      </w:r>
      <w:r w:rsidRPr="00040FDD">
        <w:rPr>
          <w:rStyle w:val="StyleBoldUnderline"/>
        </w:rPr>
        <w:t>John Kerry announced</w:t>
      </w:r>
      <w:r w:rsidRPr="00040FDD">
        <w:rPr>
          <w:sz w:val="16"/>
        </w:rPr>
        <w:t xml:space="preserve"> talks aimed at improving the two countries' relations Wednesday after meeting with Jaua for about 40 minutes on the sidelines of an Organization of American States meeting in Antigua, Guatemala. "We agreed ... both of us, </w:t>
      </w:r>
      <w:r w:rsidRPr="00040FDD">
        <w:rPr>
          <w:rStyle w:val="StyleBoldUnderline"/>
        </w:rPr>
        <w:t>Venezuela and the United States</w:t>
      </w:r>
      <w:r w:rsidRPr="00040FDD">
        <w:rPr>
          <w:sz w:val="16"/>
        </w:rPr>
        <w:t xml:space="preserve">, that we </w:t>
      </w:r>
      <w:r w:rsidRPr="00040FDD">
        <w:rPr>
          <w:rStyle w:val="StyleBoldUnderline"/>
        </w:rPr>
        <w:t>would like to</w:t>
      </w:r>
      <w:r w:rsidRPr="00040FDD">
        <w:rPr>
          <w:sz w:val="16"/>
        </w:rPr>
        <w:t xml:space="preserve"> see our countries </w:t>
      </w:r>
      <w:r w:rsidRPr="00040FDD">
        <w:rPr>
          <w:rStyle w:val="StyleBoldUnderline"/>
        </w:rPr>
        <w:t>find a new way forward, establish a more constructive and positive relationship</w:t>
      </w:r>
      <w:r w:rsidRPr="00040FDD">
        <w:rPr>
          <w:sz w:val="16"/>
        </w:rPr>
        <w:t xml:space="preserve">," Kerry said after the Jaua meeting. U.S.-Venezuelan relations have been strained for years. Kerry said he hoped the countries would "quickly move to the appointment of ambassadors." Calixto Ortega, Venezuela's newly named charge d'affaires in Washington, who attended the Guatemala meeting, told The Wall Street Journal </w:t>
      </w:r>
      <w:r w:rsidRPr="00040FDD">
        <w:rPr>
          <w:rStyle w:val="StyleBoldUnderline"/>
        </w:rPr>
        <w:t>the two countries agreed on a plan to normalize ties and resume cooperation on counter-terrorism, anti-narcotics operations and energy. Despite strained relations, the United States imported more than $50 billion in oil from Venezuela last year. The Kerry-Jaua meeting took place at Venezuela's request, U.S. officials said</w:t>
      </w:r>
      <w:r w:rsidRPr="00040FDD">
        <w:rPr>
          <w:sz w:val="16"/>
        </w:rPr>
        <w:t>.</w:t>
      </w:r>
    </w:p>
    <w:p w:rsidR="00876BF7" w:rsidRDefault="00876BF7" w:rsidP="00876BF7">
      <w:pPr>
        <w:pStyle w:val="Heading4"/>
      </w:pPr>
      <w:r>
        <w:t>Venezuela shows interest in working with US to fight drug traffic</w:t>
      </w:r>
    </w:p>
    <w:p w:rsidR="00876BF7" w:rsidRDefault="00876BF7" w:rsidP="00876BF7">
      <w:r w:rsidRPr="00A43D3E">
        <w:rPr>
          <w:rStyle w:val="StyleStyleBold12pt"/>
        </w:rPr>
        <w:t>Embassy of the Bolivarian Republic of Venezuela to the United States 13</w:t>
      </w:r>
      <w:r>
        <w:t xml:space="preserve"> (Ambassadors and </w:t>
      </w:r>
      <w:r w:rsidRPr="00560FBD">
        <w:rPr>
          <w:sz w:val="17"/>
          <w:szCs w:val="17"/>
        </w:rPr>
        <w:t xml:space="preserve">Political specialists from Bolivia, “Venezuela’s anti-drug efforts,” Ministry of People’s Power for Foreign Affairs </w:t>
      </w:r>
      <w:hyperlink r:id="rId18" w:history="1">
        <w:r w:rsidRPr="00560FBD">
          <w:rPr>
            <w:rStyle w:val="Hyperlink"/>
            <w:sz w:val="17"/>
            <w:szCs w:val="17"/>
          </w:rPr>
          <w:t>http://venezuela-us.org/live/wp-content/uploads/2009/08/05-24-2013-Venezuelas-Anti-drug-Efforts.pdf)//</w:t>
        </w:r>
      </w:hyperlink>
      <w:r w:rsidRPr="00560FBD">
        <w:rPr>
          <w:sz w:val="17"/>
          <w:szCs w:val="17"/>
        </w:rPr>
        <w:t xml:space="preserve"> JR &lt;(“)</w:t>
      </w:r>
    </w:p>
    <w:p w:rsidR="00876BF7" w:rsidRDefault="00876BF7" w:rsidP="00876BF7">
      <w:pPr>
        <w:rPr>
          <w:rStyle w:val="StyleBoldUnderline"/>
        </w:rPr>
      </w:pPr>
      <w:r w:rsidRPr="00A43D3E">
        <w:rPr>
          <w:sz w:val="16"/>
        </w:rPr>
        <w:lastRenderedPageBreak/>
        <w:t xml:space="preserve">Last year, </w:t>
      </w:r>
      <w:r w:rsidRPr="00A43D3E">
        <w:rPr>
          <w:rStyle w:val="StyleBoldUnderline"/>
        </w:rPr>
        <w:t>Venezuela was responsible for capturing 20 high-profile drug traffickers</w:t>
      </w:r>
      <w:r w:rsidRPr="00A43D3E">
        <w:rPr>
          <w:sz w:val="16"/>
        </w:rPr>
        <w:t xml:space="preserve"> including individuals </w:t>
      </w:r>
      <w:r w:rsidRPr="00A43D3E">
        <w:rPr>
          <w:rStyle w:val="StyleBoldUnderline"/>
        </w:rPr>
        <w:t>sought by the U.S</w:t>
      </w:r>
      <w:r w:rsidRPr="00A43D3E">
        <w:rPr>
          <w:sz w:val="16"/>
        </w:rPr>
        <w:t xml:space="preserve">. and Interpol </w:t>
      </w:r>
      <w:r w:rsidRPr="00A43D3E">
        <w:rPr>
          <w:rStyle w:val="StyleBoldUnderline"/>
        </w:rPr>
        <w:t xml:space="preserve">such as </w:t>
      </w:r>
      <w:r w:rsidRPr="00876BF7">
        <w:t>Daniel “El Loco”</w:t>
      </w:r>
      <w:r w:rsidRPr="00A43D3E">
        <w:rPr>
          <w:rStyle w:val="StyleBoldUnderline"/>
        </w:rPr>
        <w:t xml:space="preserve"> Barrera.</w:t>
      </w:r>
      <w:r w:rsidRPr="00A43D3E">
        <w:rPr>
          <w:sz w:val="16"/>
        </w:rPr>
        <w:t xml:space="preserve"> When </w:t>
      </w:r>
      <w:r w:rsidRPr="00A43D3E">
        <w:rPr>
          <w:rStyle w:val="StyleBoldUnderline"/>
        </w:rPr>
        <w:t>Barrera was caught through a coordinated effort with Venezuela, Colombia, and the U.S</w:t>
      </w:r>
      <w:r w:rsidRPr="00A43D3E">
        <w:rPr>
          <w:sz w:val="16"/>
        </w:rPr>
        <w:t xml:space="preserve">., Colombian President Juan Manuel Santos said: “I want to thank the Venezuelan government, President (Hugo) Chavez and his team, for this great collaboration that has produced this capture.”3 </w:t>
      </w:r>
      <w:r w:rsidRPr="00A43D3E">
        <w:rPr>
          <w:rStyle w:val="StyleBoldUnderline"/>
        </w:rPr>
        <w:t xml:space="preserve">Barrera and many other criminals have been sent abroad to face justice in Colombia and the U.S. This is just one of the ways that Venezuela has demonstrated its commitment to working with partners abroad to stop drug trafficking. </w:t>
      </w:r>
      <w:r w:rsidRPr="00A43D3E">
        <w:rPr>
          <w:sz w:val="16"/>
        </w:rPr>
        <w:t>The country maintains 54 anti-drug accords with 39 different countries.</w:t>
      </w:r>
      <w:r w:rsidRPr="00A43D3E">
        <w:rPr>
          <w:rStyle w:val="StyleBoldUnderline"/>
        </w:rPr>
        <w:t xml:space="preserve"> This provides the basis for an intensive and ongoing collaboration on efforts to stop the flow of drugs in the region and the world.</w:t>
      </w:r>
    </w:p>
    <w:p w:rsidR="00876BF7" w:rsidRDefault="00876BF7" w:rsidP="00876BF7">
      <w:pPr>
        <w:pStyle w:val="Heading4"/>
      </w:pPr>
      <w:r>
        <w:t>Venezuela wants counter narcotic efforts</w:t>
      </w:r>
    </w:p>
    <w:p w:rsidR="00876BF7" w:rsidRDefault="00876BF7" w:rsidP="00876BF7">
      <w:r>
        <w:rPr>
          <w:rStyle w:val="StyleStyleBold12pt"/>
        </w:rPr>
        <w:t>AVN 4/2</w:t>
      </w:r>
      <w:r w:rsidRPr="00876BF7">
        <w:rPr>
          <w:rStyle w:val="StyleStyleBold12pt"/>
        </w:rPr>
        <w:t>4</w:t>
      </w:r>
      <w:r>
        <w:t>/2013 (</w:t>
      </w:r>
      <w:hyperlink r:id="rId19" w:history="1">
        <w:r>
          <w:rPr>
            <w:rStyle w:val="Hyperlink"/>
          </w:rPr>
          <w:t>http://www.avn.info.ve/contenido/venezuela-intensified-counternarcotics-efforts-during-first-quarter-2013</w:t>
        </w:r>
      </w:hyperlink>
      <w:r>
        <w:t>,Venezuela intensified counternarcotics efforts during first quarter 2013,24/04/2013//ET )</w:t>
      </w:r>
    </w:p>
    <w:p w:rsidR="00876BF7" w:rsidRDefault="00876BF7" w:rsidP="00EB1568">
      <w:r>
        <w:t xml:space="preserve">Caracas, 24 Abr. AVN.- </w:t>
      </w:r>
      <w:r w:rsidRPr="00EB1568">
        <w:rPr>
          <w:rStyle w:val="StyleBoldUnderline"/>
        </w:rPr>
        <w:t>The fight against drugs in Venezuela has been intensified in the country, as part of the fight against organized crime and drug trafficking, that Venezuela's President Nicolas Maduro has repeatedly said.</w:t>
      </w:r>
      <w:r>
        <w:t xml:space="preserve"> </w:t>
      </w:r>
      <w:r>
        <w:rPr>
          <w:sz w:val="16"/>
          <w:szCs w:val="16"/>
        </w:rPr>
        <w:t>Until the first quarter of this year, the various Venezuelan security agencies managed to seize more than 13 tons of drugs and destroy more than 20 illegal drug laboratories, and capture more than 700 people linked to drug trafficking. Up to March 22 this year,</w:t>
      </w:r>
      <w:r>
        <w:t xml:space="preserve"> </w:t>
      </w:r>
      <w:r w:rsidRPr="00EB1568">
        <w:rPr>
          <w:rStyle w:val="StyleBoldUnderline"/>
        </w:rPr>
        <w:t>the number of different drugs seizures rose to more than 13 tons</w:t>
      </w:r>
      <w:r>
        <w:t xml:space="preserve">, </w:t>
      </w:r>
      <w:r>
        <w:rPr>
          <w:sz w:val="16"/>
          <w:szCs w:val="16"/>
        </w:rPr>
        <w:t>when the deputy director of the National Anti-Drug Office (ONA), Edilberto Molina Molina, reported the seizure of 4,190 kilos of cocaine, a process conducted in the Jesus Maria Semprum municipality in Zulia state, as part of the operations of the Grand Mission Full Life Venezuela and the National Anti-Drug Plan 2009-2013. In this procedure, performed on March 19, it was able to destroy, with prior approval of the Public Ministry (MP), 21 laboratories in five camps that were in Venezuela, located about 150 meters from the border with Colombia.</w:t>
      </w:r>
    </w:p>
    <w:p w:rsidR="00876BF7" w:rsidRDefault="00876BF7" w:rsidP="00876BF7">
      <w:pPr>
        <w:pStyle w:val="Heading4"/>
      </w:pPr>
      <w:r>
        <w:t xml:space="preserve">Nicolas </w:t>
      </w:r>
      <w:r w:rsidR="00EB1568">
        <w:t>M</w:t>
      </w:r>
      <w:r>
        <w:t>aduro wants better relations-counter narcotics will help</w:t>
      </w:r>
    </w:p>
    <w:p w:rsidR="00876BF7" w:rsidRPr="00951F35" w:rsidRDefault="00876BF7" w:rsidP="00876BF7">
      <w:pPr>
        <w:rPr>
          <w:lang w:val="es-US"/>
        </w:rPr>
      </w:pPr>
      <w:r w:rsidRPr="00951F35">
        <w:rPr>
          <w:rStyle w:val="StyleStyleBold12pt"/>
          <w:lang w:val="es-US"/>
        </w:rPr>
        <w:t>LAT 4/15</w:t>
      </w:r>
      <w:r w:rsidRPr="00951F35">
        <w:rPr>
          <w:lang w:val="es-US"/>
        </w:rPr>
        <w:t>/13 (las angeles times,</w:t>
      </w:r>
      <w:hyperlink r:id="rId20" w:history="1">
        <w:r w:rsidRPr="00951F35">
          <w:rPr>
            <w:rStyle w:val="Hyperlink"/>
            <w:lang w:val="es-US"/>
          </w:rPr>
          <w:t>http://articles.latimes.com/2013/apr/15/world/la-fg-venezuela-maduro-20130416</w:t>
        </w:r>
      </w:hyperlink>
      <w:r w:rsidRPr="00951F35">
        <w:rPr>
          <w:lang w:val="es-US"/>
        </w:rPr>
        <w:t>,Tight election in Venezuela complicates Nicolas Maduro's plans,4/15/13,//ET)</w:t>
      </w:r>
    </w:p>
    <w:p w:rsidR="00876BF7" w:rsidRDefault="00876BF7" w:rsidP="00876BF7">
      <w:pPr>
        <w:rPr>
          <w:sz w:val="16"/>
          <w:szCs w:val="16"/>
        </w:rPr>
      </w:pPr>
      <w:r>
        <w:rPr>
          <w:noProof/>
        </w:rPr>
        <w:drawing>
          <wp:inline distT="0" distB="0" distL="0" distR="0" wp14:anchorId="1CA96D2B" wp14:editId="2ACDBB1A">
            <wp:extent cx="19050" cy="19050"/>
            <wp:effectExtent l="0" t="0" r="0" b="0"/>
            <wp:docPr id="1" name="Picture 1" descr="http://articles.latimes.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rticles.latimes.com/images/pixel.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Pr>
          <w:sz w:val="16"/>
          <w:szCs w:val="16"/>
        </w:rPr>
        <w:t>The risk of fracturing his socialist base could also make it more difficult for Maduro to repair relations with the United States, a move he has said he wants to make.Well-placed sources say</w:t>
      </w:r>
      <w:r>
        <w:t xml:space="preserve"> </w:t>
      </w:r>
      <w:r w:rsidRPr="00876BF7">
        <w:rPr>
          <w:rStyle w:val="StyleBoldUnderline"/>
        </w:rPr>
        <w:t>Maduro wants to get out from under the U.S. designation of Venezuela as a haven for drug traffickers and as being too amenable to nations such as Iran that the Americans view as state sponsors of terrorism</w:t>
      </w:r>
      <w:r>
        <w:t xml:space="preserve">. </w:t>
      </w:r>
      <w:r>
        <w:rPr>
          <w:sz w:val="16"/>
          <w:szCs w:val="16"/>
        </w:rPr>
        <w:t>Maduro reacted favorably to U.S. overtures in November when he was telephoned by Assistant Secretary of State Roberta Jacobson. The first step along the path — an exchange of counter-narcotics information — was in the works before the ailing Chavez, who died March 5 after a years-long battle with cancer, abruptly canceled the process, sources said.</w:t>
      </w:r>
    </w:p>
    <w:p w:rsidR="00876BF7" w:rsidRDefault="00876BF7" w:rsidP="00876BF7">
      <w:pPr>
        <w:pStyle w:val="Heading4"/>
        <w:rPr>
          <w:sz w:val="48"/>
          <w:szCs w:val="48"/>
        </w:rPr>
      </w:pPr>
      <w:r>
        <w:t>Venezuela sees normal U.S. relations this year</w:t>
      </w:r>
    </w:p>
    <w:p w:rsidR="00876BF7" w:rsidRDefault="00876BF7" w:rsidP="00876BF7">
      <w:pPr>
        <w:rPr>
          <w:sz w:val="16"/>
          <w:szCs w:val="16"/>
        </w:rPr>
      </w:pPr>
      <w:r w:rsidRPr="00876BF7">
        <w:rPr>
          <w:rStyle w:val="StyleStyleBold12pt"/>
        </w:rPr>
        <w:t>UPI 6/11</w:t>
      </w:r>
      <w:r>
        <w:t>/2013 (7/11/2013,</w:t>
      </w:r>
      <w:hyperlink r:id="rId22" w:history="1">
        <w:r>
          <w:rPr>
            <w:rStyle w:val="Hyperlink"/>
          </w:rPr>
          <w:t>http://www.upi.com/Top_News/World-News/2013/06/11/Venezuela-sees-normal-US-relations-this-year/UPI-72141370932200/</w:t>
        </w:r>
      </w:hyperlink>
      <w:r>
        <w:t>,Venezuela sees normal U.S. relations this year,//ET)</w:t>
      </w:r>
    </w:p>
    <w:p w:rsidR="00876BF7" w:rsidRDefault="00876BF7" w:rsidP="00876BF7">
      <w:pPr>
        <w:pStyle w:val="BodyText"/>
      </w:pPr>
      <w:r>
        <w:rPr>
          <w:sz w:val="16"/>
          <w:szCs w:val="16"/>
        </w:rPr>
        <w:t>U.S.-Venezuelan relations have been strained for years. Kerry said he hoped the countries would "quickly move to the appointment of ambassadors." Calixto Ortega, Venezuela's newly named charge d'affaires in Washington, who attended the Guatemala meeting, told The Wall Street Journal</w:t>
      </w:r>
      <w:r>
        <w:t xml:space="preserve"> </w:t>
      </w:r>
      <w:r w:rsidRPr="00876BF7">
        <w:rPr>
          <w:rStyle w:val="StyleBoldUnderline"/>
        </w:rPr>
        <w:t>the two countries agreed on a plan to normalize ties and resume cooperation on counter-terrorism, anti-narcotics operations and energy.</w:t>
      </w:r>
    </w:p>
    <w:p w:rsidR="00876BF7" w:rsidRDefault="00876BF7" w:rsidP="00876BF7">
      <w:pPr>
        <w:pStyle w:val="Heading4"/>
      </w:pPr>
      <w:r>
        <w:t>Venezuela wants to partner with U.S. for counter narcotics</w:t>
      </w:r>
    </w:p>
    <w:p w:rsidR="00876BF7" w:rsidRDefault="00876BF7" w:rsidP="00876BF7">
      <w:pPr>
        <w:rPr>
          <w:sz w:val="16"/>
          <w:szCs w:val="16"/>
        </w:rPr>
      </w:pPr>
      <w:r>
        <w:t xml:space="preserve">Mu </w:t>
      </w:r>
      <w:r w:rsidRPr="00876BF7">
        <w:rPr>
          <w:rStyle w:val="StyleStyleBold12pt"/>
        </w:rPr>
        <w:t>Xuequan</w:t>
      </w:r>
      <w:r>
        <w:t xml:space="preserve"> 2013-</w:t>
      </w:r>
      <w:r w:rsidRPr="00876BF7">
        <w:rPr>
          <w:rStyle w:val="StyleStyleBold12pt"/>
        </w:rPr>
        <w:t>04-25</w:t>
      </w:r>
      <w:r>
        <w:t xml:space="preserve"> (2013-04-25 ,editor for xuihunua planet </w:t>
      </w:r>
      <w:hyperlink r:id="rId23" w:history="1">
        <w:r>
          <w:rPr>
            <w:rStyle w:val="Hyperlink"/>
          </w:rPr>
          <w:t>http://news.xinhuanet.com/english/world/2013-04/25/c_124627682.htm</w:t>
        </w:r>
      </w:hyperlink>
      <w:r>
        <w:t>,U.S. seeks "effective" communication with Venezuela,//ET)</w:t>
      </w:r>
    </w:p>
    <w:p w:rsidR="00876BF7" w:rsidRDefault="00876BF7" w:rsidP="00876BF7">
      <w:pPr>
        <w:pStyle w:val="BodyText"/>
        <w:rPr>
          <w:sz w:val="16"/>
          <w:szCs w:val="16"/>
        </w:rPr>
      </w:pPr>
      <w:bookmarkStart w:id="7" w:name="Zoom"/>
      <w:bookmarkEnd w:id="7"/>
      <w:r>
        <w:rPr>
          <w:sz w:val="16"/>
          <w:szCs w:val="16"/>
        </w:rPr>
        <w:t>Nicolas Maduro, Venezuela's new president, on Tuesday tapped Ortega, a lawmaker from the ruling party, as the charge d'affaires at the Venezuelan embassy in Washington.Ventrell described Ortega as someone who is "known" and "a respected participant" in a group of legislators from Venezuela and the United States, established about a decade ago to help improve bilateral relations</w:t>
      </w:r>
      <w:r>
        <w:t>.</w:t>
      </w:r>
      <w:r>
        <w:rPr>
          <w:sz w:val="16"/>
          <w:szCs w:val="16"/>
        </w:rPr>
        <w:t>"We believe</w:t>
      </w:r>
      <w:r>
        <w:t xml:space="preserve"> </w:t>
      </w:r>
      <w:r w:rsidRPr="00876BF7">
        <w:rPr>
          <w:rStyle w:val="StyleBoldUnderline"/>
        </w:rPr>
        <w:t xml:space="preserve">it is important and timely to establish a productive relationship based on mutual </w:t>
      </w:r>
      <w:r w:rsidRPr="00876BF7">
        <w:rPr>
          <w:rStyle w:val="StyleBoldUnderline"/>
        </w:rPr>
        <w:lastRenderedPageBreak/>
        <w:t>interests, such as counternarcotics,</w:t>
      </w:r>
      <w:r>
        <w:t xml:space="preserve"> </w:t>
      </w:r>
      <w:r>
        <w:rPr>
          <w:sz w:val="16"/>
          <w:szCs w:val="16"/>
        </w:rPr>
        <w:t>counterterrorism, the energy relationship, (and) the commercial relationship," Ventrell noted.Washington has not yet recognized Maduro as Venezuela's new president, after he was sworn in last Friday despite the Venezuelan opposition's demand for a recount of the votes. Maduro won the election by a narrow margin.</w:t>
      </w:r>
    </w:p>
    <w:p w:rsidR="00B932B1" w:rsidRPr="00074C43" w:rsidRDefault="00B932B1" w:rsidP="00B932B1">
      <w:pPr>
        <w:pStyle w:val="Heading4"/>
        <w:rPr>
          <w:sz w:val="12"/>
        </w:rPr>
      </w:pPr>
      <w:r w:rsidRPr="00074C43">
        <w:t>U.S.-Venezuela relations improving</w:t>
      </w:r>
      <w:r w:rsidRPr="00074C43">
        <w:rPr>
          <w:sz w:val="12"/>
        </w:rPr>
        <w:t xml:space="preserve">¶ </w:t>
      </w:r>
    </w:p>
    <w:p w:rsidR="00B932B1" w:rsidRPr="00B932B1" w:rsidRDefault="00B932B1" w:rsidP="00B932B1">
      <w:r w:rsidRPr="00B932B1">
        <w:rPr>
          <w:rStyle w:val="StyleStyleBold12pt"/>
        </w:rPr>
        <w:t xml:space="preserve">Lee 6/5 </w:t>
      </w:r>
      <w:r w:rsidRPr="00B932B1">
        <w:t>–Reporter for the Associated Press (AP, “Kerry says US, Venezuela on track to better ties”, Associated Press, 6/5/13, http://bigstory.ap.org/article/kerry-eyes-better-ties-venezuela)//BZ</w:t>
      </w:r>
    </w:p>
    <w:p w:rsidR="00B932B1" w:rsidRPr="00B932B1" w:rsidRDefault="00B932B1" w:rsidP="00B932B1">
      <w:pPr>
        <w:rPr>
          <w:rStyle w:val="StyleBoldUnderline"/>
        </w:rPr>
      </w:pPr>
      <w:r w:rsidRPr="00B932B1">
        <w:t xml:space="preserve">ANTIGUA, Guatemala (AP) — </w:t>
      </w:r>
      <w:r w:rsidRPr="00B932B1">
        <w:rPr>
          <w:rStyle w:val="StyleBoldUnderline"/>
        </w:rPr>
        <w:t>The United States and Venezuela have agreed to begin a high-level dialogue with the aim of restoring</w:t>
      </w:r>
      <w:r w:rsidRPr="00B932B1">
        <w:t xml:space="preserve"> ambassador-level </w:t>
      </w:r>
      <w:r w:rsidRPr="00B932B1">
        <w:rPr>
          <w:rStyle w:val="StyleBoldUnderline"/>
        </w:rPr>
        <w:t>relations and ending more than a decade of</w:t>
      </w:r>
      <w:r w:rsidRPr="00B932B1">
        <w:t xml:space="preserve"> steadily </w:t>
      </w:r>
      <w:r w:rsidRPr="00B932B1">
        <w:rPr>
          <w:rStyle w:val="StyleBoldUnderline"/>
        </w:rPr>
        <w:t>deteriorating ties</w:t>
      </w:r>
      <w:r w:rsidRPr="00B932B1">
        <w:t>, U.S. Secretary of State John Kerry said Wednesday.</w:t>
      </w:r>
      <w:r w:rsidRPr="00074C43">
        <w:rPr>
          <w:rFonts w:asciiTheme="minorHAnsi" w:hAnsiTheme="minorHAnsi"/>
          <w:sz w:val="12"/>
        </w:rPr>
        <w:t>¶</w:t>
      </w:r>
      <w:r w:rsidRPr="00B932B1">
        <w:t xml:space="preserve"> On his first trip to Latin America since taking office and after meeting Venezuela's foreign minister in </w:t>
      </w:r>
      <w:r w:rsidRPr="00B932B1">
        <w:rPr>
          <w:rStyle w:val="StyleBoldUnderline"/>
        </w:rPr>
        <w:t>the first cabinet-level discussion between the two nations in at least several years</w:t>
      </w:r>
      <w:r w:rsidRPr="00B932B1">
        <w:t xml:space="preserve">, Kerry said he was hopeful that a rapprochement could be achieved. </w:t>
      </w:r>
      <w:r w:rsidRPr="00B932B1">
        <w:rPr>
          <w:rStyle w:val="StyleBoldUnderline"/>
        </w:rPr>
        <w:t>The meeting</w:t>
      </w:r>
      <w:r w:rsidRPr="00B932B1">
        <w:t xml:space="preserve">, which came at Venezuela's request, </w:t>
      </w:r>
      <w:r w:rsidRPr="00B932B1">
        <w:rPr>
          <w:rStyle w:val="StyleBoldUnderline"/>
        </w:rPr>
        <w:t>took place just hours after Venezuela released</w:t>
      </w:r>
      <w:r w:rsidRPr="00B932B1">
        <w:t xml:space="preserve"> from prison </w:t>
      </w:r>
      <w:r w:rsidRPr="00B932B1">
        <w:rPr>
          <w:rStyle w:val="StyleBoldUnderline"/>
        </w:rPr>
        <w:t>an American filmmaker who had been jailed on espionage charges</w:t>
      </w:r>
      <w:r w:rsidRPr="00B932B1">
        <w:t>, removing an immediate irritant in the relationship.</w:t>
      </w:r>
      <w:r w:rsidRPr="00074C43">
        <w:rPr>
          <w:rFonts w:asciiTheme="minorHAnsi" w:hAnsiTheme="minorHAnsi"/>
          <w:sz w:val="12"/>
        </w:rPr>
        <w:t>¶</w:t>
      </w:r>
      <w:r w:rsidRPr="00B932B1">
        <w:t xml:space="preserve"> Kerry thanked Foreign Minister Elias Jose Jaua for the release of Timothy Tracy, calling it </w:t>
      </w:r>
      <w:r w:rsidRPr="00B932B1">
        <w:rPr>
          <w:rStyle w:val="StyleBoldUnderline"/>
        </w:rPr>
        <w:t>a</w:t>
      </w:r>
      <w:r w:rsidRPr="00B932B1">
        <w:t xml:space="preserve"> "</w:t>
      </w:r>
      <w:r w:rsidRPr="00B932B1">
        <w:rPr>
          <w:rStyle w:val="StyleBoldUnderline"/>
        </w:rPr>
        <w:t>very positive development</w:t>
      </w:r>
      <w:r w:rsidRPr="00B932B1">
        <w:t>" and said he and his counterpart had spent about 40 minutes going over in detail areas in which the two countries could cooperate.</w:t>
      </w:r>
      <w:r w:rsidRPr="00074C43">
        <w:rPr>
          <w:rFonts w:asciiTheme="minorHAnsi" w:hAnsiTheme="minorHAnsi"/>
          <w:sz w:val="12"/>
        </w:rPr>
        <w:t>¶</w:t>
      </w:r>
      <w:r w:rsidRPr="00B932B1">
        <w:t xml:space="preserve"> "We agreed today — both of us, </w:t>
      </w:r>
      <w:r w:rsidRPr="00B932B1">
        <w:rPr>
          <w:rStyle w:val="StyleBoldUnderline"/>
        </w:rPr>
        <w:t>Venezuela and the United States</w:t>
      </w:r>
      <w:r w:rsidRPr="00B932B1">
        <w:t xml:space="preserve"> — that we </w:t>
      </w:r>
      <w:r w:rsidRPr="00B932B1">
        <w:rPr>
          <w:rStyle w:val="StyleBoldUnderline"/>
        </w:rPr>
        <w:t>would like</w:t>
      </w:r>
      <w:r w:rsidRPr="00B932B1">
        <w:t xml:space="preserve"> to see our countries </w:t>
      </w:r>
      <w:r w:rsidRPr="00B932B1">
        <w:rPr>
          <w:rStyle w:val="StyleBoldUnderline"/>
        </w:rPr>
        <w:t>find a new way forward, establish a more constructive and positive relationship</w:t>
      </w:r>
      <w:r w:rsidRPr="00B932B1">
        <w:t xml:space="preserve"> and find the ways to do that," he told reporters after the meeting. It took place </w:t>
      </w:r>
      <w:r w:rsidRPr="00B932B1">
        <w:rPr>
          <w:rStyle w:val="StyleBoldUnderline"/>
        </w:rPr>
        <w:t>in</w:t>
      </w:r>
      <w:r w:rsidRPr="00B932B1">
        <w:t xml:space="preserve"> Guatemala on the sidelines of </w:t>
      </w:r>
      <w:r w:rsidRPr="00B932B1">
        <w:rPr>
          <w:rStyle w:val="StyleBoldUnderline"/>
        </w:rPr>
        <w:t>the annual Organization of American States general assembly</w:t>
      </w:r>
      <w:r w:rsidRPr="00B932B1">
        <w:t>.</w:t>
      </w:r>
      <w:r w:rsidRPr="00074C43">
        <w:rPr>
          <w:rFonts w:asciiTheme="minorHAnsi" w:hAnsiTheme="minorHAnsi"/>
          <w:sz w:val="12"/>
        </w:rPr>
        <w:t>¶</w:t>
      </w:r>
      <w:r w:rsidRPr="00B932B1">
        <w:t xml:space="preserve"> "</w:t>
      </w:r>
      <w:r w:rsidRPr="00B932B1">
        <w:rPr>
          <w:rStyle w:val="StyleBoldUnderline"/>
        </w:rPr>
        <w:t>We agreed today there would an ongoing, continuing dialogue at a high-level between the State Department and the foreign ministr</w:t>
      </w:r>
      <w:r w:rsidRPr="00B932B1">
        <w:t>y and we will try to set out an agenda on which we agree on things we can work on together," Kerry said.</w:t>
      </w:r>
      <w:r w:rsidRPr="00074C43">
        <w:rPr>
          <w:rFonts w:asciiTheme="minorHAnsi" w:hAnsiTheme="minorHAnsi"/>
          <w:sz w:val="12"/>
        </w:rPr>
        <w:t>¶</w:t>
      </w:r>
      <w:r w:rsidRPr="00B932B1">
        <w:t xml:space="preserve"> He said the two countries aim to "begin to change the dialogue between our countries and hopefully quickly move to the appointment of ambassadors between our nations." That process, he said, could lead "ultimately to </w:t>
      </w:r>
      <w:r w:rsidRPr="00B932B1">
        <w:rPr>
          <w:rStyle w:val="StyleBoldUnderline"/>
        </w:rPr>
        <w:t>a series of steps that will indicate</w:t>
      </w:r>
      <w:r w:rsidRPr="00B932B1">
        <w:t xml:space="preserve"> to the people of both countries as well as to the region that </w:t>
      </w:r>
      <w:r w:rsidRPr="00B932B1">
        <w:rPr>
          <w:rStyle w:val="StyleBoldUnderline"/>
        </w:rPr>
        <w:t>we're finding a way forward to a more constructive and understandable relationship."</w:t>
      </w:r>
    </w:p>
    <w:p w:rsidR="00B932B1" w:rsidRDefault="00B932B1" w:rsidP="00B932B1">
      <w:pPr>
        <w:pStyle w:val="Heading4"/>
      </w:pPr>
      <w:r>
        <w:t>Maduro looking to stop drug trade</w:t>
      </w:r>
    </w:p>
    <w:p w:rsidR="00B932B1" w:rsidRPr="00B83647" w:rsidRDefault="00B932B1" w:rsidP="00B932B1">
      <w:r>
        <w:rPr>
          <w:rStyle w:val="StyleStyleBold12pt"/>
        </w:rPr>
        <w:t xml:space="preserve">John-Lall 7/18 </w:t>
      </w:r>
      <w:r>
        <w:t xml:space="preserve">- Reporter for the Guardian, business section (Raphael, “Venezuela President Maduro talked energy, transport while in T&amp;T”, the Guardian, 7/18/13, </w:t>
      </w:r>
      <w:r w:rsidRPr="00B83647">
        <w:t>http://www.guardian.co.tt/business-guardian/2013-07-17/venezuela-president-maduro-talked-energy-transport-while-tt</w:t>
      </w:r>
      <w:r>
        <w:t>)//BZ</w:t>
      </w:r>
    </w:p>
    <w:p w:rsidR="00B932B1" w:rsidRPr="005F1E32" w:rsidRDefault="00B932B1" w:rsidP="00B932B1">
      <w:pPr>
        <w:rPr>
          <w:sz w:val="14"/>
        </w:rPr>
      </w:pPr>
      <w:r w:rsidRPr="00B83647">
        <w:rPr>
          <w:rStyle w:val="StyleBoldUnderline"/>
        </w:rPr>
        <w:t>During his visit, Maduro proposed a</w:t>
      </w:r>
      <w:r w:rsidRPr="005F1E32">
        <w:rPr>
          <w:sz w:val="14"/>
        </w:rPr>
        <w:t xml:space="preserve"> regional </w:t>
      </w:r>
      <w:r w:rsidRPr="00B83647">
        <w:rPr>
          <w:rStyle w:val="StyleBoldUnderline"/>
        </w:rPr>
        <w:t>plan to deal with the drug trade</w:t>
      </w:r>
      <w:r w:rsidRPr="005F1E32">
        <w:rPr>
          <w:sz w:val="14"/>
        </w:rPr>
        <w:t>.</w:t>
      </w:r>
      <w:r w:rsidRPr="005F1E32">
        <w:rPr>
          <w:sz w:val="12"/>
        </w:rPr>
        <w:t>¶</w:t>
      </w:r>
      <w:r w:rsidRPr="005F1E32">
        <w:rPr>
          <w:sz w:val="14"/>
        </w:rPr>
        <w:t xml:space="preserve"> </w:t>
      </w:r>
      <w:r w:rsidRPr="005F1E32">
        <w:rPr>
          <w:sz w:val="12"/>
        </w:rPr>
        <w:t>¶</w:t>
      </w:r>
      <w:r w:rsidRPr="005F1E32">
        <w:rPr>
          <w:sz w:val="14"/>
        </w:rPr>
        <w:t xml:space="preserve"> “</w:t>
      </w:r>
      <w:r w:rsidRPr="00B83647">
        <w:rPr>
          <w:rStyle w:val="StyleBoldUnderline"/>
        </w:rPr>
        <w:t>We want to build a</w:t>
      </w:r>
      <w:r w:rsidRPr="005F1E32">
        <w:rPr>
          <w:sz w:val="14"/>
        </w:rPr>
        <w:t xml:space="preserve"> joint Caribbean </w:t>
      </w:r>
      <w:r w:rsidRPr="00B83647">
        <w:rPr>
          <w:rStyle w:val="StyleBoldUnderline"/>
        </w:rPr>
        <w:t>security plan</w:t>
      </w:r>
      <w:r w:rsidRPr="005F1E32">
        <w:rPr>
          <w:sz w:val="14"/>
        </w:rPr>
        <w:t xml:space="preserve">. </w:t>
      </w:r>
      <w:r w:rsidRPr="00B83647">
        <w:rPr>
          <w:rStyle w:val="StyleBoldUnderline"/>
        </w:rPr>
        <w:t>We are victims of international crime, drug trafficking, primarily</w:t>
      </w:r>
      <w:r w:rsidRPr="005F1E32">
        <w:rPr>
          <w:sz w:val="14"/>
        </w:rPr>
        <w:t xml:space="preserve">. </w:t>
      </w:r>
      <w:r w:rsidRPr="00B83647">
        <w:rPr>
          <w:rStyle w:val="StyleBoldUnderline"/>
        </w:rPr>
        <w:t>Neither of our countries is a producer or consumer of drugs, yet we are victims of those who produce the drugs</w:t>
      </w:r>
      <w:r w:rsidRPr="005F1E32">
        <w:rPr>
          <w:sz w:val="14"/>
        </w:rPr>
        <w:t>,” he said.</w:t>
      </w:r>
      <w:r w:rsidRPr="005F1E32">
        <w:rPr>
          <w:sz w:val="12"/>
        </w:rPr>
        <w:t>¶</w:t>
      </w:r>
      <w:r w:rsidRPr="005F1E32">
        <w:rPr>
          <w:sz w:val="14"/>
        </w:rPr>
        <w:t xml:space="preserve"> </w:t>
      </w:r>
      <w:r w:rsidRPr="005F1E32">
        <w:rPr>
          <w:rStyle w:val="StyleBoldUnderline"/>
          <w:sz w:val="12"/>
          <w:u w:val="none"/>
        </w:rPr>
        <w:t>¶</w:t>
      </w:r>
      <w:r w:rsidRPr="00B83647">
        <w:rPr>
          <w:rStyle w:val="StyleBoldUnderline"/>
        </w:rPr>
        <w:t xml:space="preserve"> He said Venezuela shares a long border </w:t>
      </w:r>
      <w:r w:rsidRPr="005F1E32">
        <w:rPr>
          <w:sz w:val="14"/>
        </w:rPr>
        <w:t xml:space="preserve">with Colombia </w:t>
      </w:r>
      <w:r w:rsidRPr="005F1E32">
        <w:rPr>
          <w:rStyle w:val="StyleBoldUnderline"/>
        </w:rPr>
        <w:t xml:space="preserve">and continues </w:t>
      </w:r>
      <w:r w:rsidRPr="00B83647">
        <w:rPr>
          <w:rStyle w:val="StyleBoldUnderline"/>
        </w:rPr>
        <w:t>to work hard to ensure drugs do not cross the borders</w:t>
      </w:r>
      <w:r w:rsidRPr="005F1E32">
        <w:rPr>
          <w:sz w:val="14"/>
        </w:rPr>
        <w:t xml:space="preserve"> the two countries share.</w:t>
      </w:r>
      <w:r w:rsidRPr="005F1E32">
        <w:rPr>
          <w:sz w:val="12"/>
        </w:rPr>
        <w:t>¶</w:t>
      </w:r>
      <w:r w:rsidRPr="005F1E32">
        <w:rPr>
          <w:sz w:val="14"/>
        </w:rPr>
        <w:t xml:space="preserve"> </w:t>
      </w:r>
      <w:r w:rsidRPr="005F1E32">
        <w:rPr>
          <w:sz w:val="12"/>
        </w:rPr>
        <w:t>¶</w:t>
      </w:r>
      <w:r w:rsidRPr="005F1E32">
        <w:rPr>
          <w:sz w:val="14"/>
        </w:rPr>
        <w:t xml:space="preserve"> Venezuela’s Foreign Minister Elias Jaua, who accompanied Maduro on his visit to T&amp;T, said Venezuela’s new Minister of Defence Carmen Melendez will visit T&amp;T to discuss security measures.</w:t>
      </w:r>
    </w:p>
    <w:p w:rsidR="00D71355" w:rsidRDefault="00D71355" w:rsidP="00D71355">
      <w:pPr>
        <w:pStyle w:val="Heading4"/>
      </w:pPr>
      <w:r>
        <w:t>Maduro wants good relations with U.S. and is willing to renew dialogue</w:t>
      </w:r>
    </w:p>
    <w:p w:rsidR="00D71355" w:rsidRPr="00D71355" w:rsidRDefault="00D71355" w:rsidP="00D71355">
      <w:r w:rsidRPr="00963FAA">
        <w:rPr>
          <w:rStyle w:val="StyleStyleBold12pt"/>
        </w:rPr>
        <w:t>NTD TV 7/24</w:t>
      </w:r>
      <w:r w:rsidRPr="00963FAA">
        <w:rPr>
          <w:sz w:val="16"/>
        </w:rPr>
        <w:t xml:space="preserve"> (“</w:t>
      </w:r>
      <w:r w:rsidRPr="00D71355">
        <w:t>Venezuela’s Maduro Conditions U.S. Relations on End to ‘Imperialism’”, 7/24/13, http://www.ntd.tv/en/news/world/south-america/20130724/81817-venezuela39s-maduro-conditions-us-relations-on-end-to-imperialism.html)//AD</w:t>
      </w:r>
    </w:p>
    <w:p w:rsidR="00D71355" w:rsidRPr="00963FAA" w:rsidRDefault="00D71355" w:rsidP="00D71355">
      <w:pPr>
        <w:rPr>
          <w:sz w:val="12"/>
        </w:rPr>
      </w:pPr>
      <w:r w:rsidRPr="00963FAA">
        <w:rPr>
          <w:sz w:val="12"/>
        </w:rPr>
        <w:t xml:space="preserve">Venezuelan President Nicolas </w:t>
      </w:r>
      <w:r w:rsidRPr="00963FAA">
        <w:rPr>
          <w:rStyle w:val="StyleBoldUnderline"/>
        </w:rPr>
        <w:t>Maduro</w:t>
      </w:r>
      <w:r w:rsidRPr="00963FAA">
        <w:rPr>
          <w:sz w:val="12"/>
        </w:rPr>
        <w:t xml:space="preserve"> </w:t>
      </w:r>
      <w:r w:rsidRPr="00963FAA">
        <w:rPr>
          <w:rStyle w:val="StyleBoldUnderline"/>
        </w:rPr>
        <w:t xml:space="preserve">told supporters </w:t>
      </w:r>
      <w:r w:rsidRPr="00963FAA">
        <w:rPr>
          <w:sz w:val="12"/>
        </w:rPr>
        <w:t xml:space="preserve">on Tuesday (July 23) that </w:t>
      </w:r>
      <w:r w:rsidRPr="00963FAA">
        <w:rPr>
          <w:rStyle w:val="StyleBoldUnderline"/>
        </w:rPr>
        <w:t>better relations with Washington was</w:t>
      </w:r>
      <w:r w:rsidRPr="00963FAA">
        <w:rPr>
          <w:sz w:val="12"/>
        </w:rPr>
        <w:t xml:space="preserve"> only </w:t>
      </w:r>
      <w:r w:rsidRPr="00963FAA">
        <w:rPr>
          <w:rStyle w:val="StyleBoldUnderline"/>
        </w:rPr>
        <w:t>possible if the U</w:t>
      </w:r>
      <w:r w:rsidRPr="00963FAA">
        <w:rPr>
          <w:sz w:val="12"/>
        </w:rPr>
        <w:t xml:space="preserve">nited </w:t>
      </w:r>
      <w:r w:rsidRPr="00963FAA">
        <w:rPr>
          <w:rStyle w:val="StyleBoldUnderline"/>
        </w:rPr>
        <w:t>S</w:t>
      </w:r>
      <w:r w:rsidRPr="00963FAA">
        <w:rPr>
          <w:sz w:val="12"/>
        </w:rPr>
        <w:t xml:space="preserve">tates </w:t>
      </w:r>
      <w:r w:rsidRPr="00963FAA">
        <w:rPr>
          <w:rStyle w:val="StyleBoldUnderline"/>
        </w:rPr>
        <w:t>changed its tact towards Latin Am</w:t>
      </w:r>
      <w:r w:rsidRPr="00963FAA">
        <w:rPr>
          <w:sz w:val="12"/>
        </w:rPr>
        <w:t xml:space="preserve">erica.¶ ¶ [Nicolas Maduro, President of Venezuela]:¶ "Do you want to have </w:t>
      </w:r>
      <w:r w:rsidRPr="00963FAA">
        <w:rPr>
          <w:rStyle w:val="StyleBoldUnderline"/>
        </w:rPr>
        <w:t>good relations with the U</w:t>
      </w:r>
      <w:r w:rsidRPr="00963FAA">
        <w:rPr>
          <w:sz w:val="12"/>
        </w:rPr>
        <w:t xml:space="preserve">nited </w:t>
      </w:r>
      <w:r w:rsidRPr="00963FAA">
        <w:rPr>
          <w:rStyle w:val="StyleBoldUnderline"/>
        </w:rPr>
        <w:t>S</w:t>
      </w:r>
      <w:r w:rsidRPr="00963FAA">
        <w:rPr>
          <w:sz w:val="12"/>
        </w:rPr>
        <w:t xml:space="preserve">tates? This </w:t>
      </w:r>
      <w:r w:rsidRPr="00963FAA">
        <w:rPr>
          <w:rStyle w:val="StyleBoldUnderline"/>
        </w:rPr>
        <w:t>does not depend on just us, it depends on the U.S.</w:t>
      </w:r>
      <w:r w:rsidRPr="00963FAA">
        <w:rPr>
          <w:sz w:val="12"/>
        </w:rPr>
        <w:t xml:space="preserve">. </w:t>
      </w:r>
      <w:r w:rsidRPr="00963FAA">
        <w:rPr>
          <w:rStyle w:val="StyleBoldUnderline"/>
        </w:rPr>
        <w:t>If they can rectify their policy</w:t>
      </w:r>
      <w:r w:rsidRPr="00963FAA">
        <w:rPr>
          <w:sz w:val="12"/>
        </w:rPr>
        <w:t xml:space="preserve"> and are able to, which I doubt, there will be another position, </w:t>
      </w:r>
      <w:r w:rsidRPr="00963FAA">
        <w:rPr>
          <w:rStyle w:val="StyleBoldUnderline"/>
        </w:rPr>
        <w:t xml:space="preserve">we will </w:t>
      </w:r>
      <w:r w:rsidRPr="00963FAA">
        <w:rPr>
          <w:rStyle w:val="StyleBoldUnderline"/>
        </w:rPr>
        <w:lastRenderedPageBreak/>
        <w:t>renew dialogue</w:t>
      </w:r>
      <w:r w:rsidRPr="00963FAA">
        <w:rPr>
          <w:sz w:val="12"/>
        </w:rPr>
        <w:t>. The government of the United States should reconsider its imperialistic attitude on Latin America and the Caribbean and its aggression towards Venezuela. When they rectify this, here we will wait</w:t>
      </w:r>
      <w:r w:rsidRPr="00963FAA">
        <w:rPr>
          <w:rStyle w:val="StyleBoldUnderline"/>
        </w:rPr>
        <w:t xml:space="preserve"> with our hands stretched and as usual a smile</w:t>
      </w:r>
      <w:r w:rsidRPr="00963FAA">
        <w:rPr>
          <w:sz w:val="12"/>
        </w:rPr>
        <w:t xml:space="preserve">.”¶ ¶ </w:t>
      </w:r>
    </w:p>
    <w:p w:rsidR="00D71355" w:rsidRPr="00074C43" w:rsidRDefault="00D71355" w:rsidP="00D71355">
      <w:pPr>
        <w:pStyle w:val="Heading4"/>
        <w:rPr>
          <w:sz w:val="12"/>
        </w:rPr>
      </w:pPr>
      <w:r w:rsidRPr="00074C43">
        <w:t>U.S.-Venezuela relations improving</w:t>
      </w:r>
      <w:r w:rsidRPr="00074C43">
        <w:rPr>
          <w:sz w:val="12"/>
        </w:rPr>
        <w:t xml:space="preserve"> </w:t>
      </w:r>
    </w:p>
    <w:p w:rsidR="00D71355" w:rsidRPr="00D71355" w:rsidRDefault="00D71355" w:rsidP="00D71355">
      <w:r w:rsidRPr="00D71355">
        <w:rPr>
          <w:rStyle w:val="StyleStyleBold12pt"/>
        </w:rPr>
        <w:t>Lee 6/5</w:t>
      </w:r>
      <w:r w:rsidRPr="00D71355">
        <w:t xml:space="preserve"> –Reporter for the Associated Press (AP, “Kerry says US, Venezuela on track to better ties”, Associated Press, 6/5/13, http://bigstory.ap.org/article/kerry-eyes-better-ties-venezuela)//BZ</w:t>
      </w:r>
    </w:p>
    <w:p w:rsidR="00D71355" w:rsidRPr="00D71355" w:rsidRDefault="00D71355" w:rsidP="00D71355">
      <w:pPr>
        <w:rPr>
          <w:rStyle w:val="StyleBoldUnderline"/>
        </w:rPr>
      </w:pPr>
      <w:r w:rsidRPr="00074C43">
        <w:rPr>
          <w:sz w:val="16"/>
        </w:rPr>
        <w:t xml:space="preserve">ANTIGUA, Guatemala (AP) — </w:t>
      </w:r>
      <w:r w:rsidRPr="00D71355">
        <w:rPr>
          <w:rStyle w:val="StyleBoldUnderline"/>
        </w:rPr>
        <w:t>The United States and Venezuela have agreed to begin a high-level dialogue with the aim of restoring</w:t>
      </w:r>
      <w:r w:rsidRPr="00074C43">
        <w:rPr>
          <w:sz w:val="16"/>
        </w:rPr>
        <w:t xml:space="preserve"> ambassador-level </w:t>
      </w:r>
      <w:r w:rsidRPr="00D71355">
        <w:rPr>
          <w:rStyle w:val="StyleBoldUnderline"/>
        </w:rPr>
        <w:t>relations and ending more than a decade of</w:t>
      </w:r>
      <w:r w:rsidRPr="00074C43">
        <w:rPr>
          <w:sz w:val="16"/>
        </w:rPr>
        <w:t xml:space="preserve"> steadily </w:t>
      </w:r>
      <w:r w:rsidRPr="00D71355">
        <w:rPr>
          <w:rStyle w:val="StyleBoldUnderline"/>
        </w:rPr>
        <w:t>deteriorating ties</w:t>
      </w:r>
      <w:r w:rsidRPr="00074C43">
        <w:rPr>
          <w:sz w:val="16"/>
        </w:rPr>
        <w:t xml:space="preserve">, U.S. Secretary of State John Kerry said Wednesday. On his first trip to Latin America since taking office and after meeting Venezuela's foreign minister in </w:t>
      </w:r>
      <w:r w:rsidRPr="00D71355">
        <w:rPr>
          <w:rStyle w:val="StyleBoldUnderline"/>
        </w:rPr>
        <w:t>the first cabinet-level discussion between the two nations in at least several years</w:t>
      </w:r>
      <w:r w:rsidRPr="00074C43">
        <w:rPr>
          <w:sz w:val="16"/>
        </w:rPr>
        <w:t xml:space="preserve">, Kerry said he was hopeful that a rapprochement could be achieved. </w:t>
      </w:r>
      <w:r w:rsidRPr="00D71355">
        <w:rPr>
          <w:rStyle w:val="StyleBoldUnderline"/>
        </w:rPr>
        <w:t>The meeting</w:t>
      </w:r>
      <w:r w:rsidRPr="00074C43">
        <w:rPr>
          <w:sz w:val="16"/>
        </w:rPr>
        <w:t xml:space="preserve">, which came at Venezuela's request, </w:t>
      </w:r>
      <w:r w:rsidRPr="00D71355">
        <w:rPr>
          <w:rStyle w:val="StyleBoldUnderline"/>
        </w:rPr>
        <w:t>took place just hours after Venezuela released</w:t>
      </w:r>
      <w:r w:rsidRPr="00074C43">
        <w:rPr>
          <w:sz w:val="16"/>
        </w:rPr>
        <w:t xml:space="preserve"> from prison </w:t>
      </w:r>
      <w:r w:rsidRPr="00D71355">
        <w:rPr>
          <w:rStyle w:val="StyleBoldUnderline"/>
        </w:rPr>
        <w:t>an American filmmaker who had been jailed on espionage charges</w:t>
      </w:r>
      <w:r w:rsidRPr="00074C43">
        <w:rPr>
          <w:sz w:val="16"/>
        </w:rPr>
        <w:t xml:space="preserve">, removing an immediate irritant in the relationship. Kerry thanked Foreign Minister Elias Jose Jaua for the release of Timothy Tracy, calling it </w:t>
      </w:r>
      <w:r w:rsidRPr="00D71355">
        <w:rPr>
          <w:rStyle w:val="StyleBoldUnderline"/>
        </w:rPr>
        <w:t>a</w:t>
      </w:r>
      <w:r w:rsidRPr="00074C43">
        <w:rPr>
          <w:sz w:val="16"/>
        </w:rPr>
        <w:t xml:space="preserve"> "</w:t>
      </w:r>
      <w:r w:rsidRPr="00D71355">
        <w:rPr>
          <w:rStyle w:val="StyleBoldUnderline"/>
        </w:rPr>
        <w:t>very positive development</w:t>
      </w:r>
      <w:r w:rsidRPr="00074C43">
        <w:rPr>
          <w:sz w:val="16"/>
        </w:rPr>
        <w:t xml:space="preserve">" and said he and his counterpart had spent about 40 minutes going over in detail areas in which the two countries could cooperate. "We agreed today — both of us, </w:t>
      </w:r>
      <w:r w:rsidRPr="00D71355">
        <w:rPr>
          <w:rStyle w:val="StyleBoldUnderline"/>
        </w:rPr>
        <w:t>Venezuela and the United States</w:t>
      </w:r>
      <w:r w:rsidRPr="00074C43">
        <w:rPr>
          <w:sz w:val="16"/>
        </w:rPr>
        <w:t xml:space="preserve"> — that we </w:t>
      </w:r>
      <w:r w:rsidRPr="00D71355">
        <w:rPr>
          <w:rStyle w:val="StyleBoldUnderline"/>
        </w:rPr>
        <w:t>would like</w:t>
      </w:r>
      <w:r w:rsidRPr="00074C43">
        <w:rPr>
          <w:sz w:val="16"/>
        </w:rPr>
        <w:t xml:space="preserve"> to see our countries </w:t>
      </w:r>
      <w:r w:rsidRPr="00D71355">
        <w:rPr>
          <w:rStyle w:val="StyleBoldUnderline"/>
        </w:rPr>
        <w:t>find a new way forward, establish a more constructive and positive relationship</w:t>
      </w:r>
      <w:r w:rsidRPr="00074C43">
        <w:rPr>
          <w:sz w:val="16"/>
        </w:rPr>
        <w:t xml:space="preserve"> and find the ways to do that," he told reporters after the meeting. It took place </w:t>
      </w:r>
      <w:r w:rsidRPr="00D71355">
        <w:rPr>
          <w:rStyle w:val="StyleBoldUnderline"/>
        </w:rPr>
        <w:t>in</w:t>
      </w:r>
      <w:r w:rsidRPr="00074C43">
        <w:rPr>
          <w:sz w:val="16"/>
        </w:rPr>
        <w:t xml:space="preserve"> Guatemala on the sidelines of </w:t>
      </w:r>
      <w:r w:rsidRPr="00D71355">
        <w:rPr>
          <w:rStyle w:val="StyleBoldUnderline"/>
        </w:rPr>
        <w:t>the annual Organization of American States general assembly</w:t>
      </w:r>
      <w:r w:rsidRPr="00074C43">
        <w:rPr>
          <w:sz w:val="16"/>
        </w:rPr>
        <w:t>. "</w:t>
      </w:r>
      <w:r w:rsidRPr="00D71355">
        <w:rPr>
          <w:rStyle w:val="StyleBoldUnderline"/>
        </w:rPr>
        <w:t>We agreed today there would an ongoing, continuing dialogue at a high-level between the State Department and the foreign ministr</w:t>
      </w:r>
      <w:r w:rsidRPr="00074C43">
        <w:rPr>
          <w:sz w:val="16"/>
        </w:rPr>
        <w:t xml:space="preserve">y and we will try to set out an agenda on which we agree on things we can work on together," Kerry said. He said the two countries aim to "begin to change the dialogue between our countries and hopefully quickly move to the appointment of ambassadors between our nations." That process, he said, could lead "ultimately to </w:t>
      </w:r>
      <w:r w:rsidRPr="00D71355">
        <w:rPr>
          <w:rStyle w:val="StyleBoldUnderline"/>
        </w:rPr>
        <w:t>a series of steps that will indicate</w:t>
      </w:r>
      <w:r w:rsidRPr="00074C43">
        <w:rPr>
          <w:sz w:val="16"/>
        </w:rPr>
        <w:t xml:space="preserve"> to the people of both countries as well as to the region that </w:t>
      </w:r>
      <w:r w:rsidRPr="00D71355">
        <w:rPr>
          <w:rStyle w:val="StyleBoldUnderline"/>
        </w:rPr>
        <w:t>we're finding a way forward to a more constructive and understandable relationship."</w:t>
      </w:r>
    </w:p>
    <w:p w:rsidR="00D71355" w:rsidRDefault="00D71355" w:rsidP="00D71355">
      <w:pPr>
        <w:pStyle w:val="Heading4"/>
      </w:pPr>
      <w:r>
        <w:t>Maduro looking to stop drug trade</w:t>
      </w:r>
    </w:p>
    <w:p w:rsidR="00D71355" w:rsidRPr="00B83647" w:rsidRDefault="00D71355" w:rsidP="00D71355">
      <w:r>
        <w:rPr>
          <w:rStyle w:val="StyleStyleBold12pt"/>
        </w:rPr>
        <w:t xml:space="preserve">John-Lall 7/18 </w:t>
      </w:r>
      <w:r>
        <w:t xml:space="preserve">- Reporter for the Guardian, business section (Raphael, “Venezuela President Maduro talked energy, transport while in T&amp;T”, the Guardian, 7/18/13, </w:t>
      </w:r>
      <w:r w:rsidRPr="00B83647">
        <w:t>http://www.guardian.co.tt/business-guardian/2013-07-17/venezuela-president-maduro-talked-energy-transport-while-tt</w:t>
      </w:r>
      <w:r>
        <w:t>)//BZ</w:t>
      </w:r>
    </w:p>
    <w:p w:rsidR="00D71355" w:rsidRDefault="00D71355" w:rsidP="00D71355">
      <w:pPr>
        <w:rPr>
          <w:sz w:val="14"/>
        </w:rPr>
      </w:pPr>
      <w:r w:rsidRPr="00B83647">
        <w:rPr>
          <w:rStyle w:val="StyleBoldUnderline"/>
        </w:rPr>
        <w:t>During his visit, Maduro proposed a</w:t>
      </w:r>
      <w:r w:rsidRPr="005F1E32">
        <w:rPr>
          <w:sz w:val="14"/>
        </w:rPr>
        <w:t xml:space="preserve"> regional </w:t>
      </w:r>
      <w:r w:rsidRPr="00B83647">
        <w:rPr>
          <w:rStyle w:val="StyleBoldUnderline"/>
        </w:rPr>
        <w:t>plan to deal with the drug trade</w:t>
      </w:r>
      <w:r w:rsidRPr="005F1E32">
        <w:rPr>
          <w:sz w:val="14"/>
        </w:rPr>
        <w:t>.  “</w:t>
      </w:r>
      <w:r w:rsidRPr="00B83647">
        <w:rPr>
          <w:rStyle w:val="StyleBoldUnderline"/>
        </w:rPr>
        <w:t>We want to build a</w:t>
      </w:r>
      <w:r w:rsidRPr="005F1E32">
        <w:rPr>
          <w:sz w:val="14"/>
        </w:rPr>
        <w:t xml:space="preserve"> joint Caribbean </w:t>
      </w:r>
      <w:r w:rsidRPr="00B83647">
        <w:rPr>
          <w:rStyle w:val="StyleBoldUnderline"/>
        </w:rPr>
        <w:t>security plan</w:t>
      </w:r>
      <w:r w:rsidRPr="005F1E32">
        <w:rPr>
          <w:sz w:val="14"/>
        </w:rPr>
        <w:t xml:space="preserve">. </w:t>
      </w:r>
      <w:r w:rsidRPr="00B83647">
        <w:rPr>
          <w:rStyle w:val="StyleBoldUnderline"/>
        </w:rPr>
        <w:t>We are victims of international crime, drug trafficking, primarily</w:t>
      </w:r>
      <w:r w:rsidRPr="005F1E32">
        <w:rPr>
          <w:sz w:val="14"/>
        </w:rPr>
        <w:t xml:space="preserve">. </w:t>
      </w:r>
      <w:r w:rsidRPr="00B83647">
        <w:rPr>
          <w:rStyle w:val="StyleBoldUnderline"/>
        </w:rPr>
        <w:t>Neither of our countries is a producer or consumer of drugs, yet we are victims of those who produce the drugs</w:t>
      </w:r>
      <w:r w:rsidRPr="005F1E32">
        <w:rPr>
          <w:sz w:val="14"/>
        </w:rPr>
        <w:t xml:space="preserve">,” he said. </w:t>
      </w:r>
      <w:r w:rsidRPr="00B83647">
        <w:rPr>
          <w:rStyle w:val="StyleBoldUnderline"/>
        </w:rPr>
        <w:t xml:space="preserve"> He said Venezuela shares a long border </w:t>
      </w:r>
      <w:r w:rsidRPr="005F1E32">
        <w:rPr>
          <w:sz w:val="14"/>
        </w:rPr>
        <w:t xml:space="preserve">with Colombia </w:t>
      </w:r>
      <w:r w:rsidRPr="005F1E32">
        <w:rPr>
          <w:rStyle w:val="StyleBoldUnderline"/>
        </w:rPr>
        <w:t xml:space="preserve">and continues </w:t>
      </w:r>
      <w:r w:rsidRPr="00B83647">
        <w:rPr>
          <w:rStyle w:val="StyleBoldUnderline"/>
        </w:rPr>
        <w:t>to work hard to ensure drugs do not cross the borders</w:t>
      </w:r>
      <w:r w:rsidRPr="005F1E32">
        <w:rPr>
          <w:sz w:val="14"/>
        </w:rPr>
        <w:t xml:space="preserve"> the two countries share.  Venezuela’s Foreign Minister Elias Jaua, who accompanied Maduro on his visit to T&amp;T, said Venezuela’s new Minister of Defence Carmen Melendez will visit T&amp;T to discuss security measures.</w:t>
      </w:r>
    </w:p>
    <w:p w:rsidR="00951F35" w:rsidRPr="00074C43" w:rsidRDefault="00951F35" w:rsidP="00514ABB">
      <w:pPr>
        <w:pStyle w:val="Heading4"/>
        <w:rPr>
          <w:sz w:val="12"/>
        </w:rPr>
      </w:pPr>
      <w:r w:rsidRPr="00074C43">
        <w:t>U.S.-Venezuela relations improving</w:t>
      </w:r>
      <w:r w:rsidRPr="00074C43">
        <w:rPr>
          <w:sz w:val="12"/>
        </w:rPr>
        <w:t xml:space="preserve"> </w:t>
      </w:r>
    </w:p>
    <w:p w:rsidR="00951F35" w:rsidRPr="00514ABB" w:rsidRDefault="00951F35" w:rsidP="00514ABB">
      <w:r w:rsidRPr="00514ABB">
        <w:rPr>
          <w:rStyle w:val="StyleStyleBold12pt"/>
        </w:rPr>
        <w:t>Lee 6/5</w:t>
      </w:r>
      <w:r w:rsidRPr="00514ABB">
        <w:t xml:space="preserve"> –Reporter for the Associated Press (AP, “Kerry says US, Venezuela on track to better ties”, Associated Press, 6/5/13, http://bigstory.ap.org/article/kerry-eyes-better-ties-venezuela)//BZ</w:t>
      </w:r>
    </w:p>
    <w:p w:rsidR="00951F35" w:rsidRPr="00514ABB" w:rsidRDefault="00951F35" w:rsidP="00951F35">
      <w:pPr>
        <w:rPr>
          <w:rStyle w:val="StyleBoldUnderline"/>
        </w:rPr>
      </w:pPr>
      <w:r w:rsidRPr="00074C43">
        <w:rPr>
          <w:sz w:val="16"/>
        </w:rPr>
        <w:t xml:space="preserve">ANTIGUA, Guatemala (AP) — </w:t>
      </w:r>
      <w:r w:rsidRPr="00514ABB">
        <w:rPr>
          <w:rStyle w:val="StyleBoldUnderline"/>
        </w:rPr>
        <w:t>The United States and Venezuela have agreed to begin a high-level dialogue with the aim of restoring</w:t>
      </w:r>
      <w:r w:rsidRPr="00074C43">
        <w:rPr>
          <w:sz w:val="16"/>
        </w:rPr>
        <w:t xml:space="preserve"> ambassador-level </w:t>
      </w:r>
      <w:r w:rsidRPr="00514ABB">
        <w:rPr>
          <w:rStyle w:val="StyleBoldUnderline"/>
        </w:rPr>
        <w:t>relations and ending more than a decade of</w:t>
      </w:r>
      <w:r w:rsidRPr="00074C43">
        <w:rPr>
          <w:sz w:val="16"/>
        </w:rPr>
        <w:t xml:space="preserve"> steadily </w:t>
      </w:r>
      <w:r w:rsidRPr="00514ABB">
        <w:rPr>
          <w:rStyle w:val="StyleBoldUnderline"/>
        </w:rPr>
        <w:t>deteriorating ties</w:t>
      </w:r>
      <w:r w:rsidRPr="00074C43">
        <w:rPr>
          <w:sz w:val="16"/>
        </w:rPr>
        <w:t xml:space="preserve">, U.S. Secretary of State John Kerry said Wednesday. On his first trip to Latin America since taking office and after meeting Venezuela's foreign minister in </w:t>
      </w:r>
      <w:r w:rsidRPr="00514ABB">
        <w:rPr>
          <w:rStyle w:val="StyleBoldUnderline"/>
        </w:rPr>
        <w:t>the first cabinet-level discussion between the two nations in at least several years</w:t>
      </w:r>
      <w:r w:rsidRPr="00074C43">
        <w:rPr>
          <w:sz w:val="16"/>
        </w:rPr>
        <w:t xml:space="preserve">, Kerry said he was hopeful that a rapprochement could be achieved. </w:t>
      </w:r>
      <w:r w:rsidRPr="00514ABB">
        <w:rPr>
          <w:rStyle w:val="StyleBoldUnderline"/>
        </w:rPr>
        <w:t>The meeting</w:t>
      </w:r>
      <w:r w:rsidRPr="00074C43">
        <w:rPr>
          <w:sz w:val="16"/>
        </w:rPr>
        <w:t xml:space="preserve">, which came at Venezuela's request, </w:t>
      </w:r>
      <w:r w:rsidRPr="00514ABB">
        <w:rPr>
          <w:rStyle w:val="StyleBoldUnderline"/>
        </w:rPr>
        <w:t>took place just hours after Venezuela released</w:t>
      </w:r>
      <w:r w:rsidRPr="00074C43">
        <w:rPr>
          <w:sz w:val="16"/>
        </w:rPr>
        <w:t xml:space="preserve"> from prison </w:t>
      </w:r>
      <w:r w:rsidRPr="00514ABB">
        <w:rPr>
          <w:rStyle w:val="StyleBoldUnderline"/>
        </w:rPr>
        <w:t>an American filmmaker who had been jailed on espionage charges</w:t>
      </w:r>
      <w:r w:rsidRPr="00074C43">
        <w:rPr>
          <w:sz w:val="16"/>
        </w:rPr>
        <w:t xml:space="preserve">, removing an immediate irritant in the relationship. Kerry thanked Foreign Minister Elias Jose Jaua for the release of Timothy Tracy, calling it </w:t>
      </w:r>
      <w:r w:rsidRPr="00514ABB">
        <w:rPr>
          <w:rStyle w:val="StyleBoldUnderline"/>
        </w:rPr>
        <w:t>a</w:t>
      </w:r>
      <w:r w:rsidRPr="00074C43">
        <w:rPr>
          <w:sz w:val="16"/>
        </w:rPr>
        <w:t xml:space="preserve"> "</w:t>
      </w:r>
      <w:r w:rsidRPr="00514ABB">
        <w:rPr>
          <w:rStyle w:val="StyleBoldUnderline"/>
        </w:rPr>
        <w:t xml:space="preserve">very positive </w:t>
      </w:r>
      <w:r w:rsidRPr="00514ABB">
        <w:rPr>
          <w:rStyle w:val="StyleBoldUnderline"/>
        </w:rPr>
        <w:lastRenderedPageBreak/>
        <w:t>development</w:t>
      </w:r>
      <w:r w:rsidRPr="00074C43">
        <w:rPr>
          <w:sz w:val="16"/>
        </w:rPr>
        <w:t xml:space="preserve">" and said he and his counterpart had spent about 40 minutes going over in detail areas in which the two countries could cooperate. "We agreed today — both of us, </w:t>
      </w:r>
      <w:r w:rsidRPr="00514ABB">
        <w:rPr>
          <w:rStyle w:val="StyleBoldUnderline"/>
        </w:rPr>
        <w:t>Venezuela and the United States</w:t>
      </w:r>
      <w:r w:rsidRPr="00074C43">
        <w:rPr>
          <w:sz w:val="16"/>
        </w:rPr>
        <w:t xml:space="preserve"> — that we </w:t>
      </w:r>
      <w:r w:rsidRPr="00514ABB">
        <w:rPr>
          <w:rStyle w:val="StyleBoldUnderline"/>
        </w:rPr>
        <w:t>would like</w:t>
      </w:r>
      <w:r w:rsidRPr="00074C43">
        <w:rPr>
          <w:sz w:val="16"/>
        </w:rPr>
        <w:t xml:space="preserve"> to see our countries </w:t>
      </w:r>
      <w:r w:rsidRPr="00514ABB">
        <w:rPr>
          <w:rStyle w:val="StyleBoldUnderline"/>
        </w:rPr>
        <w:t>find a new way forward, establish a more constructive and positive relationship</w:t>
      </w:r>
      <w:r w:rsidRPr="00074C43">
        <w:rPr>
          <w:sz w:val="16"/>
        </w:rPr>
        <w:t xml:space="preserve"> and find the ways to do that," he told reporters after the meeting. It took place </w:t>
      </w:r>
      <w:r w:rsidRPr="00514ABB">
        <w:rPr>
          <w:rStyle w:val="StyleBoldUnderline"/>
        </w:rPr>
        <w:t>in</w:t>
      </w:r>
      <w:r w:rsidRPr="00074C43">
        <w:rPr>
          <w:sz w:val="16"/>
        </w:rPr>
        <w:t xml:space="preserve"> Guatemala on the sidelines of </w:t>
      </w:r>
      <w:r w:rsidRPr="00514ABB">
        <w:rPr>
          <w:rStyle w:val="StyleBoldUnderline"/>
        </w:rPr>
        <w:t>the annual Organization of American States general assembly</w:t>
      </w:r>
      <w:r w:rsidRPr="00074C43">
        <w:rPr>
          <w:sz w:val="16"/>
        </w:rPr>
        <w:t>. "</w:t>
      </w:r>
      <w:r w:rsidRPr="00514ABB">
        <w:rPr>
          <w:rStyle w:val="StyleBoldUnderline"/>
        </w:rPr>
        <w:t>We agreed today there would an ongoing, continuing dialogue at a high-level between the State Department and the foreign ministr</w:t>
      </w:r>
      <w:r w:rsidRPr="00074C43">
        <w:rPr>
          <w:sz w:val="16"/>
        </w:rPr>
        <w:t xml:space="preserve">y and we will try to set out an agenda on which we agree on things we can work on together," Kerry said. He said the two countries aim to "begin to change the dialogue between our countries and hopefully quickly move to the appointment of ambassadors between our nations." That process, he said, could lead "ultimately to </w:t>
      </w:r>
      <w:r w:rsidRPr="00514ABB">
        <w:rPr>
          <w:rStyle w:val="StyleBoldUnderline"/>
        </w:rPr>
        <w:t>a series of steps that will indicate</w:t>
      </w:r>
      <w:r w:rsidRPr="00074C43">
        <w:rPr>
          <w:sz w:val="16"/>
        </w:rPr>
        <w:t xml:space="preserve"> to the people of both countries as well as to the region that </w:t>
      </w:r>
      <w:r w:rsidRPr="00514ABB">
        <w:rPr>
          <w:rStyle w:val="StyleBoldUnderline"/>
        </w:rPr>
        <w:t>we're finding a way forward to a more constructive and understandable relationship."</w:t>
      </w:r>
    </w:p>
    <w:p w:rsidR="00951F35" w:rsidRDefault="00951F35" w:rsidP="00951F35">
      <w:pPr>
        <w:pStyle w:val="Heading4"/>
      </w:pPr>
      <w:r>
        <w:t>Maduro looking to stop drug trade</w:t>
      </w:r>
    </w:p>
    <w:p w:rsidR="00951F35" w:rsidRPr="00B83647" w:rsidRDefault="00951F35" w:rsidP="00951F35">
      <w:r>
        <w:rPr>
          <w:rStyle w:val="StyleStyleBold12pt"/>
        </w:rPr>
        <w:t xml:space="preserve">John-Lall 7/18 </w:t>
      </w:r>
      <w:r>
        <w:t xml:space="preserve">- Reporter for the Guardian, business section (Raphael, “Venezuela President Maduro talked energy, transport while in T&amp;T”, the Guardian, 7/18/13, </w:t>
      </w:r>
      <w:r w:rsidRPr="00B83647">
        <w:t>http://www.guardian.co.tt/business-guardian/2013-07-17/venezuela-president-maduro-talked-energy-transport-while-tt</w:t>
      </w:r>
      <w:r>
        <w:t>)//BZ</w:t>
      </w:r>
    </w:p>
    <w:p w:rsidR="00951F35" w:rsidRPr="005F1E32" w:rsidRDefault="00951F35" w:rsidP="00951F35">
      <w:pPr>
        <w:rPr>
          <w:sz w:val="14"/>
        </w:rPr>
      </w:pPr>
      <w:r w:rsidRPr="00B83647">
        <w:rPr>
          <w:rStyle w:val="StyleBoldUnderline"/>
        </w:rPr>
        <w:t>During his visit, Maduro proposed a</w:t>
      </w:r>
      <w:r w:rsidRPr="005F1E32">
        <w:rPr>
          <w:sz w:val="14"/>
        </w:rPr>
        <w:t xml:space="preserve"> regional </w:t>
      </w:r>
      <w:r w:rsidRPr="00B83647">
        <w:rPr>
          <w:rStyle w:val="StyleBoldUnderline"/>
        </w:rPr>
        <w:t>plan to deal with the drug trade</w:t>
      </w:r>
      <w:r w:rsidRPr="005F1E32">
        <w:rPr>
          <w:sz w:val="14"/>
        </w:rPr>
        <w:t>.  “</w:t>
      </w:r>
      <w:r w:rsidRPr="00B83647">
        <w:rPr>
          <w:rStyle w:val="StyleBoldUnderline"/>
        </w:rPr>
        <w:t>We want to build a</w:t>
      </w:r>
      <w:r w:rsidRPr="005F1E32">
        <w:rPr>
          <w:sz w:val="14"/>
        </w:rPr>
        <w:t xml:space="preserve"> joint Caribbean </w:t>
      </w:r>
      <w:r w:rsidRPr="00B83647">
        <w:rPr>
          <w:rStyle w:val="StyleBoldUnderline"/>
        </w:rPr>
        <w:t>security plan</w:t>
      </w:r>
      <w:r w:rsidRPr="005F1E32">
        <w:rPr>
          <w:sz w:val="14"/>
        </w:rPr>
        <w:t xml:space="preserve">. </w:t>
      </w:r>
      <w:r w:rsidRPr="00B83647">
        <w:rPr>
          <w:rStyle w:val="StyleBoldUnderline"/>
        </w:rPr>
        <w:t>We are victims of international crime, drug trafficking, primarily</w:t>
      </w:r>
      <w:r w:rsidRPr="005F1E32">
        <w:rPr>
          <w:sz w:val="14"/>
        </w:rPr>
        <w:t xml:space="preserve">. </w:t>
      </w:r>
      <w:r w:rsidRPr="00B83647">
        <w:rPr>
          <w:rStyle w:val="StyleBoldUnderline"/>
        </w:rPr>
        <w:t>Neither of our countries is a producer or consumer of drugs, yet we are victims of those who produce the drugs</w:t>
      </w:r>
      <w:r w:rsidRPr="005F1E32">
        <w:rPr>
          <w:sz w:val="14"/>
        </w:rPr>
        <w:t xml:space="preserve">,” he said. </w:t>
      </w:r>
      <w:r w:rsidRPr="00B83647">
        <w:rPr>
          <w:rStyle w:val="StyleBoldUnderline"/>
        </w:rPr>
        <w:t xml:space="preserve"> He said Venezuela shares a long border </w:t>
      </w:r>
      <w:r w:rsidRPr="005F1E32">
        <w:rPr>
          <w:sz w:val="14"/>
        </w:rPr>
        <w:t xml:space="preserve">with Colombia </w:t>
      </w:r>
      <w:r w:rsidRPr="005F1E32">
        <w:rPr>
          <w:rStyle w:val="StyleBoldUnderline"/>
        </w:rPr>
        <w:t xml:space="preserve">and continues </w:t>
      </w:r>
      <w:r w:rsidRPr="00B83647">
        <w:rPr>
          <w:rStyle w:val="StyleBoldUnderline"/>
        </w:rPr>
        <w:t>to work hard to ensure drugs do not cross the borders</w:t>
      </w:r>
      <w:r w:rsidRPr="005F1E32">
        <w:rPr>
          <w:sz w:val="14"/>
        </w:rPr>
        <w:t xml:space="preserve"> the two countries share.  Venezuela’s Foreign Minister Elias Jaua, who accompanied Maduro on his visit to T&amp;T, said Venezuela’s new Minister of Defence Carmen Melendez will visit T&amp;T to discuss security measures.</w:t>
      </w:r>
    </w:p>
    <w:p w:rsidR="00951F35" w:rsidRPr="005F1E32" w:rsidRDefault="00951F35" w:rsidP="00951F35"/>
    <w:p w:rsidR="00B932B1" w:rsidRDefault="00B932B1" w:rsidP="00B932B1"/>
    <w:p w:rsidR="00951F35" w:rsidRDefault="00951F35" w:rsidP="00951F35">
      <w:pPr>
        <w:pStyle w:val="Heading3"/>
      </w:pPr>
      <w:r>
        <w:lastRenderedPageBreak/>
        <w:t>Process</w:t>
      </w:r>
    </w:p>
    <w:p w:rsidR="00951F35" w:rsidRDefault="00951F35" w:rsidP="00951F35">
      <w:pPr>
        <w:pStyle w:val="Heading4"/>
      </w:pPr>
      <w:r>
        <w:t>P</w:t>
      </w:r>
      <w:r w:rsidRPr="00A03E5C">
        <w:t xml:space="preserve">rocedure for </w:t>
      </w:r>
      <w:r>
        <w:t xml:space="preserve">a </w:t>
      </w:r>
      <w:r w:rsidRPr="00A03E5C">
        <w:t xml:space="preserve">Container Inspection Facility </w:t>
      </w:r>
    </w:p>
    <w:p w:rsidR="00951F35" w:rsidRPr="00A03E5C" w:rsidRDefault="00951F35" w:rsidP="00951F35">
      <w:r>
        <w:t>The Wharton School, University of Pennsylvania, 09- Risk Management and Decision Processes Center (“Estimating the Operational Impact of Container Inspections at International Ports,” http://opim.wharton.upenn.edu/risk/library/WP20090501_NB,SF,NG_CSI.pdf)//NG</w:t>
      </w:r>
    </w:p>
    <w:p w:rsidR="00951F35" w:rsidRPr="00D17C4E" w:rsidRDefault="00951F35" w:rsidP="00951F35">
      <w:r>
        <w:t xml:space="preserve">As noted above, </w:t>
      </w:r>
      <w:r w:rsidRPr="006342AD">
        <w:rPr>
          <w:rStyle w:val="StyleBoldUnderline"/>
        </w:rPr>
        <w:t>every container undergoes primary inspection upon its arrival to the terminal</w:t>
      </w:r>
      <w:r>
        <w:t>.</w:t>
      </w:r>
      <w:r w:rsidRPr="00CB1249">
        <w:rPr>
          <w:sz w:val="12"/>
        </w:rPr>
        <w:t xml:space="preserve">¶ </w:t>
      </w:r>
      <w:r>
        <w:t xml:space="preserve">This </w:t>
      </w:r>
      <w:r w:rsidRPr="006342AD">
        <w:rPr>
          <w:rStyle w:val="StyleBoldUnderline"/>
        </w:rPr>
        <w:t>inspection is comprised of an RPM scan followed by non-intrusive imaging using medium¶ energy x-ray radiography</w:t>
      </w:r>
      <w:r>
        <w:t xml:space="preserve">. Both </w:t>
      </w:r>
      <w:r w:rsidRPr="006342AD">
        <w:rPr>
          <w:rStyle w:val="StyleBoldUnderline"/>
        </w:rPr>
        <w:t>scans are conducted using drive-through portals</w:t>
      </w:r>
      <w:r>
        <w:t>.</w:t>
      </w:r>
      <w:r w:rsidRPr="00CB1249">
        <w:rPr>
          <w:sz w:val="12"/>
        </w:rPr>
        <w:t xml:space="preserve">¶ </w:t>
      </w:r>
      <w:r>
        <w:t>We note that, for simplicity, our simulation assumes that all primary inspection stations are</w:t>
      </w:r>
      <w:r w:rsidRPr="00CB1249">
        <w:rPr>
          <w:sz w:val="12"/>
        </w:rPr>
        <w:t xml:space="preserve">¶ </w:t>
      </w:r>
      <w:r>
        <w:t xml:space="preserve">pooled together and that </w:t>
      </w:r>
      <w:r w:rsidRPr="006342AD">
        <w:rPr>
          <w:rStyle w:val="StyleBoldUnderline"/>
        </w:rPr>
        <w:t>all containers { whether arriving via truck or vessel { are sent to this¶ central pool</w:t>
      </w:r>
      <w:r>
        <w:t>. In reality, however, these stations would be split into two pools, one for arrival trucks</w:t>
      </w:r>
      <w:r w:rsidRPr="00CB1249">
        <w:rPr>
          <w:sz w:val="12"/>
        </w:rPr>
        <w:t xml:space="preserve">¶ </w:t>
      </w:r>
      <w:r>
        <w:t>at the terminal gates and the other for arrival vessels at quayside. Our simplifying assumption</w:t>
      </w:r>
      <w:r w:rsidRPr="00CB1249">
        <w:rPr>
          <w:sz w:val="12"/>
        </w:rPr>
        <w:t xml:space="preserve">¶ </w:t>
      </w:r>
      <w:r>
        <w:t>will tend to underestimate the number of inspection stations required to provide a given level of</w:t>
      </w:r>
      <w:r w:rsidRPr="00CB1249">
        <w:rPr>
          <w:sz w:val="12"/>
        </w:rPr>
        <w:t xml:space="preserve">¶ </w:t>
      </w:r>
      <w:r>
        <w:t>waiting-time performance, hence provide a lower bound on the cost incurred for primary inspections.</w:t>
      </w:r>
      <w:r w:rsidRPr="00CB1249">
        <w:rPr>
          <w:sz w:val="12"/>
        </w:rPr>
        <w:t xml:space="preserve">¶ </w:t>
      </w:r>
      <w:r>
        <w:t>Nevertheless, the simulation results reported in x6.2 and cost estimates developed in x6.3 suggest</w:t>
      </w:r>
      <w:r w:rsidRPr="00CB1249">
        <w:rPr>
          <w:sz w:val="12"/>
        </w:rPr>
        <w:t xml:space="preserve">¶ </w:t>
      </w:r>
      <w:r>
        <w:t xml:space="preserve">that the </w:t>
      </w:r>
      <w:r w:rsidRPr="006342AD">
        <w:rPr>
          <w:rStyle w:val="StyleBoldUnderline"/>
        </w:rPr>
        <w:t>overall level of primary inspection cost is low enough that the incremental cost of extra¶ stations would not be substantial</w:t>
      </w:r>
      <w:r>
        <w:t>.</w:t>
      </w:r>
      <w:r w:rsidRPr="00CB1249">
        <w:rPr>
          <w:sz w:val="12"/>
        </w:rPr>
        <w:t xml:space="preserve">¶ </w:t>
      </w:r>
      <w:r>
        <w:t xml:space="preserve">During a primary inspection, there exist </w:t>
      </w:r>
      <w:r w:rsidRPr="006342AD">
        <w:rPr>
          <w:rStyle w:val="StyleBoldUnderline"/>
        </w:rPr>
        <w:t>three potential ways in which a container can trigger an¶ alarm: radiation from the container can trigger the RPM alarm; or dense material may be detected¶ during x-ray radiography; or both tests could indicate something suspicious</w:t>
      </w:r>
      <w:r>
        <w:t xml:space="preserve">. </w:t>
      </w:r>
      <w:r w:rsidRPr="006342AD">
        <w:rPr>
          <w:rStyle w:val="StyleBoldUnderline"/>
        </w:rPr>
        <w:t xml:space="preserve">If any of these events¶ occurs, the container is directed to a secondary inspection facility, irrespective of whether or not¶ it is US-bound. </w:t>
      </w:r>
      <w:r>
        <w:t>If primary inspection does not trigger an alarm, however, the container is deemed</w:t>
      </w:r>
      <w:r w:rsidRPr="00CB1249">
        <w:rPr>
          <w:sz w:val="12"/>
        </w:rPr>
        <w:t xml:space="preserve">¶ </w:t>
      </w:r>
      <w:r>
        <w:t>benign and sent to a designated yard location where it awaits its scheduled departure, as in the</w:t>
      </w:r>
      <w:r w:rsidRPr="00CB1249">
        <w:rPr>
          <w:sz w:val="12"/>
        </w:rPr>
        <w:t xml:space="preserve">¶ </w:t>
      </w:r>
      <w:r>
        <w:t>baseline case.</w:t>
      </w:r>
      <w:r w:rsidRPr="00CB1249">
        <w:rPr>
          <w:sz w:val="12"/>
        </w:rPr>
        <w:t xml:space="preserve">¶ </w:t>
      </w:r>
      <w:r>
        <w:t>Timing Assumption. A truck carrying a container rolls past an RPM at slow speed (about 5</w:t>
      </w:r>
      <w:r w:rsidRPr="00CB1249">
        <w:rPr>
          <w:sz w:val="12"/>
        </w:rPr>
        <w:t xml:space="preserve">¶ </w:t>
      </w:r>
      <w:r>
        <w:t>mph), while the RPM captures a sample of the emitted radiation. This scan time is essentially</w:t>
      </w:r>
      <w:r w:rsidRPr="00CB1249">
        <w:rPr>
          <w:sz w:val="12"/>
        </w:rPr>
        <w:t xml:space="preserve">¶ </w:t>
      </w:r>
      <w:r>
        <w:t xml:space="preserve">the time the truck takes to drive through an RPM (Wein et al. 2007). Similarly, the </w:t>
      </w:r>
      <w:r w:rsidRPr="006342AD">
        <w:rPr>
          <w:rStyle w:val="StyleBoldUnderline"/>
        </w:rPr>
        <w:t>time spent in¶ capturing the x-ray image of the container is equal to the time it takes for a truck moving at 5 mph¶ to roll past the x-ray machine</w:t>
      </w:r>
      <w:r>
        <w:t xml:space="preserve">. We assume that the </w:t>
      </w:r>
      <w:r w:rsidRPr="006342AD">
        <w:rPr>
          <w:rStyle w:val="StyleBoldUnderline"/>
        </w:rPr>
        <w:t>time to complete the primary inspection { roll¶ through the RPM scanner, travel the distance between the RPM and x-ray portals, and complete¶ the x-ray scan { is axed 25 seconds.¶ Alarm Rate</w:t>
      </w:r>
      <w:r>
        <w:t xml:space="preserve">. We assume that </w:t>
      </w:r>
      <w:r w:rsidRPr="006342AD">
        <w:rPr>
          <w:rStyle w:val="StyleBoldUnderline"/>
        </w:rPr>
        <w:t>5% of the containers trigger the RPM alarm, while x-ray radiography indicates dense material in 1% of the containers</w:t>
      </w:r>
      <w:r>
        <w:t xml:space="preserve">. We also assume that </w:t>
      </w:r>
      <w:r w:rsidRPr="006342AD">
        <w:rPr>
          <w:rStyle w:val="StyleBoldUnderline"/>
        </w:rPr>
        <w:t>the results of the RPM and radiographic scans are statistically independent of each other</w:t>
      </w:r>
      <w:r>
        <w:t>. The assumption that the two</w:t>
      </w:r>
      <w:r w:rsidRPr="00CB1249">
        <w:rPr>
          <w:sz w:val="12"/>
        </w:rPr>
        <w:t xml:space="preserve">¶ </w:t>
      </w:r>
      <w:r>
        <w:t>tests are independent is an approximation we make in the absence of concrete data that suggests</w:t>
      </w:r>
      <w:r w:rsidRPr="00CB1249">
        <w:rPr>
          <w:sz w:val="12"/>
        </w:rPr>
        <w:t xml:space="preserve">¶ </w:t>
      </w:r>
      <w:r>
        <w:t>29</w:t>
      </w:r>
      <w:r w:rsidRPr="00CB1249">
        <w:rPr>
          <w:sz w:val="12"/>
        </w:rPr>
        <w:t xml:space="preserve">¶ </w:t>
      </w:r>
      <w:r>
        <w:t>otherwise. However, we believe these percentages to be weighted towards the higher end of likely</w:t>
      </w:r>
      <w:r w:rsidRPr="00CB1249">
        <w:rPr>
          <w:sz w:val="12"/>
        </w:rPr>
        <w:t xml:space="preserve">¶ </w:t>
      </w:r>
      <w:r>
        <w:t>alarms based on the alarms experienced by the Department of Energy in its overseas operations.</w:t>
      </w:r>
      <w:r w:rsidRPr="00CB1249">
        <w:rPr>
          <w:sz w:val="12"/>
        </w:rPr>
        <w:t xml:space="preserve">¶ </w:t>
      </w:r>
      <w:r>
        <w:t xml:space="preserve">We also assume that </w:t>
      </w:r>
      <w:r w:rsidRPr="006342AD">
        <w:rPr>
          <w:rStyle w:val="StyleBoldUnderline"/>
        </w:rPr>
        <w:t>the alarms are triggered through an automated process</w:t>
      </w:r>
      <w:r>
        <w:t>. This is straight-</w:t>
      </w:r>
      <w:r w:rsidRPr="00CB1249">
        <w:rPr>
          <w:sz w:val="12"/>
        </w:rPr>
        <w:t xml:space="preserve">¶ </w:t>
      </w:r>
      <w:r>
        <w:t>forward to implement for an RPM, by setting a threshold level of each kind of radiation that is</w:t>
      </w:r>
      <w:r w:rsidRPr="00CB1249">
        <w:rPr>
          <w:sz w:val="12"/>
        </w:rPr>
        <w:t xml:space="preserve">¶ </w:t>
      </w:r>
      <w:r>
        <w:t xml:space="preserve">considered dangerous. For </w:t>
      </w:r>
      <w:r w:rsidRPr="006342AD">
        <w:rPr>
          <w:rStyle w:val="StyleBoldUnderline"/>
        </w:rPr>
        <w:t>x-ray radiography, automated detection requires the use of rules-based¶ software that can pick up any unexpected dense material inside the container</w:t>
      </w:r>
      <w:r>
        <w:t>. Similar technology is</w:t>
      </w:r>
      <w:r w:rsidRPr="00CB1249">
        <w:rPr>
          <w:sz w:val="12"/>
        </w:rPr>
        <w:t xml:space="preserve">¶ </w:t>
      </w:r>
      <w:r>
        <w:t>used in other contexts such as food safety, and could be adapted for use in the context of container</w:t>
      </w:r>
      <w:r w:rsidRPr="00CB1249">
        <w:rPr>
          <w:sz w:val="12"/>
        </w:rPr>
        <w:t xml:space="preserve">¶ </w:t>
      </w:r>
      <w:r>
        <w:t>security (Kwon et al. 2008).</w:t>
      </w:r>
      <w:r w:rsidRPr="00CB1249">
        <w:rPr>
          <w:sz w:val="12"/>
        </w:rPr>
        <w:t xml:space="preserve">¶ </w:t>
      </w:r>
      <w:r>
        <w:t>Number of Inspection Stations. The primary inspection capacity is a critical determinant of the</w:t>
      </w:r>
      <w:r w:rsidRPr="00CB1249">
        <w:rPr>
          <w:sz w:val="12"/>
        </w:rPr>
        <w:t xml:space="preserve">¶ </w:t>
      </w:r>
      <w:r>
        <w:t xml:space="preserve">congestion and queue buildup at the terminal gates. In our simulations we </w:t>
      </w:r>
      <w:r w:rsidRPr="006342AD">
        <w:rPr>
          <w:rStyle w:val="StyleBoldUnderline"/>
        </w:rPr>
        <w:t>conduct a sensitivity¶ analysis with respect to the number of primary inspection stations (sets of RPM and x-ray scanners)¶ and vary them from 5 up to 9</w:t>
      </w:r>
      <w:r>
        <w:t>.</w:t>
      </w:r>
    </w:p>
    <w:p w:rsidR="007C7D6F" w:rsidRDefault="007C7D6F" w:rsidP="007C7D6F">
      <w:pPr>
        <w:pStyle w:val="Heading2"/>
      </w:pPr>
      <w:r>
        <w:lastRenderedPageBreak/>
        <w:t>Squo</w:t>
      </w:r>
    </w:p>
    <w:p w:rsidR="0024368E" w:rsidRDefault="00EE663E" w:rsidP="0024368E">
      <w:pPr>
        <w:pStyle w:val="Heading3"/>
      </w:pPr>
      <w:r>
        <w:lastRenderedPageBreak/>
        <w:t>No Coop Now</w:t>
      </w:r>
    </w:p>
    <w:p w:rsidR="004E1BF0" w:rsidRDefault="00856272" w:rsidP="004E1BF0">
      <w:pPr>
        <w:pStyle w:val="Heading4"/>
      </w:pPr>
      <w:r>
        <w:t>Counter narcotics</w:t>
      </w:r>
      <w:r w:rsidR="0024368E">
        <w:t xml:space="preserve"> cooperation currently halted</w:t>
      </w:r>
    </w:p>
    <w:p w:rsidR="0094753D" w:rsidRPr="0094753D" w:rsidRDefault="0094753D" w:rsidP="0094753D">
      <w:r w:rsidRPr="0094753D">
        <w:rPr>
          <w:rStyle w:val="StyleStyleBold12pt"/>
        </w:rPr>
        <w:t>Sullivan</w:t>
      </w:r>
      <w:r>
        <w:t>, Latin America Specialist at the Foreign Affairs, Defense, and Trade Division of CRS, ‘</w:t>
      </w:r>
      <w:r w:rsidRPr="0094753D">
        <w:rPr>
          <w:rStyle w:val="StyleStyleBold12pt"/>
        </w:rPr>
        <w:t>8</w:t>
      </w:r>
      <w:r>
        <w:t xml:space="preserve"> (Mark, August 1, “Venezuela: Political Conditions and U.S. Policy” CRS Report for Congress, http://www.au.af.mil/au/awc/awcgate/crs/rl32488.pdf)</w:t>
      </w:r>
      <w:r w:rsidR="004945B7">
        <w:t>//JAG</w:t>
      </w:r>
    </w:p>
    <w:p w:rsidR="004E1BF0" w:rsidRDefault="004E1BF0" w:rsidP="004E1BF0">
      <w:pPr>
        <w:rPr>
          <w:sz w:val="12"/>
        </w:rPr>
      </w:pPr>
      <w:r w:rsidRPr="00BE5049">
        <w:rPr>
          <w:sz w:val="12"/>
        </w:rPr>
        <w:t>Counternarcotics Cooperation</w:t>
      </w:r>
      <w:r w:rsidR="00BE5049" w:rsidRPr="00BE5049">
        <w:rPr>
          <w:sz w:val="12"/>
        </w:rPr>
        <w:t xml:space="preserve"> </w:t>
      </w:r>
      <w:r w:rsidRPr="00BE5049">
        <w:rPr>
          <w:sz w:val="12"/>
        </w:rPr>
        <w:t xml:space="preserve">Because of </w:t>
      </w:r>
      <w:r w:rsidRPr="0024368E">
        <w:rPr>
          <w:rStyle w:val="StyleBoldUnderline"/>
        </w:rPr>
        <w:t>Venezuela</w:t>
      </w:r>
      <w:r w:rsidRPr="00BE5049">
        <w:rPr>
          <w:sz w:val="12"/>
        </w:rPr>
        <w:t xml:space="preserve">’s extensive 1,370-mile border with Colombia, it </w:t>
      </w:r>
      <w:r w:rsidRPr="0024368E">
        <w:rPr>
          <w:rStyle w:val="StyleBoldUnderline"/>
        </w:rPr>
        <w:t>is a</w:t>
      </w:r>
      <w:r w:rsidR="00BE5049">
        <w:rPr>
          <w:rStyle w:val="StyleBoldUnderline"/>
        </w:rPr>
        <w:t xml:space="preserve"> </w:t>
      </w:r>
      <w:r w:rsidRPr="0024368E">
        <w:rPr>
          <w:rStyle w:val="StyleBoldUnderline"/>
        </w:rPr>
        <w:t>major transit route for cocaine and heroin destined for the U</w:t>
      </w:r>
      <w:r w:rsidRPr="00BE5049">
        <w:rPr>
          <w:sz w:val="12"/>
        </w:rPr>
        <w:t xml:space="preserve">nited </w:t>
      </w:r>
      <w:r w:rsidRPr="0024368E">
        <w:rPr>
          <w:rStyle w:val="StyleBoldUnderline"/>
        </w:rPr>
        <w:t>S</w:t>
      </w:r>
      <w:r w:rsidRPr="00BE5049">
        <w:rPr>
          <w:sz w:val="12"/>
        </w:rPr>
        <w:t>tates. As noted</w:t>
      </w:r>
      <w:r w:rsidR="00BE5049" w:rsidRPr="00BE5049">
        <w:rPr>
          <w:sz w:val="12"/>
        </w:rPr>
        <w:t xml:space="preserve"> </w:t>
      </w:r>
      <w:r w:rsidRPr="00BE5049">
        <w:rPr>
          <w:sz w:val="12"/>
        </w:rPr>
        <w:t xml:space="preserve">above, </w:t>
      </w:r>
      <w:r w:rsidRPr="0024368E">
        <w:rPr>
          <w:rStyle w:val="StyleBoldUnderline"/>
        </w:rPr>
        <w:t>Venezuela suspended its cooperation with the U.S. Drug Enforcement</w:t>
      </w:r>
      <w:r w:rsidR="00BE5049">
        <w:rPr>
          <w:rStyle w:val="StyleBoldUnderline"/>
        </w:rPr>
        <w:t xml:space="preserve"> </w:t>
      </w:r>
      <w:r w:rsidRPr="0024368E">
        <w:rPr>
          <w:rStyle w:val="StyleBoldUnderline"/>
        </w:rPr>
        <w:t>Administration in early August 2005 because it alleged that DEA agents were spying</w:t>
      </w:r>
      <w:r w:rsidR="00BE5049">
        <w:rPr>
          <w:rStyle w:val="StyleBoldUnderline"/>
        </w:rPr>
        <w:t xml:space="preserve"> </w:t>
      </w:r>
      <w:r w:rsidRPr="0024368E">
        <w:rPr>
          <w:rStyle w:val="StyleBoldUnderline"/>
        </w:rPr>
        <w:t>on Venezuela</w:t>
      </w:r>
      <w:r w:rsidRPr="00BE5049">
        <w:rPr>
          <w:sz w:val="12"/>
        </w:rPr>
        <w:t>. U.S. officials maintained that the charges were baseless. Since 2005,</w:t>
      </w:r>
      <w:r w:rsidR="00BE5049" w:rsidRPr="00BE5049">
        <w:rPr>
          <w:sz w:val="12"/>
        </w:rPr>
        <w:t xml:space="preserve"> </w:t>
      </w:r>
      <w:r w:rsidRPr="00BE5049">
        <w:rPr>
          <w:sz w:val="12"/>
        </w:rPr>
        <w:t>President Bush has annually designated Venezuela, pursuant to international drug</w:t>
      </w:r>
      <w:r w:rsidR="00BE5049" w:rsidRPr="00BE5049">
        <w:rPr>
          <w:sz w:val="12"/>
        </w:rPr>
        <w:t xml:space="preserve"> </w:t>
      </w:r>
      <w:r w:rsidRPr="00BE5049">
        <w:rPr>
          <w:sz w:val="12"/>
        </w:rPr>
        <w:t>control certification procedures set forth in the Foreign Relations Authorization Act,</w:t>
      </w:r>
      <w:r w:rsidR="00BE5049" w:rsidRPr="00BE5049">
        <w:rPr>
          <w:sz w:val="12"/>
        </w:rPr>
        <w:t xml:space="preserve"> </w:t>
      </w:r>
      <w:r w:rsidRPr="00BE5049">
        <w:rPr>
          <w:sz w:val="12"/>
        </w:rPr>
        <w:t>FY2003 (P.L. 107-228), as a country that has failed demonstrably to adhere to its</w:t>
      </w:r>
      <w:r w:rsidR="00BE5049" w:rsidRPr="00BE5049">
        <w:rPr>
          <w:sz w:val="12"/>
        </w:rPr>
        <w:t xml:space="preserve"> </w:t>
      </w:r>
      <w:r w:rsidRPr="00BE5049">
        <w:rPr>
          <w:sz w:val="12"/>
        </w:rPr>
        <w:t>obligations under international narcotics agreements, although he waived economic</w:t>
      </w:r>
      <w:r w:rsidR="00BE5049" w:rsidRPr="00BE5049">
        <w:rPr>
          <w:sz w:val="12"/>
        </w:rPr>
        <w:t xml:space="preserve"> </w:t>
      </w:r>
      <w:r w:rsidRPr="00BE5049">
        <w:rPr>
          <w:sz w:val="12"/>
        </w:rPr>
        <w:t>sanctions that would have curtailed U.S. assistance for democracy programs in</w:t>
      </w:r>
      <w:r w:rsidR="00BE5049" w:rsidRPr="00BE5049">
        <w:rPr>
          <w:sz w:val="12"/>
        </w:rPr>
        <w:t xml:space="preserve"> </w:t>
      </w:r>
      <w:r w:rsidRPr="00BE5049">
        <w:rPr>
          <w:sz w:val="12"/>
        </w:rPr>
        <w:t>Venezuela. Venezuelan officials maintain that President Bush’s decision to</w:t>
      </w:r>
      <w:r w:rsidR="00BE5049" w:rsidRPr="00BE5049">
        <w:rPr>
          <w:sz w:val="12"/>
        </w:rPr>
        <w:t xml:space="preserve"> </w:t>
      </w:r>
      <w:r w:rsidRPr="00BE5049">
        <w:rPr>
          <w:sz w:val="12"/>
        </w:rPr>
        <w:t>designate Venezuela was purely political because of the overall state of U.S.-</w:t>
      </w:r>
      <w:r w:rsidR="00BE5049" w:rsidRPr="00BE5049">
        <w:rPr>
          <w:sz w:val="12"/>
        </w:rPr>
        <w:t xml:space="preserve"> </w:t>
      </w:r>
      <w:r w:rsidRPr="00BE5049">
        <w:rPr>
          <w:sz w:val="12"/>
        </w:rPr>
        <w:t>Venezuelan relations.128</w:t>
      </w:r>
      <w:r w:rsidR="00BE5049" w:rsidRPr="00BE5049">
        <w:rPr>
          <w:sz w:val="12"/>
        </w:rPr>
        <w:t xml:space="preserve"> </w:t>
      </w:r>
      <w:r w:rsidRPr="00BE5049">
        <w:rPr>
          <w:sz w:val="12"/>
        </w:rPr>
        <w:t xml:space="preserve">Press reports </w:t>
      </w:r>
      <w:r w:rsidRPr="0024368E">
        <w:rPr>
          <w:rStyle w:val="StyleBoldUnderline"/>
        </w:rPr>
        <w:t>in</w:t>
      </w:r>
      <w:r w:rsidRPr="00BE5049">
        <w:rPr>
          <w:sz w:val="12"/>
        </w:rPr>
        <w:t xml:space="preserve"> late June and July </w:t>
      </w:r>
      <w:r w:rsidRPr="0024368E">
        <w:rPr>
          <w:rStyle w:val="StyleBoldUnderline"/>
        </w:rPr>
        <w:t>2006</w:t>
      </w:r>
      <w:r w:rsidRPr="00BE5049">
        <w:rPr>
          <w:sz w:val="12"/>
        </w:rPr>
        <w:t xml:space="preserve"> indicated that </w:t>
      </w:r>
      <w:r w:rsidRPr="0024368E">
        <w:rPr>
          <w:rStyle w:val="StyleBoldUnderline"/>
        </w:rPr>
        <w:t>the U</w:t>
      </w:r>
      <w:r w:rsidRPr="00BE5049">
        <w:rPr>
          <w:sz w:val="12"/>
        </w:rPr>
        <w:t xml:space="preserve">nited </w:t>
      </w:r>
      <w:r w:rsidRPr="0024368E">
        <w:rPr>
          <w:rStyle w:val="StyleBoldUnderline"/>
        </w:rPr>
        <w:t>S</w:t>
      </w:r>
      <w:r w:rsidRPr="00BE5049">
        <w:rPr>
          <w:sz w:val="12"/>
        </w:rPr>
        <w:t xml:space="preserve">tates </w:t>
      </w:r>
      <w:r w:rsidRPr="0024368E">
        <w:rPr>
          <w:rStyle w:val="StyleBoldUnderline"/>
        </w:rPr>
        <w:t>and</w:t>
      </w:r>
      <w:r w:rsidR="00BE5049">
        <w:rPr>
          <w:rStyle w:val="StyleBoldUnderline"/>
        </w:rPr>
        <w:t xml:space="preserve"> </w:t>
      </w:r>
      <w:r w:rsidRPr="0024368E">
        <w:rPr>
          <w:rStyle w:val="StyleBoldUnderline"/>
        </w:rPr>
        <w:t>Venezuela were on the verge of signing an anti-drug cooperation agreement that</w:t>
      </w:r>
      <w:r w:rsidR="00BE5049">
        <w:rPr>
          <w:rStyle w:val="StyleBoldUnderline"/>
        </w:rPr>
        <w:t xml:space="preserve"> </w:t>
      </w:r>
      <w:r w:rsidRPr="0024368E">
        <w:rPr>
          <w:rStyle w:val="StyleBoldUnderline"/>
        </w:rPr>
        <w:t>would allow the DEA to continue working with the Venezuelan government</w:t>
      </w:r>
      <w:r w:rsidRPr="00BE5049">
        <w:rPr>
          <w:sz w:val="12"/>
        </w:rPr>
        <w:t>, but</w:t>
      </w:r>
      <w:r w:rsidR="00BE5049" w:rsidRPr="00BE5049">
        <w:rPr>
          <w:sz w:val="12"/>
        </w:rPr>
        <w:t xml:space="preserve"> </w:t>
      </w:r>
      <w:r w:rsidRPr="0024368E">
        <w:rPr>
          <w:rStyle w:val="StyleBoldUnderline"/>
        </w:rPr>
        <w:t>approval of the agreement has still not taken place</w:t>
      </w:r>
      <w:r w:rsidRPr="00BE5049">
        <w:rPr>
          <w:sz w:val="12"/>
        </w:rPr>
        <w:t>.129 In August 2006, Venezuelan</w:t>
      </w:r>
      <w:r w:rsidR="00BE5049" w:rsidRPr="00BE5049">
        <w:rPr>
          <w:sz w:val="12"/>
        </w:rPr>
        <w:t xml:space="preserve"> </w:t>
      </w:r>
      <w:r w:rsidRPr="00BE5049">
        <w:rPr>
          <w:sz w:val="12"/>
        </w:rPr>
        <w:t>officials said that they were reconsidering signing the agreement in response to the</w:t>
      </w:r>
      <w:r w:rsidR="00BE5049" w:rsidRPr="00BE5049">
        <w:rPr>
          <w:sz w:val="12"/>
        </w:rPr>
        <w:t xml:space="preserve"> </w:t>
      </w:r>
      <w:r w:rsidRPr="00BE5049">
        <w:rPr>
          <w:sz w:val="12"/>
        </w:rPr>
        <w:t>announcement by U.S. Director of National Intelligence John Negroponte on the</w:t>
      </w:r>
      <w:r w:rsidR="00BE5049" w:rsidRPr="00BE5049">
        <w:rPr>
          <w:sz w:val="12"/>
        </w:rPr>
        <w:t xml:space="preserve"> </w:t>
      </w:r>
      <w:r w:rsidRPr="00BE5049">
        <w:rPr>
          <w:sz w:val="12"/>
        </w:rPr>
        <w:t>establishment of a new position of Mission Manager for Cuba and Venezuela.</w:t>
      </w:r>
      <w:r w:rsidR="00BE5049" w:rsidRPr="00BE5049">
        <w:rPr>
          <w:sz w:val="12"/>
        </w:rPr>
        <w:t xml:space="preserve"> </w:t>
      </w:r>
      <w:r w:rsidRPr="00BE5049">
        <w:rPr>
          <w:sz w:val="12"/>
        </w:rPr>
        <w:t>According to the Bush Administration’s September 2006 justification for</w:t>
      </w:r>
      <w:r w:rsidR="00BE5049" w:rsidRPr="00BE5049">
        <w:rPr>
          <w:sz w:val="12"/>
        </w:rPr>
        <w:t xml:space="preserve"> </w:t>
      </w:r>
      <w:r w:rsidRPr="00BE5049">
        <w:rPr>
          <w:sz w:val="12"/>
        </w:rPr>
        <w:t>determining that Venezuela had “failed demonstrably” to adhere to counternarcotics</w:t>
      </w:r>
      <w:r w:rsidR="00BE5049" w:rsidRPr="00BE5049">
        <w:rPr>
          <w:sz w:val="12"/>
        </w:rPr>
        <w:t xml:space="preserve"> </w:t>
      </w:r>
      <w:r w:rsidRPr="00BE5049">
        <w:rPr>
          <w:sz w:val="12"/>
        </w:rPr>
        <w:t>obligations, “</w:t>
      </w:r>
      <w:r w:rsidRPr="0024368E">
        <w:rPr>
          <w:rStyle w:val="StyleBoldUnderline"/>
        </w:rPr>
        <w:t>the role and status of the DEA in Venezuela remains in limbo since the</w:t>
      </w:r>
      <w:r w:rsidR="00BE5049">
        <w:rPr>
          <w:rStyle w:val="StyleBoldUnderline"/>
        </w:rPr>
        <w:t xml:space="preserve"> </w:t>
      </w:r>
      <w:r w:rsidRPr="0024368E">
        <w:rPr>
          <w:rStyle w:val="StyleBoldUnderline"/>
        </w:rPr>
        <w:t>host country refuses to sign a memorandum of understanding authorizing” a DEA</w:t>
      </w:r>
      <w:r w:rsidR="00BE5049">
        <w:rPr>
          <w:rStyle w:val="StyleBoldUnderline"/>
        </w:rPr>
        <w:t xml:space="preserve"> </w:t>
      </w:r>
      <w:r w:rsidRPr="0024368E">
        <w:rPr>
          <w:rStyle w:val="StyleBoldUnderline"/>
        </w:rPr>
        <w:t>presence “even after successfully concluding a lengthy process of negotiation with</w:t>
      </w:r>
      <w:r w:rsidR="00BE5049">
        <w:rPr>
          <w:rStyle w:val="StyleBoldUnderline"/>
        </w:rPr>
        <w:t xml:space="preserve"> </w:t>
      </w:r>
      <w:r w:rsidRPr="0024368E">
        <w:rPr>
          <w:rStyle w:val="StyleBoldUnderline"/>
        </w:rPr>
        <w:t>U.S. officials</w:t>
      </w:r>
      <w:r w:rsidRPr="00BE5049">
        <w:rPr>
          <w:sz w:val="12"/>
        </w:rPr>
        <w:t>.”130 On July 26, 2006, the House approved H.Con.Res. 400 (Burton),</w:t>
      </w:r>
      <w:r w:rsidR="00BE5049" w:rsidRPr="00BE5049">
        <w:rPr>
          <w:sz w:val="12"/>
        </w:rPr>
        <w:t xml:space="preserve"> </w:t>
      </w:r>
      <w:r w:rsidRPr="00BE5049">
        <w:rPr>
          <w:sz w:val="12"/>
        </w:rPr>
        <w:t>which, among other provisions, condemned Venezuela’s failures to stem the flow of</w:t>
      </w:r>
      <w:r w:rsidR="00BE5049" w:rsidRPr="00BE5049">
        <w:rPr>
          <w:sz w:val="12"/>
        </w:rPr>
        <w:t xml:space="preserve"> </w:t>
      </w:r>
      <w:r w:rsidRPr="00BE5049">
        <w:rPr>
          <w:sz w:val="12"/>
        </w:rPr>
        <w:t>narcotics through its territory and calls for, among other measures, steps to restore</w:t>
      </w:r>
      <w:r w:rsidR="00BE5049" w:rsidRPr="00BE5049">
        <w:rPr>
          <w:sz w:val="12"/>
        </w:rPr>
        <w:t xml:space="preserve"> </w:t>
      </w:r>
      <w:r w:rsidRPr="00BE5049">
        <w:rPr>
          <w:sz w:val="12"/>
        </w:rPr>
        <w:t>cooperation between Venezuela and the DEA.</w:t>
      </w:r>
      <w:r w:rsidR="00BE5049" w:rsidRPr="00BE5049">
        <w:rPr>
          <w:sz w:val="12"/>
        </w:rPr>
        <w:t xml:space="preserve"> </w:t>
      </w:r>
      <w:r w:rsidRPr="00BE5049">
        <w:rPr>
          <w:sz w:val="12"/>
        </w:rPr>
        <w:t>In September 2007, President Bush issued a determination that Venezuela, for</w:t>
      </w:r>
      <w:r w:rsidR="00BE5049" w:rsidRPr="00BE5049">
        <w:rPr>
          <w:sz w:val="12"/>
        </w:rPr>
        <w:t xml:space="preserve"> </w:t>
      </w:r>
      <w:r w:rsidRPr="00BE5049">
        <w:rPr>
          <w:sz w:val="12"/>
        </w:rPr>
        <w:t>the third year in a row, had failed demonstrably over the previous 12 months to</w:t>
      </w:r>
      <w:r w:rsidR="00BE5049" w:rsidRPr="00BE5049">
        <w:rPr>
          <w:sz w:val="12"/>
        </w:rPr>
        <w:t xml:space="preserve"> </w:t>
      </w:r>
      <w:r w:rsidRPr="00BE5049">
        <w:rPr>
          <w:sz w:val="12"/>
        </w:rPr>
        <w:t>adhere to its obligations under international counternarcotics agreements. State</w:t>
      </w:r>
      <w:r w:rsidR="00BE5049" w:rsidRPr="00BE5049">
        <w:rPr>
          <w:sz w:val="12"/>
        </w:rPr>
        <w:t xml:space="preserve"> </w:t>
      </w:r>
      <w:r w:rsidRPr="00BE5049">
        <w:rPr>
          <w:sz w:val="12"/>
        </w:rPr>
        <w:t>Department officials maintained that, although Venezuela indicated that it had</w:t>
      </w:r>
      <w:r w:rsidR="00BE5049" w:rsidRPr="00BE5049">
        <w:rPr>
          <w:sz w:val="12"/>
        </w:rPr>
        <w:t xml:space="preserve"> </w:t>
      </w:r>
      <w:r w:rsidRPr="00BE5049">
        <w:rPr>
          <w:sz w:val="12"/>
        </w:rPr>
        <w:t>developed some new programs to fight drug trafficking and were making seizure, its</w:t>
      </w:r>
      <w:r w:rsidR="00BE5049" w:rsidRPr="00BE5049">
        <w:rPr>
          <w:sz w:val="12"/>
        </w:rPr>
        <w:t xml:space="preserve"> </w:t>
      </w:r>
      <w:r w:rsidRPr="00BE5049">
        <w:rPr>
          <w:sz w:val="12"/>
        </w:rPr>
        <w:t>efforts continued to be limited. They maintained that Venezuela is a growing</w:t>
      </w:r>
      <w:r w:rsidR="00BE5049" w:rsidRPr="00BE5049">
        <w:rPr>
          <w:sz w:val="12"/>
        </w:rPr>
        <w:t xml:space="preserve"> </w:t>
      </w:r>
      <w:r w:rsidRPr="00BE5049">
        <w:rPr>
          <w:sz w:val="12"/>
        </w:rPr>
        <w:t>transhipment point for drugs bound for the United States and for Europe. The</w:t>
      </w:r>
      <w:r w:rsidR="00BE5049" w:rsidRPr="00BE5049">
        <w:rPr>
          <w:sz w:val="12"/>
        </w:rPr>
        <w:t xml:space="preserve"> </w:t>
      </w:r>
      <w:r w:rsidRPr="00BE5049">
        <w:rPr>
          <w:sz w:val="12"/>
        </w:rPr>
        <w:t xml:space="preserve">officials also pointed out that </w:t>
      </w:r>
      <w:r w:rsidRPr="0024368E">
        <w:rPr>
          <w:rStyle w:val="StyleBoldUnderline"/>
        </w:rPr>
        <w:t>Venezuela has not renewed formal counternarcotics</w:t>
      </w:r>
      <w:r w:rsidR="00BE5049">
        <w:rPr>
          <w:rStyle w:val="StyleBoldUnderline"/>
        </w:rPr>
        <w:t xml:space="preserve"> </w:t>
      </w:r>
      <w:r w:rsidRPr="0024368E">
        <w:rPr>
          <w:rStyle w:val="StyleBoldUnderline"/>
        </w:rPr>
        <w:t>agreements with the U</w:t>
      </w:r>
      <w:r w:rsidRPr="00BE5049">
        <w:rPr>
          <w:sz w:val="12"/>
        </w:rPr>
        <w:t xml:space="preserve">nited </w:t>
      </w:r>
      <w:r w:rsidRPr="0024368E">
        <w:rPr>
          <w:rStyle w:val="StyleBoldUnderline"/>
        </w:rPr>
        <w:t>S</w:t>
      </w:r>
      <w:r w:rsidRPr="00BE5049">
        <w:rPr>
          <w:sz w:val="12"/>
        </w:rPr>
        <w:t xml:space="preserve">tates.131 </w:t>
      </w:r>
      <w:r w:rsidRPr="0024368E">
        <w:rPr>
          <w:rStyle w:val="StyleBoldUnderline"/>
        </w:rPr>
        <w:t>Venezuela maintains that the U.S.</w:t>
      </w:r>
      <w:r w:rsidR="00BE5049">
        <w:rPr>
          <w:rStyle w:val="StyleBoldUnderline"/>
        </w:rPr>
        <w:t xml:space="preserve"> </w:t>
      </w:r>
      <w:r w:rsidRPr="0024368E">
        <w:rPr>
          <w:rStyle w:val="StyleBoldUnderline"/>
        </w:rPr>
        <w:t>determination process continues to be politicized and disregards the government’s</w:t>
      </w:r>
      <w:r w:rsidR="00BE5049">
        <w:rPr>
          <w:rStyle w:val="StyleBoldUnderline"/>
        </w:rPr>
        <w:t xml:space="preserve"> </w:t>
      </w:r>
      <w:r w:rsidRPr="0024368E">
        <w:rPr>
          <w:rStyle w:val="StyleBoldUnderline"/>
        </w:rPr>
        <w:t>international cooperation and advances in counternarcotics efforts</w:t>
      </w:r>
      <w:r w:rsidRPr="00BE5049">
        <w:rPr>
          <w:sz w:val="12"/>
        </w:rPr>
        <w:t>. The Venezuelan</w:t>
      </w:r>
      <w:r w:rsidR="00BE5049" w:rsidRPr="00BE5049">
        <w:rPr>
          <w:sz w:val="12"/>
        </w:rPr>
        <w:t xml:space="preserve"> </w:t>
      </w:r>
      <w:r w:rsidRPr="00BE5049">
        <w:rPr>
          <w:sz w:val="12"/>
        </w:rPr>
        <w:t>government also maintains that the U.S. prohibition on the sale of military</w:t>
      </w:r>
      <w:r w:rsidR="00BE5049" w:rsidRPr="00BE5049">
        <w:rPr>
          <w:sz w:val="12"/>
        </w:rPr>
        <w:t xml:space="preserve"> </w:t>
      </w:r>
      <w:r w:rsidRPr="00BE5049">
        <w:rPr>
          <w:sz w:val="12"/>
        </w:rPr>
        <w:t>equipment, imposed in 2006, has blocked equipment crucial to patrol its coasts and</w:t>
      </w:r>
      <w:r w:rsidR="00BE5049" w:rsidRPr="00BE5049">
        <w:rPr>
          <w:sz w:val="12"/>
        </w:rPr>
        <w:t xml:space="preserve"> </w:t>
      </w:r>
      <w:r w:rsidRPr="00BE5049">
        <w:rPr>
          <w:sz w:val="12"/>
        </w:rPr>
        <w:t>combat drug trafficking.132</w:t>
      </w:r>
    </w:p>
    <w:p w:rsidR="00290BE0" w:rsidRPr="00D24A1A" w:rsidRDefault="00290BE0" w:rsidP="00290BE0">
      <w:pPr>
        <w:pStyle w:val="Heading4"/>
        <w:rPr>
          <w:rStyle w:val="StyleBoldUnderline"/>
          <w:b w:val="0"/>
          <w:bCs/>
          <w:sz w:val="26"/>
          <w:u w:val="none"/>
        </w:rPr>
      </w:pPr>
      <w:r w:rsidRPr="00D24A1A">
        <w:rPr>
          <w:rStyle w:val="StyleBoldUnderline"/>
          <w:bCs/>
          <w:sz w:val="26"/>
          <w:u w:val="none"/>
        </w:rPr>
        <w:t>Venezuela has failed to prevent drugs and has refused US help</w:t>
      </w:r>
    </w:p>
    <w:p w:rsidR="00290BE0" w:rsidRPr="002C16E9" w:rsidRDefault="00290BE0" w:rsidP="00290BE0">
      <w:r w:rsidRPr="002C16E9">
        <w:rPr>
          <w:rStyle w:val="StyleStyleBold12pt"/>
        </w:rPr>
        <w:t>Executive Office of the President ’06</w:t>
      </w:r>
      <w:r w:rsidRPr="002C16E9">
        <w:t xml:space="preserve">, “Presidential Determination on Major Drug Transit or Major Illicit Drug Producing Countries for Fiscal Year 2007,” Federal Register, </w:t>
      </w:r>
      <w:hyperlink r:id="rId24" w:anchor="table_of_contents" w:history="1">
        <w:r w:rsidRPr="00CE3AEA">
          <w:rPr>
            <w:rStyle w:val="Hyperlink"/>
          </w:rPr>
          <w:t>https://www.federalregister.gov/articles/2006/09/29/06-8302/presidential-determination-on-major-drug-transit-or-major-illicit-drug-producing-countries-for#table_of_contents</w:t>
        </w:r>
      </w:hyperlink>
      <w:r>
        <w:t xml:space="preserve"> //CO</w:t>
      </w:r>
    </w:p>
    <w:p w:rsidR="00290BE0" w:rsidRPr="00D24A1A" w:rsidRDefault="00290BE0" w:rsidP="00290BE0">
      <w:pPr>
        <w:rPr>
          <w:sz w:val="16"/>
        </w:rPr>
      </w:pPr>
      <w:r w:rsidRPr="00B2617A">
        <w:rPr>
          <w:rStyle w:val="StyleBoldUnderline"/>
          <w:highlight w:val="cyan"/>
        </w:rPr>
        <w:t>Venezuela failed</w:t>
      </w:r>
      <w:r w:rsidRPr="00756C21">
        <w:rPr>
          <w:rStyle w:val="StyleBoldUnderline"/>
        </w:rPr>
        <w:t xml:space="preserve"> demonstrably </w:t>
      </w:r>
      <w:r w:rsidRPr="00B2617A">
        <w:rPr>
          <w:rStyle w:val="StyleBoldUnderline"/>
          <w:highlight w:val="cyan"/>
        </w:rPr>
        <w:t>to make sufficient efforts</w:t>
      </w:r>
      <w:r w:rsidRPr="00756C21">
        <w:rPr>
          <w:rStyle w:val="StyleBoldUnderline"/>
        </w:rPr>
        <w:t xml:space="preserve"> during the last 12 months </w:t>
      </w:r>
      <w:r w:rsidRPr="00B2617A">
        <w:rPr>
          <w:rStyle w:val="StyleBoldUnderline"/>
          <w:highlight w:val="cyan"/>
        </w:rPr>
        <w:t>to meet its obligations under international counternarcotics agreements and U.S. domestic counternarcotics requirements</w:t>
      </w:r>
      <w:r w:rsidRPr="00756C21">
        <w:rPr>
          <w:rStyle w:val="StyleBoldUnderline"/>
        </w:rPr>
        <w:t xml:space="preserve"> as set forth in</w:t>
      </w:r>
      <w:r w:rsidRPr="00D24A1A">
        <w:rPr>
          <w:sz w:val="16"/>
        </w:rPr>
        <w:t xml:space="preserve"> section 489(a)(1) of </w:t>
      </w:r>
      <w:r w:rsidRPr="00756C21">
        <w:rPr>
          <w:rStyle w:val="StyleBoldUnderline"/>
        </w:rPr>
        <w:t>the Foreign Assistance Act of 1961,</w:t>
      </w:r>
      <w:r w:rsidRPr="00D24A1A">
        <w:rPr>
          <w:sz w:val="16"/>
        </w:rPr>
        <w:t xml:space="preserve"> as amended.</w:t>
      </w:r>
      <w:r w:rsidRPr="00D24A1A">
        <w:rPr>
          <w:sz w:val="12"/>
        </w:rPr>
        <w:t>¶</w:t>
      </w:r>
      <w:r w:rsidRPr="00D24A1A">
        <w:rPr>
          <w:sz w:val="16"/>
        </w:rPr>
        <w:t xml:space="preserve"> </w:t>
      </w:r>
      <w:r w:rsidRPr="00B2617A">
        <w:rPr>
          <w:rStyle w:val="StyleBoldUnderline"/>
          <w:highlight w:val="cyan"/>
        </w:rPr>
        <w:t>This determination comes as the result of Venezuela's lack of</w:t>
      </w:r>
      <w:r w:rsidRPr="00756C21">
        <w:rPr>
          <w:rStyle w:val="StyleBoldUnderline"/>
        </w:rPr>
        <w:t xml:space="preserve"> effective </w:t>
      </w:r>
      <w:r w:rsidRPr="00B2617A">
        <w:rPr>
          <w:rStyle w:val="StyleBoldUnderline"/>
          <w:highlight w:val="cyan"/>
        </w:rPr>
        <w:t>response to</w:t>
      </w:r>
      <w:r w:rsidRPr="00756C21">
        <w:rPr>
          <w:rStyle w:val="StyleBoldUnderline"/>
        </w:rPr>
        <w:t xml:space="preserve"> specific </w:t>
      </w:r>
      <w:r w:rsidRPr="00B2617A">
        <w:rPr>
          <w:rStyle w:val="StyleBoldUnderline"/>
          <w:highlight w:val="cyan"/>
        </w:rPr>
        <w:t xml:space="preserve">United States Government requests for counternarcotics </w:t>
      </w:r>
      <w:r w:rsidRPr="00F67A4D">
        <w:rPr>
          <w:rStyle w:val="StyleBoldUnderline"/>
          <w:highlight w:val="cyan"/>
        </w:rPr>
        <w:t>cooperation as well as the country's continued lack of action against drug trafficking within</w:t>
      </w:r>
      <w:r w:rsidRPr="00756C21">
        <w:rPr>
          <w:rStyle w:val="StyleBoldUnderline"/>
        </w:rPr>
        <w:t xml:space="preserve"> and through its borders commensurate with its responsibilities to the international community.</w:t>
      </w:r>
      <w:r w:rsidRPr="00D24A1A">
        <w:rPr>
          <w:sz w:val="12"/>
        </w:rPr>
        <w:t>¶</w:t>
      </w:r>
      <w:r w:rsidRPr="00D24A1A">
        <w:rPr>
          <w:sz w:val="16"/>
        </w:rPr>
        <w:t xml:space="preserve"> </w:t>
      </w:r>
      <w:r w:rsidRPr="00756C21">
        <w:rPr>
          <w:rStyle w:val="StyleBoldUnderline"/>
        </w:rPr>
        <w:t xml:space="preserve">Venezuela's importance as a transshipment point for drugs bound for the United States and Europe has continued to increase in the past 12 months, a situation both enabled and exploited by corrupt Venezuelan officials. </w:t>
      </w:r>
      <w:r w:rsidRPr="00D24A1A">
        <w:rPr>
          <w:sz w:val="16"/>
        </w:rPr>
        <w:t xml:space="preserve">The Venezuelan media provided an example of this corruption when they reported that </w:t>
      </w:r>
      <w:r w:rsidRPr="00F67A4D">
        <w:rPr>
          <w:rStyle w:val="StyleBoldUnderline"/>
          <w:highlight w:val="cyan"/>
        </w:rPr>
        <w:t>Venezuelan police re-sold the vast majority of a 9,400 kilogram cocaine seizure to drug traffickers</w:t>
      </w:r>
      <w:r w:rsidRPr="00756C21">
        <w:rPr>
          <w:rStyle w:val="StyleBoldUnderline"/>
        </w:rPr>
        <w:t xml:space="preserve"> </w:t>
      </w:r>
      <w:r w:rsidRPr="00D24A1A">
        <w:rPr>
          <w:sz w:val="16"/>
        </w:rPr>
        <w:t xml:space="preserve">in July of this year (Venezuela does not allow independent verification of seizure amounts). </w:t>
      </w:r>
      <w:r w:rsidRPr="00F67A4D">
        <w:rPr>
          <w:rStyle w:val="StyleBoldUnderline"/>
          <w:highlight w:val="cyan"/>
        </w:rPr>
        <w:t>Seizures of illegal drugs transiting the country have fallen</w:t>
      </w:r>
      <w:r w:rsidRPr="00D24A1A">
        <w:rPr>
          <w:sz w:val="16"/>
        </w:rPr>
        <w:t>, according to DEA estimates. The</w:t>
      </w:r>
      <w:r w:rsidRPr="00756C21">
        <w:rPr>
          <w:rStyle w:val="StyleBoldUnderline"/>
        </w:rPr>
        <w:t xml:space="preserve"> </w:t>
      </w:r>
      <w:r w:rsidRPr="00F67A4D">
        <w:rPr>
          <w:rStyle w:val="StyleBoldUnderline"/>
          <w:highlight w:val="cyan"/>
        </w:rPr>
        <w:t>volume of cocaine transiting the country is expected to continue to rise substantially</w:t>
      </w:r>
      <w:r w:rsidRPr="00D24A1A">
        <w:rPr>
          <w:sz w:val="16"/>
        </w:rPr>
        <w:t xml:space="preserve"> in 2006. The most dramatic increase in cocaine departing Venezuela was to non-U.S. </w:t>
      </w:r>
      <w:r w:rsidRPr="00D24A1A">
        <w:rPr>
          <w:sz w:val="16"/>
        </w:rPr>
        <w:lastRenderedPageBreak/>
        <w:t xml:space="preserve">destinations, primarily Europe. The vast majority of cocaine going to the United States of Europe goes by sea. However, </w:t>
      </w:r>
      <w:r w:rsidRPr="002B050E">
        <w:rPr>
          <w:rStyle w:val="StyleBoldUnderline"/>
        </w:rPr>
        <w:t>an increasing proportion is being moved by non-commercial air through the Caribbean toward the United States</w:t>
      </w:r>
      <w:r w:rsidRPr="00D24A1A">
        <w:rPr>
          <w:sz w:val="16"/>
        </w:rPr>
        <w:t>. The number of suspected drug flights departing Venezuela and going to Hispaniola and the Caribbean more than doubled in 2005 and has continued that rising trend in the first half of 2006.</w:t>
      </w:r>
      <w:r w:rsidRPr="00D24A1A">
        <w:rPr>
          <w:sz w:val="12"/>
        </w:rPr>
        <w:t>¶</w:t>
      </w:r>
      <w:r w:rsidRPr="00D24A1A">
        <w:rPr>
          <w:sz w:val="16"/>
        </w:rPr>
        <w:t xml:space="preserve"> </w:t>
      </w:r>
      <w:r w:rsidRPr="00F67A4D">
        <w:rPr>
          <w:rStyle w:val="StyleBoldUnderline"/>
          <w:highlight w:val="cyan"/>
        </w:rPr>
        <w:t>Venezuela has not used available tools to counter the growing drug threat</w:t>
      </w:r>
      <w:r w:rsidRPr="002B050E">
        <w:rPr>
          <w:rStyle w:val="StyleBoldUnderline"/>
        </w:rPr>
        <w:t xml:space="preserve">. </w:t>
      </w:r>
      <w:r w:rsidRPr="00F67A4D">
        <w:rPr>
          <w:rStyle w:val="StyleBoldUnderline"/>
          <w:highlight w:val="cyan"/>
        </w:rPr>
        <w:t>It has not strengthened inspections</w:t>
      </w:r>
      <w:r w:rsidRPr="002B050E">
        <w:rPr>
          <w:rStyle w:val="StyleBoldUnderline"/>
        </w:rPr>
        <w:t xml:space="preserve"> or security </w:t>
      </w:r>
      <w:r w:rsidRPr="00F67A4D">
        <w:rPr>
          <w:rStyle w:val="StyleBoldUnderline"/>
          <w:highlight w:val="cyan"/>
        </w:rPr>
        <w:t>along its border with Colombia; it has not utilized judicial wiretap orders to investigate drug cases; it has not attempted</w:t>
      </w:r>
      <w:r w:rsidRPr="002B050E">
        <w:rPr>
          <w:rStyle w:val="StyleBoldUnderline"/>
        </w:rPr>
        <w:t xml:space="preserve"> meaningful </w:t>
      </w:r>
      <w:r w:rsidRPr="00F67A4D">
        <w:rPr>
          <w:rStyle w:val="StyleBoldUnderline"/>
          <w:highlight w:val="cyan"/>
        </w:rPr>
        <w:t>prosecution of corrupt officials; and it has not renewed</w:t>
      </w:r>
      <w:r w:rsidRPr="00F67A4D">
        <w:rPr>
          <w:rStyle w:val="StyleBoldUnderline"/>
        </w:rPr>
        <w:t xml:space="preserve"> formal</w:t>
      </w:r>
      <w:r w:rsidRPr="002B050E">
        <w:rPr>
          <w:rStyle w:val="StyleBoldUnderline"/>
        </w:rPr>
        <w:t xml:space="preserve"> </w:t>
      </w:r>
      <w:r w:rsidRPr="00F67A4D">
        <w:rPr>
          <w:rStyle w:val="StyleBoldUnderline"/>
          <w:highlight w:val="cyan"/>
        </w:rPr>
        <w:t>counternarcotics cooperation agreements with the U</w:t>
      </w:r>
      <w:r w:rsidRPr="002B050E">
        <w:rPr>
          <w:rStyle w:val="StyleBoldUnderline"/>
        </w:rPr>
        <w:t xml:space="preserve">nited </w:t>
      </w:r>
      <w:r w:rsidRPr="00F67A4D">
        <w:rPr>
          <w:rStyle w:val="StyleBoldUnderline"/>
          <w:highlight w:val="cyan"/>
        </w:rPr>
        <w:t>S</w:t>
      </w:r>
      <w:r w:rsidRPr="002B050E">
        <w:rPr>
          <w:rStyle w:val="StyleBoldUnderline"/>
        </w:rPr>
        <w:t xml:space="preserve">tates </w:t>
      </w:r>
      <w:r w:rsidRPr="00F67A4D">
        <w:rPr>
          <w:rStyle w:val="StyleBoldUnderline"/>
          <w:highlight w:val="cyan"/>
        </w:rPr>
        <w:t>Government</w:t>
      </w:r>
      <w:r w:rsidRPr="00F67A4D">
        <w:rPr>
          <w:sz w:val="16"/>
          <w:highlight w:val="cyan"/>
        </w:rPr>
        <w:t>.</w:t>
      </w:r>
      <w:r w:rsidRPr="00D24A1A">
        <w:rPr>
          <w:sz w:val="16"/>
        </w:rPr>
        <w:t xml:space="preserve"> The role and status of the DEA in </w:t>
      </w:r>
      <w:r w:rsidRPr="00F67A4D">
        <w:rPr>
          <w:rStyle w:val="StyleBoldUnderline"/>
          <w:highlight w:val="cyan"/>
        </w:rPr>
        <w:t>Venezuela</w:t>
      </w:r>
      <w:r w:rsidRPr="00D24A1A">
        <w:rPr>
          <w:sz w:val="16"/>
        </w:rPr>
        <w:t xml:space="preserve"> remains in limbo since the host country </w:t>
      </w:r>
      <w:r w:rsidRPr="00F67A4D">
        <w:rPr>
          <w:rStyle w:val="StyleBoldUnderline"/>
          <w:highlight w:val="cyan"/>
        </w:rPr>
        <w:t>refuses to sign a memorandum of understanding authorizing Drug Enforcement Administration</w:t>
      </w:r>
      <w:r w:rsidRPr="002B050E">
        <w:rPr>
          <w:rStyle w:val="StyleBoldUnderline"/>
        </w:rPr>
        <w:t xml:space="preserve"> presence, even after successfully concluding a lengthy process of negotiation with U.S. officials. </w:t>
      </w:r>
      <w:r w:rsidRPr="00F67A4D">
        <w:rPr>
          <w:rStyle w:val="StyleBoldUnderline"/>
          <w:highlight w:val="cyan"/>
        </w:rPr>
        <w:t>Venezuela</w:t>
      </w:r>
      <w:r w:rsidRPr="002B050E">
        <w:rPr>
          <w:rStyle w:val="StyleBoldUnderline"/>
        </w:rPr>
        <w:t xml:space="preserve"> also </w:t>
      </w:r>
      <w:r w:rsidRPr="00F67A4D">
        <w:rPr>
          <w:rStyle w:val="StyleBoldUnderline"/>
          <w:highlight w:val="cyan"/>
        </w:rPr>
        <w:t>has not signed a letter of agreement that would make nearly $3 million</w:t>
      </w:r>
      <w:r w:rsidRPr="00D24A1A">
        <w:rPr>
          <w:sz w:val="16"/>
        </w:rPr>
        <w:t xml:space="preserve"> from FY 2005 </w:t>
      </w:r>
      <w:r w:rsidRPr="00F67A4D">
        <w:rPr>
          <w:rStyle w:val="StyleBoldUnderline"/>
          <w:highlight w:val="cyan"/>
        </w:rPr>
        <w:t>available for U</w:t>
      </w:r>
      <w:r w:rsidRPr="002B050E">
        <w:rPr>
          <w:rStyle w:val="StyleBoldUnderline"/>
        </w:rPr>
        <w:t xml:space="preserve">nited </w:t>
      </w:r>
      <w:r w:rsidRPr="00F67A4D">
        <w:rPr>
          <w:rStyle w:val="StyleBoldUnderline"/>
          <w:highlight w:val="cyan"/>
        </w:rPr>
        <w:t>S</w:t>
      </w:r>
      <w:r w:rsidRPr="002B050E">
        <w:rPr>
          <w:rStyle w:val="StyleBoldUnderline"/>
        </w:rPr>
        <w:t xml:space="preserve">tates </w:t>
      </w:r>
      <w:r w:rsidRPr="00F67A4D">
        <w:rPr>
          <w:rStyle w:val="StyleBoldUnderline"/>
          <w:highlight w:val="cyan"/>
        </w:rPr>
        <w:t>Government cooperative counternarcotics efforts</w:t>
      </w:r>
      <w:r w:rsidRPr="00D24A1A">
        <w:rPr>
          <w:sz w:val="16"/>
        </w:rPr>
        <w:t>.</w:t>
      </w:r>
      <w:r w:rsidRPr="00D24A1A">
        <w:rPr>
          <w:sz w:val="12"/>
        </w:rPr>
        <w:t>¶</w:t>
      </w:r>
      <w:r w:rsidRPr="00D24A1A">
        <w:rPr>
          <w:sz w:val="16"/>
        </w:rPr>
        <w:t xml:space="preserve"> Last year </w:t>
      </w:r>
      <w:r w:rsidRPr="00F67A4D">
        <w:rPr>
          <w:rStyle w:val="StyleBoldUnderline"/>
          <w:highlight w:val="cyan"/>
        </w:rPr>
        <w:t>Venezuela was found to have ``failed demonstrably'' as a partner in the war on drugs</w:t>
      </w:r>
      <w:r w:rsidRPr="00D24A1A">
        <w:rPr>
          <w:sz w:val="16"/>
        </w:rPr>
        <w:t xml:space="preserve">, in part because </w:t>
      </w:r>
      <w:r w:rsidRPr="00F67A4D">
        <w:rPr>
          <w:rStyle w:val="StyleBoldUnderline"/>
          <w:highlight w:val="cyan"/>
        </w:rPr>
        <w:t>it ended most air interdiction cooperation, refused to grant U.S. counternarcotics overflights of Venezuela, curtailed most military and law enforcement counternarcotics cooperation, replaced its most effective counternarcotics officials, and failed to effectively implement its own money laundering and organized crime legislation</w:t>
      </w:r>
      <w:r w:rsidRPr="00D24A1A">
        <w:rPr>
          <w:rStyle w:val="StyleBoldUnderline"/>
        </w:rPr>
        <w:t>. all of these issues remain outstanding</w:t>
      </w:r>
      <w:r w:rsidRPr="00D24A1A">
        <w:rPr>
          <w:sz w:val="16"/>
        </w:rPr>
        <w:t xml:space="preserve"> in 2006.</w:t>
      </w:r>
      <w:r w:rsidRPr="00D24A1A">
        <w:rPr>
          <w:sz w:val="12"/>
        </w:rPr>
        <w:t>¶</w:t>
      </w:r>
      <w:r w:rsidRPr="00D24A1A">
        <w:rPr>
          <w:sz w:val="16"/>
        </w:rPr>
        <w:t xml:space="preserve"> The United States is very concerned about the continued deterioration of democratic institutions in Venezuela as reflected in the increased executive control over the other branches of government, threats to judicial independence and human rights, and attacks on press freedoms and freedom of expression.</w:t>
      </w:r>
      <w:r w:rsidRPr="00D24A1A">
        <w:rPr>
          <w:sz w:val="12"/>
        </w:rPr>
        <w:t>¶</w:t>
      </w:r>
      <w:r w:rsidRPr="00D24A1A">
        <w:rPr>
          <w:sz w:val="16"/>
        </w:rPr>
        <w:t xml:space="preserve"> A vital national interests certification will allow the United States Government to provide funds that support programs to aid Venezuela's democratic institutions, establish selected community development projects, and strengthen Venezuela's political party system.</w:t>
      </w:r>
    </w:p>
    <w:p w:rsidR="007C7D6F" w:rsidRDefault="007C7D6F" w:rsidP="007C7D6F">
      <w:pPr>
        <w:pStyle w:val="Heading2"/>
      </w:pPr>
      <w:r>
        <w:lastRenderedPageBreak/>
        <w:t>Internal Links</w:t>
      </w:r>
    </w:p>
    <w:p w:rsidR="00EE663E" w:rsidRDefault="00EE663E" w:rsidP="00EE663E">
      <w:pPr>
        <w:pStyle w:val="Heading3"/>
      </w:pPr>
      <w:r>
        <w:lastRenderedPageBreak/>
        <w:t>Venezuela Key</w:t>
      </w:r>
    </w:p>
    <w:p w:rsidR="0024368E" w:rsidRDefault="0024368E" w:rsidP="0024368E">
      <w:pPr>
        <w:pStyle w:val="Heading4"/>
      </w:pPr>
      <w:r>
        <w:t>Venezuela key</w:t>
      </w:r>
    </w:p>
    <w:p w:rsidR="0024368E" w:rsidRPr="0094753D" w:rsidRDefault="0024368E" w:rsidP="0024368E">
      <w:r w:rsidRPr="0094753D">
        <w:rPr>
          <w:rStyle w:val="StyleStyleBold12pt"/>
        </w:rPr>
        <w:t>Sullivan</w:t>
      </w:r>
      <w:r>
        <w:t>, Latin America Specialist at the Foreign Affairs, Defense, and Trade Division of CRS, ‘</w:t>
      </w:r>
      <w:r w:rsidRPr="0094753D">
        <w:rPr>
          <w:rStyle w:val="StyleStyleBold12pt"/>
        </w:rPr>
        <w:t>8</w:t>
      </w:r>
      <w:r>
        <w:t xml:space="preserve"> (Mark, August 1, “Venezuela: Political Conditions and U.S. Policy” CRS Report for Congress, http://www.au.af.mil/au/awc/awcgate/crs/rl32488.pdf)</w:t>
      </w:r>
      <w:r w:rsidR="001E49E1" w:rsidRPr="001E49E1">
        <w:t xml:space="preserve"> </w:t>
      </w:r>
      <w:r w:rsidR="004945B7">
        <w:t>//JAG</w:t>
      </w:r>
    </w:p>
    <w:p w:rsidR="004E1BF0" w:rsidRDefault="004E1BF0" w:rsidP="004E1BF0">
      <w:pPr>
        <w:rPr>
          <w:sz w:val="12"/>
        </w:rPr>
      </w:pPr>
      <w:r w:rsidRPr="00BE5049">
        <w:rPr>
          <w:sz w:val="12"/>
        </w:rPr>
        <w:t>The Department of State, in its February 2008 International Narcotics Control</w:t>
      </w:r>
      <w:r w:rsidR="00BE5049" w:rsidRPr="00BE5049">
        <w:rPr>
          <w:sz w:val="12"/>
        </w:rPr>
        <w:t xml:space="preserve"> </w:t>
      </w:r>
      <w:r w:rsidRPr="00BE5049">
        <w:rPr>
          <w:sz w:val="12"/>
        </w:rPr>
        <w:t xml:space="preserve">Strategy Report (INCSR), maintained that </w:t>
      </w:r>
      <w:r w:rsidRPr="0024368E">
        <w:rPr>
          <w:rStyle w:val="StyleBoldUnderline"/>
        </w:rPr>
        <w:t>Venezuela is one of the preferred routes</w:t>
      </w:r>
      <w:r w:rsidR="00BE5049">
        <w:rPr>
          <w:rStyle w:val="StyleBoldUnderline"/>
        </w:rPr>
        <w:t xml:space="preserve"> </w:t>
      </w:r>
      <w:r w:rsidRPr="0024368E">
        <w:rPr>
          <w:rStyle w:val="StyleBoldUnderline"/>
        </w:rPr>
        <w:t>for trafficking illicit narcotics out of Colombia because of the permissive and corrupt</w:t>
      </w:r>
      <w:r w:rsidR="00BE5049">
        <w:rPr>
          <w:rStyle w:val="StyleBoldUnderline"/>
        </w:rPr>
        <w:t xml:space="preserve"> </w:t>
      </w:r>
      <w:r w:rsidRPr="0024368E">
        <w:rPr>
          <w:rStyle w:val="StyleBoldUnderline"/>
        </w:rPr>
        <w:t>environment in Venezuela and because of counternarcotics successes in Colombia</w:t>
      </w:r>
      <w:r w:rsidRPr="00BE5049">
        <w:rPr>
          <w:sz w:val="12"/>
        </w:rPr>
        <w:t>.</w:t>
      </w:r>
      <w:r w:rsidR="00BE5049" w:rsidRPr="00BE5049">
        <w:rPr>
          <w:sz w:val="12"/>
        </w:rPr>
        <w:t xml:space="preserve"> </w:t>
      </w:r>
      <w:r w:rsidRPr="00BE5049">
        <w:rPr>
          <w:rStyle w:val="StyleBoldUnderline"/>
        </w:rPr>
        <w:t>The majority of narcotics transiting Venezuela are destined for the U</w:t>
      </w:r>
      <w:r w:rsidRPr="00BE5049">
        <w:rPr>
          <w:sz w:val="12"/>
        </w:rPr>
        <w:t xml:space="preserve">nited </w:t>
      </w:r>
      <w:r w:rsidRPr="00BE5049">
        <w:rPr>
          <w:rStyle w:val="StyleBoldUnderline"/>
        </w:rPr>
        <w:t>S</w:t>
      </w:r>
      <w:r w:rsidRPr="00BE5049">
        <w:rPr>
          <w:sz w:val="12"/>
        </w:rPr>
        <w:t>tates,</w:t>
      </w:r>
      <w:r w:rsidR="00BE5049" w:rsidRPr="00BE5049">
        <w:rPr>
          <w:sz w:val="12"/>
        </w:rPr>
        <w:t xml:space="preserve"> </w:t>
      </w:r>
      <w:r w:rsidRPr="00BE5049">
        <w:rPr>
          <w:sz w:val="12"/>
        </w:rPr>
        <w:t xml:space="preserve">according to the report, </w:t>
      </w:r>
      <w:r w:rsidRPr="00BE5049">
        <w:rPr>
          <w:rStyle w:val="StyleBoldUnderline"/>
        </w:rPr>
        <w:t>but an increasing percentage has started to flow towards</w:t>
      </w:r>
      <w:r w:rsidR="00BE5049">
        <w:rPr>
          <w:rStyle w:val="StyleBoldUnderline"/>
        </w:rPr>
        <w:t xml:space="preserve"> </w:t>
      </w:r>
      <w:r w:rsidRPr="00BE5049">
        <w:rPr>
          <w:rStyle w:val="StyleBoldUnderline"/>
        </w:rPr>
        <w:t>western Africa and then toward Europe. Venezuela’s corruption problem has been</w:t>
      </w:r>
      <w:r w:rsidR="00BE5049">
        <w:rPr>
          <w:rStyle w:val="StyleBoldUnderline"/>
        </w:rPr>
        <w:t xml:space="preserve"> </w:t>
      </w:r>
      <w:r w:rsidRPr="00BE5049">
        <w:rPr>
          <w:rStyle w:val="StyleBoldUnderline"/>
        </w:rPr>
        <w:t>compounded by the transit of drugs, as has the increased level of crime and violence</w:t>
      </w:r>
      <w:r w:rsidR="00BE5049">
        <w:rPr>
          <w:rStyle w:val="StyleBoldUnderline"/>
        </w:rPr>
        <w:t xml:space="preserve"> </w:t>
      </w:r>
      <w:r w:rsidRPr="00BE5049">
        <w:rPr>
          <w:rStyle w:val="StyleBoldUnderline"/>
        </w:rPr>
        <w:t>throughout the country</w:t>
      </w:r>
      <w:r w:rsidRPr="00BE5049">
        <w:rPr>
          <w:sz w:val="12"/>
        </w:rPr>
        <w:t>. According to the report, Venezuela reported that 28 metric</w:t>
      </w:r>
      <w:r w:rsidR="00BE5049" w:rsidRPr="00BE5049">
        <w:rPr>
          <w:sz w:val="12"/>
        </w:rPr>
        <w:t xml:space="preserve"> </w:t>
      </w:r>
      <w:r w:rsidRPr="00BE5049">
        <w:rPr>
          <w:sz w:val="12"/>
        </w:rPr>
        <w:t>tons of cocaine were seized in 2007 (down from 38.9 metric tons in 2006), but the</w:t>
      </w:r>
      <w:r w:rsidR="00BE5049" w:rsidRPr="00BE5049">
        <w:rPr>
          <w:sz w:val="12"/>
        </w:rPr>
        <w:t xml:space="preserve"> </w:t>
      </w:r>
      <w:r w:rsidRPr="00BE5049">
        <w:rPr>
          <w:sz w:val="12"/>
        </w:rPr>
        <w:t>report noted that a large portion of these seizures were made by other countries in</w:t>
      </w:r>
      <w:r w:rsidR="00BE5049" w:rsidRPr="00BE5049">
        <w:rPr>
          <w:sz w:val="12"/>
        </w:rPr>
        <w:t xml:space="preserve"> </w:t>
      </w:r>
      <w:r w:rsidRPr="00BE5049">
        <w:rPr>
          <w:sz w:val="12"/>
        </w:rPr>
        <w:t xml:space="preserve">international waters </w:t>
      </w:r>
      <w:r w:rsidR="00BE5049" w:rsidRPr="00BE5049">
        <w:rPr>
          <w:sz w:val="12"/>
        </w:rPr>
        <w:t>and then returned to Venezuela.</w:t>
      </w:r>
    </w:p>
    <w:p w:rsidR="009B58D4" w:rsidRDefault="009B58D4" w:rsidP="009B58D4">
      <w:pPr>
        <w:pStyle w:val="Heading4"/>
      </w:pPr>
      <w:r>
        <w:t>Their role is increasing</w:t>
      </w:r>
    </w:p>
    <w:p w:rsidR="00F30866" w:rsidRPr="00F30866" w:rsidRDefault="00F30866" w:rsidP="00F30866">
      <w:r w:rsidRPr="00F30866">
        <w:rPr>
          <w:rStyle w:val="StyleStyleBold12pt"/>
        </w:rPr>
        <w:t>GAO, ‘9</w:t>
      </w:r>
      <w:r>
        <w:t xml:space="preserve"> (Government Accountability Office, July, “DRUG CONTROL U.S. Counternarcotics Cooperation with Venezuela Has Declined” Report to the Ranking Member, Committee on Foreign Relations, U.S. Senate, http://www.gao.gov/assets/300/292722.pdf)</w:t>
      </w:r>
      <w:r w:rsidR="001E49E1" w:rsidRPr="001E49E1">
        <w:t xml:space="preserve"> </w:t>
      </w:r>
      <w:r w:rsidR="004945B7">
        <w:t>//JAG</w:t>
      </w:r>
    </w:p>
    <w:p w:rsidR="009B58D4" w:rsidRPr="00C01444" w:rsidRDefault="009B58D4" w:rsidP="009B58D4">
      <w:pPr>
        <w:rPr>
          <w:sz w:val="12"/>
        </w:rPr>
      </w:pPr>
      <w:r w:rsidRPr="00C01444">
        <w:rPr>
          <w:rStyle w:val="StyleBoldUnderline"/>
          <w:b/>
        </w:rPr>
        <w:t>Every year since 1996</w:t>
      </w:r>
      <w:r w:rsidRPr="00C01444">
        <w:rPr>
          <w:sz w:val="12"/>
        </w:rPr>
        <w:t xml:space="preserve">, the President has determined that </w:t>
      </w:r>
      <w:r w:rsidRPr="00C01444">
        <w:rPr>
          <w:rStyle w:val="StyleBoldUnderline"/>
          <w:b/>
        </w:rPr>
        <w:t>Venezuela was one of the major drug transit countries in the Western Hemisphere</w:t>
      </w:r>
      <w:r w:rsidRPr="00C01444">
        <w:rPr>
          <w:sz w:val="12"/>
        </w:rPr>
        <w:t>.7</w:t>
      </w:r>
      <w:r w:rsidR="00F30866" w:rsidRPr="00C01444">
        <w:rPr>
          <w:sz w:val="12"/>
        </w:rPr>
        <w:t xml:space="preserve"> </w:t>
      </w:r>
      <w:r w:rsidRPr="00C01444">
        <w:rPr>
          <w:rStyle w:val="StyleBoldUnderline"/>
        </w:rPr>
        <w:t>Venezuela’s extensive and porous border with Colombia</w:t>
      </w:r>
      <w:r w:rsidRPr="00C01444">
        <w:rPr>
          <w:sz w:val="12"/>
        </w:rPr>
        <w:t>, covering large</w:t>
      </w:r>
      <w:r w:rsidR="00F30866" w:rsidRPr="00C01444">
        <w:rPr>
          <w:sz w:val="12"/>
        </w:rPr>
        <w:t xml:space="preserve"> </w:t>
      </w:r>
      <w:r w:rsidRPr="00C01444">
        <w:rPr>
          <w:sz w:val="12"/>
        </w:rPr>
        <w:t xml:space="preserve">swaths of jungle and mountainous terrain, </w:t>
      </w:r>
      <w:r w:rsidRPr="00C01444">
        <w:rPr>
          <w:rStyle w:val="StyleBoldUnderline"/>
        </w:rPr>
        <w:t>enables the flow of cocaine</w:t>
      </w:r>
      <w:r w:rsidR="00F30866" w:rsidRPr="00C01444">
        <w:rPr>
          <w:rStyle w:val="StyleBoldUnderline"/>
        </w:rPr>
        <w:t xml:space="preserve"> </w:t>
      </w:r>
      <w:r w:rsidRPr="00C01444">
        <w:rPr>
          <w:rStyle w:val="StyleBoldUnderline"/>
        </w:rPr>
        <w:t>from Colombia</w:t>
      </w:r>
      <w:r w:rsidRPr="00C01444">
        <w:rPr>
          <w:sz w:val="12"/>
        </w:rPr>
        <w:t xml:space="preserve"> primarily over land and river routes, but also by air. </w:t>
      </w:r>
      <w:r w:rsidRPr="00C01444">
        <w:rPr>
          <w:rStyle w:val="StyleBoldUnderline"/>
        </w:rPr>
        <w:t>After</w:t>
      </w:r>
      <w:r w:rsidR="00F30866" w:rsidRPr="00C01444">
        <w:rPr>
          <w:rStyle w:val="StyleBoldUnderline"/>
        </w:rPr>
        <w:t xml:space="preserve"> </w:t>
      </w:r>
      <w:r w:rsidRPr="00C01444">
        <w:rPr>
          <w:rStyle w:val="StyleBoldUnderline"/>
        </w:rPr>
        <w:t>entering Venezuela, the cocaine usually exits the country aboard maritime</w:t>
      </w:r>
      <w:r w:rsidR="00F30866" w:rsidRPr="00C01444">
        <w:rPr>
          <w:rStyle w:val="StyleBoldUnderline"/>
        </w:rPr>
        <w:t xml:space="preserve"> </w:t>
      </w:r>
      <w:r w:rsidRPr="00C01444">
        <w:rPr>
          <w:rStyle w:val="StyleBoldUnderline"/>
        </w:rPr>
        <w:t>vessels that depart from Venezuela’s long coastline</w:t>
      </w:r>
      <w:r w:rsidRPr="00C01444">
        <w:rPr>
          <w:sz w:val="12"/>
        </w:rPr>
        <w:t xml:space="preserve"> or aboard suspicious</w:t>
      </w:r>
      <w:r w:rsidR="00F30866" w:rsidRPr="00C01444">
        <w:rPr>
          <w:sz w:val="12"/>
        </w:rPr>
        <w:t xml:space="preserve"> </w:t>
      </w:r>
      <w:r w:rsidRPr="00C01444">
        <w:rPr>
          <w:sz w:val="12"/>
        </w:rPr>
        <w:t>aircraft8 that take off and land from hundreds of clandestine airstrips. While a majority of the cocaine transiting Venezuela is headed towards the United States through the Caribbean, Central America, and Mexico, more</w:t>
      </w:r>
      <w:r w:rsidR="00F30866" w:rsidRPr="00C01444">
        <w:rPr>
          <w:sz w:val="12"/>
        </w:rPr>
        <w:t xml:space="preserve"> </w:t>
      </w:r>
      <w:r w:rsidRPr="00C01444">
        <w:rPr>
          <w:sz w:val="12"/>
        </w:rPr>
        <w:t>has begun flowing toward Europe.</w:t>
      </w:r>
      <w:r w:rsidR="00C01444" w:rsidRPr="00C01444">
        <w:rPr>
          <w:sz w:val="12"/>
        </w:rPr>
        <w:t xml:space="preserve"> </w:t>
      </w:r>
      <w:r w:rsidRPr="00C01444">
        <w:rPr>
          <w:sz w:val="12"/>
        </w:rPr>
        <w:t xml:space="preserve">In 2008, ONDCP reported that </w:t>
      </w:r>
      <w:r w:rsidRPr="00C01444">
        <w:rPr>
          <w:rStyle w:val="StyleBoldUnderline"/>
        </w:rPr>
        <w:t>the estimated flow of cocaine transiting Venezuela toward the United States, West Africa, and Europe increased</w:t>
      </w:r>
      <w:r w:rsidR="00F30866" w:rsidRPr="00C01444">
        <w:rPr>
          <w:rStyle w:val="StyleBoldUnderline"/>
        </w:rPr>
        <w:t xml:space="preserve"> </w:t>
      </w:r>
      <w:r w:rsidRPr="00C01444">
        <w:rPr>
          <w:rStyle w:val="StyleBoldUnderline"/>
        </w:rPr>
        <w:t>more than fourfold</w:t>
      </w:r>
      <w:r w:rsidRPr="00C01444">
        <w:rPr>
          <w:sz w:val="12"/>
        </w:rPr>
        <w:t xml:space="preserve"> from about 60 metric tons in 2004 to about 260 metric</w:t>
      </w:r>
      <w:r w:rsidR="00F30866" w:rsidRPr="00C01444">
        <w:rPr>
          <w:sz w:val="12"/>
        </w:rPr>
        <w:t xml:space="preserve"> </w:t>
      </w:r>
      <w:r w:rsidRPr="00C01444">
        <w:rPr>
          <w:sz w:val="12"/>
        </w:rPr>
        <w:t>tons in 2007, as shown in figure 1. According to ONDCP’s October 2008</w:t>
      </w:r>
      <w:r w:rsidR="00F30866" w:rsidRPr="00C01444">
        <w:rPr>
          <w:sz w:val="12"/>
        </w:rPr>
        <w:t xml:space="preserve"> </w:t>
      </w:r>
      <w:r w:rsidRPr="00C01444">
        <w:rPr>
          <w:sz w:val="12"/>
        </w:rPr>
        <w:t>Interagency Assessment of Cocaine Movement (IACM), this represented</w:t>
      </w:r>
      <w:r w:rsidR="00F30866" w:rsidRPr="00C01444">
        <w:rPr>
          <w:sz w:val="12"/>
        </w:rPr>
        <w:t xml:space="preserve"> </w:t>
      </w:r>
      <w:r w:rsidRPr="00C01444">
        <w:rPr>
          <w:sz w:val="12"/>
        </w:rPr>
        <w:t>about 17 percent of the cocaine estimated to have been produced in 2007</w:t>
      </w:r>
      <w:r w:rsidR="00F30866" w:rsidRPr="00C01444">
        <w:rPr>
          <w:sz w:val="12"/>
        </w:rPr>
        <w:t xml:space="preserve"> </w:t>
      </w:r>
      <w:r w:rsidRPr="00C01444">
        <w:rPr>
          <w:sz w:val="12"/>
        </w:rPr>
        <w:t>(primarily in Colombia) and flowing from Venezuela toward the United</w:t>
      </w:r>
      <w:r w:rsidR="00F30866" w:rsidRPr="00C01444">
        <w:rPr>
          <w:sz w:val="12"/>
        </w:rPr>
        <w:t xml:space="preserve"> </w:t>
      </w:r>
      <w:r w:rsidRPr="00C01444">
        <w:rPr>
          <w:sz w:val="12"/>
        </w:rPr>
        <w:t>States and Europe.9</w:t>
      </w:r>
    </w:p>
    <w:p w:rsidR="009B58D4" w:rsidRDefault="009B58D4" w:rsidP="009B58D4">
      <w:pPr>
        <w:pStyle w:val="Heading4"/>
      </w:pPr>
      <w:r>
        <w:t>Flows straight from Venezuela</w:t>
      </w:r>
    </w:p>
    <w:p w:rsidR="00F30866" w:rsidRPr="00F30866" w:rsidRDefault="00F30866" w:rsidP="00F30866">
      <w:r w:rsidRPr="00F30866">
        <w:rPr>
          <w:rStyle w:val="StyleStyleBold12pt"/>
        </w:rPr>
        <w:t>GAO, ‘9</w:t>
      </w:r>
      <w:r>
        <w:t xml:space="preserve"> (Government Accountability Office, July, “DRUG CONTROL U.S. Counternarcotics Cooperation with Venezuela Has Declined” Report to the Ranking Member, Committee on Foreign Relations, U.S. Senate, http://www.gao.gov/assets/300/292722.pdf)</w:t>
      </w:r>
      <w:r w:rsidR="001E49E1" w:rsidRPr="001E49E1">
        <w:t xml:space="preserve"> </w:t>
      </w:r>
      <w:r w:rsidR="004945B7">
        <w:t>//JAG</w:t>
      </w:r>
    </w:p>
    <w:p w:rsidR="00B47DBC" w:rsidRDefault="009B58D4" w:rsidP="009B58D4">
      <w:pPr>
        <w:rPr>
          <w:sz w:val="12"/>
        </w:rPr>
      </w:pPr>
      <w:r w:rsidRPr="00C01444">
        <w:rPr>
          <w:rStyle w:val="StyleBoldUnderline"/>
        </w:rPr>
        <w:t>Cocaine</w:t>
      </w:r>
      <w:r w:rsidRPr="00E315A2">
        <w:rPr>
          <w:sz w:val="12"/>
        </w:rPr>
        <w:t xml:space="preserve"> usually </w:t>
      </w:r>
      <w:r w:rsidRPr="00C01444">
        <w:rPr>
          <w:rStyle w:val="StyleBoldUnderline"/>
        </w:rPr>
        <w:t>exits Venezuela aboard maritime vessels and suspicious</w:t>
      </w:r>
      <w:r w:rsidR="00F30866" w:rsidRPr="00C01444">
        <w:rPr>
          <w:rStyle w:val="StyleBoldUnderline"/>
        </w:rPr>
        <w:t xml:space="preserve"> </w:t>
      </w:r>
      <w:r w:rsidRPr="00C01444">
        <w:rPr>
          <w:rStyle w:val="StyleBoldUnderline"/>
        </w:rPr>
        <w:t>aircraft. However</w:t>
      </w:r>
      <w:r w:rsidRPr="00E315A2">
        <w:rPr>
          <w:sz w:val="12"/>
        </w:rPr>
        <w:t xml:space="preserve">, JIATF-South officials stated that </w:t>
      </w:r>
      <w:r w:rsidRPr="00C01444">
        <w:rPr>
          <w:rStyle w:val="StyleBoldUnderline"/>
        </w:rPr>
        <w:t>detecting suspicious</w:t>
      </w:r>
      <w:r w:rsidR="00F30866" w:rsidRPr="00C01444">
        <w:rPr>
          <w:rStyle w:val="StyleBoldUnderline"/>
        </w:rPr>
        <w:t xml:space="preserve"> </w:t>
      </w:r>
      <w:r w:rsidRPr="00C01444">
        <w:rPr>
          <w:rStyle w:val="StyleBoldUnderline"/>
        </w:rPr>
        <w:t>maritime movements is difficult</w:t>
      </w:r>
      <w:r w:rsidRPr="00E315A2">
        <w:rPr>
          <w:sz w:val="12"/>
        </w:rPr>
        <w:t xml:space="preserve"> and, therefore, comparisons to the volum</w:t>
      </w:r>
      <w:r w:rsidR="00F30866" w:rsidRPr="00E315A2">
        <w:rPr>
          <w:sz w:val="12"/>
        </w:rPr>
        <w:t xml:space="preserve"> </w:t>
      </w:r>
      <w:r w:rsidRPr="00E315A2">
        <w:rPr>
          <w:sz w:val="12"/>
        </w:rPr>
        <w:t>of cocaine moved via air are problematic. Nevertheless, these and other</w:t>
      </w:r>
      <w:r w:rsidR="00F30866" w:rsidRPr="00E315A2">
        <w:rPr>
          <w:sz w:val="12"/>
        </w:rPr>
        <w:t xml:space="preserve"> </w:t>
      </w:r>
      <w:r w:rsidRPr="00E315A2">
        <w:rPr>
          <w:sz w:val="12"/>
        </w:rPr>
        <w:t>U.S. officials reported that while a majority of the cocaine transiting</w:t>
      </w:r>
      <w:r w:rsidR="00F30866" w:rsidRPr="00E315A2">
        <w:rPr>
          <w:sz w:val="12"/>
        </w:rPr>
        <w:t xml:space="preserve"> </w:t>
      </w:r>
      <w:r w:rsidRPr="00E315A2">
        <w:rPr>
          <w:sz w:val="12"/>
        </w:rPr>
        <w:t>Venezuela is headed toward the United States, more has begun flowing</w:t>
      </w:r>
      <w:r w:rsidR="00F30866" w:rsidRPr="00E315A2">
        <w:rPr>
          <w:sz w:val="12"/>
        </w:rPr>
        <w:t xml:space="preserve"> </w:t>
      </w:r>
      <w:r w:rsidRPr="00E315A2">
        <w:rPr>
          <w:sz w:val="12"/>
        </w:rPr>
        <w:t>toward Europe.</w:t>
      </w:r>
      <w:r w:rsidR="00E315A2" w:rsidRPr="00E315A2">
        <w:rPr>
          <w:sz w:val="12"/>
        </w:rPr>
        <w:t xml:space="preserve"> </w:t>
      </w:r>
      <w:r w:rsidRPr="00C01444">
        <w:rPr>
          <w:rStyle w:val="StyleBoldUnderline"/>
        </w:rPr>
        <w:t>Venezuela has 4,000 kilometers of coastline along the Caribbean Sea</w:t>
      </w:r>
      <w:r w:rsidRPr="00E315A2">
        <w:rPr>
          <w:sz w:val="12"/>
        </w:rPr>
        <w:t xml:space="preserve"> and about 185 kilometers along the Atlantic Ocean </w:t>
      </w:r>
      <w:r w:rsidRPr="00C01444">
        <w:rPr>
          <w:rStyle w:val="StyleBoldUnderline"/>
        </w:rPr>
        <w:t>with many inlets and</w:t>
      </w:r>
      <w:r w:rsidR="00F30866" w:rsidRPr="00C01444">
        <w:rPr>
          <w:rStyle w:val="StyleBoldUnderline"/>
        </w:rPr>
        <w:t xml:space="preserve"> </w:t>
      </w:r>
      <w:r w:rsidRPr="00C01444">
        <w:rPr>
          <w:rStyle w:val="StyleBoldUnderline"/>
        </w:rPr>
        <w:t>commercial ports</w:t>
      </w:r>
      <w:r w:rsidRPr="00E315A2">
        <w:rPr>
          <w:sz w:val="12"/>
        </w:rPr>
        <w:t>, including Maracaibo, La Guairá, and Puerto Cabello,</w:t>
      </w:r>
      <w:r w:rsidR="00F30866" w:rsidRPr="00E315A2">
        <w:rPr>
          <w:sz w:val="12"/>
        </w:rPr>
        <w:t xml:space="preserve"> </w:t>
      </w:r>
      <w:r w:rsidRPr="00E315A2">
        <w:rPr>
          <w:sz w:val="12"/>
        </w:rPr>
        <w:t>through which cocaine can exit. According to JIATF-South, between</w:t>
      </w:r>
      <w:r w:rsidR="00F30866" w:rsidRPr="00E315A2">
        <w:rPr>
          <w:sz w:val="12"/>
        </w:rPr>
        <w:t xml:space="preserve"> </w:t>
      </w:r>
      <w:r w:rsidRPr="00E315A2">
        <w:rPr>
          <w:sz w:val="12"/>
        </w:rPr>
        <w:t>January and July 2008, several types of maritime vessels, most of them</w:t>
      </w:r>
      <w:r w:rsidR="00F30866" w:rsidRPr="00E315A2">
        <w:rPr>
          <w:sz w:val="12"/>
        </w:rPr>
        <w:t xml:space="preserve"> </w:t>
      </w:r>
      <w:r w:rsidRPr="00E315A2">
        <w:rPr>
          <w:sz w:val="12"/>
        </w:rPr>
        <w:t>Venezuelan-flagged, were seized carrying more than 11 metric tons of</w:t>
      </w:r>
      <w:r w:rsidR="00F30866" w:rsidRPr="00E315A2">
        <w:rPr>
          <w:sz w:val="12"/>
        </w:rPr>
        <w:t xml:space="preserve"> </w:t>
      </w:r>
      <w:r w:rsidR="00B47DBC" w:rsidRPr="00E315A2">
        <w:rPr>
          <w:sz w:val="12"/>
        </w:rPr>
        <w:t>cocaine. DEA reports that go-fast boats,11 fishing vessels, and commerc</w:t>
      </w:r>
      <w:r w:rsidR="00E315A2" w:rsidRPr="00E315A2">
        <w:rPr>
          <w:sz w:val="12"/>
        </w:rPr>
        <w:t>ial</w:t>
      </w:r>
      <w:r w:rsidR="00F30866" w:rsidRPr="00E315A2">
        <w:rPr>
          <w:sz w:val="12"/>
        </w:rPr>
        <w:t xml:space="preserve"> </w:t>
      </w:r>
      <w:r w:rsidR="00B47DBC" w:rsidRPr="00E315A2">
        <w:rPr>
          <w:sz w:val="12"/>
        </w:rPr>
        <w:t>shipping containers are the primary means for smuggling cocaine out of</w:t>
      </w:r>
      <w:r w:rsidR="00F30866" w:rsidRPr="00E315A2">
        <w:rPr>
          <w:sz w:val="12"/>
        </w:rPr>
        <w:t xml:space="preserve"> </w:t>
      </w:r>
      <w:r w:rsidR="00B47DBC" w:rsidRPr="00E315A2">
        <w:rPr>
          <w:sz w:val="12"/>
        </w:rPr>
        <w:t xml:space="preserve">Venezuela. </w:t>
      </w:r>
      <w:r w:rsidR="00B47DBC" w:rsidRPr="00E315A2">
        <w:rPr>
          <w:rStyle w:val="StyleBoldUnderline"/>
        </w:rPr>
        <w:t>Go-fast boats and fishing vessels have long been used to</w:t>
      </w:r>
      <w:r w:rsidR="00F30866" w:rsidRPr="00E315A2">
        <w:rPr>
          <w:rStyle w:val="StyleBoldUnderline"/>
        </w:rPr>
        <w:t xml:space="preserve"> </w:t>
      </w:r>
      <w:r w:rsidR="00B47DBC" w:rsidRPr="00E315A2">
        <w:rPr>
          <w:rStyle w:val="StyleBoldUnderline"/>
        </w:rPr>
        <w:t>smuggle cocaine out of Venezuela to the eastern Caribbean and Euro</w:t>
      </w:r>
      <w:r w:rsidR="00F30866" w:rsidRPr="00E315A2">
        <w:rPr>
          <w:rStyle w:val="StyleBoldUnderline"/>
        </w:rPr>
        <w:t xml:space="preserve"> </w:t>
      </w:r>
      <w:r w:rsidR="00B47DBC" w:rsidRPr="00E315A2">
        <w:rPr>
          <w:rStyle w:val="StyleBoldUnderline"/>
        </w:rPr>
        <w:t>Drug traffickers can use go-fast boats to transport cocaine from Venezuel</w:t>
      </w:r>
      <w:r w:rsidR="00E315A2">
        <w:rPr>
          <w:rStyle w:val="StyleBoldUnderline"/>
        </w:rPr>
        <w:t>a</w:t>
      </w:r>
      <w:r w:rsidR="00F30866" w:rsidRPr="00E315A2">
        <w:rPr>
          <w:rStyle w:val="StyleBoldUnderline"/>
        </w:rPr>
        <w:t xml:space="preserve"> </w:t>
      </w:r>
      <w:r w:rsidR="00B47DBC" w:rsidRPr="00E315A2">
        <w:rPr>
          <w:rStyle w:val="StyleBoldUnderline"/>
        </w:rPr>
        <w:t>to some Caribbean island destinations</w:t>
      </w:r>
      <w:r w:rsidR="00B47DBC" w:rsidRPr="00E315A2">
        <w:rPr>
          <w:sz w:val="12"/>
        </w:rPr>
        <w:t xml:space="preserve"> within a short period of time. The</w:t>
      </w:r>
      <w:r w:rsidR="00F30866" w:rsidRPr="00E315A2">
        <w:rPr>
          <w:sz w:val="12"/>
        </w:rPr>
        <w:t xml:space="preserve"> </w:t>
      </w:r>
      <w:r w:rsidR="00B47DBC" w:rsidRPr="00E315A2">
        <w:rPr>
          <w:sz w:val="12"/>
        </w:rPr>
        <w:t>October 2008 IACM indicates that the use of commercial maritime</w:t>
      </w:r>
      <w:r w:rsidR="00F30866" w:rsidRPr="00E315A2">
        <w:rPr>
          <w:sz w:val="12"/>
        </w:rPr>
        <w:t xml:space="preserve"> </w:t>
      </w:r>
      <w:r w:rsidR="00B47DBC" w:rsidRPr="00E315A2">
        <w:rPr>
          <w:sz w:val="12"/>
        </w:rPr>
        <w:t>containers to ship cocaine from Venezuela to global destinations ma</w:t>
      </w:r>
      <w:r w:rsidR="00F30866" w:rsidRPr="00E315A2">
        <w:rPr>
          <w:sz w:val="12"/>
        </w:rPr>
        <w:t xml:space="preserve"> </w:t>
      </w:r>
      <w:r w:rsidR="00B47DBC" w:rsidRPr="00E315A2">
        <w:rPr>
          <w:sz w:val="12"/>
        </w:rPr>
        <w:t>increasing.</w:t>
      </w:r>
      <w:r w:rsidR="00E315A2" w:rsidRPr="00E315A2">
        <w:rPr>
          <w:sz w:val="12"/>
        </w:rPr>
        <w:t xml:space="preserve"> </w:t>
      </w:r>
      <w:r w:rsidR="00B47DBC" w:rsidRPr="00E315A2">
        <w:rPr>
          <w:rStyle w:val="StyleBoldUnderline"/>
        </w:rPr>
        <w:t>U.S. government officials have observed an increase in suspicious air</w:t>
      </w:r>
      <w:r w:rsidR="00F30866" w:rsidRPr="00E315A2">
        <w:rPr>
          <w:rStyle w:val="StyleBoldUnderline"/>
        </w:rPr>
        <w:t xml:space="preserve"> </w:t>
      </w:r>
      <w:r w:rsidR="00B47DBC" w:rsidRPr="00E315A2">
        <w:rPr>
          <w:rStyle w:val="StyleBoldUnderline"/>
        </w:rPr>
        <w:t>traffic originating in Venezuela</w:t>
      </w:r>
      <w:r w:rsidR="00B47DBC" w:rsidRPr="00E315A2">
        <w:rPr>
          <w:sz w:val="12"/>
        </w:rPr>
        <w:t>. According to JIATF-South, 109 suspec</w:t>
      </w:r>
      <w:r w:rsidR="00E315A2" w:rsidRPr="00E315A2">
        <w:rPr>
          <w:sz w:val="12"/>
        </w:rPr>
        <w:t>t</w:t>
      </w:r>
      <w:r w:rsidR="00F30866" w:rsidRPr="00E315A2">
        <w:rPr>
          <w:sz w:val="12"/>
        </w:rPr>
        <w:t xml:space="preserve"> </w:t>
      </w:r>
      <w:r w:rsidR="00B47DBC" w:rsidRPr="00E315A2">
        <w:rPr>
          <w:sz w:val="12"/>
        </w:rPr>
        <w:t>tracks originated in Venezuela in 2004 compared with 178 in 2007, with</w:t>
      </w:r>
      <w:r w:rsidR="00F30866" w:rsidRPr="00E315A2">
        <w:rPr>
          <w:sz w:val="12"/>
        </w:rPr>
        <w:t xml:space="preserve"> </w:t>
      </w:r>
      <w:r w:rsidR="00B47DBC" w:rsidRPr="00E315A2">
        <w:rPr>
          <w:sz w:val="12"/>
        </w:rPr>
        <w:t>almost none originating in Colombia. A Colombian Air Force official</w:t>
      </w:r>
      <w:r w:rsidR="00F30866" w:rsidRPr="00E315A2">
        <w:rPr>
          <w:sz w:val="12"/>
        </w:rPr>
        <w:t xml:space="preserve"> </w:t>
      </w:r>
      <w:r w:rsidR="00B47DBC" w:rsidRPr="00E315A2">
        <w:rPr>
          <w:sz w:val="12"/>
        </w:rPr>
        <w:t>credited the shift to Colombia’s Air Bridge Denial program,12 which ha</w:t>
      </w:r>
      <w:r w:rsidR="00E315A2" w:rsidRPr="00E315A2">
        <w:rPr>
          <w:sz w:val="12"/>
        </w:rPr>
        <w:t>s</w:t>
      </w:r>
      <w:r w:rsidR="00F30866" w:rsidRPr="00E315A2">
        <w:rPr>
          <w:sz w:val="12"/>
        </w:rPr>
        <w:t xml:space="preserve"> </w:t>
      </w:r>
      <w:r w:rsidR="00B47DBC" w:rsidRPr="00E315A2">
        <w:rPr>
          <w:sz w:val="12"/>
        </w:rPr>
        <w:t>helped Colombia regain control of its airspace and forced illicit drug</w:t>
      </w:r>
      <w:r w:rsidR="00F30866" w:rsidRPr="00E315A2">
        <w:rPr>
          <w:sz w:val="12"/>
        </w:rPr>
        <w:t xml:space="preserve"> </w:t>
      </w:r>
      <w:r w:rsidR="00B47DBC" w:rsidRPr="00E315A2">
        <w:rPr>
          <w:sz w:val="12"/>
        </w:rPr>
        <w:t>traffickers to find alternative routes.</w:t>
      </w:r>
      <w:r w:rsidR="00E315A2" w:rsidRPr="00E315A2">
        <w:rPr>
          <w:sz w:val="12"/>
        </w:rPr>
        <w:t xml:space="preserve"> </w:t>
      </w:r>
      <w:r w:rsidR="00B47DBC" w:rsidRPr="00E315A2">
        <w:rPr>
          <w:sz w:val="12"/>
        </w:rPr>
        <w:t xml:space="preserve">JIATF-South officials told us that </w:t>
      </w:r>
      <w:r w:rsidR="00B47DBC" w:rsidRPr="00E315A2">
        <w:rPr>
          <w:rStyle w:val="StyleBoldUnderline"/>
        </w:rPr>
        <w:t>the majority of suspicious flights leaving</w:t>
      </w:r>
      <w:r w:rsidR="00F30866" w:rsidRPr="00E315A2">
        <w:rPr>
          <w:rStyle w:val="StyleBoldUnderline"/>
        </w:rPr>
        <w:t xml:space="preserve"> </w:t>
      </w:r>
      <w:r w:rsidR="00B47DBC" w:rsidRPr="00E315A2">
        <w:rPr>
          <w:rStyle w:val="StyleBoldUnderline"/>
        </w:rPr>
        <w:t>Venezuela fly towards Hispaniola with others flying towards Central</w:t>
      </w:r>
      <w:r w:rsidR="00F30866" w:rsidRPr="00E315A2">
        <w:rPr>
          <w:rStyle w:val="StyleBoldUnderline"/>
        </w:rPr>
        <w:t xml:space="preserve"> </w:t>
      </w:r>
      <w:r w:rsidR="00B47DBC" w:rsidRPr="00E315A2">
        <w:rPr>
          <w:rStyle w:val="StyleBoldUnderline"/>
        </w:rPr>
        <w:t xml:space="preserve">American </w:t>
      </w:r>
      <w:r w:rsidR="00B47DBC" w:rsidRPr="00E315A2">
        <w:rPr>
          <w:rStyle w:val="StyleBoldUnderline"/>
        </w:rPr>
        <w:lastRenderedPageBreak/>
        <w:t>transshipment points</w:t>
      </w:r>
      <w:r w:rsidR="00B47DBC" w:rsidRPr="00E315A2">
        <w:rPr>
          <w:sz w:val="12"/>
        </w:rPr>
        <w:t>. In the first 9 months of 2008, JIATF-South</w:t>
      </w:r>
      <w:r w:rsidR="00F30866" w:rsidRPr="00E315A2">
        <w:rPr>
          <w:sz w:val="12"/>
        </w:rPr>
        <w:t xml:space="preserve"> </w:t>
      </w:r>
      <w:r w:rsidR="00B47DBC" w:rsidRPr="00E315A2">
        <w:rPr>
          <w:sz w:val="12"/>
        </w:rPr>
        <w:t>reported 22 suspicious flights to Haiti and nearly 70 flights to the</w:t>
      </w:r>
      <w:r w:rsidR="00F30866" w:rsidRPr="00E315A2">
        <w:rPr>
          <w:sz w:val="12"/>
        </w:rPr>
        <w:t xml:space="preserve"> </w:t>
      </w:r>
      <w:r w:rsidR="00B47DBC" w:rsidRPr="00E315A2">
        <w:rPr>
          <w:sz w:val="12"/>
        </w:rPr>
        <w:t>Dominican Republic. Such aircraft do not always land, according to U.S.</w:t>
      </w:r>
      <w:r w:rsidR="00F30866" w:rsidRPr="00E315A2">
        <w:rPr>
          <w:sz w:val="12"/>
        </w:rPr>
        <w:t xml:space="preserve"> </w:t>
      </w:r>
      <w:r w:rsidR="00B47DBC" w:rsidRPr="00E315A2">
        <w:rPr>
          <w:sz w:val="12"/>
        </w:rPr>
        <w:t>officials, because the aircraft can drop loads of cocaine offshore or on</w:t>
      </w:r>
      <w:r w:rsidR="00F30866" w:rsidRPr="00E315A2">
        <w:rPr>
          <w:sz w:val="12"/>
        </w:rPr>
        <w:t xml:space="preserve"> </w:t>
      </w:r>
      <w:r w:rsidR="00B47DBC" w:rsidRPr="00E315A2">
        <w:rPr>
          <w:sz w:val="12"/>
        </w:rPr>
        <w:t>land for others to retrieve and still return to Venezuela. In comparison,</w:t>
      </w:r>
      <w:r w:rsidR="00F30866" w:rsidRPr="00E315A2">
        <w:rPr>
          <w:sz w:val="12"/>
        </w:rPr>
        <w:t xml:space="preserve"> </w:t>
      </w:r>
      <w:r w:rsidR="00B47DBC" w:rsidRPr="00E315A2">
        <w:rPr>
          <w:sz w:val="12"/>
        </w:rPr>
        <w:t>the same period, JIATF-South reported 31 suspicious flights departing</w:t>
      </w:r>
      <w:r w:rsidR="00F30866" w:rsidRPr="00E315A2">
        <w:rPr>
          <w:sz w:val="12"/>
        </w:rPr>
        <w:t xml:space="preserve"> </w:t>
      </w:r>
      <w:r w:rsidR="00B47DBC" w:rsidRPr="00E315A2">
        <w:rPr>
          <w:sz w:val="12"/>
        </w:rPr>
        <w:t>Venezuela on longer routes to Mexico and Central America.</w:t>
      </w:r>
      <w:r w:rsidR="00E315A2" w:rsidRPr="00E315A2">
        <w:rPr>
          <w:sz w:val="12"/>
        </w:rPr>
        <w:t xml:space="preserve"> </w:t>
      </w:r>
      <w:r w:rsidR="00B47DBC" w:rsidRPr="00E315A2">
        <w:rPr>
          <w:rStyle w:val="StyleBoldUnderline"/>
        </w:rPr>
        <w:t>In departing Venezuela, suspicious aircraft often take off from one of</w:t>
      </w:r>
      <w:r w:rsidR="00F30866" w:rsidRPr="00E315A2">
        <w:rPr>
          <w:rStyle w:val="StyleBoldUnderline"/>
        </w:rPr>
        <w:t xml:space="preserve"> </w:t>
      </w:r>
      <w:r w:rsidR="00B47DBC" w:rsidRPr="00E315A2">
        <w:rPr>
          <w:rStyle w:val="StyleBoldUnderline"/>
        </w:rPr>
        <w:t>hundreds of clandestine dirt airstrips in Apure, although some depart from</w:t>
      </w:r>
      <w:r w:rsidR="00F30866" w:rsidRPr="00E315A2">
        <w:rPr>
          <w:rStyle w:val="StyleBoldUnderline"/>
        </w:rPr>
        <w:t xml:space="preserve"> </w:t>
      </w:r>
      <w:r w:rsidR="00B47DBC" w:rsidRPr="00E315A2">
        <w:rPr>
          <w:rStyle w:val="StyleBoldUnderline"/>
        </w:rPr>
        <w:t>airstrips closer to the coast</w:t>
      </w:r>
      <w:r w:rsidR="00B47DBC" w:rsidRPr="00E315A2">
        <w:rPr>
          <w:sz w:val="12"/>
        </w:rPr>
        <w:t>. During 2008, according to the head of ONA,</w:t>
      </w:r>
      <w:r w:rsidR="00F30866" w:rsidRPr="00E315A2">
        <w:rPr>
          <w:sz w:val="12"/>
        </w:rPr>
        <w:t xml:space="preserve"> </w:t>
      </w:r>
      <w:r w:rsidR="00B47DBC" w:rsidRPr="00E315A2">
        <w:rPr>
          <w:sz w:val="12"/>
        </w:rPr>
        <w:t>the Venezuelan government destroyed nearly 325 clandestine airstrips. He</w:t>
      </w:r>
      <w:r w:rsidR="00F30866" w:rsidRPr="00E315A2">
        <w:rPr>
          <w:sz w:val="12"/>
        </w:rPr>
        <w:t xml:space="preserve"> </w:t>
      </w:r>
      <w:r w:rsidR="00B47DBC" w:rsidRPr="00E315A2">
        <w:rPr>
          <w:sz w:val="12"/>
        </w:rPr>
        <w:t>told us that traffickers can readily rebuild the dirt airstrips and that the</w:t>
      </w:r>
      <w:r w:rsidR="00F30866" w:rsidRPr="00E315A2">
        <w:rPr>
          <w:sz w:val="12"/>
        </w:rPr>
        <w:t xml:space="preserve"> </w:t>
      </w:r>
      <w:r w:rsidR="00B47DBC" w:rsidRPr="00E315A2">
        <w:rPr>
          <w:sz w:val="12"/>
        </w:rPr>
        <w:t>entire state of Apure, a long and flat plain, could be used as an airstrip. He</w:t>
      </w:r>
      <w:r w:rsidR="00F30866" w:rsidRPr="00E315A2">
        <w:rPr>
          <w:sz w:val="12"/>
        </w:rPr>
        <w:t xml:space="preserve"> </w:t>
      </w:r>
      <w:r w:rsidR="00B47DBC" w:rsidRPr="00E315A2">
        <w:rPr>
          <w:sz w:val="12"/>
        </w:rPr>
        <w:t>added that the Venezuelan government has invested over $250 million to</w:t>
      </w:r>
      <w:r w:rsidR="00F30866" w:rsidRPr="00E315A2">
        <w:rPr>
          <w:sz w:val="12"/>
        </w:rPr>
        <w:t xml:space="preserve"> </w:t>
      </w:r>
      <w:r w:rsidR="00B47DBC" w:rsidRPr="00E315A2">
        <w:rPr>
          <w:sz w:val="12"/>
        </w:rPr>
        <w:t>purchase 10 Chinese-made radars to detect and track the suspicious</w:t>
      </w:r>
      <w:r w:rsidR="00F30866" w:rsidRPr="00E315A2">
        <w:rPr>
          <w:sz w:val="12"/>
        </w:rPr>
        <w:t xml:space="preserve"> </w:t>
      </w:r>
      <w:r w:rsidR="00B47DBC" w:rsidRPr="00E315A2">
        <w:rPr>
          <w:sz w:val="12"/>
        </w:rPr>
        <w:t>aircraft. He noted that, as of March 2009, three of the radars were</w:t>
      </w:r>
      <w:r w:rsidR="00F30866" w:rsidRPr="00E315A2">
        <w:rPr>
          <w:sz w:val="12"/>
        </w:rPr>
        <w:t xml:space="preserve"> </w:t>
      </w:r>
      <w:r w:rsidR="00B47DBC" w:rsidRPr="00E315A2">
        <w:rPr>
          <w:sz w:val="12"/>
        </w:rPr>
        <w:t>operating in Apure and northern Venezuela. In addition, the Venezuelan</w:t>
      </w:r>
      <w:r w:rsidR="00F30866" w:rsidRPr="00E315A2">
        <w:rPr>
          <w:sz w:val="12"/>
        </w:rPr>
        <w:t xml:space="preserve"> </w:t>
      </w:r>
      <w:r w:rsidR="00B47DBC" w:rsidRPr="00E315A2">
        <w:rPr>
          <w:sz w:val="12"/>
        </w:rPr>
        <w:t>National Assembly is considering a law to allow the Venezuelan Air Force</w:t>
      </w:r>
      <w:r w:rsidR="00F30866" w:rsidRPr="00E315A2">
        <w:rPr>
          <w:sz w:val="12"/>
        </w:rPr>
        <w:t xml:space="preserve"> </w:t>
      </w:r>
      <w:r w:rsidR="00B47DBC" w:rsidRPr="00E315A2">
        <w:rPr>
          <w:sz w:val="12"/>
        </w:rPr>
        <w:t>to shoot down suspicious aircraft carrying illicit drugs.</w:t>
      </w:r>
    </w:p>
    <w:p w:rsidR="00414CAA" w:rsidRPr="00414CAA" w:rsidRDefault="00414CAA" w:rsidP="00414CAA">
      <w:pPr>
        <w:pStyle w:val="Heading4"/>
      </w:pPr>
      <w:r w:rsidRPr="00414CAA">
        <w:t xml:space="preserve">Venezuela is a major operating site for drug dealers  </w:t>
      </w:r>
    </w:p>
    <w:p w:rsidR="00414CAA" w:rsidRDefault="00414CAA" w:rsidP="00414CAA">
      <w:r w:rsidRPr="00CF200B">
        <w:rPr>
          <w:rStyle w:val="StyleStyleBold12pt"/>
        </w:rPr>
        <w:t>El Universal</w:t>
      </w:r>
      <w:r w:rsidRPr="00CF200B">
        <w:t xml:space="preserve">, </w:t>
      </w:r>
      <w:r w:rsidRPr="00CF200B">
        <w:rPr>
          <w:rStyle w:val="StyleStyleBold12pt"/>
        </w:rPr>
        <w:t>5-31</w:t>
      </w:r>
      <w:r w:rsidRPr="00CF200B">
        <w:t>-’13, Newspaper,</w:t>
      </w:r>
      <w:r>
        <w:t xml:space="preserve"> </w:t>
      </w:r>
      <w:r w:rsidRPr="00CF200B">
        <w:t>(</w:t>
      </w:r>
      <w:r>
        <w:t>“</w:t>
      </w:r>
      <w:r w:rsidRPr="00CF200B">
        <w:t>Drug-trafficking vessel intercept</w:t>
      </w:r>
      <w:r>
        <w:t xml:space="preserve">ed between Venezuela and Galicia,” El Universal, </w:t>
      </w:r>
      <w:hyperlink r:id="rId25" w:history="1">
        <w:r w:rsidRPr="006905EF">
          <w:rPr>
            <w:rStyle w:val="Hyperlink"/>
          </w:rPr>
          <w:t>http://www.eluniversal.com/nacional-y-politica/130531/drug-trafficking-vessel-intercepted-between-venezuela-and-galicia)//NG</w:t>
        </w:r>
      </w:hyperlink>
    </w:p>
    <w:p w:rsidR="00414CAA" w:rsidRDefault="00414CAA" w:rsidP="00414CAA">
      <w:r>
        <w:t xml:space="preserve">Spanish </w:t>
      </w:r>
      <w:r w:rsidRPr="00DA65D6">
        <w:rPr>
          <w:rStyle w:val="StyleBoldUnderline"/>
          <w:highlight w:val="yellow"/>
        </w:rPr>
        <w:t>police</w:t>
      </w:r>
      <w:r w:rsidRPr="0002084B">
        <w:rPr>
          <w:rStyle w:val="StyleBoldUnderline"/>
        </w:rPr>
        <w:t xml:space="preserve"> </w:t>
      </w:r>
      <w:r w:rsidRPr="00DA65D6">
        <w:rPr>
          <w:rStyle w:val="StyleBoldUnderline"/>
          <w:highlight w:val="yellow"/>
        </w:rPr>
        <w:t>seized</w:t>
      </w:r>
      <w:r w:rsidRPr="0002084B">
        <w:rPr>
          <w:rStyle w:val="StyleBoldUnderline"/>
        </w:rPr>
        <w:t xml:space="preserve"> </w:t>
      </w:r>
      <w:r w:rsidRPr="00DA65D6">
        <w:rPr>
          <w:rStyle w:val="StyleBoldUnderline"/>
          <w:highlight w:val="yellow"/>
        </w:rPr>
        <w:t>a ship loaded with</w:t>
      </w:r>
      <w:r w:rsidRPr="0002084B">
        <w:rPr>
          <w:rStyle w:val="StyleBoldUnderline"/>
        </w:rPr>
        <w:t xml:space="preserve"> more than </w:t>
      </w:r>
      <w:r w:rsidRPr="00DA65D6">
        <w:rPr>
          <w:rStyle w:val="StyleBoldUnderline"/>
          <w:highlight w:val="yellow"/>
        </w:rPr>
        <w:t>3,000 kilograms of cocaine</w:t>
      </w:r>
      <w:r>
        <w:t xml:space="preserve">. At least </w:t>
      </w:r>
      <w:r w:rsidRPr="00DA65D6">
        <w:rPr>
          <w:rStyle w:val="StyleBoldUnderline"/>
          <w:highlight w:val="yellow"/>
        </w:rPr>
        <w:t>21</w:t>
      </w:r>
      <w:r w:rsidRPr="0002084B">
        <w:rPr>
          <w:rStyle w:val="StyleBoldUnderline"/>
        </w:rPr>
        <w:t xml:space="preserve"> were </w:t>
      </w:r>
      <w:r w:rsidRPr="00DA65D6">
        <w:rPr>
          <w:rStyle w:val="StyleBoldUnderline"/>
          <w:highlight w:val="yellow"/>
        </w:rPr>
        <w:t>arrested</w:t>
      </w:r>
      <w:r>
        <w:t xml:space="preserve">. The </w:t>
      </w:r>
      <w:r w:rsidRPr="00DA65D6">
        <w:rPr>
          <w:rStyle w:val="StyleBoldUnderline"/>
          <w:highlight w:val="yellow"/>
        </w:rPr>
        <w:t>police</w:t>
      </w:r>
      <w:r w:rsidRPr="0002084B">
        <w:rPr>
          <w:rStyle w:val="StyleBoldUnderline"/>
        </w:rPr>
        <w:t xml:space="preserve"> operation </w:t>
      </w:r>
      <w:r w:rsidRPr="00DA65D6">
        <w:rPr>
          <w:rStyle w:val="StyleBoldUnderline"/>
          <w:highlight w:val="yellow"/>
        </w:rPr>
        <w:t>allowed</w:t>
      </w:r>
      <w:r w:rsidRPr="0002084B">
        <w:rPr>
          <w:rStyle w:val="StyleBoldUnderline"/>
        </w:rPr>
        <w:t xml:space="preserve"> </w:t>
      </w:r>
      <w:r w:rsidRPr="00DA65D6">
        <w:rPr>
          <w:rStyle w:val="StyleBoldUnderline"/>
          <w:highlight w:val="yellow"/>
        </w:rPr>
        <w:t>disarticulating</w:t>
      </w:r>
      <w:r w:rsidRPr="0002084B">
        <w:rPr>
          <w:rStyle w:val="StyleBoldUnderline"/>
        </w:rPr>
        <w:t xml:space="preserve"> a </w:t>
      </w:r>
      <w:r w:rsidRPr="00DA65D6">
        <w:rPr>
          <w:rStyle w:val="StyleBoldUnderline"/>
          <w:highlight w:val="yellow"/>
        </w:rPr>
        <w:t>drug trafficking gang operating between Venezuela and Galice</w:t>
      </w:r>
      <w:r>
        <w:t>, northeast Spain, the Spanish authorities informed on Friday, AFP cited.</w:t>
      </w:r>
      <w:r w:rsidRPr="001D4E15">
        <w:rPr>
          <w:sz w:val="12"/>
        </w:rPr>
        <w:t xml:space="preserve">¶ </w:t>
      </w:r>
      <w:r>
        <w:t>The ship was intercepted on the high seas early on Wednesday by the Spanish police who arrested the ship's master and four people on board of Indonesian origin, the source stated.</w:t>
      </w:r>
      <w:r w:rsidRPr="001D4E15">
        <w:rPr>
          <w:sz w:val="12"/>
        </w:rPr>
        <w:t xml:space="preserve">¶ </w:t>
      </w:r>
      <w:r>
        <w:t xml:space="preserve">Further operations were conducted by the authorities. As many as other </w:t>
      </w:r>
      <w:r w:rsidRPr="0002084B">
        <w:rPr>
          <w:rStyle w:val="StyleBoldUnderline"/>
        </w:rPr>
        <w:t>16 people have been captured</w:t>
      </w:r>
      <w:r>
        <w:t xml:space="preserve">, including "the representative to Spain of the Venezuelan organization," who coordinated with the Spanish gang the cocaine delivery. The </w:t>
      </w:r>
      <w:r w:rsidRPr="00DA65D6">
        <w:rPr>
          <w:rStyle w:val="StyleBoldUnderline"/>
          <w:highlight w:val="yellow"/>
        </w:rPr>
        <w:t>police found weapons, computers, documents, and several vehicles on board</w:t>
      </w:r>
      <w:r>
        <w:t>.</w:t>
      </w:r>
    </w:p>
    <w:p w:rsidR="00876BF7" w:rsidRDefault="00876BF7" w:rsidP="00876BF7">
      <w:pPr>
        <w:pStyle w:val="Heading4"/>
      </w:pPr>
      <w:r>
        <w:t xml:space="preserve">Drug Traffickers are mainly situated in Venezuela to distribute drugs out to US and the world </w:t>
      </w:r>
    </w:p>
    <w:p w:rsidR="00876BF7" w:rsidRPr="00020DB2" w:rsidRDefault="00876BF7" w:rsidP="00876BF7">
      <w:r w:rsidRPr="00020DB2">
        <w:rPr>
          <w:rStyle w:val="StyleStyleBold12pt"/>
        </w:rPr>
        <w:t>VENEZUELANALYSIS.COM</w:t>
      </w:r>
      <w:r w:rsidRPr="00020DB2">
        <w:t xml:space="preserve">, </w:t>
      </w:r>
      <w:r w:rsidRPr="00020DB2">
        <w:rPr>
          <w:rStyle w:val="StyleStyleBold12pt"/>
        </w:rPr>
        <w:t>11</w:t>
      </w:r>
      <w:r w:rsidRPr="00020DB2">
        <w:t xml:space="preserve">- independent website dedicated to disseminating news and analysis about the current political situation in Venezuela, (“Venezuelan Authorities Deport Key Drug Smugglers to Colombia, U.S,”Venezuelanalysis.com, </w:t>
      </w:r>
      <w:hyperlink r:id="rId26" w:history="1">
        <w:r w:rsidRPr="00020DB2">
          <w:rPr>
            <w:rStyle w:val="Hyperlink"/>
          </w:rPr>
          <w:t>http://venezuelanalysis.com/news/6695)//NG</w:t>
        </w:r>
      </w:hyperlink>
    </w:p>
    <w:p w:rsidR="00876BF7" w:rsidRPr="00D17C4E" w:rsidRDefault="00876BF7" w:rsidP="00876BF7">
      <w:r>
        <w:t xml:space="preserve">Yesterday </w:t>
      </w:r>
      <w:r w:rsidRPr="00CF5090">
        <w:rPr>
          <w:rStyle w:val="StyleBoldUnderline"/>
          <w:highlight w:val="yellow"/>
        </w:rPr>
        <w:t>Venezuelan authorities deported two Colombians accused of drug trafficking</w:t>
      </w:r>
      <w:r>
        <w:t xml:space="preserve"> and wanted by Interpol with red alerts, the minister for justice and internal affairs, Tareck El Aissami, told press. He described the event as “one of the most important captures we have made in Venezuela”.</w:t>
      </w:r>
      <w:r w:rsidRPr="00F03F13">
        <w:rPr>
          <w:sz w:val="12"/>
        </w:rPr>
        <w:t xml:space="preserve">¶ </w:t>
      </w:r>
      <w:r w:rsidRPr="00D676C0">
        <w:rPr>
          <w:rStyle w:val="StyleBoldUnderline"/>
        </w:rPr>
        <w:t xml:space="preserve">One of the men, </w:t>
      </w:r>
      <w:r w:rsidRPr="00CF5090">
        <w:rPr>
          <w:rStyle w:val="StyleBoldUnderline"/>
        </w:rPr>
        <w:t xml:space="preserve">Maximiliano Bonilla </w:t>
      </w:r>
      <w:r w:rsidRPr="00CF5090">
        <w:rPr>
          <w:rStyle w:val="StyleBoldUnderline"/>
          <w:highlight w:val="yellow"/>
        </w:rPr>
        <w:t>Orozco</w:t>
      </w:r>
      <w:r w:rsidRPr="00D676C0">
        <w:rPr>
          <w:rStyle w:val="StyleBoldUnderline"/>
        </w:rPr>
        <w:t xml:space="preserve"> or “Valenciano”, arrested on 27 November in Aragua state, was </w:t>
      </w:r>
      <w:r w:rsidRPr="00CF5090">
        <w:rPr>
          <w:rStyle w:val="StyleBoldUnderline"/>
          <w:highlight w:val="yellow"/>
        </w:rPr>
        <w:t>wanted by the United States for drug smuggling</w:t>
      </w:r>
      <w:r>
        <w:t>.</w:t>
      </w:r>
      <w:r w:rsidRPr="00F03F13">
        <w:rPr>
          <w:sz w:val="12"/>
        </w:rPr>
        <w:t xml:space="preserve">¶ </w:t>
      </w:r>
      <w:r>
        <w:t xml:space="preserve">According to Radio Mundial, from 1990 until February 2008, </w:t>
      </w:r>
      <w:r w:rsidRPr="00D676C0">
        <w:rPr>
          <w:rStyle w:val="StyleBoldUnderline"/>
        </w:rPr>
        <w:t xml:space="preserve">Bonilla Orozco was one of the </w:t>
      </w:r>
      <w:r w:rsidRPr="00CF5090">
        <w:rPr>
          <w:rStyle w:val="StyleBoldUnderline"/>
          <w:highlight w:val="yellow"/>
        </w:rPr>
        <w:t>main traffickers of drugs to the U.S. Based in Medellin, Colombia</w:t>
      </w:r>
      <w:r w:rsidRPr="00D676C0">
        <w:rPr>
          <w:rStyle w:val="StyleBoldUnderline"/>
        </w:rPr>
        <w:t xml:space="preserve">; he </w:t>
      </w:r>
      <w:r w:rsidRPr="00CF5090">
        <w:rPr>
          <w:rStyle w:val="StyleBoldUnderline"/>
          <w:highlight w:val="yellow"/>
        </w:rPr>
        <w:t>sent</w:t>
      </w:r>
      <w:r w:rsidRPr="00D676C0">
        <w:rPr>
          <w:rStyle w:val="StyleBoldUnderline"/>
        </w:rPr>
        <w:t xml:space="preserve"> large quantities of </w:t>
      </w:r>
      <w:r w:rsidRPr="00CF5090">
        <w:rPr>
          <w:rStyle w:val="StyleBoldUnderline"/>
          <w:highlight w:val="yellow"/>
        </w:rPr>
        <w:t>cocaine</w:t>
      </w:r>
      <w:r w:rsidRPr="00D676C0">
        <w:rPr>
          <w:rStyle w:val="StyleBoldUnderline"/>
        </w:rPr>
        <w:t xml:space="preserve"> via </w:t>
      </w:r>
      <w:r w:rsidRPr="00CF5090">
        <w:rPr>
          <w:rStyle w:val="StyleBoldUnderline"/>
        </w:rPr>
        <w:t>boats</w:t>
      </w:r>
      <w:r w:rsidRPr="00D676C0">
        <w:rPr>
          <w:rStyle w:val="StyleBoldUnderline"/>
        </w:rPr>
        <w:t xml:space="preserve"> </w:t>
      </w:r>
      <w:r w:rsidRPr="00CF5090">
        <w:rPr>
          <w:rStyle w:val="StyleBoldUnderline"/>
          <w:highlight w:val="yellow"/>
        </w:rPr>
        <w:t>to</w:t>
      </w:r>
      <w:r w:rsidRPr="00D676C0">
        <w:rPr>
          <w:rStyle w:val="StyleBoldUnderline"/>
        </w:rPr>
        <w:t xml:space="preserve"> </w:t>
      </w:r>
      <w:r w:rsidRPr="00CF5090">
        <w:rPr>
          <w:rStyle w:val="StyleBoldUnderline"/>
          <w:highlight w:val="yellow"/>
        </w:rPr>
        <w:t>Mexico</w:t>
      </w:r>
      <w:r w:rsidRPr="00D676C0">
        <w:rPr>
          <w:rStyle w:val="StyleBoldUnderline"/>
        </w:rPr>
        <w:t xml:space="preserve">, </w:t>
      </w:r>
      <w:r w:rsidRPr="00CF5090">
        <w:rPr>
          <w:rStyle w:val="StyleBoldUnderline"/>
          <w:highlight w:val="yellow"/>
        </w:rPr>
        <w:t>to</w:t>
      </w:r>
      <w:r w:rsidRPr="00D676C0">
        <w:rPr>
          <w:rStyle w:val="StyleBoldUnderline"/>
        </w:rPr>
        <w:t xml:space="preserve"> then </w:t>
      </w:r>
      <w:r w:rsidRPr="00CF5090">
        <w:rPr>
          <w:rStyle w:val="StyleBoldUnderline"/>
          <w:highlight w:val="yellow"/>
        </w:rPr>
        <w:t>be distributed in the US.</w:t>
      </w:r>
      <w:r w:rsidRPr="00D676C0">
        <w:rPr>
          <w:rStyle w:val="StyleBoldUnderline"/>
        </w:rPr>
        <w:t xml:space="preserve"> He has also been accused of being responsible for almost 10,000 murders in Colombia</w:t>
      </w:r>
      <w:r>
        <w:t>.</w:t>
      </w:r>
      <w:r w:rsidRPr="00F03F13">
        <w:rPr>
          <w:sz w:val="12"/>
        </w:rPr>
        <w:t xml:space="preserve">¶ </w:t>
      </w:r>
      <w:r>
        <w:t xml:space="preserve">According to Associated Press the </w:t>
      </w:r>
      <w:r w:rsidRPr="00CF5090">
        <w:rPr>
          <w:rStyle w:val="StyleBoldUnderline"/>
          <w:highlight w:val="yellow"/>
        </w:rPr>
        <w:t>U.S had offered a $5 million reward for information leading to his arrest</w:t>
      </w:r>
      <w:r w:rsidRPr="00CF5090">
        <w:rPr>
          <w:highlight w:val="yellow"/>
        </w:rPr>
        <w:t>.</w:t>
      </w:r>
      <w:r w:rsidRPr="00F03F13">
        <w:rPr>
          <w:sz w:val="12"/>
        </w:rPr>
        <w:t xml:space="preserve">¶ </w:t>
      </w:r>
      <w:r w:rsidRPr="00D676C0">
        <w:rPr>
          <w:rStyle w:val="StyleBoldUnderline"/>
        </w:rPr>
        <w:t>Aissami said Venezuelan authorities had been working on his capture since March</w:t>
      </w:r>
      <w:r>
        <w:t>. Colombian president Jose Manuel Santos thanked the Venezuelan government for the “high value” capture the next day. Venezuelan president Hugo Chavez also said at the time that the capture was an example of improved drugs cooperation between the two countries.</w:t>
      </w:r>
      <w:r w:rsidRPr="00F03F13">
        <w:rPr>
          <w:sz w:val="12"/>
        </w:rPr>
        <w:t xml:space="preserve">¶ </w:t>
      </w:r>
      <w:r>
        <w:t xml:space="preserve">The </w:t>
      </w:r>
      <w:r w:rsidRPr="00D676C0">
        <w:rPr>
          <w:rStyle w:val="StyleBoldUnderline"/>
        </w:rPr>
        <w:t xml:space="preserve">second man, Gildardo </w:t>
      </w:r>
      <w:r w:rsidRPr="00CF5090">
        <w:rPr>
          <w:rStyle w:val="StyleBoldUnderline"/>
          <w:highlight w:val="yellow"/>
        </w:rPr>
        <w:t>Garcia, arrested</w:t>
      </w:r>
      <w:r w:rsidRPr="00D676C0">
        <w:rPr>
          <w:rStyle w:val="StyleBoldUnderline"/>
        </w:rPr>
        <w:t xml:space="preserve"> on 23 October this year in Merida state, was </w:t>
      </w:r>
      <w:r w:rsidRPr="00CF5090">
        <w:rPr>
          <w:rStyle w:val="StyleBoldUnderline"/>
          <w:highlight w:val="yellow"/>
        </w:rPr>
        <w:t>wanted for Colombia drug smuggling and</w:t>
      </w:r>
      <w:r w:rsidRPr="00D676C0">
        <w:rPr>
          <w:rStyle w:val="StyleBoldUnderline"/>
        </w:rPr>
        <w:t xml:space="preserve"> first degree </w:t>
      </w:r>
      <w:r w:rsidRPr="00CF5090">
        <w:rPr>
          <w:rStyle w:val="StyleBoldUnderline"/>
          <w:highlight w:val="yellow"/>
        </w:rPr>
        <w:t>murder</w:t>
      </w:r>
      <w:r>
        <w:t>.</w:t>
      </w:r>
      <w:r w:rsidRPr="00F03F13">
        <w:rPr>
          <w:sz w:val="12"/>
        </w:rPr>
        <w:t xml:space="preserve">¶ </w:t>
      </w:r>
      <w:r w:rsidRPr="00D676C0">
        <w:rPr>
          <w:rStyle w:val="StyleBoldUnderline"/>
        </w:rPr>
        <w:t xml:space="preserve">El Aissami said that so far this year the </w:t>
      </w:r>
      <w:r w:rsidRPr="00CF5090">
        <w:rPr>
          <w:rStyle w:val="StyleBoldUnderline"/>
          <w:highlight w:val="yellow"/>
        </w:rPr>
        <w:t>Venezuelan government has arrested 21 people wanted internationally</w:t>
      </w:r>
      <w:r>
        <w:t xml:space="preserve">. </w:t>
      </w:r>
      <w:r w:rsidRPr="00D676C0">
        <w:rPr>
          <w:rStyle w:val="StyleBoldUnderline"/>
        </w:rPr>
        <w:t xml:space="preserve">He pointed out that the number is significant since U.S </w:t>
      </w:r>
      <w:r w:rsidRPr="00DE5CC0">
        <w:rPr>
          <w:rStyle w:val="StyleBoldUnderline"/>
        </w:rPr>
        <w:t>government reports</w:t>
      </w:r>
      <w:r w:rsidRPr="00D676C0">
        <w:rPr>
          <w:rStyle w:val="StyleBoldUnderline"/>
        </w:rPr>
        <w:t xml:space="preserve"> constantly </w:t>
      </w:r>
      <w:r w:rsidRPr="00DE5CC0">
        <w:rPr>
          <w:rStyle w:val="StyleBoldUnderline"/>
        </w:rPr>
        <w:t>accuse Venezuela of “not contributing to the world fight against drugs”</w:t>
      </w:r>
      <w:r w:rsidRPr="00D676C0">
        <w:rPr>
          <w:rStyle w:val="StyleBoldUnderline"/>
        </w:rPr>
        <w:t>.</w:t>
      </w:r>
      <w:r w:rsidRPr="00F03F13">
        <w:rPr>
          <w:sz w:val="12"/>
        </w:rPr>
        <w:t xml:space="preserve">¶ </w:t>
      </w:r>
    </w:p>
    <w:p w:rsidR="00876BF7" w:rsidRDefault="00876BF7" w:rsidP="00876BF7">
      <w:pPr>
        <w:pStyle w:val="Heading4"/>
      </w:pPr>
      <w:r>
        <w:lastRenderedPageBreak/>
        <w:t>Venezuela is a major hub for Cocaine Shipments and it’s Chavez’s Fault</w:t>
      </w:r>
    </w:p>
    <w:p w:rsidR="00876BF7" w:rsidRPr="00BF0F1D" w:rsidRDefault="00876BF7" w:rsidP="00876BF7">
      <w:r w:rsidRPr="00BF0F1D">
        <w:rPr>
          <w:rStyle w:val="StyleStyleBold12pt"/>
        </w:rPr>
        <w:t xml:space="preserve">Pachico </w:t>
      </w:r>
      <w:r w:rsidRPr="00BF0F1D">
        <w:t xml:space="preserve"> (Working at InSight Crime, a think tank about organized crime in the Americas.) </w:t>
      </w:r>
      <w:r w:rsidRPr="00BF0F1D">
        <w:rPr>
          <w:rStyle w:val="StyleStyleBold12pt"/>
        </w:rPr>
        <w:t>6/3</w:t>
      </w:r>
      <w:r w:rsidRPr="00BF0F1D">
        <w:t>/13. InSight Crime &lt; http://www.insightcrime.org/news-analysis/chavezs-legacy-an-explosion-of-violence-and-drug-trafficking&gt;.</w:t>
      </w:r>
    </w:p>
    <w:p w:rsidR="00876BF7" w:rsidRPr="00DC63A9" w:rsidRDefault="00876BF7" w:rsidP="00876BF7">
      <w:pPr>
        <w:rPr>
          <w:highlight w:val="cyan"/>
        </w:rPr>
      </w:pPr>
      <w:r w:rsidRPr="00CE1B7D">
        <w:t xml:space="preserve">Although there have been improvements of late, especially with captures of high level Colombian neo-paramilitary leaders and drug traffickers, tensions with Colombia reached new heights under Chavez, as </w:t>
      </w:r>
      <w:r w:rsidRPr="00CE1B7D">
        <w:rPr>
          <w:rStyle w:val="StyleBoldUnderline"/>
        </w:rPr>
        <w:t xml:space="preserve">it became evident that </w:t>
      </w:r>
      <w:r w:rsidRPr="00DC63A9">
        <w:rPr>
          <w:rStyle w:val="StyleBoldUnderline"/>
          <w:highlight w:val="cyan"/>
        </w:rPr>
        <w:t>Venezuela had become a major refuge for Colombian guerrilla groups the Revolutionary Armed Forces of Colombia (FARC) and the National Liberation Army (ELN)</w:t>
      </w:r>
      <w:r w:rsidRPr="00CE1B7D">
        <w:t xml:space="preserve"> (see InSight Crime's profiles of the FARC's and ELN's activities in Venezuela). </w:t>
      </w:r>
      <w:r w:rsidRPr="00DC63A9">
        <w:rPr>
          <w:rStyle w:val="StyleBoldUnderline"/>
        </w:rPr>
        <w:t xml:space="preserve">Some Chavez loyalists argued that cross-border neo-paramilitary organizations -- labeled "criminal bands," or BACRIM, by the Colombian government -- were responsible for much of the violence and drug trafficking along the border states. However, critics have said that </w:t>
      </w:r>
      <w:r w:rsidRPr="00DC63A9">
        <w:rPr>
          <w:rStyle w:val="StyleBoldUnderline"/>
          <w:highlight w:val="cyan"/>
        </w:rPr>
        <w:t xml:space="preserve">the Chavez regime focused security efforts against the BACRIM, while </w:t>
      </w:r>
      <w:r w:rsidRPr="00DC63A9">
        <w:rPr>
          <w:rStyle w:val="StyleBoldUnderline"/>
        </w:rPr>
        <w:t xml:space="preserve">broadly </w:t>
      </w:r>
      <w:r w:rsidRPr="00DC63A9">
        <w:rPr>
          <w:rStyle w:val="StyleBoldUnderline"/>
          <w:highlight w:val="cyan"/>
        </w:rPr>
        <w:t>tolerating the guerrilla forces.</w:t>
      </w:r>
      <w:r w:rsidRPr="00DC63A9">
        <w:rPr>
          <w:highlight w:val="cyan"/>
        </w:rPr>
        <w:t xml:space="preserve"> </w:t>
      </w:r>
    </w:p>
    <w:p w:rsidR="00876BF7" w:rsidRPr="00876BF7" w:rsidRDefault="00876BF7" w:rsidP="00876BF7">
      <w:r w:rsidRPr="00DC63A9">
        <w:rPr>
          <w:rStyle w:val="StyleBoldUnderline"/>
          <w:highlight w:val="cyan"/>
        </w:rPr>
        <w:t xml:space="preserve">Both the FARC and other Colombian drug trafficking organizations </w:t>
      </w:r>
      <w:r w:rsidRPr="00DC63A9">
        <w:rPr>
          <w:rStyle w:val="StyleBoldUnderline"/>
        </w:rPr>
        <w:t xml:space="preserve">-- as well as </w:t>
      </w:r>
      <w:r w:rsidRPr="00DC63A9">
        <w:rPr>
          <w:rStyle w:val="StyleBoldUnderline"/>
          <w:highlight w:val="cyan"/>
        </w:rPr>
        <w:t xml:space="preserve">corrupt Venezuelan military and National Guard factions -- </w:t>
      </w:r>
      <w:r w:rsidRPr="00DC63A9">
        <w:rPr>
          <w:rStyle w:val="StyleBoldUnderline"/>
        </w:rPr>
        <w:t xml:space="preserve">helped </w:t>
      </w:r>
      <w:r w:rsidRPr="00DC63A9">
        <w:rPr>
          <w:rStyle w:val="StyleBoldUnderline"/>
          <w:highlight w:val="cyan"/>
        </w:rPr>
        <w:t xml:space="preserve">make Venezuela a major transit country for cocaine shipments </w:t>
      </w:r>
      <w:r w:rsidRPr="00DC63A9">
        <w:rPr>
          <w:rStyle w:val="StyleBoldUnderline"/>
        </w:rPr>
        <w:t xml:space="preserve">going </w:t>
      </w:r>
      <w:r w:rsidRPr="00DC63A9">
        <w:rPr>
          <w:rStyle w:val="StyleBoldUnderline"/>
          <w:highlight w:val="cyan"/>
        </w:rPr>
        <w:t>to Central America and Europe</w:t>
      </w:r>
      <w:r w:rsidRPr="00DC63A9">
        <w:rPr>
          <w:rStyle w:val="StyleBoldUnderline"/>
        </w:rPr>
        <w:t>.</w:t>
      </w:r>
      <w:r w:rsidRPr="00876BF7">
        <w:t xml:space="preserve"> A 2011 report by </w:t>
      </w:r>
      <w:r w:rsidRPr="00DC63A9">
        <w:rPr>
          <w:rStyle w:val="StyleBoldUnderline"/>
        </w:rPr>
        <w:t>the countr</w:t>
      </w:r>
      <w:r w:rsidRPr="00876BF7">
        <w:t>y</w:t>
      </w:r>
      <w:r w:rsidRPr="00DC63A9">
        <w:rPr>
          <w:rStyle w:val="StyleBoldUnderline"/>
        </w:rPr>
        <w:t>'s anti-drug office noted that drug planes travel an extensive network of air routes between Venezuelan border states Apure and Zulia to destinations like the Dominican Republic and Haiti</w:t>
      </w:r>
      <w:r w:rsidRPr="00876BF7">
        <w:t>. While authorities touted a record quantity of illicit narcotics seized last year, the numbers only served to underscore the total amount of cocaine believed to travel through the country</w:t>
      </w:r>
    </w:p>
    <w:p w:rsidR="00C77072" w:rsidRDefault="00C77072" w:rsidP="00C77072">
      <w:pPr>
        <w:pStyle w:val="Heading3"/>
      </w:pPr>
      <w:r>
        <w:lastRenderedPageBreak/>
        <w:t>Action Key</w:t>
      </w:r>
    </w:p>
    <w:p w:rsidR="00C77072" w:rsidRPr="00C77072" w:rsidRDefault="00C77072" w:rsidP="00C77072">
      <w:pPr>
        <w:pStyle w:val="Heading4"/>
      </w:pPr>
      <w:r w:rsidRPr="00C77072">
        <w:t>US only talk policy kills foreign relations</w:t>
      </w:r>
    </w:p>
    <w:p w:rsidR="00C77072" w:rsidRPr="00494BA0" w:rsidRDefault="00C77072" w:rsidP="00C77072">
      <w:r w:rsidRPr="00494BA0">
        <w:rPr>
          <w:rStyle w:val="StyleStyleBold12pt"/>
        </w:rPr>
        <w:t>Royal, 07-</w:t>
      </w:r>
      <w:r>
        <w:t xml:space="preserve"> </w:t>
      </w:r>
      <w:r w:rsidRPr="00494BA0">
        <w:t xml:space="preserve">United States Navy Commander (Joel P., “A REASSESSMENT OF US COUNTER-DRUG STRATEGY AND POLICY” USAWC STRATEGY RESEARCH PROJECT, </w:t>
      </w:r>
      <w:hyperlink r:id="rId27" w:history="1">
        <w:r w:rsidRPr="00494BA0">
          <w:rPr>
            <w:rStyle w:val="Hyperlink"/>
          </w:rPr>
          <w:t>http://www.dtic.mil.proxy.lib.umich.edu/cgi-bin/GetTRDoc?AD=ADA468942</w:t>
        </w:r>
      </w:hyperlink>
      <w:r w:rsidRPr="00494BA0">
        <w:t>)</w:t>
      </w:r>
    </w:p>
    <w:p w:rsidR="00C77072" w:rsidRPr="006E2ACD" w:rsidRDefault="00C77072" w:rsidP="00C77072">
      <w:pPr>
        <w:rPr>
          <w:rStyle w:val="StyleBoldUnderline"/>
        </w:rPr>
      </w:pPr>
      <w:r w:rsidRPr="006E2ACD">
        <w:rPr>
          <w:sz w:val="16"/>
        </w:rPr>
        <w:t xml:space="preserve">The </w:t>
      </w:r>
      <w:r w:rsidRPr="006E2ACD">
        <w:rPr>
          <w:rStyle w:val="StyleBoldUnderline"/>
          <w:highlight w:val="yellow"/>
        </w:rPr>
        <w:t>focus on existential causes for the drug problem</w:t>
      </w:r>
      <w:r w:rsidRPr="006E2ACD">
        <w:rPr>
          <w:rStyle w:val="StyleBoldUnderline"/>
          <w:sz w:val="16"/>
          <w:u w:val="none"/>
        </w:rPr>
        <w:t xml:space="preserve"> continues today and </w:t>
      </w:r>
      <w:r w:rsidRPr="006E2ACD">
        <w:rPr>
          <w:rStyle w:val="StyleBoldUnderline"/>
          <w:highlight w:val="yellow"/>
        </w:rPr>
        <w:t>resonates well  with a domestic US audience. It points a finger of blame outside US borders, builds an inherent  excuse for failure within US systems</w:t>
      </w:r>
      <w:r w:rsidRPr="006E2ACD">
        <w:rPr>
          <w:rStyle w:val="StyleBoldUnderline"/>
        </w:rPr>
        <w:t xml:space="preserve">, and </w:t>
      </w:r>
      <w:r w:rsidRPr="006E2ACD">
        <w:rPr>
          <w:rStyle w:val="StyleBoldUnderline"/>
          <w:highlight w:val="yellow"/>
        </w:rPr>
        <w:t>portrays US society as a victim</w:t>
      </w:r>
      <w:r w:rsidRPr="006E2ACD">
        <w:rPr>
          <w:rStyle w:val="StyleBoldUnderline"/>
        </w:rPr>
        <w:t xml:space="preserve"> of evil outside forces  as opposed to an element of its own domestic problem</w:t>
      </w:r>
      <w:r w:rsidRPr="006E2ACD">
        <w:rPr>
          <w:sz w:val="16"/>
        </w:rPr>
        <w:t xml:space="preserve">. For politicians attempting to curry favor  with voters through a tough stance on drugs, it is a </w:t>
      </w:r>
      <w:r w:rsidRPr="006E2ACD">
        <w:rPr>
          <w:sz w:val="16"/>
          <w:highlight w:val="yellow"/>
        </w:rPr>
        <w:t xml:space="preserve">safe </w:t>
      </w:r>
      <w:r w:rsidRPr="006E2ACD">
        <w:rPr>
          <w:rStyle w:val="StyleBoldUnderline"/>
          <w:highlight w:val="yellow"/>
        </w:rPr>
        <w:t>and effective domestic message – but  one that is heard by an international audience</w:t>
      </w:r>
      <w:r w:rsidRPr="006E2ACD">
        <w:rPr>
          <w:rStyle w:val="StyleBoldUnderline"/>
        </w:rPr>
        <w:t xml:space="preserve"> as well</w:t>
      </w:r>
      <w:r w:rsidRPr="006E2ACD">
        <w:rPr>
          <w:sz w:val="16"/>
        </w:rPr>
        <w:t>. The rise of globalization has increased</w:t>
      </w:r>
      <w:r w:rsidRPr="006E2ACD">
        <w:rPr>
          <w:rStyle w:val="StyleBoldUnderline"/>
        </w:rPr>
        <w:t xml:space="preserve">  </w:t>
      </w:r>
      <w:r w:rsidRPr="006E2ACD">
        <w:rPr>
          <w:rStyle w:val="StyleBoldUnderline"/>
          <w:highlight w:val="yellow"/>
        </w:rPr>
        <w:t>the impact and visibility of the US policy message throughout the world</w:t>
      </w:r>
      <w:r w:rsidRPr="006E2ACD">
        <w:rPr>
          <w:sz w:val="16"/>
        </w:rPr>
        <w:t xml:space="preserve"> – and it has not been  well received by all members of the global community. </w:t>
      </w:r>
      <w:r w:rsidRPr="006E2ACD">
        <w:rPr>
          <w:rStyle w:val="StyleBoldUnderline"/>
        </w:rPr>
        <w:t xml:space="preserve">Foreign </w:t>
      </w:r>
      <w:r w:rsidRPr="006E2ACD">
        <w:rPr>
          <w:rStyle w:val="StyleBoldUnderline"/>
          <w:highlight w:val="yellow"/>
        </w:rPr>
        <w:t>countries view the US policy as  interventionist and unfair</w:t>
      </w:r>
      <w:r w:rsidRPr="006E2ACD">
        <w:rPr>
          <w:rStyle w:val="StyleBoldUnderline"/>
        </w:rPr>
        <w:t xml:space="preserve">, and stress that little is done within the United States to curb demand.  Instead, </w:t>
      </w:r>
      <w:r w:rsidRPr="006E2ACD">
        <w:rPr>
          <w:rStyle w:val="StyleBoldUnderline"/>
          <w:highlight w:val="yellow"/>
        </w:rPr>
        <w:t>blame is affixed to smaller, weaker source countries with fewer resources and less  capability to deal with the problems.</w:t>
      </w:r>
    </w:p>
    <w:p w:rsidR="00C77072" w:rsidRDefault="00C77072" w:rsidP="00C77072">
      <w:pPr>
        <w:pStyle w:val="Heading3"/>
      </w:pPr>
      <w:r>
        <w:lastRenderedPageBreak/>
        <w:t>Intervention Solves</w:t>
      </w:r>
    </w:p>
    <w:p w:rsidR="00C77072" w:rsidRPr="00C77072" w:rsidRDefault="00C77072" w:rsidP="00C77072">
      <w:pPr>
        <w:pStyle w:val="Heading4"/>
      </w:pPr>
      <w:r w:rsidRPr="00C77072">
        <w:t>Cocaine Production is risky, US help could substantially reduce production</w:t>
      </w:r>
    </w:p>
    <w:p w:rsidR="00C77072" w:rsidRDefault="00C77072" w:rsidP="00C77072">
      <w:r w:rsidRPr="00C5592F">
        <w:rPr>
          <w:rStyle w:val="StyleStyleBold12pt"/>
        </w:rPr>
        <w:t>Skaperdas,01-</w:t>
      </w:r>
      <w:r>
        <w:t>Professor of Economics and Interim Director (</w:t>
      </w:r>
      <w:r w:rsidRPr="00643940">
        <w:t>Stergios</w:t>
      </w:r>
      <w:r>
        <w:t>,</w:t>
      </w:r>
      <w:r w:rsidRPr="00643940">
        <w:t xml:space="preserve"> </w:t>
      </w:r>
      <w:r>
        <w:t>The political economy of organized crime:providing protection when the state does not,</w:t>
      </w:r>
      <w:r w:rsidRPr="00643940">
        <w:t xml:space="preserve"> Department of Economics, University of California </w:t>
      </w:r>
      <w:hyperlink r:id="rId28" w:history="1">
        <w:r w:rsidRPr="00427F31">
          <w:rPr>
            <w:rStyle w:val="Hyperlink"/>
          </w:rPr>
          <w:t>http://link.springer.com.proxy.lib.umich.edu/content/pdf/10.1007%2FPL00011026.pdf)//IB</w:t>
        </w:r>
      </w:hyperlink>
    </w:p>
    <w:p w:rsidR="00C77072" w:rsidRDefault="00C77072" w:rsidP="00C77072">
      <w:pPr>
        <w:rPr>
          <w:sz w:val="16"/>
        </w:rPr>
      </w:pPr>
      <w:r w:rsidRPr="00455236">
        <w:rPr>
          <w:sz w:val="16"/>
        </w:rPr>
        <w:t xml:space="preserve">Take cocaine as an example. Starting </w:t>
      </w:r>
      <w:r w:rsidRPr="00C5592F">
        <w:rPr>
          <w:rStyle w:val="StyleBoldUnderline"/>
          <w:highlight w:val="yellow"/>
        </w:rPr>
        <w:t>from the bottom</w:t>
      </w:r>
      <w:r w:rsidRPr="00C5592F">
        <w:rPr>
          <w:rStyle w:val="StyleBoldUnderline"/>
        </w:rPr>
        <w:t xml:space="preserve"> of the supply chain, the Peruvian </w:t>
      </w:r>
      <w:r w:rsidRPr="00C5592F">
        <w:rPr>
          <w:rStyle w:val="StyleBoldUnderline"/>
          <w:highlight w:val="yellow"/>
        </w:rPr>
        <w:t>peasant who produces coca leaves</w:t>
      </w:r>
      <w:r w:rsidRPr="00455236">
        <w:rPr>
          <w:sz w:val="16"/>
        </w:rPr>
        <w:t xml:space="preserve"> does not just </w:t>
      </w:r>
      <w:r w:rsidRPr="00C5592F">
        <w:rPr>
          <w:rStyle w:val="StyleBoldUnderline"/>
          <w:highlight w:val="yellow"/>
        </w:rPr>
        <w:t>face the danger of being discovered</w:t>
      </w:r>
      <w:r w:rsidRPr="00455236">
        <w:rPr>
          <w:sz w:val="16"/>
        </w:rPr>
        <w:t xml:space="preserve"> by the authorities</w:t>
      </w:r>
      <w:r w:rsidRPr="00C5592F">
        <w:rPr>
          <w:rStyle w:val="StyleBoldUnderline"/>
        </w:rPr>
        <w:t xml:space="preserve">, </w:t>
      </w:r>
      <w:r w:rsidRPr="00C5592F">
        <w:rPr>
          <w:rStyle w:val="StyleBoldUnderline"/>
          <w:highlight w:val="yellow"/>
        </w:rPr>
        <w:t>have his bushes</w:t>
      </w:r>
      <w:r w:rsidRPr="00C5592F">
        <w:rPr>
          <w:rStyle w:val="StyleBoldUnderline"/>
        </w:rPr>
        <w:t xml:space="preserve"> </w:t>
      </w:r>
      <w:r w:rsidRPr="00C5592F">
        <w:rPr>
          <w:rStyle w:val="StyleBoldUnderline"/>
          <w:highlight w:val="yellow"/>
        </w:rPr>
        <w:t>destroyed</w:t>
      </w:r>
      <w:r w:rsidRPr="00455236">
        <w:rPr>
          <w:sz w:val="16"/>
        </w:rPr>
        <w:t xml:space="preserve">, and possibly face </w:t>
      </w:r>
      <w:r w:rsidRPr="00C5592F">
        <w:rPr>
          <w:rStyle w:val="StyleBoldUnderline"/>
          <w:highlight w:val="yellow"/>
        </w:rPr>
        <w:t>prosecution and jailing.</w:t>
      </w:r>
      <w:r w:rsidRPr="00C5592F">
        <w:rPr>
          <w:rStyle w:val="StyleBoldUnderline"/>
        </w:rPr>
        <w:t xml:space="preserve"> He </w:t>
      </w:r>
      <w:r w:rsidRPr="00C5592F">
        <w:rPr>
          <w:rStyle w:val="StyleBoldUnderline"/>
          <w:highlight w:val="yellow"/>
        </w:rPr>
        <w:t>also has to face buyers whom he cannot sue if they do not pay</w:t>
      </w:r>
      <w:r w:rsidRPr="00C5592F">
        <w:rPr>
          <w:rStyle w:val="StyleBoldUnderline"/>
        </w:rPr>
        <w:t>, who could</w:t>
      </w:r>
      <w:r w:rsidRPr="00455236">
        <w:rPr>
          <w:sz w:val="16"/>
        </w:rPr>
        <w:t xml:space="preserve"> possibly simply </w:t>
      </w:r>
      <w:r w:rsidRPr="00C5592F">
        <w:rPr>
          <w:rStyle w:val="StyleBoldUnderline"/>
          <w:highlight w:val="yellow"/>
        </w:rPr>
        <w:t>eliminate other potential buyers</w:t>
      </w:r>
      <w:r w:rsidRPr="00455236">
        <w:rPr>
          <w:sz w:val="16"/>
        </w:rPr>
        <w:t xml:space="preserve">, and who </w:t>
      </w:r>
      <w:r w:rsidRPr="00C5592F">
        <w:rPr>
          <w:rStyle w:val="StyleBoldUnderline"/>
          <w:highlight w:val="yellow"/>
        </w:rPr>
        <w:t>have enforcement</w:t>
      </w:r>
      <w:r w:rsidRPr="00C5592F">
        <w:rPr>
          <w:rStyle w:val="StyleBoldUnderline"/>
        </w:rPr>
        <w:t xml:space="preserve"> </w:t>
      </w:r>
      <w:r w:rsidRPr="00C5592F">
        <w:rPr>
          <w:rStyle w:val="StyleBoldUnderline"/>
          <w:highlight w:val="yellow"/>
        </w:rPr>
        <w:t>powers not typical of buyers of other crops</w:t>
      </w:r>
      <w:r w:rsidRPr="00C5592F">
        <w:rPr>
          <w:rStyle w:val="StyleBoldUnderline"/>
        </w:rPr>
        <w:t xml:space="preserve">. The </w:t>
      </w:r>
      <w:r w:rsidRPr="00C5592F">
        <w:rPr>
          <w:rStyle w:val="StyleBoldUnderline"/>
          <w:highlight w:val="yellow"/>
        </w:rPr>
        <w:t>conversion of coca leaves into coca paste</w:t>
      </w:r>
      <w:r w:rsidRPr="00455236">
        <w:rPr>
          <w:sz w:val="16"/>
        </w:rPr>
        <w:t xml:space="preserve"> and then into </w:t>
      </w:r>
      <w:r w:rsidRPr="00C5592F">
        <w:rPr>
          <w:rStyle w:val="StyleBoldUnderline"/>
          <w:highlight w:val="yellow"/>
        </w:rPr>
        <w:t>cocaine base requires different types of chemicals</w:t>
      </w:r>
      <w:r w:rsidRPr="00455236">
        <w:rPr>
          <w:sz w:val="16"/>
        </w:rPr>
        <w:t xml:space="preserve"> (the distribution of which is often </w:t>
      </w:r>
      <w:r w:rsidRPr="00C5592F">
        <w:rPr>
          <w:rStyle w:val="StyleBoldUnderline"/>
          <w:highlight w:val="yellow"/>
        </w:rPr>
        <w:t>controlled by governments</w:t>
      </w:r>
      <w:r w:rsidRPr="00C5592F">
        <w:rPr>
          <w:rStyle w:val="StyleBoldUnderline"/>
        </w:rPr>
        <w:t xml:space="preserve"> as a way of making the production of cocaine more difﬁcult</w:t>
      </w:r>
      <w:r w:rsidRPr="00455236">
        <w:rPr>
          <w:sz w:val="16"/>
        </w:rPr>
        <w:t xml:space="preserve">), implements like </w:t>
      </w:r>
      <w:r w:rsidRPr="00455236">
        <w:rPr>
          <w:rStyle w:val="StyleBoldUnderline"/>
          <w:highlight w:val="yellow"/>
        </w:rPr>
        <w:t>drums and heat lamps, as well as a physical location, a “factory</w:t>
      </w:r>
      <w:r w:rsidRPr="00455236">
        <w:rPr>
          <w:sz w:val="16"/>
        </w:rPr>
        <w:t xml:space="preserve">.” Conversion into cocaine requires additional chemicals, heat lamps, microwave ovens, or fans and a location. The buying of the many ﬁxed and variable inputs to these processes and their ﬁnancing do not just have to be undertaken </w:t>
      </w:r>
      <w:r w:rsidRPr="00455236">
        <w:rPr>
          <w:rStyle w:val="StyleBoldUnderline"/>
          <w:highlight w:val="yellow"/>
        </w:rPr>
        <w:t xml:space="preserve">outside </w:t>
      </w:r>
      <w:r w:rsidRPr="00455236">
        <w:rPr>
          <w:rStyle w:val="StyleBoldUnderline"/>
        </w:rPr>
        <w:t xml:space="preserve">the normal </w:t>
      </w:r>
      <w:r w:rsidRPr="00455236">
        <w:rPr>
          <w:rStyle w:val="StyleBoldUnderline"/>
          <w:highlight w:val="yellow"/>
        </w:rPr>
        <w:t>legal channels, but they also have to be hidden away from the authorities</w:t>
      </w:r>
      <w:r w:rsidRPr="00455236">
        <w:rPr>
          <w:sz w:val="16"/>
        </w:rPr>
        <w:t xml:space="preserve">. The hiding itself has to be enforced by carrot and stick, money and guns. The shipping of cocaine over international borders can involve many different modes of transport from small planes to concealment inside ship containers, and can involve the creation of an elaborate system of front companies. Such activities involve </w:t>
      </w:r>
      <w:r w:rsidRPr="00455236">
        <w:rPr>
          <w:rStyle w:val="StyleBoldUnderline"/>
          <w:highlight w:val="yellow"/>
        </w:rPr>
        <w:t>many people who have to be adequately compensated for the risks they undertake</w:t>
      </w:r>
      <w:r w:rsidRPr="00455236">
        <w:rPr>
          <w:sz w:val="16"/>
        </w:rPr>
        <w:t xml:space="preserve"> and who need to feel sufﬁciently threatened not to rat on their associates and superiors. Whole shipments worth </w:t>
      </w:r>
      <w:r w:rsidRPr="00455236">
        <w:rPr>
          <w:rStyle w:val="StyleBoldUnderline"/>
          <w:highlight w:val="yellow"/>
        </w:rPr>
        <w:t>tens of millions of dollars can be lost and no commercial insurer will provide insurance coverage</w:t>
      </w:r>
      <w:r w:rsidRPr="00C5592F">
        <w:rPr>
          <w:rStyle w:val="StyleBoldUnderline"/>
        </w:rPr>
        <w:t>.</w:t>
      </w:r>
      <w:r w:rsidRPr="00455236">
        <w:rPr>
          <w:sz w:val="16"/>
        </w:rPr>
        <w:t xml:space="preserve"> The wholesale and retail distribution of cocaine, including its possible conversion to crack cocaine, have their own enforcement problems that are more common to those of other drugs and other prohibited commodities. The laundering and safe repatriation of sales proceeds is another area of concern.</w:t>
      </w:r>
    </w:p>
    <w:p w:rsidR="007C7D6F" w:rsidRDefault="007C7D6F" w:rsidP="007C7D6F">
      <w:pPr>
        <w:pStyle w:val="Heading2"/>
      </w:pPr>
      <w:r>
        <w:lastRenderedPageBreak/>
        <w:t>Impacts</w:t>
      </w:r>
    </w:p>
    <w:p w:rsidR="00101150" w:rsidRDefault="00101150" w:rsidP="00101150">
      <w:pPr>
        <w:pStyle w:val="Heading3"/>
      </w:pPr>
      <w:r>
        <w:lastRenderedPageBreak/>
        <w:t>West Africa Ext</w:t>
      </w:r>
    </w:p>
    <w:p w:rsidR="00101150" w:rsidRDefault="00101150" w:rsidP="00101150">
      <w:pPr>
        <w:pStyle w:val="Heading4"/>
        <w:rPr>
          <w:rStyle w:val="Heading2Char"/>
        </w:rPr>
      </w:pPr>
      <w:r w:rsidRPr="00705DB9">
        <w:t>Drug trafficking from Latin America Causes a Laundry List of Problems in West Africa</w:t>
      </w:r>
    </w:p>
    <w:p w:rsidR="00101150" w:rsidRPr="00BF0F1D" w:rsidRDefault="00101150" w:rsidP="00101150">
      <w:r w:rsidRPr="00EC0FD7">
        <w:rPr>
          <w:rStyle w:val="StyleStyleBold12pt"/>
        </w:rPr>
        <w:t>Kofi Annan Foundation et al. ’12</w:t>
      </w:r>
      <w:r w:rsidRPr="00EC0FD7">
        <w:t xml:space="preserve">  (This card was cut from a summary of proceedings from an expert meeting including several government agencies from around the world) Kofiannanfoundation.org http://kofiannanfoundation.org/sites/default/files/Final%20Report%20of%20WADW%208%20Juin%202012.pdf.</w:t>
      </w:r>
    </w:p>
    <w:p w:rsidR="00101150" w:rsidRDefault="00101150" w:rsidP="00101150">
      <w:pPr>
        <w:rPr>
          <w:szCs w:val="28"/>
        </w:rPr>
      </w:pPr>
      <w:r w:rsidRPr="00DF6D13">
        <w:rPr>
          <w:rStyle w:val="StyleBoldUnderline"/>
        </w:rPr>
        <w:t xml:space="preserve">In less than one and a half decades </w:t>
      </w:r>
      <w:r w:rsidRPr="00DF6D13">
        <w:rPr>
          <w:rStyle w:val="StyleBoldUnderline"/>
          <w:highlight w:val="cyan"/>
        </w:rPr>
        <w:t xml:space="preserve">West Africa has ¶ become a major transit and re¬packaging hub for cocaine ¶ and heroine flowing from </w:t>
      </w:r>
      <w:r w:rsidRPr="00DF6D13">
        <w:rPr>
          <w:rStyle w:val="StyleBoldUnderline"/>
        </w:rPr>
        <w:t>the</w:t>
      </w:r>
      <w:r w:rsidRPr="00DF6D13">
        <w:rPr>
          <w:rStyle w:val="StyleBoldUnderline"/>
          <w:highlight w:val="cyan"/>
        </w:rPr>
        <w:t xml:space="preserve"> Latin American </w:t>
      </w:r>
      <w:r w:rsidRPr="00DF6D13">
        <w:t>and Asian ¶</w:t>
      </w:r>
      <w:r w:rsidRPr="00DF6D13">
        <w:rPr>
          <w:rStyle w:val="StyleBoldUnderline"/>
        </w:rPr>
        <w:t xml:space="preserve"> </w:t>
      </w:r>
      <w:r w:rsidRPr="00DF6D13">
        <w:rPr>
          <w:rStyle w:val="StyleBoldUnderline"/>
          <w:highlight w:val="cyan"/>
        </w:rPr>
        <w:t>producing areas to Europe</w:t>
      </w:r>
      <w:r w:rsidRPr="00DF6D13">
        <w:rPr>
          <w:rStyle w:val="StyleBoldUnderline"/>
        </w:rPr>
        <w:t xml:space="preserve">an markets.2¶ While </w:t>
      </w:r>
      <w:r w:rsidRPr="00DF6D13">
        <w:rPr>
          <w:rStyle w:val="StyleBoldUnderline"/>
          <w:highlight w:val="cyan"/>
        </w:rPr>
        <w:t>organized ¶ crime and drug trafficking already existed in the region,</w:t>
      </w:r>
      <w:r w:rsidRPr="00DF6D13">
        <w:rPr>
          <w:rStyle w:val="StyleBoldUnderline"/>
        </w:rPr>
        <w:t xml:space="preserve"> ¶ the phenomenon </w:t>
      </w:r>
      <w:r w:rsidRPr="00DF6D13">
        <w:rPr>
          <w:rStyle w:val="StyleBoldUnderline"/>
          <w:highlight w:val="cyan"/>
        </w:rPr>
        <w:t>rapidly expanded in the mid-2000s as a ¶ result of a strategic shift of Latin American drug syndicates ¶ towards the rapidly growing European market</w:t>
      </w:r>
      <w:r w:rsidRPr="00DF6D13">
        <w:rPr>
          <w:rStyle w:val="StyleBoldUnderline"/>
        </w:rPr>
        <w:t xml:space="preserve"> in part ¶ due to the operational ‘successes’ of U.S. law enforcement ¶ agencies in mitigating the flow of drugs into the United ¶ States</w:t>
      </w:r>
      <w:r w:rsidRPr="00DF6D13">
        <w:rPr>
          <w:sz w:val="32"/>
          <w:szCs w:val="28"/>
        </w:rPr>
        <w:t>.3</w:t>
      </w:r>
      <w:r w:rsidRPr="00DF6D13">
        <w:rPr>
          <w:rStyle w:val="StyleBoldUnderline"/>
        </w:rPr>
        <w:t xml:space="preserve">¶ West Africa presented an ideal choice as a logistical ¶ transit center: </w:t>
      </w:r>
      <w:r w:rsidRPr="00DF6D13">
        <w:rPr>
          <w:rStyle w:val="StyleBoldUnderline"/>
          <w:highlight w:val="cyan"/>
        </w:rPr>
        <w:t>its geography makes detection difficult ¶ and facilitates transit</w:t>
      </w:r>
      <w:r w:rsidRPr="00DF6D13">
        <w:rPr>
          <w:rStyle w:val="StyleBoldUnderline"/>
        </w:rPr>
        <w:t xml:space="preserve">; the region boasts </w:t>
      </w:r>
      <w:r w:rsidRPr="00DF6D13">
        <w:rPr>
          <w:rStyle w:val="StyleBoldUnderline"/>
          <w:highlight w:val="cyan"/>
        </w:rPr>
        <w:t>well-established ¶ networks of West African smugglers and crime syndicates;</w:t>
      </w:r>
      <w:r w:rsidRPr="00DF6D13">
        <w:rPr>
          <w:rStyle w:val="StyleBoldUnderline"/>
        </w:rPr>
        <w:t xml:space="preserve"> ¶ and a vulnerable political environment. The latter has its ¶ roots in the region’s colonial history and includes endemic ¶ poverty as well as a combination of weak institutions ¶ and systems, instability, and ill-equipped </w:t>
      </w:r>
      <w:r w:rsidRPr="00DF6D13">
        <w:rPr>
          <w:rStyle w:val="StyleBoldUnderline"/>
          <w:highlight w:val="cyan"/>
        </w:rPr>
        <w:t>and corruptible ¶ political party representatives, law enforcement</w:t>
      </w:r>
      <w:r w:rsidRPr="00DF6D13">
        <w:rPr>
          <w:rStyle w:val="StyleBoldUnderline"/>
        </w:rPr>
        <w:t xml:space="preserve"> and ¶ intelligence officers, and judicial authorities</w:t>
      </w:r>
      <w:r w:rsidRPr="00176394">
        <w:rPr>
          <w:rStyle w:val="StyleBoldUnderline"/>
        </w:rPr>
        <w:t>.</w:t>
      </w:r>
      <w:r w:rsidRPr="00176394">
        <w:rPr>
          <w:sz w:val="28"/>
          <w:szCs w:val="28"/>
        </w:rPr>
        <w:t xml:space="preserve"> </w:t>
      </w:r>
      <w:r w:rsidRPr="00DF6D13">
        <w:rPr>
          <w:sz w:val="24"/>
          <w:szCs w:val="28"/>
        </w:rPr>
        <w:t>¶</w:t>
      </w:r>
      <w:r w:rsidRPr="00DF6D13">
        <w:rPr>
          <w:szCs w:val="28"/>
        </w:rPr>
        <w:t xml:space="preserve"> In some countries, the legacy of civil wars led to diminished ¶ human capital, social infrastructure and productive ¶ national development assets. They also gave way to a rise ¶ in the number of armed groups operating in the region and ¶ the circulation of small arms and light weapons (SALW). ¶ Many of these challenges are slowly being overcome, with ¶ countries across the region enjoying transitions to, and ¶ consolidation of democratic rule in addition to positive ¶ economic growth</w:t>
      </w:r>
      <w:r w:rsidRPr="00DF6D13">
        <w:rPr>
          <w:sz w:val="24"/>
          <w:szCs w:val="28"/>
        </w:rPr>
        <w:t xml:space="preserve">. </w:t>
      </w:r>
      <w:r w:rsidRPr="00DF6D13">
        <w:rPr>
          <w:rStyle w:val="StyleBoldUnderline"/>
        </w:rPr>
        <w:t xml:space="preserve">Yet, at the same time, new </w:t>
      </w:r>
      <w:r w:rsidRPr="00DF6D13">
        <w:rPr>
          <w:rStyle w:val="StyleBoldUnderline"/>
          <w:highlight w:val="cyan"/>
        </w:rPr>
        <w:t>threats have ¶ emerged, compounding existing political and security ¶ challenges in West Africa</w:t>
      </w:r>
      <w:r w:rsidRPr="00DF6D13">
        <w:rPr>
          <w:rStyle w:val="StyleBoldUnderline"/>
        </w:rPr>
        <w:t xml:space="preserve">. These </w:t>
      </w:r>
      <w:r w:rsidRPr="00DF6D13">
        <w:rPr>
          <w:rStyle w:val="StyleBoldUnderline"/>
          <w:highlight w:val="cyan"/>
        </w:rPr>
        <w:t>threats include drug ¶ trafficking, and</w:t>
      </w:r>
      <w:r w:rsidRPr="00DF6D13">
        <w:rPr>
          <w:rStyle w:val="StyleBoldUnderline"/>
        </w:rPr>
        <w:t xml:space="preserve"> increasingly, </w:t>
      </w:r>
      <w:r w:rsidRPr="00DF6D13">
        <w:rPr>
          <w:rStyle w:val="StyleBoldUnderline"/>
          <w:highlight w:val="cyan"/>
        </w:rPr>
        <w:t>drug consumption</w:t>
      </w:r>
      <w:r w:rsidRPr="00DF6D13">
        <w:rPr>
          <w:rStyle w:val="StyleBoldUnderline"/>
        </w:rPr>
        <w:t xml:space="preserve">, broader ¶ organized criminal activity such as </w:t>
      </w:r>
      <w:r w:rsidRPr="00DF6D13">
        <w:rPr>
          <w:rStyle w:val="StyleBoldUnderline"/>
          <w:highlight w:val="cyan"/>
        </w:rPr>
        <w:t>human trafficking, ¶ illicit logging, illicit capture of resources, piracy, money laundering, and terrorism.</w:t>
      </w:r>
      <w:r w:rsidRPr="00DF6D13">
        <w:rPr>
          <w:rStyle w:val="StyleBoldUnderline"/>
        </w:rPr>
        <w:t xml:space="preserve"> Combined with intense ¶ urbanization and youth unemployment, </w:t>
      </w:r>
      <w:r w:rsidRPr="00DF6D13">
        <w:rPr>
          <w:rStyle w:val="StyleBoldUnderline"/>
          <w:highlight w:val="cyan"/>
        </w:rPr>
        <w:t>these threats and ¶ challenges are having a corrosive effect on democratic ¶ institutions and processes, security and economic ¶ development across the region and driving violence and ¶ reemergence of conflict.</w:t>
      </w:r>
      <w:r w:rsidRPr="00DF6D13">
        <w:rPr>
          <w:sz w:val="32"/>
          <w:szCs w:val="28"/>
        </w:rPr>
        <w:t xml:space="preserve"> </w:t>
      </w:r>
      <w:r w:rsidRPr="00DF6D13">
        <w:rPr>
          <w:szCs w:val="28"/>
        </w:rPr>
        <w:t>¶ Conversely, research shows that the evidentiary base ¶ underpinning perceptions of challenges remains weak, as ¶ do mechanisms to assess and respond to vulnerabilities, ¶ threats and challenges that enable organized crime ¶ and drug trafficking. Indeed, despite several positive ¶ developments, there is still limited evidence of effective, ¶ strategic responses to the multi-faceted challenges posed ¶ by organized crime and drug trafficking in the region. While ¶ declarations and action plans from within and beyond the ¶ region abound, many continue to lament the absence of ¶ a comprehensive strategic framework that goes beyond ¶ mere technical assistance to more effectively encompass ¶ the underlying global, regional and national political ¶ economy factors that enable organized crime and drug ¶ trafficking in the region. Operational level strategies are ¶ also said to be weak, not least because they are developed ¶ on the basis of weak and siloed analysis. Existing strategies ¶ tend to omit the importance of ensuring that security ¶ centered efforts are accompanied by efforts aimed at ¶ strengthening political institutions and processes, justice ¶ and health institutions, and responding to widespread ¶ youth unemployment. Even less focus and investment is ¶ being placed on developing the capacity of civil society ¶ and academia to monitor and analyze trends and effects ¶ of organized crime and trafficking across the region. ¶ Meanwhile, the private sector remains largely removed ¶ from current debates on the issues.</w:t>
      </w:r>
    </w:p>
    <w:p w:rsidR="00101150" w:rsidRDefault="00101150" w:rsidP="00101150">
      <w:pPr>
        <w:pStyle w:val="Heading4"/>
      </w:pPr>
      <w:r>
        <w:lastRenderedPageBreak/>
        <w:t>Huge amounts of money are flowing through West Africa in the form of Narcotics</w:t>
      </w:r>
    </w:p>
    <w:p w:rsidR="00101150" w:rsidRPr="00CC4BA6" w:rsidRDefault="00101150" w:rsidP="00101150">
      <w:r w:rsidRPr="00074D52">
        <w:rPr>
          <w:rStyle w:val="StyleStyleBold12pt"/>
        </w:rPr>
        <w:t>Shehu ’09</w:t>
      </w:r>
      <w:r>
        <w:t xml:space="preserve">  Director General of GIABA in West Africa. giaba.org</w:t>
      </w:r>
      <w:r w:rsidRPr="00944FA7">
        <w:t xml:space="preserve"> </w:t>
      </w:r>
      <w:r>
        <w:t>&lt;</w:t>
      </w:r>
      <w:r w:rsidRPr="00944FA7">
        <w:t>http://www.giaba.org/media/f/231_09-8-4-EFFECTS_OF_DRUG_TRAFFICKING_FOR__PARLIAMENTARIANS,_09-comrs.pdf</w:t>
      </w:r>
      <w:r>
        <w:t>&gt;.</w:t>
      </w:r>
    </w:p>
    <w:p w:rsidR="00101150" w:rsidRPr="00876BF7" w:rsidRDefault="00101150" w:rsidP="00101150">
      <w:pPr>
        <w:rPr>
          <w:rStyle w:val="StyleBoldUnderline"/>
        </w:rPr>
      </w:pPr>
      <w:r w:rsidRPr="00876BF7">
        <w:rPr>
          <w:rStyle w:val="StyleBoldUnderline"/>
        </w:rPr>
        <w:t xml:space="preserve">Let me be clear: we are talking of </w:t>
      </w:r>
      <w:r w:rsidRPr="00876BF7">
        <w:rPr>
          <w:rStyle w:val="StyleBoldUnderline"/>
          <w:highlight w:val="cyan"/>
        </w:rPr>
        <w:t>major cash transactions</w:t>
      </w:r>
      <w:r w:rsidRPr="00876BF7">
        <w:rPr>
          <w:rStyle w:val="StyleBoldUnderline"/>
        </w:rPr>
        <w:t xml:space="preserve"> here, </w:t>
      </w:r>
      <w:r w:rsidRPr="00876BF7">
        <w:rPr>
          <w:rStyle w:val="StyleBoldUnderline"/>
          <w:highlight w:val="cyan"/>
        </w:rPr>
        <w:t>huge amounts of money!</w:t>
      </w:r>
      <w:r w:rsidRPr="00876BF7">
        <w:rPr>
          <w:rStyle w:val="StyleBoldUnderline"/>
        </w:rPr>
        <w:t xml:space="preserve"> </w:t>
      </w:r>
      <w:r w:rsidRPr="00876BF7">
        <w:rPr>
          <w:rStyle w:val="StyleBoldUnderline"/>
          <w:highlight w:val="cyan"/>
        </w:rPr>
        <w:t>A few ¶ years ago, it was estimated that the worldwide illegal trades were worth some 800 billion dollars a ¶ year</w:t>
      </w:r>
      <w:r w:rsidRPr="00876BF7">
        <w:rPr>
          <w:rStyle w:val="StyleBoldUnderline"/>
        </w:rPr>
        <w:t xml:space="preserve">! Of that amount, </w:t>
      </w:r>
      <w:r w:rsidRPr="00876BF7">
        <w:rPr>
          <w:rStyle w:val="StyleBoldUnderline"/>
          <w:highlight w:val="cyan"/>
        </w:rPr>
        <w:t xml:space="preserve">illegal drugs accounted for </w:t>
      </w:r>
      <w:r w:rsidRPr="00876BF7">
        <w:rPr>
          <w:rStyle w:val="StyleBoldUnderline"/>
        </w:rPr>
        <w:t>around</w:t>
      </w:r>
      <w:r w:rsidRPr="00876BF7">
        <w:rPr>
          <w:rStyle w:val="StyleBoldUnderline"/>
          <w:highlight w:val="cyan"/>
        </w:rPr>
        <w:t xml:space="preserve"> 250 billion</w:t>
      </w:r>
      <w:r w:rsidRPr="00876BF7">
        <w:rPr>
          <w:rStyle w:val="StyleBoldUnderline"/>
        </w:rPr>
        <w:t xml:space="preserve">, of which only </w:t>
      </w:r>
      <w:r w:rsidRPr="00876BF7">
        <w:rPr>
          <w:rStyle w:val="StyleBoldUnderline"/>
          <w:highlight w:val="cyan"/>
        </w:rPr>
        <w:t>some 5 to 7% ¶ transited this region. Today,</w:t>
      </w:r>
      <w:r w:rsidRPr="00876BF7">
        <w:rPr>
          <w:rStyle w:val="StyleBoldUnderline"/>
        </w:rPr>
        <w:t xml:space="preserve"> that </w:t>
      </w:r>
      <w:r w:rsidRPr="00876BF7">
        <w:rPr>
          <w:rStyle w:val="StyleBoldUnderline"/>
          <w:highlight w:val="cyan"/>
        </w:rPr>
        <w:t>global amount is probably over one trillion dollars a year</w:t>
      </w:r>
      <w:r w:rsidRPr="00876BF7">
        <w:rPr>
          <w:rStyle w:val="StyleBoldUnderline"/>
        </w:rPr>
        <w:t xml:space="preserve"> – and the ¶ </w:t>
      </w:r>
      <w:r w:rsidRPr="00876BF7">
        <w:rPr>
          <w:rStyle w:val="StyleBoldUnderline"/>
          <w:highlight w:val="cyan"/>
        </w:rPr>
        <w:t>West African portion, even at a</w:t>
      </w:r>
      <w:r w:rsidRPr="00876BF7">
        <w:rPr>
          <w:rStyle w:val="StyleBoldUnderline"/>
        </w:rPr>
        <w:t xml:space="preserve"> slightly </w:t>
      </w:r>
      <w:r w:rsidRPr="00876BF7">
        <w:rPr>
          <w:rStyle w:val="StyleBoldUnderline"/>
          <w:highlight w:val="cyan"/>
        </w:rPr>
        <w:t>increased rate of 10 to 12%, still amounts to between $30 and¶ 40 billion a year in trade</w:t>
      </w:r>
      <w:r w:rsidRPr="00876BF7">
        <w:rPr>
          <w:rStyle w:val="StyleBoldUnderline"/>
        </w:rPr>
        <w:t xml:space="preserve">. These are </w:t>
      </w:r>
      <w:r w:rsidRPr="00876BF7">
        <w:rPr>
          <w:rStyle w:val="StyleBoldUnderline"/>
          <w:highlight w:val="cyan"/>
        </w:rPr>
        <w:t>huge amounts for</w:t>
      </w:r>
      <w:r w:rsidRPr="00876BF7">
        <w:rPr>
          <w:rStyle w:val="StyleBoldUnderline"/>
        </w:rPr>
        <w:t xml:space="preserve"> such </w:t>
      </w:r>
      <w:r w:rsidRPr="00876BF7">
        <w:rPr>
          <w:rStyle w:val="StyleBoldUnderline"/>
          <w:highlight w:val="cyan"/>
        </w:rPr>
        <w:t>vulnerable and inadequately prepared ¶ societies to deal with</w:t>
      </w:r>
      <w:r w:rsidRPr="00876BF7">
        <w:rPr>
          <w:rStyle w:val="StyleBoldUnderline"/>
        </w:rPr>
        <w:t xml:space="preserve"> and to manage</w:t>
      </w:r>
      <w:r w:rsidRPr="00876BF7">
        <w:t>. ¶ 9</w:t>
      </w:r>
      <w:r w:rsidRPr="00876BF7">
        <w:rPr>
          <w:rStyle w:val="StyleBoldUnderline"/>
        </w:rPr>
        <w:t xml:space="preserve">. </w:t>
      </w:r>
      <w:r w:rsidRPr="00876BF7">
        <w:rPr>
          <w:rStyle w:val="StyleBoldUnderline"/>
          <w:highlight w:val="cyan"/>
        </w:rPr>
        <w:t xml:space="preserve">The trafficking routes </w:t>
      </w:r>
      <w:r w:rsidRPr="00876BF7">
        <w:rPr>
          <w:rStyle w:val="StyleBoldUnderline"/>
        </w:rPr>
        <w:t xml:space="preserve">through West Africa </w:t>
      </w:r>
      <w:r w:rsidRPr="00876BF7">
        <w:rPr>
          <w:rStyle w:val="StyleBoldUnderline"/>
          <w:highlight w:val="cyan"/>
        </w:rPr>
        <w:t>are well known by now.</w:t>
      </w:r>
      <w:r w:rsidRPr="00876BF7">
        <w:rPr>
          <w:rStyle w:val="StyleBoldUnderline"/>
        </w:rPr>
        <w:t xml:space="preserve"> The goal is </w:t>
      </w:r>
      <w:r w:rsidRPr="00FA4A7E">
        <w:t>to reach ¶ European shores as quickly and efficiently as possible</w:t>
      </w:r>
      <w:r w:rsidRPr="00876BF7">
        <w:rPr>
          <w:rStyle w:val="StyleBoldUnderline"/>
        </w:rPr>
        <w:t xml:space="preserve"> – which means Iberia, Italy, the Balkans and the ¶ Mediterranean coast. However, </w:t>
      </w:r>
      <w:r w:rsidRPr="00876BF7">
        <w:rPr>
          <w:rStyle w:val="StyleBoldUnderline"/>
          <w:highlight w:val="cyan"/>
        </w:rPr>
        <w:t>direct flights and container shipments to major ports of entry make the ¶ control of traffickers much more complex</w:t>
      </w:r>
      <w:r w:rsidRPr="00876BF7">
        <w:rPr>
          <w:rStyle w:val="StyleBoldUnderline"/>
        </w:rPr>
        <w:t xml:space="preserve">. The methods are also very well known: </w:t>
      </w:r>
      <w:r w:rsidRPr="00876BF7">
        <w:rPr>
          <w:rStyle w:val="StyleBoldUnderline"/>
          <w:highlight w:val="cyan"/>
        </w:rPr>
        <w:t xml:space="preserve">mules, shipping </w:t>
      </w:r>
      <w:r w:rsidRPr="00876BF7">
        <w:rPr>
          <w:rStyle w:val="StyleBoldUnderline"/>
          <w:highlight w:val="cyan"/>
        </w:rPr>
        <w:pgNum/>
      </w:r>
      <w:r w:rsidRPr="00876BF7">
        <w:rPr>
          <w:rStyle w:val="StyleBoldUnderline"/>
          <w:highlight w:val="cyan"/>
        </w:rPr>
        <w:t>¶ containers, mixed in with petroleum products (like plastics), hidden in live animals, flown in small ¶ aircraft, to name but a few</w:t>
      </w:r>
      <w:r w:rsidRPr="00876BF7">
        <w:rPr>
          <w:rStyle w:val="StyleBoldUnderline"/>
        </w:rPr>
        <w:t>.</w:t>
      </w:r>
      <w:r w:rsidRPr="00876BF7">
        <w:t xml:space="preserve"> Furthermore, </w:t>
      </w:r>
      <w:r w:rsidRPr="00876BF7">
        <w:rPr>
          <w:rStyle w:val="StyleBoldUnderline"/>
        </w:rPr>
        <w:t xml:space="preserve">the </w:t>
      </w:r>
      <w:r w:rsidRPr="00876BF7">
        <w:rPr>
          <w:rStyle w:val="StyleBoldUnderline"/>
          <w:highlight w:val="cyan"/>
        </w:rPr>
        <w:t>disruption caused by</w:t>
      </w:r>
      <w:r w:rsidRPr="00876BF7">
        <w:rPr>
          <w:rStyle w:val="StyleBoldUnderline"/>
        </w:rPr>
        <w:t xml:space="preserve"> the numerous </w:t>
      </w:r>
      <w:r w:rsidRPr="00876BF7">
        <w:rPr>
          <w:rStyle w:val="StyleBoldUnderline"/>
          <w:highlight w:val="cyan"/>
        </w:rPr>
        <w:t xml:space="preserve">natural disasters over¶ the past few years has also facilitated </w:t>
      </w:r>
      <w:r w:rsidRPr="00876BF7">
        <w:rPr>
          <w:rStyle w:val="StyleBoldUnderline"/>
        </w:rPr>
        <w:t xml:space="preserve">the </w:t>
      </w:r>
      <w:r w:rsidRPr="00876BF7">
        <w:rPr>
          <w:rStyle w:val="StyleBoldUnderline"/>
          <w:highlight w:val="cyan"/>
        </w:rPr>
        <w:t>traffickers’ job</w:t>
      </w:r>
      <w:r w:rsidRPr="00876BF7">
        <w:rPr>
          <w:rStyle w:val="StyleBoldUnderline"/>
        </w:rPr>
        <w:t>, since law enforcement has been otherwise¶ occupied. All West African countries are increasingly being used as transit routes, particularly those¶ closest to the goal, those most defenceless security-wise and those most unstable internally.</w:t>
      </w:r>
    </w:p>
    <w:p w:rsidR="00101150" w:rsidRPr="00C327DA" w:rsidRDefault="00101150" w:rsidP="00101150">
      <w:pPr>
        <w:pStyle w:val="Heading4"/>
      </w:pPr>
      <w:bookmarkStart w:id="8" w:name="_Toc210660056"/>
      <w:r w:rsidRPr="00C327DA">
        <w:t>African poverty and limited exports cause civil wars that escalate outside the continent</w:t>
      </w:r>
      <w:bookmarkEnd w:id="8"/>
    </w:p>
    <w:p w:rsidR="00101150" w:rsidRPr="00323513" w:rsidRDefault="00101150" w:rsidP="00101150">
      <w:bookmarkStart w:id="9" w:name="_Toc210660057"/>
      <w:r w:rsidRPr="00323513">
        <w:rPr>
          <w:rStyle w:val="StyleStyleBold12pt"/>
        </w:rPr>
        <w:t>Bone</w:t>
      </w:r>
      <w:r w:rsidRPr="00323513">
        <w:t xml:space="preserve"> Assoc. Editor The Age ‘</w:t>
      </w:r>
      <w:r w:rsidRPr="00323513">
        <w:rPr>
          <w:rStyle w:val="StyleStyleBold12pt"/>
        </w:rPr>
        <w:t>3</w:t>
      </w:r>
      <w:r w:rsidRPr="00323513">
        <w:t xml:space="preserve"> (Pamela-, , July 12, “At last, America discovers Africa”, </w:t>
      </w:r>
      <w:hyperlink r:id="rId29" w:history="1">
        <w:r w:rsidRPr="00323513">
          <w:rPr>
            <w:rStyle w:val="Hyperlink"/>
          </w:rPr>
          <w:t>http://www.theage.com.au/articles/2003/07/11/</w:t>
        </w:r>
      </w:hyperlink>
      <w:r w:rsidRPr="00323513">
        <w:t xml:space="preserve"> 1057783349674.html)</w:t>
      </w:r>
      <w:bookmarkEnd w:id="9"/>
      <w:r>
        <w:t>//JAG</w:t>
      </w:r>
    </w:p>
    <w:p w:rsidR="00101150" w:rsidRPr="00323513" w:rsidRDefault="00101150" w:rsidP="00101150">
      <w:pPr>
        <w:rPr>
          <w:sz w:val="12"/>
        </w:rPr>
      </w:pPr>
      <w:r w:rsidRPr="00323513">
        <w:rPr>
          <w:rStyle w:val="StyleBoldUnderline"/>
          <w:highlight w:val="cyan"/>
        </w:rPr>
        <w:t>Africa's</w:t>
      </w:r>
      <w:r w:rsidRPr="00323513">
        <w:rPr>
          <w:rStyle w:val="StyleBoldUnderline"/>
        </w:rPr>
        <w:t xml:space="preserve"> wars are often dismissed as "ethnic" conflicts. But a recent World Bank study of 52 major </w:t>
      </w:r>
      <w:r w:rsidRPr="00323513">
        <w:rPr>
          <w:rStyle w:val="StyleBoldUnderline"/>
          <w:highlight w:val="cyan"/>
        </w:rPr>
        <w:t>civil wars</w:t>
      </w:r>
      <w:r w:rsidRPr="00323513">
        <w:rPr>
          <w:rStyle w:val="StyleBoldUnderline"/>
        </w:rPr>
        <w:t xml:space="preserve"> found most </w:t>
      </w:r>
      <w:r w:rsidRPr="00323513">
        <w:rPr>
          <w:rStyle w:val="StyleBoldUnderline"/>
          <w:highlight w:val="cyan"/>
        </w:rPr>
        <w:t>were caused</w:t>
      </w:r>
      <w:r w:rsidRPr="00323513">
        <w:rPr>
          <w:sz w:val="12"/>
        </w:rPr>
        <w:t xml:space="preserve"> not by ethnic tensions but </w:t>
      </w:r>
      <w:r w:rsidRPr="00323513">
        <w:rPr>
          <w:rStyle w:val="StyleBoldUnderline"/>
          <w:highlight w:val="cyan"/>
        </w:rPr>
        <w:t>by entrenched poverty and heavy dependence on</w:t>
      </w:r>
      <w:r w:rsidRPr="00323513">
        <w:rPr>
          <w:rStyle w:val="StyleBoldUnderline"/>
        </w:rPr>
        <w:t xml:space="preserve"> natural resource </w:t>
      </w:r>
      <w:r w:rsidRPr="00323513">
        <w:rPr>
          <w:rStyle w:val="StyleBoldUnderline"/>
          <w:highlight w:val="cyan"/>
        </w:rPr>
        <w:t>exports</w:t>
      </w:r>
      <w:r w:rsidRPr="00323513">
        <w:rPr>
          <w:sz w:val="12"/>
          <w:highlight w:val="cyan"/>
        </w:rPr>
        <w:t xml:space="preserve">. </w:t>
      </w:r>
      <w:r w:rsidRPr="00323513">
        <w:rPr>
          <w:rStyle w:val="StyleBoldUnderline"/>
          <w:highlight w:val="cyan"/>
        </w:rPr>
        <w:t>The report concluded</w:t>
      </w:r>
      <w:r w:rsidRPr="00323513">
        <w:rPr>
          <w:sz w:val="12"/>
        </w:rPr>
        <w:t xml:space="preserve"> that </w:t>
      </w:r>
      <w:r w:rsidRPr="00323513">
        <w:rPr>
          <w:rStyle w:val="StyleBoldUnderline"/>
        </w:rPr>
        <w:t xml:space="preserve">because </w:t>
      </w:r>
      <w:r w:rsidRPr="00323513">
        <w:rPr>
          <w:rStyle w:val="StyleBoldUnderline"/>
          <w:highlight w:val="cyan"/>
        </w:rPr>
        <w:t>the effects of these wars</w:t>
      </w:r>
      <w:r w:rsidRPr="00323513">
        <w:rPr>
          <w:rStyle w:val="StyleBoldUnderline"/>
        </w:rPr>
        <w:t xml:space="preserve"> often </w:t>
      </w:r>
      <w:r w:rsidRPr="00323513">
        <w:rPr>
          <w:rStyle w:val="StyleBoldUnderline"/>
          <w:highlight w:val="cyan"/>
        </w:rPr>
        <w:t>spill over into neighbouring countries</w:t>
      </w:r>
      <w:r w:rsidRPr="00323513">
        <w:rPr>
          <w:rStyle w:val="StyleBoldUnderline"/>
        </w:rPr>
        <w:t xml:space="preserve"> - and </w:t>
      </w:r>
      <w:r w:rsidRPr="00323513">
        <w:rPr>
          <w:rStyle w:val="StyleBoldUnderline"/>
          <w:highlight w:val="cyan"/>
        </w:rPr>
        <w:t>even</w:t>
      </w:r>
      <w:r w:rsidRPr="00323513">
        <w:rPr>
          <w:rStyle w:val="StyleBoldUnderline"/>
        </w:rPr>
        <w:t xml:space="preserve"> to </w:t>
      </w:r>
      <w:r w:rsidRPr="00323513">
        <w:rPr>
          <w:rStyle w:val="StyleBoldUnderline"/>
          <w:highlight w:val="cyan"/>
        </w:rPr>
        <w:t>faraway rich countries</w:t>
      </w:r>
      <w:r w:rsidRPr="00323513">
        <w:rPr>
          <w:rStyle w:val="StyleBoldUnderline"/>
        </w:rPr>
        <w:t xml:space="preserve"> - the international community has "compelling" reasons to try to prevent them</w:t>
      </w:r>
      <w:r w:rsidRPr="00323513">
        <w:rPr>
          <w:sz w:val="12"/>
        </w:rPr>
        <w:t>, even apart from the humanitarian reasons.</w:t>
      </w:r>
    </w:p>
    <w:p w:rsidR="00101150" w:rsidRPr="00736B8A" w:rsidRDefault="00101150" w:rsidP="00101150">
      <w:pPr>
        <w:pStyle w:val="Heading4"/>
      </w:pPr>
      <w:bookmarkStart w:id="10" w:name="_Toc210660058"/>
      <w:r w:rsidRPr="00736B8A">
        <w:t>State f</w:t>
      </w:r>
      <w:r>
        <w:t>ailure leads to proliferation, terrorism,</w:t>
      </w:r>
      <w:r w:rsidRPr="00736B8A">
        <w:t xml:space="preserve"> and rogue nations culminating in nuclear war</w:t>
      </w:r>
      <w:bookmarkEnd w:id="10"/>
    </w:p>
    <w:p w:rsidR="00101150" w:rsidRPr="00323513" w:rsidRDefault="00101150" w:rsidP="00101150">
      <w:bookmarkStart w:id="11" w:name="_Toc207900244"/>
      <w:bookmarkStart w:id="12" w:name="_Toc208650712"/>
      <w:bookmarkStart w:id="13" w:name="_Toc208763281"/>
      <w:bookmarkStart w:id="14" w:name="_Toc208766735"/>
      <w:bookmarkStart w:id="15" w:name="_Toc208852633"/>
      <w:bookmarkStart w:id="16" w:name="_Toc210660059"/>
      <w:r w:rsidRPr="00323513">
        <w:rPr>
          <w:rStyle w:val="StyleStyleBold12pt"/>
        </w:rPr>
        <w:t>The African Studies Centre et al ‘3</w:t>
      </w:r>
      <w:r w:rsidRPr="00323513">
        <w:t xml:space="preserve"> (The Transnational Institute, The Center of Social Studies, Coimbra University, and The Peace Research Center – CIP-FUHEM, “Failed and Collapsed States in the International System,” December, found at: http://www.globalpolicy.org/nations/sovereign/failed/2003/12failedcollapsedstates.pdf)</w:t>
      </w:r>
      <w:bookmarkEnd w:id="11"/>
      <w:bookmarkEnd w:id="12"/>
      <w:bookmarkEnd w:id="13"/>
      <w:bookmarkEnd w:id="14"/>
      <w:bookmarkEnd w:id="15"/>
      <w:bookmarkEnd w:id="16"/>
      <w:r>
        <w:t>//JAG</w:t>
      </w:r>
    </w:p>
    <w:p w:rsidR="00101150" w:rsidRPr="00323513" w:rsidRDefault="00101150" w:rsidP="00101150">
      <w:pPr>
        <w:rPr>
          <w:rStyle w:val="StyleBoldUnderline"/>
        </w:rPr>
      </w:pPr>
      <w:r w:rsidRPr="00323513">
        <w:rPr>
          <w:rStyle w:val="StyleBoldUnderline"/>
        </w:rPr>
        <w:t>In the malign scenario</w:t>
      </w:r>
      <w:r w:rsidRPr="00323513">
        <w:rPr>
          <w:sz w:val="12"/>
        </w:rPr>
        <w:t xml:space="preserve"> of global developments </w:t>
      </w:r>
      <w:r w:rsidRPr="00323513">
        <w:rPr>
          <w:rStyle w:val="StyleBoldUnderline"/>
        </w:rPr>
        <w:t xml:space="preserve">the number of </w:t>
      </w:r>
      <w:r w:rsidRPr="00323513">
        <w:rPr>
          <w:rStyle w:val="StyleBoldUnderline"/>
          <w:highlight w:val="cyan"/>
        </w:rPr>
        <w:t>collapsed states</w:t>
      </w:r>
      <w:r w:rsidRPr="00323513">
        <w:rPr>
          <w:rStyle w:val="StyleBoldUnderline"/>
        </w:rPr>
        <w:t xml:space="preserve"> would grow significantly. This </w:t>
      </w:r>
      <w:r w:rsidRPr="00323513">
        <w:rPr>
          <w:rStyle w:val="StyleBoldUnderline"/>
          <w:highlight w:val="cyan"/>
        </w:rPr>
        <w:t>would mean</w:t>
      </w:r>
      <w:r w:rsidRPr="00323513">
        <w:rPr>
          <w:rStyle w:val="StyleBoldUnderline"/>
        </w:rPr>
        <w:t xml:space="preserve"> that several </w:t>
      </w:r>
      <w:r w:rsidRPr="00323513">
        <w:rPr>
          <w:rStyle w:val="StyleBoldUnderline"/>
          <w:highlight w:val="cyan"/>
        </w:rPr>
        <w:t>more countries</w:t>
      </w:r>
      <w:r w:rsidRPr="00323513">
        <w:rPr>
          <w:rStyle w:val="StyleBoldUnderline"/>
        </w:rPr>
        <w:t xml:space="preserve"> in the world could </w:t>
      </w:r>
      <w:r w:rsidRPr="00323513">
        <w:rPr>
          <w:rStyle w:val="StyleBoldUnderline"/>
          <w:highlight w:val="cyan"/>
        </w:rPr>
        <w:t>not</w:t>
      </w:r>
      <w:r w:rsidRPr="00323513">
        <w:rPr>
          <w:rStyle w:val="StyleBoldUnderline"/>
        </w:rPr>
        <w:t xml:space="preserve"> be </w:t>
      </w:r>
      <w:r w:rsidRPr="00323513">
        <w:rPr>
          <w:rStyle w:val="StyleBoldUnderline"/>
          <w:highlight w:val="cyan"/>
        </w:rPr>
        <w:t>held to account for</w:t>
      </w:r>
      <w:r w:rsidRPr="00323513">
        <w:rPr>
          <w:rStyle w:val="StyleBoldUnderline"/>
        </w:rPr>
        <w:t xml:space="preserve"> respecting international agreements in</w:t>
      </w:r>
      <w:r w:rsidRPr="00323513">
        <w:rPr>
          <w:sz w:val="12"/>
        </w:rPr>
        <w:t xml:space="preserve"> various fields, be it commercial transactions, debt repayment, </w:t>
      </w:r>
      <w:r w:rsidRPr="00323513">
        <w:rPr>
          <w:rStyle w:val="StyleBoldUnderline"/>
        </w:rPr>
        <w:t xml:space="preserve">the possession and </w:t>
      </w:r>
      <w:r w:rsidRPr="00323513">
        <w:rPr>
          <w:rStyle w:val="StyleBoldUnderline"/>
          <w:highlight w:val="cyan"/>
        </w:rPr>
        <w:t>proliferation of w</w:t>
      </w:r>
      <w:r w:rsidRPr="00323513">
        <w:rPr>
          <w:rStyle w:val="StyleBoldUnderline"/>
        </w:rPr>
        <w:t xml:space="preserve">eapons of </w:t>
      </w:r>
      <w:r w:rsidRPr="00323513">
        <w:rPr>
          <w:rStyle w:val="StyleBoldUnderline"/>
          <w:highlight w:val="cyan"/>
        </w:rPr>
        <w:t>m</w:t>
      </w:r>
      <w:r w:rsidRPr="00323513">
        <w:rPr>
          <w:rStyle w:val="StyleBoldUnderline"/>
        </w:rPr>
        <w:t xml:space="preserve">ass </w:t>
      </w:r>
      <w:r w:rsidRPr="00323513">
        <w:rPr>
          <w:rStyle w:val="StyleBoldUnderline"/>
          <w:highlight w:val="cyan"/>
        </w:rPr>
        <w:t>d</w:t>
      </w:r>
      <w:r w:rsidRPr="00323513">
        <w:rPr>
          <w:rStyle w:val="StyleBoldUnderline"/>
        </w:rPr>
        <w:t>estruction</w:t>
      </w:r>
      <w:r w:rsidRPr="00323513">
        <w:rPr>
          <w:sz w:val="12"/>
        </w:rPr>
        <w:t xml:space="preserve"> and the use of the national territory for criminal or terrorist activities. </w:t>
      </w:r>
      <w:r w:rsidRPr="00323513">
        <w:rPr>
          <w:rStyle w:val="StyleBoldUnderline"/>
        </w:rPr>
        <w:t xml:space="preserve">The increase in </w:t>
      </w:r>
      <w:r w:rsidRPr="00323513">
        <w:rPr>
          <w:rStyle w:val="StyleBoldUnderline"/>
          <w:highlight w:val="cyan"/>
        </w:rPr>
        <w:t>failed states would</w:t>
      </w:r>
      <w:r w:rsidRPr="00323513">
        <w:rPr>
          <w:rStyle w:val="StyleBoldUnderline"/>
        </w:rPr>
        <w:t xml:space="preserve"> immediately </w:t>
      </w:r>
      <w:r w:rsidRPr="00323513">
        <w:rPr>
          <w:rStyle w:val="StyleBoldUnderline"/>
          <w:highlight w:val="cyan"/>
        </w:rPr>
        <w:t>lead to</w:t>
      </w:r>
      <w:r w:rsidRPr="00323513">
        <w:rPr>
          <w:rStyle w:val="StyleBoldUnderline"/>
        </w:rPr>
        <w:t xml:space="preserve"> an increase in international </w:t>
      </w:r>
      <w:r w:rsidRPr="00323513">
        <w:rPr>
          <w:rStyle w:val="StyleBoldUnderline"/>
          <w:highlight w:val="cyan"/>
        </w:rPr>
        <w:t>migration, which could have a knock-on effect</w:t>
      </w:r>
      <w:r w:rsidRPr="00323513">
        <w:rPr>
          <w:rStyle w:val="StyleBoldUnderline"/>
        </w:rPr>
        <w:t xml:space="preserve">, first </w:t>
      </w:r>
      <w:r w:rsidRPr="00323513">
        <w:rPr>
          <w:rStyle w:val="StyleBoldUnderline"/>
          <w:highlight w:val="cyan"/>
        </w:rPr>
        <w:t>in neighbouring countries</w:t>
      </w:r>
      <w:r w:rsidRPr="00323513">
        <w:rPr>
          <w:rStyle w:val="StyleBoldUnderline"/>
        </w:rPr>
        <w:t xml:space="preserve"> which, having similar politico-economic structures, could suffer increased destabilization and collapse as well</w:t>
      </w:r>
      <w:r w:rsidRPr="00323513">
        <w:rPr>
          <w:sz w:val="12"/>
        </w:rPr>
        <w:t xml:space="preserve">. Developments in West Africa during the last decade may serve as an example. </w:t>
      </w:r>
      <w:r w:rsidRPr="00323513">
        <w:rPr>
          <w:rStyle w:val="StyleBoldUnderline"/>
        </w:rPr>
        <w:t xml:space="preserve">Increased </w:t>
      </w:r>
      <w:r w:rsidRPr="00323513">
        <w:rPr>
          <w:rStyle w:val="StyleBoldUnderline"/>
        </w:rPr>
        <w:lastRenderedPageBreak/>
        <w:t>international migration would</w:t>
      </w:r>
      <w:r w:rsidRPr="00323513">
        <w:rPr>
          <w:sz w:val="12"/>
        </w:rPr>
        <w:t xml:space="preserve">, secondly, </w:t>
      </w:r>
      <w:r w:rsidRPr="00323513">
        <w:rPr>
          <w:rStyle w:val="StyleBoldUnderline"/>
        </w:rPr>
        <w:t xml:space="preserve">have serious implications for the Western world. In Europe it would put social relations between the population and immigrant communities under further pressure, polarizing politics. </w:t>
      </w:r>
      <w:r w:rsidRPr="00323513">
        <w:rPr>
          <w:rStyle w:val="StyleBoldUnderline"/>
          <w:highlight w:val="cyan"/>
        </w:rPr>
        <w:t>An increase in collapsed states would</w:t>
      </w:r>
      <w:r w:rsidRPr="00323513">
        <w:rPr>
          <w:rStyle w:val="StyleBoldUnderline"/>
        </w:rPr>
        <w:t xml:space="preserve"> also </w:t>
      </w:r>
      <w:r w:rsidRPr="00323513">
        <w:rPr>
          <w:rStyle w:val="StyleBoldUnderline"/>
          <w:highlight w:val="cyan"/>
        </w:rPr>
        <w:t>endanger the security of Western states</w:t>
      </w:r>
      <w:r w:rsidRPr="00323513">
        <w:rPr>
          <w:rStyle w:val="StyleBoldUnderline"/>
        </w:rPr>
        <w:t xml:space="preserve"> and societies. Health conditions could deteriorate as contagious diseases like Ebola or Sars would spread because of a lack of measures taken in collapsed areas. </w:t>
      </w:r>
      <w:r w:rsidRPr="00323513">
        <w:rPr>
          <w:rStyle w:val="StyleBoldUnderline"/>
          <w:highlight w:val="cyan"/>
        </w:rPr>
        <w:t>W</w:t>
      </w:r>
      <w:r w:rsidRPr="00323513">
        <w:rPr>
          <w:rStyle w:val="StyleBoldUnderline"/>
        </w:rPr>
        <w:t xml:space="preserve">eapons of </w:t>
      </w:r>
      <w:r w:rsidRPr="00323513">
        <w:rPr>
          <w:rStyle w:val="StyleBoldUnderline"/>
          <w:highlight w:val="cyan"/>
        </w:rPr>
        <w:t>m</w:t>
      </w:r>
      <w:r w:rsidRPr="00323513">
        <w:rPr>
          <w:rStyle w:val="StyleBoldUnderline"/>
        </w:rPr>
        <w:t xml:space="preserve">ass </w:t>
      </w:r>
      <w:r w:rsidRPr="00323513">
        <w:rPr>
          <w:rStyle w:val="StyleBoldUnderline"/>
          <w:highlight w:val="cyan"/>
        </w:rPr>
        <w:t>d</w:t>
      </w:r>
      <w:r w:rsidRPr="00323513">
        <w:rPr>
          <w:rStyle w:val="StyleBoldUnderline"/>
        </w:rPr>
        <w:t xml:space="preserve">estruction </w:t>
      </w:r>
      <w:r w:rsidRPr="00323513">
        <w:rPr>
          <w:rStyle w:val="StyleBoldUnderline"/>
          <w:highlight w:val="cyan"/>
        </w:rPr>
        <w:t>could come into the hands of</w:t>
      </w:r>
      <w:r w:rsidRPr="00323513">
        <w:rPr>
          <w:rStyle w:val="StyleBoldUnderline"/>
        </w:rPr>
        <w:t xml:space="preserve"> various sorts of political entities, be they </w:t>
      </w:r>
      <w:r w:rsidRPr="00323513">
        <w:rPr>
          <w:rStyle w:val="StyleBoldUnderline"/>
          <w:highlight w:val="cyan"/>
        </w:rPr>
        <w:t>terrorist groups, political factions</w:t>
      </w:r>
      <w:r w:rsidRPr="00323513">
        <w:rPr>
          <w:rStyle w:val="StyleBoldUnderline"/>
        </w:rPr>
        <w:t xml:space="preserve"> in control of part of a collapsed state </w:t>
      </w:r>
      <w:r w:rsidRPr="00323513">
        <w:rPr>
          <w:rStyle w:val="StyleBoldUnderline"/>
          <w:highlight w:val="cyan"/>
        </w:rPr>
        <w:t>or an aggressive</w:t>
      </w:r>
      <w:r w:rsidRPr="00323513">
        <w:rPr>
          <w:rStyle w:val="StyleBoldUnderline"/>
        </w:rPr>
        <w:t xml:space="preserve"> political </w:t>
      </w:r>
      <w:r w:rsidRPr="00323513">
        <w:rPr>
          <w:rStyle w:val="StyleBoldUnderline"/>
          <w:highlight w:val="cyan"/>
        </w:rPr>
        <w:t>elite</w:t>
      </w:r>
      <w:r w:rsidRPr="00323513">
        <w:rPr>
          <w:rStyle w:val="StyleBoldUnderline"/>
        </w:rPr>
        <w:t xml:space="preserve"> still in control of a national territory and intent on expansion</w:t>
      </w:r>
      <w:r w:rsidRPr="00323513">
        <w:rPr>
          <w:sz w:val="12"/>
        </w:rPr>
        <w:t xml:space="preserve">. Not only </w:t>
      </w:r>
      <w:r w:rsidRPr="00323513">
        <w:rPr>
          <w:rStyle w:val="StyleBoldUnderline"/>
        </w:rPr>
        <w:t>North Korea springs to mind</w:t>
      </w:r>
      <w:r w:rsidRPr="00323513">
        <w:rPr>
          <w:sz w:val="12"/>
        </w:rPr>
        <w:t xml:space="preserve">; one could very well imagine such states in (North) Africa. </w:t>
      </w:r>
      <w:r w:rsidRPr="00323513">
        <w:rPr>
          <w:rStyle w:val="StyleBoldUnderline"/>
          <w:highlight w:val="cyan"/>
        </w:rPr>
        <w:t>Since</w:t>
      </w:r>
      <w:r w:rsidRPr="00323513">
        <w:rPr>
          <w:rStyle w:val="StyleBoldUnderline"/>
        </w:rPr>
        <w:t xml:space="preserve"> the multilateral system of </w:t>
      </w:r>
      <w:r w:rsidRPr="00323513">
        <w:rPr>
          <w:rStyle w:val="StyleBoldUnderline"/>
          <w:highlight w:val="cyan"/>
        </w:rPr>
        <w:t>control of such weapons would have ended</w:t>
      </w:r>
      <w:r w:rsidRPr="00323513">
        <w:rPr>
          <w:rStyle w:val="StyleBoldUnderline"/>
        </w:rPr>
        <w:t xml:space="preserve"> in part because of the decision of the U</w:t>
      </w:r>
      <w:r w:rsidRPr="00323513">
        <w:rPr>
          <w:sz w:val="12"/>
        </w:rPr>
        <w:t xml:space="preserve">nited </w:t>
      </w:r>
      <w:r w:rsidRPr="00323513">
        <w:rPr>
          <w:rStyle w:val="StyleBoldUnderline"/>
        </w:rPr>
        <w:t>St</w:t>
      </w:r>
      <w:r w:rsidRPr="00323513">
        <w:rPr>
          <w:sz w:val="12"/>
        </w:rPr>
        <w:t xml:space="preserve">ates </w:t>
      </w:r>
      <w:r w:rsidRPr="00323513">
        <w:rPr>
          <w:rStyle w:val="StyleBoldUnderline"/>
        </w:rPr>
        <w:t>to try and check their spread through unilateral action</w:t>
      </w:r>
      <w:r w:rsidRPr="00323513">
        <w:rPr>
          <w:sz w:val="12"/>
        </w:rPr>
        <w:t xml:space="preserve"> - a system that would inherently be more unstable than a multilateral, negotiated regime - </w:t>
      </w:r>
      <w:r w:rsidRPr="00323513">
        <w:rPr>
          <w:rStyle w:val="StyleBoldUnderline"/>
          <w:highlight w:val="cyan"/>
        </w:rPr>
        <w:t>one could be faced with</w:t>
      </w:r>
      <w:r w:rsidRPr="00323513">
        <w:rPr>
          <w:rStyle w:val="StyleBoldUnderline"/>
        </w:rPr>
        <w:t xml:space="preserve"> an </w:t>
      </w:r>
      <w:r w:rsidRPr="00323513">
        <w:rPr>
          <w:rStyle w:val="StyleBoldUnderline"/>
          <w:highlight w:val="cyan"/>
        </w:rPr>
        <w:t>arms race that would</w:t>
      </w:r>
      <w:r w:rsidRPr="00323513">
        <w:rPr>
          <w:rStyle w:val="StyleBoldUnderline"/>
        </w:rPr>
        <w:t xml:space="preserve"> sooner or later </w:t>
      </w:r>
      <w:r w:rsidRPr="00323513">
        <w:rPr>
          <w:rStyle w:val="StyleBoldUnderline"/>
          <w:highlight w:val="cyan"/>
        </w:rPr>
        <w:t>result in</w:t>
      </w:r>
      <w:r w:rsidRPr="00323513">
        <w:rPr>
          <w:rStyle w:val="StyleBoldUnderline"/>
        </w:rPr>
        <w:t xml:space="preserve"> the </w:t>
      </w:r>
      <w:r w:rsidRPr="00323513">
        <w:rPr>
          <w:rStyle w:val="StyleBoldUnderline"/>
          <w:highlight w:val="cyan"/>
        </w:rPr>
        <w:t>actual use</w:t>
      </w:r>
      <w:r w:rsidRPr="00323513">
        <w:rPr>
          <w:rStyle w:val="StyleBoldUnderline"/>
        </w:rPr>
        <w:t xml:space="preserve"> of these weapons. In the malign scenario, </w:t>
      </w:r>
      <w:r w:rsidRPr="00323513">
        <w:rPr>
          <w:rStyle w:val="StyleBoldUnderline"/>
          <w:highlight w:val="cyan"/>
        </w:rPr>
        <w:t>relations between the US and Europe would</w:t>
      </w:r>
      <w:r w:rsidRPr="00323513">
        <w:rPr>
          <w:rStyle w:val="StyleBoldUnderline"/>
        </w:rPr>
        <w:t xml:space="preserve"> also further </w:t>
      </w:r>
      <w:r w:rsidRPr="00323513">
        <w:rPr>
          <w:rStyle w:val="StyleBoldUnderline"/>
          <w:highlight w:val="cyan"/>
        </w:rPr>
        <w:t>deteriorate</w:t>
      </w:r>
      <w:r w:rsidRPr="00323513">
        <w:rPr>
          <w:rStyle w:val="StyleBoldUnderline"/>
        </w:rPr>
        <w:t xml:space="preserve">, in questions of a military nature as well as trade relations, thus </w:t>
      </w:r>
      <w:r w:rsidRPr="00323513">
        <w:rPr>
          <w:rStyle w:val="StyleBoldUnderline"/>
          <w:highlight w:val="cyan"/>
        </w:rPr>
        <w:t>undercutting</w:t>
      </w:r>
      <w:r w:rsidRPr="00323513">
        <w:rPr>
          <w:rStyle w:val="StyleBoldUnderline"/>
        </w:rPr>
        <w:t xml:space="preserve"> any possible </w:t>
      </w:r>
      <w:r w:rsidRPr="00323513">
        <w:rPr>
          <w:rStyle w:val="StyleBoldUnderline"/>
          <w:highlight w:val="cyan"/>
        </w:rPr>
        <w:t>consensus on</w:t>
      </w:r>
      <w:r w:rsidRPr="00323513">
        <w:rPr>
          <w:rStyle w:val="StyleBoldUnderline"/>
        </w:rPr>
        <w:t xml:space="preserve"> stemming the </w:t>
      </w:r>
      <w:r w:rsidRPr="00323513">
        <w:rPr>
          <w:rStyle w:val="StyleBoldUnderline"/>
          <w:highlight w:val="cyan"/>
        </w:rPr>
        <w:t>growth</w:t>
      </w:r>
      <w:r w:rsidRPr="00323513">
        <w:rPr>
          <w:rStyle w:val="StyleBoldUnderline"/>
        </w:rPr>
        <w:t xml:space="preserve"> of collapsed states </w:t>
      </w:r>
      <w:r w:rsidRPr="00323513">
        <w:rPr>
          <w:rStyle w:val="StyleBoldUnderline"/>
          <w:highlight w:val="cyan"/>
        </w:rPr>
        <w:t>and</w:t>
      </w:r>
      <w:r w:rsidRPr="00323513">
        <w:rPr>
          <w:rStyle w:val="StyleBoldUnderline"/>
        </w:rPr>
        <w:t xml:space="preserve"> the introduction of stable </w:t>
      </w:r>
      <w:r w:rsidRPr="00323513">
        <w:rPr>
          <w:rStyle w:val="StyleBoldUnderline"/>
          <w:highlight w:val="cyan"/>
        </w:rPr>
        <w:t>multilateral regimes towards</w:t>
      </w:r>
      <w:r w:rsidRPr="00323513">
        <w:rPr>
          <w:rStyle w:val="StyleBoldUnderline"/>
        </w:rPr>
        <w:t xml:space="preserve"> matters like </w:t>
      </w:r>
      <w:r w:rsidRPr="00323513">
        <w:rPr>
          <w:rStyle w:val="StyleBoldUnderline"/>
          <w:highlight w:val="cyan"/>
        </w:rPr>
        <w:t>terrorism, nuclear weapons and</w:t>
      </w:r>
      <w:r w:rsidRPr="00323513">
        <w:rPr>
          <w:rStyle w:val="StyleBoldUnderline"/>
        </w:rPr>
        <w:t xml:space="preserve"> international </w:t>
      </w:r>
      <w:r w:rsidRPr="00323513">
        <w:rPr>
          <w:rStyle w:val="StyleBoldUnderline"/>
          <w:highlight w:val="cyan"/>
        </w:rPr>
        <w:t>migration</w:t>
      </w:r>
      <w:r w:rsidRPr="00323513">
        <w:rPr>
          <w:rStyle w:val="StyleBoldUnderline"/>
        </w:rPr>
        <w:t>. Disagreement is already rife on a host of issues in these fields</w:t>
      </w:r>
      <w:r w:rsidRPr="00323513">
        <w:rPr>
          <w:sz w:val="12"/>
        </w:rPr>
        <w:t xml:space="preserve">. At worst, </w:t>
      </w:r>
      <w:r w:rsidRPr="00323513">
        <w:rPr>
          <w:rStyle w:val="StyleBoldUnderline"/>
        </w:rPr>
        <w:t xml:space="preserve">even the </w:t>
      </w:r>
      <w:r w:rsidRPr="00323513">
        <w:rPr>
          <w:rStyle w:val="StyleBoldUnderline"/>
          <w:highlight w:val="cyan"/>
        </w:rPr>
        <w:t>Western members</w:t>
      </w:r>
      <w:r w:rsidRPr="00323513">
        <w:rPr>
          <w:rStyle w:val="StyleBoldUnderline"/>
        </w:rPr>
        <w:t xml:space="preserve"> of the Westphalian system</w:t>
      </w:r>
      <w:r w:rsidRPr="00323513">
        <w:rPr>
          <w:sz w:val="12"/>
        </w:rPr>
        <w:t xml:space="preserve"> - especially those bordering on countries in the former Third World, i.e. the European states - </w:t>
      </w:r>
      <w:r w:rsidRPr="00323513">
        <w:rPr>
          <w:rStyle w:val="StyleBoldUnderline"/>
          <w:highlight w:val="cyan"/>
        </w:rPr>
        <w:t>could be faced with direct attacks</w:t>
      </w:r>
      <w:r w:rsidRPr="00323513">
        <w:rPr>
          <w:rStyle w:val="StyleBoldUnderline"/>
        </w:rPr>
        <w:t xml:space="preserve"> on their national security.</w:t>
      </w:r>
    </w:p>
    <w:p w:rsidR="00101150" w:rsidRDefault="00101150" w:rsidP="00101150">
      <w:pPr>
        <w:pStyle w:val="Heading4"/>
      </w:pPr>
      <w:r>
        <w:t>Poverty in West Africa causes desertification</w:t>
      </w:r>
    </w:p>
    <w:p w:rsidR="00101150" w:rsidRPr="009A5A6E" w:rsidRDefault="00101150" w:rsidP="00101150">
      <w:r w:rsidRPr="009A5A6E">
        <w:rPr>
          <w:rStyle w:val="StyleStyleBold12pt"/>
        </w:rPr>
        <w:t>Tran</w:t>
      </w:r>
      <w:r w:rsidRPr="009A5A6E">
        <w:t>, Voice of America News, ‘</w:t>
      </w:r>
      <w:r w:rsidRPr="009A5A6E">
        <w:rPr>
          <w:rStyle w:val="StyleStyleBold12pt"/>
        </w:rPr>
        <w:t>6</w:t>
      </w:r>
      <w:r w:rsidRPr="009A5A6E">
        <w:t xml:space="preserve"> (Phuong, December 27, “Experts ask ‘What now?’ for desertification” US Fed News, lexis)</w:t>
      </w:r>
      <w:r>
        <w:t>//JAG</w:t>
      </w:r>
    </w:p>
    <w:p w:rsidR="00101150" w:rsidRPr="009A5A6E" w:rsidRDefault="00101150" w:rsidP="00101150">
      <w:pPr>
        <w:rPr>
          <w:sz w:val="12"/>
        </w:rPr>
      </w:pPr>
      <w:r w:rsidRPr="009A5A6E">
        <w:rPr>
          <w:sz w:val="12"/>
        </w:rPr>
        <w:t xml:space="preserve">Only days away from the end of the United Nations' Year of Deserts and Desertification, four </w:t>
      </w:r>
      <w:r w:rsidRPr="009A5A6E">
        <w:rPr>
          <w:rStyle w:val="StyleBoldUnderline"/>
        </w:rPr>
        <w:t>experts discuss the challenges of translating a decade's worth of research about the degradation of land in arid areas of</w:t>
      </w:r>
      <w:r w:rsidRPr="009A5A6E">
        <w:rPr>
          <w:sz w:val="12"/>
        </w:rPr>
        <w:t xml:space="preserve"> the world. Phuong Tran reports from VOA's Dakar bureau, located in the arid Saharan region of </w:t>
      </w:r>
      <w:r w:rsidRPr="009A5A6E">
        <w:rPr>
          <w:rStyle w:val="StyleBoldUnderline"/>
        </w:rPr>
        <w:t>West Africa</w:t>
      </w:r>
      <w:r w:rsidRPr="009A5A6E">
        <w:rPr>
          <w:sz w:val="12"/>
        </w:rPr>
        <w:t xml:space="preserve">.  In the decade since the United Nations adopted the convention against desertification, people understand more about the scope of the problem and what needs to be done. What is unclear is how this will all be put into action in the future.  David Mouat, the chair of a U.N. group of 25 experts who came together in 2002 to study desertification, said, "The danger of this is that it raises attention, but then we might feel that we have had all these meetings, that we have addressed this issue and can move on to something else and the problem will go away."  Most recently, Mouat and his colleagues met in Algeria last week to review the challenges ahead. </w:t>
      </w:r>
      <w:r w:rsidRPr="009A5A6E">
        <w:rPr>
          <w:rStyle w:val="StyleBoldUnderline"/>
        </w:rPr>
        <w:t>One of the main challenges is coordinating</w:t>
      </w:r>
      <w:r w:rsidRPr="009A5A6E">
        <w:rPr>
          <w:sz w:val="12"/>
        </w:rPr>
        <w:t xml:space="preserve"> the different organizations involved in the issue.  Pam Chasek, an editor for the Canadian non-profit International Institute for Sustainable Development, said, "The desertification convention has been hampered by the fact that you have got various different ministries responsible for different issues that all affect desertification."  "It is hard to break down those barriers between them, to realize that gosh, if you address some of these environmental issues, it will have an impact on development and vice versa," she added.  </w:t>
      </w:r>
      <w:r w:rsidRPr="009A5A6E">
        <w:rPr>
          <w:rStyle w:val="StyleBoldUnderline"/>
        </w:rPr>
        <w:t>Desertification affects almost half of the earth's surface</w:t>
      </w:r>
      <w:r w:rsidRPr="009A5A6E">
        <w:rPr>
          <w:sz w:val="12"/>
        </w:rPr>
        <w:t xml:space="preserve">, home to more than a billion people, says Rattan Lal, a professor of soil science at Ohio State University in the United States.  He estimates that about </w:t>
      </w:r>
      <w:r w:rsidRPr="009A5A6E">
        <w:rPr>
          <w:rStyle w:val="StyleBoldUnderline"/>
        </w:rPr>
        <w:t>six million hectares of land each year is lost to desertification. He points out that the problem is not only environmental</w:t>
      </w:r>
      <w:r w:rsidRPr="009A5A6E">
        <w:rPr>
          <w:sz w:val="12"/>
        </w:rPr>
        <w:t xml:space="preserve">.  </w:t>
      </w:r>
      <w:r w:rsidRPr="009A5A6E">
        <w:rPr>
          <w:rStyle w:val="StyleBoldUnderline"/>
        </w:rPr>
        <w:t>"The desert-land degradation issue is a human issue. It is poverty driven</w:t>
      </w:r>
      <w:r w:rsidRPr="009A5A6E">
        <w:rPr>
          <w:sz w:val="12"/>
        </w:rPr>
        <w:t xml:space="preserve">. My general feeling is that </w:t>
      </w:r>
      <w:r w:rsidRPr="009A5A6E">
        <w:rPr>
          <w:rStyle w:val="StyleBoldUnderline"/>
        </w:rPr>
        <w:t>when pepole are poor, hungry and miserable, they pass their suffering on to the land</w:t>
      </w:r>
      <w:r w:rsidRPr="009A5A6E">
        <w:rPr>
          <w:sz w:val="12"/>
        </w:rPr>
        <w:t>," he said. "</w:t>
      </w:r>
      <w:r w:rsidRPr="009A5A6E">
        <w:rPr>
          <w:rStyle w:val="StyleBoldUnderline"/>
        </w:rPr>
        <w:t>It is the desperate people who drive the process of land degradation and desertification</w:t>
      </w:r>
      <w:r w:rsidRPr="009A5A6E">
        <w:rPr>
          <w:sz w:val="12"/>
        </w:rPr>
        <w:t xml:space="preserve">."  There are several factors that contribute to desertification: Harsh dry climates, for example, can ruin soil. Harmful farming and grazing practices can also deplete the soil's nutrients. Inappropriate irrigation and overgrazing of animals also contribute by decreasing food production.  He says that </w:t>
      </w:r>
      <w:r w:rsidRPr="009A5A6E">
        <w:rPr>
          <w:rStyle w:val="StyleBoldUnderline"/>
        </w:rPr>
        <w:t>this problem is most serious in arid regions that also have a level of political and economic instability</w:t>
      </w:r>
      <w:r w:rsidRPr="009A5A6E">
        <w:rPr>
          <w:sz w:val="12"/>
        </w:rPr>
        <w:t xml:space="preserve">.  </w:t>
      </w:r>
      <w:r w:rsidRPr="009A5A6E">
        <w:rPr>
          <w:rStyle w:val="StyleBoldUnderline"/>
        </w:rPr>
        <w:t>"West Africa is really a tragedy. It is a tragedy of poverty. It is a tragedy of harsh climate, of poor soil</w:t>
      </w:r>
      <w:r w:rsidRPr="009A5A6E">
        <w:rPr>
          <w:sz w:val="12"/>
        </w:rPr>
        <w:t xml:space="preserve">," he said. "And above all, </w:t>
      </w:r>
      <w:r w:rsidRPr="009A5A6E">
        <w:rPr>
          <w:rStyle w:val="StyleBoldUnderline"/>
        </w:rPr>
        <w:t>resource poor farmers who cannot invest and then the political instability component. When there is political instability, then the support that farmers need does not exist</w:t>
      </w:r>
      <w:r w:rsidRPr="009A5A6E">
        <w:rPr>
          <w:sz w:val="12"/>
        </w:rPr>
        <w:t xml:space="preserve">."  The U.N.'s Mouat says </w:t>
      </w:r>
      <w:r w:rsidRPr="009A5A6E">
        <w:rPr>
          <w:rStyle w:val="StyleBoldUnderline"/>
        </w:rPr>
        <w:t>fast action is needed</w:t>
      </w:r>
      <w:r w:rsidRPr="009A5A6E">
        <w:rPr>
          <w:sz w:val="12"/>
        </w:rPr>
        <w:t>.  "The race to affect the future is the race to make decisions when there is still an opportunity," he said. "</w:t>
      </w:r>
      <w:r w:rsidRPr="009A5A6E">
        <w:rPr>
          <w:rStyle w:val="StyleBoldUnderline"/>
        </w:rPr>
        <w:t>We can project changes in landscape and develop very clear, relatively simple models that show that the trajectory of degradation will have</w:t>
      </w:r>
      <w:r w:rsidRPr="009A5A6E">
        <w:rPr>
          <w:sz w:val="12"/>
        </w:rPr>
        <w:t xml:space="preserve"> such and such </w:t>
      </w:r>
      <w:r w:rsidRPr="009A5A6E">
        <w:rPr>
          <w:rStyle w:val="StyleBoldUnderline"/>
        </w:rPr>
        <w:t>consequences</w:t>
      </w:r>
      <w:r w:rsidRPr="009A5A6E">
        <w:rPr>
          <w:sz w:val="12"/>
        </w:rPr>
        <w:t xml:space="preserve">."  </w:t>
      </w:r>
      <w:r w:rsidRPr="009A5A6E">
        <w:rPr>
          <w:rStyle w:val="StyleBoldUnderline"/>
        </w:rPr>
        <w:t>"As we wait</w:t>
      </w:r>
      <w:r w:rsidRPr="009A5A6E">
        <w:rPr>
          <w:sz w:val="12"/>
        </w:rPr>
        <w:t xml:space="preserve"> to make decisions along this trajectory, </w:t>
      </w:r>
      <w:r w:rsidRPr="009A5A6E">
        <w:rPr>
          <w:rStyle w:val="StyleBoldUnderline"/>
        </w:rPr>
        <w:t xml:space="preserve">our opportunities to make a positive </w:t>
      </w:r>
      <w:r w:rsidRPr="009A5A6E">
        <w:rPr>
          <w:rStyle w:val="StyleBoldUnderline"/>
        </w:rPr>
        <w:lastRenderedPageBreak/>
        <w:t>impact will become less and less</w:t>
      </w:r>
      <w:r w:rsidRPr="009A5A6E">
        <w:rPr>
          <w:sz w:val="12"/>
        </w:rPr>
        <w:t xml:space="preserve">," he continued.  Wafa Essahili is a director of rural development </w:t>
      </w:r>
      <w:r w:rsidRPr="009A5A6E">
        <w:rPr>
          <w:rStyle w:val="StyleBoldUnderline"/>
        </w:rPr>
        <w:t>at the</w:t>
      </w:r>
      <w:r w:rsidRPr="009A5A6E">
        <w:rPr>
          <w:sz w:val="12"/>
        </w:rPr>
        <w:t xml:space="preserve"> Libyan-based non-profit Community of </w:t>
      </w:r>
      <w:r w:rsidRPr="009A5A6E">
        <w:rPr>
          <w:rStyle w:val="StyleBoldUnderline"/>
        </w:rPr>
        <w:t>Saharan</w:t>
      </w:r>
      <w:r w:rsidRPr="009A5A6E">
        <w:rPr>
          <w:sz w:val="12"/>
        </w:rPr>
        <w:t xml:space="preserve"> and Sahelian </w:t>
      </w:r>
      <w:r w:rsidRPr="009A5A6E">
        <w:rPr>
          <w:rStyle w:val="StyleBoldUnderline"/>
        </w:rPr>
        <w:t>Countries</w:t>
      </w:r>
      <w:r w:rsidRPr="009A5A6E">
        <w:rPr>
          <w:sz w:val="12"/>
        </w:rPr>
        <w:t xml:space="preserve">, which represents 21 African countries. She says </w:t>
      </w:r>
      <w:r w:rsidRPr="009A5A6E">
        <w:rPr>
          <w:rStyle w:val="StyleBoldUnderline"/>
        </w:rPr>
        <w:t>the link between desertification and poverty cannot be ignored</w:t>
      </w:r>
      <w:r w:rsidRPr="009A5A6E">
        <w:rPr>
          <w:sz w:val="12"/>
        </w:rPr>
        <w:t>.  "The convention's recommendations need to be placed at the heart of countries' development plans and poverty reduction strategies," she said. "</w:t>
      </w:r>
      <w:r w:rsidRPr="009A5A6E">
        <w:rPr>
          <w:rStyle w:val="StyleBoldUnderline"/>
        </w:rPr>
        <w:t>The fight against desertification cannot take place apart from economic development</w:t>
      </w:r>
      <w:r w:rsidRPr="009A5A6E">
        <w:rPr>
          <w:sz w:val="12"/>
        </w:rPr>
        <w:t xml:space="preserve">."  She says farmers can play a key role, if they are provided the tools.  "If we want this evidently poor population to decrease their pressure on the natural resources, we have to create alternative revenue generating activities. It is certain that they are not destroying the land because they want to, but rather because they have no other means," she said.  One idea circulating in the anti-desertification community is carbon credits. Ohio University's Rattan Lal believes that everyone will benefit from this plan.  "To break this vicious cycle, we have to replace the destroyed soil and ecosystem by encouraging farmers to adopt recommended agricultural policies," he said.  "If the farmers can restore the carbon soil, the world community pays these farmers for carbon credits, which will offset fossil fuel emission, which mitigates climate change. It is a win-win-win situation," he added.  Experts estimate that more than </w:t>
      </w:r>
      <w:r w:rsidRPr="009A5A6E">
        <w:rPr>
          <w:rStyle w:val="StyleBoldUnderline"/>
        </w:rPr>
        <w:t>100 million people are at risk of becoming</w:t>
      </w:r>
      <w:r w:rsidRPr="009A5A6E">
        <w:rPr>
          <w:sz w:val="12"/>
        </w:rPr>
        <w:t xml:space="preserve"> what they call </w:t>
      </w:r>
      <w:r w:rsidRPr="009A5A6E">
        <w:rPr>
          <w:rStyle w:val="StyleBoldUnderline"/>
        </w:rPr>
        <w:t>environmental refugees</w:t>
      </w:r>
      <w:r w:rsidRPr="009A5A6E">
        <w:rPr>
          <w:sz w:val="12"/>
        </w:rPr>
        <w:t>, or people who are forced to move in search of land that can sustain and feed them.</w:t>
      </w:r>
    </w:p>
    <w:p w:rsidR="00101150" w:rsidRPr="004A5C51" w:rsidRDefault="00101150" w:rsidP="00101150">
      <w:pPr>
        <w:pStyle w:val="Heading4"/>
      </w:pPr>
      <w:r w:rsidRPr="004A5C51">
        <w:t>Desertification undermines agriculture causing food insecurity and causes confl</w:t>
      </w:r>
      <w:r>
        <w:t>ict.  Hundreds of thousands die</w:t>
      </w:r>
    </w:p>
    <w:p w:rsidR="00101150" w:rsidRPr="009A5A6E" w:rsidRDefault="00101150" w:rsidP="00101150">
      <w:r w:rsidRPr="009A5A6E">
        <w:rPr>
          <w:rStyle w:val="StyleStyleBold12pt"/>
        </w:rPr>
        <w:t>Koohafkan</w:t>
      </w:r>
      <w:r w:rsidRPr="009A5A6E">
        <w:t xml:space="preserve">, Senior Officer of Environment &amp; Sustainable Development at the Environment &amp; Natural Resources Service, </w:t>
      </w:r>
      <w:r w:rsidRPr="009A5A6E">
        <w:rPr>
          <w:rStyle w:val="StyleStyleBold12pt"/>
        </w:rPr>
        <w:t>96</w:t>
      </w:r>
      <w:r w:rsidRPr="009A5A6E">
        <w:t xml:space="preserve"> (AP, “Desertification, drought and their consequences,” May, http://www.fao.org/sd/EPdirect/EPan0005.htm)</w:t>
      </w:r>
      <w:r>
        <w:t>//JAG</w:t>
      </w:r>
    </w:p>
    <w:p w:rsidR="00101150" w:rsidRDefault="00101150" w:rsidP="00101150">
      <w:pPr>
        <w:rPr>
          <w:sz w:val="12"/>
        </w:rPr>
      </w:pPr>
      <w:r w:rsidRPr="009A5A6E">
        <w:rPr>
          <w:rStyle w:val="StyleBoldUnderline"/>
        </w:rPr>
        <w:t xml:space="preserve">By impoverishing the natural potential of </w:t>
      </w:r>
      <w:r w:rsidRPr="009A5A6E">
        <w:rPr>
          <w:sz w:val="12"/>
        </w:rPr>
        <w:t xml:space="preserve">the </w:t>
      </w:r>
      <w:r w:rsidRPr="009A5A6E">
        <w:rPr>
          <w:rStyle w:val="StyleBoldUnderline"/>
        </w:rPr>
        <w:t xml:space="preserve">ecosystems, desertification </w:t>
      </w:r>
      <w:r w:rsidRPr="009A5A6E">
        <w:rPr>
          <w:sz w:val="12"/>
        </w:rPr>
        <w:t xml:space="preserve">also </w:t>
      </w:r>
      <w:r w:rsidRPr="009A5A6E">
        <w:rPr>
          <w:rStyle w:val="StyleBoldUnderline"/>
        </w:rPr>
        <w:t xml:space="preserve">reduces agricultural yields, </w:t>
      </w:r>
      <w:r w:rsidRPr="009A5A6E">
        <w:rPr>
          <w:sz w:val="12"/>
        </w:rPr>
        <w:t xml:space="preserve">making them more unpredictable. </w:t>
      </w:r>
      <w:r w:rsidRPr="009A5A6E">
        <w:rPr>
          <w:rStyle w:val="StyleBoldUnderline"/>
        </w:rPr>
        <w:t xml:space="preserve">It therefore affects </w:t>
      </w:r>
      <w:r w:rsidRPr="009A5A6E">
        <w:rPr>
          <w:sz w:val="12"/>
        </w:rPr>
        <w:t xml:space="preserve">the </w:t>
      </w:r>
      <w:r w:rsidRPr="009A5A6E">
        <w:rPr>
          <w:rStyle w:val="StyleBoldUnderline"/>
        </w:rPr>
        <w:t xml:space="preserve">food security </w:t>
      </w:r>
      <w:r w:rsidRPr="009A5A6E">
        <w:rPr>
          <w:sz w:val="12"/>
        </w:rPr>
        <w:t xml:space="preserve">of the people living in the affected areas. The people develop a survival strategy in order to attend to their most urgent requirements, and this in turn helps to aggravate desertification and hold up development. </w:t>
      </w:r>
      <w:r w:rsidRPr="009A5A6E">
        <w:rPr>
          <w:rStyle w:val="StyleBoldUnderline"/>
        </w:rPr>
        <w:t xml:space="preserve">The most immediate </w:t>
      </w:r>
      <w:r w:rsidRPr="009A5A6E">
        <w:rPr>
          <w:sz w:val="12"/>
        </w:rPr>
        <w:t xml:space="preserve">and frequent </w:t>
      </w:r>
      <w:r w:rsidRPr="009A5A6E">
        <w:rPr>
          <w:rStyle w:val="StyleBoldUnderline"/>
        </w:rPr>
        <w:t xml:space="preserve">consequence </w:t>
      </w:r>
      <w:r w:rsidRPr="009A5A6E">
        <w:rPr>
          <w:sz w:val="12"/>
        </w:rPr>
        <w:t xml:space="preserve">of these survival attitudes </w:t>
      </w:r>
      <w:r w:rsidRPr="009A5A6E">
        <w:rPr>
          <w:rStyle w:val="StyleBoldUnderline"/>
        </w:rPr>
        <w:t xml:space="preserve">is the increased over-exploitation of </w:t>
      </w:r>
      <w:r w:rsidRPr="009A5A6E">
        <w:rPr>
          <w:sz w:val="12"/>
        </w:rPr>
        <w:t xml:space="preserve">accessible natural </w:t>
      </w:r>
      <w:r w:rsidRPr="009A5A6E">
        <w:rPr>
          <w:rStyle w:val="StyleBoldUnderline"/>
        </w:rPr>
        <w:t xml:space="preserve">resources. This strategy is often accompanied by </w:t>
      </w:r>
      <w:r w:rsidRPr="009A5A6E">
        <w:rPr>
          <w:sz w:val="12"/>
        </w:rPr>
        <w:t xml:space="preserve">a breakdown in solidarity within the community and within households, and encourages individualism and exclusion. It leads to </w:t>
      </w:r>
      <w:r w:rsidRPr="009A5A6E">
        <w:rPr>
          <w:rStyle w:val="StyleBoldUnderline"/>
        </w:rPr>
        <w:t>conflict between different ethnic groups</w:t>
      </w:r>
      <w:r w:rsidRPr="009A5A6E">
        <w:rPr>
          <w:sz w:val="12"/>
        </w:rPr>
        <w:t xml:space="preserve">, families and individuals. Lastly, </w:t>
      </w:r>
      <w:r w:rsidRPr="009A5A6E">
        <w:rPr>
          <w:rStyle w:val="StyleBoldUnderline"/>
        </w:rPr>
        <w:t xml:space="preserve">desertification considerably heightens the </w:t>
      </w:r>
      <w:r w:rsidRPr="009A5A6E">
        <w:rPr>
          <w:sz w:val="12"/>
        </w:rPr>
        <w:t>effects of climatic crises (droughts) and political crises (</w:t>
      </w:r>
      <w:r w:rsidRPr="009A5A6E">
        <w:rPr>
          <w:rStyle w:val="StyleBoldUnderline"/>
        </w:rPr>
        <w:t>wars</w:t>
      </w:r>
      <w:r w:rsidRPr="009A5A6E">
        <w:rPr>
          <w:sz w:val="12"/>
        </w:rPr>
        <w:t xml:space="preserve">), </w:t>
      </w:r>
      <w:r w:rsidRPr="009A5A6E">
        <w:rPr>
          <w:rStyle w:val="StyleBoldUnderline"/>
        </w:rPr>
        <w:t>generally leading to migration, causing suffering and even death to hundreds of thousands of people worldwide</w:t>
      </w:r>
      <w:r w:rsidRPr="009A5A6E">
        <w:rPr>
          <w:sz w:val="12"/>
        </w:rPr>
        <w:t xml:space="preserve">. These consequences, in turn, weaken the economies of the developing countries affected by desertification, particularly when they have no other resources than their agriculture. </w:t>
      </w:r>
      <w:r w:rsidRPr="009A5A6E">
        <w:rPr>
          <w:rStyle w:val="StyleBoldUnderline"/>
        </w:rPr>
        <w:t xml:space="preserve">This is particularly true in </w:t>
      </w:r>
      <w:r w:rsidRPr="009A5A6E">
        <w:rPr>
          <w:sz w:val="12"/>
        </w:rPr>
        <w:t xml:space="preserve">the </w:t>
      </w:r>
      <w:r w:rsidRPr="009A5A6E">
        <w:rPr>
          <w:rStyle w:val="StyleBoldUnderline"/>
        </w:rPr>
        <w:t xml:space="preserve">African countries </w:t>
      </w:r>
      <w:r w:rsidRPr="009A5A6E">
        <w:rPr>
          <w:sz w:val="12"/>
        </w:rPr>
        <w:t xml:space="preserve">in the dry zones: </w:t>
      </w:r>
      <w:r w:rsidRPr="009A5A6E">
        <w:rPr>
          <w:rStyle w:val="StyleBoldUnderline"/>
        </w:rPr>
        <w:t>their economy is unable to offset the increasingly serious effects of desertification</w:t>
      </w:r>
      <w:r w:rsidRPr="009A5A6E">
        <w:rPr>
          <w:sz w:val="12"/>
        </w:rPr>
        <w:t xml:space="preserve">, and they have to deal with emergency situations created by drought and desertification despite the increasing debt burden that is reducing their possibility of making productive investment in order to break the spiral of underdevelopment. </w:t>
      </w:r>
    </w:p>
    <w:p w:rsidR="00101150" w:rsidRPr="00976CA1" w:rsidRDefault="00101150" w:rsidP="00101150">
      <w:pPr>
        <w:pStyle w:val="Heading4"/>
      </w:pPr>
      <w:r w:rsidRPr="00976CA1">
        <w:t>Solving poverty in West Africa is the key catalyst for democracy and myriad scenarios for continental instability</w:t>
      </w:r>
    </w:p>
    <w:p w:rsidR="00101150" w:rsidRPr="00976CA1" w:rsidRDefault="00101150" w:rsidP="00101150">
      <w:r w:rsidRPr="00976CA1">
        <w:rPr>
          <w:rStyle w:val="StyleStyleBold12pt"/>
        </w:rPr>
        <w:t>States News Service, ‘6</w:t>
      </w:r>
      <w:r w:rsidRPr="00976CA1">
        <w:t xml:space="preserve"> (December 8, “Remarks To Conference On Elections And Democratization In West Africa” lexis)</w:t>
      </w:r>
      <w:r>
        <w:t>//JAG</w:t>
      </w:r>
    </w:p>
    <w:p w:rsidR="00101150" w:rsidRPr="00976CA1" w:rsidRDefault="00101150" w:rsidP="00101150">
      <w:pPr>
        <w:rPr>
          <w:sz w:val="12"/>
        </w:rPr>
      </w:pPr>
      <w:r w:rsidRPr="00976CA1">
        <w:rPr>
          <w:sz w:val="12"/>
        </w:rPr>
        <w:t xml:space="preserve">The following information was released by the U.S. Department of State: LINDA THOMAS-GREENFIELD: Good Morning. I'd like to thank Ambassador Walker and the National Intelligence Council for asking me to speak today on elections and </w:t>
      </w:r>
      <w:r w:rsidRPr="00976CA1">
        <w:rPr>
          <w:rStyle w:val="StyleBoldUnderline"/>
        </w:rPr>
        <w:t>democratization in West Africa</w:t>
      </w:r>
      <w:r w:rsidRPr="00976CA1">
        <w:rPr>
          <w:sz w:val="12"/>
        </w:rPr>
        <w:t xml:space="preserve">, a topic which I believe </w:t>
      </w:r>
      <w:r w:rsidRPr="00976CA1">
        <w:rPr>
          <w:rStyle w:val="StyleBoldUnderline"/>
        </w:rPr>
        <w:t>is of exceptional importance to our global agenda. West Africa is a fascinating place where Islam and Christianity come face to face, where the West has historical influence, but where the dominant culture is decidedly non-Western</w:t>
      </w:r>
      <w:r w:rsidRPr="00976CA1">
        <w:rPr>
          <w:sz w:val="12"/>
        </w:rPr>
        <w:t xml:space="preserve">. It was </w:t>
      </w:r>
      <w:r w:rsidRPr="00976CA1">
        <w:rPr>
          <w:rStyle w:val="StyleBoldUnderline"/>
        </w:rPr>
        <w:t>not too long ago</w:t>
      </w:r>
      <w:r w:rsidRPr="00976CA1">
        <w:rPr>
          <w:sz w:val="12"/>
        </w:rPr>
        <w:t xml:space="preserve"> that </w:t>
      </w:r>
      <w:r w:rsidRPr="00976CA1">
        <w:rPr>
          <w:rStyle w:val="StyleBoldUnderline"/>
        </w:rPr>
        <w:t>it was fashionable</w:t>
      </w:r>
      <w:r w:rsidRPr="00976CA1">
        <w:rPr>
          <w:sz w:val="12"/>
        </w:rPr>
        <w:t xml:space="preserve"> among certain political science scholars </w:t>
      </w:r>
      <w:r w:rsidRPr="00976CA1">
        <w:rPr>
          <w:rStyle w:val="StyleBoldUnderline"/>
        </w:rPr>
        <w:t>to posit that</w:t>
      </w:r>
      <w:r w:rsidRPr="00976CA1">
        <w:rPr>
          <w:sz w:val="12"/>
        </w:rPr>
        <w:t xml:space="preserve"> democracy could only survive in relatively wealthy countries with a history of Western values. The extension of that theory was that </w:t>
      </w:r>
      <w:r w:rsidRPr="00976CA1">
        <w:rPr>
          <w:rStyle w:val="StyleBoldUnderline"/>
        </w:rPr>
        <w:t>the U</w:t>
      </w:r>
      <w:r w:rsidRPr="00976CA1">
        <w:rPr>
          <w:sz w:val="12"/>
        </w:rPr>
        <w:t xml:space="preserve">nited </w:t>
      </w:r>
      <w:r w:rsidRPr="00976CA1">
        <w:rPr>
          <w:rStyle w:val="StyleBoldUnderline"/>
        </w:rPr>
        <w:t>S</w:t>
      </w:r>
      <w:r w:rsidRPr="00976CA1">
        <w:rPr>
          <w:sz w:val="12"/>
        </w:rPr>
        <w:t xml:space="preserve">tates </w:t>
      </w:r>
      <w:r w:rsidRPr="00976CA1">
        <w:rPr>
          <w:rStyle w:val="StyleBoldUnderline"/>
        </w:rPr>
        <w:t>was misguided in its efforts to promote democracy in the developing world</w:t>
      </w:r>
      <w:r w:rsidRPr="00976CA1">
        <w:rPr>
          <w:sz w:val="12"/>
        </w:rPr>
        <w:t xml:space="preserve">, and that such efforts were doomed to failure. In particular, many have questioned whether democracy can thrive in Islamic countries, or poor countries, or any country whose philosophy did not descend from the Greeks.  </w:t>
      </w:r>
      <w:r w:rsidRPr="00976CA1">
        <w:rPr>
          <w:rStyle w:val="StyleBoldUnderline"/>
        </w:rPr>
        <w:t>The recent experience of West Africa has revealed that theory to be seriously flawed. Democracy has taken hold and begun to thrive in the region</w:t>
      </w:r>
      <w:r w:rsidRPr="00976CA1">
        <w:rPr>
          <w:sz w:val="12"/>
        </w:rPr>
        <w:t xml:space="preserve">, showing that the fundamental human right of a people to choose its own government has near universal appeal. For example, the country rated last on the U.N.'s Human Development Index, Niger, is a young democracy. In fact, most of the countries of West Africa have democratically elected governments now, and those that do not are increasingly becoming the exception, not the rule. While democracy is young and fragile in many of these countries, it is showing surprising strength and resilience in places like Senegal, Ghana, Benin and Mali. Even strife-torn nations like Sierra Leone and Liberia are turning to democracy to heal the wounds from their long conflicts. In Mauritania this spring, it appears that another nation stands ready to join the community of democracies. Many of these nations are predominantly Islamic, offering living proof that Islam and democracy can coexist. These Islamic democracies offer a strong example for the rest of the Islamic world and their very existence is a defense against radical Islamists who denounce democracy as un-Islamic and a product of the decadent West. </w:t>
      </w:r>
      <w:r w:rsidRPr="00976CA1">
        <w:rPr>
          <w:rStyle w:val="StyleBoldUnderline"/>
        </w:rPr>
        <w:t>That is not to say that democracy is secure in West Africa</w:t>
      </w:r>
      <w:r w:rsidRPr="00976CA1">
        <w:rPr>
          <w:sz w:val="12"/>
        </w:rPr>
        <w:t xml:space="preserve"> or that democracy alone will solve all of the problems of the region. </w:t>
      </w:r>
      <w:r w:rsidRPr="00976CA1">
        <w:rPr>
          <w:rStyle w:val="StyleBoldUnderline"/>
        </w:rPr>
        <w:t>Democracy is a never-ending process</w:t>
      </w:r>
      <w:r w:rsidRPr="00976CA1">
        <w:rPr>
          <w:sz w:val="12"/>
        </w:rPr>
        <w:t xml:space="preserve">, rather than a single event. After more than 200 years, we are still tinkering with our democracy, seeking ways to improve it and adapt it to changing conditions. Free and fair elections are an important component of a successful democracy, but there are many other components. The challenge facing most of the young democracies of </w:t>
      </w:r>
      <w:r w:rsidRPr="00976CA1">
        <w:rPr>
          <w:sz w:val="12"/>
        </w:rPr>
        <w:lastRenderedPageBreak/>
        <w:t xml:space="preserve">West Africa is the development of these other components, the democratic institutions that deepen and widen democracy, giving it the strength to withstand inevitable challenges. The nations of the region need to take action to strengthen their judicial systems and improve respect for the rule of law. They need to address persistent official corruption in many cases, and assure not only democratic governance, but also good governance. They need to decentralize power and enhance the role of local governments, moving power over many of the decisions that affect people's lives closer to the people themselves. They need to develop a press corps that is both free and responsible, providing perhaps the single greatest defense against tyranny and oppression. And they need to develop civil society to provide non-governmental actors in everyday political life that will act to defend the interests of the people. Democracy in West Africa will continue to face significant challenges, of course. The fear of military coups and authoritarian governments is ever present, and the solution can only be found in the thorough professionalization and depoliticization of the region's militaries. Ethnic and religious strife threaten some nations, and governments need to be seen as representative of all their people, not just the factions currently in power. External actors such as international terrorist groups or extremists of various stripes threaten stability in many places, and their influence needs to be countered. Perhaps </w:t>
      </w:r>
      <w:r w:rsidRPr="00976CA1">
        <w:rPr>
          <w:rStyle w:val="StyleBoldUnderline"/>
        </w:rPr>
        <w:t>the single most significant challenge democracy faces in West Africa</w:t>
      </w:r>
      <w:r w:rsidRPr="00976CA1">
        <w:rPr>
          <w:sz w:val="12"/>
        </w:rPr>
        <w:t xml:space="preserve">, however, </w:t>
      </w:r>
      <w:r w:rsidRPr="00976CA1">
        <w:rPr>
          <w:rStyle w:val="StyleBoldUnderline"/>
        </w:rPr>
        <w:t>is development</w:t>
      </w:r>
      <w:r w:rsidRPr="00976CA1">
        <w:rPr>
          <w:sz w:val="12"/>
        </w:rPr>
        <w:t xml:space="preserve">. Throughout the world, </w:t>
      </w:r>
      <w:r w:rsidRPr="00976CA1">
        <w:rPr>
          <w:rStyle w:val="StyleBoldUnderline"/>
        </w:rPr>
        <w:t>governments are expected to meet the legitimate needs of their people, not just for freedom, but also for prosperity</w:t>
      </w:r>
      <w:r w:rsidRPr="00976CA1">
        <w:rPr>
          <w:sz w:val="12"/>
        </w:rPr>
        <w:t xml:space="preserve"> -- the ability to not just make ends meet, but to have the opportunity to advance through their own efforts. </w:t>
      </w:r>
      <w:r w:rsidRPr="00976CA1">
        <w:rPr>
          <w:rStyle w:val="StyleBoldUnderline"/>
        </w:rPr>
        <w:t>It is by how well they accomplish this difficult task that the young democracies of the region will be judged</w:t>
      </w:r>
      <w:r w:rsidRPr="00976CA1">
        <w:rPr>
          <w:sz w:val="12"/>
        </w:rPr>
        <w:t xml:space="preserve"> by their own people. At times, we may have been guilty of overselling the benefits of democracy and free market reforms, so that some came to view them as a cure-all for whatever ailed a country. Some seemed to think that development would automatically follow from elections and democracy, looking at the American and European experience, in which political and economic freedoms created a powerful profit incentive that drove rapid development, and still does drive an impressively resilient economic engine. However, hard experience has shown that democracy may be necessary for long-term economic growth and prosperity, but it is not sufficient. For example, there has been a backlash in some parts of Latin America against democratically elected governments and free market economic reforms, because they did not produce significant and broad-based prosperity immediately. Polls now show that many people would sacrifice their political freedoms in favor of an authoritarian government, if they thought it would lead to more economic security. </w:t>
      </w:r>
      <w:r w:rsidRPr="00976CA1">
        <w:rPr>
          <w:rStyle w:val="StyleBoldUnderline"/>
        </w:rPr>
        <w:t>If the young democracies of West Africa cannot find a way to spur development, they could experience a</w:t>
      </w:r>
      <w:r w:rsidRPr="00976CA1">
        <w:rPr>
          <w:sz w:val="12"/>
        </w:rPr>
        <w:t xml:space="preserve"> similar </w:t>
      </w:r>
      <w:r w:rsidRPr="00976CA1">
        <w:rPr>
          <w:rStyle w:val="StyleBoldUnderline"/>
        </w:rPr>
        <w:t>backlash</w:t>
      </w:r>
      <w:r w:rsidRPr="00976CA1">
        <w:rPr>
          <w:sz w:val="12"/>
        </w:rPr>
        <w:t xml:space="preserve">. Therefore, </w:t>
      </w:r>
      <w:r w:rsidRPr="00976CA1">
        <w:rPr>
          <w:rStyle w:val="StyleBoldUnderline"/>
        </w:rPr>
        <w:t>it is strongly in the interest of the U</w:t>
      </w:r>
      <w:r w:rsidRPr="00976CA1">
        <w:rPr>
          <w:sz w:val="12"/>
        </w:rPr>
        <w:t xml:space="preserve">nited </w:t>
      </w:r>
      <w:r w:rsidRPr="00976CA1">
        <w:rPr>
          <w:rStyle w:val="StyleBoldUnderline"/>
        </w:rPr>
        <w:t>S</w:t>
      </w:r>
      <w:r w:rsidRPr="00976CA1">
        <w:rPr>
          <w:sz w:val="12"/>
        </w:rPr>
        <w:t xml:space="preserve">tates government and other Western governments </w:t>
      </w:r>
      <w:r w:rsidRPr="00976CA1">
        <w:rPr>
          <w:rStyle w:val="StyleBoldUnderline"/>
        </w:rPr>
        <w:t>to help the young democracies of West Africa prosper economically</w:t>
      </w:r>
      <w:r w:rsidRPr="00976CA1">
        <w:rPr>
          <w:sz w:val="12"/>
        </w:rPr>
        <w:t xml:space="preserve">. The Millennium Challenge Corporation (MCC) was created with just that purpose in mind, on a global scale, and roughly half of the compacts signed thus far have been with West African democracies, including some of the largest ones. Other nations are coming closer to qualifying. We must also not neglect our traditional assistance programs, which, though smaller than MCC compacts, enable us to address specific areas of great need such as mother and child health, education, infectious diseases and hunger. Attention to these issues is a necessary prerequisite for economic development, for a healthy and educated workforce is necessary for long-term economic prosperity and for the growth of democratic institutions. We also need to work with our regional partners to promote peace and stability in the region, for nothing endangers both political freedoms and economic prosperity as much as war and civil strife. The international community needs to continue using its influence to help resolve remaining areas of instability like Cote d'Ivoire. Stability is an absolute prerequisite for both economic prosperity and healthy democracy, while conflict spreads famine, disease and economic disaster in its wake as surely as day follows night. 2007 will be an important year for the spread of democracy in West Africa. </w:t>
      </w:r>
      <w:r w:rsidRPr="00976CA1">
        <w:rPr>
          <w:rStyle w:val="StyleBoldUnderline"/>
        </w:rPr>
        <w:t>At one end of West Africa</w:t>
      </w:r>
      <w:r w:rsidRPr="00976CA1">
        <w:rPr>
          <w:sz w:val="12"/>
        </w:rPr>
        <w:t xml:space="preserve">, the most populous nation in Africa, </w:t>
      </w:r>
      <w:r w:rsidRPr="00976CA1">
        <w:rPr>
          <w:rStyle w:val="StyleBoldUnderline"/>
        </w:rPr>
        <w:t>Nigeria, will be holding historic presidential elections that will lead to an unprecedented transfer of power from one civilian administration to another. At the other end</w:t>
      </w:r>
      <w:r w:rsidRPr="00976CA1">
        <w:rPr>
          <w:sz w:val="12"/>
        </w:rPr>
        <w:t xml:space="preserve">, in Mauritania, </w:t>
      </w:r>
      <w:r w:rsidRPr="00976CA1">
        <w:rPr>
          <w:rStyle w:val="StyleBoldUnderline"/>
        </w:rPr>
        <w:t>a nation with one foot in the African Union and the other in the Arab League, stands poised to enter the community of democracies after many years of military coups and authoritarian rule</w:t>
      </w:r>
      <w:r w:rsidRPr="00976CA1">
        <w:rPr>
          <w:sz w:val="12"/>
        </w:rPr>
        <w:t xml:space="preserve">. Both of these elections are highly significant for the United States. </w:t>
      </w:r>
      <w:r w:rsidRPr="00976CA1">
        <w:rPr>
          <w:rStyle w:val="StyleBoldUnderline"/>
        </w:rPr>
        <w:t>Both are oil producing nations with significant Muslim populations, and both face threats such as ethnic strife, corruption, hunger and disease. Our stake lies not just in the successful execution of the elections themselves, but in the successful development of democratic institutions in Nigeria and Mauritania, and in all the countries in between.</w:t>
      </w:r>
      <w:r w:rsidRPr="00976CA1">
        <w:rPr>
          <w:sz w:val="12"/>
        </w:rPr>
        <w:t xml:space="preserve"> In the coming year and in the foreseeable future, </w:t>
      </w:r>
      <w:r w:rsidRPr="00976CA1">
        <w:rPr>
          <w:rStyle w:val="StyleBoldUnderline"/>
        </w:rPr>
        <w:t>our task will be to support</w:t>
      </w:r>
      <w:r w:rsidRPr="00976CA1">
        <w:rPr>
          <w:sz w:val="12"/>
        </w:rPr>
        <w:t xml:space="preserve"> not just these vital elections, important as they may be, but also to support </w:t>
      </w:r>
      <w:r w:rsidRPr="00976CA1">
        <w:rPr>
          <w:rStyle w:val="StyleBoldUnderline"/>
        </w:rPr>
        <w:t>the growth of democratic institutions, to promote economic prosperity, and to reinforce peace and stability through judicious use of our diplomatic leverage and assistance programs</w:t>
      </w:r>
      <w:r w:rsidRPr="00976CA1">
        <w:rPr>
          <w:sz w:val="12"/>
        </w:rPr>
        <w:t>. It is a formidable task, and one that we cannot hope to succeed in without the active engagement of the rest of the donor community. Even more important, however, for democracy to succeed and economies to grow, the governments and peoples of the region must work steadfastly toward those goals. In the end we can only assist. Political freedoms and economic prosperity can never be given as an external gift, they must be seized by the people themselves and never relinquished.</w:t>
      </w:r>
    </w:p>
    <w:p w:rsidR="00101150" w:rsidRPr="009A5A6E" w:rsidRDefault="00101150" w:rsidP="00101150">
      <w:pPr>
        <w:rPr>
          <w:sz w:val="12"/>
        </w:rPr>
      </w:pPr>
    </w:p>
    <w:p w:rsidR="00101150" w:rsidRDefault="00101150" w:rsidP="00101150">
      <w:pPr>
        <w:pStyle w:val="Heading3"/>
      </w:pPr>
      <w:r>
        <w:lastRenderedPageBreak/>
        <w:t>Europe Ext</w:t>
      </w:r>
    </w:p>
    <w:p w:rsidR="00101150" w:rsidRDefault="00101150" w:rsidP="00101150">
      <w:pPr>
        <w:pStyle w:val="Heading4"/>
      </w:pPr>
      <w:r>
        <w:t>Venezuelan cocaine also goes to Europe</w:t>
      </w:r>
    </w:p>
    <w:p w:rsidR="00101150" w:rsidRPr="00F30866" w:rsidRDefault="00101150" w:rsidP="00101150">
      <w:r w:rsidRPr="00F30866">
        <w:rPr>
          <w:rStyle w:val="StyleStyleBold12pt"/>
        </w:rPr>
        <w:t>GAO, ‘9</w:t>
      </w:r>
      <w:r>
        <w:t xml:space="preserve"> (Government Accountability Office, July, “DRUG CONTROL U.S. Counternarcotics Cooperation with Venezuela Has Declined” Report to the Ranking Member, Committee on Foreign Relations, U.S. Senate, http://www.gao.gov/assets/300/292722.pdf)</w:t>
      </w:r>
      <w:r w:rsidRPr="001E49E1">
        <w:t xml:space="preserve"> </w:t>
      </w:r>
      <w:r>
        <w:t>//JAG</w:t>
      </w:r>
    </w:p>
    <w:p w:rsidR="00101150" w:rsidRDefault="00101150" w:rsidP="00101150">
      <w:pPr>
        <w:rPr>
          <w:sz w:val="12"/>
        </w:rPr>
      </w:pPr>
      <w:r w:rsidRPr="00E315A2">
        <w:rPr>
          <w:sz w:val="12"/>
        </w:rPr>
        <w:t xml:space="preserve">While the final destination of the cocaine transiting Venezuela is primarily the United States, </w:t>
      </w:r>
      <w:r w:rsidRPr="00E315A2">
        <w:rPr>
          <w:rStyle w:val="StyleBoldUnderline"/>
        </w:rPr>
        <w:t>U.S. and foreign government officials confirmed an increase in cocaine flowing directly toward Europe</w:t>
      </w:r>
      <w:r w:rsidRPr="00E315A2">
        <w:rPr>
          <w:sz w:val="12"/>
        </w:rPr>
        <w:t xml:space="preserve"> and to West Africa en route to Europe. Cocaine destined for the United States from Venezuela transits through Central America, Mexico, the Dominican Republic, Haiti, and other Caribbean islands.13 See figure 3 for a depiction of the primary routes drug traffickers take when departing Venezuela. </w:t>
      </w:r>
      <w:r w:rsidRPr="00E315A2">
        <w:rPr>
          <w:rStyle w:val="StyleBoldUnderline"/>
        </w:rPr>
        <w:t>The European Monitoring Centre</w:t>
      </w:r>
      <w:r w:rsidRPr="00E315A2">
        <w:rPr>
          <w:sz w:val="12"/>
        </w:rPr>
        <w:t xml:space="preserve"> for Drugs and Drug Addiction </w:t>
      </w:r>
      <w:r w:rsidRPr="00E315A2">
        <w:rPr>
          <w:rStyle w:val="StyleBoldUnderline"/>
        </w:rPr>
        <w:t>reports that the Iberian Peninsula</w:t>
      </w:r>
      <w:r w:rsidRPr="00E315A2">
        <w:rPr>
          <w:sz w:val="12"/>
        </w:rPr>
        <w:t xml:space="preserve">, primarily Spain, </w:t>
      </w:r>
      <w:r w:rsidRPr="00E315A2">
        <w:rPr>
          <w:rStyle w:val="StyleBoldUnderline"/>
        </w:rPr>
        <w:t>is considered the main entry point for cocaine entering Europe.</w:t>
      </w:r>
      <w:r w:rsidRPr="00E315A2">
        <w:rPr>
          <w:sz w:val="12"/>
        </w:rPr>
        <w:t xml:space="preserve"> In 2006, Spanish authorities seized about 50 metric tons of cocaine, much of it at sea, representing about 41 percent of the total quantity seized in Europe.14 According to UNODC, for 2006 and 2007, </w:t>
      </w:r>
      <w:r w:rsidRPr="00E315A2">
        <w:rPr>
          <w:rStyle w:val="StyleBoldUnderline"/>
        </w:rPr>
        <w:t>much of the cocaine interdicted in Europe could be traced back to Venezuela</w:t>
      </w:r>
      <w:r w:rsidRPr="00E315A2">
        <w:rPr>
          <w:sz w:val="12"/>
        </w:rPr>
        <w:t xml:space="preserve">.15 Spanish officials confirmed that </w:t>
      </w:r>
      <w:r w:rsidRPr="00E315A2">
        <w:rPr>
          <w:rStyle w:val="StyleBoldUnderline"/>
        </w:rPr>
        <w:t>the amount of cocaine flowing to Europe from Venezuela has increased</w:t>
      </w:r>
      <w:r w:rsidRPr="00E315A2">
        <w:rPr>
          <w:sz w:val="12"/>
        </w:rPr>
        <w:t>. They cited a recent seizure of five metric tons of cocaine aboard a Venezuelan-flagged fishing vessel off the coast of Spain. U</w:t>
      </w:r>
      <w:r w:rsidRPr="00E315A2">
        <w:rPr>
          <w:rStyle w:val="StyleBoldUnderline"/>
        </w:rPr>
        <w:t>.S. and European government officials also reported an increase over the past few years of cocaine flowing to West Africa en route to Europe</w:t>
      </w:r>
      <w:r w:rsidRPr="00E315A2">
        <w:rPr>
          <w:sz w:val="12"/>
        </w:rPr>
        <w:t>. Prior to 2005, the total amount of cocaine seized in Africa was about one metric ton. According to the United Nations International Narcotics Control Board, between 2005 and 2007, at least 33 metric tons of cocaine was seized in West Africa.16</w:t>
      </w:r>
    </w:p>
    <w:p w:rsidR="00101150" w:rsidRDefault="00101150" w:rsidP="00101150">
      <w:pPr>
        <w:pStyle w:val="Heading3"/>
      </w:pPr>
      <w:r>
        <w:lastRenderedPageBreak/>
        <w:t>Latin America Ext</w:t>
      </w:r>
    </w:p>
    <w:p w:rsidR="00101150" w:rsidRPr="00E520F8" w:rsidRDefault="00101150" w:rsidP="00101150">
      <w:pPr>
        <w:pStyle w:val="Heading4"/>
      </w:pPr>
      <w:r w:rsidRPr="00E520F8">
        <w:t>Drug Trafficking causes Mexican Instability</w:t>
      </w:r>
    </w:p>
    <w:p w:rsidR="00101150" w:rsidRPr="00D96DB9" w:rsidRDefault="00101150" w:rsidP="00101150">
      <w:r w:rsidRPr="00D96DB9">
        <w:rPr>
          <w:rStyle w:val="StyleStyleBold12pt"/>
        </w:rPr>
        <w:t>Chalk,</w:t>
      </w:r>
      <w:r w:rsidRPr="00D96DB9">
        <w:t xml:space="preserve"> Peter </w:t>
      </w:r>
      <w:r w:rsidRPr="00D96DB9">
        <w:rPr>
          <w:rStyle w:val="StyleStyleBold12pt"/>
        </w:rPr>
        <w:t>‘11</w:t>
      </w:r>
    </w:p>
    <w:p w:rsidR="00101150" w:rsidRDefault="00101150" w:rsidP="00101150">
      <w:pPr>
        <w:rPr>
          <w:rStyle w:val="StyleStyleBold12pt"/>
          <w:b w:val="0"/>
        </w:rPr>
      </w:pPr>
      <w:r w:rsidRPr="00D96DB9">
        <w:t>Researcher fo</w:t>
      </w:r>
      <w:r>
        <w:t>r the United States Air Force</w:t>
      </w:r>
      <w:r w:rsidRPr="00D96DB9">
        <w:t xml:space="preserve"> </w:t>
      </w:r>
      <w:r>
        <w:t>(</w:t>
      </w:r>
      <w:r w:rsidRPr="00D96DB9">
        <w:t xml:space="preserve">“The Latin American Drug Trade: Scope, Dimensions, Impact, and Response”, RAND Corporation, USAF) </w:t>
      </w:r>
      <w:hyperlink r:id="rId30" w:history="1">
        <w:r w:rsidRPr="00D96DB9">
          <w:rPr>
            <w:rStyle w:val="Hyperlink"/>
          </w:rPr>
          <w:t>http://www.rand.org/pubs/monographs/MG1076.html\\BS</w:t>
        </w:r>
      </w:hyperlink>
    </w:p>
    <w:p w:rsidR="00101150" w:rsidRPr="00E520F8" w:rsidRDefault="00101150" w:rsidP="00101150">
      <w:pPr>
        <w:rPr>
          <w:rStyle w:val="StyleBoldUnderline"/>
        </w:rPr>
      </w:pPr>
      <w:r w:rsidRPr="00E520F8">
        <w:rPr>
          <w:rStyle w:val="StyleBoldUnderline"/>
        </w:rPr>
        <w:t>It is in Mexico</w:t>
      </w:r>
      <w:r>
        <w:rPr>
          <w:rStyle w:val="StyleStyleBold12pt"/>
        </w:rPr>
        <w:t>,</w:t>
      </w:r>
      <w:r w:rsidRPr="00DA534B">
        <w:t xml:space="preserve"> however</w:t>
      </w:r>
      <w:r>
        <w:rPr>
          <w:rStyle w:val="StyleStyleBold12pt"/>
        </w:rPr>
        <w:t xml:space="preserve">, </w:t>
      </w:r>
      <w:r w:rsidRPr="00E520F8">
        <w:rPr>
          <w:rStyle w:val="StyleBoldUnderline"/>
        </w:rPr>
        <w:t>that the pernicious societal impact of the Latin American cocaine and heroin trade has been greatest,</w:t>
      </w:r>
      <w:r w:rsidRPr="000C6E7D">
        <w:rPr>
          <w:rStyle w:val="StyleBoldUnderline"/>
        </w:rPr>
        <w:t xml:space="preserve"> </w:t>
      </w:r>
      <w:r w:rsidRPr="00DA534B">
        <w:t>con- tributing</w:t>
      </w:r>
      <w:r>
        <w:rPr>
          <w:rStyle w:val="StyleStyleBold12pt"/>
        </w:rPr>
        <w:t xml:space="preserve"> </w:t>
      </w:r>
      <w:r w:rsidRPr="00E520F8">
        <w:rPr>
          <w:rStyle w:val="StyleBoldUnderline"/>
        </w:rPr>
        <w:t>to what amounts to the wholesale breakdown of basic civility across the country—something that has been particularly evident in the northern border states</w:t>
      </w:r>
      <w:r w:rsidRPr="000C6E7D">
        <w:rPr>
          <w:rStyle w:val="StyleBoldUnderline"/>
        </w:rPr>
        <w:t xml:space="preserve">.8 </w:t>
      </w:r>
      <w:r>
        <w:rPr>
          <w:rStyle w:val="StyleStyleBold12pt"/>
        </w:rPr>
        <w:t xml:space="preserve"> </w:t>
      </w:r>
      <w:r w:rsidRPr="00DA534B">
        <w:t>According to Guillermo Valdés Castella- nos, director of the National Security and Intelligence Center (Centro de Investigación y Seguridad Nacional, or CISEN),</w:t>
      </w:r>
      <w:r>
        <w:rPr>
          <w:rStyle w:val="StyleStyleBold12pt"/>
        </w:rPr>
        <w:t xml:space="preserve"> </w:t>
      </w:r>
      <w:r w:rsidRPr="00E520F8">
        <w:rPr>
          <w:rStyle w:val="StyleBoldUnderline"/>
        </w:rPr>
        <w:t>more than 28,000 drug-related murders have occurred since Felipe Calderón launched an all-out offensive on the country’s cartels</w:t>
      </w:r>
      <w:r>
        <w:rPr>
          <w:rStyle w:val="StyleStyleBold12pt"/>
        </w:rPr>
        <w:t xml:space="preserve"> </w:t>
      </w:r>
      <w:r w:rsidRPr="00DA534B">
        <w:t>in 2006.9 To put these fig- ures in perspective, note that fewer than 4,300 U.S. soldiers lost their lives in Iraq between 2003 and 2008. The enormous human toll has triggered the formation of various self-defense forces across the border provinces. In January 2009, for instance,</w:t>
      </w:r>
      <w:r>
        <w:rPr>
          <w:rStyle w:val="StyleStyleBold12pt"/>
        </w:rPr>
        <w:t xml:space="preserve"> </w:t>
      </w:r>
      <w:r w:rsidRPr="00E520F8">
        <w:rPr>
          <w:rStyle w:val="StyleBoldUnderline"/>
        </w:rPr>
        <w:t>a group calling itself the Juárez Citizens Command announced that it was preparing to take the law into its own hands</w:t>
      </w:r>
      <w:r>
        <w:rPr>
          <w:rStyle w:val="StyleStyleBold12pt"/>
        </w:rPr>
        <w:t xml:space="preserve"> </w:t>
      </w:r>
      <w:r w:rsidRPr="00DA534B">
        <w:t>and would execute a criminal every 24 hours to bring order to the city.10  Most</w:t>
      </w:r>
      <w:r>
        <w:rPr>
          <w:rStyle w:val="StyleStyleBold12pt"/>
        </w:rPr>
        <w:t xml:space="preserve">  </w:t>
      </w:r>
      <w:r w:rsidRPr="00E520F8">
        <w:rPr>
          <w:rStyle w:val="StyleBoldUnderline"/>
        </w:rPr>
        <w:t>killings are the  work of syndicate-controlled  paramili-tary cells, some  with professional training. Notable groups include Los Negros, Los Gueritos,  Los Pelones, Los Números,  Los Chachos, Los Lobos,  Los Sinaloa, and Los Nuevos Zetas.11   Ensuing  fatalities have been linked to intersyndicate warfare, the silencing of suspected informers, the assassination of high-ranking  officials, and the system- atic targeting of law enforcement personnel.</w:t>
      </w:r>
      <w:r>
        <w:rPr>
          <w:rStyle w:val="StyleStyleBold12pt"/>
        </w:rPr>
        <w:t xml:space="preserve"> </w:t>
      </w:r>
      <w:r w:rsidRPr="00DA534B">
        <w:t>The latter has become increasingly evident in line with Calderón’s antidrug push since 2006</w:t>
      </w:r>
      <w:r w:rsidRPr="00E520F8">
        <w:rPr>
          <w:rStyle w:val="StyleBoldUnderline"/>
        </w:rPr>
        <w:t>. In many cases, police either quit (certain towns have seen entire forces abandon the job) or cooperate with syndicates out of straight fear.</w:t>
      </w:r>
      <w:r>
        <w:rPr>
          <w:rStyle w:val="StyleStyleBold12pt"/>
        </w:rPr>
        <w:t xml:space="preserve"> </w:t>
      </w:r>
      <w:r w:rsidRPr="00DA534B">
        <w:t>Although it is lower- and mid-ranking officers who have been mostly affected,</w:t>
      </w:r>
      <w:r>
        <w:rPr>
          <w:rStyle w:val="StyleStyleBold12pt"/>
        </w:rPr>
        <w:t xml:space="preserve"> </w:t>
      </w:r>
      <w:r w:rsidRPr="00E520F8">
        <w:rPr>
          <w:rStyle w:val="StyleBoldUnderline"/>
        </w:rPr>
        <w:t>traffickers have been prepared to direct their intimidation to the highest  levels.</w:t>
      </w:r>
      <w:r>
        <w:rPr>
          <w:rStyle w:val="StyleStyleBold12pt"/>
        </w:rPr>
        <w:t xml:space="preserve"> </w:t>
      </w:r>
      <w:r w:rsidRPr="00DA534B">
        <w:t>In 2009, for instance, the</w:t>
      </w:r>
      <w:r>
        <w:rPr>
          <w:rStyle w:val="StyleStyleBold12pt"/>
        </w:rPr>
        <w:t xml:space="preserve"> </w:t>
      </w:r>
      <w:r w:rsidRPr="00E520F8">
        <w:rPr>
          <w:rStyle w:val="StyleBoldUnderline"/>
        </w:rPr>
        <w:t>police chief of Cuidad Juárez, Roberto Orduña Cruz, fled the city after his deputy, operations director Sacramento Pérez Serrano, was shot. The assassination was in keeping with a cartel ultimatum that a senior official would be killed every 48 hours until he resigned.</w:t>
      </w:r>
    </w:p>
    <w:p w:rsidR="00166DB3" w:rsidRDefault="00166DB3" w:rsidP="00F30866">
      <w:pPr>
        <w:pStyle w:val="Heading3"/>
      </w:pPr>
      <w:r>
        <w:lastRenderedPageBreak/>
        <w:t>Terrorism</w:t>
      </w:r>
      <w:r w:rsidR="008053F3">
        <w:t xml:space="preserve"> </w:t>
      </w:r>
      <w:r w:rsidR="00101150">
        <w:t>Scenario</w:t>
      </w:r>
    </w:p>
    <w:p w:rsidR="00166DB3" w:rsidRDefault="00166DB3" w:rsidP="00166DB3">
      <w:pPr>
        <w:pStyle w:val="Heading4"/>
      </w:pPr>
      <w:r>
        <w:t>W/O intervention gangs will topple Latin American Governments</w:t>
      </w:r>
    </w:p>
    <w:p w:rsidR="00166DB3" w:rsidRDefault="00166DB3" w:rsidP="00166DB3">
      <w:r w:rsidRPr="00C5592F">
        <w:rPr>
          <w:rStyle w:val="StyleStyleBold12pt"/>
        </w:rPr>
        <w:t>Skaperdas,01-</w:t>
      </w:r>
      <w:r>
        <w:t>Professor of Economics and Interim Director (</w:t>
      </w:r>
      <w:r w:rsidRPr="00643940">
        <w:t>Stergios</w:t>
      </w:r>
      <w:r>
        <w:t>,</w:t>
      </w:r>
      <w:r w:rsidRPr="00643940">
        <w:t xml:space="preserve"> </w:t>
      </w:r>
      <w:r>
        <w:t>The political economy of organized crime: providing protection when the state does not,</w:t>
      </w:r>
      <w:r w:rsidRPr="00643940">
        <w:t xml:space="preserve"> Department of Economics, University of California </w:t>
      </w:r>
      <w:hyperlink r:id="rId31" w:history="1">
        <w:r w:rsidRPr="00427F31">
          <w:rPr>
            <w:rStyle w:val="Hyperlink"/>
          </w:rPr>
          <w:t>http://link.springer.com.proxy.lib.umich.edu/content/pdf/10.1007%2FPL00011026.pdf)//IB</w:t>
        </w:r>
      </w:hyperlink>
    </w:p>
    <w:p w:rsidR="00166DB3" w:rsidRDefault="00166DB3" w:rsidP="00166DB3">
      <w:pPr>
        <w:rPr>
          <w:sz w:val="16"/>
        </w:rPr>
      </w:pPr>
      <w:r w:rsidRPr="00014DA8">
        <w:rPr>
          <w:sz w:val="16"/>
        </w:rPr>
        <w:t xml:space="preserve">Short of </w:t>
      </w:r>
      <w:r w:rsidRPr="00014DA8">
        <w:rPr>
          <w:rStyle w:val="StyleBoldUnderline"/>
          <w:highlight w:val="yellow"/>
        </w:rPr>
        <w:t>building real and virtual new Walls to keep undesirable peoples, goods</w:t>
      </w:r>
      <w:r w:rsidRPr="00014DA8">
        <w:rPr>
          <w:sz w:val="16"/>
        </w:rPr>
        <w:t xml:space="preserve">, and electronic (laundered) money transfers out, individual states in the North will have difﬁculty controlling at least some of the conditions that lead to organized crime. However, </w:t>
      </w:r>
      <w:r w:rsidRPr="00014DA8">
        <w:rPr>
          <w:rStyle w:val="StyleBoldUnderline"/>
          <w:highlight w:val="yellow"/>
        </w:rPr>
        <w:t>this does not imply that there is nothing to be done</w:t>
      </w:r>
      <w:r w:rsidRPr="00014DA8">
        <w:rPr>
          <w:rStyle w:val="StyleBoldUnderline"/>
        </w:rPr>
        <w:t xml:space="preserve"> about countering organized crime. On the contrary </w:t>
      </w:r>
      <w:r w:rsidRPr="00014DA8">
        <w:rPr>
          <w:rStyle w:val="StyleBoldUnderline"/>
          <w:highlight w:val="yellow"/>
        </w:rPr>
        <w:t>there is much to be done, and if little is done there is a danger of being ﬂooded and overwhelmed by it at some point in the future</w:t>
      </w:r>
      <w:r w:rsidRPr="00014DA8">
        <w:rPr>
          <w:sz w:val="16"/>
        </w:rPr>
        <w:t xml:space="preserve"> – who could have imagined ten years ago the drowning of state and society by organized crime in today’s Albania, Chechnya, or Russia? Fighting organized crime is a never-ending process, not a battle or a short war that can be expected to end in the near future. It is more like the struggle of the Dutch against the sea – painstakingly building dike after dike before their value in reclaimed land will show while being prepared to be overwhelmed by freak storm surges, and always taking the long view. In the U.S. it took the better part of ﬁve decades to seriously cripple the Cosa Nostra and sever it from its political connections, and yet organized crime in its various reincarnations is alive and well in the U.S., although the political connections in high places are not there anymore – or so it is hoped. </w:t>
      </w:r>
      <w:r w:rsidRPr="00014DA8">
        <w:rPr>
          <w:rStyle w:val="StyleBoldUnderline"/>
          <w:highlight w:val="yellow"/>
        </w:rPr>
        <w:t>Without this effort</w:t>
      </w:r>
      <w:r w:rsidRPr="00014DA8">
        <w:rPr>
          <w:sz w:val="16"/>
        </w:rPr>
        <w:t xml:space="preserve">, however, the </w:t>
      </w:r>
      <w:r w:rsidRPr="00014DA8">
        <w:rPr>
          <w:rStyle w:val="StyleBoldUnderline"/>
          <w:highlight w:val="yellow"/>
        </w:rPr>
        <w:t>everyday inﬂuence of organized crime could have spread beyond city governments</w:t>
      </w:r>
      <w:r w:rsidRPr="00014DA8">
        <w:rPr>
          <w:sz w:val="16"/>
        </w:rPr>
        <w:t xml:space="preserve">, something </w:t>
      </w:r>
      <w:r w:rsidRPr="00014DA8">
        <w:rPr>
          <w:rStyle w:val="StyleBoldUnderline"/>
          <w:highlight w:val="yellow"/>
        </w:rPr>
        <w:t>that could have had very different political and economic consequences</w:t>
      </w:r>
      <w:r w:rsidRPr="00014DA8">
        <w:rPr>
          <w:sz w:val="16"/>
        </w:rPr>
        <w:t xml:space="preserve">. But there is a big difference between the struggle of the Dutch against the sea and the struggle against organized crime: the engineering. In particular, contrary to the engineering of dikes and water drainage, </w:t>
      </w:r>
      <w:r w:rsidRPr="00014DA8">
        <w:rPr>
          <w:rStyle w:val="StyleBoldUnderline"/>
          <w:highlight w:val="yellow"/>
        </w:rPr>
        <w:t>there are few noncontroversial (social) engineering principles in struggling to control organized crime that economists, other social scientists, and most of all politicians could agree on.</w:t>
      </w:r>
      <w:r w:rsidRPr="00014DA8">
        <w:rPr>
          <w:sz w:val="16"/>
        </w:rPr>
        <w:t xml:space="preserve"> What I have presented in the earlier sections is an attempted summary at the equivalent of the physics of the problem, and </w:t>
      </w:r>
      <w:r w:rsidRPr="00014DA8">
        <w:rPr>
          <w:rStyle w:val="StyleBoldUnderline"/>
          <w:highlight w:val="yellow"/>
        </w:rPr>
        <w:t>this cannot be free of controversy</w:t>
      </w:r>
      <w:r w:rsidRPr="00014DA8">
        <w:rPr>
          <w:sz w:val="16"/>
          <w:highlight w:val="yellow"/>
        </w:rPr>
        <w:t>.</w:t>
      </w:r>
      <w:r w:rsidRPr="00014DA8">
        <w:rPr>
          <w:sz w:val="16"/>
        </w:rPr>
        <w:t xml:space="preserve"> Even without controversies, typically there is much work that intervenes between the physics and the engineering solutions to a problem. Instead of recommending very speciﬁc courses of action, therefore, I next turn to broad areas of concern and general principles that I think should govern the struggle to control organized crime.</w:t>
      </w:r>
    </w:p>
    <w:p w:rsidR="00166DB3" w:rsidRPr="00166DB3" w:rsidRDefault="00166DB3" w:rsidP="00166DB3">
      <w:pPr>
        <w:pStyle w:val="Heading4"/>
      </w:pPr>
      <w:r w:rsidRPr="00166DB3">
        <w:t>Causes Narcoterrorism</w:t>
      </w:r>
    </w:p>
    <w:p w:rsidR="00166DB3" w:rsidRPr="00166DB3" w:rsidRDefault="00166DB3" w:rsidP="00166DB3">
      <w:r w:rsidRPr="002805B7">
        <w:rPr>
          <w:rStyle w:val="StyleStyleBold12pt"/>
        </w:rPr>
        <w:t>BOURQUE 04-</w:t>
      </w:r>
      <w:r>
        <w:rPr>
          <w:rStyle w:val="StyleStyleBold12pt"/>
          <w:b w:val="0"/>
          <w:bCs w:val="0"/>
          <w:sz w:val="16"/>
        </w:rPr>
        <w:t xml:space="preserve"> </w:t>
      </w:r>
      <w:r w:rsidRPr="00166DB3">
        <w:t xml:space="preserve">COLONEL (ALAN G., CHANGING U.S. STRATEGY IN SOUTH AMERICA: ADJUSTING AND EXPORTING PLAN COLOMBIA, USAWC STRATEGY RESEARCH PROJECT, </w:t>
      </w:r>
      <w:hyperlink r:id="rId32" w:history="1">
        <w:r w:rsidRPr="00166DB3">
          <w:rPr>
            <w:rStyle w:val="Hyperlink"/>
          </w:rPr>
          <w:t>http://www.dtic.mil.proxy.lib.umich.edu/dtic/tr/fulltext/u2/a423335.pdf)//IB</w:t>
        </w:r>
      </w:hyperlink>
    </w:p>
    <w:p w:rsidR="00166DB3" w:rsidRPr="005765FB" w:rsidRDefault="00166DB3" w:rsidP="00166DB3">
      <w:pPr>
        <w:rPr>
          <w:sz w:val="16"/>
        </w:rPr>
      </w:pPr>
      <w:r w:rsidRPr="005765FB">
        <w:rPr>
          <w:sz w:val="16"/>
        </w:rPr>
        <w:t xml:space="preserve">By the1990s as the War on Drugs became a household word in America, the accepted definition of </w:t>
      </w:r>
      <w:r w:rsidRPr="005765FB">
        <w:rPr>
          <w:rStyle w:val="StyleBoldUnderline"/>
          <w:highlight w:val="yellow"/>
        </w:rPr>
        <w:t>narcoterrorism</w:t>
      </w:r>
      <w:r w:rsidRPr="005765FB">
        <w:rPr>
          <w:rStyle w:val="StyleBoldUnderline"/>
        </w:rPr>
        <w:t xml:space="preserve"> centered on the union of drug cartels and Marxist terrorists to </w:t>
      </w:r>
      <w:r w:rsidRPr="005765FB">
        <w:rPr>
          <w:rStyle w:val="StyleBoldUnderline"/>
          <w:highlight w:val="yellow"/>
        </w:rPr>
        <w:t>achieve their common goal of destabilizing Latin American societ</w:t>
      </w:r>
      <w:r w:rsidRPr="005765FB">
        <w:rPr>
          <w:rStyle w:val="StyleBoldUnderline"/>
        </w:rPr>
        <w:t xml:space="preserve">y. Drug king pins utilized this </w:t>
      </w:r>
      <w:r w:rsidRPr="005765FB">
        <w:rPr>
          <w:rStyle w:val="StyleBoldUnderline"/>
          <w:highlight w:val="yellow"/>
        </w:rPr>
        <w:t>instability to secure their exportation of drugs from the coca growing regions</w:t>
      </w:r>
      <w:r w:rsidRPr="005765FB">
        <w:rPr>
          <w:rStyle w:val="StyleBoldUnderline"/>
        </w:rPr>
        <w:t xml:space="preserve">, while </w:t>
      </w:r>
      <w:r w:rsidRPr="005765FB">
        <w:rPr>
          <w:rStyle w:val="StyleBoldUnderline"/>
          <w:highlight w:val="yellow"/>
        </w:rPr>
        <w:t>terrorists gained access to weapons and continued success toppling governments</w:t>
      </w:r>
      <w:r w:rsidRPr="005765FB">
        <w:rPr>
          <w:sz w:val="16"/>
        </w:rPr>
        <w:t>. Regardless of the reason, “</w:t>
      </w:r>
      <w:r w:rsidRPr="005765FB">
        <w:rPr>
          <w:rStyle w:val="StyleBoldUnderline"/>
        </w:rPr>
        <w:t xml:space="preserve">the combination of </w:t>
      </w:r>
      <w:r w:rsidRPr="005765FB">
        <w:rPr>
          <w:rStyle w:val="StyleBoldUnderline"/>
          <w:highlight w:val="yellow"/>
        </w:rPr>
        <w:t xml:space="preserve">terror tactics and drug money permeated Latin American society </w:t>
      </w:r>
      <w:r w:rsidRPr="005765FB">
        <w:rPr>
          <w:rStyle w:val="StyleBoldUnderline"/>
        </w:rPr>
        <w:t xml:space="preserve">because of the keen interest they equally share in </w:t>
      </w:r>
      <w:r w:rsidRPr="005765FB">
        <w:rPr>
          <w:rStyle w:val="StyleBoldUnderline"/>
          <w:highlight w:val="yellow"/>
        </w:rPr>
        <w:t>destabilizing governments and breaking down social order</w:t>
      </w:r>
      <w:r w:rsidRPr="005765FB">
        <w:rPr>
          <w:rStyle w:val="StyleBoldUnderline"/>
        </w:rPr>
        <w:t>. Although each side ultimately sought different ends, in the short term each benefited from their associatio</w:t>
      </w:r>
      <w:r w:rsidRPr="005765FB">
        <w:rPr>
          <w:sz w:val="16"/>
        </w:rPr>
        <w:t>n.”7 According to Dr. Max Manwaring of the U.S. Army War College’s Strategic Studies Institute, narcoterrorism actually “encompasses an unholy trinity of three ongoing simultaneous and interrelated wars involving the illegal drug industry, various insurgent organizations, and vigilante paramilitary groups.”8 Each of these</w:t>
      </w:r>
      <w:r w:rsidRPr="005765FB">
        <w:rPr>
          <w:rStyle w:val="StyleBoldUnderline"/>
        </w:rPr>
        <w:t xml:space="preserve"> </w:t>
      </w:r>
      <w:r w:rsidRPr="005765FB">
        <w:rPr>
          <w:rStyle w:val="StyleBoldUnderline"/>
          <w:highlight w:val="yellow"/>
        </w:rPr>
        <w:t>groups utilize</w:t>
      </w:r>
      <w:r w:rsidRPr="005765FB">
        <w:rPr>
          <w:sz w:val="16"/>
        </w:rPr>
        <w:t xml:space="preserve">s </w:t>
      </w:r>
      <w:r w:rsidRPr="005765FB">
        <w:rPr>
          <w:rStyle w:val="StyleBoldUnderline"/>
          <w:highlight w:val="yellow"/>
        </w:rPr>
        <w:t>narcotics as the economic basis to fund their organizations. They employ terrorism as their primary tactic to achieve their goals and they work together to advance their aim</w:t>
      </w:r>
      <w:r w:rsidRPr="005765FB">
        <w:rPr>
          <w:sz w:val="16"/>
          <w:highlight w:val="yellow"/>
        </w:rPr>
        <w:t>s</w:t>
      </w:r>
      <w:r w:rsidRPr="005765FB">
        <w:rPr>
          <w:sz w:val="16"/>
        </w:rPr>
        <w:t>. The arrest of “Fernandillo”, Brazil’s top drug lord, while serving as a major drug trader for the FARC is an indicator of these relationships.9 Essentially, they are seamless organizations in a unified effort to sustain their war on legitimacy with no regard for borders, national and local governments or the law. Dr. Manwaring warns, “</w:t>
      </w:r>
      <w:r w:rsidRPr="005765FB">
        <w:rPr>
          <w:rStyle w:val="StyleBoldUnderline"/>
        </w:rPr>
        <w:t xml:space="preserve">this trinity of non-state actors is perpetrating a level of corruption, criminality, human horror, and internal and </w:t>
      </w:r>
      <w:r w:rsidRPr="005765FB">
        <w:rPr>
          <w:rStyle w:val="StyleBoldUnderline"/>
        </w:rPr>
        <w:lastRenderedPageBreak/>
        <w:t>external instability that –</w:t>
      </w:r>
      <w:r w:rsidRPr="005765FB">
        <w:rPr>
          <w:rStyle w:val="StyleBoldUnderline"/>
          <w:highlight w:val="yellow"/>
        </w:rPr>
        <w:t>if left unchecked</w:t>
      </w:r>
      <w:r w:rsidRPr="005765FB">
        <w:rPr>
          <w:rStyle w:val="StyleBoldUnderline"/>
        </w:rPr>
        <w:t xml:space="preserve"> at the strategic level- it </w:t>
      </w:r>
      <w:r w:rsidRPr="005765FB">
        <w:rPr>
          <w:rStyle w:val="StyleBoldUnderline"/>
          <w:highlight w:val="yellow"/>
        </w:rPr>
        <w:t>can ultimately threaten the survival of each of the democratic states</w:t>
      </w:r>
      <w:r w:rsidRPr="005765FB">
        <w:rPr>
          <w:rStyle w:val="StyleBoldUnderline"/>
        </w:rPr>
        <w:t xml:space="preserve"> </w:t>
      </w:r>
      <w:r w:rsidRPr="005765FB">
        <w:rPr>
          <w:sz w:val="16"/>
        </w:rPr>
        <w:t>in the Andean region.</w:t>
      </w:r>
    </w:p>
    <w:p w:rsidR="00166DB3" w:rsidRDefault="00166DB3" w:rsidP="00166DB3">
      <w:pPr>
        <w:pStyle w:val="Heading4"/>
      </w:pPr>
      <w:r>
        <w:t>Narcoterrorists can use drug smuggling expertise to get into US</w:t>
      </w:r>
    </w:p>
    <w:p w:rsidR="00166DB3" w:rsidRPr="00494BA0" w:rsidRDefault="00166DB3" w:rsidP="00166DB3">
      <w:r w:rsidRPr="00494BA0">
        <w:rPr>
          <w:rStyle w:val="StyleStyleBold12pt"/>
        </w:rPr>
        <w:t>Royal, 07-</w:t>
      </w:r>
      <w:r>
        <w:t xml:space="preserve"> </w:t>
      </w:r>
      <w:r w:rsidRPr="00494BA0">
        <w:t xml:space="preserve">United States Navy Commander (Joel P., “A REASSESSMENT OF US COUNTER-DRUG STRATEGY AND POLICY” USAWC STRATEGY RESEARCH PROJECT, </w:t>
      </w:r>
      <w:hyperlink r:id="rId33" w:history="1">
        <w:r w:rsidRPr="00494BA0">
          <w:rPr>
            <w:rStyle w:val="Hyperlink"/>
          </w:rPr>
          <w:t>http://www.dtic.mil.proxy.lib.umich.edu/cgi-bin/GetTRDoc?AD=ADA468942</w:t>
        </w:r>
      </w:hyperlink>
      <w:r w:rsidRPr="00494BA0">
        <w:t>)</w:t>
      </w:r>
      <w:r>
        <w:t>//IB</w:t>
      </w:r>
    </w:p>
    <w:p w:rsidR="00166DB3" w:rsidRDefault="00166DB3" w:rsidP="00166DB3">
      <w:pPr>
        <w:rPr>
          <w:rStyle w:val="StyleBoldUnderline"/>
        </w:rPr>
      </w:pPr>
      <w:r w:rsidRPr="00DE5ECC">
        <w:rPr>
          <w:rStyle w:val="StyleBoldUnderline"/>
          <w:highlight w:val="yellow"/>
        </w:rPr>
        <w:t>US officials and government agencies</w:t>
      </w:r>
      <w:r w:rsidRPr="00DE5ECC">
        <w:rPr>
          <w:rStyle w:val="StyleBoldUnderline"/>
        </w:rPr>
        <w:t xml:space="preserve"> have consistently </w:t>
      </w:r>
      <w:r w:rsidRPr="00DE5ECC">
        <w:rPr>
          <w:rStyle w:val="StyleBoldUnderline"/>
          <w:highlight w:val="yellow"/>
        </w:rPr>
        <w:t>proclaimed direct links between ¶ the illegal drug trade and terrorism</w:t>
      </w:r>
      <w:r w:rsidRPr="00DE5ECC">
        <w:rPr>
          <w:rStyle w:val="StyleBoldUnderline"/>
        </w:rPr>
        <w:t>.</w:t>
      </w:r>
      <w:r w:rsidRPr="00DE5ECC">
        <w:t xml:space="preserve"> Indeed, the drug trade rewards the most ruthless, and </w:t>
      </w:r>
      <w:r w:rsidRPr="00DE5ECC">
        <w:rPr>
          <w:sz w:val="12"/>
        </w:rPr>
        <w:t xml:space="preserve">¶ </w:t>
      </w:r>
      <w:r w:rsidRPr="00DE5ECC">
        <w:t xml:space="preserve">terrorists have a distinct advantage in this environment. Former House Speaker Dennis Hastert </w:t>
      </w:r>
      <w:r w:rsidRPr="00DE5ECC">
        <w:rPr>
          <w:sz w:val="12"/>
        </w:rPr>
        <w:t xml:space="preserve">¶ </w:t>
      </w:r>
      <w:r w:rsidRPr="00DE5ECC">
        <w:t>pointed out the financial support that drugs provide. “</w:t>
      </w:r>
      <w:r w:rsidRPr="00DE5ECC">
        <w:rPr>
          <w:rStyle w:val="StyleBoldUnderline"/>
          <w:highlight w:val="yellow"/>
        </w:rPr>
        <w:t>Narco-terrorists</w:t>
      </w:r>
      <w:r w:rsidRPr="00DE5ECC">
        <w:rPr>
          <w:rStyle w:val="StyleBoldUnderline"/>
        </w:rPr>
        <w:t xml:space="preserve"> in South America </w:t>
      </w:r>
      <w:r w:rsidRPr="00DE5ECC">
        <w:rPr>
          <w:rStyle w:val="StyleBoldUnderline"/>
          <w:highlight w:val="yellow"/>
        </w:rPr>
        <w:t>earn</w:t>
      </w:r>
      <w:r w:rsidRPr="00DE5ECC">
        <w:rPr>
          <w:rStyle w:val="StyleBoldUnderline"/>
        </w:rPr>
        <w:t xml:space="preserve"> a ¶ staggering $</w:t>
      </w:r>
      <w:r w:rsidRPr="00DE5ECC">
        <w:rPr>
          <w:rStyle w:val="StyleBoldUnderline"/>
          <w:highlight w:val="yellow"/>
        </w:rPr>
        <w:t>600 million per year from the illegal drug trade</w:t>
      </w:r>
      <w:r w:rsidRPr="00DE5ECC">
        <w:rPr>
          <w:rStyle w:val="StyleBoldUnderline"/>
        </w:rPr>
        <w:t>.</w:t>
      </w:r>
      <w:r w:rsidRPr="00DE5ECC">
        <w:t xml:space="preserve">”48 Hastert also stated that “the </w:t>
      </w:r>
      <w:r w:rsidRPr="00DE5ECC">
        <w:rPr>
          <w:sz w:val="12"/>
        </w:rPr>
        <w:t xml:space="preserve">¶ </w:t>
      </w:r>
      <w:r w:rsidRPr="00DE5ECC">
        <w:rPr>
          <w:rStyle w:val="StyleBoldUnderline"/>
          <w:highlight w:val="yellow"/>
        </w:rPr>
        <w:t>illegal drug trade is the financial engine that fuels many terrorist organizations in the world ¶ including Osama bin Laden</w:t>
      </w:r>
      <w:r w:rsidRPr="00DE5ECC">
        <w:rPr>
          <w:highlight w:val="yellow"/>
        </w:rPr>
        <w:t>.</w:t>
      </w:r>
      <w:r w:rsidRPr="00DE5ECC">
        <w:t xml:space="preserve">”49 The Office of Drug Control Policy states that “12 of the 28 terror </w:t>
      </w:r>
      <w:r w:rsidRPr="00DE5ECC">
        <w:rPr>
          <w:sz w:val="12"/>
        </w:rPr>
        <w:t xml:space="preserve">¶ </w:t>
      </w:r>
      <w:r w:rsidRPr="00DE5ECC">
        <w:t xml:space="preserve">organizations identified by the State Department in October of 2001, traffic in drugs.”50 The </w:t>
      </w:r>
      <w:r w:rsidRPr="00DE5ECC">
        <w:rPr>
          <w:sz w:val="12"/>
        </w:rPr>
        <w:t xml:space="preserve">¶ </w:t>
      </w:r>
      <w:r w:rsidRPr="00DE5ECC">
        <w:t>impacts of these organizations are felt regionally. “</w:t>
      </w:r>
      <w:r w:rsidRPr="00DE5ECC">
        <w:rPr>
          <w:rStyle w:val="StyleBoldUnderline"/>
        </w:rPr>
        <w:t>In Brazil, most of the drug trafficking gangs ¶ have direct ties to Colombia’s Revolutionary Armed Forces (FARC) guerrillas</w:t>
      </w:r>
      <w:r w:rsidRPr="00DE5ECC">
        <w:t xml:space="preserve">. Not only is it widely accepted that drug traffickers and terrorists are partnered, it is also </w:t>
      </w:r>
      <w:r w:rsidRPr="00DE5ECC">
        <w:rPr>
          <w:sz w:val="12"/>
        </w:rPr>
        <w:t xml:space="preserve">¶ </w:t>
      </w:r>
      <w:r w:rsidRPr="00DE5ECC">
        <w:t xml:space="preserve">clear that terrorists such as the FARC are operating as drug traffickers themselves, shifting their </w:t>
      </w:r>
      <w:r w:rsidRPr="00DE5ECC">
        <w:rPr>
          <w:sz w:val="12"/>
        </w:rPr>
        <w:t xml:space="preserve">¶ </w:t>
      </w:r>
      <w:r w:rsidRPr="00DE5ECC">
        <w:t xml:space="preserve">objective from political control to the monetary rewards that drugs provide. Terrorists and </w:t>
      </w:r>
      <w:r w:rsidRPr="00DE5ECC">
        <w:rPr>
          <w:sz w:val="12"/>
        </w:rPr>
        <w:t xml:space="preserve">¶ </w:t>
      </w:r>
      <w:r w:rsidRPr="00DE5ECC">
        <w:t xml:space="preserve">terrorist groups fight for control of the drug trade because it funds their activities and facilitates </w:t>
      </w:r>
      <w:r w:rsidRPr="00DE5ECC">
        <w:rPr>
          <w:sz w:val="12"/>
        </w:rPr>
        <w:t xml:space="preserve">¶ </w:t>
      </w:r>
      <w:r w:rsidRPr="00DE5ECC">
        <w:t xml:space="preserve">their ability to control governments and geographic areas. The FARC has “waged a 40-year </w:t>
      </w:r>
      <w:r w:rsidRPr="00DE5ECC">
        <w:rPr>
          <w:sz w:val="12"/>
        </w:rPr>
        <w:t xml:space="preserve">¶ </w:t>
      </w:r>
      <w:r w:rsidRPr="00DE5ECC">
        <w:t xml:space="preserve">insurgency against the Colombian government and has morphed into Colombia’s most powerful </w:t>
      </w:r>
      <w:r w:rsidRPr="00DE5ECC">
        <w:rPr>
          <w:sz w:val="12"/>
        </w:rPr>
        <w:t xml:space="preserve">¶ </w:t>
      </w:r>
      <w:r w:rsidRPr="00DE5ECC">
        <w:t xml:space="preserve">drug cartel.”52 Given the power, control, regional influence, and money that they gain from drug </w:t>
      </w:r>
      <w:r w:rsidRPr="00DE5ECC">
        <w:rPr>
          <w:sz w:val="12"/>
        </w:rPr>
        <w:t xml:space="preserve">¶ </w:t>
      </w:r>
      <w:r w:rsidRPr="00DE5ECC">
        <w:t xml:space="preserve">trafficking, the FARC has little incentive to pursue their initial objective of over-throwing the </w:t>
      </w:r>
      <w:r w:rsidRPr="00DE5ECC">
        <w:rPr>
          <w:sz w:val="12"/>
        </w:rPr>
        <w:t xml:space="preserve">¶ </w:t>
      </w:r>
      <w:r w:rsidRPr="00DE5ECC">
        <w:t xml:space="preserve">Colombian government. </w:t>
      </w:r>
      <w:r w:rsidRPr="00DE5ECC">
        <w:rPr>
          <w:sz w:val="12"/>
        </w:rPr>
        <w:t xml:space="preserve">¶ </w:t>
      </w:r>
      <w:r w:rsidRPr="00DE5ECC">
        <w:rPr>
          <w:rStyle w:val="StyleBoldUnderline"/>
          <w:highlight w:val="yellow"/>
        </w:rPr>
        <w:t>Through drug smuggling, terrorists learn to exploit existing seams in the US security ¶ apparatus</w:t>
      </w:r>
      <w:r w:rsidRPr="00DE5ECC">
        <w:t xml:space="preserve">. Further, they learn </w:t>
      </w:r>
      <w:r w:rsidRPr="00DE5ECC">
        <w:rPr>
          <w:rStyle w:val="StyleBoldUnderline"/>
          <w:highlight w:val="yellow"/>
        </w:rPr>
        <w:t>how to manipulate people and procedures, and how to deceive ¶ or bypass monitoring systems and security mechanisms</w:t>
      </w:r>
      <w:r w:rsidRPr="00DE5ECC">
        <w:rPr>
          <w:rStyle w:val="StyleBoldUnderline"/>
        </w:rPr>
        <w:t xml:space="preserve">. This practiced range of capabilities ¶ </w:t>
      </w:r>
      <w:r w:rsidRPr="00DE5ECC">
        <w:rPr>
          <w:rStyle w:val="StyleBoldUnderline"/>
          <w:highlight w:val="yellow"/>
        </w:rPr>
        <w:t>enables more reliable future exploitation for purposes other than drug smuggling</w:t>
      </w:r>
      <w:r w:rsidRPr="00DE5ECC">
        <w:rPr>
          <w:rStyle w:val="StyleBoldUnderline"/>
        </w:rPr>
        <w:t xml:space="preserve">. The threat ¶ this condition poses </w:t>
      </w:r>
      <w:r w:rsidRPr="00DE5ECC">
        <w:rPr>
          <w:rStyle w:val="StyleBoldUnderline"/>
          <w:highlight w:val="yellow"/>
        </w:rPr>
        <w:t>may prove to be the most critical and difficult challenge in US history</w:t>
      </w:r>
      <w:r w:rsidRPr="00DE5ECC">
        <w:rPr>
          <w:rStyle w:val="StyleBoldUnderline"/>
        </w:rPr>
        <w:t xml:space="preserve">. The ¶ defeat of those who </w:t>
      </w:r>
      <w:r w:rsidRPr="00DE5ECC">
        <w:rPr>
          <w:rStyle w:val="StyleBoldUnderline"/>
          <w:highlight w:val="yellow"/>
        </w:rPr>
        <w:t>undeniably threaten the safety and security of America</w:t>
      </w:r>
      <w:r w:rsidRPr="00DE5ECC">
        <w:rPr>
          <w:rStyle w:val="StyleBoldUnderline"/>
        </w:rPr>
        <w:t xml:space="preserve"> and American ¶ interests is the constitutional responsibility of government. The </w:t>
      </w:r>
      <w:r w:rsidRPr="00DE5ECC">
        <w:rPr>
          <w:rStyle w:val="StyleBoldUnderline"/>
          <w:highlight w:val="yellow"/>
        </w:rPr>
        <w:t>drug trade must be eliminated</w:t>
      </w:r>
      <w:r w:rsidRPr="00DE5ECC">
        <w:rPr>
          <w:rStyle w:val="StyleBoldUnderline"/>
        </w:rPr>
        <w:t xml:space="preserve"> ¶ as a pillar of support for terrorists.</w:t>
      </w:r>
    </w:p>
    <w:p w:rsidR="00166DB3" w:rsidRPr="00C27F76" w:rsidRDefault="00166DB3" w:rsidP="00166DB3">
      <w:pPr>
        <w:pStyle w:val="Heading4"/>
        <w:rPr>
          <w:rStyle w:val="StyleBoldUnderline"/>
          <w:b w:val="0"/>
          <w:bCs/>
          <w:sz w:val="26"/>
          <w:u w:val="none"/>
        </w:rPr>
      </w:pPr>
      <w:r>
        <w:rPr>
          <w:rStyle w:val="StyleBoldUnderline"/>
          <w:bCs/>
          <w:sz w:val="26"/>
          <w:u w:val="none"/>
        </w:rPr>
        <w:t>The impact is nuclear terror</w:t>
      </w:r>
    </w:p>
    <w:p w:rsidR="00166DB3" w:rsidRPr="00101150" w:rsidRDefault="00166DB3" w:rsidP="00101150">
      <w:r w:rsidRPr="00C27F76">
        <w:rPr>
          <w:rStyle w:val="Heading4Char"/>
        </w:rPr>
        <w:t>Myers 04-</w:t>
      </w:r>
      <w:r w:rsidRPr="00C27F76">
        <w:t xml:space="preserve"> </w:t>
      </w:r>
      <w:r w:rsidRPr="00101150">
        <w:t>Director of Merrill House Programs (Joanne, “Nuclear Terrorism: The Ultimate Preventable Catastrophe”, Carnegie Council</w:t>
      </w:r>
    </w:p>
    <w:p w:rsidR="00166DB3" w:rsidRPr="00101150" w:rsidRDefault="00AF3FBA" w:rsidP="00101150">
      <w:hyperlink r:id="rId34" w:history="1">
        <w:r w:rsidR="00166DB3" w:rsidRPr="00101150">
          <w:rPr>
            <w:rStyle w:val="Hyperlink"/>
          </w:rPr>
          <w:t>https://www.carneg</w:t>
        </w:r>
        <w:r w:rsidR="00166DB3" w:rsidRPr="00101150">
          <w:rPr>
            <w:rStyle w:val="Hyperlink"/>
            <w:highlight w:val="yellow"/>
          </w:rPr>
          <w:t>i</w:t>
        </w:r>
        <w:r w:rsidR="00166DB3" w:rsidRPr="00101150">
          <w:rPr>
            <w:rStyle w:val="Hyperlink"/>
          </w:rPr>
          <w:t>ecouncil.org/studio/multimedia/20041116/5049.html/_res/id=sa_File1/Nuclear_Terrorism.pdf</w:t>
        </w:r>
      </w:hyperlink>
      <w:r w:rsidR="00166DB3" w:rsidRPr="00101150">
        <w:t>)//IB</w:t>
      </w:r>
    </w:p>
    <w:p w:rsidR="00166DB3" w:rsidRDefault="00166DB3" w:rsidP="00166DB3">
      <w:pPr>
        <w:rPr>
          <w:sz w:val="14"/>
        </w:rPr>
      </w:pPr>
      <w:r w:rsidRPr="00C27F76">
        <w:rPr>
          <w:sz w:val="14"/>
        </w:rPr>
        <w:t>When</w:t>
      </w:r>
      <w:r w:rsidRPr="00C27F76">
        <w:rPr>
          <w:rStyle w:val="StyleBoldUnderline"/>
        </w:rPr>
        <w:t xml:space="preserve"> the Cold War ended, many believed</w:t>
      </w:r>
      <w:r w:rsidRPr="00C27F76">
        <w:rPr>
          <w:sz w:val="14"/>
        </w:rPr>
        <w:t xml:space="preserve"> that the </w:t>
      </w:r>
      <w:r w:rsidRPr="00C27F76">
        <w:rPr>
          <w:rStyle w:val="StyleBoldUnderline"/>
        </w:rPr>
        <w:t>dangers of</w:t>
      </w:r>
      <w:r w:rsidRPr="00C27F76">
        <w:rPr>
          <w:sz w:val="14"/>
        </w:rPr>
        <w:t xml:space="preserve"> an accelerating</w:t>
      </w:r>
      <w:r w:rsidRPr="00C27F76">
        <w:rPr>
          <w:rStyle w:val="StyleBoldUnderline"/>
        </w:rPr>
        <w:t xml:space="preserve"> nuclear arms race would disappear. But this idea has proved short lived</w:t>
      </w:r>
      <w:r w:rsidRPr="00C27F76">
        <w:rPr>
          <w:sz w:val="14"/>
        </w:rPr>
        <w:t xml:space="preserve">. In fact, if anything, the </w:t>
      </w:r>
      <w:r w:rsidRPr="00C27F76">
        <w:rPr>
          <w:rStyle w:val="StyleBoldUnderline"/>
        </w:rPr>
        <w:t>21st century seems to be even more dangerous and less predictable than the 20th century</w:t>
      </w:r>
      <w:r w:rsidRPr="00C27F76">
        <w:rPr>
          <w:sz w:val="14"/>
        </w:rPr>
        <w:t xml:space="preserve"> ever was. Although there may be fewer nuclear weapons in the </w:t>
      </w:r>
      <w:r w:rsidRPr="00C27F76">
        <w:rPr>
          <w:rStyle w:val="StyleBoldUnderline"/>
        </w:rPr>
        <w:t>collective stockpile of America, Russia, Britain, France, and China, the risk that someone, somewhere, might detonate a bomb in anger or with malice is arguably greater than any time</w:t>
      </w:r>
      <w:r w:rsidRPr="00C27F76">
        <w:rPr>
          <w:sz w:val="14"/>
        </w:rPr>
        <w:t xml:space="preserve"> since the 1962 Cuban missile crisis. </w:t>
      </w:r>
      <w:r w:rsidRPr="00C27F76">
        <w:rPr>
          <w:rStyle w:val="StyleBoldUnderline"/>
        </w:rPr>
        <w:t>The number of rogue states and terrorist groups seeking to acquire nuclear weapons is increasing</w:t>
      </w:r>
      <w:r w:rsidRPr="00C27F76">
        <w:rPr>
          <w:sz w:val="14"/>
        </w:rPr>
        <w:t xml:space="preserve">. Osama bin Laden has talked about </w:t>
      </w:r>
      <w:r w:rsidRPr="00C27F76">
        <w:rPr>
          <w:rStyle w:val="StyleBoldUnderline"/>
        </w:rPr>
        <w:t>acquiring nuclear weapons as a "religious duty," and</w:t>
      </w:r>
      <w:r w:rsidRPr="00C27F76">
        <w:rPr>
          <w:sz w:val="14"/>
        </w:rPr>
        <w:t xml:space="preserve"> the</w:t>
      </w:r>
      <w:r w:rsidRPr="00C27F76">
        <w:rPr>
          <w:rStyle w:val="StyleBoldUnderline"/>
        </w:rPr>
        <w:t xml:space="preserve"> confessions</w:t>
      </w:r>
      <w:r w:rsidRPr="00C27F76">
        <w:rPr>
          <w:sz w:val="14"/>
        </w:rPr>
        <w:t xml:space="preserve"> of Dr. Abdul Qadeer Khan, the Pakistani scientist</w:t>
      </w:r>
      <w:r w:rsidRPr="00C27F76">
        <w:rPr>
          <w:rStyle w:val="StyleBoldUnderline"/>
        </w:rPr>
        <w:t>, have shed light on a vast underground quietly spreading nuclear materials.</w:t>
      </w:r>
      <w:r w:rsidRPr="00C27F76">
        <w:rPr>
          <w:sz w:val="14"/>
        </w:rPr>
        <w:t xml:space="preserve"> While </w:t>
      </w:r>
      <w:r w:rsidRPr="00C27F76">
        <w:rPr>
          <w:rStyle w:val="StyleBoldUnderline"/>
        </w:rPr>
        <w:t>everyone</w:t>
      </w:r>
      <w:r w:rsidRPr="00C27F76">
        <w:rPr>
          <w:sz w:val="14"/>
        </w:rPr>
        <w:t xml:space="preserve">, including the two candidates of the recent presidential campaign, </w:t>
      </w:r>
      <w:r w:rsidRPr="00C27F76">
        <w:rPr>
          <w:rStyle w:val="StyleBoldUnderline"/>
        </w:rPr>
        <w:t>agrees</w:t>
      </w:r>
      <w:r w:rsidRPr="00C27F76">
        <w:rPr>
          <w:sz w:val="14"/>
        </w:rPr>
        <w:t xml:space="preserve"> in principle that</w:t>
      </w:r>
      <w:r w:rsidRPr="00C27F76">
        <w:rPr>
          <w:sz w:val="12"/>
        </w:rPr>
        <w:t>¶</w:t>
      </w:r>
      <w:r w:rsidRPr="00C27F76">
        <w:rPr>
          <w:rStyle w:val="StyleBoldUnderline"/>
        </w:rPr>
        <w:t xml:space="preserve"> the continuing spread of weapons of mass destruction poses a chief threat to international security</w:t>
      </w:r>
      <w:r w:rsidRPr="00C27F76">
        <w:rPr>
          <w:sz w:val="14"/>
        </w:rPr>
        <w:t>, in</w:t>
      </w:r>
      <w:r w:rsidRPr="00C27F76">
        <w:rPr>
          <w:sz w:val="12"/>
        </w:rPr>
        <w:t>¶</w:t>
      </w:r>
      <w:r w:rsidRPr="00C27F76">
        <w:rPr>
          <w:sz w:val="14"/>
        </w:rPr>
        <w:t xml:space="preserve"> </w:t>
      </w:r>
      <w:r w:rsidRPr="00C27F76">
        <w:rPr>
          <w:sz w:val="14"/>
        </w:rPr>
        <w:lastRenderedPageBreak/>
        <w:t>practice there is little international accord on how to deal with that threat. We can only hope that</w:t>
      </w:r>
      <w:r w:rsidRPr="00C27F76">
        <w:rPr>
          <w:sz w:val="12"/>
        </w:rPr>
        <w:t>¶</w:t>
      </w:r>
      <w:r w:rsidRPr="00C27F76">
        <w:rPr>
          <w:sz w:val="14"/>
        </w:rPr>
        <w:t xml:space="preserve"> Professor Allison's book, Nuclear Terrorism: The Ultimate Preventable Catastrophe, widely acknowledged</w:t>
      </w:r>
      <w:r w:rsidRPr="00C27F76">
        <w:rPr>
          <w:sz w:val="12"/>
        </w:rPr>
        <w:t>¶</w:t>
      </w:r>
      <w:r w:rsidRPr="00C27F76">
        <w:rPr>
          <w:sz w:val="14"/>
        </w:rPr>
        <w:t xml:space="preserve"> as the single best book addressing</w:t>
      </w:r>
      <w:r w:rsidRPr="00C27F76">
        <w:rPr>
          <w:rStyle w:val="StyleBoldUnderline"/>
        </w:rPr>
        <w:t xml:space="preserve"> the single most serious threat to American national security,</w:t>
      </w:r>
      <w:r w:rsidRPr="00C27F76">
        <w:rPr>
          <w:sz w:val="14"/>
        </w:rPr>
        <w:t xml:space="preserve"> will</w:t>
      </w:r>
      <w:r w:rsidRPr="00C27F76">
        <w:rPr>
          <w:sz w:val="12"/>
        </w:rPr>
        <w:t>¶</w:t>
      </w:r>
      <w:r w:rsidRPr="00C27F76">
        <w:rPr>
          <w:sz w:val="14"/>
        </w:rPr>
        <w:t xml:space="preserve"> change this impasse.</w:t>
      </w:r>
    </w:p>
    <w:p w:rsidR="00101150" w:rsidRPr="00CB4293" w:rsidRDefault="00101150" w:rsidP="00101150">
      <w:pPr>
        <w:pStyle w:val="Heading4"/>
      </w:pPr>
      <w:r w:rsidRPr="00CB4293">
        <w:t>Fighting Latin American Drug Trade key to definancing terrorism (Better Card than the other two above)</w:t>
      </w:r>
    </w:p>
    <w:p w:rsidR="00101150" w:rsidRPr="00426522" w:rsidRDefault="00101150" w:rsidP="00101150">
      <w:r w:rsidRPr="00426522">
        <w:rPr>
          <w:rStyle w:val="StyleStyleBold12pt"/>
        </w:rPr>
        <w:t>Ehrenfeld</w:t>
      </w:r>
      <w:r w:rsidRPr="00426522">
        <w:t xml:space="preserve">, Rachel </w:t>
      </w:r>
      <w:r w:rsidRPr="00426522">
        <w:rPr>
          <w:rStyle w:val="StyleStyleBold12pt"/>
        </w:rPr>
        <w:t>‘13</w:t>
      </w:r>
    </w:p>
    <w:p w:rsidR="00101150" w:rsidRPr="00426522" w:rsidRDefault="00101150" w:rsidP="00101150">
      <w:r w:rsidRPr="00426522">
        <w:t>Director of the American Center for Democracy, which is dedicated to exposing and monitoring threats to the national security of the</w:t>
      </w:r>
      <w:r>
        <w:t xml:space="preserve"> U.S. and Western democracies (</w:t>
      </w:r>
      <w:r w:rsidRPr="00426522">
        <w:t>“Latin American Narco-Terrorism Nexus and the Obama Administration”, American Center for Democracy) http://acdemocracy.org/latin-americas-narco-terrorism-nexus-the-obama-administration\\BS</w:t>
      </w:r>
    </w:p>
    <w:p w:rsidR="00101150" w:rsidRPr="000D54A7" w:rsidRDefault="00101150" w:rsidP="00101150">
      <w:pPr>
        <w:rPr>
          <w:rStyle w:val="StyleStyleBold12pt"/>
          <w:b w:val="0"/>
        </w:rPr>
      </w:pPr>
      <w:r w:rsidRPr="00DA534B">
        <w:t xml:space="preserve">Already in 2002, </w:t>
      </w:r>
      <w:r w:rsidRPr="00725409">
        <w:rPr>
          <w:rStyle w:val="StyleBoldUnderline"/>
        </w:rPr>
        <w:t>twelve of the thirty-six groups on the U.S. Department of State’s Foreign Terrorist Organizations List were identified as being involved in drug trafficking</w:t>
      </w:r>
      <w:r w:rsidRPr="00DA534B">
        <w:t xml:space="preserve">. In October 2002, a Colombian courier for the Revolutionary Armed Forces of Columbia (FARC), which is funded mostly by drug trafficking, was arrested in the U.S. for having attempted to transport €182,000 (Euros) into the country. The money was confiscated.¶ ¶ In another case, </w:t>
      </w:r>
      <w:r w:rsidRPr="002C2B45">
        <w:rPr>
          <w:rStyle w:val="StyleBoldUnderline"/>
        </w:rPr>
        <w:t>U.S. law enforcement derailed an al-Qaeda plot to exchange “9,000 assault weapons, such as AK-47 rifles, submachine guns and sniper rifles; 300 pistols; rocket-propelled grenade launchers; 300,000 grenades; shoulder-fired anti-aircraft missiles and 60 million rounds of ammunition,”for $25 million dollars in cash and cocaine.</w:t>
      </w:r>
      <w:r w:rsidRPr="00DA534B">
        <w:t xml:space="preserve">  Since then, the cooperation between international drug trafficking has been cemented to share the “astronomical” amounts of money generated by drug trafficking, arms and people smuggling the worldover. If Kelly’s worry about such a “potential” link strikes you as odd, it should.  At the same press conference Kelly was arguing that “The reality on the ground [Latin America] is that Iran is struggling to maintain influence in the region, and that its efforts to cooperate with a small set of countries with interests that are inimical to the United States are waning.” He went on to explain that Iran have increased its “attempt to evade international sanctions and cultivate anti-U.S. sentiment,” Iran succeeded in establishing relations with “Venezuela, Bolivia, Ecuador, and Argentina.” However, he noted, “This outreach has only been marginally successful…and the region as a whole has not been receptive to Iranian efforts.” </w:t>
      </w:r>
      <w:r w:rsidRPr="002C2B45">
        <w:rPr>
          <w:rStyle w:val="StyleBoldUnderline"/>
        </w:rPr>
        <w:t>Kelly seemed oblivious to Iranian proxy Hezbollah’s longstanding involvement in drug trafficking and many other criminal activities criminal fundraising efforts in Latin America</w:t>
      </w:r>
      <w:r w:rsidRPr="00DA534B">
        <w:t xml:space="preserve">. What to think of this? It was surely an example of both the current administration’s humoring of Iran (Kelly paraphrased: I’m not saying that Iran is sponsoring terrorism in Latin America. I’m only talking about ‘potential’) and an expression of just how far behind the curve the U.S. military will be when it comes to handling future events. The fact that </w:t>
      </w:r>
      <w:r w:rsidRPr="002C2B45">
        <w:rPr>
          <w:rStyle w:val="StyleBoldUnderline"/>
        </w:rPr>
        <w:t>Hezbollah is Iran’s principal agent both in Latin America and a good number of other places worldwide was established decades ago. Since 9/11 Hezbollah’s activities and partnership with drug cartels in pursuing criminal activity of all sorts in the tri-border region have been documented</w:t>
      </w:r>
      <w:r w:rsidRPr="00DA534B">
        <w:t xml:space="preserve"> in “Funding Evil; How terrorism is Financed – and How to Stop it,” and in many congressional hearings, by the Congressional Research Service, reports by the Drug Enforcement Administration, and many studies, reports and media accounts.  On March 17, 2009,a </w:t>
      </w:r>
      <w:r w:rsidRPr="002C2B45">
        <w:rPr>
          <w:rStyle w:val="StyleBoldUnderline"/>
        </w:rPr>
        <w:t>former commander of U.S. Southern Command, Navy Adm. James G. Stavridis testified before the House Armed Services Committee “He noted the direct link between the illicit drug trade and the terrorist groups it bankrolls, noting the threat posed by Islamic radical terrorism, and emphasized that ”Identifying, monitoring and dismantling the financial, logistical and communication linkages between illicit trafficking groups and terrorist sponsors are critical to not only ensuring early indications and warnings of potential terrorist attacks directed at the United States and our partners, but also in generating a global appreciation and acceptance of this tremendous threat to security.”</w:t>
      </w:r>
      <w:r w:rsidRPr="00DA534B">
        <w:t xml:space="preserve"> Strangely, Gen. Kelly knows nothing about this. Former assistant secretary of state for Western Hemisphere affairs Roger Noriega </w:t>
      </w:r>
      <w:r w:rsidRPr="002C2B45">
        <w:rPr>
          <w:rStyle w:val="StyleBoldUnderline"/>
        </w:rPr>
        <w:t>recently testified before Congress on the Iran/Hezbollah/ Venezuela nexus</w:t>
      </w:r>
      <w:r w:rsidRPr="00DA534B">
        <w:t xml:space="preserve">. Noriega noted the </w:t>
      </w:r>
      <w:r w:rsidRPr="002C2B45">
        <w:rPr>
          <w:rStyle w:val="StyleBoldUnderline"/>
        </w:rPr>
        <w:t xml:space="preserve">Iran has laundered billions of </w:t>
      </w:r>
      <w:r w:rsidRPr="002C2B45">
        <w:rPr>
          <w:rStyle w:val="StyleBoldUnderline"/>
        </w:rPr>
        <w:lastRenderedPageBreak/>
        <w:t>dollars through the Venezuelan financial sector and is currently stashing “hundreds of millions” in “virtually every Venezuelan bank,” some of which have corresponding branches in the U.S.</w:t>
      </w:r>
      <w:r w:rsidRPr="00DA534B">
        <w:t xml:space="preserve"> </w:t>
      </w:r>
    </w:p>
    <w:p w:rsidR="00C77072" w:rsidRDefault="00C77072" w:rsidP="00C77072">
      <w:pPr>
        <w:pStyle w:val="Heading4"/>
      </w:pPr>
      <w:r>
        <w:t>Weakening governments creates a power vacuum, makes situation worse</w:t>
      </w:r>
    </w:p>
    <w:p w:rsidR="00C77072" w:rsidRDefault="00C77072" w:rsidP="00C77072">
      <w:r w:rsidRPr="00C5592F">
        <w:rPr>
          <w:rStyle w:val="StyleStyleBold12pt"/>
        </w:rPr>
        <w:t>Skaperdas,01-</w:t>
      </w:r>
      <w:r>
        <w:t>Professor of Economics and Interim Director (</w:t>
      </w:r>
      <w:r w:rsidRPr="00643940">
        <w:t>Stergios</w:t>
      </w:r>
      <w:r>
        <w:t>,</w:t>
      </w:r>
      <w:r w:rsidRPr="00643940">
        <w:t xml:space="preserve"> </w:t>
      </w:r>
      <w:r>
        <w:t>The political economy of organized crime: providing protection when the state does not,</w:t>
      </w:r>
      <w:r w:rsidRPr="00643940">
        <w:t xml:space="preserve"> Department of Economics, University of California </w:t>
      </w:r>
      <w:hyperlink r:id="rId35" w:history="1">
        <w:r w:rsidRPr="00427F31">
          <w:rPr>
            <w:rStyle w:val="Hyperlink"/>
          </w:rPr>
          <w:t>http://link.springer.com.proxy.lib.umich.edu/content/pdf/10.1007%2FPL00011026.pdf)//IB</w:t>
        </w:r>
      </w:hyperlink>
    </w:p>
    <w:p w:rsidR="00C77072" w:rsidRPr="007E010E" w:rsidRDefault="00C77072" w:rsidP="00C77072">
      <w:pPr>
        <w:rPr>
          <w:sz w:val="14"/>
          <w:szCs w:val="14"/>
        </w:rPr>
      </w:pPr>
    </w:p>
    <w:p w:rsidR="00C77072" w:rsidRDefault="00C77072" w:rsidP="00C77072">
      <w:pPr>
        <w:rPr>
          <w:rStyle w:val="StyleBoldUnderline"/>
        </w:rPr>
      </w:pPr>
      <w:r>
        <w:t xml:space="preserve">Overall, the original hypothetical </w:t>
      </w:r>
      <w:r w:rsidRPr="007E010E">
        <w:rPr>
          <w:rStyle w:val="StyleBoldUnderline"/>
          <w:highlight w:val="yellow"/>
        </w:rPr>
        <w:t xml:space="preserve">power vacuum is replaced by a landscape of intensely competing gangs and maﬁas that could even be worse in terms of </w:t>
      </w:r>
      <w:r w:rsidRPr="009E4CCA">
        <w:rPr>
          <w:rStyle w:val="StyleBoldUnderline"/>
          <w:highlight w:val="yellow"/>
        </w:rPr>
        <w:t>productive efﬁciency</w:t>
      </w:r>
      <w:r>
        <w:t xml:space="preserve"> than the organizationless power vacuum. </w:t>
      </w:r>
      <w:r w:rsidRPr="009E4CCA">
        <w:rPr>
          <w:rStyle w:val="StyleBoldUnderline"/>
        </w:rPr>
        <w:t>This can be true even though gangs and maﬁas are technologically more efﬁcient in the provision of protection than individuals are</w:t>
      </w:r>
      <w:r>
        <w:t xml:space="preserve">. All the rents that are created from the technological superiority of collective protection are </w:t>
      </w:r>
      <w:r w:rsidRPr="00605675">
        <w:t>competed</w:t>
      </w:r>
      <w:r>
        <w:t xml:space="preserve"> away in unproductive</w:t>
      </w:r>
      <w:r w:rsidRPr="007E010E">
        <w:rPr>
          <w:sz w:val="12"/>
        </w:rPr>
        <w:t xml:space="preserve"> </w:t>
      </w:r>
      <w:r>
        <w:t>competition among maﬁas and gangs. If cooperation or consolidation among the</w:t>
      </w:r>
      <w:r w:rsidRPr="007E010E">
        <w:rPr>
          <w:sz w:val="12"/>
        </w:rPr>
        <w:t xml:space="preserve"> </w:t>
      </w:r>
      <w:r>
        <w:t>gangs could occur, economic efﬁciency would in principle be enhanced as fewer</w:t>
      </w:r>
      <w:r w:rsidRPr="007E010E">
        <w:rPr>
          <w:sz w:val="12"/>
        </w:rPr>
        <w:t xml:space="preserve"> </w:t>
      </w:r>
      <w:r>
        <w:t>resources could be devoted to production. However, it is doubtful how much</w:t>
      </w:r>
      <w:r w:rsidRPr="007E010E">
        <w:rPr>
          <w:sz w:val="12"/>
        </w:rPr>
        <w:t xml:space="preserve"> </w:t>
      </w:r>
      <w:r>
        <w:t>of the saving in costs would be passed down to the community in the areas</w:t>
      </w:r>
      <w:r w:rsidRPr="007E010E">
        <w:rPr>
          <w:sz w:val="12"/>
        </w:rPr>
        <w:t xml:space="preserve"> </w:t>
      </w:r>
      <w:r>
        <w:t xml:space="preserve">controlled by the cooperating gangs. And, as </w:t>
      </w:r>
      <w:r w:rsidRPr="009E4CCA">
        <w:rPr>
          <w:rStyle w:val="StyleBoldUnderline"/>
          <w:highlight w:val="yellow"/>
        </w:rPr>
        <w:t>the institutional safeguards for cooperation are weak – often based on personalized leadership that breaks down when a leader disappears from the scene – there is an inherent unpredictability and instability in the world of organized crime.</w:t>
      </w:r>
    </w:p>
    <w:p w:rsidR="00C77072" w:rsidRPr="00C27F76" w:rsidRDefault="00C77072" w:rsidP="00101150">
      <w:pPr>
        <w:pStyle w:val="Heading4"/>
        <w:rPr>
          <w:rStyle w:val="StyleBoldUnderline"/>
          <w:b w:val="0"/>
          <w:bCs/>
          <w:sz w:val="26"/>
          <w:u w:val="none"/>
        </w:rPr>
      </w:pPr>
      <w:r>
        <w:rPr>
          <w:rStyle w:val="StyleBoldUnderline"/>
          <w:bCs/>
          <w:sz w:val="26"/>
          <w:u w:val="none"/>
        </w:rPr>
        <w:t>Nuclear terror is the biggest impact</w:t>
      </w:r>
    </w:p>
    <w:p w:rsidR="00C77072" w:rsidRDefault="00C77072" w:rsidP="00C77072">
      <w:r w:rsidRPr="00101150">
        <w:rPr>
          <w:rStyle w:val="StyleStyleBold12pt"/>
        </w:rPr>
        <w:t>Allison 04-</w:t>
      </w:r>
      <w:r w:rsidRPr="00C27F76">
        <w:t xml:space="preserve"> </w:t>
      </w:r>
      <w:r>
        <w:t xml:space="preserve">American </w:t>
      </w:r>
      <w:r w:rsidRPr="00C77072">
        <w:t>political scientist and professor at the John F. Kennedy School of Government at Harvard (Graham, “Nuclear Terrorism: The Ultimate Preventable Catastrophe”, Carnegie Council</w:t>
      </w:r>
    </w:p>
    <w:p w:rsidR="00C77072" w:rsidRDefault="00AF3FBA" w:rsidP="00C77072">
      <w:pPr>
        <w:rPr>
          <w:rStyle w:val="Hyperlink"/>
        </w:rPr>
      </w:pPr>
      <w:hyperlink r:id="rId36" w:history="1">
        <w:r w:rsidR="00C77072">
          <w:rPr>
            <w:rStyle w:val="Hyperlink"/>
          </w:rPr>
          <w:t>https://www.carnegiecouncil.org/studio/multimedia/20041116/5049.html/_res/id=sa_File1/Nuclear_Terrorism.pdf</w:t>
        </w:r>
      </w:hyperlink>
      <w:r w:rsidR="00C77072">
        <w:rPr>
          <w:rStyle w:val="Hyperlink"/>
        </w:rPr>
        <w:t>)//IB</w:t>
      </w:r>
    </w:p>
    <w:p w:rsidR="00C77072" w:rsidRDefault="00C77072" w:rsidP="00C77072">
      <w:pPr>
        <w:rPr>
          <w:rStyle w:val="StyleBoldUnderline"/>
        </w:rPr>
      </w:pPr>
      <w:r w:rsidRPr="00605675">
        <w:rPr>
          <w:sz w:val="16"/>
        </w:rPr>
        <w:t xml:space="preserve">That bomb would have made </w:t>
      </w:r>
      <w:r w:rsidRPr="00605675">
        <w:rPr>
          <w:rStyle w:val="StyleBoldUnderline"/>
        </w:rPr>
        <w:t>a 10-kiloton explosion</w:t>
      </w:r>
      <w:r w:rsidRPr="00605675">
        <w:rPr>
          <w:sz w:val="16"/>
        </w:rPr>
        <w:t xml:space="preserve">. How big would the </w:t>
      </w:r>
      <w:r w:rsidRPr="00605675">
        <w:rPr>
          <w:rStyle w:val="StyleBoldUnderline"/>
        </w:rPr>
        <w:t>bomb</w:t>
      </w:r>
      <w:r w:rsidRPr="00605675">
        <w:rPr>
          <w:sz w:val="16"/>
        </w:rPr>
        <w:t xml:space="preserve"> be? Well, it would be about</w:t>
      </w:r>
      <w:r w:rsidRPr="00605675">
        <w:rPr>
          <w:sz w:val="12"/>
        </w:rPr>
        <w:t>¶</w:t>
      </w:r>
      <w:r w:rsidRPr="00605675">
        <w:rPr>
          <w:sz w:val="16"/>
        </w:rPr>
        <w:t xml:space="preserve"> this big [indicating], and </w:t>
      </w:r>
      <w:r w:rsidRPr="00605675">
        <w:rPr>
          <w:rStyle w:val="StyleBoldUnderline"/>
        </w:rPr>
        <w:t>would fit very well in the back of a SUV.</w:t>
      </w:r>
      <w:r w:rsidRPr="00605675">
        <w:rPr>
          <w:rStyle w:val="StyleBoldUnderline"/>
          <w:sz w:val="12"/>
          <w:u w:val="none"/>
        </w:rPr>
        <w:t>¶</w:t>
      </w:r>
      <w:r w:rsidRPr="00605675">
        <w:rPr>
          <w:rStyle w:val="StyleBoldUnderline"/>
        </w:rPr>
        <w:t xml:space="preserve"> If parked in Times Square on a workday, it could instantly kill 500,000 people</w:t>
      </w:r>
      <w:r w:rsidRPr="00605675">
        <w:rPr>
          <w:sz w:val="16"/>
        </w:rPr>
        <w:t xml:space="preserve">, as </w:t>
      </w:r>
      <w:r w:rsidRPr="00605675">
        <w:rPr>
          <w:rStyle w:val="StyleBoldUnderline"/>
        </w:rPr>
        <w:t>everything</w:t>
      </w:r>
      <w:r w:rsidRPr="00605675">
        <w:rPr>
          <w:sz w:val="16"/>
        </w:rPr>
        <w:t xml:space="preserve"> from ground</w:t>
      </w:r>
      <w:r w:rsidRPr="00605675">
        <w:rPr>
          <w:sz w:val="12"/>
        </w:rPr>
        <w:t>¶</w:t>
      </w:r>
      <w:r w:rsidRPr="00605675">
        <w:rPr>
          <w:sz w:val="16"/>
        </w:rPr>
        <w:t xml:space="preserve"> zero </w:t>
      </w:r>
      <w:r w:rsidRPr="00605675">
        <w:rPr>
          <w:rStyle w:val="StyleBoldUnderline"/>
        </w:rPr>
        <w:t>out to a third of a mile would disappear instantly</w:t>
      </w:r>
      <w:r w:rsidRPr="00605675">
        <w:rPr>
          <w:sz w:val="16"/>
        </w:rPr>
        <w:t>, consumed in a ball of fire that reaches 540,000</w:t>
      </w:r>
      <w:r w:rsidRPr="00605675">
        <w:rPr>
          <w:sz w:val="12"/>
        </w:rPr>
        <w:t>¶</w:t>
      </w:r>
      <w:r w:rsidRPr="00605675">
        <w:rPr>
          <w:sz w:val="16"/>
        </w:rPr>
        <w:t xml:space="preserve"> degrees Fahrenheit, and out to a mile buildings would look rather like the Federal Office Building in</w:t>
      </w:r>
      <w:r w:rsidRPr="00605675">
        <w:rPr>
          <w:sz w:val="12"/>
        </w:rPr>
        <w:t>¶</w:t>
      </w:r>
      <w:r w:rsidRPr="00605675">
        <w:rPr>
          <w:sz w:val="16"/>
        </w:rPr>
        <w:t xml:space="preserve"> Oklahoma City. So that would take you, if it was in Times Square, to the UN building on one side and the</w:t>
      </w:r>
      <w:r w:rsidRPr="00605675">
        <w:rPr>
          <w:sz w:val="12"/>
        </w:rPr>
        <w:t>¶</w:t>
      </w:r>
      <w:r w:rsidRPr="00605675">
        <w:rPr>
          <w:sz w:val="16"/>
        </w:rPr>
        <w:t xml:space="preserve"> tunnel on the other.</w:t>
      </w:r>
      <w:r>
        <w:rPr>
          <w:sz w:val="16"/>
        </w:rPr>
        <w:t xml:space="preserve"> For those of you who are interested, in conjunction with the book I have put up a web site with my</w:t>
      </w:r>
      <w:r w:rsidRPr="00605675">
        <w:rPr>
          <w:sz w:val="12"/>
        </w:rPr>
        <w:t xml:space="preserve">¶ </w:t>
      </w:r>
      <w:r>
        <w:rPr>
          <w:sz w:val="16"/>
        </w:rPr>
        <w:t>associates, called www.nuclearterrorism.org, and you can put in your own Zip Code or a Zip Code of</w:t>
      </w:r>
      <w:r w:rsidRPr="00605675">
        <w:rPr>
          <w:sz w:val="12"/>
        </w:rPr>
        <w:t xml:space="preserve">¶ </w:t>
      </w:r>
      <w:r>
        <w:rPr>
          <w:sz w:val="16"/>
        </w:rPr>
        <w:t>interest and see what the similar consequences would be in a neighborhood of particular interest.</w:t>
      </w:r>
      <w:r w:rsidRPr="00605675">
        <w:rPr>
          <w:sz w:val="12"/>
        </w:rPr>
        <w:t xml:space="preserve">¶ </w:t>
      </w:r>
      <w:r>
        <w:rPr>
          <w:sz w:val="16"/>
        </w:rPr>
        <w:t>So that's point one. Two things to remember: "Dragon Fire" and "Four Million."</w:t>
      </w:r>
      <w:r w:rsidRPr="00605675">
        <w:rPr>
          <w:sz w:val="12"/>
        </w:rPr>
        <w:t xml:space="preserve">¶ </w:t>
      </w:r>
      <w:r>
        <w:rPr>
          <w:sz w:val="16"/>
        </w:rPr>
        <w:t>Point two, is the argument of the book in a nutshell. The book consists of two parts, Part I and Part II.</w:t>
      </w:r>
      <w:r w:rsidRPr="00605675">
        <w:rPr>
          <w:sz w:val="12"/>
        </w:rPr>
        <w:t xml:space="preserve">¶ </w:t>
      </w:r>
      <w:r>
        <w:rPr>
          <w:sz w:val="16"/>
        </w:rPr>
        <w:t>Part I says "inevitable" and Part II says "preventable." Now, that's a little paradoxical, but let me try to</w:t>
      </w:r>
      <w:r w:rsidRPr="00605675">
        <w:rPr>
          <w:sz w:val="12"/>
        </w:rPr>
        <w:t xml:space="preserve">¶ </w:t>
      </w:r>
      <w:r>
        <w:rPr>
          <w:sz w:val="16"/>
        </w:rPr>
        <w:t>explain.</w:t>
      </w:r>
      <w:r w:rsidRPr="00605675">
        <w:rPr>
          <w:sz w:val="12"/>
        </w:rPr>
        <w:t xml:space="preserve">¶ </w:t>
      </w:r>
      <w:r>
        <w:rPr>
          <w:sz w:val="16"/>
        </w:rPr>
        <w:t xml:space="preserve">Part I says </w:t>
      </w:r>
      <w:r w:rsidRPr="00605675">
        <w:rPr>
          <w:rStyle w:val="StyleBoldUnderline"/>
        </w:rPr>
        <w:t>that if the U.S. government just keeps doing what it has been doing for the last half-dozen¶ years—so this is not just under the Bush Administration, but under the Clinton Administration before¶ it—and the other governments just keep doing what they are doing today, it is inevitable that a nuclear¶ bomb will explode in an American city.</w:t>
      </w:r>
    </w:p>
    <w:p w:rsidR="00C77072" w:rsidRPr="00C27F76" w:rsidRDefault="00C77072" w:rsidP="00C77072">
      <w:pPr>
        <w:pStyle w:val="Heading4"/>
        <w:rPr>
          <w:rStyle w:val="StyleBoldUnderline"/>
          <w:b w:val="0"/>
          <w:bCs/>
          <w:sz w:val="26"/>
          <w:u w:val="none"/>
        </w:rPr>
      </w:pPr>
      <w:r>
        <w:rPr>
          <w:rStyle w:val="StyleBoldUnderline"/>
          <w:bCs/>
          <w:sz w:val="26"/>
          <w:u w:val="none"/>
        </w:rPr>
        <w:t>Time frame is next 10 years</w:t>
      </w:r>
    </w:p>
    <w:p w:rsidR="00C77072" w:rsidRDefault="00C77072" w:rsidP="00C77072">
      <w:r w:rsidRPr="00101150">
        <w:rPr>
          <w:rStyle w:val="StyleStyleBold12pt"/>
        </w:rPr>
        <w:t>Allison 04</w:t>
      </w:r>
      <w:r w:rsidRPr="00C27F76">
        <w:rPr>
          <w:rStyle w:val="Heading4Char"/>
        </w:rPr>
        <w:t>-</w:t>
      </w:r>
      <w:r w:rsidRPr="00C27F76">
        <w:t xml:space="preserve"> </w:t>
      </w:r>
      <w:r>
        <w:t xml:space="preserve">American </w:t>
      </w:r>
      <w:r w:rsidRPr="00C77072">
        <w:t>political scientist and professor at the John F. Kennedy School of Government at Harvard (Graham, “Nuclear Terrorism: The Ultimate Preventable Catastrophe”, Carnegie Council</w:t>
      </w:r>
    </w:p>
    <w:p w:rsidR="00C77072" w:rsidRDefault="00AF3FBA" w:rsidP="00C77072">
      <w:pPr>
        <w:rPr>
          <w:rStyle w:val="Hyperlink"/>
        </w:rPr>
      </w:pPr>
      <w:hyperlink r:id="rId37" w:history="1">
        <w:r w:rsidR="00C77072">
          <w:rPr>
            <w:rStyle w:val="Hyperlink"/>
          </w:rPr>
          <w:t>https://www.carnegiecouncil.org/studio/multimedia/20041116/5049.html/_res/id=sa_File1/Nuclear_Terrorism.pdf</w:t>
        </w:r>
      </w:hyperlink>
      <w:r w:rsidR="00C77072">
        <w:rPr>
          <w:rStyle w:val="Hyperlink"/>
        </w:rPr>
        <w:t>)//IB</w:t>
      </w:r>
    </w:p>
    <w:p w:rsidR="00C77072" w:rsidRPr="00CB5455" w:rsidRDefault="00C77072" w:rsidP="00C77072">
      <w:pPr>
        <w:rPr>
          <w:rStyle w:val="StyleBoldUnderline"/>
        </w:rPr>
      </w:pPr>
      <w:r w:rsidRPr="00CB5455">
        <w:rPr>
          <w:sz w:val="16"/>
        </w:rPr>
        <w:t xml:space="preserve">Part I says that if the </w:t>
      </w:r>
      <w:r w:rsidRPr="00CB5455">
        <w:rPr>
          <w:rStyle w:val="StyleBoldUnderline"/>
        </w:rPr>
        <w:t>U.S. government just keeps doing what it has been doing for the last half-dozen</w:t>
      </w:r>
      <w:r w:rsidRPr="00CB5455">
        <w:rPr>
          <w:rStyle w:val="StyleBoldUnderline"/>
          <w:sz w:val="12"/>
          <w:u w:val="none"/>
        </w:rPr>
        <w:t>¶</w:t>
      </w:r>
      <w:r w:rsidRPr="00CB5455">
        <w:rPr>
          <w:rStyle w:val="StyleBoldUnderline"/>
        </w:rPr>
        <w:t xml:space="preserve"> years</w:t>
      </w:r>
      <w:r w:rsidRPr="00CB5455">
        <w:rPr>
          <w:sz w:val="16"/>
        </w:rPr>
        <w:t>—so this is not just under the Bush Administration, but under the Clinton Administration before</w:t>
      </w:r>
      <w:r w:rsidRPr="00CB5455">
        <w:rPr>
          <w:sz w:val="12"/>
        </w:rPr>
        <w:t>¶</w:t>
      </w:r>
      <w:r w:rsidRPr="00CB5455">
        <w:rPr>
          <w:sz w:val="16"/>
        </w:rPr>
        <w:t xml:space="preserve"> it—and the other governments just keep doing what they are doing today, it is inevitable that a nuclear</w:t>
      </w:r>
      <w:r w:rsidRPr="00CB5455">
        <w:rPr>
          <w:sz w:val="12"/>
        </w:rPr>
        <w:t>¶</w:t>
      </w:r>
      <w:r w:rsidRPr="00CB5455">
        <w:rPr>
          <w:sz w:val="16"/>
        </w:rPr>
        <w:t xml:space="preserve"> bomb will explode in an American city. Indeed, I make my analysis and offer my judgment that such an event is imminent—and by imminent I</w:t>
      </w:r>
      <w:r w:rsidRPr="00CB5455">
        <w:rPr>
          <w:sz w:val="12"/>
        </w:rPr>
        <w:t>¶</w:t>
      </w:r>
      <w:r w:rsidRPr="00CB5455">
        <w:rPr>
          <w:sz w:val="16"/>
        </w:rPr>
        <w:t xml:space="preserve"> would mean </w:t>
      </w:r>
      <w:r w:rsidRPr="00CB5455">
        <w:rPr>
          <w:rStyle w:val="StyleBoldUnderline"/>
        </w:rPr>
        <w:t xml:space="preserve">more </w:t>
      </w:r>
      <w:r w:rsidRPr="00CB5455">
        <w:rPr>
          <w:rStyle w:val="StyleBoldUnderline"/>
        </w:rPr>
        <w:lastRenderedPageBreak/>
        <w:t>likely than not in the decade ahead</w:t>
      </w:r>
      <w:r w:rsidRPr="00CB5455">
        <w:rPr>
          <w:sz w:val="16"/>
        </w:rPr>
        <w:t>. So I would bet 51 against 49 that if everything</w:t>
      </w:r>
      <w:r w:rsidRPr="00CB5455">
        <w:rPr>
          <w:sz w:val="12"/>
        </w:rPr>
        <w:t>¶</w:t>
      </w:r>
      <w:r w:rsidRPr="00CB5455">
        <w:rPr>
          <w:sz w:val="16"/>
        </w:rPr>
        <w:t xml:space="preserve"> stays the same, on autopilot, </w:t>
      </w:r>
      <w:r w:rsidRPr="00CB5455">
        <w:rPr>
          <w:rStyle w:val="StyleBoldUnderline"/>
        </w:rPr>
        <w:t>such an event will occur before a decade is up.</w:t>
      </w:r>
    </w:p>
    <w:p w:rsidR="0097456E" w:rsidRPr="00E520F8" w:rsidRDefault="0097456E" w:rsidP="0097456E">
      <w:pPr>
        <w:pStyle w:val="Heading4"/>
      </w:pPr>
      <w:r w:rsidRPr="00E520F8">
        <w:t>Drug trade fuels terrorism around the world- squo efforts not solving</w:t>
      </w:r>
    </w:p>
    <w:p w:rsidR="0097456E" w:rsidRDefault="0097456E" w:rsidP="0097456E">
      <w:pPr>
        <w:rPr>
          <w:rFonts w:eastAsiaTheme="majorEastAsia" w:cstheme="majorBidi"/>
          <w:b/>
          <w:bCs/>
          <w:iCs/>
          <w:sz w:val="26"/>
        </w:rPr>
      </w:pPr>
      <w:r w:rsidRPr="00101150">
        <w:rPr>
          <w:rStyle w:val="StyleStyleBold12pt"/>
        </w:rPr>
        <w:t>Yapp</w:t>
      </w:r>
      <w:r w:rsidRPr="00426522">
        <w:t xml:space="preserve">, Robin </w:t>
      </w:r>
      <w:r w:rsidRPr="00426522">
        <w:rPr>
          <w:rFonts w:eastAsiaTheme="majorEastAsia" w:cstheme="majorBidi"/>
          <w:b/>
          <w:bCs/>
          <w:iCs/>
          <w:sz w:val="26"/>
        </w:rPr>
        <w:t>‘</w:t>
      </w:r>
      <w:r w:rsidRPr="00101150">
        <w:rPr>
          <w:rStyle w:val="StyleStyleBold12pt"/>
        </w:rPr>
        <w:t>10</w:t>
      </w:r>
    </w:p>
    <w:p w:rsidR="0097456E" w:rsidRPr="00426522" w:rsidRDefault="0097456E" w:rsidP="0097456E">
      <w:r w:rsidRPr="00426522">
        <w:t>Free</w:t>
      </w:r>
      <w:r>
        <w:t>lance writer for the Telegraph (</w:t>
      </w:r>
      <w:r w:rsidRPr="00426522">
        <w:t>“South American Drug Gangs are funding al-Qaeda terrorism”,  The Telegraph, 12/29) http://www.telegraph.co.uk/news/worldnews/southamerica/colombia/8230134/South-American-drug-gangs-funding-al-Qaeda-terrorists.html</w:t>
      </w:r>
      <w:r>
        <w:t>\\BS</w:t>
      </w:r>
    </w:p>
    <w:p w:rsidR="0097456E" w:rsidRPr="00426522" w:rsidRDefault="0097456E" w:rsidP="0097456E">
      <w:pPr>
        <w:rPr>
          <w:rStyle w:val="StyleBoldUnderline"/>
          <w:b/>
          <w:bCs w:val="0"/>
          <w:sz w:val="16"/>
          <w:szCs w:val="16"/>
          <w:u w:val="none"/>
        </w:rPr>
      </w:pPr>
      <w:r w:rsidRPr="002C2E20">
        <w:rPr>
          <w:sz w:val="16"/>
          <w:szCs w:val="16"/>
        </w:rPr>
        <w:t xml:space="preserve">Islamic rebels familiar with the barren terrain of the Sahara have struck deals under which they provide armed security escorts for drug traffickers in return for a slice of their profits. Counter-terrorism </w:t>
      </w:r>
      <w:r w:rsidRPr="00DD4099">
        <w:rPr>
          <w:rStyle w:val="StyleBoldUnderline"/>
        </w:rPr>
        <w:t>experts said that the terrorists belong to the Al-Qaeda in the Islamic Maghreb (AQIM) group, which has kidnapped a series of Westerners and killed a British tourist last year. They warned that the money they receive from drugs gangs could be used to attract new recruits and plan terrorist attacks on European cities.</w:t>
      </w:r>
      <w:r>
        <w:rPr>
          <w:sz w:val="16"/>
          <w:szCs w:val="16"/>
        </w:rPr>
        <w:t xml:space="preserve"> </w:t>
      </w:r>
      <w:r w:rsidRPr="002C2E20">
        <w:rPr>
          <w:sz w:val="16"/>
          <w:szCs w:val="16"/>
        </w:rPr>
        <w:t xml:space="preserve">Olivier Guitta, a counter-terrorism and foreign affairs consultant, said that the Revolutionary Armed Forces of Colombia </w:t>
      </w:r>
      <w:r w:rsidRPr="00DD4099">
        <w:rPr>
          <w:rStyle w:val="StyleBoldUnderline"/>
        </w:rPr>
        <w:t>(FARC), the Marxist rebel group, was the "force behind the agreement with AQIM".</w:t>
      </w:r>
      <w:r>
        <w:rPr>
          <w:sz w:val="16"/>
          <w:szCs w:val="16"/>
        </w:rPr>
        <w:t xml:space="preserve"> </w:t>
      </w:r>
      <w:r w:rsidRPr="002C2E20">
        <w:rPr>
          <w:sz w:val="16"/>
          <w:szCs w:val="16"/>
        </w:rPr>
        <w:t xml:space="preserve">In the past drugs were flown or shipped from South America straight to Spain or Portugal but the introduction of more rigorous controls in those countries led FARC to change its way of operating. </w:t>
      </w:r>
      <w:r w:rsidRPr="00DD665B">
        <w:rPr>
          <w:sz w:val="16"/>
          <w:szCs w:val="16"/>
        </w:rPr>
        <w:t>" Since the routes going through Europe became much more difficult to use, FARC saw an opportunity to use the Sahel and North Africa as its ne</w:t>
      </w:r>
      <w:r>
        <w:rPr>
          <w:sz w:val="16"/>
          <w:szCs w:val="16"/>
        </w:rPr>
        <w:t xml:space="preserve">w drug route," said Mr Guitta. </w:t>
      </w:r>
      <w:r w:rsidRPr="00DD665B">
        <w:rPr>
          <w:sz w:val="16"/>
          <w:szCs w:val="16"/>
        </w:rPr>
        <w:t>"And since AQIM has a hold over the area and was already involved in major smuggling operations it made se</w:t>
      </w:r>
      <w:r>
        <w:rPr>
          <w:sz w:val="16"/>
          <w:szCs w:val="16"/>
        </w:rPr>
        <w:t>nse to offer them a deal</w:t>
      </w:r>
      <w:r w:rsidRPr="00DD4099">
        <w:rPr>
          <w:rStyle w:val="StyleBoldUnderline"/>
        </w:rPr>
        <w:t>. "AQIM is</w:t>
      </w:r>
      <w:r w:rsidRPr="00DD665B">
        <w:rPr>
          <w:sz w:val="16"/>
          <w:szCs w:val="16"/>
        </w:rPr>
        <w:t xml:space="preserve"> an independent unit of al-Qaeda and does not share the monies with al-Qaeda central but </w:t>
      </w:r>
      <w:r w:rsidRPr="00DD4099">
        <w:rPr>
          <w:rStyle w:val="StyleBoldUnderline"/>
        </w:rPr>
        <w:t>is looking to pull off terror attacks on its own in Europe</w:t>
      </w:r>
      <w:r>
        <w:rPr>
          <w:sz w:val="16"/>
          <w:szCs w:val="16"/>
        </w:rPr>
        <w:t xml:space="preserve">." </w:t>
      </w:r>
      <w:r w:rsidRPr="00DD665B">
        <w:rPr>
          <w:sz w:val="16"/>
          <w:szCs w:val="16"/>
        </w:rPr>
        <w:t>Terrorists linked to al-Qaeda in north Africa have made $130m (£84m) from helping drugs gangs and kidnap ransoms since 2007, according to one report citing an investigati</w:t>
      </w:r>
      <w:r>
        <w:rPr>
          <w:sz w:val="16"/>
          <w:szCs w:val="16"/>
        </w:rPr>
        <w:t xml:space="preserve">on by the Algerian government. </w:t>
      </w:r>
      <w:r w:rsidRPr="00DD665B">
        <w:rPr>
          <w:sz w:val="16"/>
          <w:szCs w:val="16"/>
        </w:rPr>
        <w:t xml:space="preserve">AQIM first emerged under a different name as an Islamic resistance group opposed to Algeria's secular government in the early 1990s and was behind numerous </w:t>
      </w:r>
      <w:r>
        <w:rPr>
          <w:sz w:val="16"/>
          <w:szCs w:val="16"/>
        </w:rPr>
        <w:t xml:space="preserve">suicide bombings and ambushes. </w:t>
      </w:r>
      <w:r w:rsidRPr="00DD665B">
        <w:rPr>
          <w:sz w:val="16"/>
          <w:szCs w:val="16"/>
        </w:rPr>
        <w:t xml:space="preserve">It declared allegiance to al-Qaeda as early as 2003 and Ayman al-Zawahiri, the terrorist network's second in command, officially </w:t>
      </w:r>
      <w:r>
        <w:rPr>
          <w:sz w:val="16"/>
          <w:szCs w:val="16"/>
        </w:rPr>
        <w:t xml:space="preserve">approved the 'merger' in 2006. </w:t>
      </w:r>
      <w:r w:rsidRPr="00DD4099">
        <w:rPr>
          <w:rStyle w:val="StyleBoldUnderline"/>
        </w:rPr>
        <w:t>AQIM has since spread it's operations further south to the Sahara and the borders with Mali, Niger and Mauritania.</w:t>
      </w:r>
      <w:r>
        <w:rPr>
          <w:sz w:val="16"/>
          <w:szCs w:val="16"/>
        </w:rPr>
        <w:t xml:space="preserve"> </w:t>
      </w:r>
      <w:r w:rsidRPr="00DD665B">
        <w:rPr>
          <w:sz w:val="16"/>
          <w:szCs w:val="16"/>
        </w:rPr>
        <w:t xml:space="preserve">Algeria's paramilitary police have reported dozens of clashes with AQIM rebels carrying Kalashnikovs and providing armed escorts </w:t>
      </w:r>
      <w:r>
        <w:rPr>
          <w:sz w:val="16"/>
          <w:szCs w:val="16"/>
        </w:rPr>
        <w:t xml:space="preserve">for drug smugglers since 2008. </w:t>
      </w:r>
      <w:r w:rsidRPr="00DD665B">
        <w:rPr>
          <w:sz w:val="16"/>
          <w:szCs w:val="16"/>
        </w:rPr>
        <w:t>In 2009 AQIM kidnapped Edwin Dyer, a British tourist who had attended a festival of Tuareg culture, and executed him after their demands for the release of Abu Qatada, the Jordanian extr</w:t>
      </w:r>
      <w:r>
        <w:rPr>
          <w:sz w:val="16"/>
          <w:szCs w:val="16"/>
        </w:rPr>
        <w:t xml:space="preserve">emist, by the UK were not met. </w:t>
      </w:r>
      <w:r w:rsidRPr="00DD4099">
        <w:rPr>
          <w:rStyle w:val="StyleBoldUnderline"/>
        </w:rPr>
        <w:t>The group also claimed responsibility for shooting dead a US aid worker in Mauritania in June last year and for a suicide bombing on the French embassy</w:t>
      </w:r>
      <w:r w:rsidRPr="00DD665B">
        <w:rPr>
          <w:sz w:val="16"/>
          <w:szCs w:val="16"/>
        </w:rPr>
        <w:t xml:space="preserve"> there two months lat</w:t>
      </w:r>
      <w:r>
        <w:rPr>
          <w:sz w:val="16"/>
          <w:szCs w:val="16"/>
        </w:rPr>
        <w:t xml:space="preserve">er which injured three people. </w:t>
      </w:r>
      <w:r w:rsidRPr="00DD4099">
        <w:rPr>
          <w:rStyle w:val="StyleBoldUnderline"/>
        </w:rPr>
        <w:t>Counter-terrorism officials in Europe and the United States fear that the Sahara is fast becoming a safe haven for the activities of Islamic terrorists, along the lines of Somalia and Yemen.</w:t>
      </w:r>
      <w:r>
        <w:rPr>
          <w:sz w:val="16"/>
          <w:szCs w:val="16"/>
        </w:rPr>
        <w:t xml:space="preserve"> </w:t>
      </w:r>
      <w:r w:rsidRPr="00DD665B">
        <w:rPr>
          <w:sz w:val="16"/>
          <w:szCs w:val="16"/>
        </w:rPr>
        <w:t xml:space="preserve">But Mr Guitta said attempts by Europe, </w:t>
      </w:r>
      <w:r w:rsidRPr="00DD4099">
        <w:rPr>
          <w:rStyle w:val="StyleBoldUnderline"/>
        </w:rPr>
        <w:t>the US and some north African states such as Morocco to tackle the growing links between terrorism and drug trafficking are hampered by the attitudes of other governments. "In South America, only Colombia really helps. In Africa, most other countries do not co-operate very much and a few allegedly actually profit from the drug trafficking," he said.</w:t>
      </w:r>
    </w:p>
    <w:p w:rsidR="0097456E" w:rsidRDefault="0097456E" w:rsidP="0097456E">
      <w:pPr>
        <w:pStyle w:val="Heading4"/>
        <w:rPr>
          <w:rStyle w:val="StyleBoldUnderline"/>
          <w:b w:val="0"/>
          <w:bCs/>
          <w:sz w:val="26"/>
          <w:u w:val="none"/>
        </w:rPr>
      </w:pPr>
      <w:r>
        <w:rPr>
          <w:rStyle w:val="StyleBoldUnderline"/>
          <w:bCs/>
          <w:sz w:val="26"/>
          <w:u w:val="none"/>
        </w:rPr>
        <w:t>Latin American Drug Trade finances terrorism</w:t>
      </w:r>
    </w:p>
    <w:p w:rsidR="0097456E" w:rsidRPr="00426522" w:rsidRDefault="0097456E" w:rsidP="0097456E">
      <w:r w:rsidRPr="00101150">
        <w:rPr>
          <w:rStyle w:val="StyleStyleBold12pt"/>
        </w:rPr>
        <w:t>Ramsey</w:t>
      </w:r>
      <w:r w:rsidRPr="00426522">
        <w:t xml:space="preserve">, Geoffery </w:t>
      </w:r>
      <w:r w:rsidRPr="00426522">
        <w:rPr>
          <w:rFonts w:eastAsiaTheme="majorEastAsia" w:cstheme="majorBidi"/>
          <w:b/>
          <w:bCs/>
          <w:iCs/>
          <w:sz w:val="26"/>
        </w:rPr>
        <w:t>‘</w:t>
      </w:r>
      <w:r w:rsidRPr="00101150">
        <w:rPr>
          <w:rStyle w:val="StyleStyleBold12pt"/>
        </w:rPr>
        <w:t>12</w:t>
      </w:r>
    </w:p>
    <w:p w:rsidR="0097456E" w:rsidRDefault="0097456E" w:rsidP="0097456E">
      <w:pPr>
        <w:rPr>
          <w:rStyle w:val="StyleStyleBold12pt"/>
          <w:b w:val="0"/>
        </w:rPr>
      </w:pPr>
      <w:r w:rsidRPr="00426522">
        <w:t xml:space="preserve">Freelance writer for Insight Crime, which researches, analyzes, and investigates </w:t>
      </w:r>
      <w:r>
        <w:t>organized crime in the Americas (</w:t>
      </w:r>
      <w:r w:rsidRPr="00426522">
        <w:t xml:space="preserve">“What is the Real Threat of Islamic Terrorism in Latin America?”, Christian Science Moniter) </w:t>
      </w:r>
      <w:hyperlink r:id="rId38" w:history="1">
        <w:r w:rsidRPr="00426522">
          <w:rPr>
            <w:rStyle w:val="Hyperlink"/>
          </w:rPr>
          <w:t>http://www.csmonitor.com/World/Americas/Latin-America-Monitor/2012/0814/What-is-the-real-threat-of-Islamic-terrorism-in-Latin-America\\BS</w:t>
        </w:r>
      </w:hyperlink>
    </w:p>
    <w:p w:rsidR="0097456E" w:rsidRPr="00DA534B" w:rsidRDefault="0097456E" w:rsidP="0097456E">
      <w:r w:rsidRPr="00DA534B">
        <w:t>This could point to a trend</w:t>
      </w:r>
      <w:r w:rsidRPr="00CF6E01">
        <w:rPr>
          <w:rStyle w:val="StyleBoldUnderline"/>
        </w:rPr>
        <w:t>. Latin American security expert Douglas Farah argues that drug trafficking organizations and terrorist groups in the hemisphere are increasingly using the same intermediaries to obtain arms, launder money, and move illicit products across borders via “terrorist-criminal pipelines.”</w:t>
      </w:r>
      <w:r w:rsidRPr="00DA534B">
        <w:t xml:space="preserve"> According to him, these connections are most often temporary associations based primarily on necessity, which are constantly shifting and evolving. This would mean that Hezbollah links to drug trafficking groups like the Zetas – if indeed they exist – are </w:t>
      </w:r>
      <w:r w:rsidRPr="00DA534B">
        <w:lastRenderedPageBreak/>
        <w:t xml:space="preserve">short-term circumstantial arrangements rather than strategic partnerships. Both Hezbollah and drug cartels rely on experts who can easily transfer and legitimize illicit funds internationally, and these “super-fixers” (as Farah refers to them) are driven more by economic incentives than ideology. But </w:t>
      </w:r>
      <w:r w:rsidRPr="00CF6E01">
        <w:rPr>
          <w:rStyle w:val="StyleBoldUnderline"/>
        </w:rPr>
        <w:t>there are also reports of more direct collusion between drug cartels and Islamic militant groups, such as the alleged October 2011 plot by Iran’s Islamic Revolutionary Guards to hire members of the Zetas to murder the Saudi Arabian ambassador to Washington.</w:t>
      </w:r>
      <w:r w:rsidRPr="00DA534B">
        <w:t xml:space="preserve"> As InSight Crime noted at the time, the details of the plot are sketchy, but if there is even an element of truth to the story it would be worrisome. The </w:t>
      </w:r>
      <w:r w:rsidRPr="00CF6E01">
        <w:rPr>
          <w:rStyle w:val="StyleBoldUnderline"/>
        </w:rPr>
        <w:t>Zetas now Mexico's largest drug gang.</w:t>
      </w:r>
      <w:r w:rsidRPr="00DA534B">
        <w:t xml:space="preserve"> Who are they?  </w:t>
      </w:r>
      <w:r w:rsidRPr="00CF6E01">
        <w:rPr>
          <w:rStyle w:val="StyleBoldUnderline"/>
        </w:rPr>
        <w:t>If the relationship between drug trafficking groups and Islamic terrorists were to evolve into longer-term strategic partnerships, perhaps involving Islamic militants working with criminal networks to organize attacks,·this is more likely to take place in the Southern Cone</w:t>
      </w:r>
      <w:r w:rsidRPr="00DA534B">
        <w:t xml:space="preserve"> than in Mexico or Venezuela. </w:t>
      </w:r>
      <w:r w:rsidRPr="00CF6E01">
        <w:rPr>
          <w:rStyle w:val="StyleBoldUnderline"/>
        </w:rPr>
        <w:t>The tri-border area between Paraguay, Brazil, and Argentina has long been a hotspot of support for Islamic terrorist groups,</w:t>
      </w:r>
      <w:r w:rsidRPr="00DA534B">
        <w:t xml:space="preserve"> owing to a large Arab immigrant community there. </w:t>
      </w:r>
      <w:r w:rsidRPr="00CF6E01">
        <w:rPr>
          <w:rStyle w:val="StyleBoldUnderline"/>
        </w:rPr>
        <w:t>US</w:t>
      </w:r>
      <w:r w:rsidRPr="00DA534B">
        <w:t xml:space="preserve"> </w:t>
      </w:r>
      <w:r w:rsidRPr="00CF6E01">
        <w:rPr>
          <w:rStyle w:val="StyleBoldUnderline"/>
        </w:rPr>
        <w:t>government researchers have identified both Hezbollah and Al Qaeda presence in the tri-border area, and believe the zone to be “highly conducive to the establishment of sleeper cells.”</w:t>
      </w:r>
      <w:r w:rsidRPr="00DA534B">
        <w:t xml:space="preserve"> The weak rule of law in the region also makes it an ideal smuggling corridor for drugs and counterfeit goods, which attracts organized criminal groups. </w:t>
      </w:r>
      <w:r w:rsidRPr="00CF6E01">
        <w:rPr>
          <w:rStyle w:val="StyleBoldUnderline"/>
        </w:rPr>
        <w:t>This is a dangerous mix, and could pose a major security threat to the hemisphere,</w:t>
      </w:r>
      <w:r w:rsidRPr="00DA534B">
        <w:t xml:space="preserve"> especially as Argentina continues to develop into a haven for top drug traffickers.</w:t>
      </w:r>
    </w:p>
    <w:p w:rsidR="008053F3" w:rsidRDefault="008053F3" w:rsidP="00F30866">
      <w:pPr>
        <w:pStyle w:val="Heading3"/>
      </w:pPr>
      <w:r>
        <w:lastRenderedPageBreak/>
        <w:t>US Economy</w:t>
      </w:r>
      <w:r w:rsidR="00101150">
        <w:t xml:space="preserve"> Scenario</w:t>
      </w:r>
    </w:p>
    <w:p w:rsidR="008053F3" w:rsidRPr="00E520F8" w:rsidRDefault="00101150" w:rsidP="008053F3">
      <w:pPr>
        <w:pStyle w:val="Heading4"/>
      </w:pPr>
      <w:r>
        <w:t>Nega</w:t>
      </w:r>
      <w:r w:rsidR="008053F3" w:rsidRPr="00E520F8">
        <w:t>tive effects of drug trade lead to great economic loss in the US</w:t>
      </w:r>
    </w:p>
    <w:p w:rsidR="008053F3" w:rsidRPr="00D96DB9" w:rsidRDefault="008053F3" w:rsidP="008053F3">
      <w:r w:rsidRPr="00426522">
        <w:rPr>
          <w:rStyle w:val="StyleStyleBold12pt"/>
        </w:rPr>
        <w:t>Chalk</w:t>
      </w:r>
      <w:r w:rsidRPr="00D96DB9">
        <w:t xml:space="preserve">, Peter </w:t>
      </w:r>
      <w:r w:rsidRPr="00426522">
        <w:rPr>
          <w:rStyle w:val="StyleStyleBold12pt"/>
        </w:rPr>
        <w:t>‘11</w:t>
      </w:r>
    </w:p>
    <w:p w:rsidR="008053F3" w:rsidRPr="00D96DB9" w:rsidRDefault="008053F3" w:rsidP="008053F3">
      <w:r w:rsidRPr="00D96DB9">
        <w:t xml:space="preserve">Researcher </w:t>
      </w:r>
      <w:r>
        <w:t>for the United States Air Force (</w:t>
      </w:r>
      <w:r w:rsidRPr="00D96DB9">
        <w:t xml:space="preserve">“The Latin American Drug Trade: Scope, Dimensions, Impact, and Response”, RAND Corporation, USAF) </w:t>
      </w:r>
      <w:hyperlink r:id="rId39" w:history="1">
        <w:r w:rsidRPr="00D96DB9">
          <w:rPr>
            <w:rStyle w:val="Hyperlink"/>
          </w:rPr>
          <w:t>http://www.rand.org/pubs/monographs/MG1076.html\\BS</w:t>
        </w:r>
      </w:hyperlink>
    </w:p>
    <w:p w:rsidR="008053F3" w:rsidRPr="00D96DB9" w:rsidRDefault="008053F3" w:rsidP="008053F3"/>
    <w:p w:rsidR="008053F3" w:rsidRDefault="008053F3" w:rsidP="008053F3">
      <w:pPr>
        <w:rPr>
          <w:sz w:val="16"/>
          <w:szCs w:val="16"/>
        </w:rPr>
      </w:pPr>
      <w:r w:rsidRPr="00067394">
        <w:rPr>
          <w:sz w:val="16"/>
          <w:szCs w:val="16"/>
        </w:rPr>
        <w:t xml:space="preserve">Many of the negative impacts outlined above have relevance to the United States. Americans currently consume roughly 44 percent of the global cocaine supply, making the country the main market for Latin American cartels.30  </w:t>
      </w:r>
      <w:r w:rsidRPr="00067394">
        <w:rPr>
          <w:rStyle w:val="StyleBoldUnderline"/>
        </w:rPr>
        <w:t>The sale, distribution,  and use of narcotics in the United States has contributed to addiction and public health problems,31</w:t>
      </w:r>
      <w:r w:rsidRPr="00067394">
        <w:rPr>
          <w:sz w:val="16"/>
          <w:szCs w:val="16"/>
        </w:rPr>
        <w:t xml:space="preserve">  further exacerbated the breakdown of social and family relations, </w:t>
      </w:r>
      <w:r w:rsidRPr="00067394">
        <w:rPr>
          <w:rStyle w:val="StyleBoldUnderline"/>
        </w:rPr>
        <w:t>undermined economic productivity, and fueled street vio- lence in prominent end-user cities, such as Los Angeles, Phoenix, Chi- cago, Denver, San Diego, Houston, Seattle, and San Francisco.</w:t>
      </w:r>
      <w:r w:rsidRPr="00067394">
        <w:rPr>
          <w:sz w:val="16"/>
          <w:szCs w:val="16"/>
        </w:rPr>
        <w:t xml:space="preserve">32  As the National Drug Intelligence Center within the U.S. Department of Justice observes,The trafficking and abuse of drugs in the United States affect nearly all aspects of our lives. . . . </w:t>
      </w:r>
      <w:r w:rsidRPr="00067394">
        <w:rPr>
          <w:rStyle w:val="StyleBoldUnderline"/>
        </w:rPr>
        <w:t>The damage caused by drug abuse  and  addiction is  reflected in  an  overburdened justice system, a strained healthcare system, lost productivity and envi- ronmental destruction</w:t>
      </w:r>
      <w:r w:rsidRPr="00067394">
        <w:rPr>
          <w:sz w:val="16"/>
          <w:szCs w:val="16"/>
        </w:rPr>
        <w:t>.33</w:t>
      </w:r>
      <w:r>
        <w:rPr>
          <w:sz w:val="16"/>
          <w:szCs w:val="16"/>
        </w:rPr>
        <w:t xml:space="preserve">  </w:t>
      </w:r>
      <w:r w:rsidRPr="000F031E">
        <w:rPr>
          <w:sz w:val="16"/>
          <w:szCs w:val="16"/>
        </w:rPr>
        <w:t>The</w:t>
      </w:r>
      <w:r w:rsidRPr="000F031E">
        <w:t xml:space="preserve"> </w:t>
      </w:r>
      <w:r w:rsidRPr="000F031E">
        <w:rPr>
          <w:rStyle w:val="StyleBoldUnderline"/>
        </w:rPr>
        <w:t>narcotics trade</w:t>
      </w:r>
      <w:r w:rsidRPr="000F031E">
        <w:t xml:space="preserve"> </w:t>
      </w:r>
      <w:r w:rsidRPr="000F031E">
        <w:rPr>
          <w:sz w:val="16"/>
          <w:szCs w:val="16"/>
        </w:rPr>
        <w:t>has also significantly</w:t>
      </w:r>
      <w:r w:rsidRPr="000F031E">
        <w:t xml:space="preserve"> </w:t>
      </w:r>
      <w:r w:rsidRPr="000F031E">
        <w:rPr>
          <w:rStyle w:val="StyleBoldUnderline"/>
        </w:rPr>
        <w:t>impeded fiscal growth and stability by diverting scarce resources away from more-productive uses.</w:t>
      </w:r>
      <w:r w:rsidRPr="000F031E">
        <w:t xml:space="preserve"> </w:t>
      </w:r>
      <w:r w:rsidRPr="000F031E">
        <w:rPr>
          <w:sz w:val="16"/>
          <w:szCs w:val="16"/>
        </w:rPr>
        <w:t>Between 1981 and 2008,</w:t>
      </w:r>
      <w:r w:rsidRPr="000F031E">
        <w:t xml:space="preserve"> </w:t>
      </w:r>
      <w:r w:rsidRPr="000F031E">
        <w:rPr>
          <w:rStyle w:val="StyleBoldUnderline"/>
        </w:rPr>
        <w:t>federal, state, and local governments are estimated to have spent at least $600 billion</w:t>
      </w:r>
      <w:r w:rsidRPr="000F031E">
        <w:t xml:space="preserve"> </w:t>
      </w:r>
      <w:r w:rsidRPr="000F031E">
        <w:rPr>
          <w:sz w:val="16"/>
          <w:szCs w:val="16"/>
        </w:rPr>
        <w:t>(adjusted for inflation)</w:t>
      </w:r>
      <w:r w:rsidRPr="000F031E">
        <w:t xml:space="preserve"> </w:t>
      </w:r>
      <w:r w:rsidRPr="000F031E">
        <w:rPr>
          <w:rStyle w:val="StyleBoldUnderline"/>
        </w:rPr>
        <w:t>on drug interdiction and related law enforcement efforts</w:t>
      </w:r>
      <w:r w:rsidRPr="000F031E">
        <w:t xml:space="preserve">; </w:t>
      </w:r>
      <w:r w:rsidRPr="000F031E">
        <w:rPr>
          <w:rStyle w:val="StyleBoldUnderline"/>
        </w:rPr>
        <w:t>factoring in costs associated  with treatment and rehabilitation, the overall total rises to around $800 billion</w:t>
      </w:r>
      <w:r w:rsidRPr="000F031E">
        <w:t xml:space="preserve">.34 </w:t>
      </w:r>
      <w:r w:rsidRPr="000F031E">
        <w:rPr>
          <w:rStyle w:val="StyleBoldUnderline"/>
        </w:rPr>
        <w:t>If one were to also add</w:t>
      </w:r>
      <w:r w:rsidRPr="000F031E">
        <w:t xml:space="preserve"> </w:t>
      </w:r>
      <w:r w:rsidRPr="000F031E">
        <w:rPr>
          <w:sz w:val="16"/>
          <w:szCs w:val="16"/>
        </w:rPr>
        <w:t>in “invisible” losses brought about by</w:t>
      </w:r>
      <w:r w:rsidRPr="000F031E">
        <w:t xml:space="preserve"> </w:t>
      </w:r>
      <w:r w:rsidRPr="000F031E">
        <w:rPr>
          <w:rStyle w:val="StyleBoldUnderline"/>
        </w:rPr>
        <w:t>curtailed job opportunities and reduced</w:t>
      </w:r>
      <w:r w:rsidRPr="000F031E">
        <w:t xml:space="preserve"> </w:t>
      </w:r>
      <w:r w:rsidRPr="000F031E">
        <w:rPr>
          <w:sz w:val="16"/>
          <w:szCs w:val="16"/>
        </w:rPr>
        <w:t>work- place</w:t>
      </w:r>
      <w:r w:rsidRPr="000F031E">
        <w:t xml:space="preserve"> </w:t>
      </w:r>
      <w:r w:rsidRPr="000F031E">
        <w:rPr>
          <w:rStyle w:val="StyleBoldUnderline"/>
        </w:rPr>
        <w:t>productivity, the true cost would be far higher</w:t>
      </w:r>
      <w:r w:rsidRPr="000F031E">
        <w:t xml:space="preserve">. </w:t>
      </w:r>
      <w:r w:rsidRPr="000F031E">
        <w:rPr>
          <w:sz w:val="16"/>
          <w:szCs w:val="16"/>
        </w:rPr>
        <w:t>As ONDCP has observed,</w:t>
      </w:r>
      <w:r w:rsidRPr="000F031E">
        <w:t xml:space="preserve"> </w:t>
      </w:r>
      <w:r w:rsidRPr="000F031E">
        <w:rPr>
          <w:rStyle w:val="StyleBoldUnderline"/>
        </w:rPr>
        <w:t>this financial burden is one that is shared by all of society, either directly or indirectly</w:t>
      </w:r>
      <w:r w:rsidRPr="000F031E">
        <w:t xml:space="preserve"> </w:t>
      </w:r>
      <w:r w:rsidRPr="000F031E">
        <w:rPr>
          <w:sz w:val="16"/>
          <w:szCs w:val="16"/>
        </w:rPr>
        <w:t>through higher tax dollars.35</w:t>
      </w:r>
    </w:p>
    <w:p w:rsidR="008053F3" w:rsidRDefault="008053F3" w:rsidP="008053F3">
      <w:pPr>
        <w:rPr>
          <w:sz w:val="16"/>
          <w:szCs w:val="16"/>
        </w:rPr>
      </w:pPr>
    </w:p>
    <w:p w:rsidR="008053F3" w:rsidRPr="00E520F8" w:rsidRDefault="008053F3" w:rsidP="008053F3">
      <w:pPr>
        <w:pStyle w:val="Heading4"/>
      </w:pPr>
      <w:r w:rsidRPr="00E520F8">
        <w:t>Gang war violence spills over into US</w:t>
      </w:r>
    </w:p>
    <w:p w:rsidR="008053F3" w:rsidRDefault="008053F3" w:rsidP="008053F3">
      <w:pPr>
        <w:rPr>
          <w:rStyle w:val="StyleStyleBold12pt"/>
          <w:b w:val="0"/>
        </w:rPr>
      </w:pPr>
      <w:r w:rsidRPr="00E520F8">
        <w:rPr>
          <w:rStyle w:val="StyleStyleBold12pt"/>
        </w:rPr>
        <w:t>Chalk,</w:t>
      </w:r>
      <w:r>
        <w:rPr>
          <w:rStyle w:val="StyleStyleBold12pt"/>
        </w:rPr>
        <w:t xml:space="preserve"> </w:t>
      </w:r>
      <w:r w:rsidRPr="00426522">
        <w:t>Peter</w:t>
      </w:r>
      <w:r w:rsidRPr="00352FCA">
        <w:rPr>
          <w:rStyle w:val="Heading4Char"/>
        </w:rPr>
        <w:t xml:space="preserve"> </w:t>
      </w:r>
      <w:r w:rsidRPr="00E520F8">
        <w:rPr>
          <w:rStyle w:val="StyleStyleBold12pt"/>
        </w:rPr>
        <w:t>‘11</w:t>
      </w:r>
    </w:p>
    <w:p w:rsidR="008053F3" w:rsidRPr="00426522" w:rsidRDefault="008053F3" w:rsidP="008053F3">
      <w:r w:rsidRPr="00426522">
        <w:t xml:space="preserve">Researcher </w:t>
      </w:r>
      <w:r>
        <w:t>for the United States Air Force (</w:t>
      </w:r>
      <w:r w:rsidRPr="00426522">
        <w:t xml:space="preserve">“The Latin American Drug Trade: Scope, Dimensions, Impact, and Response”, RAND Corporation, USAF) </w:t>
      </w:r>
      <w:hyperlink r:id="rId40" w:history="1">
        <w:r w:rsidRPr="00426522">
          <w:rPr>
            <w:rStyle w:val="Hyperlink"/>
          </w:rPr>
          <w:t>http://www.rand.org/pubs/monographs/MG1076.html\\BS</w:t>
        </w:r>
      </w:hyperlink>
    </w:p>
    <w:p w:rsidR="008053F3" w:rsidRPr="00426522" w:rsidRDefault="008053F3" w:rsidP="008053F3"/>
    <w:p w:rsidR="008053F3" w:rsidRDefault="008053F3" w:rsidP="008053F3">
      <w:pPr>
        <w:rPr>
          <w:sz w:val="16"/>
          <w:szCs w:val="16"/>
        </w:rPr>
      </w:pPr>
      <w:r w:rsidRPr="00B710D7">
        <w:rPr>
          <w:rStyle w:val="StyleBoldUnderline"/>
        </w:rPr>
        <w:t>Problems  of cross-border violence have been particularly evi-dent in Arizona</w:t>
      </w:r>
      <w:r w:rsidRPr="00B710D7">
        <w:rPr>
          <w:sz w:val="16"/>
          <w:szCs w:val="16"/>
        </w:rPr>
        <w:t>. In June 2008, for instance</w:t>
      </w:r>
      <w:r w:rsidRPr="00B710D7">
        <w:rPr>
          <w:rStyle w:val="StyleBoldUnderline"/>
        </w:rPr>
        <w:t>, a group</w:t>
      </w:r>
      <w:r w:rsidRPr="005A4922">
        <w:rPr>
          <w:rStyle w:val="StyleBoldUnderline"/>
        </w:rPr>
        <w:t xml:space="preserve"> of</w:t>
      </w:r>
      <w:r w:rsidRPr="005A4922">
        <w:rPr>
          <w:rStyle w:val="StyleBoldUnderline"/>
          <w:u w:val="none"/>
        </w:rPr>
        <w:t xml:space="preserve"> heavily</w:t>
      </w:r>
      <w:r w:rsidRPr="00B710D7">
        <w:rPr>
          <w:rStyle w:val="StyleBoldUnderline"/>
        </w:rPr>
        <w:t xml:space="preserve"> armed gunmen </w:t>
      </w:r>
      <w:r w:rsidRPr="005A4922">
        <w:rPr>
          <w:rStyle w:val="StyleBoldUnderline"/>
          <w:sz w:val="16"/>
          <w:szCs w:val="16"/>
          <w:u w:val="none"/>
        </w:rPr>
        <w:t>dressed in the garb of a Phoenix police tactical team</w:t>
      </w:r>
      <w:r w:rsidRPr="00B710D7">
        <w:rPr>
          <w:rStyle w:val="StyleBoldUnderline"/>
        </w:rPr>
        <w:t xml:space="preserve"> fired more than 100 rounds in a targeted killing of a Jamaican cocaine dealer who had double-crossed a Mexican cartel. Heavily armed gunmen have also contributed to the chronic state of kidnapping in Phoenix, which cur- rently remains the worst in the United States</w:t>
      </w:r>
      <w:r w:rsidRPr="00B710D7">
        <w:rPr>
          <w:sz w:val="16"/>
          <w:szCs w:val="16"/>
        </w:rPr>
        <w:t xml:space="preserve">.45  Another state experi- encing difficulties is Texas, where </w:t>
      </w:r>
      <w:r w:rsidRPr="00B710D7">
        <w:rPr>
          <w:rStyle w:val="StyleBoldUnderline"/>
        </w:rPr>
        <w:t>merchants and wealthy families in frontier towns periodically face extortion threats from Mexican cartels</w:t>
      </w:r>
      <w:r w:rsidRPr="00B710D7">
        <w:rPr>
          <w:sz w:val="16"/>
          <w:szCs w:val="16"/>
        </w:rPr>
        <w:t xml:space="preserve"> and where </w:t>
      </w:r>
      <w:r w:rsidRPr="00B710D7">
        <w:rPr>
          <w:rStyle w:val="StyleBoldUnderline"/>
        </w:rPr>
        <w:t>narcotics-related murders are not uncommon</w:t>
      </w:r>
      <w:r w:rsidRPr="00B710D7">
        <w:rPr>
          <w:sz w:val="16"/>
          <w:szCs w:val="16"/>
        </w:rPr>
        <w:t xml:space="preserve">. One of the highest-profile killings occurred in September 2008, when the </w:t>
      </w:r>
      <w:r w:rsidRPr="00B710D7">
        <w:rPr>
          <w:rStyle w:val="StyleBoldUnderline"/>
        </w:rPr>
        <w:t>police chief of Ciudad Acuna was assassinated while visiting a friend in Del Rio, Texas</w:t>
      </w:r>
      <w:r w:rsidRPr="00B710D7">
        <w:rPr>
          <w:sz w:val="16"/>
          <w:szCs w:val="16"/>
        </w:rPr>
        <w:t>.</w:t>
      </w:r>
      <w:r>
        <w:rPr>
          <w:sz w:val="16"/>
          <w:szCs w:val="16"/>
        </w:rPr>
        <w:t xml:space="preserve">46 </w:t>
      </w:r>
      <w:r w:rsidRPr="005A4922">
        <w:rPr>
          <w:rStyle w:val="StyleBoldUnderline"/>
        </w:rPr>
        <w:t>Besides the weapon trade and its attendant implications for state security,</w:t>
      </w:r>
      <w:r w:rsidRPr="00B710D7">
        <w:rPr>
          <w:sz w:val="16"/>
          <w:szCs w:val="16"/>
        </w:rPr>
        <w:t xml:space="preserve"> there are now fears that drug-fueled violence could seriously threaten the sovereign writ of a state to the immediate south of the United States. Indeed, according to the U.S. Defense Department, the Sinaloa cartel, Gulf cartel, and </w:t>
      </w:r>
      <w:r w:rsidRPr="005A4922">
        <w:rPr>
          <w:rStyle w:val="StyleBoldUnderline"/>
        </w:rPr>
        <w:t>Los Zetas can collectively field more than 100,000 foot soldiers, a number that rivals the size of Mexico’s standing army of 130,000 troops</w:t>
      </w:r>
      <w:r>
        <w:rPr>
          <w:sz w:val="16"/>
          <w:szCs w:val="16"/>
        </w:rPr>
        <w:t xml:space="preserve">.47  </w:t>
      </w:r>
      <w:r w:rsidRPr="00B710D7">
        <w:rPr>
          <w:sz w:val="16"/>
          <w:szCs w:val="16"/>
        </w:rPr>
        <w:t xml:space="preserve">Although not imminent, </w:t>
      </w:r>
      <w:r w:rsidRPr="005A4922">
        <w:rPr>
          <w:rStyle w:val="StyleBoldUnderline"/>
        </w:rPr>
        <w:t>the possible breakdown of basic civility and law and order in Mexico, and its attendant implications for Ameri- can security, continues to inform the threat perceptions of Washing- ton.</w:t>
      </w:r>
      <w:r w:rsidRPr="00B710D7">
        <w:rPr>
          <w:sz w:val="16"/>
          <w:szCs w:val="16"/>
        </w:rPr>
        <w:t xml:space="preserve"> Reflecting this concern was a 2009 assessment by U.S. Joint Forces Co</w:t>
      </w:r>
      <w:r>
        <w:rPr>
          <w:sz w:val="16"/>
          <w:szCs w:val="16"/>
        </w:rPr>
        <w:t xml:space="preserve">mmand, which candidly remarked, </w:t>
      </w:r>
    </w:p>
    <w:p w:rsidR="00290BE0" w:rsidRDefault="00290BE0" w:rsidP="00F30866">
      <w:pPr>
        <w:pStyle w:val="Heading3"/>
      </w:pPr>
      <w:r>
        <w:lastRenderedPageBreak/>
        <w:t xml:space="preserve">Mexico </w:t>
      </w:r>
      <w:r w:rsidR="00101150">
        <w:t>Scenario</w:t>
      </w:r>
    </w:p>
    <w:p w:rsidR="00290BE0" w:rsidRDefault="00290BE0" w:rsidP="00290BE0">
      <w:pPr>
        <w:pStyle w:val="Heading4"/>
      </w:pPr>
      <w:r>
        <w:t>90% of this cocaine goes thru Mexico</w:t>
      </w:r>
    </w:p>
    <w:p w:rsidR="00290BE0" w:rsidRDefault="00290BE0" w:rsidP="00290BE0">
      <w:r w:rsidRPr="00714494">
        <w:rPr>
          <w:rStyle w:val="StyleStyleBold12pt"/>
        </w:rPr>
        <w:t>Kolb 12-</w:t>
      </w:r>
      <w:r>
        <w:t>graduate student in Public Policy at the Hertie School of Governance in Berlin. (</w:t>
      </w:r>
      <w:r w:rsidRPr="00BE795C">
        <w:t>Ana-Constantina</w:t>
      </w:r>
      <w:r>
        <w:t>,</w:t>
      </w:r>
      <w:r w:rsidRPr="00BE795C">
        <w:t xml:space="preserve"> Journal of International Affairs</w:t>
      </w:r>
      <w:r>
        <w:t xml:space="preserve">) </w:t>
      </w:r>
      <w:hyperlink r:id="rId41" w:history="1">
        <w:r w:rsidRPr="009B78D3">
          <w:rPr>
            <w:rStyle w:val="Hyperlink"/>
          </w:rPr>
          <w:t>http://web.ebscohost.com.proxy.lib.umich.edu/ehost/pdfviewer/pdfviewer?sid=02b8d665-1f56-4927-b613-b62aef76c915%40sessionmgr11&amp;vid=17&amp;hid=18</w:t>
        </w:r>
      </w:hyperlink>
      <w:r>
        <w:t>//IB</w:t>
      </w:r>
    </w:p>
    <w:p w:rsidR="00290BE0" w:rsidRPr="00765859" w:rsidRDefault="00290BE0" w:rsidP="00290BE0">
      <w:pPr>
        <w:rPr>
          <w:rStyle w:val="StyleBoldUnderline"/>
        </w:rPr>
      </w:pPr>
      <w:r w:rsidRPr="00765859">
        <w:rPr>
          <w:sz w:val="16"/>
        </w:rPr>
        <w:t xml:space="preserve">In the context of </w:t>
      </w:r>
      <w:r w:rsidRPr="00765859">
        <w:rPr>
          <w:rStyle w:val="StyleBoldUnderline"/>
        </w:rPr>
        <w:t>the international drug trade, the Central American isthmus is an ideally located geographic region with weak institutions</w:t>
      </w:r>
      <w:r w:rsidRPr="00765859">
        <w:rPr>
          <w:sz w:val="16"/>
        </w:rPr>
        <w:t xml:space="preserve"> and high levels of poverty and social inequality as well as a legacy of armed conflict, military rule, and illicit trafficking. </w:t>
      </w:r>
      <w:r w:rsidRPr="00765859">
        <w:rPr>
          <w:rStyle w:val="StyleBoldUnderline"/>
        </w:rPr>
        <w:t>As a result of these characteristics, it has overtaken the Caribbean as the primary route for drug traffickers transporting drugs from South American producer countries to North America.</w:t>
      </w:r>
      <w:r w:rsidRPr="00765859">
        <w:rPr>
          <w:sz w:val="16"/>
        </w:rPr>
        <w:t xml:space="preserve"> Drug trafficking organizations appear to benefit from the raging instability of the countries of the Northern Triangle, all of which hold horrendous public safety records in terms of violent crime and homicides. Additionally, recent estimates now declare </w:t>
      </w:r>
      <w:r w:rsidRPr="00765859">
        <w:rPr>
          <w:rStyle w:val="StyleBoldUnderline"/>
        </w:rPr>
        <w:t>this region to be the chosen route for drug traffickers, with an estimated 90 percent of cocaine destined for the United States traveling through Central America and/or Mexico.</w:t>
      </w:r>
    </w:p>
    <w:p w:rsidR="00290BE0" w:rsidRPr="00DC7745" w:rsidRDefault="00290BE0" w:rsidP="00290BE0">
      <w:pPr>
        <w:pStyle w:val="Heading4"/>
      </w:pPr>
      <w:r>
        <w:t>Drug wars degrade US-Mexico relations</w:t>
      </w:r>
    </w:p>
    <w:p w:rsidR="00290BE0" w:rsidRPr="00DC7745" w:rsidRDefault="00290BE0" w:rsidP="00290BE0">
      <w:pPr>
        <w:rPr>
          <w:rStyle w:val="StyleBoldUnderline"/>
          <w:u w:val="none"/>
        </w:rPr>
      </w:pPr>
      <w:r w:rsidRPr="00DC7745">
        <w:rPr>
          <w:rStyle w:val="StyleStyleBold12pt"/>
        </w:rPr>
        <w:t>Katel 12-</w:t>
      </w:r>
      <w:r>
        <w:rPr>
          <w:rStyle w:val="StyleBoldUnderline"/>
          <w:u w:val="none"/>
        </w:rPr>
        <w:t xml:space="preserve"> </w:t>
      </w:r>
      <w:r w:rsidRPr="00290BE0">
        <w:t xml:space="preserve">holds an A.B. in university studies from the </w:t>
      </w:r>
      <w:r w:rsidRPr="00101150">
        <w:t>University of New Mexico (Peter, “Mexico's Future”, CQ 10/16/12Researcher2012</w:t>
      </w:r>
      <w:hyperlink r:id="rId42" w:anchor=".UedmsY1J7oA" w:history="1">
        <w:r w:rsidRPr="00101150">
          <w:rPr>
            <w:rStyle w:val="Hyperlink"/>
          </w:rPr>
          <w:t>http://library.cqpress.com.proxy.lib.umich.edu/cqresearcher/document.php?id=cqresrre2012102600&amp;type=hitlist&amp;num=4#.UedmsY1J7oA</w:t>
        </w:r>
      </w:hyperlink>
      <w:r w:rsidRPr="00101150">
        <w:t>)//</w:t>
      </w:r>
      <w:r>
        <w:t>IB</w:t>
      </w:r>
    </w:p>
    <w:p w:rsidR="00290BE0" w:rsidRDefault="00290BE0" w:rsidP="00290BE0">
      <w:pPr>
        <w:rPr>
          <w:sz w:val="16"/>
        </w:rPr>
      </w:pPr>
      <w:r w:rsidRPr="00603BCB">
        <w:rPr>
          <w:rStyle w:val="StyleBoldUnderline"/>
        </w:rPr>
        <w:t>For the United States, Mexico's</w:t>
      </w:r>
      <w:r w:rsidRPr="00603BCB">
        <w:rPr>
          <w:sz w:val="16"/>
        </w:rPr>
        <w:t xml:space="preserve"> proximity </w:t>
      </w:r>
      <w:r w:rsidRPr="00603BCB">
        <w:rPr>
          <w:rStyle w:val="StyleBoldUnderline"/>
        </w:rPr>
        <w:t xml:space="preserve">makes </w:t>
      </w:r>
      <w:r w:rsidRPr="00603BCB">
        <w:rPr>
          <w:sz w:val="16"/>
        </w:rPr>
        <w:t>some of the key</w:t>
      </w:r>
      <w:r w:rsidRPr="00603BCB">
        <w:rPr>
          <w:rStyle w:val="StyleBoldUnderline"/>
        </w:rPr>
        <w:t xml:space="preserve"> issues between the two countries  immigration, U.S. drug consumption and U.S. gun control, among them</w:t>
      </w:r>
      <w:r w:rsidRPr="00603BCB">
        <w:rPr>
          <w:sz w:val="16"/>
        </w:rPr>
        <w:t xml:space="preserve"> domestic matters, and highly charged political ones at that</w:t>
      </w:r>
      <w:r w:rsidRPr="00603BCB">
        <w:rPr>
          <w:rStyle w:val="StyleBoldUnderline"/>
        </w:rPr>
        <w:t>. In August, two CIA agents driving near Mexico City in an armored SUV with diplomatic license plates were wounded after they came under heavy fire from Mexican federal police officers who U.S. officials suspect were working for a cartel</w:t>
      </w:r>
      <w:r w:rsidRPr="00603BCB">
        <w:rPr>
          <w:sz w:val="16"/>
        </w:rPr>
        <w:t>.</w:t>
      </w:r>
      <w:r>
        <w:rPr>
          <w:sz w:val="16"/>
        </w:rPr>
        <w:t xml:space="preserve"> </w:t>
      </w:r>
      <w:r w:rsidRPr="00603BCB">
        <w:rPr>
          <w:sz w:val="16"/>
        </w:rPr>
        <w:t xml:space="preserve"> On the other side of the coin, the U.S.-based Spanish-language Univision TV network reported that </w:t>
      </w:r>
      <w:r w:rsidRPr="00603BCB">
        <w:rPr>
          <w:rStyle w:val="StyleBoldUnderline"/>
        </w:rPr>
        <w:t>guns allowed to be smuggled into Mexico by the U.S.</w:t>
      </w:r>
      <w:r w:rsidRPr="00603BCB">
        <w:rPr>
          <w:sz w:val="16"/>
        </w:rPr>
        <w:t xml:space="preserve"> Bureau of Alcohol, Tobacco, Firearms and Explosives’ botched “Fast and Furious” operation </w:t>
      </w:r>
      <w:r w:rsidRPr="00603BCB">
        <w:rPr>
          <w:rStyle w:val="StyleBoldUnderline"/>
        </w:rPr>
        <w:t>were used in a notorious 2010 massacre of Mexican high school students</w:t>
      </w:r>
      <w:r w:rsidRPr="00603BCB">
        <w:rPr>
          <w:sz w:val="16"/>
        </w:rPr>
        <w:t>.</w:t>
      </w:r>
    </w:p>
    <w:p w:rsidR="00290BE0" w:rsidRDefault="00B0314D" w:rsidP="00290BE0">
      <w:pPr>
        <w:pStyle w:val="Heading3"/>
      </w:pPr>
      <w:r>
        <w:t>De</w:t>
      </w:r>
      <w:r w:rsidR="00290BE0">
        <w:t xml:space="preserve">mocracy </w:t>
      </w:r>
      <w:r w:rsidR="00570EB6">
        <w:t>Scenario</w:t>
      </w:r>
    </w:p>
    <w:p w:rsidR="00290BE0" w:rsidRPr="0063153B" w:rsidRDefault="00290BE0" w:rsidP="00290BE0">
      <w:pPr>
        <w:pStyle w:val="Heading4"/>
      </w:pPr>
      <w:r w:rsidRPr="0063153B">
        <w:t>Drug trafficking kills democracy and causes homicide because drug lords take over</w:t>
      </w:r>
    </w:p>
    <w:p w:rsidR="00290BE0" w:rsidRDefault="00290BE0" w:rsidP="00290BE0">
      <w:r w:rsidRPr="00714494">
        <w:rPr>
          <w:rStyle w:val="StyleStyleBold12pt"/>
        </w:rPr>
        <w:t>Kolb 12-</w:t>
      </w:r>
      <w:r>
        <w:t>graduate student in Public Policy at the Hertie School of Governance in Berlin. (</w:t>
      </w:r>
      <w:r w:rsidRPr="00BE795C">
        <w:t>Ana-Constantina</w:t>
      </w:r>
      <w:r>
        <w:t>,</w:t>
      </w:r>
      <w:r w:rsidRPr="00BE795C">
        <w:t xml:space="preserve"> Journal of International Affairs</w:t>
      </w:r>
      <w:r>
        <w:t xml:space="preserve">) </w:t>
      </w:r>
      <w:hyperlink r:id="rId43" w:history="1">
        <w:r w:rsidRPr="009B78D3">
          <w:rPr>
            <w:rStyle w:val="Hyperlink"/>
          </w:rPr>
          <w:t>http://web.ebscohost.com.proxy.lib.umich.edu/ehost/pdfviewer/pdfviewer?sid=02b8d665-1f56-4927-b613-b62aef76c915%40sessionmgr11&amp;vid=17&amp;hid=18</w:t>
        </w:r>
      </w:hyperlink>
      <w:r>
        <w:t>//IB</w:t>
      </w:r>
    </w:p>
    <w:p w:rsidR="00290BE0" w:rsidRDefault="00290BE0" w:rsidP="00290BE0">
      <w:pPr>
        <w:rPr>
          <w:rStyle w:val="StyleBoldUnderline"/>
        </w:rPr>
      </w:pPr>
      <w:r w:rsidRPr="00765859">
        <w:rPr>
          <w:rStyle w:val="StyleBoldUnderline"/>
        </w:rPr>
        <w:t>Fourth, with the highest number of homicides in the world, citizen security has been problematic in Honduras for a number of years. In essence, the precarious nature of security has allowed criminal groups to commit crimes with impunity. Proportionally, the</w:t>
      </w:r>
      <w:r>
        <w:rPr>
          <w:rStyle w:val="StyleBoldUnderline"/>
        </w:rPr>
        <w:t xml:space="preserve"> </w:t>
      </w:r>
      <w:r w:rsidRPr="00765859">
        <w:rPr>
          <w:rStyle w:val="StyleBoldUnderline"/>
        </w:rPr>
        <w:t>country has the highest gang membership in Central America</w:t>
      </w:r>
      <w:r w:rsidRPr="00765859">
        <w:rPr>
          <w:sz w:val="16"/>
        </w:rPr>
        <w:t xml:space="preserve"> and crimes committed by these youth gangs {maras) have contributed to Honduras' notoriety as one of the most violent countries outside of war territory. Furthermore, </w:t>
      </w:r>
      <w:r w:rsidRPr="00765859">
        <w:rPr>
          <w:rStyle w:val="StyleBoldUnderline"/>
        </w:rPr>
        <w:t>Honduras is now one of the most dangerous countries for journalists in Latin America</w:t>
      </w:r>
      <w:r w:rsidRPr="00765859">
        <w:rPr>
          <w:sz w:val="16"/>
        </w:rPr>
        <w:t xml:space="preserve">. Although the complexity of the gang phenomenon is beyond the scope of this paper, the combination of the above factors and developments has allowed TOC to successfully establish itself in Honduras. Although Honduras has intensified its law enforcement and criminal justice efforts, the under-resourced country finds itself increasingly powerless in the fight against TOC. Essentially, </w:t>
      </w:r>
      <w:r w:rsidRPr="00765859">
        <w:rPr>
          <w:rStyle w:val="StyleBoldUnderline"/>
        </w:rPr>
        <w:t>Honduras is engaged in a battle against a far better resourced and equipped foe</w:t>
      </w:r>
      <w:r w:rsidRPr="00765859">
        <w:rPr>
          <w:sz w:val="16"/>
        </w:rPr>
        <w:t xml:space="preserve">. In an effort to support Honduras in the fight against TOC, U.S. Military and Drug Enforcement Authority (DEA) support has been increased. Alternative policy solutions are being sought, but the authorities often fail to send a strong message of political will. While it may not always be possible to clearly differentiate between cause and effect, it is certain that symbiotic relationships seem to exist between TOC and weak institutions, crime, and security. </w:t>
      </w:r>
      <w:r w:rsidRPr="00765859">
        <w:rPr>
          <w:rStyle w:val="StyleBoldUnderline"/>
        </w:rPr>
        <w:t xml:space="preserve">TOC poses a serious threat to Honduran democracy and its institutions. Conversely, the country's weak institutions and rule of law have multiplied the impact of TOC groups. </w:t>
      </w:r>
      <w:r w:rsidRPr="00F07A6F">
        <w:rPr>
          <w:rStyle w:val="StyleBoldUnderline"/>
          <w:sz w:val="16"/>
          <w:szCs w:val="16"/>
          <w:u w:val="none"/>
        </w:rPr>
        <w:t>During the government of Roberto Micheletti, who took over as interim president</w:t>
      </w:r>
      <w:r w:rsidRPr="00765859">
        <w:rPr>
          <w:rStyle w:val="StyleBoldUnderline"/>
        </w:rPr>
        <w:t xml:space="preserve"> following the 2009 coup, the amount of cocaine moved through Honduras increased exponentially, exhibiting the strong relationship between weak governance and expanding TOC activity.</w:t>
      </w:r>
    </w:p>
    <w:p w:rsidR="00C77072" w:rsidRDefault="00C77072" w:rsidP="00C77072">
      <w:pPr>
        <w:pStyle w:val="Heading4"/>
      </w:pPr>
      <w:r>
        <w:t>Drug traffickers destroy democracy in Latin America and national security</w:t>
      </w:r>
    </w:p>
    <w:p w:rsidR="00C77072" w:rsidRPr="00494BA0" w:rsidRDefault="00C77072" w:rsidP="00C77072">
      <w:r w:rsidRPr="00494BA0">
        <w:rPr>
          <w:rStyle w:val="StyleStyleBold12pt"/>
        </w:rPr>
        <w:t>Royal, 07-</w:t>
      </w:r>
      <w:r>
        <w:t xml:space="preserve"> </w:t>
      </w:r>
      <w:r w:rsidRPr="00494BA0">
        <w:t xml:space="preserve">United States Navy Commander (Joel P., “A REASSESSMENT OF US COUNTER-DRUG STRATEGY AND POLICY” USAWC STRATEGY RESEARCH PROJECT, </w:t>
      </w:r>
      <w:hyperlink r:id="rId44" w:history="1">
        <w:r w:rsidRPr="00494BA0">
          <w:rPr>
            <w:rStyle w:val="Hyperlink"/>
          </w:rPr>
          <w:t>http://www.dtic.mil.proxy.lib.umich.edu/cgi-bin/GetTRDoc?AD=ADA468942</w:t>
        </w:r>
      </w:hyperlink>
      <w:r w:rsidRPr="00494BA0">
        <w:t>)</w:t>
      </w:r>
      <w:r>
        <w:t>//IB</w:t>
      </w:r>
    </w:p>
    <w:p w:rsidR="00C77072" w:rsidRPr="00084428" w:rsidRDefault="00C77072" w:rsidP="00C77072">
      <w:pPr>
        <w:rPr>
          <w:rStyle w:val="StyleStyleBold12pt"/>
        </w:rPr>
      </w:pPr>
      <w:r w:rsidRPr="00494BA0">
        <w:t>Given</w:t>
      </w:r>
      <w:r w:rsidRPr="00494BA0">
        <w:rPr>
          <w:rStyle w:val="StyleBoldUnderline"/>
        </w:rPr>
        <w:t xml:space="preserve"> </w:t>
      </w:r>
      <w:r w:rsidRPr="00494BA0">
        <w:rPr>
          <w:rStyle w:val="StyleBoldUnderline"/>
          <w:highlight w:val="yellow"/>
        </w:rPr>
        <w:t>the corruption and violence that Prohibition caused in an established democracy,  one would naturally expect the effects on transitioning democracies to be much more severe.</w:t>
      </w:r>
      <w:r w:rsidRPr="00494BA0">
        <w:rPr>
          <w:rStyle w:val="StyleBoldUnderline"/>
        </w:rPr>
        <w:t xml:space="preserve">  These newer governments </w:t>
      </w:r>
      <w:r w:rsidRPr="00494BA0">
        <w:rPr>
          <w:rStyle w:val="StyleBoldUnderline"/>
          <w:highlight w:val="yellow"/>
        </w:rPr>
        <w:t>lack</w:t>
      </w:r>
      <w:r w:rsidRPr="00494BA0">
        <w:rPr>
          <w:rStyle w:val="StyleBoldUnderline"/>
        </w:rPr>
        <w:t xml:space="preserve"> the mature </w:t>
      </w:r>
      <w:r w:rsidRPr="00494BA0">
        <w:rPr>
          <w:rStyle w:val="StyleBoldUnderline"/>
          <w:highlight w:val="yellow"/>
        </w:rPr>
        <w:t>institutions and the architecture</w:t>
      </w:r>
      <w:r w:rsidRPr="00494BA0">
        <w:rPr>
          <w:rStyle w:val="StyleBoldUnderline"/>
        </w:rPr>
        <w:t xml:space="preserve"> of a developed civil  society </w:t>
      </w:r>
      <w:r w:rsidRPr="00494BA0">
        <w:rPr>
          <w:rStyle w:val="StyleBoldUnderline"/>
          <w:highlight w:val="yellow"/>
        </w:rPr>
        <w:t>that helps manage complex challenges</w:t>
      </w:r>
      <w:r w:rsidRPr="00494BA0">
        <w:t xml:space="preserve">. Although results from US efforts during  Prohibition can be extrapolated, policy makers seem to have neither considered these results  nor drawn analogies to the current WoD. The numerous second and third order </w:t>
      </w:r>
      <w:r w:rsidRPr="00494BA0">
        <w:rPr>
          <w:rStyle w:val="StyleBoldUnderline"/>
          <w:highlight w:val="yellow"/>
        </w:rPr>
        <w:t>effects</w:t>
      </w:r>
      <w:r w:rsidRPr="00494BA0">
        <w:rPr>
          <w:rStyle w:val="StyleBoldUnderline"/>
        </w:rPr>
        <w:t xml:space="preserve"> that are  unpleasant for the United States have proven to be </w:t>
      </w:r>
      <w:r w:rsidRPr="00494BA0">
        <w:rPr>
          <w:rStyle w:val="StyleBoldUnderline"/>
          <w:highlight w:val="yellow"/>
        </w:rPr>
        <w:t>devastating in countries with developing  democracies.</w:t>
      </w:r>
      <w:r w:rsidRPr="00494BA0">
        <w:rPr>
          <w:rStyle w:val="StyleBoldUnderline"/>
        </w:rPr>
        <w:t xml:space="preserve"> </w:t>
      </w:r>
      <w:r w:rsidRPr="00494BA0">
        <w:t>The</w:t>
      </w:r>
      <w:r w:rsidRPr="00494BA0">
        <w:rPr>
          <w:rStyle w:val="StyleBoldUnderline"/>
        </w:rPr>
        <w:t xml:space="preserve"> crime, corruption, disorder, violence, financial costs, medical impacts,  linkage to poverty, and support to narco-terrorist groups are just some of the adverse peripheral  effects of drug use, drug policy, and the WoD.</w:t>
      </w:r>
      <w:r w:rsidRPr="00494BA0">
        <w:t xml:space="preserve"> These peripheral </w:t>
      </w:r>
      <w:r w:rsidRPr="00494BA0">
        <w:rPr>
          <w:rStyle w:val="StyleBoldUnderline"/>
        </w:rPr>
        <w:t>effects undermine the  legitimate governments</w:t>
      </w:r>
      <w:r w:rsidRPr="00494BA0">
        <w:t xml:space="preserve"> of these developing nations </w:t>
      </w:r>
      <w:r w:rsidRPr="00494BA0">
        <w:rPr>
          <w:rStyle w:val="StyleBoldUnderline"/>
          <w:highlight w:val="yellow"/>
        </w:rPr>
        <w:t>and threaten their survival, thus magnifying  the detrimental effects on US national security strategy.</w:t>
      </w:r>
    </w:p>
    <w:p w:rsidR="00C77072" w:rsidRDefault="00C77072" w:rsidP="00C77072">
      <w:pPr>
        <w:pStyle w:val="Heading4"/>
        <w:rPr>
          <w:lang w:val="en"/>
        </w:rPr>
      </w:pPr>
      <w:r>
        <w:rPr>
          <w:lang w:val="en"/>
        </w:rPr>
        <w:t>Foreign investment in Venezuela is key to democracy</w:t>
      </w:r>
    </w:p>
    <w:p w:rsidR="00C77072" w:rsidRDefault="00C77072" w:rsidP="00C77072">
      <w:pPr>
        <w:rPr>
          <w:rStyle w:val="StyleStyleBold12pt"/>
          <w:rFonts w:asciiTheme="minorHAnsi" w:hAnsiTheme="minorHAnsi"/>
          <w:b w:val="0"/>
          <w:bCs w:val="0"/>
        </w:rPr>
      </w:pPr>
      <w:r>
        <w:rPr>
          <w:rStyle w:val="StyleStyleBold12pt"/>
        </w:rPr>
        <w:t>Fuentes</w:t>
      </w:r>
      <w:r w:rsidRPr="005B23F3">
        <w:rPr>
          <w:rStyle w:val="StyleStyleBold12pt"/>
        </w:rPr>
        <w:t xml:space="preserve"> 7/15-</w:t>
      </w:r>
      <w:r w:rsidRPr="005B23F3">
        <w:t xml:space="preserve"> a national </w:t>
      </w:r>
      <w:r w:rsidRPr="00166DB3">
        <w:t xml:space="preserve">executive member of the Socialist Alliance (Federico, “Venezuela’s 21st century socialism: neo-developmentalism or radical alternative?” Links International Journal of Socialist Renewal, July 15, 2013, </w:t>
      </w:r>
      <w:hyperlink r:id="rId45" w:history="1">
        <w:r w:rsidRPr="00166DB3">
          <w:rPr>
            <w:rStyle w:val="Hyperlink"/>
          </w:rPr>
          <w:t>http://links.org.au/node/3438)//IB</w:t>
        </w:r>
      </w:hyperlink>
    </w:p>
    <w:p w:rsidR="00C77072" w:rsidRPr="00084428" w:rsidRDefault="00C77072" w:rsidP="00C77072">
      <w:pPr>
        <w:rPr>
          <w:sz w:val="16"/>
          <w:lang w:val="en"/>
        </w:rPr>
      </w:pPr>
      <w:r w:rsidRPr="00084428">
        <w:rPr>
          <w:sz w:val="16"/>
          <w:lang w:val="en"/>
        </w:rPr>
        <w:t xml:space="preserve">It should be no surprise that control over oil was central to Chavismo’s economic strategy. The </w:t>
      </w:r>
      <w:r w:rsidRPr="005B23F3">
        <w:rPr>
          <w:rStyle w:val="StyleBoldUnderline"/>
        </w:rPr>
        <w:t>rise of oil extraction in Venezuela led to a dramatic transformation in the economy</w:t>
      </w:r>
      <w:r w:rsidRPr="00084428">
        <w:rPr>
          <w:sz w:val="16"/>
          <w:lang w:val="en"/>
        </w:rPr>
        <w:t xml:space="preserve">. Agriculture slumped as </w:t>
      </w:r>
      <w:r w:rsidRPr="005B23F3">
        <w:rPr>
          <w:rStyle w:val="StyleBoldUnderline"/>
        </w:rPr>
        <w:t>foreign oil companies poured into the country</w:t>
      </w:r>
      <w:r w:rsidRPr="00084428">
        <w:rPr>
          <w:sz w:val="16"/>
          <w:lang w:val="en"/>
        </w:rPr>
        <w:t xml:space="preserve"> to extract cheap oil and high profits. The preferred economic strategy of Venezuela’s elites was to privately appropriate as much of the oil wealth as they could and import rather than develop local industry. As such, Venezuela’s </w:t>
      </w:r>
      <w:r w:rsidRPr="00084428">
        <w:rPr>
          <w:rStyle w:val="StyleBoldUnderline"/>
        </w:rPr>
        <w:t>oil-based economy took on a neo-colonial character</w:t>
      </w:r>
      <w:r w:rsidRPr="00084428">
        <w:rPr>
          <w:sz w:val="16"/>
          <w:lang w:val="en"/>
        </w:rPr>
        <w:t xml:space="preserve">: while formally independent, Venezuela’s economy was dominated by and dependent upon the economies of imperialist countries, principally the US, which were the main destinations for its oil exports and the origins of its imported goods. </w:t>
      </w:r>
      <w:r w:rsidRPr="00084428">
        <w:rPr>
          <w:rStyle w:val="StyleBoldUnderline"/>
          <w:sz w:val="12"/>
          <w:u w:val="none"/>
        </w:rPr>
        <w:t>¶</w:t>
      </w:r>
      <w:r w:rsidRPr="005B23F3">
        <w:rPr>
          <w:rStyle w:val="StyleBoldUnderline"/>
        </w:rPr>
        <w:t xml:space="preserve"> Oil dependency fostered</w:t>
      </w:r>
      <w:r w:rsidRPr="00084428">
        <w:rPr>
          <w:sz w:val="16"/>
          <w:lang w:val="en"/>
        </w:rPr>
        <w:t xml:space="preserve"> the development of rentier</w:t>
      </w:r>
      <w:r w:rsidRPr="00084428">
        <w:rPr>
          <w:sz w:val="16"/>
        </w:rPr>
        <w:t xml:space="preserve"> </w:t>
      </w:r>
      <w:r w:rsidRPr="005B23F3">
        <w:rPr>
          <w:rStyle w:val="StyleBoldUnderline"/>
        </w:rPr>
        <w:t>capitalism, profoundly shaping the state and society in Venezuela</w:t>
      </w:r>
      <w:r w:rsidRPr="00084428">
        <w:rPr>
          <w:sz w:val="16"/>
          <w:lang w:val="en"/>
        </w:rPr>
        <w:t>. While oil transnationals extracted oil, the state ensured, via taxes, royalties and regulations, that a portion of Venezuela’s oil wealth stayed inside the country. Standing over and above Venezuelan society, the state came to act, in the words of Venezuelan anthropologist Fernando Coronil, as both a “mediator between the nation and foreign oil companies” and “manager of income derived from the nation’s major source of wealth”.</w:t>
      </w:r>
    </w:p>
    <w:p w:rsidR="00C77072" w:rsidRDefault="00C77072" w:rsidP="00C77072">
      <w:pPr>
        <w:pStyle w:val="Heading4"/>
      </w:pPr>
      <w:r>
        <w:t>Democracy maintains heg which solves econ and war</w:t>
      </w:r>
    </w:p>
    <w:p w:rsidR="00C77072" w:rsidRDefault="00C77072" w:rsidP="00C77072">
      <w:r w:rsidRPr="00EC2249">
        <w:rPr>
          <w:rStyle w:val="StyleStyleBold12pt"/>
        </w:rPr>
        <w:t>Thayer 06-</w:t>
      </w:r>
      <w:r>
        <w:t xml:space="preserve"> professor of security studies at Missouri State, (Bradley, The National Interest, “In Defense of Primacy,” November/December, p. 32-37</w:t>
      </w:r>
    </w:p>
    <w:p w:rsidR="00C77072" w:rsidRDefault="00AF3FBA" w:rsidP="00C77072">
      <w:hyperlink r:id="rId46" w:history="1">
        <w:r w:rsidR="00C77072" w:rsidRPr="0017580C">
          <w:rPr>
            <w:rStyle w:val="Hyperlink"/>
          </w:rPr>
          <w:t>http://www.thefreelibrary.com/In+defense+of+primacy.-a0155089106</w:t>
        </w:r>
      </w:hyperlink>
      <w:r w:rsidR="00C77072">
        <w:t>)//IB</w:t>
      </w:r>
    </w:p>
    <w:p w:rsidR="00C77072" w:rsidRDefault="00C77072" w:rsidP="00C77072">
      <w:pPr>
        <w:rPr>
          <w:rFonts w:asciiTheme="minorHAnsi" w:hAnsiTheme="minorHAnsi" w:cstheme="minorBidi"/>
        </w:rPr>
      </w:pPr>
      <w:r w:rsidRPr="00EC2249">
        <w:rPr>
          <w:rStyle w:val="StyleBoldUnderline"/>
        </w:rPr>
        <w:t xml:space="preserve">So, </w:t>
      </w:r>
      <w:r w:rsidRPr="00324175">
        <w:rPr>
          <w:rStyle w:val="StyleBoldUnderline"/>
          <w:highlight w:val="yellow"/>
        </w:rPr>
        <w:t>spreading democracy helps maintain U.S. primacy</w:t>
      </w:r>
      <w:r w:rsidRPr="00EC2249">
        <w:rPr>
          <w:rStyle w:val="StyleBoldUnderline"/>
        </w:rPr>
        <w:t xml:space="preserve">. </w:t>
      </w:r>
      <w:r w:rsidRPr="00EC2249">
        <w:rPr>
          <w:sz w:val="16"/>
        </w:rPr>
        <w:t xml:space="preserve">In addition, once states are governed </w:t>
      </w:r>
      <w:r w:rsidRPr="00324175">
        <w:rPr>
          <w:rStyle w:val="StyleBoldUnderline"/>
          <w:highlight w:val="yellow"/>
        </w:rPr>
        <w:t>democratically, the likelihood of any type of conflict is significantly reduced</w:t>
      </w:r>
      <w:r w:rsidRPr="00EC2249">
        <w:rPr>
          <w:sz w:val="16"/>
        </w:rPr>
        <w:t xml:space="preserve">. This is not because democracies do not have clashing interests. Indeed they do. Rather, it is because they are more open, more transparent and more likely to want to resolve things amicably in concurrence with U.S. leadership. And so, in general, democratic states are good for their citizens as well as for advancing the interests of the United States. Critics have faulted the Bush Administration for attempting to spread democracy in the Middle East, labeling such an effort a modern form of tilting at windmills. It is the obligation of Bush's critics to explain why democracy is good enough for Western states but not for the rest, and, one gathers from the argument, should not even be attempted. Of course, whether democracy in the Middle East will have a peaceful or stabilizing influence on America's interests in the short run is open to question. Perhaps democratic Arab states would be more opposed to Israel, but nonetheless, their people would be better off. The </w:t>
      </w:r>
      <w:r w:rsidRPr="00324175">
        <w:rPr>
          <w:rStyle w:val="StyleBoldUnderline"/>
          <w:highlight w:val="yellow"/>
        </w:rPr>
        <w:t>U</w:t>
      </w:r>
      <w:r w:rsidRPr="00EC2249">
        <w:rPr>
          <w:sz w:val="16"/>
        </w:rPr>
        <w:t xml:space="preserve">nited </w:t>
      </w:r>
      <w:r w:rsidRPr="00324175">
        <w:rPr>
          <w:rStyle w:val="StyleBoldUnderline"/>
          <w:highlight w:val="yellow"/>
        </w:rPr>
        <w:t>S</w:t>
      </w:r>
      <w:r w:rsidRPr="00EC2249">
        <w:rPr>
          <w:sz w:val="16"/>
        </w:rPr>
        <w:t xml:space="preserve">tates has </w:t>
      </w:r>
      <w:r w:rsidRPr="00324175">
        <w:rPr>
          <w:rStyle w:val="StyleBoldUnderline"/>
          <w:highlight w:val="yellow"/>
        </w:rPr>
        <w:t>brought democracy to Afghanistan</w:t>
      </w:r>
      <w:r w:rsidRPr="00EC2249">
        <w:rPr>
          <w:rStyle w:val="StyleBoldUnderline"/>
        </w:rPr>
        <w:t>,</w:t>
      </w:r>
      <w:r w:rsidRPr="00EC2249">
        <w:rPr>
          <w:sz w:val="16"/>
        </w:rPr>
        <w:t xml:space="preserve"> where 8.5 million Afghans, 40 percent of them women, voted in a critical October 2004 election, </w:t>
      </w:r>
      <w:r w:rsidRPr="00EC2249">
        <w:rPr>
          <w:rStyle w:val="StyleBoldUnderline"/>
        </w:rPr>
        <w:t>even though remnant Taliban forces threatened them</w:t>
      </w:r>
      <w:r w:rsidRPr="00EC2249">
        <w:rPr>
          <w:sz w:val="16"/>
        </w:rPr>
        <w:t xml:space="preserve">. The first free elections were held in Iraq in January 2005. It was the military power of the United States that put Iraq on the path to democracy. Washington fostered democratic governments in Europe, Latin America, Asia and the Caucasus. Now even the Middle East is increasingly democratic. They may not yet look like Western-style democracies, but democratic progress has been made in Algeria, Morocco, Lebanon, Iraq, Kuwait, the Palestinian Authority and Egypt. By all accounts, the </w:t>
      </w:r>
      <w:r w:rsidRPr="00324175">
        <w:rPr>
          <w:rStyle w:val="StyleBoldUnderline"/>
          <w:highlight w:val="yellow"/>
        </w:rPr>
        <w:t>march of democracy has been impressive</w:t>
      </w:r>
      <w:r w:rsidRPr="00EC2249">
        <w:rPr>
          <w:rStyle w:val="StyleBoldUnderline"/>
        </w:rPr>
        <w:t>. Third</w:t>
      </w:r>
      <w:r w:rsidRPr="00EC2249">
        <w:rPr>
          <w:sz w:val="16"/>
        </w:rPr>
        <w:t xml:space="preserve">, along with the growth in the number of democratic states around the world has been the </w:t>
      </w:r>
      <w:r w:rsidRPr="00324175">
        <w:rPr>
          <w:rStyle w:val="StyleBoldUnderline"/>
          <w:highlight w:val="yellow"/>
        </w:rPr>
        <w:t>growth of the global economy</w:t>
      </w:r>
      <w:r w:rsidRPr="00EC2249">
        <w:rPr>
          <w:rStyle w:val="StyleBoldUnderline"/>
        </w:rPr>
        <w:t>.</w:t>
      </w:r>
      <w:r w:rsidRPr="00EC2249">
        <w:rPr>
          <w:sz w:val="16"/>
        </w:rPr>
        <w:t xml:space="preserve"> With its allies, the </w:t>
      </w:r>
      <w:r w:rsidRPr="00324175">
        <w:rPr>
          <w:rStyle w:val="StyleBoldUnderline"/>
          <w:highlight w:val="yellow"/>
        </w:rPr>
        <w:t>U</w:t>
      </w:r>
      <w:r w:rsidRPr="00EC2249">
        <w:rPr>
          <w:sz w:val="16"/>
        </w:rPr>
        <w:t xml:space="preserve">nited </w:t>
      </w:r>
      <w:r w:rsidRPr="00324175">
        <w:rPr>
          <w:rStyle w:val="StyleBoldUnderline"/>
          <w:highlight w:val="yellow"/>
        </w:rPr>
        <w:t>S</w:t>
      </w:r>
      <w:r w:rsidRPr="00EC2249">
        <w:rPr>
          <w:sz w:val="16"/>
        </w:rPr>
        <w:t xml:space="preserve">tates has labored to </w:t>
      </w:r>
      <w:r w:rsidRPr="00324175">
        <w:rPr>
          <w:rStyle w:val="StyleBoldUnderline"/>
          <w:highlight w:val="yellow"/>
        </w:rPr>
        <w:t>create</w:t>
      </w:r>
      <w:r w:rsidRPr="00EC2249">
        <w:rPr>
          <w:sz w:val="16"/>
        </w:rPr>
        <w:t xml:space="preserve"> an economically liberal worldwide network characterized by </w:t>
      </w:r>
      <w:r w:rsidRPr="00324175">
        <w:rPr>
          <w:rStyle w:val="StyleBoldUnderline"/>
          <w:highlight w:val="yellow"/>
        </w:rPr>
        <w:t>free trade and commerce</w:t>
      </w:r>
      <w:r w:rsidRPr="00EC2249">
        <w:rPr>
          <w:sz w:val="16"/>
        </w:rPr>
        <w:t xml:space="preserve">, respect for international property rights, and mobility of capital and labor markets. The economic stability and prosperity that stems from this economic order is a global public good from which </w:t>
      </w:r>
      <w:r w:rsidRPr="00324175">
        <w:rPr>
          <w:rStyle w:val="StyleBoldUnderline"/>
          <w:highlight w:val="yellow"/>
        </w:rPr>
        <w:t>all states benefit, particularly the poorest states in the Third World</w:t>
      </w:r>
      <w:r w:rsidRPr="00EC2249">
        <w:rPr>
          <w:rStyle w:val="StyleBoldUnderline"/>
        </w:rPr>
        <w:t>.</w:t>
      </w:r>
      <w:r w:rsidRPr="00EC2249">
        <w:rPr>
          <w:sz w:val="16"/>
        </w:rPr>
        <w:t xml:space="preserve"> The United States </w:t>
      </w:r>
      <w:r w:rsidRPr="00EC2249">
        <w:rPr>
          <w:rStyle w:val="StyleBoldUnderline"/>
        </w:rPr>
        <w:t>created</w:t>
      </w:r>
      <w:r w:rsidRPr="00EC2249">
        <w:rPr>
          <w:sz w:val="16"/>
        </w:rPr>
        <w:t xml:space="preserve"> this network not out of altruism but</w:t>
      </w:r>
      <w:r w:rsidRPr="00EC2249">
        <w:rPr>
          <w:rStyle w:val="StyleBoldUnderline"/>
        </w:rPr>
        <w:t xml:space="preserve"> for the benefit and the economic well-being of America</w:t>
      </w:r>
      <w:r w:rsidRPr="00EC2249">
        <w:rPr>
          <w:sz w:val="16"/>
        </w:rPr>
        <w:t xml:space="preserve">. This economic order forces American industries to be competitive, </w:t>
      </w:r>
      <w:r w:rsidRPr="00324175">
        <w:rPr>
          <w:rStyle w:val="StyleBoldUnderline"/>
          <w:highlight w:val="yellow"/>
        </w:rPr>
        <w:t>maximizes efficiencies and growth, and benefits defense</w:t>
      </w:r>
      <w:r w:rsidRPr="00EC2249">
        <w:rPr>
          <w:sz w:val="16"/>
        </w:rPr>
        <w:t xml:space="preserve"> as well because the size of the economy makes the defense burden manageable. Economic spin-offs </w:t>
      </w:r>
      <w:r w:rsidRPr="00EC2249">
        <w:rPr>
          <w:rStyle w:val="StyleBoldUnderline"/>
        </w:rPr>
        <w:t>foster the development of military technology, helping to ensure military prowess.</w:t>
      </w:r>
      <w:r w:rsidRPr="00EC2249">
        <w:rPr>
          <w:sz w:val="16"/>
        </w:rPr>
        <w:t xml:space="preserve"> Perhaps the greatest testament to the benefits of the economic network comes from Deepak Lal, a former Indian foreign service diplomat and researcher at the World Bank, who started his career confident in the socialist ideology of post-independence India. Abandoning the positions of his youth, Lal now recognizes that the only way to bring relief to desperately poor countries of the Third World is through the adoption of free market economic policies and globalization, which are facilitated through American primacy. (4) As a witness to the failed alternative economic systems, Lal is one of the strongest academic proponents of American primacy due to the economic prosperity it provides</w:t>
      </w:r>
    </w:p>
    <w:p w:rsidR="00C77072" w:rsidRDefault="00C77072" w:rsidP="00C77072">
      <w:pPr>
        <w:pStyle w:val="Heading3"/>
      </w:pPr>
      <w:r>
        <w:t xml:space="preserve">Hegemony </w:t>
      </w:r>
      <w:r w:rsidR="00570EB6">
        <w:t>Scenario</w:t>
      </w:r>
    </w:p>
    <w:p w:rsidR="00C77072" w:rsidRPr="008571F6" w:rsidRDefault="00C77072" w:rsidP="008571F6">
      <w:pPr>
        <w:pStyle w:val="Heading4"/>
      </w:pPr>
      <w:r w:rsidRPr="008571F6">
        <w:t>Drug trafficking ties up the US military</w:t>
      </w:r>
    </w:p>
    <w:p w:rsidR="00C77072" w:rsidRDefault="00C77072" w:rsidP="00C77072">
      <w:r w:rsidRPr="006F6DA8">
        <w:rPr>
          <w:rStyle w:val="StyleStyleBold12pt"/>
        </w:rPr>
        <w:t>Smith,2k-</w:t>
      </w:r>
      <w:r>
        <w:t xml:space="preserve"> </w:t>
      </w:r>
      <w:r w:rsidRPr="006F6DA8">
        <w:t>Maj</w:t>
      </w:r>
      <w:r>
        <w:t>., USAF (</w:t>
      </w:r>
      <w:r w:rsidRPr="006F6DA8">
        <w:t>Paul L.</w:t>
      </w:r>
      <w:r>
        <w:t>,</w:t>
      </w:r>
      <w:r w:rsidRPr="006F6DA8">
        <w:t xml:space="preserve"> </w:t>
      </w:r>
      <w:r>
        <w:t xml:space="preserve">THE RELUCTANT HEGEMONCOUNTERDRUG EFFORTS IN COLOMBIA, </w:t>
      </w:r>
      <w:r w:rsidRPr="006F6DA8">
        <w:t>AIR COMMAND AND STAFF COLLEGE</w:t>
      </w:r>
      <w:r>
        <w:t xml:space="preserve">, </w:t>
      </w:r>
      <w:hyperlink r:id="rId47" w:history="1">
        <w:r>
          <w:rPr>
            <w:rStyle w:val="Hyperlink"/>
          </w:rPr>
          <w:t>http://www.dtic.mil.proxy.lib.umich.edu/cgi-bin/GetTRDoc?AD=ADA394934</w:t>
        </w:r>
      </w:hyperlink>
      <w:r>
        <w:t>)//IB</w:t>
      </w:r>
    </w:p>
    <w:p w:rsidR="00C77072" w:rsidRDefault="00C77072" w:rsidP="00C77072">
      <w:r w:rsidRPr="00BD3458">
        <w:t xml:space="preserve">The </w:t>
      </w:r>
      <w:r w:rsidRPr="002805B7">
        <w:rPr>
          <w:rStyle w:val="StyleBoldUnderline"/>
          <w:highlight w:val="yellow"/>
        </w:rPr>
        <w:t>root of conflict in Colombia is complex and takes on political, military, criminal and economic characteristics. The threat to the US is drug trafficking and the results that drug abuse has on our society. Again the military is not the best IOP to address the root cause of conflict or the threat it poses on the domestic home front</w:t>
      </w:r>
      <w:r w:rsidRPr="00BD3458">
        <w:rPr>
          <w:rStyle w:val="StyleBoldUnderline"/>
        </w:rPr>
        <w:t>.</w:t>
      </w:r>
      <w:r w:rsidRPr="00BD3458">
        <w:t xml:space="preserve"> Nevertheless, the President does have some unique military capabilities at his disposal that he can use in peacetime to help reduce the conflict and threat. Using military Intelligence, Surveillance and Reconnaissance (ISR) assets to detect and monitor illegal drug transshipments is one such example. Ironically, the most traditional and effective peacetime contribution the military makes in shaping the environment – deterrence – has not been helpful in deterring the drug wars. T</w:t>
      </w:r>
      <w:r w:rsidRPr="002805B7">
        <w:rPr>
          <w:rStyle w:val="StyleBoldUnderline"/>
          <w:highlight w:val="yellow"/>
        </w:rPr>
        <w:t>he answer, of course, is simple. To successfully deter against Colombia’s narco-traffickers and/or guerrillas, the US must demonstrate its military capability and its willingness to use it. Deterrence breaks down here since the US is reluctant to employ in combat its military hegemon.</w:t>
      </w:r>
      <w:r w:rsidRPr="00BD3458">
        <w:t xml:space="preserve"> In short, the US has demonstrated a willingness not to use its military in Colombia.</w:t>
      </w:r>
    </w:p>
    <w:p w:rsidR="00C77072" w:rsidRPr="009E5584" w:rsidRDefault="00C77072" w:rsidP="00C77072">
      <w:pPr>
        <w:pStyle w:val="Heading4"/>
      </w:pPr>
      <w:r>
        <w:t>Sequestration kills military flexibility</w:t>
      </w:r>
    </w:p>
    <w:p w:rsidR="00C77072" w:rsidRPr="00C77072" w:rsidRDefault="00C77072" w:rsidP="00C77072">
      <w:r w:rsidRPr="009E5584">
        <w:rPr>
          <w:rStyle w:val="StyleStyleBold12pt"/>
        </w:rPr>
        <w:t>Parrish 6/26-</w:t>
      </w:r>
      <w:r>
        <w:rPr>
          <w:rFonts w:ascii="Arial" w:hAnsi="Arial" w:cs="Arial"/>
          <w:color w:val="000000"/>
          <w:sz w:val="18"/>
          <w:szCs w:val="18"/>
          <w:shd w:val="clear" w:color="auto" w:fill="FFFFFF"/>
        </w:rPr>
        <w:t xml:space="preserve"> </w:t>
      </w:r>
      <w:r w:rsidRPr="00C77072">
        <w:t xml:space="preserve">American Forces Press Service (Karen, “Budget Cuts Mean 8,000 Fewer Marines, Commandant Says”, American Forces Press Service, June 26, 2013, </w:t>
      </w:r>
      <w:hyperlink r:id="rId48" w:history="1">
        <w:r w:rsidRPr="00C77072">
          <w:rPr>
            <w:rStyle w:val="Hyperlink"/>
          </w:rPr>
          <w:t>http://www.defense.gov/news/newsarticle.aspx?id=120365)//IB</w:t>
        </w:r>
      </w:hyperlink>
    </w:p>
    <w:p w:rsidR="00C77072" w:rsidRDefault="00C77072" w:rsidP="00C77072">
      <w:pPr>
        <w:rPr>
          <w:rStyle w:val="StyleBoldUnderline"/>
        </w:rPr>
      </w:pPr>
      <w:r w:rsidRPr="003E4209">
        <w:rPr>
          <w:rStyle w:val="StyleBoldUnderline"/>
        </w:rPr>
        <w:t>If sequestration’s</w:t>
      </w:r>
      <w:r w:rsidRPr="00265F3B">
        <w:rPr>
          <w:rStyle w:val="StyleBoldUnderline"/>
        </w:rPr>
        <w:t xml:space="preserve"> annual </w:t>
      </w:r>
      <w:r w:rsidRPr="003E4209">
        <w:rPr>
          <w:rStyle w:val="StyleBoldUnderline"/>
        </w:rPr>
        <w:t>spending cuts continue</w:t>
      </w:r>
      <w:r w:rsidRPr="00265F3B">
        <w:rPr>
          <w:rStyle w:val="StyleBoldUnderline"/>
        </w:rPr>
        <w:t xml:space="preserve"> past this year, </w:t>
      </w:r>
      <w:r w:rsidRPr="003E4209">
        <w:rPr>
          <w:rStyle w:val="StyleBoldUnderline"/>
        </w:rPr>
        <w:t>the Marine Corps will lose 8,000 in troop strength,</w:t>
      </w:r>
      <w:r w:rsidRPr="00265F3B">
        <w:rPr>
          <w:sz w:val="16"/>
        </w:rPr>
        <w:t xml:space="preserve"> Marine Corps Commandant Gen. James F. Amos said today.</w:t>
      </w:r>
      <w:r w:rsidRPr="00265F3B">
        <w:rPr>
          <w:sz w:val="12"/>
        </w:rPr>
        <w:t>¶</w:t>
      </w:r>
      <w:r w:rsidRPr="00265F3B">
        <w:rPr>
          <w:sz w:val="16"/>
        </w:rPr>
        <w:t xml:space="preserve"> “I don’t want this to happen,” the nation’s senior Marine told the Defense Writers Group here. </w:t>
      </w:r>
      <w:r w:rsidRPr="00265F3B">
        <w:rPr>
          <w:rStyle w:val="StyleBoldUnderline"/>
        </w:rPr>
        <w:t>Ongoing sequester cuts will lead to readiness risks</w:t>
      </w:r>
      <w:r w:rsidRPr="00265F3B">
        <w:rPr>
          <w:sz w:val="16"/>
        </w:rPr>
        <w:t>, he said, but Corps leaders are working to ensure America will have “the best Marine Corps it can afford.”</w:t>
      </w:r>
      <w:r w:rsidRPr="00265F3B">
        <w:rPr>
          <w:sz w:val="12"/>
        </w:rPr>
        <w:t>¶</w:t>
      </w:r>
      <w:r w:rsidRPr="00265F3B">
        <w:rPr>
          <w:sz w:val="16"/>
        </w:rPr>
        <w:t xml:space="preserve"> Amos said he’s already done the unpleasant work of planning for sequester-related spending cuts beyond fiscal year 2013. Before this fiscal year’s sequester cuts took effect March 1, he said, a “very, very small group” of Marine Corps leaders took a look at what would happen to the force if that provision of the 2011 Budget Control Act did become law.</w:t>
      </w:r>
      <w:r w:rsidRPr="00265F3B">
        <w:rPr>
          <w:sz w:val="12"/>
        </w:rPr>
        <w:t>¶</w:t>
      </w:r>
      <w:r w:rsidRPr="00265F3B">
        <w:rPr>
          <w:sz w:val="16"/>
        </w:rPr>
        <w:t xml:space="preserve"> Amos said the Marines’ active-duty force is now at about 194,000, and originally was planned to decrease to 184,000 by the end of fiscal 2017. Sequester dropped that to 182,000, he said, and future across-the-board sequestration spending cuts of $500 billion over 10 years </w:t>
      </w:r>
      <w:r w:rsidRPr="00265F3B">
        <w:rPr>
          <w:rStyle w:val="StyleBoldUnderline"/>
        </w:rPr>
        <w:t xml:space="preserve">ultimately would lead to an active-duty end strength of 176,000 Marines. </w:t>
      </w:r>
      <w:r w:rsidRPr="00265F3B">
        <w:rPr>
          <w:sz w:val="16"/>
        </w:rPr>
        <w:t>The current 27 Marine Corps active-duty infantry battalions are set now to reduce to 23, but would drop further with more troop cuts, Amos said.</w:t>
      </w:r>
      <w:r w:rsidRPr="00265F3B">
        <w:rPr>
          <w:sz w:val="12"/>
        </w:rPr>
        <w:t>¶</w:t>
      </w:r>
      <w:r w:rsidRPr="00265F3B">
        <w:rPr>
          <w:sz w:val="16"/>
        </w:rPr>
        <w:t xml:space="preserve"> “I know exactly how many battalion that’ll be, but I’m not going to reveal it this morning, because the secretary of defense hasn’t made his decisions on any of this yet. … There will be battalions in there, and there will be squadrons, there will be logistics battalions, and there’ll be some headquarters,” Amos said.</w:t>
      </w:r>
      <w:r w:rsidRPr="00265F3B">
        <w:rPr>
          <w:sz w:val="12"/>
        </w:rPr>
        <w:t>¶</w:t>
      </w:r>
      <w:r w:rsidRPr="00265F3B">
        <w:rPr>
          <w:sz w:val="16"/>
        </w:rPr>
        <w:t xml:space="preserve"> As budget pressures continue, the general said, cost will drive whether Marine Corps plans for new amphibious and ground tactical vehicles go forward. The commandant said he’s looking for practicality in an amphibious combat vehicle designed to get Marines from ship to shore.</w:t>
      </w:r>
      <w:r w:rsidRPr="00265F3B">
        <w:rPr>
          <w:sz w:val="12"/>
        </w:rPr>
        <w:t>¶</w:t>
      </w:r>
      <w:r w:rsidRPr="00265F3B">
        <w:rPr>
          <w:sz w:val="16"/>
        </w:rPr>
        <w:t xml:space="preserve"> “What I really need is a Ford F-150,” he added. “I don’t need a Cadillac Escalade.” Of the joint light tactical vehicle, he added similarly that developers must get the cost down, “or I’m not going to buy it.”</w:t>
      </w:r>
      <w:r w:rsidRPr="00265F3B">
        <w:rPr>
          <w:sz w:val="12"/>
        </w:rPr>
        <w:t>¶</w:t>
      </w:r>
      <w:r w:rsidRPr="00265F3B">
        <w:rPr>
          <w:sz w:val="16"/>
        </w:rPr>
        <w:t xml:space="preserve"> Amos noted Pentagon leaders have spent recent weeks studying the strategic choices and management review Defense Secretary Chuck Hagel ordered earlier this year. Amos said while no decisions have been made yet, the review tees up a range of strategic choices the department will have to make based on a $500 billion “bill” levied over the next decade.</w:t>
      </w:r>
      <w:r w:rsidRPr="00265F3B">
        <w:rPr>
          <w:sz w:val="12"/>
        </w:rPr>
        <w:t>¶</w:t>
      </w:r>
      <w:r w:rsidRPr="00265F3B">
        <w:rPr>
          <w:sz w:val="16"/>
        </w:rPr>
        <w:t xml:space="preserve"> The Marine Corps will spend its dollars to preserve its quick-reaction capability and support national strategic priorities such as the Asia-Pacific region, Amos said, but priorities come with a price</w:t>
      </w:r>
      <w:r w:rsidRPr="00265F3B">
        <w:rPr>
          <w:rStyle w:val="StyleBoldUnderline"/>
        </w:rPr>
        <w:t>. If Marine Corps strength drops to 176,000, he said, the force will lose its rotational combat capability.</w:t>
      </w:r>
      <w:r w:rsidRPr="00265F3B">
        <w:rPr>
          <w:rStyle w:val="StyleBoldUnderline"/>
          <w:sz w:val="12"/>
          <w:u w:val="none"/>
        </w:rPr>
        <w:t>¶</w:t>
      </w:r>
      <w:r w:rsidRPr="00265F3B">
        <w:rPr>
          <w:rStyle w:val="StyleBoldUnderline"/>
        </w:rPr>
        <w:t xml:space="preserve"> “If we go to war, some major war somewhere, we’re going to go and we’re going to come home when it’s over. … There’s no elasticity to rotate forces if we go below 182,000,” he said.</w:t>
      </w:r>
    </w:p>
    <w:p w:rsidR="00C77072" w:rsidRDefault="00C77072" w:rsidP="00C77072">
      <w:pPr>
        <w:pStyle w:val="Heading4"/>
      </w:pPr>
      <w:r>
        <w:t>Hegemony solves everything</w:t>
      </w:r>
    </w:p>
    <w:p w:rsidR="00C77072" w:rsidRDefault="00C77072" w:rsidP="00C77072">
      <w:r w:rsidRPr="00EC2249">
        <w:rPr>
          <w:rStyle w:val="StyleStyleBold12pt"/>
        </w:rPr>
        <w:t>Thayer 06-</w:t>
      </w:r>
      <w:r>
        <w:t xml:space="preserve"> professor of security studies at Missouri State, (Bradley, The National Interest, “In Defense of Primacy,” November/December, p. 32-37</w:t>
      </w:r>
    </w:p>
    <w:p w:rsidR="00C77072" w:rsidRDefault="00AF3FBA" w:rsidP="00C77072">
      <w:hyperlink r:id="rId49" w:history="1">
        <w:r w:rsidR="00C77072" w:rsidRPr="0017580C">
          <w:rPr>
            <w:rStyle w:val="Hyperlink"/>
          </w:rPr>
          <w:t>http://www.thefreelibrary.com/In+defense+of+primacy.-a0155089106</w:t>
        </w:r>
      </w:hyperlink>
      <w:r w:rsidR="00C77072">
        <w:t>)//IB</w:t>
      </w:r>
    </w:p>
    <w:p w:rsidR="00C77072" w:rsidRPr="00EC2249" w:rsidRDefault="00C77072" w:rsidP="00C77072">
      <w:pPr>
        <w:rPr>
          <w:rStyle w:val="StyleBoldUnderline"/>
        </w:rPr>
      </w:pPr>
      <w:r w:rsidRPr="00EC2249">
        <w:rPr>
          <w:sz w:val="16"/>
        </w:rPr>
        <w:t xml:space="preserve">But </w:t>
      </w:r>
      <w:r w:rsidRPr="00EC2249">
        <w:rPr>
          <w:rStyle w:val="StyleBoldUnderline"/>
          <w:highlight w:val="yellow"/>
        </w:rPr>
        <w:t>retrenchment</w:t>
      </w:r>
      <w:r w:rsidRPr="00EC2249">
        <w:rPr>
          <w:sz w:val="16"/>
        </w:rPr>
        <w:t xml:space="preserve">, in any of its guises, </w:t>
      </w:r>
      <w:r w:rsidRPr="008F7D46">
        <w:rPr>
          <w:rStyle w:val="StyleBoldUnderline"/>
        </w:rPr>
        <w:t>must be avoided</w:t>
      </w:r>
      <w:r w:rsidRPr="00EC2249">
        <w:rPr>
          <w:rStyle w:val="StyleBoldUnderline"/>
        </w:rPr>
        <w:t>. If</w:t>
      </w:r>
      <w:r w:rsidRPr="00EC2249">
        <w:rPr>
          <w:sz w:val="16"/>
        </w:rPr>
        <w:t xml:space="preserve"> the </w:t>
      </w:r>
      <w:r w:rsidRPr="00EC2249">
        <w:rPr>
          <w:rStyle w:val="StyleBoldUnderline"/>
        </w:rPr>
        <w:t>U</w:t>
      </w:r>
      <w:r w:rsidRPr="00EC2249">
        <w:rPr>
          <w:sz w:val="16"/>
        </w:rPr>
        <w:t xml:space="preserve">nited </w:t>
      </w:r>
      <w:r w:rsidRPr="00EC2249">
        <w:rPr>
          <w:rStyle w:val="StyleBoldUnderline"/>
        </w:rPr>
        <w:t>S</w:t>
      </w:r>
      <w:r w:rsidRPr="00EC2249">
        <w:rPr>
          <w:sz w:val="16"/>
        </w:rPr>
        <w:t xml:space="preserve">tates </w:t>
      </w:r>
      <w:r w:rsidRPr="00EC2249">
        <w:rPr>
          <w:rStyle w:val="StyleBoldUnderline"/>
        </w:rPr>
        <w:t>adopted such a strategy</w:t>
      </w:r>
      <w:r w:rsidRPr="00EC2249">
        <w:rPr>
          <w:sz w:val="16"/>
        </w:rPr>
        <w:t xml:space="preserve">, it would be a </w:t>
      </w:r>
      <w:r w:rsidRPr="008F7D46">
        <w:rPr>
          <w:rStyle w:val="StyleBoldUnderline"/>
          <w:highlight w:val="yellow"/>
        </w:rPr>
        <w:t>profound strategic mistake</w:t>
      </w:r>
      <w:r w:rsidRPr="00EC2249">
        <w:rPr>
          <w:sz w:val="16"/>
        </w:rPr>
        <w:t xml:space="preserve"> that would </w:t>
      </w:r>
      <w:r w:rsidRPr="00EC2249">
        <w:rPr>
          <w:rStyle w:val="StyleBoldUnderline"/>
        </w:rPr>
        <w:t>lead to far greater instability and war in the world, imperil American security and deny the United States and its allies the benefits of primacy.</w:t>
      </w:r>
      <w:r w:rsidRPr="00EC2249">
        <w:rPr>
          <w:sz w:val="16"/>
        </w:rPr>
        <w:t xml:space="preserve"> There are two critical issues in any discussion of America's grand strategy: </w:t>
      </w:r>
      <w:r w:rsidRPr="00EC2249">
        <w:rPr>
          <w:rStyle w:val="StyleBoldUnderline"/>
        </w:rPr>
        <w:t xml:space="preserve">Can America remain the dominant state? Should it strive to do this? </w:t>
      </w:r>
      <w:r w:rsidRPr="008F7D46">
        <w:rPr>
          <w:rStyle w:val="StyleBoldUnderline"/>
          <w:highlight w:val="yellow"/>
        </w:rPr>
        <w:t>America can remain dominant due to its prodigious military, economic and soft power capabilities</w:t>
      </w:r>
      <w:r w:rsidRPr="00EC2249">
        <w:rPr>
          <w:sz w:val="16"/>
        </w:rPr>
        <w:t xml:space="preserve">. The totality of that equation of power answers the first issue. The </w:t>
      </w:r>
      <w:r w:rsidRPr="00EC2249">
        <w:rPr>
          <w:rStyle w:val="StyleBoldUnderline"/>
        </w:rPr>
        <w:t>U</w:t>
      </w:r>
      <w:r w:rsidRPr="00EC2249">
        <w:rPr>
          <w:sz w:val="16"/>
        </w:rPr>
        <w:t xml:space="preserve">nited </w:t>
      </w:r>
      <w:r w:rsidRPr="00EC2249">
        <w:rPr>
          <w:rStyle w:val="StyleBoldUnderline"/>
        </w:rPr>
        <w:t>S</w:t>
      </w:r>
      <w:r w:rsidRPr="00EC2249">
        <w:rPr>
          <w:sz w:val="16"/>
        </w:rPr>
        <w:t xml:space="preserve">tates </w:t>
      </w:r>
      <w:r w:rsidRPr="00EC2249">
        <w:rPr>
          <w:rStyle w:val="StyleBoldUnderline"/>
        </w:rPr>
        <w:t>has overwhelming military capabilities and wealth in comparison to other states or likely potential alliances</w:t>
      </w:r>
      <w:r w:rsidRPr="00EC2249">
        <w:rPr>
          <w:sz w:val="16"/>
        </w:rPr>
        <w:t xml:space="preserve">. Barring some disaster or tremendous folly, that will remain the case for the foreseeable future, With few exceptions, </w:t>
      </w:r>
      <w:r w:rsidRPr="00EC2249">
        <w:rPr>
          <w:rStyle w:val="StyleBoldUnderline"/>
        </w:rPr>
        <w:t>even those who advocate retrenchment acknowledge this</w:t>
      </w:r>
      <w:r w:rsidRPr="00EC2249">
        <w:rPr>
          <w:sz w:val="16"/>
        </w:rPr>
        <w:t xml:space="preserve">. So the </w:t>
      </w:r>
      <w:r w:rsidRPr="00EC2249">
        <w:rPr>
          <w:rStyle w:val="StyleBoldUnderline"/>
        </w:rPr>
        <w:t>debate revolves around</w:t>
      </w:r>
      <w:r w:rsidRPr="00EC2249">
        <w:rPr>
          <w:sz w:val="16"/>
        </w:rPr>
        <w:t xml:space="preserve"> the </w:t>
      </w:r>
      <w:r w:rsidRPr="00EC2249">
        <w:rPr>
          <w:rStyle w:val="StyleBoldUnderline"/>
        </w:rPr>
        <w:t>desirability of maintaining American primacy</w:t>
      </w:r>
      <w:r w:rsidRPr="00EC2249">
        <w:rPr>
          <w:sz w:val="16"/>
        </w:rPr>
        <w:t xml:space="preserve">. </w:t>
      </w:r>
      <w:r w:rsidRPr="00EC2249">
        <w:rPr>
          <w:rStyle w:val="StyleBoldUnderline"/>
        </w:rPr>
        <w:t>Proponents</w:t>
      </w:r>
      <w:r w:rsidRPr="00EC2249">
        <w:rPr>
          <w:sz w:val="16"/>
        </w:rPr>
        <w:t xml:space="preserve"> of retrenchment </w:t>
      </w:r>
      <w:r w:rsidRPr="00EC2249">
        <w:rPr>
          <w:rStyle w:val="StyleBoldUnderline"/>
        </w:rPr>
        <w:t>focus</w:t>
      </w:r>
      <w:r w:rsidRPr="00EC2249">
        <w:rPr>
          <w:sz w:val="16"/>
        </w:rPr>
        <w:t xml:space="preserve"> a great deal </w:t>
      </w:r>
      <w:r w:rsidRPr="00EC2249">
        <w:rPr>
          <w:rStyle w:val="StyleBoldUnderline"/>
        </w:rPr>
        <w:t>on the costs of U.S. action--but</w:t>
      </w:r>
      <w:r w:rsidRPr="00EC2249">
        <w:rPr>
          <w:sz w:val="16"/>
        </w:rPr>
        <w:t xml:space="preserve"> they </w:t>
      </w:r>
      <w:r w:rsidRPr="00EC2249">
        <w:rPr>
          <w:rStyle w:val="StyleBoldUnderline"/>
        </w:rPr>
        <w:t xml:space="preserve">fail to realize </w:t>
      </w:r>
      <w:r w:rsidRPr="008F7D46">
        <w:rPr>
          <w:rStyle w:val="StyleBoldUnderline"/>
          <w:highlight w:val="yellow"/>
        </w:rPr>
        <w:t>what is good about American primacy</w:t>
      </w:r>
      <w:r w:rsidRPr="00EC2249">
        <w:rPr>
          <w:sz w:val="16"/>
        </w:rPr>
        <w:t xml:space="preserve">. The price and risks of primacy are reported in newspapers every day; the benefits that stem from it are not. A GRAND strategy of </w:t>
      </w:r>
      <w:r w:rsidRPr="00EC2249">
        <w:rPr>
          <w:rStyle w:val="StyleBoldUnderline"/>
        </w:rPr>
        <w:t>ensuring American primacy takes as its starting point the protection of the U.S. homeland and American global interests</w:t>
      </w:r>
      <w:r w:rsidRPr="00EC2249">
        <w:rPr>
          <w:sz w:val="16"/>
        </w:rPr>
        <w:t xml:space="preserve">. These interests include ensuring that </w:t>
      </w:r>
      <w:r w:rsidRPr="008F7D46">
        <w:rPr>
          <w:rStyle w:val="StyleBoldUnderline"/>
          <w:highlight w:val="yellow"/>
        </w:rPr>
        <w:t>critical resources like oil flow around the world, that the global trade and monetary regimes flourish and that Washington's worldwide network of allies is reassured and protected</w:t>
      </w:r>
      <w:r w:rsidRPr="00EC2249">
        <w:rPr>
          <w:rStyle w:val="StyleBoldUnderline"/>
        </w:rPr>
        <w:t xml:space="preserve">. </w:t>
      </w:r>
      <w:r w:rsidRPr="008F7D46">
        <w:rPr>
          <w:rStyle w:val="StyleBoldUnderline"/>
          <w:highlight w:val="yellow"/>
        </w:rPr>
        <w:t>Allies are a great asset</w:t>
      </w:r>
      <w:r w:rsidRPr="00EC2249">
        <w:rPr>
          <w:rStyle w:val="StyleBoldUnderline"/>
        </w:rPr>
        <w:t xml:space="preserve"> to the United States, in part because they shoulder some of its burdens. Thus, </w:t>
      </w:r>
      <w:r w:rsidRPr="008F7D46">
        <w:rPr>
          <w:rStyle w:val="StyleBoldUnderline"/>
          <w:highlight w:val="yellow"/>
        </w:rPr>
        <w:t>it is no surprise to see NATO in Afghanistan</w:t>
      </w:r>
      <w:r w:rsidRPr="00EC2249">
        <w:rPr>
          <w:rStyle w:val="StyleBoldUnderline"/>
        </w:rPr>
        <w:t xml:space="preserve"> or the</w:t>
      </w:r>
      <w:r w:rsidRPr="00EC2249">
        <w:rPr>
          <w:sz w:val="16"/>
        </w:rPr>
        <w:t xml:space="preserve"> Australians in East Timor. In contrast, a strategy based on </w:t>
      </w:r>
      <w:r w:rsidRPr="00EC2249">
        <w:rPr>
          <w:rStyle w:val="StyleBoldUnderline"/>
        </w:rPr>
        <w:t>retrenchment</w:t>
      </w:r>
      <w:r w:rsidRPr="00EC2249">
        <w:rPr>
          <w:sz w:val="16"/>
        </w:rPr>
        <w:t xml:space="preserve"> will </w:t>
      </w:r>
      <w:r w:rsidRPr="00EC2249">
        <w:rPr>
          <w:rStyle w:val="StyleBoldUnderline"/>
        </w:rPr>
        <w:t>not</w:t>
      </w:r>
      <w:r w:rsidRPr="00EC2249">
        <w:rPr>
          <w:sz w:val="16"/>
        </w:rPr>
        <w:t xml:space="preserve"> be able to </w:t>
      </w:r>
      <w:r w:rsidRPr="00EC2249">
        <w:rPr>
          <w:rStyle w:val="StyleBoldUnderline"/>
        </w:rPr>
        <w:t>achieve</w:t>
      </w:r>
      <w:r w:rsidRPr="00EC2249">
        <w:rPr>
          <w:sz w:val="16"/>
        </w:rPr>
        <w:t xml:space="preserve"> these fundamental </w:t>
      </w:r>
      <w:r w:rsidRPr="00EC2249">
        <w:rPr>
          <w:rStyle w:val="StyleBoldUnderline"/>
        </w:rPr>
        <w:t>objectives</w:t>
      </w:r>
      <w:r w:rsidRPr="00EC2249">
        <w:rPr>
          <w:sz w:val="16"/>
        </w:rPr>
        <w:t xml:space="preserve"> of the United States. Indeed, retrenchment </w:t>
      </w:r>
      <w:r w:rsidRPr="00EC2249">
        <w:rPr>
          <w:rStyle w:val="StyleBoldUnderline"/>
        </w:rPr>
        <w:t>will make</w:t>
      </w:r>
      <w:r w:rsidRPr="00EC2249">
        <w:rPr>
          <w:sz w:val="16"/>
        </w:rPr>
        <w:t xml:space="preserve"> the </w:t>
      </w:r>
      <w:r w:rsidRPr="00EC2249">
        <w:rPr>
          <w:rStyle w:val="StyleBoldUnderline"/>
        </w:rPr>
        <w:t>U</w:t>
      </w:r>
      <w:r w:rsidRPr="00EC2249">
        <w:rPr>
          <w:sz w:val="16"/>
        </w:rPr>
        <w:t xml:space="preserve">nited </w:t>
      </w:r>
      <w:r w:rsidRPr="00EC2249">
        <w:rPr>
          <w:rStyle w:val="StyleBoldUnderline"/>
        </w:rPr>
        <w:t>S</w:t>
      </w:r>
      <w:r w:rsidRPr="00EC2249">
        <w:rPr>
          <w:sz w:val="16"/>
        </w:rPr>
        <w:t xml:space="preserve">tates </w:t>
      </w:r>
      <w:r w:rsidRPr="00EC2249">
        <w:rPr>
          <w:rStyle w:val="StyleBoldUnderline"/>
        </w:rPr>
        <w:t>less secure</w:t>
      </w:r>
      <w:r w:rsidRPr="00EC2249">
        <w:rPr>
          <w:sz w:val="16"/>
        </w:rPr>
        <w:t xml:space="preserve"> than the present grand strategy of primacy. This is because threats will exist no matter what role America chooses to play in international politics. </w:t>
      </w:r>
      <w:r w:rsidRPr="008F7D46">
        <w:rPr>
          <w:rStyle w:val="StyleBoldUnderline"/>
          <w:highlight w:val="yellow"/>
        </w:rPr>
        <w:t>Washington cannot call a "time out", and it cannot hide from threats</w:t>
      </w:r>
      <w:r w:rsidRPr="00EC2249">
        <w:rPr>
          <w:sz w:val="16"/>
        </w:rPr>
        <w:t xml:space="preserve">. Whether they are terrorists, rogue states or rising powers, </w:t>
      </w:r>
      <w:r w:rsidRPr="008F7D46">
        <w:rPr>
          <w:rStyle w:val="StyleBoldUnderline"/>
          <w:highlight w:val="yellow"/>
        </w:rPr>
        <w:t>history shows that threats must be confronted</w:t>
      </w:r>
      <w:r w:rsidRPr="008F7D46">
        <w:rPr>
          <w:sz w:val="16"/>
          <w:highlight w:val="yellow"/>
        </w:rPr>
        <w:t>.</w:t>
      </w:r>
      <w:r w:rsidRPr="00EC2249">
        <w:rPr>
          <w:sz w:val="16"/>
        </w:rPr>
        <w:t xml:space="preserve"> Simply by declaring that the United States is "going home", thus abandoning its commitments or making unconvincing half-pledges to defend its interests and allies, does not mean that others will respect American wishes to retreat. To make such a declaration implies </w:t>
      </w:r>
      <w:r w:rsidRPr="008F7D46">
        <w:rPr>
          <w:rStyle w:val="StyleBoldUnderline"/>
          <w:highlight w:val="yellow"/>
        </w:rPr>
        <w:t>weakness and emboldens aggression</w:t>
      </w:r>
      <w:r w:rsidRPr="00EC2249">
        <w:rPr>
          <w:rStyle w:val="StyleBoldUnderline"/>
        </w:rPr>
        <w:t>.</w:t>
      </w:r>
      <w:r w:rsidRPr="00EC2249">
        <w:rPr>
          <w:sz w:val="16"/>
        </w:rPr>
        <w:t xml:space="preserve"> In the anarchic world of the animal kingdom, predators prefer to eat the weak rather than confront the strong. The same is true of the anarchic world of international politics. If there is no diplomatic solution to the threats that confront the United States, then the conventional and strategic military power of the United States is what protects the country from such threats. And when enemies must be confronted, a strategy based on </w:t>
      </w:r>
      <w:r w:rsidRPr="00EC2249">
        <w:rPr>
          <w:rStyle w:val="StyleBoldUnderline"/>
        </w:rPr>
        <w:t>primacy focuses on engaging enemies overseas, away from American soil</w:t>
      </w:r>
      <w:r w:rsidRPr="00EC2249">
        <w:rPr>
          <w:sz w:val="16"/>
        </w:rPr>
        <w:t xml:space="preserve">. Indeed, a key tenet of the Bush Doctrine is to attack terrorists far from America's shores and </w:t>
      </w:r>
      <w:r w:rsidRPr="00EC2249">
        <w:rPr>
          <w:rStyle w:val="StyleBoldUnderline"/>
        </w:rPr>
        <w:t>not to wait while they use bases in other countries to plan and train for attacks against the United States itself.</w:t>
      </w:r>
      <w:r w:rsidRPr="00EC2249">
        <w:rPr>
          <w:sz w:val="16"/>
        </w:rPr>
        <w:t xml:space="preserve"> This</w:t>
      </w:r>
      <w:r w:rsidRPr="00EC2249">
        <w:rPr>
          <w:rStyle w:val="StyleBoldUnderline"/>
        </w:rPr>
        <w:t xml:space="preserve"> requires</w:t>
      </w:r>
      <w:r w:rsidRPr="00EC2249">
        <w:rPr>
          <w:sz w:val="16"/>
        </w:rPr>
        <w:t xml:space="preserve"> a physical, on-the-</w:t>
      </w:r>
      <w:r w:rsidRPr="00EC2249">
        <w:rPr>
          <w:rStyle w:val="StyleBoldUnderline"/>
        </w:rPr>
        <w:t>ground presence</w:t>
      </w:r>
      <w:r w:rsidRPr="00EC2249">
        <w:rPr>
          <w:sz w:val="16"/>
        </w:rPr>
        <w:t xml:space="preserve"> that cannot be achieved by offshore balancing. Indeed, as Barry Posen Posen: see Poznań, Poland. has noted, </w:t>
      </w:r>
      <w:r w:rsidRPr="00EC2249">
        <w:rPr>
          <w:rStyle w:val="StyleBoldUnderline"/>
        </w:rPr>
        <w:t>U.S. primacy is secured because America</w:t>
      </w:r>
      <w:r w:rsidRPr="00EC2249">
        <w:rPr>
          <w:sz w:val="16"/>
        </w:rPr>
        <w:t xml:space="preserve">, at present, </w:t>
      </w:r>
      <w:r w:rsidRPr="00EC2249">
        <w:rPr>
          <w:rStyle w:val="StyleBoldUnderline"/>
        </w:rPr>
        <w:t>command</w:t>
      </w:r>
      <w:r w:rsidRPr="00EC2249">
        <w:rPr>
          <w:sz w:val="16"/>
        </w:rPr>
        <w:t xml:space="preserve">s the "global commons"--the </w:t>
      </w:r>
      <w:r w:rsidRPr="00EC2249">
        <w:rPr>
          <w:rStyle w:val="StyleBoldUnderline"/>
        </w:rPr>
        <w:t>oceans</w:t>
      </w:r>
      <w:r w:rsidRPr="00EC2249">
        <w:rPr>
          <w:sz w:val="16"/>
        </w:rPr>
        <w:t xml:space="preserve">, the world's </w:t>
      </w:r>
      <w:r w:rsidRPr="00EC2249">
        <w:rPr>
          <w:rStyle w:val="StyleBoldUnderline"/>
        </w:rPr>
        <w:t>airspace and outer space--</w:t>
      </w:r>
      <w:r w:rsidRPr="00EC2249">
        <w:rPr>
          <w:sz w:val="16"/>
        </w:rPr>
        <w:t xml:space="preserve">allowing the United States to project its power far from its borders, while denying those common avenues to its enemies. As a consequence, the </w:t>
      </w:r>
      <w:r w:rsidRPr="00EC2249">
        <w:rPr>
          <w:rStyle w:val="StyleBoldUnderline"/>
        </w:rPr>
        <w:t>costs of power projection for the United States and its allies are reduced,</w:t>
      </w:r>
      <w:r w:rsidRPr="00EC2249">
        <w:rPr>
          <w:sz w:val="16"/>
        </w:rPr>
        <w:t xml:space="preserve"> and the robustness of the United States' conventional and strategic deterrent capabilities is increased. (2) This is not an advantage that should be relinquished lightly. A remarkable fact about international politics today--in a world where American primacy is clearly and unambiguously on display--is that countries want to align themselves with the United States. Of course, this is not out of any sense of altruism, in most cases, but because doing so allows them to use the power of the United States for their own purposes--their own protection, or to gain greater influence. </w:t>
      </w:r>
      <w:r w:rsidRPr="00EC2249">
        <w:rPr>
          <w:rStyle w:val="StyleBoldUnderline"/>
        </w:rPr>
        <w:t>Of 192 countries, 84 are allied with America</w:t>
      </w:r>
      <w:r w:rsidRPr="00EC2249">
        <w:rPr>
          <w:sz w:val="16"/>
        </w:rPr>
        <w:t xml:space="preserve">--their security is tied to the United States through treaties and other informal arrangements--and they include almost all of the major economic and military powers. That is a </w:t>
      </w:r>
      <w:r w:rsidRPr="00EC2249">
        <w:rPr>
          <w:rStyle w:val="StyleBoldUnderline"/>
        </w:rPr>
        <w:t>ratio of almost 17 to one</w:t>
      </w:r>
      <w:r w:rsidRPr="00EC2249">
        <w:rPr>
          <w:sz w:val="16"/>
        </w:rPr>
        <w:t xml:space="preserve"> (85 to five), and a big change from the Cold War when the ratio was about 1.8 to one of states aligned with the United States versus the Soviet Union. Never before in its history has this country, or any country, had so many allies. U.S. primacy--and the</w:t>
      </w:r>
      <w:r w:rsidRPr="00EC2249">
        <w:rPr>
          <w:rStyle w:val="StyleBoldUnderline"/>
        </w:rPr>
        <w:t xml:space="preserve"> bandwagoning effect</w:t>
      </w:r>
      <w:r w:rsidRPr="00EC2249">
        <w:rPr>
          <w:sz w:val="16"/>
        </w:rPr>
        <w:t xml:space="preserve">--has also </w:t>
      </w:r>
      <w:r w:rsidRPr="00EC2249">
        <w:rPr>
          <w:rStyle w:val="StyleBoldUnderline"/>
        </w:rPr>
        <w:t>given us extensive influence in international politics,</w:t>
      </w:r>
      <w:r w:rsidRPr="00EC2249">
        <w:rPr>
          <w:sz w:val="16"/>
        </w:rPr>
        <w:t xml:space="preserve"> allowing the United States to shape the behavior of states and international institutions. Such influence comes in many forms, one of which is </w:t>
      </w:r>
      <w:r w:rsidRPr="008F7D46">
        <w:rPr>
          <w:rStyle w:val="StyleBoldUnderline"/>
          <w:highlight w:val="yellow"/>
        </w:rPr>
        <w:t>America's ability to create coalitions</w:t>
      </w:r>
      <w:r w:rsidRPr="00EC2249">
        <w:rPr>
          <w:sz w:val="16"/>
        </w:rPr>
        <w:t xml:space="preserve"> of like-minded states to</w:t>
      </w:r>
      <w:r w:rsidRPr="00EC2249">
        <w:rPr>
          <w:rStyle w:val="StyleBoldUnderline"/>
        </w:rPr>
        <w:t xml:space="preserve"> </w:t>
      </w:r>
      <w:r w:rsidRPr="008F7D46">
        <w:rPr>
          <w:rStyle w:val="StyleBoldUnderline"/>
          <w:highlight w:val="yellow"/>
        </w:rPr>
        <w:t>free</w:t>
      </w:r>
      <w:r w:rsidRPr="00EC2249">
        <w:rPr>
          <w:rStyle w:val="StyleBoldUnderline"/>
        </w:rPr>
        <w:t xml:space="preserve"> </w:t>
      </w:r>
      <w:r w:rsidRPr="00EC2249">
        <w:rPr>
          <w:sz w:val="16"/>
        </w:rPr>
        <w:t xml:space="preserve">Kosovo, </w:t>
      </w:r>
      <w:r w:rsidRPr="008F7D46">
        <w:rPr>
          <w:rStyle w:val="StyleBoldUnderline"/>
          <w:highlight w:val="yellow"/>
        </w:rPr>
        <w:t>stabilize</w:t>
      </w:r>
      <w:r w:rsidRPr="00EC2249">
        <w:rPr>
          <w:sz w:val="16"/>
        </w:rPr>
        <w:t xml:space="preserve"> Afghanistan, invade Iraq or to</w:t>
      </w:r>
      <w:r w:rsidRPr="00EC2249">
        <w:rPr>
          <w:rStyle w:val="StyleBoldUnderline"/>
        </w:rPr>
        <w:t xml:space="preserve"> </w:t>
      </w:r>
      <w:r w:rsidRPr="008F7D46">
        <w:rPr>
          <w:rStyle w:val="StyleBoldUnderline"/>
          <w:highlight w:val="yellow"/>
        </w:rPr>
        <w:t>stop proliferation</w:t>
      </w:r>
      <w:r w:rsidRPr="00EC2249">
        <w:rPr>
          <w:rStyle w:val="StyleBoldUnderline"/>
        </w:rPr>
        <w:t xml:space="preserve"> </w:t>
      </w:r>
      <w:r w:rsidRPr="00EC2249">
        <w:rPr>
          <w:sz w:val="16"/>
        </w:rPr>
        <w:t xml:space="preserve">through the Proliferation Security Initiative (PSI). Doing so </w:t>
      </w:r>
      <w:r w:rsidRPr="00EC2249">
        <w:rPr>
          <w:rStyle w:val="StyleBoldUnderline"/>
        </w:rPr>
        <w:t>allows the United States to operate with allies outside of the UN, where it can be stymied by opponents.</w:t>
      </w:r>
      <w:r w:rsidRPr="00EC2249">
        <w:rPr>
          <w:sz w:val="16"/>
        </w:rPr>
        <w:t xml:space="preserve"> American-led wars in Kosovo, Afghanistan and Iraq stand in contrast to the UN's inability to save the people of Darfur or even to conduct any military campaign to realize the goals of its charter. The </w:t>
      </w:r>
      <w:r w:rsidRPr="00EC2249">
        <w:rPr>
          <w:rStyle w:val="StyleBoldUnderline"/>
        </w:rPr>
        <w:t>quiet effectiveness</w:t>
      </w:r>
      <w:r w:rsidRPr="00EC2249">
        <w:rPr>
          <w:sz w:val="16"/>
        </w:rPr>
        <w:t xml:space="preserve"> of the PSI in dismantling Libya's WMD programs and unraveling the A. Q. Khan proliferation network are </w:t>
      </w:r>
      <w:r w:rsidRPr="00EC2249">
        <w:rPr>
          <w:rStyle w:val="StyleBoldUnderline"/>
        </w:rPr>
        <w:t>in sharp relief to the typically toothless attempts by the UN to halt proliferation.</w:t>
      </w:r>
      <w:r w:rsidRPr="00EC2249">
        <w:rPr>
          <w:sz w:val="16"/>
        </w:rPr>
        <w:t xml:space="preserve"> You can count with one hand countries opposed to the United States. They are the "Gang of Five": China, Cuba, Iran, North Korea and Venezuela. Of course, countries like India, for example, do not agree with all policy choices made by the United States, such as toward Iran, but New Delhi is friendly to Washington. Only the "Gang of Five" may be expected to consistently resist the agenda and actions of the United States. China is clearly the most important of these states because it is a rising great power. But </w:t>
      </w:r>
      <w:r w:rsidRPr="00EC2249">
        <w:rPr>
          <w:rStyle w:val="StyleBoldUnderline"/>
        </w:rPr>
        <w:t>even Beijing is intimidated by the United States</w:t>
      </w:r>
      <w:r w:rsidRPr="00EC2249">
        <w:rPr>
          <w:sz w:val="16"/>
        </w:rPr>
        <w:t xml:space="preserve"> and refrains from openly challenging U.S. power. China proclaims that it will, if necessary, resort to other mechanisms of challenging the United States, including asymmetric strategies such as targeting communication and intelligence satellites upon which the United States depends. But China may not be confident those strategies would work, and so it is likely to refrain from testing the United States directly for the foreseeable future because China's power benefits, as we shall see, from the international order U.S. primacy creates. The other states are far weaker than China. For three of the "Gang of Five" cases--Venezuela, Iran, Cuba--it is an anti-U.S. regime that is the source of the problem; the country itself is not intrinsically anti-American. Indeed, a change of regime in Caracas, Tehran or Havana could very well reorient relations. </w:t>
      </w:r>
      <w:r w:rsidRPr="00EC2249">
        <w:rPr>
          <w:rStyle w:val="StyleBoldUnderline"/>
        </w:rPr>
        <w:t xml:space="preserve">THROUGHOUT HISTORY, </w:t>
      </w:r>
      <w:r w:rsidRPr="008F7D46">
        <w:rPr>
          <w:rStyle w:val="StyleBoldUnderline"/>
          <w:highlight w:val="yellow"/>
        </w:rPr>
        <w:t>peace and stability</w:t>
      </w:r>
      <w:r w:rsidRPr="00EC2249">
        <w:rPr>
          <w:rStyle w:val="StyleBoldUnderline"/>
        </w:rPr>
        <w:t xml:space="preserve"> have been great </w:t>
      </w:r>
      <w:r w:rsidRPr="00324175">
        <w:rPr>
          <w:rStyle w:val="StyleBoldUnderline"/>
          <w:highlight w:val="yellow"/>
        </w:rPr>
        <w:t>benefits of</w:t>
      </w:r>
      <w:r w:rsidRPr="00EC2249">
        <w:rPr>
          <w:rStyle w:val="StyleBoldUnderline"/>
        </w:rPr>
        <w:t xml:space="preserve"> an </w:t>
      </w:r>
      <w:r w:rsidRPr="00324175">
        <w:rPr>
          <w:rStyle w:val="StyleBoldUnderline"/>
          <w:highlight w:val="yellow"/>
        </w:rPr>
        <w:t>era</w:t>
      </w:r>
      <w:r w:rsidRPr="00EC2249">
        <w:rPr>
          <w:rStyle w:val="StyleBoldUnderline"/>
        </w:rPr>
        <w:t xml:space="preserve"> </w:t>
      </w:r>
      <w:r w:rsidRPr="00324175">
        <w:rPr>
          <w:rStyle w:val="StyleBoldUnderline"/>
          <w:highlight w:val="yellow"/>
        </w:rPr>
        <w:t>where there</w:t>
      </w:r>
      <w:r w:rsidRPr="00EC2249">
        <w:rPr>
          <w:rStyle w:val="StyleBoldUnderline"/>
        </w:rPr>
        <w:t xml:space="preserve"> </w:t>
      </w:r>
      <w:r w:rsidRPr="00324175">
        <w:rPr>
          <w:rStyle w:val="StyleBoldUnderline"/>
          <w:highlight w:val="yellow"/>
        </w:rPr>
        <w:t>was a dominant power</w:t>
      </w:r>
      <w:r w:rsidRPr="00EC2249">
        <w:rPr>
          <w:rStyle w:val="StyleBoldUnderline"/>
        </w:rPr>
        <w:t xml:space="preserve">--Rome, Britain or the </w:t>
      </w:r>
      <w:r w:rsidRPr="00324175">
        <w:rPr>
          <w:rStyle w:val="StyleBoldUnderline"/>
        </w:rPr>
        <w:t>United States</w:t>
      </w:r>
      <w:r w:rsidRPr="00EC2249">
        <w:rPr>
          <w:rStyle w:val="StyleBoldUnderline"/>
        </w:rPr>
        <w:t xml:space="preserve"> today.</w:t>
      </w:r>
      <w:r w:rsidRPr="00EC2249">
        <w:rPr>
          <w:sz w:val="16"/>
        </w:rPr>
        <w:t xml:space="preserve"> Scholars and statesmen have long recognized the irenic effect of power on the anarchic world of international politics. Everything we think of when we consider the current international order--</w:t>
      </w:r>
      <w:r w:rsidRPr="00324175">
        <w:rPr>
          <w:rStyle w:val="StyleBoldUnderline"/>
          <w:highlight w:val="yellow"/>
        </w:rPr>
        <w:t>free trade, a robust monetary regime, increasing respect for human rights, growing democratization is directly linked to U.S. power</w:t>
      </w:r>
      <w:r w:rsidRPr="00EC2249">
        <w:rPr>
          <w:rStyle w:val="StyleBoldUnderline"/>
        </w:rPr>
        <w:t>.</w:t>
      </w:r>
      <w:r w:rsidRPr="00EC2249">
        <w:rPr>
          <w:sz w:val="16"/>
        </w:rPr>
        <w:t xml:space="preserve"> Retrenchment proponents seem to think that the current system can be maintained without the current amount of U.S. power behind it. In that they are dead wrong and need to be reminded of one of history's most significant lessons: </w:t>
      </w:r>
      <w:r w:rsidRPr="00EC2249">
        <w:rPr>
          <w:rStyle w:val="StyleBoldUnderline"/>
        </w:rPr>
        <w:t>Appalling things happen when international orders collapse. The Dark Ages followed Rome's collapse. Hitler succeeded the order established at Versailles</w:t>
      </w:r>
      <w:r w:rsidRPr="00EC2249">
        <w:rPr>
          <w:sz w:val="16"/>
        </w:rPr>
        <w:t xml:space="preserve">. Without U.S. power, the liberal order created by the United States will end just as assuredly. As country and western great Ral Donner sang: "You don't know what you've got (until you lose it)." Consequently, it is important to note what those good things are. In addition to </w:t>
      </w:r>
      <w:r w:rsidRPr="00EC2249">
        <w:rPr>
          <w:rStyle w:val="StyleBoldUnderline"/>
        </w:rPr>
        <w:t>ensuring the security of the United States and its allies, American primacy within the international system causes many positive outcomes for Washington and the world.</w:t>
      </w:r>
      <w:r w:rsidRPr="00EC2249">
        <w:rPr>
          <w:sz w:val="16"/>
        </w:rPr>
        <w:t xml:space="preserve"> The first has been a more peaceful world. During the Cold War, U.S. leadership reduced friction among many states that were historical antagonists, most notably France and West Germany. Today, </w:t>
      </w:r>
      <w:r w:rsidRPr="00EC2249">
        <w:rPr>
          <w:rStyle w:val="StyleBoldUnderline"/>
        </w:rPr>
        <w:t xml:space="preserve">American </w:t>
      </w:r>
      <w:r w:rsidRPr="00324175">
        <w:rPr>
          <w:rStyle w:val="StyleBoldUnderline"/>
          <w:highlight w:val="yellow"/>
        </w:rPr>
        <w:t>primacy helps keep a number of complicated relationships aligned</w:t>
      </w:r>
      <w:r w:rsidRPr="00EC2249">
        <w:rPr>
          <w:rStyle w:val="StyleBoldUnderline"/>
        </w:rPr>
        <w:t>--between Greece and Turkey, Israel and Egypt, South Korea and Japan, India and Pakistan, Indonesia and Australia.</w:t>
      </w:r>
      <w:r w:rsidRPr="00EC2249">
        <w:rPr>
          <w:sz w:val="16"/>
        </w:rPr>
        <w:t xml:space="preserve"> This is not to say it fulfills Woodrow Wilson's vision of ending all war. Wars still occur where Washington's interests are not seriously threatened, such as in Darfur, but a </w:t>
      </w:r>
      <w:r w:rsidRPr="00EC2249">
        <w:rPr>
          <w:rStyle w:val="StyleBoldUnderline"/>
        </w:rPr>
        <w:t xml:space="preserve">Pax Americana does </w:t>
      </w:r>
      <w:r w:rsidRPr="00324175">
        <w:rPr>
          <w:rStyle w:val="StyleBoldUnderline"/>
          <w:highlight w:val="yellow"/>
        </w:rPr>
        <w:t>reduce war's likelihood</w:t>
      </w:r>
      <w:r w:rsidRPr="00EC2249">
        <w:rPr>
          <w:rStyle w:val="StyleBoldUnderline"/>
        </w:rPr>
        <w:t xml:space="preserve">, particularly war's worst form: great power wars. </w:t>
      </w:r>
      <w:r w:rsidRPr="00EC2249">
        <w:rPr>
          <w:sz w:val="16"/>
        </w:rPr>
        <w:t xml:space="preserve">Second, </w:t>
      </w:r>
      <w:r w:rsidRPr="00EC2249">
        <w:rPr>
          <w:rStyle w:val="StyleBoldUnderline"/>
        </w:rPr>
        <w:t>American power gives</w:t>
      </w:r>
      <w:r w:rsidRPr="00EC2249">
        <w:rPr>
          <w:sz w:val="16"/>
        </w:rPr>
        <w:t xml:space="preserve"> the </w:t>
      </w:r>
      <w:r w:rsidRPr="00EC2249">
        <w:rPr>
          <w:rStyle w:val="StyleBoldUnderline"/>
        </w:rPr>
        <w:t>U</w:t>
      </w:r>
      <w:r w:rsidRPr="00EC2249">
        <w:rPr>
          <w:sz w:val="16"/>
        </w:rPr>
        <w:t xml:space="preserve">nited </w:t>
      </w:r>
      <w:r w:rsidRPr="00EC2249">
        <w:rPr>
          <w:rStyle w:val="StyleBoldUnderline"/>
        </w:rPr>
        <w:t>S</w:t>
      </w:r>
      <w:r w:rsidRPr="00EC2249">
        <w:rPr>
          <w:sz w:val="16"/>
        </w:rPr>
        <w:t xml:space="preserve">tates the </w:t>
      </w:r>
      <w:r w:rsidRPr="00EC2249">
        <w:rPr>
          <w:rStyle w:val="StyleBoldUnderline"/>
        </w:rPr>
        <w:t xml:space="preserve">ability to </w:t>
      </w:r>
      <w:r w:rsidRPr="00324175">
        <w:rPr>
          <w:rStyle w:val="StyleBoldUnderline"/>
          <w:highlight w:val="yellow"/>
        </w:rPr>
        <w:t>spread democracy</w:t>
      </w:r>
      <w:r w:rsidRPr="00EC2249">
        <w:rPr>
          <w:sz w:val="16"/>
        </w:rPr>
        <w:t xml:space="preserve"> and other elements of its ideology of liberalism. Doing so is a source of much good for the countries concerned as well as the United States because, as John Owen noted on these pages in the Spring 2006 issue, liberal democracies are more likely to align with the United States and be sympathetic to the American worldview</w:t>
      </w:r>
      <w:r>
        <w:rPr>
          <w:sz w:val="16"/>
        </w:rPr>
        <w:t>.</w:t>
      </w:r>
      <w:r w:rsidRPr="00EC2249">
        <w:rPr>
          <w:rStyle w:val="StyleBoldUnderline"/>
        </w:rPr>
        <w:t xml:space="preserve"> </w:t>
      </w:r>
    </w:p>
    <w:p w:rsidR="00C77072" w:rsidRDefault="00C77072" w:rsidP="00C77072">
      <w:pPr>
        <w:pStyle w:val="Heading4"/>
      </w:pPr>
      <w:r>
        <w:t>Hegemony solves world relations, terror and rapid response</w:t>
      </w:r>
    </w:p>
    <w:p w:rsidR="00C77072" w:rsidRDefault="00C77072" w:rsidP="00C77072">
      <w:r w:rsidRPr="00EC2249">
        <w:rPr>
          <w:rStyle w:val="StyleStyleBold12pt"/>
        </w:rPr>
        <w:t>Thayer 06-</w:t>
      </w:r>
      <w:r>
        <w:t xml:space="preserve"> professor of security studies at Missouri State, (Bradley, The National Interest, “In Defense of Primacy,” November/December, p. 32-37</w:t>
      </w:r>
    </w:p>
    <w:p w:rsidR="00C77072" w:rsidRDefault="00AF3FBA" w:rsidP="00C77072">
      <w:hyperlink r:id="rId50" w:history="1">
        <w:r w:rsidR="00C77072" w:rsidRPr="0017580C">
          <w:rPr>
            <w:rStyle w:val="Hyperlink"/>
          </w:rPr>
          <w:t>http://www.thefreelibrary.com/In+defense+of+primacy.-a0155089106</w:t>
        </w:r>
      </w:hyperlink>
      <w:r w:rsidR="00C77072">
        <w:t>)//IB</w:t>
      </w:r>
    </w:p>
    <w:p w:rsidR="00C77072" w:rsidRDefault="00C77072" w:rsidP="00C77072">
      <w:pPr>
        <w:rPr>
          <w:rStyle w:val="StyleBoldUnderline"/>
        </w:rPr>
      </w:pPr>
      <w:r w:rsidRPr="00EC2249">
        <w:rPr>
          <w:rStyle w:val="StyleBoldUnderline"/>
        </w:rPr>
        <w:t xml:space="preserve">Fourth and finally, the </w:t>
      </w:r>
      <w:r w:rsidRPr="00324175">
        <w:rPr>
          <w:rStyle w:val="StyleBoldUnderline"/>
          <w:highlight w:val="yellow"/>
        </w:rPr>
        <w:t>U</w:t>
      </w:r>
      <w:r w:rsidRPr="00EC2249">
        <w:rPr>
          <w:rStyle w:val="StyleBoldUnderline"/>
        </w:rPr>
        <w:t xml:space="preserve">nited </w:t>
      </w:r>
      <w:r w:rsidRPr="00324175">
        <w:rPr>
          <w:rStyle w:val="StyleBoldUnderline"/>
          <w:highlight w:val="yellow"/>
        </w:rPr>
        <w:t>S</w:t>
      </w:r>
      <w:r w:rsidRPr="00324175">
        <w:rPr>
          <w:rStyle w:val="StyleBoldUnderline"/>
        </w:rPr>
        <w:t>tates</w:t>
      </w:r>
      <w:r w:rsidRPr="00EC2249">
        <w:rPr>
          <w:rStyle w:val="StyleBoldUnderline"/>
        </w:rPr>
        <w:t xml:space="preserve">, in seeking primacy, has been </w:t>
      </w:r>
      <w:r w:rsidRPr="00324175">
        <w:rPr>
          <w:rStyle w:val="StyleBoldUnderline"/>
        </w:rPr>
        <w:t>willing to</w:t>
      </w:r>
      <w:r w:rsidRPr="00EC2249">
        <w:rPr>
          <w:rStyle w:val="StyleBoldUnderline"/>
        </w:rPr>
        <w:t xml:space="preserve"> </w:t>
      </w:r>
      <w:r w:rsidRPr="00324175">
        <w:rPr>
          <w:rStyle w:val="StyleBoldUnderline"/>
          <w:highlight w:val="yellow"/>
        </w:rPr>
        <w:t>use its power</w:t>
      </w:r>
      <w:r w:rsidRPr="00EC2249">
        <w:rPr>
          <w:rStyle w:val="StyleBoldUnderline"/>
        </w:rPr>
        <w:t xml:space="preserve"> not only to advance its interests but to </w:t>
      </w:r>
      <w:r w:rsidRPr="00324175">
        <w:rPr>
          <w:rStyle w:val="StyleBoldUnderline"/>
          <w:highlight w:val="yellow"/>
        </w:rPr>
        <w:t>promote the welfare of people all over the globe</w:t>
      </w:r>
      <w:r w:rsidRPr="00EC2249">
        <w:rPr>
          <w:sz w:val="16"/>
        </w:rPr>
        <w:t xml:space="preserve">. The </w:t>
      </w:r>
      <w:r w:rsidRPr="00324175">
        <w:rPr>
          <w:rStyle w:val="StyleBoldUnderline"/>
          <w:highlight w:val="yellow"/>
        </w:rPr>
        <w:t>U</w:t>
      </w:r>
      <w:r w:rsidRPr="00EC2249">
        <w:rPr>
          <w:sz w:val="16"/>
        </w:rPr>
        <w:t xml:space="preserve">nited </w:t>
      </w:r>
      <w:r w:rsidRPr="00324175">
        <w:rPr>
          <w:rStyle w:val="StyleBoldUnderline"/>
          <w:highlight w:val="yellow"/>
        </w:rPr>
        <w:t>S</w:t>
      </w:r>
      <w:r w:rsidRPr="00EC2249">
        <w:rPr>
          <w:sz w:val="16"/>
        </w:rPr>
        <w:t xml:space="preserve">tates is the earth's </w:t>
      </w:r>
      <w:r w:rsidRPr="00FB021B">
        <w:rPr>
          <w:rStyle w:val="StyleBoldUnderline"/>
          <w:highlight w:val="yellow"/>
        </w:rPr>
        <w:t>leading source of positive externalities for the world</w:t>
      </w:r>
      <w:r w:rsidRPr="00EC2249">
        <w:rPr>
          <w:sz w:val="16"/>
        </w:rPr>
        <w:t xml:space="preserve">. The </w:t>
      </w:r>
      <w:r w:rsidRPr="00FB021B">
        <w:rPr>
          <w:rStyle w:val="StyleBoldUnderline"/>
          <w:highlight w:val="yellow"/>
        </w:rPr>
        <w:t xml:space="preserve">U.S. military </w:t>
      </w:r>
      <w:r w:rsidRPr="00FB021B">
        <w:rPr>
          <w:rStyle w:val="StyleBoldUnderline"/>
        </w:rPr>
        <w:t>has participated</w:t>
      </w:r>
      <w:r w:rsidRPr="00EC2249">
        <w:rPr>
          <w:sz w:val="16"/>
        </w:rPr>
        <w:t xml:space="preserve"> in over fifty operations since the end of the Cold War--and </w:t>
      </w:r>
      <w:r w:rsidRPr="00EC2249">
        <w:rPr>
          <w:rStyle w:val="StyleBoldUnderline"/>
        </w:rPr>
        <w:t xml:space="preserve">most of those </w:t>
      </w:r>
      <w:r w:rsidRPr="00FB021B">
        <w:rPr>
          <w:rStyle w:val="StyleBoldUnderline"/>
          <w:highlight w:val="yellow"/>
        </w:rPr>
        <w:t>missions have been humanitarian</w:t>
      </w:r>
      <w:r w:rsidRPr="00EC2249">
        <w:rPr>
          <w:sz w:val="16"/>
        </w:rPr>
        <w:t xml:space="preserve"> in nature. Indeed, the </w:t>
      </w:r>
      <w:r w:rsidRPr="00EC2249">
        <w:rPr>
          <w:rStyle w:val="StyleBoldUnderline"/>
        </w:rPr>
        <w:t>U.S. military</w:t>
      </w:r>
      <w:r w:rsidRPr="00EC2249">
        <w:rPr>
          <w:sz w:val="16"/>
        </w:rPr>
        <w:t xml:space="preserve"> is the earth's "911 force"--it serves, de facto, as </w:t>
      </w:r>
      <w:r w:rsidRPr="00EC2249">
        <w:rPr>
          <w:rStyle w:val="StyleBoldUnderline"/>
        </w:rPr>
        <w:t>the world's police</w:t>
      </w:r>
      <w:r w:rsidRPr="00EC2249">
        <w:rPr>
          <w:sz w:val="16"/>
        </w:rPr>
        <w:t xml:space="preserve">, the global paramedic and the planet's fire department. </w:t>
      </w:r>
      <w:r w:rsidRPr="00FB021B">
        <w:rPr>
          <w:rStyle w:val="StyleBoldUnderline"/>
          <w:highlight w:val="yellow"/>
        </w:rPr>
        <w:t>Whenever there is a natural disaster</w:t>
      </w:r>
      <w:r w:rsidRPr="00EC2249">
        <w:rPr>
          <w:rStyle w:val="StyleBoldUnderline"/>
        </w:rPr>
        <w:t>,</w:t>
      </w:r>
      <w:r w:rsidRPr="00EC2249">
        <w:rPr>
          <w:sz w:val="16"/>
        </w:rPr>
        <w:t xml:space="preserve"> earthquake, flood, drought, volcanic eruption, typhoon or tsunami, the </w:t>
      </w:r>
      <w:r w:rsidRPr="00FB021B">
        <w:rPr>
          <w:rStyle w:val="StyleBoldUnderline"/>
          <w:highlight w:val="yellow"/>
        </w:rPr>
        <w:t>U</w:t>
      </w:r>
      <w:r w:rsidRPr="00EC2249">
        <w:rPr>
          <w:sz w:val="16"/>
        </w:rPr>
        <w:t xml:space="preserve">nited </w:t>
      </w:r>
      <w:r w:rsidRPr="00FB021B">
        <w:rPr>
          <w:rStyle w:val="StyleBoldUnderline"/>
          <w:highlight w:val="yellow"/>
        </w:rPr>
        <w:t>S</w:t>
      </w:r>
      <w:r w:rsidRPr="00FB021B">
        <w:rPr>
          <w:sz w:val="16"/>
        </w:rPr>
        <w:t>t</w:t>
      </w:r>
      <w:r w:rsidRPr="00EC2249">
        <w:rPr>
          <w:sz w:val="16"/>
        </w:rPr>
        <w:t xml:space="preserve">ates </w:t>
      </w:r>
      <w:r w:rsidRPr="00FB021B">
        <w:rPr>
          <w:rStyle w:val="StyleBoldUnderline"/>
          <w:highlight w:val="yellow"/>
        </w:rPr>
        <w:t>assists</w:t>
      </w:r>
      <w:r w:rsidRPr="00EC2249">
        <w:rPr>
          <w:sz w:val="16"/>
        </w:rPr>
        <w:t xml:space="preserve"> the countries in need. On the day after Christmas in 2004, a tremendous </w:t>
      </w:r>
      <w:r w:rsidRPr="00EC2249">
        <w:rPr>
          <w:rStyle w:val="StyleBoldUnderline"/>
        </w:rPr>
        <w:t>earthquake and tsunami</w:t>
      </w:r>
      <w:r w:rsidRPr="00EC2249">
        <w:rPr>
          <w:sz w:val="16"/>
        </w:rPr>
        <w:t xml:space="preserve"> occurred in the Indian Ocean </w:t>
      </w:r>
      <w:r w:rsidRPr="00FB021B">
        <w:rPr>
          <w:rStyle w:val="StyleBoldUnderline"/>
          <w:highlight w:val="yellow"/>
        </w:rPr>
        <w:t>near Sumatra</w:t>
      </w:r>
      <w:r w:rsidRPr="00EC2249">
        <w:rPr>
          <w:sz w:val="16"/>
        </w:rPr>
        <w:t xml:space="preserve">, killing some 300,000 people. The </w:t>
      </w:r>
      <w:r w:rsidRPr="00EC2249">
        <w:rPr>
          <w:rStyle w:val="StyleBoldUnderline"/>
        </w:rPr>
        <w:t>U</w:t>
      </w:r>
      <w:r w:rsidRPr="00EC2249">
        <w:rPr>
          <w:sz w:val="16"/>
        </w:rPr>
        <w:t xml:space="preserve">nited </w:t>
      </w:r>
      <w:r w:rsidRPr="00EC2249">
        <w:rPr>
          <w:rStyle w:val="StyleBoldUnderline"/>
        </w:rPr>
        <w:t>S</w:t>
      </w:r>
      <w:r w:rsidRPr="00EC2249">
        <w:rPr>
          <w:sz w:val="16"/>
        </w:rPr>
        <w:t xml:space="preserve">tates was the </w:t>
      </w:r>
      <w:r w:rsidRPr="00FB021B">
        <w:rPr>
          <w:rStyle w:val="StyleBoldUnderline"/>
          <w:highlight w:val="yellow"/>
        </w:rPr>
        <w:t>first to respond</w:t>
      </w:r>
      <w:r w:rsidRPr="00EC2249">
        <w:rPr>
          <w:sz w:val="16"/>
        </w:rPr>
        <w:t xml:space="preserve"> with aid. Washington followed up with a large contribution of aid and deployed the U.S. military to South and Southeast Asia for many months to help with the aftermath of the disaster. About </w:t>
      </w:r>
      <w:r w:rsidRPr="00FB021B">
        <w:rPr>
          <w:rStyle w:val="StyleBoldUnderline"/>
          <w:highlight w:val="yellow"/>
        </w:rPr>
        <w:t>20,000 U.S. soldiers</w:t>
      </w:r>
      <w:r w:rsidRPr="00EC2249">
        <w:rPr>
          <w:sz w:val="16"/>
        </w:rPr>
        <w:t>, sailors, airmen and marines responded by</w:t>
      </w:r>
      <w:r w:rsidRPr="00EC2249">
        <w:rPr>
          <w:rStyle w:val="StyleBoldUnderline"/>
        </w:rPr>
        <w:t xml:space="preserve"> providing water, food, medical aid, disease treatment</w:t>
      </w:r>
      <w:r w:rsidRPr="00EC2249">
        <w:rPr>
          <w:sz w:val="16"/>
        </w:rPr>
        <w:t xml:space="preserve"> and prevention as well as forensic assistance to help identify the bodies of those killed. Only the U.S. military could have accomplished this Herculean effort. </w:t>
      </w:r>
      <w:r w:rsidRPr="00FB021B">
        <w:rPr>
          <w:rStyle w:val="StyleBoldUnderline"/>
          <w:highlight w:val="yellow"/>
        </w:rPr>
        <w:t>No other force</w:t>
      </w:r>
      <w:r w:rsidRPr="00EC2249">
        <w:rPr>
          <w:rStyle w:val="StyleBoldUnderline"/>
        </w:rPr>
        <w:t xml:space="preserve"> possesses the communications capabilities or global logistical reach of the U.S. military. In fact</w:t>
      </w:r>
      <w:r w:rsidRPr="00FB021B">
        <w:rPr>
          <w:rStyle w:val="StyleBoldUnderline"/>
          <w:highlight w:val="yellow"/>
        </w:rPr>
        <w:t>, UN peacekeeping</w:t>
      </w:r>
      <w:r w:rsidRPr="00EC2249">
        <w:rPr>
          <w:rStyle w:val="StyleBoldUnderline"/>
        </w:rPr>
        <w:t xml:space="preserve"> operations </w:t>
      </w:r>
      <w:r w:rsidRPr="00FB021B">
        <w:rPr>
          <w:rStyle w:val="StyleBoldUnderline"/>
          <w:highlight w:val="yellow"/>
        </w:rPr>
        <w:t>depend on the U</w:t>
      </w:r>
      <w:r w:rsidRPr="00FB021B">
        <w:rPr>
          <w:rStyle w:val="StyleBoldUnderline"/>
        </w:rPr>
        <w:t xml:space="preserve">nited </w:t>
      </w:r>
      <w:r w:rsidRPr="00FB021B">
        <w:rPr>
          <w:rStyle w:val="StyleBoldUnderline"/>
          <w:highlight w:val="yellow"/>
        </w:rPr>
        <w:t>S</w:t>
      </w:r>
      <w:r w:rsidRPr="00FB021B">
        <w:rPr>
          <w:rStyle w:val="StyleBoldUnderline"/>
        </w:rPr>
        <w:t>tates</w:t>
      </w:r>
      <w:r w:rsidRPr="00EC2249">
        <w:rPr>
          <w:rStyle w:val="StyleBoldUnderline"/>
        </w:rPr>
        <w:t xml:space="preserve"> to supply UN forces.</w:t>
      </w:r>
      <w:r w:rsidRPr="00EC2249">
        <w:rPr>
          <w:sz w:val="16"/>
        </w:rPr>
        <w:t xml:space="preserve"> American generosity has done more to help the </w:t>
      </w:r>
      <w:r w:rsidRPr="00EC2249">
        <w:rPr>
          <w:rStyle w:val="StyleBoldUnderline"/>
        </w:rPr>
        <w:t>U</w:t>
      </w:r>
      <w:r w:rsidRPr="00EC2249">
        <w:rPr>
          <w:sz w:val="16"/>
        </w:rPr>
        <w:t xml:space="preserve">nited </w:t>
      </w:r>
      <w:r w:rsidRPr="00EC2249">
        <w:rPr>
          <w:rStyle w:val="StyleBoldUnderline"/>
        </w:rPr>
        <w:t>S</w:t>
      </w:r>
      <w:r w:rsidRPr="00EC2249">
        <w:rPr>
          <w:sz w:val="16"/>
        </w:rPr>
        <w:t xml:space="preserve">tates </w:t>
      </w:r>
      <w:r w:rsidRPr="00FB021B">
        <w:rPr>
          <w:rStyle w:val="StyleBoldUnderline"/>
          <w:highlight w:val="yellow"/>
        </w:rPr>
        <w:t>fight</w:t>
      </w:r>
      <w:r w:rsidRPr="00EC2249">
        <w:rPr>
          <w:sz w:val="16"/>
        </w:rPr>
        <w:t xml:space="preserve"> the </w:t>
      </w:r>
      <w:r w:rsidRPr="00FB021B">
        <w:rPr>
          <w:rStyle w:val="StyleBoldUnderline"/>
          <w:highlight w:val="yellow"/>
        </w:rPr>
        <w:t>War on Terror</w:t>
      </w:r>
      <w:r w:rsidRPr="00EC2249">
        <w:rPr>
          <w:sz w:val="16"/>
        </w:rPr>
        <w:t xml:space="preserve"> than almost any other measure. </w:t>
      </w:r>
      <w:r w:rsidRPr="00FB021B">
        <w:rPr>
          <w:rStyle w:val="StyleBoldUnderline"/>
          <w:highlight w:val="yellow"/>
        </w:rPr>
        <w:t>Before</w:t>
      </w:r>
      <w:r w:rsidRPr="00EC2249">
        <w:rPr>
          <w:sz w:val="16"/>
        </w:rPr>
        <w:t xml:space="preserve"> the </w:t>
      </w:r>
      <w:r w:rsidRPr="00FB021B">
        <w:rPr>
          <w:rStyle w:val="StyleBoldUnderline"/>
          <w:highlight w:val="yellow"/>
        </w:rPr>
        <w:t>tsunami, 80 percent of Indonesian public opinion was opposed to the U</w:t>
      </w:r>
      <w:r w:rsidRPr="00EC2249">
        <w:rPr>
          <w:sz w:val="16"/>
        </w:rPr>
        <w:t xml:space="preserve">nited </w:t>
      </w:r>
      <w:r w:rsidRPr="00FB021B">
        <w:rPr>
          <w:rStyle w:val="StyleBoldUnderline"/>
          <w:highlight w:val="yellow"/>
        </w:rPr>
        <w:t>S</w:t>
      </w:r>
      <w:r w:rsidRPr="00EC2249">
        <w:rPr>
          <w:sz w:val="16"/>
        </w:rPr>
        <w:t>tates;</w:t>
      </w:r>
      <w:r w:rsidRPr="00EC2249">
        <w:rPr>
          <w:rStyle w:val="StyleBoldUnderline"/>
        </w:rPr>
        <w:t xml:space="preserve"> </w:t>
      </w:r>
      <w:r w:rsidRPr="00FB021B">
        <w:rPr>
          <w:rStyle w:val="StyleBoldUnderline"/>
          <w:highlight w:val="yellow"/>
        </w:rPr>
        <w:t>after it, 80 percent had a favorable opinion of America</w:t>
      </w:r>
      <w:r w:rsidRPr="00EC2249">
        <w:rPr>
          <w:sz w:val="16"/>
        </w:rPr>
        <w:t xml:space="preserve">. Two years after the disaster, and in poll after poll, Indonesians still have overwhelmingly positive views of the United States. In </w:t>
      </w:r>
      <w:r w:rsidRPr="00EC2249">
        <w:rPr>
          <w:rStyle w:val="StyleBoldUnderline"/>
        </w:rPr>
        <w:t>October 2005</w:t>
      </w:r>
      <w:r w:rsidRPr="00EC2249">
        <w:rPr>
          <w:sz w:val="16"/>
        </w:rPr>
        <w:t xml:space="preserve">, an </w:t>
      </w:r>
      <w:r w:rsidRPr="00FB021B">
        <w:rPr>
          <w:rStyle w:val="StyleBoldUnderline"/>
          <w:highlight w:val="yellow"/>
        </w:rPr>
        <w:t>enormous earthquake struck Kashmir</w:t>
      </w:r>
      <w:r w:rsidRPr="00EC2249">
        <w:rPr>
          <w:sz w:val="16"/>
        </w:rPr>
        <w:t xml:space="preserve">, killing about 74,000 people and leaving three million homeless. The </w:t>
      </w:r>
      <w:r w:rsidRPr="00FB021B">
        <w:rPr>
          <w:rStyle w:val="StyleBoldUnderline"/>
          <w:highlight w:val="yellow"/>
        </w:rPr>
        <w:t>U.S. military respond</w:t>
      </w:r>
      <w:r w:rsidRPr="00EC2249">
        <w:rPr>
          <w:rStyle w:val="StyleBoldUnderline"/>
        </w:rPr>
        <w:t xml:space="preserve">ed immediately, </w:t>
      </w:r>
      <w:r w:rsidRPr="00FB021B">
        <w:rPr>
          <w:rStyle w:val="StyleBoldUnderline"/>
        </w:rPr>
        <w:t>diverting</w:t>
      </w:r>
      <w:r w:rsidRPr="00EC2249">
        <w:rPr>
          <w:rStyle w:val="StyleBoldUnderline"/>
        </w:rPr>
        <w:t xml:space="preserve"> helicopters fighting the War on Terror in nearby Afghanistan to bring relief </w:t>
      </w:r>
      <w:r w:rsidRPr="00FB021B">
        <w:rPr>
          <w:rStyle w:val="StyleBoldUnderline"/>
          <w:highlight w:val="yellow"/>
        </w:rPr>
        <w:t>a</w:t>
      </w:r>
      <w:r w:rsidRPr="00EC2249">
        <w:rPr>
          <w:sz w:val="16"/>
        </w:rPr>
        <w:t xml:space="preserve">s </w:t>
      </w:r>
      <w:r w:rsidRPr="00FB021B">
        <w:rPr>
          <w:rStyle w:val="StyleBoldUnderline"/>
          <w:highlight w:val="yellow"/>
        </w:rPr>
        <w:t>s</w:t>
      </w:r>
      <w:r w:rsidRPr="00EC2249">
        <w:rPr>
          <w:sz w:val="16"/>
        </w:rPr>
        <w:t xml:space="preserve">oon </w:t>
      </w:r>
      <w:r w:rsidRPr="00FB021B">
        <w:rPr>
          <w:rStyle w:val="StyleBoldUnderline"/>
          <w:highlight w:val="yellow"/>
        </w:rPr>
        <w:t>a</w:t>
      </w:r>
      <w:r w:rsidRPr="00EC2249">
        <w:rPr>
          <w:sz w:val="16"/>
        </w:rPr>
        <w:t xml:space="preserve">s </w:t>
      </w:r>
      <w:r w:rsidRPr="00FB021B">
        <w:rPr>
          <w:rStyle w:val="StyleBoldUnderline"/>
          <w:highlight w:val="yellow"/>
        </w:rPr>
        <w:t>p</w:t>
      </w:r>
      <w:r w:rsidRPr="00EC2249">
        <w:rPr>
          <w:sz w:val="16"/>
        </w:rPr>
        <w:t xml:space="preserve">ossible. To help those in need, the United States also provided financial aid to Pakistan; and, as one might expect from those witnessing the munificence of the United States, it left a lasting impression about America. For the first time since 9/11, </w:t>
      </w:r>
      <w:r w:rsidRPr="00EC2249">
        <w:rPr>
          <w:rStyle w:val="StyleBoldUnderline"/>
        </w:rPr>
        <w:t xml:space="preserve">polls of Pakistani opinion have found that more people are favorable toward the United States than unfavorable, while </w:t>
      </w:r>
      <w:r w:rsidRPr="00FB021B">
        <w:rPr>
          <w:rStyle w:val="StyleBoldUnderline"/>
          <w:highlight w:val="yellow"/>
        </w:rPr>
        <w:t>support for Al-Qaeda dropped to its lowest level.</w:t>
      </w:r>
      <w:r w:rsidRPr="00EC2249">
        <w:rPr>
          <w:sz w:val="16"/>
        </w:rPr>
        <w:t xml:space="preserve"> Whether in Indonesia or Kashmir, the money was well-spent because it helped people in the wake of disasters, but it also had a real impact on the War on Terror. When people in the Muslim world witness the U.S. military conducting a humanitarian mission, there is a clearly positive impact on Muslim opinion of the United States. As the </w:t>
      </w:r>
      <w:r w:rsidRPr="00EC2249">
        <w:rPr>
          <w:rStyle w:val="StyleBoldUnderline"/>
        </w:rPr>
        <w:t>War on Terror</w:t>
      </w:r>
      <w:r w:rsidRPr="00EC2249">
        <w:rPr>
          <w:sz w:val="16"/>
        </w:rPr>
        <w:t xml:space="preserve"> is a war of ideas and opinion as much as military action, </w:t>
      </w:r>
      <w:r w:rsidRPr="00EC2249">
        <w:rPr>
          <w:rStyle w:val="StyleBoldUnderline"/>
        </w:rPr>
        <w:t xml:space="preserve">for the </w:t>
      </w:r>
      <w:r w:rsidRPr="00FB021B">
        <w:rPr>
          <w:rStyle w:val="StyleBoldUnderline"/>
          <w:highlight w:val="yellow"/>
        </w:rPr>
        <w:t>U</w:t>
      </w:r>
      <w:r w:rsidRPr="00EC2249">
        <w:rPr>
          <w:rStyle w:val="StyleBoldUnderline"/>
        </w:rPr>
        <w:t xml:space="preserve">nited </w:t>
      </w:r>
      <w:r w:rsidRPr="00FB021B">
        <w:rPr>
          <w:rStyle w:val="StyleBoldUnderline"/>
          <w:highlight w:val="yellow"/>
        </w:rPr>
        <w:t>S</w:t>
      </w:r>
      <w:r w:rsidRPr="00FB021B">
        <w:rPr>
          <w:rStyle w:val="StyleBoldUnderline"/>
        </w:rPr>
        <w:t>t</w:t>
      </w:r>
      <w:r w:rsidRPr="00EC2249">
        <w:rPr>
          <w:rStyle w:val="StyleBoldUnderline"/>
        </w:rPr>
        <w:t xml:space="preserve">ates </w:t>
      </w:r>
      <w:r w:rsidRPr="00FB021B">
        <w:rPr>
          <w:rStyle w:val="StyleBoldUnderline"/>
          <w:highlight w:val="yellow"/>
        </w:rPr>
        <w:t>humanitarian mission</w:t>
      </w:r>
      <w:r w:rsidRPr="00EC2249">
        <w:rPr>
          <w:rStyle w:val="StyleBoldUnderline"/>
        </w:rPr>
        <w:t xml:space="preserve">s are the </w:t>
      </w:r>
      <w:r w:rsidRPr="00FB021B">
        <w:rPr>
          <w:rStyle w:val="StyleBoldUnderline"/>
          <w:highlight w:val="yellow"/>
        </w:rPr>
        <w:t>equivalent of a blitzkrieg</w:t>
      </w:r>
      <w:r w:rsidRPr="00EC2249">
        <w:rPr>
          <w:rStyle w:val="StyleBoldUnderline"/>
        </w:rPr>
        <w:t xml:space="preserve">. </w:t>
      </w:r>
    </w:p>
    <w:p w:rsidR="00876BF7" w:rsidRDefault="00876BF7" w:rsidP="00876BF7">
      <w:pPr>
        <w:pStyle w:val="Heading3"/>
      </w:pPr>
      <w:r w:rsidRPr="00876BF7">
        <w:t>Crime</w:t>
      </w:r>
      <w:r w:rsidR="008053F3">
        <w:t xml:space="preserve"> </w:t>
      </w:r>
      <w:r w:rsidR="00570EB6">
        <w:t>Scenario</w:t>
      </w:r>
    </w:p>
    <w:p w:rsidR="00876BF7" w:rsidRPr="00AD50BE" w:rsidRDefault="00876BF7" w:rsidP="00876BF7">
      <w:pPr>
        <w:pStyle w:val="Heading4"/>
      </w:pPr>
      <w:r>
        <w:t>D</w:t>
      </w:r>
      <w:r w:rsidRPr="00AD50BE">
        <w:t xml:space="preserve">rug use is linked to violent crimes and death, proven </w:t>
      </w:r>
      <w:r>
        <w:t>through</w:t>
      </w:r>
      <w:r w:rsidRPr="00AD50BE">
        <w:t xml:space="preserve"> studies done by England and Wales.</w:t>
      </w:r>
    </w:p>
    <w:p w:rsidR="00876BF7" w:rsidRPr="003D2596" w:rsidRDefault="00876BF7" w:rsidP="00876BF7">
      <w:r w:rsidRPr="00BF0F1D">
        <w:rPr>
          <w:rStyle w:val="StyleStyleBold12pt"/>
        </w:rPr>
        <w:t>UNODC (United Nations Office on Drugs and Time 2011</w:t>
      </w:r>
      <w:r w:rsidRPr="003D2596">
        <w:t>, (unodc.org http://www.unodc.org/documents/data-and-analysis/Studies/Transatlantic_cocaine_market.pdf)//SR</w:t>
      </w:r>
    </w:p>
    <w:p w:rsidR="00876BF7" w:rsidRDefault="00876BF7" w:rsidP="00876BF7">
      <w:r w:rsidRPr="00633F28">
        <w:rPr>
          <w:sz w:val="16"/>
        </w:rPr>
        <w:t xml:space="preserve">¶ </w:t>
      </w:r>
      <w:r w:rsidRPr="00E43522">
        <w:t xml:space="preserve">¶ </w:t>
      </w:r>
      <w:r w:rsidRPr="00876BF7">
        <w:rPr>
          <w:rStyle w:val="StyleBoldUnderline"/>
        </w:rPr>
        <w:t>The proportion of people in need of treatment in Europe for cocaine abuse has more than ¶ ¶ tripled over the last decade (from 3% of total drug treatment demand in 1997/1998 to ¶ ¶ 10% in 2007/2008).</w:t>
      </w:r>
      <w:r w:rsidRPr="00633F28">
        <w:rPr>
          <w:rStyle w:val="StyleBoldUnderline"/>
        </w:rPr>
        <w:t xml:space="preserve"> </w:t>
      </w:r>
      <w:r w:rsidRPr="00E43522">
        <w:t>Generally, the social and economic impact of the flow of cocaine to ¶ ¶ Europe has been – so far at least – less severe than for North America. Though, it is still ¶ ¶ far lower than in North America (31% in 2007/2008).</w:t>
      </w:r>
      <w:r w:rsidRPr="00633F28">
        <w:t xml:space="preserve"> </w:t>
      </w:r>
      <w:r w:rsidRPr="00633F28">
        <w:rPr>
          <w:sz w:val="16"/>
        </w:rPr>
        <w:t xml:space="preserve">¶ ¶ </w:t>
      </w:r>
      <w:r w:rsidRPr="00876BF7">
        <w:rPr>
          <w:rStyle w:val="StyleBoldUnderline"/>
        </w:rPr>
        <w:t>According to the latest national data, 635 people in the EU/EFTA countries died due to ¶ ¶ cocaine use, which is 8% of all drug-related deaths. As in North America, deaths from ¶ ¶ poly-drug use are common in Europe. German data show, for example, that in only 14% ¶ ¶ of all ‘cocaine-related’ death cases was cocaine the only substance involved. Cocaine use ¶ ¶ in Europe is less associated with violence than in North America. This is most likely ¶ ¶ because powder cocaine is still dominant in Europe, and it is crack that is most associated ¶ ¶ with violent crime</w:t>
      </w:r>
      <w:r w:rsidRPr="00E43522">
        <w:t xml:space="preserve">. </w:t>
      </w:r>
      <w:r w:rsidRPr="00E43522">
        <w:pgNum/>
      </w:r>
      <w:r w:rsidRPr="00E43522">
        <w:t xml:space="preserve">The Transatlantic Cocaine Market ¶ ¶ ¶ ¶ </w:t>
      </w:r>
      <w:r w:rsidRPr="00876BF7">
        <w:rPr>
          <w:rStyle w:val="StyleBoldUnderline"/>
        </w:rPr>
        <w:t>There does appear to be a link between cocaine use and acquisitive property crime. ¶ ¶ England and Wales conduct arrestee drug testing. These studies found that 13% of the ¶ ¶ arrestees in 2005/2006 had used cocaine powder and 11% crack-cocaine in the previous ¶ ¶ month</w:t>
      </w:r>
      <w:r w:rsidRPr="00E43522">
        <w:t>.</w:t>
      </w:r>
      <w:r w:rsidRPr="00633F28">
        <w:t xml:space="preserve"> </w:t>
      </w:r>
      <w:r w:rsidRPr="00E43522">
        <w:t>This is less than in the United States but much more than in the general ¶ ¶ population: household surveys during the same period indicate that only 1.2% of the ¶ ¶ population had used cocaine powder and 0.1% had used crack-cocaine in the previous ¶ ¶ month</w:t>
      </w:r>
      <w:r w:rsidRPr="00633F28">
        <w:t xml:space="preserve">. </w:t>
      </w:r>
      <w:r w:rsidRPr="00876BF7">
        <w:rPr>
          <w:rStyle w:val="StyleBoldUnderline"/>
        </w:rPr>
        <w:t xml:space="preserve">A previous arrestee survey for England and Wales (2003/2004) found that 68% of ¶ ¶ those arrested for shoplifting, 63% for burglary, 41% for ‘other theft’ and 23% for assault ¶ ¶ had consumed either crack-cocaine, cocaine powder or heroin within the previous 12 ¶ ¶ months. The consequences of trafficking and cocaine consumption in Europe are dwarfed ¶ ¶ by the serious repercussions for the cocaine-producing countries (in terms of cocaine generated violence and illegal armed activities) and for many of the transit countries in ¶ ¶ South America, Central America, the Caribbean and Africa - </w:t>
      </w:r>
      <w:r w:rsidRPr="00E43522">
        <w:t>notably West Africa - where ¶ ¶ some of the smaller countries are easy targets for cocaine trafficking organizations that ¶ ¶ operate internationally.</w:t>
      </w:r>
    </w:p>
    <w:p w:rsidR="00B932B1" w:rsidRDefault="00B932B1" w:rsidP="008053F3">
      <w:pPr>
        <w:pStyle w:val="Heading3"/>
      </w:pPr>
      <w:r>
        <w:t xml:space="preserve">Iran </w:t>
      </w:r>
      <w:r w:rsidR="00570EB6">
        <w:t>Scenario</w:t>
      </w:r>
    </w:p>
    <w:p w:rsidR="00B932B1" w:rsidRPr="008B29FE" w:rsidRDefault="00B932B1" w:rsidP="00B932B1">
      <w:pPr>
        <w:pStyle w:val="Heading4"/>
      </w:pPr>
      <w:r>
        <w:t>Iranian state-sponsored agents in Venezuela now and using drug trade routes</w:t>
      </w:r>
    </w:p>
    <w:p w:rsidR="00B932B1" w:rsidRPr="006805F6" w:rsidRDefault="00B932B1" w:rsidP="00B932B1">
      <w:pPr>
        <w:rPr>
          <w:rStyle w:val="StyleStyleBold12pt"/>
          <w:b w:val="0"/>
          <w:bCs w:val="0"/>
        </w:rPr>
      </w:pPr>
      <w:r>
        <w:rPr>
          <w:rStyle w:val="StyleStyleBold12pt"/>
        </w:rPr>
        <w:t>Shinkman 4/24</w:t>
      </w:r>
      <w:r>
        <w:rPr>
          <w:rStyle w:val="StyleStyleBold12pt"/>
          <w:b w:val="0"/>
        </w:rPr>
        <w:t xml:space="preserve"> </w:t>
      </w:r>
      <w:r w:rsidRPr="00D71355">
        <w:t>– National security reporter at U.S. News &amp; World Report (Paul, “New Venezuelan president at a crossroads for major threat to U.S.”, US News, 4/24/13, http://www.usnews.com/news/articles/2013/04/24/iranian-sponsored-narco-terrorism-in-venezuela</w:t>
      </w:r>
      <w:r w:rsidRPr="006805F6">
        <w:t>-how-will-maduro-respond</w:t>
      </w:r>
      <w:r>
        <w:t>)//BZ</w:t>
      </w:r>
    </w:p>
    <w:p w:rsidR="00B932B1" w:rsidRPr="00F973EA" w:rsidRDefault="00B932B1" w:rsidP="00B932B1">
      <w:pPr>
        <w:rPr>
          <w:sz w:val="16"/>
        </w:rPr>
      </w:pPr>
      <w:r w:rsidRPr="00F973EA">
        <w:rPr>
          <w:sz w:val="16"/>
        </w:rPr>
        <w:t>A Venezuelan National Guard soldier next to a cocaine processing laboratory near the Colombian border.</w:t>
      </w:r>
      <w:r w:rsidRPr="00F973EA">
        <w:rPr>
          <w:sz w:val="12"/>
        </w:rPr>
        <w:t>¶</w:t>
      </w:r>
      <w:r w:rsidRPr="00F973EA">
        <w:rPr>
          <w:sz w:val="16"/>
        </w:rPr>
        <w:t xml:space="preserve"> At </w:t>
      </w:r>
      <w:hyperlink r:id="rId51" w:history="1">
        <w:r w:rsidRPr="00F973EA">
          <w:rPr>
            <w:rStyle w:val="Hyperlink"/>
            <w:sz w:val="16"/>
          </w:rPr>
          <w:t>a conference earlier this month</w:t>
        </w:r>
      </w:hyperlink>
      <w:r w:rsidRPr="0051036B">
        <w:rPr>
          <w:rStyle w:val="StyleBoldUnderline"/>
        </w:rPr>
        <w:t>, top U.S. military officers identified what they thought would be the top threats to the U.S. as it draws down from protracted wars in Iraq and Afghanistan</w:t>
      </w:r>
      <w:r w:rsidRPr="00F973EA">
        <w:rPr>
          <w:sz w:val="16"/>
        </w:rPr>
        <w:t>.</w:t>
      </w:r>
      <w:r w:rsidRPr="00F973EA">
        <w:rPr>
          <w:sz w:val="12"/>
        </w:rPr>
        <w:t>¶</w:t>
      </w:r>
      <w:r w:rsidRPr="00F973EA">
        <w:rPr>
          <w:sz w:val="16"/>
        </w:rPr>
        <w:t xml:space="preserve"> Gen. James Amos, commandant of the Marine Corps, was unequivocal about a largely unreported danger:</w:t>
      </w:r>
      <w:r w:rsidRPr="00F973EA">
        <w:rPr>
          <w:sz w:val="12"/>
        </w:rPr>
        <w:t>¶</w:t>
      </w:r>
      <w:r w:rsidRPr="00F973EA">
        <w:rPr>
          <w:sz w:val="16"/>
        </w:rPr>
        <w:t xml:space="preserve"> [</w:t>
      </w:r>
      <w:hyperlink r:id="rId52" w:history="1">
        <w:r w:rsidRPr="00F973EA">
          <w:rPr>
            <w:rStyle w:val="Hyperlink"/>
            <w:sz w:val="16"/>
          </w:rPr>
          <w:t>PHOTOS: Nicolas Maduro Captures Venezuela Presidential Vote</w:t>
        </w:r>
      </w:hyperlink>
      <w:r w:rsidRPr="00F973EA">
        <w:rPr>
          <w:sz w:val="16"/>
        </w:rPr>
        <w:t>]</w:t>
      </w:r>
      <w:r w:rsidRPr="00F973EA">
        <w:rPr>
          <w:sz w:val="12"/>
        </w:rPr>
        <w:t>¶</w:t>
      </w:r>
      <w:r w:rsidRPr="00F973EA">
        <w:rPr>
          <w:sz w:val="16"/>
        </w:rPr>
        <w:t xml:space="preserve"> "</w:t>
      </w:r>
      <w:r w:rsidRPr="0051036B">
        <w:rPr>
          <w:rStyle w:val="StyleBoldUnderline"/>
        </w:rPr>
        <w:t>Narco-terrorism just on our south border: [it is] yet to be seen just how that is going to play out in our own nation, but it is an issue and it is something that our nation is going to have to deal with</w:t>
      </w:r>
      <w:r w:rsidRPr="00F973EA">
        <w:rPr>
          <w:sz w:val="16"/>
        </w:rPr>
        <w:t>."</w:t>
      </w:r>
      <w:r w:rsidRPr="00F973EA">
        <w:rPr>
          <w:sz w:val="12"/>
        </w:rPr>
        <w:t>¶</w:t>
      </w:r>
      <w:r w:rsidRPr="00F973EA">
        <w:rPr>
          <w:sz w:val="16"/>
        </w:rPr>
        <w:t xml:space="preserve"> "Colombia is doing particularly well, but there is an insurgency growing," Amos continued. "They have been fighting it, probably the greatest success story in this part of the world."</w:t>
      </w:r>
      <w:r w:rsidRPr="00F973EA">
        <w:rPr>
          <w:sz w:val="12"/>
        </w:rPr>
        <w:t>¶</w:t>
      </w:r>
      <w:r w:rsidRPr="00F973EA">
        <w:rPr>
          <w:sz w:val="16"/>
        </w:rPr>
        <w:t xml:space="preserve"> The commandant's remarks came a week before the April 14 election where Venezuelans chose a successor to the wildly popular and charismatic Hugo Chavez, who died March 5. Amos indicated the outcome of this election would define much of future relations between the U.S. and Venezuela, located on a continent that has rarely appeared on America's foreign policy radar in the last decade.</w:t>
      </w:r>
      <w:r w:rsidRPr="00F973EA">
        <w:rPr>
          <w:sz w:val="12"/>
        </w:rPr>
        <w:t>¶</w:t>
      </w:r>
      <w:r w:rsidRPr="00F973EA">
        <w:rPr>
          <w:sz w:val="16"/>
        </w:rPr>
        <w:t xml:space="preserve"> Experts, analysts and pundits could not have predicted the election outcome: The establishment's Nicolas Maduro beat reformer Henrique Capriles by a margin of roughly 1 percent. Chavez's hand-picked successor inherited the presidency, but he would not enjoy a broad public mandate to get a teetering Venezuela back on track.</w:t>
      </w:r>
      <w:r w:rsidRPr="00F973EA">
        <w:rPr>
          <w:sz w:val="12"/>
        </w:rPr>
        <w:t>¶</w:t>
      </w:r>
      <w:r w:rsidRPr="00F973EA">
        <w:rPr>
          <w:sz w:val="16"/>
        </w:rPr>
        <w:t xml:space="preserve"> The situation in the South American nation remains dire amid skyrocketing inflation, largely due to Chavez's efforts to nationalize private industry and increase social benefits.</w:t>
      </w:r>
      <w:r w:rsidRPr="00F973EA">
        <w:rPr>
          <w:sz w:val="12"/>
        </w:rPr>
        <w:t>¶</w:t>
      </w:r>
      <w:r w:rsidRPr="00F973EA">
        <w:rPr>
          <w:sz w:val="16"/>
        </w:rPr>
        <w:t xml:space="preserve"> [</w:t>
      </w:r>
      <w:hyperlink r:id="rId53" w:history="1">
        <w:r w:rsidRPr="00F973EA">
          <w:rPr>
            <w:rStyle w:val="Hyperlink"/>
            <w:sz w:val="16"/>
          </w:rPr>
          <w:t>PHOTOS: Venezuela Mourns Hugo Chavez</w:t>
        </w:r>
      </w:hyperlink>
      <w:r w:rsidRPr="00F973EA">
        <w:rPr>
          <w:sz w:val="16"/>
        </w:rPr>
        <w:t>]</w:t>
      </w:r>
      <w:r w:rsidRPr="00F973EA">
        <w:rPr>
          <w:sz w:val="12"/>
        </w:rPr>
        <w:t>¶</w:t>
      </w:r>
      <w:r w:rsidRPr="00F973EA">
        <w:rPr>
          <w:sz w:val="16"/>
        </w:rPr>
        <w:t xml:space="preserve"> Maduro's immediate attention after claiming victory was drawn to remedying widespread blackouts and food shortages.</w:t>
      </w:r>
      <w:r w:rsidRPr="00F973EA">
        <w:rPr>
          <w:sz w:val="12"/>
        </w:rPr>
        <w:t>¶</w:t>
      </w:r>
      <w:r w:rsidRPr="00F973EA">
        <w:rPr>
          <w:sz w:val="16"/>
        </w:rPr>
        <w:t xml:space="preserve"> One expert on the region says the new leader may need to tap into a shadow world of transnational crime to maintain the stability his countrymen expect.</w:t>
      </w:r>
      <w:r w:rsidRPr="00F973EA">
        <w:rPr>
          <w:sz w:val="12"/>
        </w:rPr>
        <w:t>¶</w:t>
      </w:r>
      <w:r w:rsidRPr="00F973EA">
        <w:rPr>
          <w:sz w:val="16"/>
        </w:rPr>
        <w:t xml:space="preserve"> "Venezuela is a really nice bar, and anybody can go in there and pick up anybody else," says Doug </w:t>
      </w:r>
      <w:r w:rsidRPr="0051036B">
        <w:rPr>
          <w:rStyle w:val="StyleBoldUnderline"/>
        </w:rPr>
        <w:t>Farah</w:t>
      </w:r>
      <w:r w:rsidRPr="00F973EA">
        <w:rPr>
          <w:sz w:val="16"/>
        </w:rPr>
        <w:t xml:space="preserve">, </w:t>
      </w:r>
      <w:r w:rsidRPr="0051036B">
        <w:rPr>
          <w:rStyle w:val="StyleBoldUnderline"/>
        </w:rPr>
        <w:t>an expert on narco-terrorism and Latin American crime</w:t>
      </w:r>
      <w:r w:rsidRPr="00F973EA">
        <w:rPr>
          <w:sz w:val="16"/>
        </w:rPr>
        <w:t>.</w:t>
      </w:r>
      <w:r w:rsidRPr="00F973EA">
        <w:rPr>
          <w:sz w:val="12"/>
        </w:rPr>
        <w:t>¶</w:t>
      </w:r>
      <w:r w:rsidRPr="00F973EA">
        <w:rPr>
          <w:sz w:val="16"/>
        </w:rPr>
        <w:t xml:space="preserve"> He </w:t>
      </w:r>
      <w:r w:rsidRPr="0051036B">
        <w:rPr>
          <w:rStyle w:val="StyleBoldUnderline"/>
        </w:rPr>
        <w:t>compares the country to the kind of establishment where nefarious actors can find solutions to a problem. Anti-American groups can find freelance cyber terrorists</w:t>
      </w:r>
      <w:r w:rsidRPr="00F973EA">
        <w:rPr>
          <w:sz w:val="16"/>
        </w:rPr>
        <w:t>, for example, or potential drug runners can make connections with the FARC, the Colombian guerilla organization, he says.</w:t>
      </w:r>
      <w:r w:rsidRPr="00F973EA">
        <w:rPr>
          <w:sz w:val="12"/>
        </w:rPr>
        <w:t>¶</w:t>
      </w:r>
      <w:r w:rsidRPr="00F973EA">
        <w:rPr>
          <w:sz w:val="16"/>
        </w:rPr>
        <w:t xml:space="preserve"> "</w:t>
      </w:r>
      <w:r w:rsidRPr="0051036B">
        <w:rPr>
          <w:rStyle w:val="StyleBoldUnderline"/>
        </w:rPr>
        <w:t>Sometimes it creates a long-term relationship,</w:t>
      </w:r>
      <w:r w:rsidRPr="00F973EA">
        <w:rPr>
          <w:sz w:val="16"/>
        </w:rPr>
        <w:t xml:space="preserve"> and sometimes it creates a one-night stand," says Farah, a former Washington Post investigative reporter who is now a senior fellow at the Virginia-based International Assessment and Strategy Center.</w:t>
      </w:r>
      <w:r w:rsidRPr="00F973EA">
        <w:rPr>
          <w:sz w:val="12"/>
        </w:rPr>
        <w:t>¶</w:t>
      </w:r>
      <w:r w:rsidRPr="00F973EA">
        <w:rPr>
          <w:sz w:val="16"/>
        </w:rPr>
        <w:t xml:space="preserve"> [</w:t>
      </w:r>
      <w:hyperlink r:id="rId54" w:history="1">
        <w:r w:rsidRPr="00F973EA">
          <w:rPr>
            <w:rStyle w:val="Hyperlink"/>
            <w:sz w:val="16"/>
          </w:rPr>
          <w:t>BROWSE: Political Cartoons on Iran</w:t>
        </w:r>
      </w:hyperlink>
      <w:r w:rsidRPr="00F973EA">
        <w:rPr>
          <w:sz w:val="16"/>
        </w:rPr>
        <w:t>]</w:t>
      </w:r>
      <w:r w:rsidRPr="00F973EA">
        <w:rPr>
          <w:sz w:val="12"/>
        </w:rPr>
        <w:t>¶</w:t>
      </w:r>
      <w:r w:rsidRPr="00F973EA">
        <w:rPr>
          <w:sz w:val="16"/>
        </w:rPr>
        <w:t xml:space="preserve"> Under Chavez, Venezuela also created strong ties with Cuba, which for decades has navigated treacherous financial waters and desperate economic straits, all while dodging U.S. influence. But the help Venezuela receives is not limited to its own hemisphere</w:t>
      </w:r>
      <w:r w:rsidRPr="0051036B">
        <w:rPr>
          <w:rStyle w:val="StyleBoldUnderline"/>
        </w:rPr>
        <w:t>.</w:t>
      </w:r>
      <w:r w:rsidRPr="00F973EA">
        <w:rPr>
          <w:rStyle w:val="StyleBoldUnderline"/>
          <w:sz w:val="12"/>
          <w:u w:val="none"/>
        </w:rPr>
        <w:t>¶</w:t>
      </w:r>
      <w:r w:rsidRPr="0051036B">
        <w:rPr>
          <w:rStyle w:val="StyleBoldUnderline"/>
        </w:rPr>
        <w:t xml:space="preserve"> Farah produced </w:t>
      </w:r>
      <w:hyperlink r:id="rId55" w:history="1">
        <w:r w:rsidRPr="0051036B">
          <w:rPr>
            <w:rStyle w:val="StyleBoldUnderline"/>
          </w:rPr>
          <w:t>a research paper</w:t>
        </w:r>
      </w:hyperlink>
      <w:r w:rsidRPr="0051036B">
        <w:rPr>
          <w:rStyle w:val="StyleBoldUnderline"/>
        </w:rPr>
        <w:t xml:space="preserve"> for the U.S. Army War College</w:t>
      </w:r>
      <w:r w:rsidRPr="00F973EA">
        <w:rPr>
          <w:sz w:val="16"/>
        </w:rPr>
        <w:t xml:space="preserve"> in August 2012 </w:t>
      </w:r>
      <w:r w:rsidRPr="0051036B">
        <w:rPr>
          <w:rStyle w:val="StyleBoldUnderline"/>
        </w:rPr>
        <w:t>about the "growing alliance" between state-sponsored Iranian agents and other anti-American groups in Latin America, including the government</w:t>
      </w:r>
      <w:r w:rsidRPr="00F973EA">
        <w:rPr>
          <w:sz w:val="16"/>
        </w:rPr>
        <w:t xml:space="preserve">s </w:t>
      </w:r>
      <w:r w:rsidRPr="0051036B">
        <w:rPr>
          <w:rStyle w:val="StyleBoldUnderline"/>
        </w:rPr>
        <w:t>of Venezuela</w:t>
      </w:r>
      <w:r w:rsidRPr="00F973EA">
        <w:rPr>
          <w:sz w:val="16"/>
        </w:rPr>
        <w:t xml:space="preserve"> and Cuba.</w:t>
      </w:r>
      <w:r w:rsidRPr="00F973EA">
        <w:rPr>
          <w:sz w:val="12"/>
        </w:rPr>
        <w:t>¶</w:t>
      </w:r>
      <w:r w:rsidRPr="00F973EA">
        <w:rPr>
          <w:sz w:val="16"/>
        </w:rPr>
        <w:t xml:space="preserve"> </w:t>
      </w:r>
      <w:r w:rsidRPr="00F973EA">
        <w:rPr>
          <w:rStyle w:val="Emphasis"/>
        </w:rPr>
        <w:t>This alliance with Iran uses established drug trade routes</w:t>
      </w:r>
      <w:r w:rsidRPr="0051036B">
        <w:rPr>
          <w:rStyle w:val="StyleBoldUnderline"/>
        </w:rPr>
        <w:t xml:space="preserve"> </w:t>
      </w:r>
      <w:r w:rsidRPr="00F973EA">
        <w:rPr>
          <w:sz w:val="16"/>
        </w:rPr>
        <w:t xml:space="preserve">from countries in South and Central America </w:t>
      </w:r>
      <w:r w:rsidRPr="00F973EA">
        <w:rPr>
          <w:rStyle w:val="Emphasis"/>
        </w:rPr>
        <w:t>to penetrate North American borders</w:t>
      </w:r>
      <w:r w:rsidRPr="00F973EA">
        <w:rPr>
          <w:sz w:val="16"/>
        </w:rPr>
        <w:t xml:space="preserve">, all </w:t>
      </w:r>
      <w:r w:rsidRPr="0051036B">
        <w:rPr>
          <w:rStyle w:val="StyleBoldUnderline"/>
        </w:rPr>
        <w:t>under a banner of mutual malevolence toward the U.S.</w:t>
      </w:r>
      <w:r w:rsidRPr="00F973EA">
        <w:rPr>
          <w:sz w:val="12"/>
        </w:rPr>
        <w:t>¶</w:t>
      </w:r>
      <w:r w:rsidRPr="00F973EA">
        <w:rPr>
          <w:sz w:val="16"/>
        </w:rPr>
        <w:t xml:space="preserve"> The results of this access are largely secret, though security experts who spoke with U.S. News believe the attempted assassination of the Saudi Arabian ambassador in Washington, D.C.'s Georgetown neighborhood was carried out by Iranian intelligence operatives.</w:t>
      </w:r>
    </w:p>
    <w:p w:rsidR="00B932B1" w:rsidRDefault="00B932B1" w:rsidP="00B932B1">
      <w:pPr>
        <w:pStyle w:val="Heading4"/>
      </w:pPr>
      <w:r>
        <w:t>Venezuela becomes an Iranian terror route</w:t>
      </w:r>
    </w:p>
    <w:p w:rsidR="00B932B1" w:rsidRPr="00D71355" w:rsidRDefault="00B932B1" w:rsidP="00B932B1">
      <w:r>
        <w:rPr>
          <w:rStyle w:val="StyleStyleBold12pt"/>
        </w:rPr>
        <w:t>Powell ’12</w:t>
      </w:r>
      <w:r>
        <w:rPr>
          <w:rStyle w:val="StyleStyleBold12pt"/>
          <w:b w:val="0"/>
        </w:rPr>
        <w:t xml:space="preserve"> </w:t>
      </w:r>
      <w:r w:rsidRPr="00D71355">
        <w:t>– Reporter for the Houston Chronicle (Stewart, “Border as Terror route worries the U.S.”, Houston Chronicle, 8/11/13, www.chron.com/news/nation-world/article/Border-as-terror-route-worries-U-S-3781740.php)//BZ</w:t>
      </w:r>
    </w:p>
    <w:p w:rsidR="00B932B1" w:rsidRPr="00B932B1" w:rsidRDefault="00B932B1" w:rsidP="00B932B1">
      <w:pPr>
        <w:rPr>
          <w:rStyle w:val="StyleBoldUnderline"/>
          <w:b/>
        </w:rPr>
      </w:pPr>
      <w:r w:rsidRPr="00D3663C">
        <w:rPr>
          <w:sz w:val="16"/>
        </w:rPr>
        <w:t xml:space="preserve">WASHINGTON - </w:t>
      </w:r>
      <w:r w:rsidRPr="00B36224">
        <w:rPr>
          <w:rStyle w:val="StyleBoldUnderline"/>
        </w:rPr>
        <w:t>Ever since</w:t>
      </w:r>
      <w:r w:rsidRPr="00D3663C">
        <w:rPr>
          <w:sz w:val="16"/>
        </w:rPr>
        <w:t xml:space="preserve"> Iranian President </w:t>
      </w:r>
      <w:hyperlink r:id="rId56" w:history="1">
        <w:r w:rsidRPr="00F973EA">
          <w:rPr>
            <w:rStyle w:val="StyleBoldUnderline"/>
          </w:rPr>
          <w:t>Mahmoud</w:t>
        </w:r>
        <w:r w:rsidRPr="00D3663C">
          <w:rPr>
            <w:rStyle w:val="Hyperlink"/>
            <w:sz w:val="16"/>
          </w:rPr>
          <w:t xml:space="preserve"> Ahmadinejad</w:t>
        </w:r>
      </w:hyperlink>
      <w:r w:rsidRPr="00D3663C">
        <w:rPr>
          <w:sz w:val="16"/>
        </w:rPr>
        <w:t xml:space="preserve"> </w:t>
      </w:r>
      <w:r w:rsidRPr="00B36224">
        <w:rPr>
          <w:rStyle w:val="StyleBoldUnderline"/>
        </w:rPr>
        <w:t>struck a deal with Venezuela</w:t>
      </w:r>
      <w:r w:rsidRPr="00D3663C">
        <w:rPr>
          <w:sz w:val="16"/>
        </w:rPr>
        <w:t xml:space="preserve">n dictator </w:t>
      </w:r>
      <w:hyperlink r:id="rId57" w:history="1">
        <w:r w:rsidRPr="00D3663C">
          <w:rPr>
            <w:rStyle w:val="Hyperlink"/>
            <w:sz w:val="16"/>
          </w:rPr>
          <w:t>Hugo Chavez</w:t>
        </w:r>
      </w:hyperlink>
      <w:r w:rsidRPr="00D3663C">
        <w:rPr>
          <w:sz w:val="16"/>
        </w:rPr>
        <w:t xml:space="preserve"> </w:t>
      </w:r>
      <w:r w:rsidRPr="00B36224">
        <w:rPr>
          <w:rStyle w:val="StyleBoldUnderline"/>
        </w:rPr>
        <w:t>for weekly air service between the nations' capitals, American officials have worried that Iranian-backed terrorists could reach to the rim of Latin America, pick up fake Venezuelan passports and sneak into the United States</w:t>
      </w:r>
      <w:r w:rsidRPr="00D3663C">
        <w:rPr>
          <w:sz w:val="16"/>
        </w:rPr>
        <w:t>.</w:t>
      </w:r>
      <w:r w:rsidRPr="00D3663C">
        <w:rPr>
          <w:sz w:val="12"/>
        </w:rPr>
        <w:t>¶</w:t>
      </w:r>
      <w:r w:rsidRPr="00D3663C">
        <w:rPr>
          <w:sz w:val="16"/>
        </w:rPr>
        <w:t xml:space="preserve"> Now, </w:t>
      </w:r>
      <w:r w:rsidRPr="00B36224">
        <w:rPr>
          <w:rStyle w:val="StyleBoldUnderline"/>
        </w:rPr>
        <w:t>with growing talk of a pre-emptive Israeli attack</w:t>
      </w:r>
      <w:r w:rsidRPr="00D3663C">
        <w:rPr>
          <w:sz w:val="16"/>
        </w:rPr>
        <w:t xml:space="preserve"> to slow Iran's suspected nuclear arms program, </w:t>
      </w:r>
      <w:r w:rsidRPr="00B36224">
        <w:rPr>
          <w:rStyle w:val="StyleBoldUnderline"/>
        </w:rPr>
        <w:t>Iran has threatened that it would retaliate across the globe</w:t>
      </w:r>
      <w:r w:rsidRPr="00D3663C">
        <w:rPr>
          <w:sz w:val="16"/>
        </w:rPr>
        <w:t xml:space="preserve">. And </w:t>
      </w:r>
      <w:r w:rsidRPr="00B36224">
        <w:rPr>
          <w:rStyle w:val="StyleBoldUnderline"/>
        </w:rPr>
        <w:t>its easy access to the Western Hemisphere has the U.S. particularly concerned.</w:t>
      </w:r>
      <w:r w:rsidRPr="00D3663C">
        <w:rPr>
          <w:rStyle w:val="StyleBoldUnderline"/>
          <w:sz w:val="12"/>
          <w:u w:val="none"/>
        </w:rPr>
        <w:t>¶</w:t>
      </w:r>
      <w:r w:rsidRPr="00B36224">
        <w:rPr>
          <w:rStyle w:val="StyleBoldUnderline"/>
        </w:rPr>
        <w:t xml:space="preserve"> The commercial service</w:t>
      </w:r>
      <w:r w:rsidRPr="00D3663C">
        <w:rPr>
          <w:sz w:val="16"/>
        </w:rPr>
        <w:t xml:space="preserve"> between Tehran and Caracas by </w:t>
      </w:r>
      <w:hyperlink r:id="rId58" w:history="1">
        <w:r w:rsidRPr="00D3663C">
          <w:rPr>
            <w:rStyle w:val="Hyperlink"/>
            <w:sz w:val="16"/>
          </w:rPr>
          <w:t>Iran Air</w:t>
        </w:r>
      </w:hyperlink>
      <w:r w:rsidRPr="00D3663C">
        <w:rPr>
          <w:sz w:val="16"/>
        </w:rPr>
        <w:t xml:space="preserve"> and Conviasa Air Venezuela, including a stop in Damascus, Syria</w:t>
      </w:r>
      <w:r w:rsidRPr="00B36224">
        <w:rPr>
          <w:rStyle w:val="StyleBoldUnderline"/>
        </w:rPr>
        <w:t>, is so secretive that there's confusion among intelligence agencies about whether the flights are continuing</w:t>
      </w:r>
      <w:r w:rsidRPr="00D3663C">
        <w:rPr>
          <w:sz w:val="16"/>
        </w:rPr>
        <w:t xml:space="preserve">. </w:t>
      </w:r>
      <w:r w:rsidRPr="00B36224">
        <w:rPr>
          <w:rStyle w:val="StyleBoldUnderline"/>
        </w:rPr>
        <w:t>Israel believes they are</w:t>
      </w:r>
      <w:r w:rsidRPr="00D3663C">
        <w:rPr>
          <w:sz w:val="16"/>
        </w:rPr>
        <w:t>; the U.S. isn't so sure.</w:t>
      </w:r>
      <w:r w:rsidRPr="00D3663C">
        <w:rPr>
          <w:sz w:val="12"/>
        </w:rPr>
        <w:t>¶</w:t>
      </w:r>
      <w:r w:rsidRPr="00D3663C">
        <w:rPr>
          <w:sz w:val="16"/>
        </w:rPr>
        <w:t xml:space="preserve"> Nevertheless, </w:t>
      </w:r>
      <w:r w:rsidRPr="00B36224">
        <w:rPr>
          <w:rStyle w:val="StyleBoldUnderline"/>
        </w:rPr>
        <w:t>American fears are elevated</w:t>
      </w:r>
      <w:r w:rsidRPr="00D3663C">
        <w:rPr>
          <w:sz w:val="16"/>
        </w:rPr>
        <w:t>.</w:t>
      </w:r>
      <w:r w:rsidRPr="00D3663C">
        <w:rPr>
          <w:sz w:val="12"/>
        </w:rPr>
        <w:t>¶</w:t>
      </w:r>
      <w:r w:rsidRPr="00D3663C">
        <w:rPr>
          <w:sz w:val="16"/>
        </w:rPr>
        <w:t xml:space="preserve"> "Some </w:t>
      </w:r>
      <w:r w:rsidRPr="00D3663C">
        <w:rPr>
          <w:rStyle w:val="StyleBoldUnderline"/>
        </w:rPr>
        <w:t>Iranian officials</w:t>
      </w:r>
      <w:r w:rsidRPr="00D3663C">
        <w:rPr>
          <w:sz w:val="16"/>
        </w:rPr>
        <w:t xml:space="preserve"> - probably including Supreme Leader </w:t>
      </w:r>
      <w:hyperlink r:id="rId59" w:history="1">
        <w:r w:rsidRPr="00D3663C">
          <w:rPr>
            <w:rStyle w:val="Hyperlink"/>
            <w:sz w:val="16"/>
          </w:rPr>
          <w:t>Ali Khamenei</w:t>
        </w:r>
      </w:hyperlink>
      <w:r w:rsidRPr="00D3663C">
        <w:rPr>
          <w:sz w:val="16"/>
        </w:rPr>
        <w:t xml:space="preserve"> - have changed their calculus and </w:t>
      </w:r>
      <w:r w:rsidRPr="00D3663C">
        <w:rPr>
          <w:rStyle w:val="StyleBoldUnderline"/>
        </w:rPr>
        <w:t>are</w:t>
      </w:r>
      <w:r w:rsidRPr="00D3663C">
        <w:rPr>
          <w:sz w:val="16"/>
        </w:rPr>
        <w:t xml:space="preserve"> now </w:t>
      </w:r>
      <w:r w:rsidRPr="00D3663C">
        <w:rPr>
          <w:rStyle w:val="StyleBoldUnderline"/>
        </w:rPr>
        <w:t xml:space="preserve">more willing to conduct an attack in the United States </w:t>
      </w:r>
      <w:r w:rsidRPr="00D3663C">
        <w:rPr>
          <w:sz w:val="16"/>
        </w:rPr>
        <w:t xml:space="preserve">in response to real or perceived U.S. actions that threaten the regime," </w:t>
      </w:r>
      <w:hyperlink r:id="rId60" w:history="1">
        <w:r w:rsidRPr="00D3663C">
          <w:rPr>
            <w:rStyle w:val="Hyperlink"/>
            <w:sz w:val="16"/>
          </w:rPr>
          <w:t xml:space="preserve">James </w:t>
        </w:r>
        <w:r w:rsidRPr="00D3663C">
          <w:rPr>
            <w:rStyle w:val="StyleBoldUnderline"/>
            <w:sz w:val="16"/>
          </w:rPr>
          <w:t>Clapper</w:t>
        </w:r>
      </w:hyperlink>
      <w:r w:rsidRPr="00D3663C">
        <w:rPr>
          <w:rStyle w:val="StyleBoldUnderline"/>
        </w:rPr>
        <w:t>, director of National Intelligence, warned</w:t>
      </w:r>
      <w:r w:rsidRPr="00D3663C">
        <w:rPr>
          <w:sz w:val="16"/>
        </w:rPr>
        <w:t xml:space="preserve"> the </w:t>
      </w:r>
      <w:hyperlink r:id="rId61" w:history="1">
        <w:r w:rsidRPr="00D3663C">
          <w:rPr>
            <w:rStyle w:val="Hyperlink"/>
            <w:sz w:val="16"/>
          </w:rPr>
          <w:t>Senate Intelligence Committee</w:t>
        </w:r>
      </w:hyperlink>
      <w:r w:rsidRPr="00D3663C">
        <w:rPr>
          <w:sz w:val="16"/>
        </w:rPr>
        <w:t xml:space="preserve"> </w:t>
      </w:r>
      <w:r w:rsidRPr="00D3663C">
        <w:rPr>
          <w:rStyle w:val="StyleBoldUnderline"/>
        </w:rPr>
        <w:t>in his</w:t>
      </w:r>
      <w:r w:rsidRPr="00D3663C">
        <w:rPr>
          <w:sz w:val="16"/>
        </w:rPr>
        <w:t xml:space="preserve"> latest </w:t>
      </w:r>
      <w:r w:rsidRPr="00D3663C">
        <w:rPr>
          <w:rStyle w:val="StyleBoldUnderline"/>
        </w:rPr>
        <w:t>threat assessment.</w:t>
      </w:r>
      <w:r w:rsidRPr="00D3663C">
        <w:rPr>
          <w:rStyle w:val="StyleBoldUnderline"/>
          <w:sz w:val="12"/>
          <w:u w:val="none"/>
        </w:rPr>
        <w:t>¶</w:t>
      </w:r>
      <w:r w:rsidRPr="00D3663C">
        <w:rPr>
          <w:rStyle w:val="StyleBoldUnderline"/>
        </w:rPr>
        <w:t xml:space="preserve"> If that attack comes</w:t>
      </w:r>
      <w:r w:rsidRPr="00D3663C">
        <w:rPr>
          <w:sz w:val="16"/>
        </w:rPr>
        <w:t xml:space="preserve">, </w:t>
      </w:r>
      <w:r w:rsidRPr="00D3663C">
        <w:rPr>
          <w:rStyle w:val="StyleBoldUnderline"/>
        </w:rPr>
        <w:t>experts see it being staged by Iranian operatives who have entered the U.S. through Latin America.</w:t>
      </w:r>
    </w:p>
    <w:p w:rsidR="00B932B1" w:rsidRDefault="00B932B1" w:rsidP="00B932B1">
      <w:pPr>
        <w:pStyle w:val="Heading4"/>
      </w:pPr>
      <w:r>
        <w:t>Two Impacts: First is bioterror</w:t>
      </w:r>
    </w:p>
    <w:p w:rsidR="00B932B1" w:rsidRPr="00B932B1" w:rsidRDefault="00B932B1" w:rsidP="00B932B1">
      <w:r w:rsidRPr="00B932B1">
        <w:rPr>
          <w:rStyle w:val="StyleStyleBold12pt"/>
        </w:rPr>
        <w:t>Ledeen ’13</w:t>
      </w:r>
      <w:r w:rsidRPr="00B932B1">
        <w:t xml:space="preserve"> – Foreign policy analyst/writer and former consultant to the U.S. National Security Council, State Department, and Department of Defense (Michael, “Iran’s Biological Weapons”, PJ Media, 1/1/13, http://pjmedia.com/tatler/2013/01/01/irans-biological-weapons/)//BZ</w:t>
      </w:r>
    </w:p>
    <w:p w:rsidR="00B932B1" w:rsidRPr="002C4E37" w:rsidRDefault="00B932B1" w:rsidP="00B932B1">
      <w:pPr>
        <w:rPr>
          <w:sz w:val="16"/>
        </w:rPr>
      </w:pPr>
      <w:r w:rsidRPr="002C4E37">
        <w:rPr>
          <w:sz w:val="16"/>
        </w:rPr>
        <w:t xml:space="preserve">My friend </w:t>
      </w:r>
      <w:hyperlink r:id="rId62" w:history="1">
        <w:r w:rsidRPr="002C4E37">
          <w:rPr>
            <w:rStyle w:val="Hyperlink"/>
            <w:sz w:val="16"/>
          </w:rPr>
          <w:t xml:space="preserve">Reza </w:t>
        </w:r>
        <w:r w:rsidRPr="002C4E37">
          <w:rPr>
            <w:rStyle w:val="Hyperlink"/>
            <w:b/>
            <w:sz w:val="16"/>
            <w:u w:val="single"/>
          </w:rPr>
          <w:t>Kahlili report</w:t>
        </w:r>
        <w:r w:rsidRPr="002C4E37">
          <w:rPr>
            <w:rStyle w:val="StyleBoldUnderline"/>
            <w:sz w:val="16"/>
          </w:rPr>
          <w:t>s</w:t>
        </w:r>
      </w:hyperlink>
      <w:r w:rsidRPr="002C4E37">
        <w:rPr>
          <w:rStyle w:val="StyleBoldUnderline"/>
          <w:sz w:val="16"/>
        </w:rPr>
        <w:t xml:space="preserve"> that</w:t>
      </w:r>
      <w:r w:rsidRPr="002C4E37">
        <w:rPr>
          <w:sz w:val="10"/>
        </w:rPr>
        <w:t xml:space="preserve"> </w:t>
      </w:r>
      <w:r w:rsidRPr="002C4E37">
        <w:rPr>
          <w:sz w:val="16"/>
        </w:rPr>
        <w:t>the</w:t>
      </w:r>
      <w:r w:rsidRPr="003F7325">
        <w:rPr>
          <w:rStyle w:val="StyleBoldUnderline"/>
        </w:rPr>
        <w:t xml:space="preserve"> Iranians have developed</w:t>
      </w:r>
      <w:r w:rsidRPr="002C4E37">
        <w:rPr>
          <w:sz w:val="16"/>
        </w:rPr>
        <w:t xml:space="preserve"> some </w:t>
      </w:r>
      <w:r w:rsidRPr="003F7325">
        <w:rPr>
          <w:rStyle w:val="StyleBoldUnderline"/>
        </w:rPr>
        <w:t>new biological weapons they plan to use</w:t>
      </w:r>
      <w:r w:rsidRPr="002C4E37">
        <w:rPr>
          <w:sz w:val="16"/>
        </w:rPr>
        <w:t xml:space="preserve"> against us </w:t>
      </w:r>
      <w:r w:rsidRPr="003F7325">
        <w:rPr>
          <w:rStyle w:val="StyleBoldUnderline"/>
        </w:rPr>
        <w:t>at the appropriate moment</w:t>
      </w:r>
      <w:r w:rsidRPr="002C4E37">
        <w:rPr>
          <w:sz w:val="16"/>
        </w:rPr>
        <w:t>. You’ll recall that Reza was an officer in the Revolutionary Guards Corps, where he worked as a CIA agent. I always take his work seriously, and you should too.</w:t>
      </w:r>
      <w:r w:rsidRPr="002C4E37">
        <w:rPr>
          <w:sz w:val="12"/>
        </w:rPr>
        <w:t>¶</w:t>
      </w:r>
      <w:r w:rsidRPr="002C4E37">
        <w:rPr>
          <w:sz w:val="16"/>
        </w:rPr>
        <w:t xml:space="preserve"> </w:t>
      </w:r>
      <w:r w:rsidRPr="003F7325">
        <w:rPr>
          <w:rStyle w:val="StyleBoldUnderline"/>
        </w:rPr>
        <w:t>No form of WMD frightens me as much</w:t>
      </w:r>
      <w:r w:rsidRPr="002C4E37">
        <w:rPr>
          <w:sz w:val="16"/>
        </w:rPr>
        <w:t xml:space="preserve"> as biologicals. Germs exist, epidemics can kill a lot of people, and there are ways to spread them. The Soviets worked very hard on such weapons, especially on anthrax, and according to Reza’s source, the Russians, along with those ghoulish North Koreans, have been helping Iran prepare its biological arsenal.</w:t>
      </w:r>
      <w:r w:rsidRPr="002C4E37">
        <w:rPr>
          <w:sz w:val="12"/>
        </w:rPr>
        <w:t>¶</w:t>
      </w:r>
      <w:r w:rsidRPr="002C4E37">
        <w:rPr>
          <w:sz w:val="16"/>
        </w:rPr>
        <w:t xml:space="preserve"> Yes, I think there should be hearings. And yes, if the information is accurate, I believe that action should be taken against the labs and stockpiles.</w:t>
      </w:r>
      <w:r w:rsidRPr="002C4E37">
        <w:rPr>
          <w:sz w:val="12"/>
        </w:rPr>
        <w:t>¶</w:t>
      </w:r>
      <w:r w:rsidRPr="002C4E37">
        <w:rPr>
          <w:sz w:val="16"/>
        </w:rPr>
        <w:t xml:space="preserve"> I have only one quibble with the story as Reza’s source tells it. </w:t>
      </w:r>
      <w:r w:rsidRPr="003F7325">
        <w:rPr>
          <w:rStyle w:val="StyleBoldUnderline"/>
        </w:rPr>
        <w:t>He talks about various</w:t>
      </w:r>
      <w:r w:rsidRPr="002C4E37">
        <w:rPr>
          <w:sz w:val="16"/>
        </w:rPr>
        <w:t xml:space="preserve"> high-tech </w:t>
      </w:r>
      <w:r w:rsidRPr="003F7325">
        <w:rPr>
          <w:rStyle w:val="StyleBoldUnderline"/>
        </w:rPr>
        <w:t>ways of spreading plague</w:t>
      </w:r>
      <w:r w:rsidRPr="002C4E37">
        <w:rPr>
          <w:sz w:val="16"/>
        </w:rPr>
        <w:t xml:space="preserve">, etcetera. Those </w:t>
      </w:r>
      <w:r w:rsidRPr="003F7325">
        <w:rPr>
          <w:rStyle w:val="StyleBoldUnderline"/>
        </w:rPr>
        <w:t>methods range from infecting insects to spraying</w:t>
      </w:r>
      <w:r w:rsidRPr="002C4E37">
        <w:rPr>
          <w:sz w:val="16"/>
        </w:rPr>
        <w:t xml:space="preserve"> the stuff on us </w:t>
      </w:r>
      <w:r w:rsidRPr="003F7325">
        <w:rPr>
          <w:rStyle w:val="StyleBoldUnderline"/>
        </w:rPr>
        <w:t>from the air</w:t>
      </w:r>
      <w:r w:rsidRPr="002C4E37">
        <w:rPr>
          <w:sz w:val="16"/>
        </w:rPr>
        <w:t xml:space="preserve">. Maybe they are preparing those things. But </w:t>
      </w:r>
      <w:r w:rsidRPr="003F7325">
        <w:rPr>
          <w:rStyle w:val="StyleBoldUnderline"/>
        </w:rPr>
        <w:t>there’s an easier way</w:t>
      </w:r>
      <w:r w:rsidRPr="002C4E37">
        <w:rPr>
          <w:sz w:val="16"/>
        </w:rPr>
        <w:t xml:space="preserve">: </w:t>
      </w:r>
      <w:r w:rsidRPr="003F7325">
        <w:rPr>
          <w:rStyle w:val="StyleBoldUnderline"/>
        </w:rPr>
        <w:t>infect a few people, and let them wander around crowded areas</w:t>
      </w:r>
      <w:r w:rsidRPr="002C4E37">
        <w:rPr>
          <w:sz w:val="16"/>
        </w:rPr>
        <w:t xml:space="preserve"> like airports, movie theaters, subway stations and trains, and the like. A few coughs and sneezes, and voila!</w:t>
      </w:r>
      <w:r w:rsidRPr="002C4E37">
        <w:rPr>
          <w:sz w:val="12"/>
        </w:rPr>
        <w:t>¶</w:t>
      </w:r>
      <w:r w:rsidRPr="002C4E37">
        <w:rPr>
          <w:sz w:val="16"/>
        </w:rPr>
        <w:t xml:space="preserve"> It’s a proven method. The Spaniards did it to the Neapolitans in the 17th century and wiped out half the population of Naples. You can read about it </w:t>
      </w:r>
      <w:hyperlink r:id="rId63" w:history="1">
        <w:r w:rsidRPr="002C4E37">
          <w:rPr>
            <w:rStyle w:val="Hyperlink"/>
            <w:sz w:val="16"/>
          </w:rPr>
          <w:t>here</w:t>
        </w:r>
      </w:hyperlink>
      <w:r w:rsidRPr="002C4E37">
        <w:rPr>
          <w:sz w:val="16"/>
        </w:rPr>
        <w:t>.</w:t>
      </w:r>
      <w:r w:rsidRPr="002C4E37">
        <w:rPr>
          <w:sz w:val="12"/>
        </w:rPr>
        <w:t>¶</w:t>
      </w:r>
      <w:r w:rsidRPr="002C4E37">
        <w:rPr>
          <w:sz w:val="16"/>
        </w:rPr>
        <w:t xml:space="preserve"> Damn right </w:t>
      </w:r>
      <w:r w:rsidRPr="003F7325">
        <w:rPr>
          <w:rStyle w:val="StyleBoldUnderline"/>
        </w:rPr>
        <w:t>it’s serious. Deadly serious</w:t>
      </w:r>
      <w:r w:rsidRPr="002C4E37">
        <w:rPr>
          <w:sz w:val="16"/>
        </w:rPr>
        <w:t>.</w:t>
      </w:r>
    </w:p>
    <w:p w:rsidR="00B932B1" w:rsidRPr="00E552A8" w:rsidRDefault="00B932B1" w:rsidP="00B932B1">
      <w:pPr>
        <w:pStyle w:val="Heading4"/>
      </w:pPr>
      <w:r>
        <w:t>Bioweapons lead to extinction</w:t>
      </w:r>
    </w:p>
    <w:p w:rsidR="00B932B1" w:rsidRPr="00B932B1" w:rsidRDefault="00B932B1" w:rsidP="00B932B1">
      <w:r w:rsidRPr="00B932B1">
        <w:rPr>
          <w:rStyle w:val="StyleStyleBold12pt"/>
        </w:rPr>
        <w:t>Ochs, 2</w:t>
      </w:r>
      <w:r w:rsidRPr="00B932B1">
        <w:t xml:space="preserve"> – MA in Natural Resource Management from Rutgers University and Naturalist at Grand Teton National Park (Richard, “Biological Weapons Must be Abolished Immediately,” Jun 9, </w:t>
      </w:r>
      <w:hyperlink r:id="rId64" w:history="1">
        <w:r w:rsidRPr="00B932B1">
          <w:rPr>
            <w:rStyle w:val="Hyperlink"/>
          </w:rPr>
          <w:t>http://www.freefromterror.net/other_articles/abolish.html</w:t>
        </w:r>
      </w:hyperlink>
      <w:r w:rsidRPr="00B932B1">
        <w:t>)</w:t>
      </w:r>
    </w:p>
    <w:p w:rsidR="00B932B1" w:rsidRPr="00C94B8B" w:rsidRDefault="00B932B1" w:rsidP="00B932B1">
      <w:pPr>
        <w:tabs>
          <w:tab w:val="left" w:pos="10620"/>
        </w:tabs>
        <w:rPr>
          <w:rFonts w:eastAsia="Times New Roman"/>
          <w:sz w:val="16"/>
          <w:szCs w:val="14"/>
        </w:rPr>
      </w:pPr>
      <w:r w:rsidRPr="00E552A8">
        <w:rPr>
          <w:rFonts w:eastAsia="Times New Roman"/>
          <w:sz w:val="16"/>
          <w:szCs w:val="14"/>
        </w:rPr>
        <w:t xml:space="preserve">Of all the weapons of mass destruction, the genetically engineered </w:t>
      </w:r>
      <w:r w:rsidRPr="00B932B1">
        <w:rPr>
          <w:rStyle w:val="StyleBoldUnderline"/>
          <w:b/>
        </w:rPr>
        <w:t>biological weapons</w:t>
      </w:r>
      <w:r w:rsidRPr="00E552A8">
        <w:rPr>
          <w:rFonts w:eastAsia="Times New Roman"/>
          <w:sz w:val="16"/>
          <w:szCs w:val="14"/>
        </w:rPr>
        <w:t>, many without a known cure or vaccine,</w:t>
      </w:r>
      <w:r w:rsidRPr="00E552A8">
        <w:rPr>
          <w:rFonts w:eastAsia="Times New Roman"/>
          <w:sz w:val="16"/>
        </w:rPr>
        <w:t xml:space="preserve"> </w:t>
      </w:r>
      <w:r w:rsidRPr="00B932B1">
        <w:rPr>
          <w:rStyle w:val="StyleBoldUnderline"/>
          <w:b/>
        </w:rPr>
        <w:t>are a</w:t>
      </w:r>
      <w:r w:rsidRPr="00E552A8">
        <w:rPr>
          <w:rFonts w:eastAsia="Times New Roman"/>
          <w:sz w:val="16"/>
          <w:szCs w:val="14"/>
        </w:rPr>
        <w:t>n extreme</w:t>
      </w:r>
      <w:r w:rsidRPr="00E552A8">
        <w:rPr>
          <w:rFonts w:eastAsia="Times New Roman"/>
          <w:sz w:val="16"/>
        </w:rPr>
        <w:t xml:space="preserve"> </w:t>
      </w:r>
      <w:r w:rsidRPr="00B932B1">
        <w:rPr>
          <w:rStyle w:val="StyleBoldUnderline"/>
          <w:b/>
        </w:rPr>
        <w:t xml:space="preserve">danger to the continued </w:t>
      </w:r>
      <w:r w:rsidRPr="00B932B1">
        <w:rPr>
          <w:rStyle w:val="Emphasis"/>
        </w:rPr>
        <w:t>survival of life on earth.</w:t>
      </w:r>
      <w:r w:rsidRPr="00E552A8">
        <w:rPr>
          <w:rFonts w:eastAsia="Times New Roman"/>
          <w:sz w:val="16"/>
          <w:szCs w:val="14"/>
        </w:rPr>
        <w:t xml:space="preserve"> Any perceived military value or deterrence pales in comparison to the great risk these weapons pose just sitting in vials in laboratories. </w:t>
      </w:r>
      <w:r w:rsidRPr="00B932B1">
        <w:rPr>
          <w:rStyle w:val="StyleBoldUnderline"/>
        </w:rPr>
        <w:t>While a "nuclear winter," resulting from a massive exchange of nuclear weapons, could also kill off most of life on earth and severely compromise the health of future generations, they are easier to control. Biological weapons, on the other hand, can get out of control very easily</w:t>
      </w:r>
      <w:r w:rsidRPr="00E552A8">
        <w:rPr>
          <w:rFonts w:eastAsia="Times New Roman"/>
          <w:sz w:val="16"/>
          <w:szCs w:val="14"/>
        </w:rPr>
        <w:t xml:space="preserve">, as the recent anthrax attacks has demonstrated. </w:t>
      </w:r>
      <w:r w:rsidRPr="00B932B1">
        <w:rPr>
          <w:rStyle w:val="StyleBoldUnderline"/>
        </w:rPr>
        <w:t>There is no way to guarantee the security of these doomsday weapons because very tiny amounts can be stolen or accidentally released and then grow or be grown to horrendous proportions.</w:t>
      </w:r>
      <w:r w:rsidRPr="00E552A8">
        <w:rPr>
          <w:rFonts w:eastAsia="Times New Roman"/>
          <w:sz w:val="16"/>
          <w:szCs w:val="14"/>
        </w:rPr>
        <w:t xml:space="preserve"> The Black Death of the Middle Ages would be small in comparison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With nuclear and biological weapons,</w:t>
      </w:r>
      <w:r w:rsidRPr="00B932B1">
        <w:rPr>
          <w:rStyle w:val="StyleBoldUnderline"/>
        </w:rPr>
        <w:t xml:space="preserve"> </w:t>
      </w:r>
      <w:r w:rsidRPr="00B932B1">
        <w:rPr>
          <w:rStyle w:val="StyleBoldUnderline"/>
          <w:b/>
        </w:rPr>
        <w:t>the killing will</w:t>
      </w:r>
      <w:r w:rsidRPr="00E552A8">
        <w:rPr>
          <w:rFonts w:eastAsia="Times New Roman"/>
          <w:sz w:val="16"/>
          <w:szCs w:val="14"/>
        </w:rPr>
        <w:t xml:space="preserve"> probably </w:t>
      </w:r>
      <w:r w:rsidRPr="00B932B1">
        <w:rPr>
          <w:rStyle w:val="StyleBoldUnderline"/>
          <w:b/>
        </w:rPr>
        <w:t>never end.</w:t>
      </w:r>
      <w:r w:rsidRPr="00B932B1">
        <w:rPr>
          <w:rStyle w:val="StyleBoldUnderline"/>
        </w:rPr>
        <w:t xml:space="preserve"> Radioactive elements last tens of thousands of years and will keep causing cancers virtually forever.</w:t>
      </w:r>
      <w:r w:rsidRPr="00E552A8">
        <w:rPr>
          <w:rFonts w:eastAsia="Times New Roman"/>
          <w:sz w:val="16"/>
          <w:szCs w:val="14"/>
        </w:rPr>
        <w:t xml:space="preserve"> Potentially worse than that, </w:t>
      </w:r>
      <w:r w:rsidRPr="00B932B1">
        <w:rPr>
          <w:rStyle w:val="StyleBoldUnderline"/>
        </w:rPr>
        <w:t>bio-engineered agents by the hundreds with no known cure could wreck even greater calamity on the human race than could persistent radiation.</w:t>
      </w:r>
      <w:r w:rsidRPr="00E552A8">
        <w:rPr>
          <w:rFonts w:eastAsia="Times New Roman"/>
          <w:sz w:val="16"/>
          <w:szCs w:val="14"/>
        </w:rPr>
        <w:t xml:space="preserve"> </w:t>
      </w:r>
      <w:r w:rsidRPr="00E552A8">
        <w:rPr>
          <w:rFonts w:eastAsia="Times New Roman"/>
          <w:sz w:val="16"/>
          <w:szCs w:val="12"/>
        </w:rPr>
        <w:t>AIDS and ebola viruses are just a small example of recently emerging plagues with no known cure or vaccine. Can we imagine hundreds of such plagues? HUMAN EXTINCTION IS NOW POSSIBLE. Ironically, the Bush administration has just changed the U.S. nuclear doctrine to allow nuclear retaliation against threats upon allies by conventional weapons. The past doctrine allowed such use only as a last resort when our nation’s survival was at stake. Will the new policy also allow easier use of US bioweapons? How slippery is this slope? Against this tendency can be posed a rational alternative policy</w:t>
      </w:r>
      <w:r w:rsidRPr="00E552A8">
        <w:rPr>
          <w:rFonts w:eastAsia="Times New Roman"/>
          <w:sz w:val="16"/>
          <w:szCs w:val="14"/>
        </w:rPr>
        <w:t xml:space="preserve">. </w:t>
      </w:r>
      <w:r w:rsidRPr="00B932B1">
        <w:rPr>
          <w:rStyle w:val="StyleBoldUnderline"/>
        </w:rPr>
        <w:t>To preclude possibilities of human extinction, "patriotism" needs to be redefined to make humanity’s survival primary and absolute.</w:t>
      </w:r>
      <w:r w:rsidRPr="00E552A8">
        <w:rPr>
          <w:rFonts w:eastAsia="Times New Roman"/>
          <w:sz w:val="16"/>
          <w:szCs w:val="14"/>
        </w:rPr>
        <w:t xml:space="preserve"> Even if we lose our cherished freedom, our sovereignty, our government or our Constitution, where there is life, there is hope. What good is anything else if humanity is extinguished? This concept should be promoted to the center of national debate.. For example, for sake of argument, suppose the ancient Israelites developed defensive bioweapons of mass destruction when they were enslaved by Egypt. Then suppose these weapons were released by design or accident and wiped everybody out? As bad as slavery is, extinction is worse. Our generation, our century, our epoch needs to take the long view. </w:t>
      </w:r>
      <w:r w:rsidRPr="00B932B1">
        <w:rPr>
          <w:rStyle w:val="StyleBoldUnderline"/>
        </w:rPr>
        <w:t>We</w:t>
      </w:r>
      <w:r w:rsidRPr="00E552A8">
        <w:rPr>
          <w:rFonts w:eastAsia="Times New Roman"/>
          <w:sz w:val="16"/>
          <w:szCs w:val="14"/>
        </w:rPr>
        <w:t xml:space="preserve"> truly </w:t>
      </w:r>
      <w:r w:rsidRPr="00B932B1">
        <w:rPr>
          <w:rStyle w:val="StyleBoldUnderline"/>
        </w:rPr>
        <w:t>hold in our hands the precious gift of all future life.</w:t>
      </w:r>
      <w:r w:rsidRPr="00E552A8">
        <w:rPr>
          <w:rFonts w:eastAsia="Times New Roman"/>
          <w:sz w:val="16"/>
          <w:szCs w:val="14"/>
        </w:rPr>
        <w:t xml:space="preserve"> Empires may come and go, but who are the honored custodians of life on earth? Temporal politicians? Corporate competitors? Strategic brinksmen? Military gamers? Inflated egos dripping with testosterone? How can any sane person believe that national sovereignty is more important than survival of the species? Now that extinction is possible, our slogan should be "Where there is life, there is hope." No government, no economic system, no national pride, no religion, no political system can be placed above human survival. The egos of leaders must not blind us. The adrenaline and vengeance of a fight must not blind us. The game is over. If patriotism would extinguish humanity, then patriotis</w:t>
      </w:r>
      <w:r>
        <w:rPr>
          <w:rFonts w:eastAsia="Times New Roman"/>
          <w:sz w:val="16"/>
          <w:szCs w:val="14"/>
        </w:rPr>
        <w:t>m is the highest of all crimes.</w:t>
      </w:r>
    </w:p>
    <w:p w:rsidR="00B932B1" w:rsidRDefault="00B932B1" w:rsidP="00B932B1">
      <w:pPr>
        <w:pStyle w:val="Heading4"/>
      </w:pPr>
      <w:r>
        <w:t>Bioterror attacks lead to nuclear retaliation</w:t>
      </w:r>
    </w:p>
    <w:p w:rsidR="00B932B1" w:rsidRDefault="00B932B1" w:rsidP="00B932B1">
      <w:pPr>
        <w:rPr>
          <w:sz w:val="16"/>
        </w:rPr>
      </w:pPr>
      <w:r w:rsidRPr="00B932B1">
        <w:rPr>
          <w:rStyle w:val="StyleStyleBold12pt"/>
        </w:rPr>
        <w:t>Apatow ’12</w:t>
      </w:r>
      <w:r w:rsidRPr="00B932B1">
        <w:t xml:space="preserve"> – Founder and director of research &amp; development at the Humanitarian Resource Institute, an NGO at the U.N. (Stephen, “Syria - CBRNE Weapons - Nuclear Retaliation Scenario”, humanitarian.net, 11/14/12, </w:t>
      </w:r>
      <w:hyperlink r:id="rId65" w:history="1">
        <w:r w:rsidRPr="00B932B1">
          <w:rPr>
            <w:rStyle w:val="Hyperlink"/>
          </w:rPr>
          <w:t>http://www.humanitarian.net/idin/ref/11142012IDIN.html)//BZ</w:t>
        </w:r>
      </w:hyperlink>
      <w:r w:rsidRPr="00B932B1">
        <w:br/>
      </w:r>
      <w:r w:rsidRPr="008E6B06">
        <w:rPr>
          <w:rStyle w:val="StyleBoldUnderline"/>
        </w:rPr>
        <w:t>Every day the</w:t>
      </w:r>
      <w:r w:rsidRPr="008E6B06">
        <w:rPr>
          <w:sz w:val="16"/>
        </w:rPr>
        <w:t xml:space="preserve"> humanitarian catastrophe in Syria [1] is allowed to spiral out of control, </w:t>
      </w:r>
      <w:r w:rsidRPr="008E6B06">
        <w:rPr>
          <w:rStyle w:val="StyleBoldUnderline"/>
        </w:rPr>
        <w:t>risks increase for a direct CBRNE attack</w:t>
      </w:r>
      <w:r w:rsidRPr="008E6B06">
        <w:rPr>
          <w:sz w:val="16"/>
        </w:rPr>
        <w:t xml:space="preserve"> [2] by the failed state and/or transfer of weapons of mass destruction to transnational terrorists. This threat has prompted a review of global infrastructure analysis, contingency plans and response to a WMD 911. </w:t>
      </w:r>
      <w:r w:rsidRPr="008E6B06">
        <w:rPr>
          <w:rStyle w:val="StyleBoldUnderline"/>
        </w:rPr>
        <w:t>It is well understood that a nuclear retaliatory strike would be the anticipated response to a CBRNE WMD attack</w:t>
      </w:r>
      <w:r w:rsidRPr="008E6B06">
        <w:rPr>
          <w:sz w:val="16"/>
        </w:rPr>
        <w:t>, as emphasized in the 1999 Applied Science and Analysis Newsletter "</w:t>
      </w:r>
      <w:r w:rsidR="00AF3FBA">
        <w:fldChar w:fldCharType="begin"/>
      </w:r>
      <w:r w:rsidR="00AF3FBA">
        <w:instrText xml:space="preserve"> HYPERLINK "http://www.asanltr.com/ASANews-99/993sohns.htm" \t "_blank" </w:instrText>
      </w:r>
      <w:r w:rsidR="00AF3FBA">
        <w:fldChar w:fldCharType="separate"/>
      </w:r>
      <w:r w:rsidRPr="008E6B06">
        <w:rPr>
          <w:rStyle w:val="Hyperlink"/>
          <w:sz w:val="16"/>
        </w:rPr>
        <w:t>The Proliferation of Weapons of Mass Destruction: A Challenge for Decision Makers</w:t>
      </w:r>
      <w:r w:rsidR="00AF3FBA">
        <w:rPr>
          <w:rStyle w:val="Hyperlink"/>
          <w:sz w:val="16"/>
        </w:rPr>
        <w:fldChar w:fldCharType="end"/>
      </w:r>
      <w:r w:rsidRPr="008E6B06">
        <w:rPr>
          <w:sz w:val="16"/>
        </w:rPr>
        <w:t>." Conclusions outlined in this report are the focus of assessment and progress made to date:</w:t>
      </w:r>
      <w:r w:rsidRPr="008E6B06">
        <w:rPr>
          <w:sz w:val="12"/>
        </w:rPr>
        <w:t>¶</w:t>
      </w:r>
      <w:r w:rsidRPr="008E6B06">
        <w:rPr>
          <w:sz w:val="16"/>
        </w:rPr>
        <w:t xml:space="preserve"> </w:t>
      </w:r>
      <w:r w:rsidRPr="008E6B06">
        <w:rPr>
          <w:rStyle w:val="StyleBoldUnderline"/>
        </w:rPr>
        <w:t>The risk of exposure to the effects of WMD is real</w:t>
      </w:r>
      <w:r w:rsidRPr="008E6B06">
        <w:rPr>
          <w:sz w:val="16"/>
        </w:rPr>
        <w:t xml:space="preserve">. Weapons from each of the categories have been produced and tested. They are somewhere at someone's disposal. They have already been used in the recent past. Proliferation will augment the number of possessors and thus further increase the risk of these weapons being used. </w:t>
      </w:r>
      <w:r w:rsidRPr="008E6B06">
        <w:rPr>
          <w:sz w:val="12"/>
        </w:rPr>
        <w:t>¶</w:t>
      </w:r>
      <w:r w:rsidRPr="008E6B06">
        <w:rPr>
          <w:sz w:val="16"/>
        </w:rPr>
        <w:t xml:space="preserve"> </w:t>
      </w:r>
      <w:r w:rsidRPr="008E6B06">
        <w:rPr>
          <w:rStyle w:val="StyleBoldUnderline"/>
        </w:rPr>
        <w:t>The question is</w:t>
      </w:r>
      <w:r w:rsidRPr="008E6B06">
        <w:rPr>
          <w:sz w:val="16"/>
        </w:rPr>
        <w:t xml:space="preserve"> not whether, but </w:t>
      </w:r>
      <w:r w:rsidRPr="008E6B06">
        <w:rPr>
          <w:rStyle w:val="StyleBoldUnderline"/>
        </w:rPr>
        <w:t>when and where they will be used next</w:t>
      </w:r>
      <w:r w:rsidRPr="008E6B06">
        <w:rPr>
          <w:sz w:val="16"/>
        </w:rPr>
        <w:t xml:space="preserve">. </w:t>
      </w:r>
      <w:r w:rsidRPr="008E6B06">
        <w:rPr>
          <w:sz w:val="12"/>
        </w:rPr>
        <w:t>¶</w:t>
      </w:r>
      <w:r w:rsidRPr="008E6B06">
        <w:rPr>
          <w:sz w:val="16"/>
        </w:rPr>
        <w:t xml:space="preserve"> </w:t>
      </w:r>
      <w:r w:rsidRPr="008E6B06">
        <w:rPr>
          <w:rStyle w:val="StyleBoldUnderline"/>
        </w:rPr>
        <w:t>We must first work to ensure that these weapons are not used</w:t>
      </w:r>
      <w:r w:rsidRPr="008E6B06">
        <w:rPr>
          <w:sz w:val="16"/>
        </w:rPr>
        <w:t xml:space="preserve">. However, we must also enhance readiness for NBC defense. </w:t>
      </w:r>
      <w:r w:rsidRPr="008E6B06">
        <w:rPr>
          <w:sz w:val="12"/>
        </w:rPr>
        <w:t>¶</w:t>
      </w:r>
      <w:r w:rsidRPr="008E6B06">
        <w:rPr>
          <w:sz w:val="16"/>
        </w:rPr>
        <w:t xml:space="preserve"> In many countries, the public is not aware of these facts. Many decision makers have yet to fully perceive the risks involved and to take </w:t>
      </w:r>
      <w:r w:rsidRPr="008E6B06">
        <w:rPr>
          <w:b/>
          <w:sz w:val="16"/>
        </w:rPr>
        <w:t>appropriatfe</w:t>
      </w:r>
      <w:r w:rsidRPr="008E6B06">
        <w:rPr>
          <w:sz w:val="16"/>
        </w:rPr>
        <w:t xml:space="preserve"> action. </w:t>
      </w:r>
      <w:r w:rsidRPr="008E6B06">
        <w:rPr>
          <w:sz w:val="12"/>
        </w:rPr>
        <w:t>¶</w:t>
      </w:r>
      <w:r w:rsidRPr="008E6B06">
        <w:rPr>
          <w:sz w:val="16"/>
        </w:rPr>
        <w:t xml:space="preserve"> The elimination of obvious shortcomings in biodefense capabilities, including medical biological defense, must be given high priority: </w:t>
      </w:r>
      <w:r w:rsidRPr="008E6B06">
        <w:rPr>
          <w:sz w:val="12"/>
        </w:rPr>
        <w:t>¶</w:t>
      </w:r>
      <w:r w:rsidRPr="008E6B06">
        <w:rPr>
          <w:sz w:val="16"/>
        </w:rPr>
        <w:t xml:space="preserve"> means for intercepting and destroying biological weapons, </w:t>
      </w:r>
      <w:r w:rsidRPr="008E6B06">
        <w:rPr>
          <w:sz w:val="12"/>
        </w:rPr>
        <w:t>¶</w:t>
      </w:r>
      <w:r w:rsidRPr="008E6B06">
        <w:rPr>
          <w:sz w:val="16"/>
        </w:rPr>
        <w:t xml:space="preserve"> aerosol detection and warning systems, </w:t>
      </w:r>
      <w:r w:rsidRPr="008E6B06">
        <w:rPr>
          <w:sz w:val="12"/>
        </w:rPr>
        <w:t>¶</w:t>
      </w:r>
      <w:r w:rsidRPr="008E6B06">
        <w:rPr>
          <w:sz w:val="16"/>
        </w:rPr>
        <w:t xml:space="preserve"> procedures for detecting biological agents, </w:t>
      </w:r>
      <w:r w:rsidRPr="008E6B06">
        <w:rPr>
          <w:sz w:val="12"/>
        </w:rPr>
        <w:t>¶</w:t>
      </w:r>
      <w:r w:rsidRPr="008E6B06">
        <w:rPr>
          <w:sz w:val="16"/>
        </w:rPr>
        <w:t xml:space="preserve"> preventing, diagnosing and treating BW diseases. </w:t>
      </w:r>
      <w:r w:rsidRPr="008E6B06">
        <w:rPr>
          <w:sz w:val="12"/>
        </w:rPr>
        <w:t>¶</w:t>
      </w:r>
      <w:r w:rsidRPr="008E6B06">
        <w:rPr>
          <w:sz w:val="16"/>
        </w:rPr>
        <w:t xml:space="preserve"> However, from a medical perspective, it would be ill advised to perform these remedies at the expense of nuclear and chemical medical defense</w:t>
      </w:r>
      <w:r w:rsidRPr="008E6B06">
        <w:rPr>
          <w:rStyle w:val="StyleBoldUnderline"/>
        </w:rPr>
        <w:t>. It remains</w:t>
      </w:r>
      <w:r w:rsidRPr="008E6B06">
        <w:rPr>
          <w:sz w:val="16"/>
        </w:rPr>
        <w:t xml:space="preserve">, therefore, </w:t>
      </w:r>
      <w:r w:rsidRPr="008E6B06">
        <w:rPr>
          <w:rStyle w:val="StyleBoldUnderline"/>
        </w:rPr>
        <w:t>necessary to take preventive measures</w:t>
      </w:r>
      <w:r w:rsidRPr="008E6B06">
        <w:rPr>
          <w:sz w:val="16"/>
        </w:rPr>
        <w:t xml:space="preserve"> against weapons from each of the categories. Furthermore</w:t>
      </w:r>
      <w:r w:rsidRPr="008E6B06">
        <w:rPr>
          <w:rStyle w:val="StyleBoldUnderline"/>
        </w:rPr>
        <w:t>, retaliation with nuclear weapons may be the only viable option, especially where BWs are used</w:t>
      </w:r>
      <w:r w:rsidRPr="008E6B06">
        <w:rPr>
          <w:sz w:val="16"/>
        </w:rPr>
        <w:t xml:space="preserve">. In the event of a nuclear strike, the medical services will have to deal with casualties arising from possible collateral effects. </w:t>
      </w:r>
      <w:r w:rsidRPr="008E6B06">
        <w:rPr>
          <w:sz w:val="12"/>
        </w:rPr>
        <w:t>¶</w:t>
      </w:r>
      <w:r w:rsidRPr="008E6B06">
        <w:rPr>
          <w:sz w:val="16"/>
        </w:rPr>
        <w:t xml:space="preserve"> In addition to the NBC risks arising from hostile action, medical services must be able to cope with other dangers, which may have effects similar to NBC weapons. In their deployment area, armed forces may face risks in the civilian sector resulting from the worldwide spread of nuclear technology (nuclear energy, technical and medical radiation sources, depleted uranium) and the chemical industry (production facilities and stocks of, for example, phosgene, hydrogen cyanide, chlorine gas or insecticides). There are likely to be fewer and fewer “clean, conventional” scenarios even where NBC weapons are not used. </w:t>
      </w:r>
      <w:r w:rsidRPr="008E6B06">
        <w:rPr>
          <w:sz w:val="12"/>
        </w:rPr>
        <w:t>¶</w:t>
      </w:r>
      <w:r w:rsidRPr="008E6B06">
        <w:rPr>
          <w:sz w:val="16"/>
        </w:rPr>
        <w:t xml:space="preserve"> Many countries have NBC defense experts and have equipped their forces with basic protective equipment, such as NBC protective masks. However, the forces of most countries do not have the capability to sustain operations in an NBC environment for more than a few hours and preserve their combat strength. This NBC defense capability, though, is precisely what is needed, not just tomorrow but today. It must be guaranteed throughout the entire operational spectrum by a balanced system of NBC defense measures. </w:t>
      </w:r>
      <w:r w:rsidRPr="008E6B06">
        <w:rPr>
          <w:sz w:val="12"/>
        </w:rPr>
        <w:t>¶</w:t>
      </w:r>
      <w:r w:rsidRPr="008E6B06">
        <w:rPr>
          <w:sz w:val="16"/>
        </w:rPr>
        <w:t xml:space="preserve"> As a rule, combat troops have the best NBC defense capabilities. Nevertheless, they rely on medical services that have some of the worst deficits in NBC defense capability. Most medical services are capable of protecting neither medical personnel at work, nor patients during treatment and evacuation, nor sophisticated medical material against NBC exposure. This inability presents a major obstacle for military operations in an NBC environment and may seriously limit the options available to political and military decision-makers. </w:t>
      </w:r>
      <w:r w:rsidRPr="008E6B06">
        <w:rPr>
          <w:rStyle w:val="StyleBoldUnderline"/>
        </w:rPr>
        <w:t>The only options may be to</w:t>
      </w:r>
      <w:r w:rsidRPr="008E6B06">
        <w:rPr>
          <w:sz w:val="16"/>
        </w:rPr>
        <w:t xml:space="preserve"> do nothing or to </w:t>
      </w:r>
      <w:r w:rsidRPr="008E6B06">
        <w:rPr>
          <w:rStyle w:val="StyleBoldUnderline"/>
        </w:rPr>
        <w:t>retaliate with nuclear weapons.</w:t>
      </w:r>
      <w:r w:rsidRPr="008E6B06">
        <w:rPr>
          <w:sz w:val="16"/>
        </w:rPr>
        <w:t xml:space="preserve"> </w:t>
      </w:r>
    </w:p>
    <w:p w:rsidR="00B932B1" w:rsidRDefault="00B932B1" w:rsidP="00B932B1">
      <w:pPr>
        <w:rPr>
          <w:sz w:val="16"/>
        </w:rPr>
      </w:pPr>
    </w:p>
    <w:p w:rsidR="00B932B1" w:rsidRDefault="00B932B1" w:rsidP="00B932B1">
      <w:pPr>
        <w:pStyle w:val="Heading4"/>
        <w:spacing w:before="0"/>
      </w:pPr>
      <w:r>
        <w:t>Specifically, U.S. strikes on Iran escalates to WWIII and extinction</w:t>
      </w:r>
    </w:p>
    <w:p w:rsidR="00B932B1" w:rsidRPr="007D4219" w:rsidRDefault="00B932B1" w:rsidP="00B932B1">
      <w:pPr>
        <w:rPr>
          <w:bCs/>
          <w:sz w:val="28"/>
        </w:rPr>
      </w:pPr>
      <w:r>
        <w:rPr>
          <w:rStyle w:val="StyleStyleBold12pt"/>
        </w:rPr>
        <w:t>Karimi-Hakak ‘12</w:t>
      </w:r>
      <w:r w:rsidRPr="00D0482A">
        <w:rPr>
          <w:rStyle w:val="st"/>
          <w:b/>
        </w:rPr>
        <w:t xml:space="preserve"> </w:t>
      </w:r>
      <w:r>
        <w:rPr>
          <w:rStyle w:val="st"/>
          <w:b/>
        </w:rPr>
        <w:t xml:space="preserve">- </w:t>
      </w:r>
      <w:r w:rsidRPr="007D4219">
        <w:rPr>
          <w:rStyle w:val="st"/>
        </w:rPr>
        <w:t>Artistic Director of Mahak International Artists (MIA) (Mahmood,</w:t>
      </w:r>
      <w:r>
        <w:rPr>
          <w:rStyle w:val="st"/>
        </w:rPr>
        <w:t xml:space="preserve"> “An attack on Iran will lead to WWIII”, 3/27/12, Times of Israel, </w:t>
      </w:r>
      <w:r w:rsidRPr="007D4219">
        <w:rPr>
          <w:rStyle w:val="st"/>
        </w:rPr>
        <w:t>blogs.timesofisrael.com/an-attack-on-iran-will-lead-to-world-war-3/</w:t>
      </w:r>
      <w:r>
        <w:rPr>
          <w:rStyle w:val="st"/>
        </w:rPr>
        <w:t>)//BZ</w:t>
      </w:r>
    </w:p>
    <w:p w:rsidR="00B932B1" w:rsidRDefault="00B932B1" w:rsidP="00B932B1">
      <w:pPr>
        <w:rPr>
          <w:sz w:val="16"/>
        </w:rPr>
      </w:pPr>
      <w:r w:rsidRPr="00D0482A">
        <w:rPr>
          <w:sz w:val="16"/>
        </w:rPr>
        <w:t xml:space="preserve">Let me state here, for the record, and for future students of history, </w:t>
      </w:r>
      <w:r w:rsidRPr="00D0482A">
        <w:rPr>
          <w:rStyle w:val="StyleBoldUnderline"/>
        </w:rPr>
        <w:t>the results of an attack on Iran, by</w:t>
      </w:r>
      <w:r w:rsidRPr="00D0482A">
        <w:rPr>
          <w:sz w:val="16"/>
        </w:rPr>
        <w:t xml:space="preserve"> Israel and/or </w:t>
      </w:r>
      <w:r w:rsidRPr="00D0482A">
        <w:rPr>
          <w:rStyle w:val="StyleBoldUnderline"/>
        </w:rPr>
        <w:t>the US</w:t>
      </w:r>
      <w:r w:rsidRPr="00D0482A">
        <w:rPr>
          <w:sz w:val="16"/>
        </w:rPr>
        <w:t xml:space="preserve">. In the short term, an attack </w:t>
      </w:r>
      <w:r w:rsidRPr="00D0482A">
        <w:rPr>
          <w:rStyle w:val="StyleBoldUnderline"/>
        </w:rPr>
        <w:t>will</w:t>
      </w:r>
      <w:r w:rsidRPr="00D0482A">
        <w:rPr>
          <w:sz w:val="16"/>
        </w:rPr>
        <w:t xml:space="preserve">: 1. Strengthen the present regime in Tehran. That is why they are doing everything they can to promote such a war. 2. </w:t>
      </w:r>
      <w:r w:rsidRPr="00D0482A">
        <w:rPr>
          <w:rStyle w:val="StyleBoldUnderline"/>
        </w:rPr>
        <w:t xml:space="preserve">Result in the death of </w:t>
      </w:r>
      <w:r w:rsidRPr="00D0482A">
        <w:rPr>
          <w:sz w:val="16"/>
        </w:rPr>
        <w:t xml:space="preserve">thousands, perhaps </w:t>
      </w:r>
      <w:r w:rsidRPr="00D0482A">
        <w:rPr>
          <w:rStyle w:val="StyleBoldUnderline"/>
        </w:rPr>
        <w:t>millions</w:t>
      </w:r>
      <w:r w:rsidRPr="00D0482A">
        <w:rPr>
          <w:sz w:val="16"/>
        </w:rPr>
        <w:t xml:space="preserve">, of Iranians, Israelis and Americans, as well as others. 3. </w:t>
      </w:r>
      <w:r w:rsidRPr="00D0482A">
        <w:rPr>
          <w:rStyle w:val="StyleBoldUnderline"/>
        </w:rPr>
        <w:t>Destroy regional stability</w:t>
      </w:r>
      <w:r w:rsidRPr="00D0482A">
        <w:rPr>
          <w:sz w:val="16"/>
        </w:rPr>
        <w:t xml:space="preserve"> — the little that exist now. 4. </w:t>
      </w:r>
      <w:r w:rsidRPr="00D0482A">
        <w:rPr>
          <w:rStyle w:val="StyleBoldUnderline"/>
        </w:rPr>
        <w:t>Drive the price of oil sky-high</w:t>
      </w:r>
      <w:r w:rsidRPr="00D0482A">
        <w:rPr>
          <w:sz w:val="16"/>
        </w:rPr>
        <w:t xml:space="preserve">. But it will make the richest half percent in the US richer, and it will bring warmongers like Bush back into the office. </w:t>
      </w:r>
      <w:r w:rsidRPr="00D0482A">
        <w:rPr>
          <w:rStyle w:val="StyleBoldUnderline"/>
        </w:rPr>
        <w:t>In the long</w:t>
      </w:r>
      <w:r w:rsidRPr="00D0482A">
        <w:rPr>
          <w:sz w:val="16"/>
        </w:rPr>
        <w:t xml:space="preserve"> term, </w:t>
      </w:r>
      <w:r w:rsidRPr="00D0482A">
        <w:rPr>
          <w:rStyle w:val="StyleBoldUnderline"/>
        </w:rPr>
        <w:t>an attack will</w:t>
      </w:r>
      <w:r w:rsidRPr="00D0482A">
        <w:rPr>
          <w:sz w:val="16"/>
        </w:rPr>
        <w:t xml:space="preserve">: 1. Crush for good any opposition to the Iranian regime inside and outside the country. 2. </w:t>
      </w:r>
      <w:r w:rsidRPr="00D0482A">
        <w:rPr>
          <w:rStyle w:val="StyleBoldUnderline"/>
        </w:rPr>
        <w:t>Raise the number of terrorist attacks against targets in the US, Israel, and around the world</w:t>
      </w:r>
      <w:r w:rsidRPr="00D0482A">
        <w:rPr>
          <w:sz w:val="16"/>
        </w:rPr>
        <w:t>. 3</w:t>
      </w:r>
      <w:r w:rsidRPr="00D0482A">
        <w:rPr>
          <w:rStyle w:val="StyleBoldUnderline"/>
        </w:rPr>
        <w:t>. Bring hardline theocratic regimes into power all over the Middle East.</w:t>
      </w:r>
      <w:r w:rsidRPr="00D0482A">
        <w:rPr>
          <w:sz w:val="16"/>
        </w:rPr>
        <w:t xml:space="preserve"> 4. Destroy Israel, causing a Jewish massacre far worse than any in history thus far. 5. </w:t>
      </w:r>
      <w:r w:rsidRPr="00D0482A">
        <w:rPr>
          <w:rStyle w:val="StyleBoldUnderline"/>
        </w:rPr>
        <w:t>Reduce American dominance in the region and around the world</w:t>
      </w:r>
      <w:r w:rsidRPr="00D0482A">
        <w:rPr>
          <w:sz w:val="16"/>
        </w:rPr>
        <w:t xml:space="preserve">. 6. Help China become the next global empire. But worst of all, </w:t>
      </w:r>
      <w:r w:rsidRPr="00D0482A">
        <w:rPr>
          <w:rStyle w:val="StyleBoldUnderline"/>
        </w:rPr>
        <w:t>it will cause a</w:t>
      </w:r>
      <w:r w:rsidRPr="00D0482A">
        <w:rPr>
          <w:sz w:val="16"/>
        </w:rPr>
        <w:t xml:space="preserve"> much-feared </w:t>
      </w:r>
      <w:r w:rsidRPr="00D0482A">
        <w:rPr>
          <w:rStyle w:val="StyleBoldUnderline"/>
        </w:rPr>
        <w:t>third world war, which none</w:t>
      </w:r>
      <w:r w:rsidRPr="00D0482A">
        <w:rPr>
          <w:sz w:val="16"/>
        </w:rPr>
        <w:t xml:space="preserve"> of our children </w:t>
      </w:r>
      <w:r w:rsidRPr="00D0482A">
        <w:rPr>
          <w:rStyle w:val="StyleBoldUnderline"/>
        </w:rPr>
        <w:t>will survive</w:t>
      </w:r>
      <w:r w:rsidRPr="00D0482A">
        <w:rPr>
          <w:sz w:val="16"/>
        </w:rPr>
        <w:t>.</w:t>
      </w:r>
    </w:p>
    <w:p w:rsidR="008053F3" w:rsidRDefault="008053F3" w:rsidP="008053F3">
      <w:pPr>
        <w:pStyle w:val="Heading3"/>
      </w:pPr>
      <w:r>
        <w:t xml:space="preserve">Human Trafficking </w:t>
      </w:r>
      <w:r w:rsidR="00570EB6">
        <w:t>Scenario</w:t>
      </w:r>
    </w:p>
    <w:p w:rsidR="008053F3" w:rsidRDefault="008053F3" w:rsidP="008053F3">
      <w:pPr>
        <w:pStyle w:val="Heading4"/>
      </w:pPr>
      <w:r w:rsidRPr="00E520F8">
        <w:t xml:space="preserve">Drug violence causes human trafficking </w:t>
      </w:r>
    </w:p>
    <w:p w:rsidR="008053F3" w:rsidRPr="00426522" w:rsidRDefault="008053F3" w:rsidP="008053F3">
      <w:r w:rsidRPr="00426522">
        <w:rPr>
          <w:rStyle w:val="StyleStyleBold12pt"/>
        </w:rPr>
        <w:t>Chalk,</w:t>
      </w:r>
      <w:r>
        <w:t xml:space="preserve"> Peter </w:t>
      </w:r>
      <w:r w:rsidRPr="00426522">
        <w:rPr>
          <w:rStyle w:val="StyleStyleBold12pt"/>
        </w:rPr>
        <w:t>‘11</w:t>
      </w:r>
    </w:p>
    <w:p w:rsidR="008053F3" w:rsidRPr="00426522" w:rsidRDefault="008053F3" w:rsidP="008053F3">
      <w:r w:rsidRPr="00426522">
        <w:t xml:space="preserve">Researcher for the United States Air Force, </w:t>
      </w:r>
      <w:r>
        <w:t>(</w:t>
      </w:r>
      <w:r w:rsidRPr="00426522">
        <w:t xml:space="preserve">“The Latin American Drug Trade: Scope, Dimensions, Impact, and Response”, RAND Corporation, USAF) </w:t>
      </w:r>
      <w:hyperlink r:id="rId66" w:history="1">
        <w:r w:rsidRPr="00426522">
          <w:rPr>
            <w:rStyle w:val="Hyperlink"/>
          </w:rPr>
          <w:t>http://www.rand.org/pubs/monographs/MG1076.html</w:t>
        </w:r>
      </w:hyperlink>
      <w:r>
        <w:rPr>
          <w:rStyle w:val="Hyperlink"/>
        </w:rPr>
        <w:t>\\BS</w:t>
      </w:r>
    </w:p>
    <w:p w:rsidR="008053F3" w:rsidRPr="00E92774" w:rsidRDefault="008053F3" w:rsidP="008053F3">
      <w:pPr>
        <w:rPr>
          <w:rFonts w:eastAsia="Times New Roman" w:cs="Times New Roman"/>
          <w:color w:val="231F20"/>
          <w:spacing w:val="-4"/>
          <w:w w:val="93"/>
        </w:rPr>
      </w:pPr>
      <w:r w:rsidRPr="00E92774">
        <w:rPr>
          <w:rFonts w:eastAsia="Times New Roman" w:cs="Times New Roman"/>
          <w:color w:val="231F20"/>
          <w:spacing w:val="-4"/>
          <w:w w:val="93"/>
        </w:rPr>
        <w:t xml:space="preserve">Mexican </w:t>
      </w:r>
      <w:r w:rsidRPr="00E92774">
        <w:rPr>
          <w:rStyle w:val="StyleBoldUnderline"/>
        </w:rPr>
        <w:t>narco-groups are</w:t>
      </w:r>
      <w:r w:rsidRPr="00E92774">
        <w:rPr>
          <w:rFonts w:eastAsia="Times New Roman" w:cs="Times New Roman"/>
          <w:color w:val="231F20"/>
          <w:spacing w:val="-4"/>
          <w:w w:val="93"/>
        </w:rPr>
        <w:t xml:space="preserve"> also </w:t>
      </w:r>
      <w:r w:rsidRPr="00E92774">
        <w:rPr>
          <w:rStyle w:val="StyleBoldUnderline"/>
        </w:rPr>
        <w:t>becoming increasingly involved in the U.S. people-smuggling “business.”</w:t>
      </w:r>
      <w:r w:rsidRPr="00E92774">
        <w:rPr>
          <w:rFonts w:eastAsia="Times New Roman" w:cs="Times New Roman"/>
          <w:color w:val="231F20"/>
          <w:spacing w:val="-4"/>
          <w:w w:val="93"/>
        </w:rPr>
        <w:t xml:space="preserve"> Syndicates often assist migrants looking to illegally enter the United States on condition that they carry cocaine packs with them.49 </w:t>
      </w:r>
      <w:r w:rsidRPr="00E92774">
        <w:rPr>
          <w:rStyle w:val="StyleBoldUnderline"/>
        </w:rPr>
        <w:t>Drug lords</w:t>
      </w:r>
      <w:r w:rsidRPr="00E92774">
        <w:rPr>
          <w:rFonts w:eastAsia="Times New Roman" w:cs="Times New Roman"/>
          <w:color w:val="231F20"/>
          <w:spacing w:val="-4"/>
          <w:w w:val="93"/>
        </w:rPr>
        <w:t xml:space="preserve"> have additionally </w:t>
      </w:r>
      <w:r w:rsidRPr="00E92774">
        <w:rPr>
          <w:rStyle w:val="StyleBoldUnderline"/>
        </w:rPr>
        <w:t>worked with organized human traffickers</w:t>
      </w:r>
      <w:r w:rsidRPr="00E92774">
        <w:rPr>
          <w:rFonts w:eastAsia="Times New Roman" w:cs="Times New Roman"/>
          <w:color w:val="231F20"/>
          <w:spacing w:val="-4"/>
          <w:w w:val="93"/>
        </w:rPr>
        <w:t xml:space="preserve"> (known as “coyotes”),  allowing  them to utilize the same established infrastructure  (for a mutually agreed levy) that has been developed to avoid formal custom checkpoints. Notably, this has included  access to underground cross-border corridors that run from such cities as Nogales, Tijuana, and Cuidad Juárez.50 </w:t>
      </w:r>
      <w:r w:rsidRPr="00E92774">
        <w:rPr>
          <w:rStyle w:val="StyleBoldUnderline"/>
        </w:rPr>
        <w:t>More than 80 cartel-financed subways have been discovered since September 2001, a number of which immigration authorities  believe have been used to ferry both people and drugs into the United States.</w:t>
      </w:r>
      <w:r w:rsidRPr="00E92774">
        <w:rPr>
          <w:rFonts w:eastAsia="Times New Roman" w:cs="Times New Roman"/>
          <w:color w:val="231F20"/>
          <w:spacing w:val="-4"/>
          <w:w w:val="93"/>
        </w:rPr>
        <w:t xml:space="preserve"> One of the most sophisticated was a passageway that connected a building in Tijuana to</w:t>
      </w:r>
      <w:r>
        <w:rPr>
          <w:rFonts w:eastAsia="Times New Roman" w:cs="Times New Roman"/>
          <w:color w:val="231F20"/>
          <w:spacing w:val="-4"/>
          <w:w w:val="93"/>
        </w:rPr>
        <w:t xml:space="preserve"> </w:t>
      </w:r>
      <w:r w:rsidRPr="00E92774">
        <w:rPr>
          <w:rFonts w:eastAsia="Times New Roman" w:cs="Times New Roman"/>
          <w:color w:val="231F20"/>
          <w:spacing w:val="-4"/>
          <w:w w:val="93"/>
        </w:rPr>
        <w:t>a warehouse in San Diego. Known as the La Media tunnel, this subter- ranean channel was equipped with a concrete floor, ventilation outlets, electric lighting, and a rail-and-cart transportation system.</w:t>
      </w:r>
    </w:p>
    <w:p w:rsidR="007C7D6F" w:rsidRDefault="007C7D6F" w:rsidP="007C7D6F">
      <w:pPr>
        <w:pStyle w:val="Heading2"/>
      </w:pPr>
      <w:r>
        <w:t>A2</w:t>
      </w:r>
    </w:p>
    <w:p w:rsidR="00F30866" w:rsidRDefault="00F30866" w:rsidP="007C7D6F">
      <w:pPr>
        <w:pStyle w:val="Heading3"/>
      </w:pPr>
      <w:r>
        <w:t xml:space="preserve">A2: </w:t>
      </w:r>
      <w:r w:rsidR="00101150">
        <w:t>Colombia Drug Interdiction</w:t>
      </w:r>
      <w:r>
        <w:t xml:space="preserve"> CP</w:t>
      </w:r>
    </w:p>
    <w:p w:rsidR="00F30866" w:rsidRDefault="00F30866" w:rsidP="00F30866">
      <w:pPr>
        <w:pStyle w:val="Heading4"/>
      </w:pPr>
      <w:r>
        <w:t>Colombia drug interdiction will fail absent progress in Venezuela</w:t>
      </w:r>
      <w:r w:rsidR="00E315A2">
        <w:t>*</w:t>
      </w:r>
    </w:p>
    <w:p w:rsidR="00F30866" w:rsidRPr="00F30866" w:rsidRDefault="00F30866" w:rsidP="00F30866">
      <w:r w:rsidRPr="00F30866">
        <w:rPr>
          <w:rStyle w:val="StyleStyleBold12pt"/>
        </w:rPr>
        <w:t>GAO, ‘9</w:t>
      </w:r>
      <w:r>
        <w:t xml:space="preserve"> (Government Accountability Office, July, “DRUG CONTROL U.S. Counternarcotics Cooperation with Venezuela Has Declined” Report to the Ranking Member, Committee on Foreign Relations, U.S. Senate, http://www.gao.gov/assets/300/292722.pdf)</w:t>
      </w:r>
      <w:r w:rsidR="001E49E1" w:rsidRPr="001E49E1">
        <w:t xml:space="preserve"> </w:t>
      </w:r>
      <w:r w:rsidR="004945B7">
        <w:t>//JAG</w:t>
      </w:r>
    </w:p>
    <w:p w:rsidR="00F30866" w:rsidRPr="00E315A2" w:rsidRDefault="00F30866" w:rsidP="00F30866">
      <w:pPr>
        <w:rPr>
          <w:sz w:val="12"/>
        </w:rPr>
      </w:pPr>
      <w:r w:rsidRPr="00E315A2">
        <w:rPr>
          <w:sz w:val="12"/>
        </w:rPr>
        <w:t xml:space="preserve">While Venezuela has its own counternarcotics initiatives and says it does not need U.S. assistance, available data indicate that </w:t>
      </w:r>
      <w:r w:rsidRPr="00E315A2">
        <w:rPr>
          <w:rStyle w:val="StyleBoldUnderline"/>
        </w:rPr>
        <w:t>drug trafficking through Venezuela is increasing.</w:t>
      </w:r>
      <w:r w:rsidRPr="00E315A2">
        <w:rPr>
          <w:sz w:val="12"/>
        </w:rPr>
        <w:t xml:space="preserve"> At a minimum, </w:t>
      </w:r>
      <w:r w:rsidRPr="00E315A2">
        <w:rPr>
          <w:rStyle w:val="StyleBoldUnderline"/>
        </w:rPr>
        <w:t>the lack of Venezuelan counternarcotics cooperation with the United States is a significant impediment to the U.S. capacity to interdict drugs en route to the United States</w:t>
      </w:r>
      <w:r w:rsidRPr="00E315A2">
        <w:rPr>
          <w:sz w:val="12"/>
        </w:rPr>
        <w:t xml:space="preserve">. Moreover, </w:t>
      </w:r>
      <w:r w:rsidRPr="00E315A2">
        <w:rPr>
          <w:rStyle w:val="StyleBoldUnderline"/>
        </w:rPr>
        <w:t xml:space="preserve">if illegal armed groups continue to find safe haven in Venezuela and receive support from Venezuela, the permissive atmosphere and </w:t>
      </w:r>
      <w:r w:rsidRPr="00E315A2">
        <w:rPr>
          <w:rStyle w:val="StyleBoldUnderline"/>
          <w:b/>
        </w:rPr>
        <w:t>lack of cooperation will likely adversely affect the security gains made in Colombia</w:t>
      </w:r>
      <w:r w:rsidRPr="00E315A2">
        <w:rPr>
          <w:rStyle w:val="StyleBoldUnderline"/>
        </w:rPr>
        <w:t xml:space="preserve"> since 2000</w:t>
      </w:r>
      <w:r w:rsidRPr="00E315A2">
        <w:rPr>
          <w:sz w:val="12"/>
        </w:rPr>
        <w:t xml:space="preserve">. However, as Venezuelan officials have repeatedly stated, </w:t>
      </w:r>
      <w:r w:rsidRPr="00E315A2">
        <w:rPr>
          <w:rStyle w:val="StyleBoldUnderline"/>
        </w:rPr>
        <w:t>Venezuela is caught between the world’s largest producer</w:t>
      </w:r>
      <w:r w:rsidRPr="00E315A2">
        <w:rPr>
          <w:sz w:val="12"/>
        </w:rPr>
        <w:t xml:space="preserve"> of cocaine—Colombia—</w:t>
      </w:r>
      <w:r w:rsidRPr="00E315A2">
        <w:rPr>
          <w:rStyle w:val="StyleBoldUnderline"/>
        </w:rPr>
        <w:t>and</w:t>
      </w:r>
      <w:r w:rsidRPr="00E315A2">
        <w:rPr>
          <w:sz w:val="12"/>
        </w:rPr>
        <w:t xml:space="preserve"> largest </w:t>
      </w:r>
      <w:r w:rsidRPr="00E315A2">
        <w:rPr>
          <w:rStyle w:val="StyleBoldUnderline"/>
        </w:rPr>
        <w:t>consumer</w:t>
      </w:r>
      <w:r w:rsidRPr="00E315A2">
        <w:rPr>
          <w:sz w:val="12"/>
        </w:rPr>
        <w:t xml:space="preserve"> of cocaine—the United States. Nevertheless, </w:t>
      </w:r>
      <w:r w:rsidRPr="00E315A2">
        <w:rPr>
          <w:rStyle w:val="StyleBoldUnderline"/>
          <w:b/>
        </w:rPr>
        <w:t>absent greater initiative by the Venezuelan government to resume counternarcotics cooperation with the United States, U.S. efforts to address the increasing flow of cocaine through Venezuela will continue to be problematic.</w:t>
      </w:r>
    </w:p>
    <w:p w:rsidR="00C77072" w:rsidRDefault="00C77072" w:rsidP="004E1BF0">
      <w:pPr>
        <w:pStyle w:val="Heading3"/>
      </w:pPr>
      <w:r>
        <w:t>A2: Spending DA</w:t>
      </w:r>
    </w:p>
    <w:p w:rsidR="00C77072" w:rsidRDefault="00C77072" w:rsidP="00C77072">
      <w:pPr>
        <w:pStyle w:val="Heading4"/>
      </w:pPr>
      <w:r>
        <w:t>Turn-Drugs cost lots of money, stopping this would make the plan more than pay for more than its self</w:t>
      </w:r>
    </w:p>
    <w:p w:rsidR="00C77072" w:rsidRPr="00494BA0" w:rsidRDefault="00C77072" w:rsidP="00C77072">
      <w:r w:rsidRPr="00494BA0">
        <w:rPr>
          <w:rStyle w:val="StyleStyleBold12pt"/>
        </w:rPr>
        <w:t>Royal, 07-</w:t>
      </w:r>
      <w:r>
        <w:t xml:space="preserve"> </w:t>
      </w:r>
      <w:r w:rsidRPr="00494BA0">
        <w:t xml:space="preserve">United States Navy Commander (Joel P., “A REASSESSMENT OF US COUNTER-DRUG STRATEGY AND POLICY” USAWC STRATEGY RESEARCH PROJECT, </w:t>
      </w:r>
      <w:hyperlink r:id="rId67" w:history="1">
        <w:r w:rsidRPr="00494BA0">
          <w:rPr>
            <w:rStyle w:val="Hyperlink"/>
          </w:rPr>
          <w:t>http://www.dtic.mil.proxy.lib.umich.edu/cgi-bin/GetTRDoc?AD=ADA468942</w:t>
        </w:r>
      </w:hyperlink>
      <w:r w:rsidRPr="00494BA0">
        <w:t>)</w:t>
      </w:r>
      <w:r>
        <w:t>//IB</w:t>
      </w:r>
    </w:p>
    <w:p w:rsidR="00C77072" w:rsidRPr="005A71AC" w:rsidRDefault="00C77072" w:rsidP="00C77072">
      <w:r w:rsidRPr="005A71AC">
        <w:rPr>
          <w:rStyle w:val="StyleBoldUnderline"/>
          <w:highlight w:val="yellow"/>
        </w:rPr>
        <w:t>Illegal drugs exact a staggering cost on American society</w:t>
      </w:r>
      <w:r w:rsidRPr="005A71AC">
        <w:t xml:space="preserve">. In 1999, Americans spent </w:t>
      </w:r>
      <w:r w:rsidRPr="005A71AC">
        <w:rPr>
          <w:sz w:val="12"/>
        </w:rPr>
        <w:t xml:space="preserve">¶ </w:t>
      </w:r>
      <w:r w:rsidRPr="005A71AC">
        <w:t>$63.2 billion on illegal drugs.36 The Office of National Drug Control Policy (</w:t>
      </w:r>
      <w:r w:rsidRPr="005A71AC">
        <w:rPr>
          <w:rStyle w:val="StyleBoldUnderline"/>
          <w:highlight w:val="yellow"/>
        </w:rPr>
        <w:t>ONDCP) estimates ¶ the economic cost of illegal drug use in the United States was $160.7 billion</w:t>
      </w:r>
      <w:r w:rsidRPr="005A71AC">
        <w:t xml:space="preserve"> in 2000.37 In 1995, </w:t>
      </w:r>
      <w:r w:rsidRPr="005A71AC">
        <w:rPr>
          <w:sz w:val="12"/>
        </w:rPr>
        <w:t xml:space="preserve">¶ </w:t>
      </w:r>
      <w:r w:rsidRPr="005A71AC">
        <w:t xml:space="preserve">drugs accounted for </w:t>
      </w:r>
      <w:r w:rsidRPr="005A71AC">
        <w:rPr>
          <w:rStyle w:val="StyleBoldUnderline"/>
          <w:highlight w:val="yellow"/>
        </w:rPr>
        <w:t>an estimated $110 billion in expenses and lost revenue</w:t>
      </w:r>
      <w:r w:rsidRPr="005A71AC">
        <w:t xml:space="preserve">. The expense of </w:t>
      </w:r>
      <w:r w:rsidRPr="005A71AC">
        <w:rPr>
          <w:sz w:val="12"/>
        </w:rPr>
        <w:t xml:space="preserve">¶ </w:t>
      </w:r>
      <w:r w:rsidRPr="005A71AC">
        <w:t xml:space="preserve">the public health burden is shared across society and tax dollars pay for increased enforcement </w:t>
      </w:r>
      <w:r w:rsidRPr="005A71AC">
        <w:rPr>
          <w:sz w:val="12"/>
        </w:rPr>
        <w:t xml:space="preserve">¶ </w:t>
      </w:r>
      <w:r w:rsidRPr="005A71AC">
        <w:t xml:space="preserve">efforts and incarceration as well as treatment and education programs. NIDA estimates that </w:t>
      </w:r>
      <w:r w:rsidRPr="005A71AC">
        <w:rPr>
          <w:sz w:val="12"/>
        </w:rPr>
        <w:t xml:space="preserve">¶ </w:t>
      </w:r>
      <w:r w:rsidRPr="005A71AC">
        <w:t>health-care expenditures due to drug abuse cost Americans nearly 40 billion dollars in 1992.38</w:t>
      </w:r>
      <w:r w:rsidRPr="005A71AC">
        <w:rPr>
          <w:sz w:val="12"/>
        </w:rPr>
        <w:t xml:space="preserve">¶ </w:t>
      </w:r>
      <w:r w:rsidRPr="005A71AC">
        <w:t xml:space="preserve">The proposed fiscal year 2007 budget to fund the WoD is $12.7 billion39 while the </w:t>
      </w:r>
      <w:r w:rsidRPr="005A71AC">
        <w:rPr>
          <w:sz w:val="12"/>
        </w:rPr>
        <w:t xml:space="preserve">¶ </w:t>
      </w:r>
      <w:r w:rsidRPr="005A71AC">
        <w:t xml:space="preserve">repercussions of enforcing current drug laws for federal, state, and local governments add $48 </w:t>
      </w:r>
      <w:r w:rsidRPr="005A71AC">
        <w:rPr>
          <w:sz w:val="12"/>
        </w:rPr>
        <w:t xml:space="preserve">¶ </w:t>
      </w:r>
      <w:r w:rsidRPr="005A71AC">
        <w:t>million to that figure.40 “Since the enactment of mandatory minimum sentencing for drug users,</w:t>
      </w:r>
      <w:r>
        <w:t xml:space="preserve"> </w:t>
      </w:r>
      <w:r w:rsidRPr="005A71AC">
        <w:t>9</w:t>
      </w:r>
      <w:r w:rsidRPr="005A71AC">
        <w:rPr>
          <w:sz w:val="12"/>
        </w:rPr>
        <w:t xml:space="preserve">¶ </w:t>
      </w:r>
      <w:r w:rsidRPr="005A71AC">
        <w:t xml:space="preserve">the </w:t>
      </w:r>
      <w:r w:rsidRPr="00F06BC8">
        <w:rPr>
          <w:rStyle w:val="StyleBoldUnderline"/>
          <w:highlight w:val="yellow"/>
        </w:rPr>
        <w:t>Federal Bureau of Prisons budget has increased by 1,954%.</w:t>
      </w:r>
      <w:r w:rsidRPr="005A71AC">
        <w:t xml:space="preserve"> Its budget jumped from $220 </w:t>
      </w:r>
      <w:r w:rsidRPr="005A71AC">
        <w:rPr>
          <w:sz w:val="12"/>
        </w:rPr>
        <w:t xml:space="preserve">¶ </w:t>
      </w:r>
      <w:r w:rsidRPr="005A71AC">
        <w:t xml:space="preserve">million in 1986 to more than $4.3 billion in 2001.”41 In 2005, </w:t>
      </w:r>
      <w:r w:rsidRPr="005A71AC">
        <w:rPr>
          <w:rStyle w:val="StyleBoldUnderline"/>
          <w:highlight w:val="yellow"/>
        </w:rPr>
        <w:t>over 1.8 million people were ¶ arrested for drug law violations</w:t>
      </w:r>
      <w:r w:rsidRPr="005A71AC">
        <w:t xml:space="preserve"> and over 80% of those arrests were possession offenses. </w:t>
      </w:r>
      <w:r w:rsidRPr="005A71AC">
        <w:rPr>
          <w:sz w:val="12"/>
        </w:rPr>
        <w:t xml:space="preserve">¶ </w:t>
      </w:r>
      <w:r w:rsidRPr="005A71AC">
        <w:t xml:space="preserve">Fewer than 20% were arrested for manufacture or sale of drugs.42 According to ONDCP it costs </w:t>
      </w:r>
      <w:r w:rsidRPr="005A71AC">
        <w:rPr>
          <w:sz w:val="12"/>
        </w:rPr>
        <w:t xml:space="preserve">¶ </w:t>
      </w:r>
      <w:r w:rsidRPr="005A71AC">
        <w:t xml:space="preserve">the federal government approximately $3 billion per year to incarcerate drug offenders.43 The </w:t>
      </w:r>
      <w:r w:rsidRPr="005A71AC">
        <w:rPr>
          <w:sz w:val="12"/>
        </w:rPr>
        <w:t xml:space="preserve">¶ </w:t>
      </w:r>
      <w:r w:rsidRPr="005A71AC">
        <w:t xml:space="preserve">American Corrections Association estimates that state governments spend over $6 billion44 for </w:t>
      </w:r>
      <w:r w:rsidRPr="005A71AC">
        <w:rPr>
          <w:sz w:val="12"/>
        </w:rPr>
        <w:t xml:space="preserve">¶ </w:t>
      </w:r>
      <w:r w:rsidRPr="005A71AC">
        <w:t xml:space="preserve">the same purpose - the combined figure exceeds $9 billion and the United States now has the </w:t>
      </w:r>
      <w:r w:rsidRPr="005A71AC">
        <w:rPr>
          <w:sz w:val="12"/>
        </w:rPr>
        <w:t xml:space="preserve">¶ </w:t>
      </w:r>
      <w:r w:rsidRPr="005A71AC">
        <w:t xml:space="preserve">highest incarceration rate of all industrialized countries, with </w:t>
      </w:r>
      <w:r w:rsidRPr="00F06BC8">
        <w:rPr>
          <w:rStyle w:val="StyleBoldUnderline"/>
          <w:highlight w:val="yellow"/>
        </w:rPr>
        <w:t>57% of the federal prison ¶ population serving time for drug offenses</w:t>
      </w:r>
      <w:r w:rsidRPr="005A71AC">
        <w:t xml:space="preserve">.45 </w:t>
      </w:r>
      <w:r w:rsidRPr="00F06BC8">
        <w:rPr>
          <w:rStyle w:val="StyleBoldUnderline"/>
          <w:highlight w:val="yellow"/>
        </w:rPr>
        <w:t>The indirect costs in terms of impact on families, ¶ lost productivity, lost tax revenue, and unrealized potential is difficult to assess</w:t>
      </w:r>
      <w:r w:rsidRPr="005A71AC">
        <w:t xml:space="preserve">. However, “[t]his </w:t>
      </w:r>
      <w:r w:rsidRPr="005A71AC">
        <w:rPr>
          <w:sz w:val="12"/>
        </w:rPr>
        <w:t xml:space="preserve">¶ </w:t>
      </w:r>
      <w:r w:rsidRPr="005A71AC">
        <w:t xml:space="preserve">breakdown reveals that a large part of the price society pays for drug use arises not from the </w:t>
      </w:r>
      <w:r w:rsidRPr="005A71AC">
        <w:rPr>
          <w:sz w:val="12"/>
        </w:rPr>
        <w:t xml:space="preserve">¶ </w:t>
      </w:r>
      <w:r w:rsidRPr="005A71AC">
        <w:t>effects of the drugs themselves, but from the cost of enforcing the laws that prohibit them.</w:t>
      </w:r>
    </w:p>
    <w:p w:rsidR="004807E0" w:rsidRDefault="004807E0" w:rsidP="004E1BF0">
      <w:pPr>
        <w:pStyle w:val="Heading3"/>
      </w:pPr>
      <w:r>
        <w:t>Gov to Gov</w:t>
      </w:r>
    </w:p>
    <w:p w:rsidR="004807E0" w:rsidRDefault="004807E0" w:rsidP="004807E0">
      <w:pPr>
        <w:pStyle w:val="Heading4"/>
      </w:pPr>
      <w:r>
        <w:t>Aff is government to government – Venezuelan military plays a key role</w:t>
      </w:r>
    </w:p>
    <w:p w:rsidR="00302446" w:rsidRPr="00D03F36" w:rsidRDefault="00302446" w:rsidP="00302446">
      <w:r w:rsidRPr="00D03F36">
        <w:rPr>
          <w:rStyle w:val="StyleStyleBold12pt"/>
        </w:rPr>
        <w:t>Sullivan</w:t>
      </w:r>
      <w:r>
        <w:t xml:space="preserve">, Latin America Specialist at the Foreign Affairs, Defense, and Trade Division of CRS, </w:t>
      </w:r>
      <w:r w:rsidRPr="00D03F36">
        <w:rPr>
          <w:rStyle w:val="StyleStyleBold12pt"/>
        </w:rPr>
        <w:t>1-10</w:t>
      </w:r>
      <w:r>
        <w:t>-’13 (Mark, “Venezuela: Issues for Congress” Congressional Research Service, http://www.fas.org/sgp/crs/row/R40938.pdf)</w:t>
      </w:r>
      <w:r w:rsidR="001E49E1" w:rsidRPr="001E49E1">
        <w:t xml:space="preserve"> </w:t>
      </w:r>
      <w:r w:rsidR="004945B7">
        <w:t>//JAG</w:t>
      </w:r>
    </w:p>
    <w:p w:rsidR="004807E0" w:rsidRDefault="004807E0" w:rsidP="004807E0">
      <w:pPr>
        <w:rPr>
          <w:sz w:val="12"/>
        </w:rPr>
      </w:pPr>
      <w:r w:rsidRPr="004E2E77">
        <w:rPr>
          <w:sz w:val="12"/>
        </w:rPr>
        <w:t xml:space="preserve">Some press reports have cited concerns that elements of </w:t>
      </w:r>
      <w:r w:rsidRPr="004E2E77">
        <w:rPr>
          <w:rStyle w:val="StyleBoldUnderline"/>
        </w:rPr>
        <w:t>the Venezuelan military are becoming increasingly involved in drug trafficking, moving from simply facilitating the transit of drugs to</w:t>
      </w:r>
      <w:r w:rsidR="00302446" w:rsidRPr="004E2E77">
        <w:rPr>
          <w:rStyle w:val="StyleBoldUnderline"/>
        </w:rPr>
        <w:t xml:space="preserve"> </w:t>
      </w:r>
      <w:r w:rsidRPr="004E2E77">
        <w:rPr>
          <w:rStyle w:val="StyleBoldUnderline"/>
        </w:rPr>
        <w:t>taking direct control of shipments and routes</w:t>
      </w:r>
      <w:r w:rsidRPr="004E2E77">
        <w:rPr>
          <w:sz w:val="12"/>
        </w:rPr>
        <w:t>.121 As noted above, then General Henry Rangel—</w:t>
      </w:r>
      <w:r w:rsidR="00302446" w:rsidRPr="004E2E77">
        <w:rPr>
          <w:sz w:val="12"/>
        </w:rPr>
        <w:t xml:space="preserve"> </w:t>
      </w:r>
      <w:r w:rsidRPr="004E2E77">
        <w:rPr>
          <w:sz w:val="12"/>
        </w:rPr>
        <w:t>added to the U.S. Treasury Department drug trafficking sanctions list in 2008—was elevated to</w:t>
      </w:r>
      <w:r w:rsidR="00302446" w:rsidRPr="004E2E77">
        <w:rPr>
          <w:sz w:val="12"/>
        </w:rPr>
        <w:t xml:space="preserve"> </w:t>
      </w:r>
      <w:r w:rsidRPr="004E2E77">
        <w:rPr>
          <w:sz w:val="12"/>
        </w:rPr>
        <w:t>minister of defense in 2011 (serving until October 2012) while another military official, General</w:t>
      </w:r>
      <w:r w:rsidR="00302446" w:rsidRPr="004E2E77">
        <w:rPr>
          <w:sz w:val="12"/>
        </w:rPr>
        <w:t xml:space="preserve"> </w:t>
      </w:r>
      <w:r w:rsidRPr="004E2E77">
        <w:rPr>
          <w:sz w:val="12"/>
        </w:rPr>
        <w:t>Cliver Alcala Cordones, was added to the list in September 2011. Some reports allege that</w:t>
      </w:r>
      <w:r w:rsidR="00302446" w:rsidRPr="004E2E77">
        <w:rPr>
          <w:sz w:val="12"/>
        </w:rPr>
        <w:t xml:space="preserve"> </w:t>
      </w:r>
      <w:r w:rsidRPr="004E2E77">
        <w:rPr>
          <w:rStyle w:val="StyleBoldUnderline"/>
        </w:rPr>
        <w:t>Venezuela’s military leaders involved in drug trafficking pressed</w:t>
      </w:r>
      <w:r w:rsidRPr="004E2E77">
        <w:rPr>
          <w:sz w:val="12"/>
        </w:rPr>
        <w:t xml:space="preserve"> President </w:t>
      </w:r>
      <w:r w:rsidRPr="004E2E77">
        <w:rPr>
          <w:rStyle w:val="StyleBoldUnderline"/>
        </w:rPr>
        <w:t>Chávez to negotiate</w:t>
      </w:r>
      <w:r w:rsidR="00302446" w:rsidRPr="004E2E77">
        <w:rPr>
          <w:rStyle w:val="StyleBoldUnderline"/>
        </w:rPr>
        <w:t xml:space="preserve"> </w:t>
      </w:r>
      <w:r w:rsidRPr="004E2E77">
        <w:rPr>
          <w:rStyle w:val="StyleBoldUnderline"/>
        </w:rPr>
        <w:t>with Colombia for the extradition of Walid Makled</w:t>
      </w:r>
      <w:r w:rsidRPr="004E2E77">
        <w:rPr>
          <w:sz w:val="12"/>
        </w:rPr>
        <w:t>, a Venezuelan drug trafficker who alleged that</w:t>
      </w:r>
      <w:r w:rsidR="00302446" w:rsidRPr="004E2E77">
        <w:rPr>
          <w:sz w:val="12"/>
        </w:rPr>
        <w:t xml:space="preserve"> </w:t>
      </w:r>
      <w:r w:rsidRPr="004E2E77">
        <w:rPr>
          <w:sz w:val="12"/>
        </w:rPr>
        <w:t>he had paid off numerous Venezuelan military officials.122 (Also see “Extradition of Walid</w:t>
      </w:r>
      <w:r w:rsidR="00302446" w:rsidRPr="004E2E77">
        <w:rPr>
          <w:sz w:val="12"/>
        </w:rPr>
        <w:t xml:space="preserve"> </w:t>
      </w:r>
      <w:r w:rsidRPr="004E2E77">
        <w:rPr>
          <w:sz w:val="12"/>
        </w:rPr>
        <w:t xml:space="preserve">Makled from Colombia” below.) </w:t>
      </w:r>
    </w:p>
    <w:p w:rsidR="00290BE0" w:rsidRDefault="00290BE0" w:rsidP="007C7D6F">
      <w:pPr>
        <w:pStyle w:val="Heading1"/>
      </w:pPr>
      <w:r>
        <w:t>Neg</w:t>
      </w:r>
    </w:p>
    <w:p w:rsidR="005C75AC" w:rsidRDefault="005C75AC" w:rsidP="005C75AC">
      <w:pPr>
        <w:pStyle w:val="Heading3"/>
      </w:pPr>
      <w:r>
        <w:t>Squo Solves</w:t>
      </w:r>
    </w:p>
    <w:p w:rsidR="005C75AC" w:rsidRDefault="005C75AC" w:rsidP="005C75AC">
      <w:pPr>
        <w:pStyle w:val="Heading4"/>
        <w:rPr>
          <w:rStyle w:val="StyleBoldUnderline"/>
          <w:b w:val="0"/>
          <w:bCs/>
          <w:sz w:val="26"/>
          <w:u w:val="none"/>
        </w:rPr>
      </w:pPr>
      <w:r w:rsidRPr="00552D12">
        <w:rPr>
          <w:rStyle w:val="StyleBoldUnderline"/>
          <w:bCs/>
          <w:sz w:val="26"/>
          <w:u w:val="none"/>
        </w:rPr>
        <w:t>Venezuela prevents drug trafficking now.</w:t>
      </w:r>
    </w:p>
    <w:p w:rsidR="005C75AC" w:rsidRDefault="005C75AC" w:rsidP="005C75AC">
      <w:r w:rsidRPr="00552D12">
        <w:rPr>
          <w:rStyle w:val="StyleStyleBold12pt"/>
        </w:rPr>
        <w:t>Venezuelan Embassy to the US, 6-27-</w:t>
      </w:r>
      <w:r>
        <w:rPr>
          <w:rStyle w:val="StyleStyleBold12pt"/>
        </w:rPr>
        <w:t>’</w:t>
      </w:r>
      <w:r w:rsidRPr="00552D12">
        <w:rPr>
          <w:rStyle w:val="StyleStyleBold12pt"/>
        </w:rPr>
        <w:t>13</w:t>
      </w:r>
      <w:r>
        <w:rPr>
          <w:rStyle w:val="StyleStyleBold12pt"/>
        </w:rPr>
        <w:t xml:space="preserve"> </w:t>
      </w:r>
      <w:r w:rsidRPr="00552D12">
        <w:t xml:space="preserve">(Over 25 Tons of Drugs Seized by Venezuela in 2013, </w:t>
      </w:r>
      <w:hyperlink r:id="rId68" w:anchor="more-29845" w:history="1">
        <w:r w:rsidRPr="00A71657">
          <w:rPr>
            <w:rStyle w:val="Hyperlink"/>
          </w:rPr>
          <w:t>http://venezuela-us.org/2013/06/27/over-25-tons-of-drugs-seized-by-venezuela-in-2013/#more-29845</w:t>
        </w:r>
      </w:hyperlink>
      <w:r w:rsidRPr="00552D12">
        <w:t>)</w:t>
      </w:r>
      <w:r>
        <w:t>//MG</w:t>
      </w:r>
    </w:p>
    <w:p w:rsidR="005C75AC" w:rsidRDefault="005C75AC" w:rsidP="005C75AC">
      <w:pPr>
        <w:rPr>
          <w:sz w:val="16"/>
        </w:rPr>
      </w:pPr>
      <w:r w:rsidRPr="00092851">
        <w:t>The president of</w:t>
      </w:r>
      <w:r w:rsidRPr="00552D12">
        <w:rPr>
          <w:rStyle w:val="StyleBoldUnderline"/>
        </w:rPr>
        <w:t xml:space="preserve"> Venezuela’s National Anti-Drug Office</w:t>
      </w:r>
      <w:r w:rsidRPr="009A1FD2">
        <w:rPr>
          <w:sz w:val="16"/>
        </w:rPr>
        <w:t xml:space="preserve"> (ONA), Alejandro Keleris, </w:t>
      </w:r>
      <w:r w:rsidRPr="00552D12">
        <w:rPr>
          <w:rStyle w:val="StyleBoldUnderline"/>
        </w:rPr>
        <w:t xml:space="preserve">announced </w:t>
      </w:r>
      <w:r w:rsidRPr="009A1FD2">
        <w:rPr>
          <w:sz w:val="16"/>
        </w:rPr>
        <w:t xml:space="preserve">Wednesday </w:t>
      </w:r>
      <w:r w:rsidRPr="00552D12">
        <w:rPr>
          <w:rStyle w:val="StyleBoldUnderline"/>
        </w:rPr>
        <w:t>that a total of 25</w:t>
      </w:r>
      <w:r w:rsidRPr="009A1FD2">
        <w:rPr>
          <w:sz w:val="16"/>
        </w:rPr>
        <w:t xml:space="preserve">.168 </w:t>
      </w:r>
      <w:r w:rsidRPr="00552D12">
        <w:rPr>
          <w:rStyle w:val="StyleBoldUnderline"/>
        </w:rPr>
        <w:t>metric tons of illegal drugs have been seized by authorities so far this year, mostly cocaine and marijuana.</w:t>
      </w:r>
      <w:r w:rsidRPr="009A1FD2">
        <w:rPr>
          <w:rStyle w:val="StyleBoldUnderline"/>
          <w:sz w:val="12"/>
          <w:u w:val="none"/>
        </w:rPr>
        <w:t>¶</w:t>
      </w:r>
      <w:r w:rsidRPr="009A1FD2">
        <w:rPr>
          <w:sz w:val="16"/>
        </w:rPr>
        <w:t xml:space="preserve"> </w:t>
      </w:r>
      <w:r w:rsidRPr="00552D12">
        <w:rPr>
          <w:rStyle w:val="StyleBoldUnderline"/>
        </w:rPr>
        <w:t xml:space="preserve">This is </w:t>
      </w:r>
      <w:r w:rsidRPr="009A1FD2">
        <w:rPr>
          <w:rStyle w:val="Emphasis"/>
        </w:rPr>
        <w:t>seven tons more than during the same period in 2012</w:t>
      </w:r>
      <w:r w:rsidRPr="00552D12">
        <w:rPr>
          <w:rStyle w:val="StyleBoldUnderline"/>
        </w:rPr>
        <w:t xml:space="preserve">, </w:t>
      </w:r>
      <w:r w:rsidRPr="009A1FD2">
        <w:rPr>
          <w:sz w:val="16"/>
        </w:rPr>
        <w:t>Keleris said Wednesday in a live broadcast on Venezolana de Televisión.</w:t>
      </w:r>
      <w:r w:rsidRPr="009A1FD2">
        <w:rPr>
          <w:sz w:val="12"/>
        </w:rPr>
        <w:t>¶</w:t>
      </w:r>
      <w:r w:rsidRPr="009A1FD2">
        <w:rPr>
          <w:sz w:val="16"/>
        </w:rPr>
        <w:t xml:space="preserve"> </w:t>
      </w:r>
      <w:r w:rsidRPr="00552D12">
        <w:rPr>
          <w:rStyle w:val="StyleBoldUnderline"/>
        </w:rPr>
        <w:t>He also indicated that 4,470 arrests have been made so far this year involving drug trafficking.</w:t>
      </w:r>
      <w:r w:rsidRPr="009A1FD2">
        <w:rPr>
          <w:sz w:val="12"/>
        </w:rPr>
        <w:t>¶</w:t>
      </w:r>
      <w:r w:rsidRPr="009A1FD2">
        <w:rPr>
          <w:sz w:val="16"/>
        </w:rPr>
        <w:t xml:space="preserve"> “</w:t>
      </w:r>
      <w:r w:rsidRPr="00552D12">
        <w:rPr>
          <w:rStyle w:val="StyleBoldUnderline"/>
        </w:rPr>
        <w:t>This shows that we have achieved cohesion among all institutions through the Anti-Drug Plan and activated the social intelligence that also helps us in combating the illicit trafficking and consumption of drugs,” he said.</w:t>
      </w:r>
      <w:r w:rsidRPr="009A1FD2">
        <w:rPr>
          <w:sz w:val="12"/>
        </w:rPr>
        <w:t>¶</w:t>
      </w:r>
      <w:r w:rsidRPr="009A1FD2">
        <w:rPr>
          <w:sz w:val="16"/>
        </w:rPr>
        <w:t xml:space="preserve"> Keleris noted that average annual drug seizures up until 2004 was 34.9 tons. However, after the suspension in 2005 of the agreement between Venezuela and the U.S. Drug Enforcement Agency (DEA), the rate of seizures increased to over 57 tons per year.</w:t>
      </w:r>
      <w:r w:rsidRPr="009A1FD2">
        <w:rPr>
          <w:sz w:val="12"/>
        </w:rPr>
        <w:t>¶</w:t>
      </w:r>
      <w:r w:rsidRPr="009A1FD2">
        <w:rPr>
          <w:sz w:val="16"/>
        </w:rPr>
        <w:t xml:space="preserve"> “This means that </w:t>
      </w:r>
      <w:r w:rsidRPr="009A1FD2">
        <w:rPr>
          <w:rStyle w:val="Emphasis"/>
        </w:rPr>
        <w:t xml:space="preserve">the public policies of the </w:t>
      </w:r>
      <w:r w:rsidRPr="00037512">
        <w:rPr>
          <w:rStyle w:val="Emphasis"/>
        </w:rPr>
        <w:t xml:space="preserve">Bolivarian </w:t>
      </w:r>
      <w:r w:rsidRPr="009A1FD2">
        <w:rPr>
          <w:rStyle w:val="Emphasis"/>
        </w:rPr>
        <w:t>Government have yielded positive results</w:t>
      </w:r>
      <w:r w:rsidRPr="009A1FD2">
        <w:rPr>
          <w:sz w:val="16"/>
        </w:rPr>
        <w:t>,” he said.</w:t>
      </w:r>
      <w:r w:rsidRPr="009A1FD2">
        <w:rPr>
          <w:sz w:val="12"/>
        </w:rPr>
        <w:t>¶</w:t>
      </w:r>
      <w:r w:rsidRPr="009A1FD2">
        <w:rPr>
          <w:sz w:val="16"/>
        </w:rPr>
        <w:t xml:space="preserve"> He explained that </w:t>
      </w:r>
      <w:r w:rsidRPr="00552D12">
        <w:rPr>
          <w:rStyle w:val="StyleBoldUnderline"/>
        </w:rPr>
        <w:t>this year</w:t>
      </w:r>
      <w:r w:rsidRPr="009A1FD2">
        <w:rPr>
          <w:sz w:val="16"/>
        </w:rPr>
        <w:t xml:space="preserve"> through the Strategic Operational Command (CEO), </w:t>
      </w:r>
      <w:r w:rsidRPr="00552D12">
        <w:rPr>
          <w:rStyle w:val="StyleBoldUnderline"/>
        </w:rPr>
        <w:t>21 illicit laboratories and 17 airstrips have been destroyed, which were used to psychotropic substances trafficking.</w:t>
      </w:r>
      <w:r w:rsidRPr="009A1FD2">
        <w:rPr>
          <w:sz w:val="12"/>
        </w:rPr>
        <w:t>¶</w:t>
      </w:r>
      <w:r w:rsidRPr="009A1FD2">
        <w:rPr>
          <w:sz w:val="16"/>
        </w:rPr>
        <w:t xml:space="preserve"> Similarly, </w:t>
      </w:r>
      <w:r w:rsidRPr="00552D12">
        <w:rPr>
          <w:rStyle w:val="StyleBoldUnderline"/>
        </w:rPr>
        <w:t>since 2006, Venezuela has captured 102 drug traffickers who were sought Interpol and extradited them to other countries.</w:t>
      </w:r>
      <w:r w:rsidRPr="009A1FD2">
        <w:rPr>
          <w:rStyle w:val="StyleBoldUnderline"/>
          <w:sz w:val="12"/>
          <w:u w:val="none"/>
        </w:rPr>
        <w:t>¶</w:t>
      </w:r>
      <w:r w:rsidRPr="009A1FD2">
        <w:rPr>
          <w:sz w:val="16"/>
        </w:rPr>
        <w:t xml:space="preserve"> National Anti-Drug Plan 2013-2019</w:t>
      </w:r>
      <w:r w:rsidRPr="009A1FD2">
        <w:rPr>
          <w:sz w:val="12"/>
        </w:rPr>
        <w:t>¶</w:t>
      </w:r>
      <w:r w:rsidRPr="009A1FD2">
        <w:rPr>
          <w:sz w:val="16"/>
        </w:rPr>
        <w:t xml:space="preserve"> During the interview, </w:t>
      </w:r>
      <w:r w:rsidRPr="00552D12">
        <w:rPr>
          <w:rStyle w:val="StyleBoldUnderline"/>
        </w:rPr>
        <w:t>Keleris also referred to the National Anti-Drug Plan for 2013-2019.</w:t>
      </w:r>
      <w:r w:rsidRPr="009A1FD2">
        <w:rPr>
          <w:sz w:val="16"/>
        </w:rPr>
        <w:t xml:space="preserve"> He said that </w:t>
      </w:r>
      <w:r w:rsidRPr="00552D12">
        <w:rPr>
          <w:rStyle w:val="StyleBoldUnderline"/>
        </w:rPr>
        <w:t>it is still being developed through popular consultations held throughout the country and that the final product should be ready in late July.</w:t>
      </w:r>
      <w:r w:rsidRPr="009A1FD2">
        <w:rPr>
          <w:rStyle w:val="StyleBoldUnderline"/>
          <w:sz w:val="12"/>
          <w:u w:val="none"/>
        </w:rPr>
        <w:t>¶</w:t>
      </w:r>
      <w:r w:rsidRPr="009A1FD2">
        <w:rPr>
          <w:sz w:val="16"/>
        </w:rPr>
        <w:t xml:space="preserve"> “We went through a number of phases since October 2012 and are now in the final phase, which is collecting input from people and integrating it into the National Plan, which will fulfill the instructions given by President Hugo Chávez regarding shared responsibility,” </w:t>
      </w:r>
      <w:r w:rsidRPr="00552D12">
        <w:rPr>
          <w:rStyle w:val="StyleBoldUnderline"/>
        </w:rPr>
        <w:t>he</w:t>
      </w:r>
      <w:r w:rsidRPr="009A1FD2">
        <w:rPr>
          <w:sz w:val="16"/>
        </w:rPr>
        <w:t xml:space="preserve"> said.</w:t>
      </w:r>
      <w:r w:rsidRPr="009A1FD2">
        <w:rPr>
          <w:sz w:val="12"/>
        </w:rPr>
        <w:t>¶</w:t>
      </w:r>
      <w:r w:rsidRPr="009A1FD2">
        <w:rPr>
          <w:sz w:val="16"/>
        </w:rPr>
        <w:t xml:space="preserve"> Keleris </w:t>
      </w:r>
      <w:r w:rsidRPr="00552D12">
        <w:rPr>
          <w:rStyle w:val="StyleBoldUnderline"/>
        </w:rPr>
        <w:t xml:space="preserve">highlighted the good results of the first National Anti-Drug Plan for 2009-2013 </w:t>
      </w:r>
      <w:r w:rsidRPr="009A1FD2">
        <w:rPr>
          <w:sz w:val="16"/>
        </w:rPr>
        <w:t>from the point of view of comprehensive drug prevention through the National Addiction Care and Family Guidance Centers (COF), which currently has 36 offices.</w:t>
      </w:r>
      <w:r w:rsidRPr="009A1FD2">
        <w:rPr>
          <w:sz w:val="12"/>
        </w:rPr>
        <w:t>¶</w:t>
      </w:r>
      <w:r w:rsidRPr="009A1FD2">
        <w:rPr>
          <w:sz w:val="16"/>
        </w:rPr>
        <w:t xml:space="preserve"> </w:t>
      </w:r>
      <w:r w:rsidRPr="009A1FD2">
        <w:rPr>
          <w:rStyle w:val="Emphasis"/>
        </w:rPr>
        <w:t>“Venezuela is one of the few countries in Latin America that has a free drug addiction treatment center.</w:t>
      </w:r>
      <w:r w:rsidRPr="009A1FD2">
        <w:rPr>
          <w:sz w:val="16"/>
        </w:rPr>
        <w:t xml:space="preserve"> We have 36 COFs, 10 Specialized Centers for Prevention and Comprehensive Care, as well as therapeutic centers,” he said.</w:t>
      </w:r>
    </w:p>
    <w:p w:rsidR="005C75AC" w:rsidRPr="00414CAA" w:rsidRDefault="005C75AC" w:rsidP="005C75AC"/>
    <w:p w:rsidR="005C75AC" w:rsidRDefault="005C75AC" w:rsidP="005C75AC">
      <w:pPr>
        <w:pStyle w:val="Heading3"/>
      </w:pPr>
      <w:r>
        <w:t>Engagement Now</w:t>
      </w:r>
    </w:p>
    <w:p w:rsidR="005C75AC" w:rsidRDefault="005C75AC" w:rsidP="005C75AC">
      <w:pPr>
        <w:pStyle w:val="Heading4"/>
      </w:pPr>
      <w:r>
        <w:t>US engaging Maduro now</w:t>
      </w:r>
    </w:p>
    <w:p w:rsidR="005C75AC" w:rsidRPr="00B42D82" w:rsidRDefault="005C75AC" w:rsidP="005C75AC">
      <w:r w:rsidRPr="00B42D82">
        <w:rPr>
          <w:rStyle w:val="StyleStyleBold12pt"/>
        </w:rPr>
        <w:t>Washington Post, 3-6</w:t>
      </w:r>
      <w:r>
        <w:t>-’13 (“A misguided U.S. strategy for Venezuela” http://articles.washingtonpost.com/2013-03-06/opinions/37497866_1_nicolas-maduro-apartments-and-appliances-henrique-capriles)</w:t>
      </w:r>
      <w:r w:rsidRPr="001E49E1">
        <w:t xml:space="preserve"> </w:t>
      </w:r>
      <w:r>
        <w:t>//JAG</w:t>
      </w:r>
    </w:p>
    <w:p w:rsidR="005C75AC" w:rsidRDefault="005C75AC" w:rsidP="005C75AC">
      <w:pPr>
        <w:rPr>
          <w:sz w:val="12"/>
        </w:rPr>
      </w:pPr>
      <w:r w:rsidRPr="003E252B">
        <w:rPr>
          <w:sz w:val="12"/>
        </w:rPr>
        <w:t xml:space="preserve">The only mystery here is why the </w:t>
      </w:r>
      <w:r w:rsidRPr="003E252B">
        <w:rPr>
          <w:rStyle w:val="StyleBoldUnderline"/>
        </w:rPr>
        <w:t>Obama</w:t>
      </w:r>
      <w:r w:rsidRPr="003E252B">
        <w:rPr>
          <w:sz w:val="12"/>
        </w:rPr>
        <w:t xml:space="preserve"> administration </w:t>
      </w:r>
      <w:r w:rsidRPr="003E252B">
        <w:rPr>
          <w:rStyle w:val="StyleBoldUnderline"/>
        </w:rPr>
        <w:t>is focusing its diplomacy on courting</w:t>
      </w:r>
      <w:r w:rsidRPr="003E252B">
        <w:rPr>
          <w:sz w:val="12"/>
        </w:rPr>
        <w:t xml:space="preserve"> Mr. </w:t>
      </w:r>
      <w:r w:rsidRPr="003E252B">
        <w:rPr>
          <w:rStyle w:val="StyleBoldUnderline"/>
        </w:rPr>
        <w:t>Maduro and his cronies</w:t>
      </w:r>
      <w:r w:rsidRPr="003E252B">
        <w:rPr>
          <w:sz w:val="12"/>
        </w:rPr>
        <w:t>. Venezuela’s constitution says a new presidential election must take place within 30 days, and Mr. Maduro will face a challenge from opposition leader Henrique Capriles, who has twice defeated Chavez lieutenants in gubernatorial elections, most recently in December. Nor is it clear that Mr. Chavez’s followers will unite behind Cuba’s favorite; the Venezuelan military and politicians close to it are said to be resistant to Havana’s tutelage.</w:t>
      </w:r>
    </w:p>
    <w:p w:rsidR="00C77072" w:rsidRDefault="00C77072" w:rsidP="00C77072">
      <w:pPr>
        <w:pStyle w:val="Heading3"/>
      </w:pPr>
      <w:r>
        <w:t>Solvency</w:t>
      </w:r>
    </w:p>
    <w:p w:rsidR="00570EB6" w:rsidRPr="00646B7C" w:rsidRDefault="00570EB6" w:rsidP="00570EB6">
      <w:pPr>
        <w:pStyle w:val="Heading4"/>
      </w:pPr>
      <w:r w:rsidRPr="00646B7C">
        <w:t>Drug trafficking inev- political support</w:t>
      </w:r>
    </w:p>
    <w:p w:rsidR="00570EB6" w:rsidRPr="004101A4" w:rsidRDefault="00570EB6" w:rsidP="00570EB6">
      <w:r w:rsidRPr="004101A4">
        <w:t xml:space="preserve">Evan </w:t>
      </w:r>
      <w:r w:rsidRPr="004101A4">
        <w:rPr>
          <w:rStyle w:val="StyleStyleBold12pt"/>
        </w:rPr>
        <w:t>Brown and</w:t>
      </w:r>
      <w:r w:rsidRPr="004101A4">
        <w:t xml:space="preserve"> Dallas D. </w:t>
      </w:r>
      <w:r w:rsidRPr="004101A4">
        <w:rPr>
          <w:rStyle w:val="StyleStyleBold12pt"/>
        </w:rPr>
        <w:t>Owens</w:t>
      </w:r>
      <w:r w:rsidRPr="004101A4">
        <w:t xml:space="preserve">- University of Pittsburgh, Strategic Studies Institute- February 12, </w:t>
      </w:r>
      <w:r w:rsidRPr="004101A4">
        <w:rPr>
          <w:rStyle w:val="StyleStyleBold12pt"/>
        </w:rPr>
        <w:t>2010</w:t>
      </w:r>
      <w:r w:rsidRPr="004101A4">
        <w:t>, DRUG TRAFFICKING, VIOLENCE, AND INSTABILITY IN MEXICO, COLOMBIA, AND THE CARIBBEAN: IMPLICATIONS FOR U.S. NATIONAL SECURITY, http://www.strategicstudiesinstitute.army.mil/pubs/display.cfm?pubID=968</w:t>
      </w:r>
      <w:r>
        <w:t>//JAG</w:t>
      </w:r>
    </w:p>
    <w:p w:rsidR="00570EB6" w:rsidRPr="00570EB6" w:rsidRDefault="00570EB6" w:rsidP="00570EB6">
      <w:pPr>
        <w:rPr>
          <w:sz w:val="12"/>
        </w:rPr>
      </w:pPr>
      <w:r w:rsidRPr="004101A4">
        <w:rPr>
          <w:sz w:val="12"/>
        </w:rPr>
        <w:t xml:space="preserve">Panelists noted that the Caribbean has been the victim of extremely imbalanced relationships with the United States. One panelist pointed out that </w:t>
      </w:r>
      <w:r w:rsidRPr="004101A4">
        <w:rPr>
          <w:rStyle w:val="StyleBoldUnderline"/>
        </w:rPr>
        <w:t>the islands were a minor consumer of drugs but a major transit point to the United States; with the attendant increase in corruption and violence, the Caribbean governments are ill-suited to combat it.</w:t>
      </w:r>
      <w:r w:rsidRPr="004101A4">
        <w:rPr>
          <w:sz w:val="12"/>
        </w:rPr>
        <w:t xml:space="preserve"> </w:t>
      </w:r>
      <w:r w:rsidRPr="004101A4">
        <w:rPr>
          <w:rStyle w:val="StyleBoldUnderline"/>
        </w:rPr>
        <w:t>The</w:t>
      </w:r>
      <w:r w:rsidRPr="004101A4">
        <w:rPr>
          <w:sz w:val="12"/>
        </w:rPr>
        <w:t xml:space="preserve"> second </w:t>
      </w:r>
      <w:r w:rsidRPr="004101A4">
        <w:rPr>
          <w:rStyle w:val="StyleBoldUnderline"/>
        </w:rPr>
        <w:t>panelist described Caribbean government policies as being driven by Cold War concerns</w:t>
      </w:r>
      <w:r w:rsidRPr="004101A4">
        <w:rPr>
          <w:sz w:val="12"/>
        </w:rPr>
        <w:t xml:space="preserve"> for decades, </w:t>
      </w:r>
      <w:r w:rsidRPr="004101A4">
        <w:rPr>
          <w:rStyle w:val="StyleBoldUnderline"/>
        </w:rPr>
        <w:t>leading to relative ignorance of the drug problem</w:t>
      </w:r>
      <w:r w:rsidRPr="004101A4">
        <w:rPr>
          <w:sz w:val="12"/>
        </w:rPr>
        <w:t xml:space="preserve">, or the framing of it as a U.S. problem. </w:t>
      </w:r>
      <w:r w:rsidRPr="004101A4">
        <w:rPr>
          <w:rStyle w:val="StyleBoldUnderline"/>
        </w:rPr>
        <w:t>Both agreed on the immense difficulty experienced by the regional governments in navigating the powerful influences of</w:t>
      </w:r>
      <w:r w:rsidRPr="004101A4">
        <w:rPr>
          <w:sz w:val="12"/>
        </w:rPr>
        <w:t xml:space="preserve"> both the U.S. Government and </w:t>
      </w:r>
      <w:r w:rsidRPr="004101A4">
        <w:rPr>
          <w:rStyle w:val="StyleBoldUnderline"/>
        </w:rPr>
        <w:t>drug organizations</w:t>
      </w:r>
      <w:r w:rsidRPr="004101A4">
        <w:rPr>
          <w:sz w:val="12"/>
        </w:rPr>
        <w:t xml:space="preserve">. </w:t>
      </w:r>
      <w:r w:rsidRPr="004101A4">
        <w:rPr>
          <w:rStyle w:val="StyleBoldUnderline"/>
        </w:rPr>
        <w:t>The third panelist</w:t>
      </w:r>
      <w:r w:rsidRPr="004101A4">
        <w:rPr>
          <w:sz w:val="12"/>
        </w:rPr>
        <w:t xml:space="preserve"> then discussed his work doing network analysis on Jamaican and Brazilian gangs. He provided further evidence for the recurring idea that the state plays a key role not only in combating criminal organizations, but also in facilitating them. He </w:t>
      </w:r>
      <w:r w:rsidRPr="004101A4">
        <w:rPr>
          <w:rStyle w:val="StyleBoldUnderline"/>
        </w:rPr>
        <w:t xml:space="preserve">described evidence of substantial political organization support for criminal networks, </w:t>
      </w:r>
      <w:r w:rsidRPr="004101A4">
        <w:rPr>
          <w:sz w:val="12"/>
        </w:rPr>
        <w:t xml:space="preserve">concluding that governments need to understand these complex networks of criminal and political support if they are to make progress in combating the problem. </w:t>
      </w:r>
    </w:p>
    <w:p w:rsidR="00C77072" w:rsidRPr="00C77072" w:rsidRDefault="00C77072" w:rsidP="00C77072">
      <w:pPr>
        <w:pStyle w:val="Heading4"/>
      </w:pPr>
      <w:r w:rsidRPr="00C77072">
        <w:t>Increasing security in Venezuela doesn’t solve, multiple reasons.</w:t>
      </w:r>
    </w:p>
    <w:p w:rsidR="00C77072" w:rsidRDefault="00C77072" w:rsidP="00C77072">
      <w:r w:rsidRPr="006F6DA8">
        <w:rPr>
          <w:rStyle w:val="StyleStyleBold12pt"/>
        </w:rPr>
        <w:t>Smith,2k-</w:t>
      </w:r>
      <w:r>
        <w:t xml:space="preserve"> </w:t>
      </w:r>
      <w:r w:rsidRPr="006F6DA8">
        <w:t>Maj</w:t>
      </w:r>
      <w:r>
        <w:t>., USAF (</w:t>
      </w:r>
      <w:r w:rsidRPr="006F6DA8">
        <w:t>Paul L.</w:t>
      </w:r>
      <w:r>
        <w:t>,</w:t>
      </w:r>
      <w:r w:rsidRPr="006F6DA8">
        <w:t xml:space="preserve"> </w:t>
      </w:r>
      <w:r>
        <w:t xml:space="preserve">THE RELUCTANT HEGEMONCOUNTERDRUG EFFORTS IN COLOMBIA, </w:t>
      </w:r>
      <w:r w:rsidRPr="006F6DA8">
        <w:t>AIR COMMAND AND STAFF COLLEGE</w:t>
      </w:r>
      <w:r>
        <w:t xml:space="preserve">, </w:t>
      </w:r>
      <w:hyperlink r:id="rId69" w:history="1">
        <w:r>
          <w:rPr>
            <w:rStyle w:val="Hyperlink"/>
          </w:rPr>
          <w:t>http://www.dtic.mil.proxy.lib.umich.edu/cgi-bin/GetTRDoc?AD=ADA394934</w:t>
        </w:r>
      </w:hyperlink>
      <w:r>
        <w:t>)//IB</w:t>
      </w:r>
    </w:p>
    <w:p w:rsidR="00C77072" w:rsidRPr="00C77072" w:rsidRDefault="00C77072" w:rsidP="00C77072">
      <w:pPr>
        <w:rPr>
          <w:sz w:val="16"/>
        </w:rPr>
      </w:pPr>
      <w:r w:rsidRPr="009E4CCA">
        <w:rPr>
          <w:sz w:val="16"/>
        </w:rPr>
        <w:t xml:space="preserve">The large international cocaine syndicates of yesteryear, such as the Medellin and Cali cartels, have been basically destroyed. Today, the operations are mostly fragmented into a looser association of smaller, more specialized trafficking groups which rarely number over 20. </w:t>
      </w:r>
      <w:r w:rsidRPr="00E379D6">
        <w:rPr>
          <w:rStyle w:val="StyleBoldUnderline"/>
          <w:highlight w:val="yellow"/>
        </w:rPr>
        <w:t>The traffickers</w:t>
      </w:r>
      <w:r w:rsidRPr="009E4CCA">
        <w:rPr>
          <w:sz w:val="16"/>
        </w:rPr>
        <w:t xml:space="preserve">, according to General Serrano, Colombia’s national police chief, are not the flashy criminals with Rolex watches and gold chains that people have come to expect. They </w:t>
      </w:r>
      <w:r w:rsidRPr="00E379D6">
        <w:rPr>
          <w:rStyle w:val="StyleBoldUnderline"/>
          <w:highlight w:val="yellow"/>
        </w:rPr>
        <w:t>are mostly between 25-40 years in age, seldom have criminal records, and work through legitimate small businesses</w:t>
      </w:r>
      <w:r w:rsidRPr="006F6DA8">
        <w:rPr>
          <w:rStyle w:val="StyleBoldUnderline"/>
        </w:rPr>
        <w:t xml:space="preserve">.14 In short, they </w:t>
      </w:r>
      <w:r w:rsidRPr="00E379D6">
        <w:rPr>
          <w:rStyle w:val="StyleBoldUnderline"/>
          <w:highlight w:val="yellow"/>
        </w:rPr>
        <w:t>are much more difficult to catch</w:t>
      </w:r>
      <w:r w:rsidRPr="009E4CCA">
        <w:rPr>
          <w:sz w:val="16"/>
          <w:highlight w:val="yellow"/>
        </w:rPr>
        <w:t>.</w:t>
      </w:r>
      <w:r w:rsidRPr="009E4CCA">
        <w:rPr>
          <w:sz w:val="16"/>
        </w:rPr>
        <w:t xml:space="preserve"> Moreover, </w:t>
      </w:r>
      <w:r w:rsidRPr="00E379D6">
        <w:rPr>
          <w:rStyle w:val="StyleBoldUnderline"/>
          <w:highlight w:val="yellow"/>
        </w:rPr>
        <w:t>drug traffickers are extremely adaptable, reacting to interdiction successes by shifting routes and changing modes of transportation. They have access to sophisticated technology and resources to support their illegal operations</w:t>
      </w:r>
      <w:r w:rsidRPr="009E4CCA">
        <w:rPr>
          <w:sz w:val="16"/>
        </w:rPr>
        <w:t xml:space="preserve">.15 Likewise, </w:t>
      </w:r>
      <w:r w:rsidRPr="00E379D6">
        <w:rPr>
          <w:rStyle w:val="StyleBoldUnderline"/>
          <w:highlight w:val="yellow"/>
        </w:rPr>
        <w:t>smuggling methods continue to develop and improve</w:t>
      </w:r>
      <w:r w:rsidRPr="009E4CCA">
        <w:rPr>
          <w:sz w:val="16"/>
        </w:rPr>
        <w:t xml:space="preserve">. One way recently discovered is termed “black cocaine” – a mixture of iron dust and charcoal that fools both the sniffer dogs and chemical detection tests.16 Besides more acreage, </w:t>
      </w:r>
      <w:r w:rsidRPr="00E379D6">
        <w:rPr>
          <w:rStyle w:val="StyleBoldUnderline"/>
          <w:highlight w:val="yellow"/>
        </w:rPr>
        <w:t>officials have also found a more potent coca variety being grown in parts9 of Colombia</w:t>
      </w:r>
      <w:r w:rsidRPr="009E4CCA">
        <w:rPr>
          <w:sz w:val="16"/>
          <w:highlight w:val="yellow"/>
        </w:rPr>
        <w:t>.</w:t>
      </w:r>
      <w:r w:rsidRPr="009E4CCA">
        <w:rPr>
          <w:sz w:val="16"/>
        </w:rPr>
        <w:t xml:space="preserve"> This variety produces greater quantity of alkaloids, which means it </w:t>
      </w:r>
      <w:r w:rsidRPr="00E379D6">
        <w:rPr>
          <w:rStyle w:val="StyleBoldUnderline"/>
          <w:highlight w:val="yellow"/>
        </w:rPr>
        <w:t>can produce more cocaine</w:t>
      </w:r>
      <w:r w:rsidRPr="009E4CCA">
        <w:rPr>
          <w:sz w:val="16"/>
        </w:rPr>
        <w:t>.17 Colombian drug traffickers are also diversifying and are becoming a main source of heroin for Eastern United States. Reportedly, many drug abusers prefer Colombian heroin since it is especially pure, and can be snorted or smoked rather than injected.</w:t>
      </w:r>
    </w:p>
    <w:p w:rsidR="00C77072" w:rsidRPr="009E4019" w:rsidRDefault="00C77072" w:rsidP="009E4019">
      <w:pPr>
        <w:pStyle w:val="Heading4"/>
      </w:pPr>
      <w:r w:rsidRPr="009E4019">
        <w:t>Stopping drug production doesn’t solve, traffickers go back to crime</w:t>
      </w:r>
    </w:p>
    <w:p w:rsidR="00C77072" w:rsidRDefault="00C77072" w:rsidP="00C77072">
      <w:r w:rsidRPr="00C5592F">
        <w:rPr>
          <w:rStyle w:val="StyleStyleBold12pt"/>
        </w:rPr>
        <w:t>Skaperdas,01-</w:t>
      </w:r>
      <w:r>
        <w:t>Professor of Economics and Interim Director (</w:t>
      </w:r>
      <w:r w:rsidRPr="00643940">
        <w:t>Stergios</w:t>
      </w:r>
      <w:r>
        <w:t>,</w:t>
      </w:r>
      <w:r w:rsidRPr="00643940">
        <w:t xml:space="preserve"> </w:t>
      </w:r>
      <w:r>
        <w:t>The political economy of organized crime: providing protection when the state does not,</w:t>
      </w:r>
      <w:r w:rsidRPr="00643940">
        <w:t xml:space="preserve"> Department of Economics, University of California </w:t>
      </w:r>
      <w:hyperlink r:id="rId70" w:history="1">
        <w:r w:rsidRPr="00427F31">
          <w:rPr>
            <w:rStyle w:val="Hyperlink"/>
          </w:rPr>
          <w:t>http://link.springer.com.proxy.lib.umich.edu/content/pdf/10.1007%2FPL00011026.pdf)//IB</w:t>
        </w:r>
      </w:hyperlink>
    </w:p>
    <w:p w:rsidR="00C77072" w:rsidRDefault="00C77072" w:rsidP="0022050B">
      <w:r w:rsidRPr="00455236">
        <w:t>The</w:t>
      </w:r>
      <w:r w:rsidRPr="00B505A1">
        <w:rPr>
          <w:rStyle w:val="StyleBoldUnderline"/>
        </w:rPr>
        <w:t xml:space="preserve"> </w:t>
      </w:r>
      <w:r w:rsidRPr="00B505A1">
        <w:rPr>
          <w:rStyle w:val="StyleBoldUnderline"/>
          <w:highlight w:val="yellow"/>
        </w:rPr>
        <w:t>long-term effects of organized crime</w:t>
      </w:r>
      <w:r w:rsidRPr="00B505A1">
        <w:rPr>
          <w:rStyle w:val="StyleBoldUnderline"/>
        </w:rPr>
        <w:t xml:space="preserve"> rule could be even more </w:t>
      </w:r>
      <w:r w:rsidRPr="00B505A1">
        <w:rPr>
          <w:rStyle w:val="StyleBoldUnderline"/>
          <w:highlight w:val="yellow"/>
        </w:rPr>
        <w:t>devastating</w:t>
      </w:r>
      <w:r w:rsidRPr="00B505A1">
        <w:rPr>
          <w:rStyle w:val="StyleBoldUnderline"/>
        </w:rPr>
        <w:t xml:space="preserve"> that its immediate</w:t>
      </w:r>
      <w:r w:rsidRPr="00455236">
        <w:t xml:space="preserve">, static effects. The area’s most able, entrepreneurial, and responsible youth can choose to become maﬁosi and gangbangers, as Jankowski (1991, Ch.4) argues to be the case in American inner cities. Those are precisely </w:t>
      </w:r>
      <w:r w:rsidRPr="00B505A1">
        <w:rPr>
          <w:rStyle w:val="StyleBoldUnderline"/>
        </w:rPr>
        <w:t xml:space="preserve">the </w:t>
      </w:r>
      <w:r w:rsidRPr="00B505A1">
        <w:rPr>
          <w:rStyle w:val="StyleBoldUnderline"/>
          <w:highlight w:val="yellow"/>
        </w:rPr>
        <w:t>individuals who under different circumstances would provide</w:t>
      </w:r>
      <w:r w:rsidRPr="00B505A1">
        <w:rPr>
          <w:rStyle w:val="StyleBoldUnderline"/>
        </w:rPr>
        <w:t xml:space="preserve"> a very different type of community </w:t>
      </w:r>
      <w:r w:rsidRPr="00B505A1">
        <w:rPr>
          <w:rStyle w:val="StyleBoldUnderline"/>
          <w:highlight w:val="yellow"/>
        </w:rPr>
        <w:t>support and leadership</w:t>
      </w:r>
      <w:r w:rsidRPr="00455236">
        <w:t xml:space="preserve">. Once human beings develop expertise – comparative advantage, if you will – in one area, </w:t>
      </w:r>
      <w:r w:rsidRPr="00B505A1">
        <w:rPr>
          <w:rStyle w:val="StyleBoldUnderline"/>
        </w:rPr>
        <w:t xml:space="preserve">it </w:t>
      </w:r>
      <w:r w:rsidRPr="00B505A1">
        <w:rPr>
          <w:rStyle w:val="StyleBoldUnderline"/>
          <w:highlight w:val="yellow"/>
        </w:rPr>
        <w:t>is very difﬁcult for them to change later in life</w:t>
      </w:r>
      <w:r w:rsidRPr="00455236">
        <w:t xml:space="preserve">. Former guerillas, demobilized soldiers after wars, and </w:t>
      </w:r>
      <w:r w:rsidRPr="00B505A1">
        <w:rPr>
          <w:rStyle w:val="StyleBoldUnderline"/>
          <w:highlight w:val="yellow"/>
        </w:rPr>
        <w:t>gang members have difﬁculties adapting to conventional lives and occupations later in life. Many ﬁnd bringandage, robbery, or reversion to organized crime a familiar and still more proﬁtable lifestyle than its alternatives</w:t>
      </w:r>
      <w:r w:rsidRPr="00455236">
        <w:t>. Even after the destruction of organized crime in an area, it can take more than a generation before normalcy prevails as the old warriors don’t easily fade away.</w:t>
      </w:r>
    </w:p>
    <w:p w:rsidR="009E4019" w:rsidRDefault="009E4019" w:rsidP="009E4019">
      <w:pPr>
        <w:pStyle w:val="Heading4"/>
      </w:pPr>
      <w:r>
        <w:t xml:space="preserve">Can’t Solve- too much corruption </w:t>
      </w:r>
    </w:p>
    <w:p w:rsidR="009E4019" w:rsidRDefault="009E4019" w:rsidP="009E4019">
      <w:pPr>
        <w:rPr>
          <w:rStyle w:val="StyleStyleBold12pt"/>
        </w:rPr>
      </w:pPr>
      <w:r>
        <w:rPr>
          <w:rStyle w:val="StyleStyleBold12pt"/>
        </w:rPr>
        <w:t>US Embassy in Caracas ‘12</w:t>
      </w:r>
    </w:p>
    <w:p w:rsidR="009E4019" w:rsidRPr="004B1D23" w:rsidRDefault="009E4019" w:rsidP="009E4019">
      <w:r w:rsidRPr="004B1D23">
        <w:t>Official site of the US State Department in Venezuela</w:t>
      </w:r>
      <w:r>
        <w:t xml:space="preserve"> (“International Narcotics Control Strategy Report 2012”, US State Department) </w:t>
      </w:r>
      <w:r w:rsidRPr="00197A7C">
        <w:t>http://caracas.usembassy.gov/news-events/reports/international-narcotics-control-strategy/2012.html</w:t>
      </w:r>
      <w:r>
        <w:t>\\BS</w:t>
      </w:r>
    </w:p>
    <w:p w:rsidR="009E4019" w:rsidRDefault="009E4019" w:rsidP="009E4019">
      <w:pPr>
        <w:rPr>
          <w:rStyle w:val="StyleBoldUnderline"/>
        </w:rPr>
      </w:pPr>
      <w:r w:rsidRPr="00350BB2">
        <w:rPr>
          <w:sz w:val="16"/>
          <w:szCs w:val="16"/>
        </w:rPr>
        <w:t xml:space="preserve">Public </w:t>
      </w:r>
      <w:r w:rsidRPr="00350BB2">
        <w:rPr>
          <w:rStyle w:val="StyleBoldUnderline"/>
        </w:rPr>
        <w:t>corruption continued to be a major issue in Venezuela and appears to have contributed to drug trafficking organizations’ use of Venezuela to transit drugs in 2011</w:t>
      </w:r>
      <w:r w:rsidRPr="00350BB2">
        <w:rPr>
          <w:sz w:val="16"/>
          <w:szCs w:val="16"/>
        </w:rPr>
        <w:t xml:space="preserve">. As a matter of stated government policy, the Venezuelan government does not encourage or facilitate illegal activity associated with drug trafficking. However, some </w:t>
      </w:r>
      <w:r w:rsidRPr="00350BB2">
        <w:rPr>
          <w:rStyle w:val="StyleBoldUnderline"/>
        </w:rPr>
        <w:t>senior government officials are believed to have engaged in drug trafficking activity</w:t>
      </w:r>
      <w:r w:rsidRPr="00350BB2">
        <w:rPr>
          <w:sz w:val="16"/>
          <w:szCs w:val="16"/>
        </w:rPr>
        <w:t xml:space="preserve">. On September 8 2011 the U.S. Department of Treasury designated </w:t>
      </w:r>
      <w:r w:rsidRPr="00350BB2">
        <w:rPr>
          <w:rStyle w:val="StyleBoldUnderline"/>
        </w:rPr>
        <w:t>four senior government officials pursuant to the Foreign Narcotics Kingpin Designation Act for acting for or on behalf of the FARC, often in direct support of its narcotics and arms trafficking activities.</w:t>
      </w:r>
      <w:r w:rsidRPr="00350BB2">
        <w:rPr>
          <w:sz w:val="16"/>
          <w:szCs w:val="16"/>
        </w:rPr>
        <w:t xml:space="preserve"> The </w:t>
      </w:r>
      <w:r w:rsidRPr="00350BB2">
        <w:rPr>
          <w:rStyle w:val="StyleBoldUnderline"/>
        </w:rPr>
        <w:t>Venezuela</w:t>
      </w:r>
      <w:r w:rsidRPr="00350BB2">
        <w:rPr>
          <w:sz w:val="16"/>
          <w:szCs w:val="16"/>
        </w:rPr>
        <w:t xml:space="preserve">n government </w:t>
      </w:r>
      <w:r w:rsidRPr="00350BB2">
        <w:rPr>
          <w:rStyle w:val="StyleBoldUnderline"/>
        </w:rPr>
        <w:t>did not take action against these or other government and military officials known to be linked to the FARC.</w:t>
      </w:r>
      <w:r w:rsidRPr="00350BB2">
        <w:rPr>
          <w:sz w:val="16"/>
          <w:szCs w:val="16"/>
        </w:rPr>
        <w:t xml:space="preserve"> In 2010, President Chavez promoted Henry Rangel Silva, Chief of the Armed Forces’ Strategic Operation Command to the four-star equivalent rank of General in Chief; Rangel Silva was designated under the Kingpin Act in 2008.¶ The 2010 Organic Law on Drugs imposed additional penalties, ranging from 8-18 years in prison, on military and security officials convicted of participating in or facilitating narcotics trafficking. However, </w:t>
      </w:r>
      <w:r w:rsidRPr="00350BB2">
        <w:rPr>
          <w:rStyle w:val="StyleBoldUnderline"/>
        </w:rPr>
        <w:t>there was no public information available on investigations of senior government officials allegedly involved in narcotics trafficking.</w:t>
      </w:r>
    </w:p>
    <w:p w:rsidR="009E4019" w:rsidRDefault="009E4019" w:rsidP="0022050B"/>
    <w:p w:rsidR="005C75AC" w:rsidRDefault="005C75AC" w:rsidP="005C75AC">
      <w:pPr>
        <w:pStyle w:val="Heading3"/>
      </w:pPr>
      <w:r>
        <w:t>Say No</w:t>
      </w:r>
    </w:p>
    <w:p w:rsidR="00C12BCD" w:rsidRDefault="00C12BCD" w:rsidP="00C12BCD">
      <w:pPr>
        <w:pStyle w:val="Heading4"/>
      </w:pPr>
      <w:r>
        <w:t>Maduro just cut off ties with the US</w:t>
      </w:r>
    </w:p>
    <w:p w:rsidR="00C12BCD" w:rsidRPr="00C12BCD" w:rsidRDefault="00C12BCD" w:rsidP="00C12BCD">
      <w:r w:rsidRPr="00C12BCD">
        <w:rPr>
          <w:rStyle w:val="StyleStyleBold12pt"/>
        </w:rPr>
        <w:t>Bercovitch, 7-21</w:t>
      </w:r>
      <w:r>
        <w:t>-’13 (Sascha, “With “Zero Tolerance to Gringo Aggression,” Maduro Cuts Off Venezuela-U.S. Talks” Venezuela Analysis, http://venezuelanalysis.com/news/9872)</w:t>
      </w:r>
      <w:r w:rsidR="00101150">
        <w:t>//JAG</w:t>
      </w:r>
    </w:p>
    <w:p w:rsidR="00C12BCD" w:rsidRPr="00101150" w:rsidRDefault="00C12BCD" w:rsidP="00C12BCD">
      <w:pPr>
        <w:rPr>
          <w:sz w:val="12"/>
        </w:rPr>
      </w:pPr>
      <w:r w:rsidRPr="00101150">
        <w:rPr>
          <w:sz w:val="12"/>
        </w:rPr>
        <w:t xml:space="preserve">The </w:t>
      </w:r>
      <w:r w:rsidRPr="00101150">
        <w:rPr>
          <w:rStyle w:val="StyleBoldUnderline"/>
        </w:rPr>
        <w:t>conversations</w:t>
      </w:r>
      <w:r w:rsidRPr="00101150">
        <w:rPr>
          <w:sz w:val="12"/>
        </w:rPr>
        <w:t xml:space="preserve"> that were </w:t>
      </w:r>
      <w:r w:rsidRPr="00101150">
        <w:rPr>
          <w:rStyle w:val="StyleBoldUnderline"/>
        </w:rPr>
        <w:t>started a month and a half ago between Venezuela and the U</w:t>
      </w:r>
      <w:r w:rsidRPr="00101150">
        <w:rPr>
          <w:sz w:val="12"/>
        </w:rPr>
        <w:t xml:space="preserve">nited </w:t>
      </w:r>
      <w:r w:rsidRPr="00101150">
        <w:rPr>
          <w:rStyle w:val="StyleBoldUnderline"/>
        </w:rPr>
        <w:t>S</w:t>
      </w:r>
      <w:r w:rsidRPr="00101150">
        <w:rPr>
          <w:sz w:val="12"/>
        </w:rPr>
        <w:t xml:space="preserve">tates </w:t>
      </w:r>
      <w:r w:rsidRPr="00101150">
        <w:rPr>
          <w:rStyle w:val="StyleBoldUnderline"/>
        </w:rPr>
        <w:t>have definitively ended</w:t>
      </w:r>
      <w:r w:rsidRPr="00101150">
        <w:rPr>
          <w:sz w:val="12"/>
        </w:rPr>
        <w:t>, Venezuelan President Nicolas Maduro announced yesterday at an event of the Strategic Regions of Integral Defense (REDI) in Cojedes state.</w:t>
      </w:r>
      <w:r w:rsidR="00101150" w:rsidRPr="00101150">
        <w:rPr>
          <w:sz w:val="12"/>
        </w:rPr>
        <w:t xml:space="preserve"> </w:t>
      </w:r>
      <w:r w:rsidRPr="00101150">
        <w:rPr>
          <w:sz w:val="12"/>
        </w:rPr>
        <w:t>“</w:t>
      </w:r>
      <w:r w:rsidRPr="00101150">
        <w:rPr>
          <w:rStyle w:val="StyleBoldUnderline"/>
        </w:rPr>
        <w:t>My policy is zero tolerance to gringo aggression against Venezuela</w:t>
      </w:r>
      <w:r w:rsidRPr="00101150">
        <w:rPr>
          <w:sz w:val="12"/>
        </w:rPr>
        <w:t>. I'm not going to accept any aggression, whether it be verbal, political, or diplomatic. Enough is enough. Stay over there with your empire, don't involve yourselves anymore in Venezuela,” he said.</w:t>
      </w:r>
      <w:r w:rsidR="00101150" w:rsidRPr="00101150">
        <w:rPr>
          <w:sz w:val="12"/>
        </w:rPr>
        <w:t xml:space="preserve"> </w:t>
      </w:r>
      <w:r w:rsidRPr="00101150">
        <w:rPr>
          <w:rStyle w:val="StyleBoldUnderline"/>
        </w:rPr>
        <w:t>The announcement comes after controversial statements from Samantha Powers</w:t>
      </w:r>
      <w:r w:rsidRPr="00101150">
        <w:rPr>
          <w:sz w:val="12"/>
        </w:rPr>
        <w:t>, President Barack Obama’s nominee for U.S. envoy to the United Nations, who testified to the U.S. Senate Committee on Foreign Relations on Wednesday that she would fight against what she called a “crackdown on civil society being carried out in countries like Cuba, Iran, Russia, and Venezuela.”</w:t>
      </w:r>
      <w:r w:rsidR="00101150" w:rsidRPr="00101150">
        <w:rPr>
          <w:sz w:val="12"/>
        </w:rPr>
        <w:t xml:space="preserve"> </w:t>
      </w:r>
      <w:r w:rsidRPr="00101150">
        <w:rPr>
          <w:sz w:val="12"/>
        </w:rPr>
        <w:t xml:space="preserve">In a statement written on </w:t>
      </w:r>
      <w:r w:rsidRPr="00101150">
        <w:rPr>
          <w:rStyle w:val="StyleBoldUnderline"/>
        </w:rPr>
        <w:t>Friday</w:t>
      </w:r>
      <w:r w:rsidRPr="00101150">
        <w:rPr>
          <w:sz w:val="12"/>
        </w:rPr>
        <w:t xml:space="preserve"> that </w:t>
      </w:r>
      <w:r w:rsidRPr="00101150">
        <w:rPr>
          <w:rStyle w:val="StyleBoldUnderline"/>
        </w:rPr>
        <w:t>marks the last communication between the two countries</w:t>
      </w:r>
      <w:r w:rsidRPr="00101150">
        <w:rPr>
          <w:sz w:val="12"/>
        </w:rPr>
        <w:t xml:space="preserve">, Venezuelan Foreign Minister Elias Jaua wrote, “The </w:t>
      </w:r>
      <w:r w:rsidRPr="00101150">
        <w:rPr>
          <w:rStyle w:val="StyleBoldUnderline"/>
        </w:rPr>
        <w:t>preoccupation</w:t>
      </w:r>
      <w:r w:rsidRPr="00101150">
        <w:rPr>
          <w:sz w:val="12"/>
        </w:rPr>
        <w:t xml:space="preserve"> expressed by the U.S. government </w:t>
      </w:r>
      <w:r w:rsidRPr="00101150">
        <w:rPr>
          <w:rStyle w:val="StyleBoldUnderline"/>
        </w:rPr>
        <w:t>regarding the supposed repression of civil society in Venezuela is unacceptable and unfounded</w:t>
      </w:r>
      <w:r w:rsidRPr="00101150">
        <w:rPr>
          <w:sz w:val="12"/>
        </w:rPr>
        <w:t>. To the contrary, Venezuela has amply demonstrated that it possesses a robust system of constitutional guarantees to preserve the unrestricted practice and the respect of fundamental human rights, as the UN has recognized on multiple occasions.”</w:t>
      </w:r>
      <w:r w:rsidR="00101150" w:rsidRPr="00101150">
        <w:rPr>
          <w:sz w:val="12"/>
        </w:rPr>
        <w:t xml:space="preserve"> </w:t>
      </w:r>
      <w:r w:rsidRPr="00101150">
        <w:rPr>
          <w:sz w:val="12"/>
        </w:rPr>
        <w:t>Jaua spoke with US Secretary of State John Kerry in a meeting in Guatemala last month that Kerry described as the “beginning of a good, respectful relationship.”</w:t>
      </w:r>
      <w:r w:rsidR="00101150" w:rsidRPr="00101150">
        <w:rPr>
          <w:sz w:val="12"/>
        </w:rPr>
        <w:t xml:space="preserve"> </w:t>
      </w:r>
      <w:r w:rsidRPr="00101150">
        <w:rPr>
          <w:sz w:val="12"/>
        </w:rPr>
        <w:t xml:space="preserve">However, </w:t>
      </w:r>
      <w:r w:rsidRPr="00101150">
        <w:rPr>
          <w:rStyle w:val="StyleBoldUnderline"/>
        </w:rPr>
        <w:t>relations cooled after</w:t>
      </w:r>
      <w:r w:rsidRPr="00101150">
        <w:rPr>
          <w:sz w:val="12"/>
        </w:rPr>
        <w:t xml:space="preserve"> Bolivian President Evo </w:t>
      </w:r>
      <w:r w:rsidRPr="00101150">
        <w:rPr>
          <w:rStyle w:val="StyleBoldUnderline"/>
        </w:rPr>
        <w:t>Morales’</w:t>
      </w:r>
      <w:r w:rsidRPr="00101150">
        <w:rPr>
          <w:sz w:val="12"/>
        </w:rPr>
        <w:t xml:space="preserve"> presidential plane </w:t>
      </w:r>
      <w:r w:rsidRPr="00101150">
        <w:rPr>
          <w:rStyle w:val="StyleBoldUnderline"/>
        </w:rPr>
        <w:t>was prevented from entering the airspace of four European countries following false information that</w:t>
      </w:r>
      <w:r w:rsidRPr="00101150">
        <w:rPr>
          <w:sz w:val="12"/>
        </w:rPr>
        <w:t xml:space="preserve"> U.S. whistleblower Edward </w:t>
      </w:r>
      <w:r w:rsidRPr="00101150">
        <w:rPr>
          <w:rStyle w:val="StyleBoldUnderline"/>
        </w:rPr>
        <w:t>Snowden was on board</w:t>
      </w:r>
      <w:r w:rsidRPr="00101150">
        <w:rPr>
          <w:sz w:val="12"/>
        </w:rPr>
        <w:t>, and Maduro’s subsequent offer of political asylum to Snowden.</w:t>
      </w:r>
      <w:r w:rsidR="00101150" w:rsidRPr="00101150">
        <w:rPr>
          <w:sz w:val="12"/>
        </w:rPr>
        <w:t xml:space="preserve"> </w:t>
      </w:r>
      <w:r w:rsidRPr="00101150">
        <w:rPr>
          <w:sz w:val="12"/>
        </w:rPr>
        <w:t xml:space="preserve">“I told Jaua to convey to Kerry [in June] that we are ready to have relations within the framework of equality and respect,” Maduro said yesterday. “If they respect us, we respect them. But the </w:t>
      </w:r>
      <w:r w:rsidRPr="00101150">
        <w:rPr>
          <w:rStyle w:val="StyleBoldUnderline"/>
        </w:rPr>
        <w:t>time has run out for them to meddle in the internal affairs of our countries and publically attack us. Their time has run out, in general in Latin America, and in particular with us.</w:t>
      </w:r>
      <w:r w:rsidRPr="00101150">
        <w:rPr>
          <w:sz w:val="12"/>
        </w:rPr>
        <w:t>”</w:t>
      </w:r>
      <w:r w:rsidR="00101150" w:rsidRPr="00101150">
        <w:rPr>
          <w:sz w:val="12"/>
        </w:rPr>
        <w:t xml:space="preserve"> </w:t>
      </w:r>
      <w:r w:rsidRPr="00101150">
        <w:rPr>
          <w:sz w:val="12"/>
        </w:rPr>
        <w:t xml:space="preserve">Neither country has had an ambassador in the other nation since 2010, when late Venezuelan President Hugo Chávez refused the entrance of newly-appointed US Ambassador to Venezuela Larry Palmer for “blatantly disrespectful” remarks, and Venezuelan Ambassador to the US Bernardo Alvarez was expelled from the country several days later. </w:t>
      </w:r>
    </w:p>
    <w:p w:rsidR="005C75AC" w:rsidRDefault="005C75AC" w:rsidP="005C75AC">
      <w:pPr>
        <w:pStyle w:val="Heading4"/>
      </w:pPr>
      <w:r>
        <w:t>Chavez death won’t boost relations in the short-term – they’ll still say no</w:t>
      </w:r>
    </w:p>
    <w:p w:rsidR="005C75AC" w:rsidRPr="00592361" w:rsidRDefault="005C75AC" w:rsidP="005C75AC">
      <w:r w:rsidRPr="00592361">
        <w:rPr>
          <w:rStyle w:val="StyleStyleBold12pt"/>
        </w:rPr>
        <w:t>Sullivan</w:t>
      </w:r>
      <w:r>
        <w:t xml:space="preserve">, Latin America Specialist at the Foreign Affairs, Defense, and Trade Division of CRS, </w:t>
      </w:r>
      <w:r w:rsidRPr="00592361">
        <w:rPr>
          <w:rStyle w:val="StyleStyleBold12pt"/>
        </w:rPr>
        <w:t>4-9</w:t>
      </w:r>
      <w:r>
        <w:t>-’13 (Mark, “Hugo Chávez’s Death: Implications for Venezuela and U.S. Relations” Congressional Research Service, http://www.fas.org/sgp/crs/row/R42989.pdf)</w:t>
      </w:r>
      <w:r w:rsidRPr="001E49E1">
        <w:t xml:space="preserve"> </w:t>
      </w:r>
      <w:r>
        <w:t>//JAG</w:t>
      </w:r>
    </w:p>
    <w:p w:rsidR="005C75AC" w:rsidRPr="00EE663E" w:rsidRDefault="005C75AC" w:rsidP="005C75AC">
      <w:pPr>
        <w:rPr>
          <w:sz w:val="12"/>
        </w:rPr>
      </w:pPr>
      <w:r w:rsidRPr="00EE663E">
        <w:rPr>
          <w:rStyle w:val="StyleBoldUnderline"/>
        </w:rPr>
        <w:t>While some</w:t>
      </w:r>
      <w:r w:rsidRPr="00EE663E">
        <w:rPr>
          <w:sz w:val="12"/>
        </w:rPr>
        <w:t xml:space="preserve"> observers </w:t>
      </w:r>
      <w:r w:rsidRPr="00EE663E">
        <w:rPr>
          <w:rStyle w:val="StyleBoldUnderline"/>
        </w:rPr>
        <w:t>contend</w:t>
      </w:r>
      <w:r w:rsidRPr="00EE663E">
        <w:rPr>
          <w:sz w:val="12"/>
        </w:rPr>
        <w:t xml:space="preserve"> that </w:t>
      </w:r>
      <w:r w:rsidRPr="00EE663E">
        <w:rPr>
          <w:rStyle w:val="StyleBoldUnderline"/>
        </w:rPr>
        <w:t>Chávez’s passing</w:t>
      </w:r>
      <w:r w:rsidRPr="00EE663E">
        <w:rPr>
          <w:sz w:val="12"/>
        </w:rPr>
        <w:t xml:space="preserve"> and the beginning of a new political era in Venezuela </w:t>
      </w:r>
      <w:r w:rsidRPr="00EE663E">
        <w:rPr>
          <w:rStyle w:val="StyleBoldUnderline"/>
        </w:rPr>
        <w:t>could</w:t>
      </w:r>
      <w:r w:rsidRPr="00EE663E">
        <w:rPr>
          <w:sz w:val="12"/>
        </w:rPr>
        <w:t xml:space="preserve"> ultimately </w:t>
      </w:r>
      <w:r w:rsidRPr="00EE663E">
        <w:rPr>
          <w:rStyle w:val="StyleBoldUnderline"/>
        </w:rPr>
        <w:t>lessen tensions in U.S.-Venezuelan relations</w:t>
      </w:r>
      <w:r w:rsidRPr="00EE663E">
        <w:rPr>
          <w:sz w:val="12"/>
        </w:rPr>
        <w:t xml:space="preserve">, </w:t>
      </w:r>
      <w:r w:rsidRPr="00EE663E">
        <w:rPr>
          <w:rStyle w:val="StyleBoldUnderline"/>
          <w:b/>
        </w:rPr>
        <w:t>there is no expectation</w:t>
      </w:r>
      <w:r>
        <w:rPr>
          <w:rStyle w:val="StyleBoldUnderline"/>
          <w:b/>
        </w:rPr>
        <w:t xml:space="preserve"> </w:t>
      </w:r>
      <w:r w:rsidRPr="00EE663E">
        <w:rPr>
          <w:rStyle w:val="StyleBoldUnderline"/>
          <w:b/>
        </w:rPr>
        <w:t>that this will happen quickly</w:t>
      </w:r>
      <w:r w:rsidRPr="00EE663E">
        <w:rPr>
          <w:sz w:val="12"/>
        </w:rPr>
        <w:t xml:space="preserve">. In fact, State Department officials have cautioned that </w:t>
      </w:r>
      <w:r w:rsidRPr="00EE663E">
        <w:rPr>
          <w:rStyle w:val="StyleBoldUnderline"/>
        </w:rPr>
        <w:t>the upcoming</w:t>
      </w:r>
      <w:r>
        <w:rPr>
          <w:rStyle w:val="StyleBoldUnderline"/>
        </w:rPr>
        <w:t xml:space="preserve"> </w:t>
      </w:r>
      <w:r w:rsidRPr="00EE663E">
        <w:rPr>
          <w:rStyle w:val="StyleBoldUnderline"/>
        </w:rPr>
        <w:t>electoral campaign could delay any forward movement in improving bilateral relations</w:t>
      </w:r>
      <w:r w:rsidRPr="00EE663E">
        <w:rPr>
          <w:sz w:val="12"/>
        </w:rPr>
        <w:t xml:space="preserve">.14 Just hours before Chávez’s death on March 5, Vice President Maduro announced that two U.S. military attachés were being expelled from Venezuela for reportedly attempting to provoke dissent in the Venezuelan military and even appeared to blame Chávez’s sickness on the United States. State Department officials strongly denied the Venezuelan charges regarding the attachés, and ultimately responded on March 11 by expelling two Venezuelan diplomats (a consular official in New York and a second secretary at the Venezuelan Embassy in Washington).15 </w:t>
      </w:r>
      <w:r w:rsidRPr="00EE663E">
        <w:rPr>
          <w:rStyle w:val="StyleBoldUnderline"/>
        </w:rPr>
        <w:t>Hostility toward the U</w:t>
      </w:r>
      <w:r w:rsidRPr="00EE663E">
        <w:rPr>
          <w:sz w:val="12"/>
        </w:rPr>
        <w:t xml:space="preserve">nited </w:t>
      </w:r>
      <w:r w:rsidRPr="00EE663E">
        <w:rPr>
          <w:rStyle w:val="StyleBoldUnderline"/>
        </w:rPr>
        <w:t>S</w:t>
      </w:r>
      <w:r w:rsidRPr="00EE663E">
        <w:rPr>
          <w:sz w:val="12"/>
        </w:rPr>
        <w:t xml:space="preserve">tates </w:t>
      </w:r>
      <w:r w:rsidRPr="00EE663E">
        <w:rPr>
          <w:rStyle w:val="StyleBoldUnderline"/>
        </w:rPr>
        <w:t>was</w:t>
      </w:r>
      <w:r w:rsidRPr="00EE663E">
        <w:rPr>
          <w:sz w:val="12"/>
        </w:rPr>
        <w:t xml:space="preserve"> often </w:t>
      </w:r>
      <w:r w:rsidRPr="00EE663E">
        <w:rPr>
          <w:rStyle w:val="StyleBoldUnderline"/>
        </w:rPr>
        <w:t>used by</w:t>
      </w:r>
      <w:r w:rsidRPr="00EE663E">
        <w:rPr>
          <w:sz w:val="12"/>
        </w:rPr>
        <w:t xml:space="preserve"> the </w:t>
      </w:r>
      <w:r w:rsidRPr="00EE663E">
        <w:rPr>
          <w:rStyle w:val="StyleBoldUnderline"/>
        </w:rPr>
        <w:t>Chávez</w:t>
      </w:r>
      <w:r w:rsidRPr="00EE663E">
        <w:rPr>
          <w:sz w:val="12"/>
        </w:rPr>
        <w:t xml:space="preserve"> government as a way </w:t>
      </w:r>
      <w:r w:rsidRPr="00EE663E">
        <w:rPr>
          <w:rStyle w:val="StyleBoldUnderline"/>
        </w:rPr>
        <w:t>to shore up</w:t>
      </w:r>
      <w:r>
        <w:rPr>
          <w:rStyle w:val="StyleBoldUnderline"/>
        </w:rPr>
        <w:t xml:space="preserve"> </w:t>
      </w:r>
      <w:r w:rsidRPr="00EE663E">
        <w:rPr>
          <w:rStyle w:val="StyleBoldUnderline"/>
        </w:rPr>
        <w:t>support during elections</w:t>
      </w:r>
      <w:r w:rsidRPr="00EE663E">
        <w:rPr>
          <w:sz w:val="12"/>
        </w:rPr>
        <w:t xml:space="preserve">, and it appears that </w:t>
      </w:r>
      <w:r w:rsidRPr="00EE663E">
        <w:rPr>
          <w:rStyle w:val="StyleBoldUnderline"/>
          <w:b/>
        </w:rPr>
        <w:t>this is being employed by the PSUV once again in</w:t>
      </w:r>
      <w:r>
        <w:rPr>
          <w:rStyle w:val="StyleBoldUnderline"/>
          <w:b/>
        </w:rPr>
        <w:t xml:space="preserve"> </w:t>
      </w:r>
      <w:r w:rsidRPr="00EE663E">
        <w:rPr>
          <w:rStyle w:val="StyleBoldUnderline"/>
          <w:b/>
        </w:rPr>
        <w:t>the current presidential campaign</w:t>
      </w:r>
      <w:r w:rsidRPr="00EE663E">
        <w:rPr>
          <w:sz w:val="12"/>
        </w:rPr>
        <w:t xml:space="preserve">. On March 20, 2013, Foreign Minister Elias </w:t>
      </w:r>
      <w:r w:rsidRPr="00EE663E">
        <w:rPr>
          <w:rStyle w:val="StyleBoldUnderline"/>
        </w:rPr>
        <w:t>Jaua said</w:t>
      </w:r>
      <w:r w:rsidRPr="00EE663E">
        <w:rPr>
          <w:sz w:val="12"/>
        </w:rPr>
        <w:t xml:space="preserve"> that </w:t>
      </w:r>
      <w:r w:rsidRPr="00EE663E">
        <w:rPr>
          <w:rStyle w:val="StyleBoldUnderline"/>
        </w:rPr>
        <w:t>Venezuelan officials would no longer be talking about improving U.S.-Venezuelan relations with</w:t>
      </w:r>
      <w:r>
        <w:rPr>
          <w:rStyle w:val="StyleBoldUnderline"/>
        </w:rPr>
        <w:t xml:space="preserve"> </w:t>
      </w:r>
      <w:r w:rsidRPr="00EE663E">
        <w:rPr>
          <w:sz w:val="12"/>
        </w:rPr>
        <w:t xml:space="preserve">Assistant Secretary of State </w:t>
      </w:r>
      <w:r w:rsidRPr="00EE663E">
        <w:rPr>
          <w:rStyle w:val="StyleBoldUnderline"/>
        </w:rPr>
        <w:t>Jacobson because of comments that Jacobson had made in a Spanish</w:t>
      </w:r>
      <w:r>
        <w:rPr>
          <w:rStyle w:val="StyleBoldUnderline"/>
        </w:rPr>
        <w:t xml:space="preserve"> </w:t>
      </w:r>
      <w:r w:rsidRPr="00EE663E">
        <w:rPr>
          <w:rStyle w:val="StyleBoldUnderline"/>
        </w:rPr>
        <w:t>newspaper</w:t>
      </w:r>
      <w:r w:rsidRPr="00EE663E">
        <w:rPr>
          <w:sz w:val="12"/>
        </w:rPr>
        <w:t xml:space="preserve">; Jacobson had said that “Venezuelans deserve open, fair and transparent elections.” A senior U.S. official reportedly said that </w:t>
      </w:r>
      <w:r w:rsidRPr="00EE663E">
        <w:rPr>
          <w:rStyle w:val="StyleBoldUnderline"/>
        </w:rPr>
        <w:t xml:space="preserve">such bizarre accusations and behavior </w:t>
      </w:r>
      <w:r w:rsidRPr="00EE663E">
        <w:rPr>
          <w:rStyle w:val="StyleBoldUnderline"/>
          <w:b/>
        </w:rPr>
        <w:t>raises doubts over</w:t>
      </w:r>
      <w:r>
        <w:rPr>
          <w:rStyle w:val="StyleBoldUnderline"/>
          <w:b/>
        </w:rPr>
        <w:t xml:space="preserve"> </w:t>
      </w:r>
      <w:r w:rsidRPr="00EE663E">
        <w:rPr>
          <w:rStyle w:val="StyleBoldUnderline"/>
          <w:b/>
        </w:rPr>
        <w:t>whether bilateral relations will be able to be improved with a Maduro government</w:t>
      </w:r>
      <w:r w:rsidRPr="00EE663E">
        <w:rPr>
          <w:sz w:val="12"/>
        </w:rPr>
        <w:t>.16 Another strange accusation by Maduro is that two former U.S. State Department officials were plotting to kill Capriles and to blame it on the Maduro government; the State Department strongly rejected the “allegations of U.S. government involvement to harm anyone in Venezuela.”17 Looking ahead, some observers contend that anti-Americanism could also be a means for PSUV leaders to mask internal problems within Chavismo, and even could be utilized as a potential new PSUV government led by Maduro deals with a deteriorating economy.</w:t>
      </w:r>
    </w:p>
    <w:p w:rsidR="005C75AC" w:rsidRDefault="005C75AC" w:rsidP="005C75AC">
      <w:pPr>
        <w:pStyle w:val="Heading4"/>
      </w:pPr>
      <w:r>
        <w:t>Ambassadors prerequisite to drug cooperation</w:t>
      </w:r>
    </w:p>
    <w:p w:rsidR="005C75AC" w:rsidRPr="00592361" w:rsidRDefault="005C75AC" w:rsidP="005C75AC">
      <w:r w:rsidRPr="00592361">
        <w:rPr>
          <w:rStyle w:val="StyleStyleBold12pt"/>
        </w:rPr>
        <w:t>Sullivan</w:t>
      </w:r>
      <w:r>
        <w:t xml:space="preserve">, Latin America Specialist at the Foreign Affairs, Defense, and Trade Division of CRS, </w:t>
      </w:r>
      <w:r w:rsidRPr="00592361">
        <w:rPr>
          <w:rStyle w:val="StyleStyleBold12pt"/>
        </w:rPr>
        <w:t>4-9</w:t>
      </w:r>
      <w:r>
        <w:t>-’13 (Mark, “Hugo Chávez’s Death: Implications for Venezuela and U.S. Relations” Congressional Research Service, http://www.fas.org/sgp/crs/row/R42989.pdf)</w:t>
      </w:r>
      <w:r w:rsidRPr="001E49E1">
        <w:t xml:space="preserve"> </w:t>
      </w:r>
      <w:r>
        <w:t>//JAG</w:t>
      </w:r>
    </w:p>
    <w:p w:rsidR="005C75AC" w:rsidRDefault="005C75AC" w:rsidP="005C75AC">
      <w:pPr>
        <w:rPr>
          <w:sz w:val="12"/>
        </w:rPr>
      </w:pPr>
      <w:r w:rsidRPr="00EE663E">
        <w:rPr>
          <w:sz w:val="12"/>
        </w:rPr>
        <w:t xml:space="preserve">In the aftermath of the presidential election, </w:t>
      </w:r>
      <w:r w:rsidRPr="00592361">
        <w:rPr>
          <w:rStyle w:val="StyleBoldUnderline"/>
        </w:rPr>
        <w:t>there could be an opportunity for U.S.-Venezuelan</w:t>
      </w:r>
      <w:r>
        <w:rPr>
          <w:rStyle w:val="StyleBoldUnderline"/>
        </w:rPr>
        <w:t xml:space="preserve"> </w:t>
      </w:r>
      <w:r w:rsidRPr="00592361">
        <w:rPr>
          <w:rStyle w:val="StyleBoldUnderline"/>
        </w:rPr>
        <w:t>relations to get back on track. An important aspect of this could be restoring ambassadors in order</w:t>
      </w:r>
      <w:r>
        <w:rPr>
          <w:rStyle w:val="StyleBoldUnderline"/>
        </w:rPr>
        <w:t xml:space="preserve"> </w:t>
      </w:r>
      <w:r w:rsidRPr="00592361">
        <w:rPr>
          <w:rStyle w:val="StyleBoldUnderline"/>
        </w:rPr>
        <w:t>to augment engagement on critical bilateral issues, not only on anti-drug, terrorism, and</w:t>
      </w:r>
      <w:r>
        <w:rPr>
          <w:rStyle w:val="StyleBoldUnderline"/>
        </w:rPr>
        <w:t xml:space="preserve"> </w:t>
      </w:r>
      <w:r w:rsidRPr="00592361">
        <w:rPr>
          <w:rStyle w:val="StyleBoldUnderline"/>
        </w:rPr>
        <w:t>democracy concerns, but on trade, investment issues, and other commercial matters</w:t>
      </w:r>
      <w:r w:rsidRPr="00EE663E">
        <w:rPr>
          <w:sz w:val="12"/>
        </w:rPr>
        <w:t xml:space="preserve">. With Chávez’s death and an upcoming presidential election, the 113th Congress is likely to maintain its strong oversight on the status of human rights and democracy in Venezuela as well as drug trafficking and terrorism concerns, including the extent of Venezuela’s relations with Iran. </w:t>
      </w:r>
    </w:p>
    <w:p w:rsidR="005C75AC" w:rsidRDefault="005C75AC" w:rsidP="005C75AC">
      <w:pPr>
        <w:pStyle w:val="Heading4"/>
      </w:pPr>
      <w:r>
        <w:t>Ties to military elites necessitates a confrontational policy towards the US</w:t>
      </w:r>
    </w:p>
    <w:p w:rsidR="005C75AC" w:rsidRPr="00B42D82" w:rsidRDefault="005C75AC" w:rsidP="005C75AC">
      <w:r w:rsidRPr="00B42D82">
        <w:rPr>
          <w:rStyle w:val="StyleStyleBold12pt"/>
        </w:rPr>
        <w:t>Shinkman</w:t>
      </w:r>
      <w:r>
        <w:t xml:space="preserve">, National Security Reporter for US News and World Report, </w:t>
      </w:r>
      <w:r w:rsidRPr="00B42D82">
        <w:rPr>
          <w:rStyle w:val="StyleStyleBold12pt"/>
        </w:rPr>
        <w:t>4-24</w:t>
      </w:r>
      <w:r>
        <w:t>-’13 (Paul, “Iranian-Sponsored Narco-Terrorism in Venezuela: How Will Maduro Respond?” http://www.usnews.com/news/articles/2013/04/24/iranian-sponsored-narco-terrorism-in-venezuela-how-will-maduro-respond)</w:t>
      </w:r>
      <w:r w:rsidRPr="001E49E1">
        <w:t xml:space="preserve"> </w:t>
      </w:r>
      <w:r>
        <w:t>//JAG</w:t>
      </w:r>
    </w:p>
    <w:p w:rsidR="005C75AC" w:rsidRPr="003E252B" w:rsidRDefault="005C75AC" w:rsidP="005C75AC">
      <w:pPr>
        <w:rPr>
          <w:sz w:val="12"/>
        </w:rPr>
      </w:pPr>
      <w:r w:rsidRPr="003E252B">
        <w:rPr>
          <w:sz w:val="12"/>
        </w:rPr>
        <w:t xml:space="preserve">He also cited Venezuelan Foreign Minister David Velasquez who said, while speaking at a press conference in Tehran in 2010, "We are confident that Iran can give a crushing response to the threats and sanctions imposed by the West and imperialism." These </w:t>
      </w:r>
      <w:r w:rsidRPr="003E252B">
        <w:rPr>
          <w:rStyle w:val="StyleBoldUnderline"/>
        </w:rPr>
        <w:t>relationships are controlled by a group of military elites within Venezuela</w:t>
      </w:r>
      <w:r w:rsidRPr="003E252B">
        <w:rPr>
          <w:sz w:val="12"/>
        </w:rPr>
        <w:t xml:space="preserve">, </w:t>
      </w:r>
      <w:r w:rsidRPr="003E252B">
        <w:rPr>
          <w:rStyle w:val="StyleBoldUnderline"/>
        </w:rPr>
        <w:t>Farah</w:t>
      </w:r>
      <w:r w:rsidRPr="003E252B">
        <w:rPr>
          <w:sz w:val="12"/>
        </w:rPr>
        <w:t xml:space="preserve"> tells U.S. News. He </w:t>
      </w:r>
      <w:r w:rsidRPr="003E252B">
        <w:rPr>
          <w:rStyle w:val="StyleBoldUnderline"/>
        </w:rPr>
        <w:t>wonders whether the 50.8 percent of the vote Maduro won</w:t>
      </w:r>
      <w:r w:rsidRPr="003E252B">
        <w:rPr>
          <w:sz w:val="12"/>
        </w:rPr>
        <w:t xml:space="preserve"> in the April 14 election </w:t>
      </w:r>
      <w:r w:rsidRPr="003E252B">
        <w:rPr>
          <w:rStyle w:val="StyleBoldUnderline"/>
        </w:rPr>
        <w:t>gives him enough support to keep the country</w:t>
      </w:r>
      <w:r w:rsidRPr="003E252B">
        <w:rPr>
          <w:sz w:val="12"/>
        </w:rPr>
        <w:t xml:space="preserve"> – and its shadow commerce – </w:t>
      </w:r>
      <w:r w:rsidRPr="003E252B">
        <w:rPr>
          <w:rStyle w:val="StyleBoldUnderline"/>
        </w:rPr>
        <w:t>stable</w:t>
      </w:r>
      <w:r w:rsidRPr="003E252B">
        <w:rPr>
          <w:sz w:val="12"/>
        </w:rPr>
        <w:t xml:space="preserve"> enough to continue its usual business. "[Maduro] has been and will continue to be forced to take all the unpopular macroeconomic steps and corrections that are painful, but Chavez never took," Farah says. "</w:t>
      </w:r>
      <w:r w:rsidRPr="003E252B">
        <w:rPr>
          <w:rStyle w:val="StyleBoldUnderline"/>
        </w:rPr>
        <w:t>There is going to be</w:t>
      </w:r>
      <w:r w:rsidRPr="003E252B">
        <w:rPr>
          <w:sz w:val="12"/>
        </w:rPr>
        <w:t xml:space="preserve">, I would guess, </w:t>
      </w:r>
      <w:r w:rsidRPr="003E252B">
        <w:rPr>
          <w:rStyle w:val="StyleBoldUnderline"/>
        </w:rPr>
        <w:t>a great temptation to turn to [the elites] for money</w:t>
      </w:r>
      <w:r w:rsidRPr="003E252B">
        <w:rPr>
          <w:sz w:val="12"/>
        </w:rPr>
        <w:t xml:space="preserve">." "Most </w:t>
      </w:r>
      <w:r w:rsidRPr="003E252B">
        <w:rPr>
          <w:rStyle w:val="StyleBoldUnderline"/>
        </w:rPr>
        <w:t>criminalized elements of the Boliavarian structure will gain more power because he needs them</w:t>
      </w:r>
      <w:r w:rsidRPr="003E252B">
        <w:rPr>
          <w:sz w:val="12"/>
        </w:rPr>
        <w:t xml:space="preserve">," he says, adding "it won't be as chummy a relationship" as they enjoyed with the ever-charismatic Chavez. </w:t>
      </w:r>
      <w:r w:rsidRPr="003E252B">
        <w:rPr>
          <w:rStyle w:val="StyleBoldUnderline"/>
        </w:rPr>
        <w:t>U.S. officials might try to engage the new</w:t>
      </w:r>
      <w:r w:rsidRPr="003E252B">
        <w:rPr>
          <w:sz w:val="12"/>
        </w:rPr>
        <w:t xml:space="preserve"> Venezuelan </w:t>
      </w:r>
      <w:r w:rsidRPr="003E252B">
        <w:rPr>
          <w:rStyle w:val="StyleBoldUnderline"/>
        </w:rPr>
        <w:t>president</w:t>
      </w:r>
      <w:r w:rsidRPr="003E252B">
        <w:rPr>
          <w:sz w:val="12"/>
        </w:rPr>
        <w:t xml:space="preserve"> first in the hopes of improving the strained ties between the two countries. </w:t>
      </w:r>
      <w:r w:rsidRPr="003E252B">
        <w:rPr>
          <w:rStyle w:val="StyleBoldUnderline"/>
        </w:rPr>
        <w:t>But Maduro</w:t>
      </w:r>
      <w:r w:rsidRPr="003E252B">
        <w:rPr>
          <w:sz w:val="12"/>
        </w:rPr>
        <w:t xml:space="preserve"> has never been close with the senior military class in his home country, and </w:t>
      </w:r>
      <w:r w:rsidRPr="003E252B">
        <w:rPr>
          <w:rStyle w:val="StyleBoldUnderline"/>
          <w:b/>
        </w:rPr>
        <w:t>will likely adopt a more confrontational approach to the United States to prove his credentials to these Bolivarian elites.</w:t>
      </w:r>
      <w:r>
        <w:rPr>
          <w:rStyle w:val="StyleBoldUnderline"/>
          <w:b/>
        </w:rPr>
        <w:t xml:space="preserve"> </w:t>
      </w:r>
      <w:r w:rsidRPr="003E252B">
        <w:rPr>
          <w:sz w:val="12"/>
        </w:rPr>
        <w:t xml:space="preserve">"Maybe if he were operating </w:t>
      </w:r>
      <w:r w:rsidRPr="003E252B">
        <w:rPr>
          <w:rStyle w:val="StyleBoldUnderline"/>
        </w:rPr>
        <w:t>in different circumstances, he could be a pragmatist</w:t>
      </w:r>
      <w:r w:rsidRPr="003E252B">
        <w:rPr>
          <w:sz w:val="12"/>
        </w:rPr>
        <w:t>," Farah says. "</w:t>
      </w:r>
      <w:r w:rsidRPr="003E252B">
        <w:rPr>
          <w:rStyle w:val="StyleBoldUnderline"/>
        </w:rPr>
        <w:t>I don't think he can be a pragmatist right now</w:t>
      </w:r>
      <w:r w:rsidRPr="003E252B">
        <w:rPr>
          <w:sz w:val="12"/>
        </w:rPr>
        <w:t>."</w:t>
      </w:r>
    </w:p>
    <w:p w:rsidR="005C75AC" w:rsidRDefault="005C75AC" w:rsidP="005C75AC">
      <w:pPr>
        <w:pStyle w:val="Heading4"/>
      </w:pPr>
      <w:r>
        <w:t>US claims that Venezuela wants to cooperate over counternarcotics has empirically been wrong</w:t>
      </w:r>
    </w:p>
    <w:p w:rsidR="005C75AC" w:rsidRPr="00F30866" w:rsidRDefault="005C75AC" w:rsidP="005C75AC">
      <w:r w:rsidRPr="00F30866">
        <w:rPr>
          <w:rStyle w:val="StyleStyleBold12pt"/>
        </w:rPr>
        <w:t>GAO, ‘9</w:t>
      </w:r>
      <w:r>
        <w:t xml:space="preserve"> (Government Accountability Office, July, “DRUG CONTROL U.S. Counternarcotics Cooperation with Venezuela Has Declined” Report to the Ranking Member, Committee on Foreign Relations, U.S. Senate, http://www.gao.gov/assets/300/292722.pdf)</w:t>
      </w:r>
      <w:r w:rsidRPr="001E49E1">
        <w:t xml:space="preserve"> </w:t>
      </w:r>
      <w:r>
        <w:t>//JAG</w:t>
      </w:r>
    </w:p>
    <w:p w:rsidR="005C75AC" w:rsidRDefault="005C75AC" w:rsidP="005C75AC">
      <w:pPr>
        <w:rPr>
          <w:sz w:val="12"/>
        </w:rPr>
      </w:pPr>
      <w:r w:rsidRPr="00E315A2">
        <w:rPr>
          <w:sz w:val="12"/>
        </w:rPr>
        <w:t xml:space="preserve">In mid-July, the U.S. Special Coordinator for Venezuela37 traveled to Venezuela to meet with Venezuelan officials in an attempt to re-start dialogue. The day prior to his trip, </w:t>
      </w:r>
      <w:r w:rsidRPr="00E315A2">
        <w:rPr>
          <w:rStyle w:val="StyleBoldUnderline"/>
        </w:rPr>
        <w:t>the U.S. Assistant Secretary of State for Western Hemisphere Affairs stated</w:t>
      </w:r>
      <w:r w:rsidRPr="00E315A2">
        <w:rPr>
          <w:sz w:val="12"/>
        </w:rPr>
        <w:t xml:space="preserve"> in congressional testimony that </w:t>
      </w:r>
      <w:r w:rsidRPr="00E315A2">
        <w:rPr>
          <w:rStyle w:val="StyleBoldUnderline"/>
        </w:rPr>
        <w:t>Venezuela had “for the first time in many years, expressed a willingness to explore improved relations with the United States</w:t>
      </w:r>
      <w:r w:rsidRPr="00E315A2">
        <w:rPr>
          <w:sz w:val="12"/>
        </w:rPr>
        <w:t xml:space="preserve">…[and] we have told Venezuela that we would like to explore this diplomatic opening.” </w:t>
      </w:r>
      <w:r w:rsidRPr="00E315A2">
        <w:rPr>
          <w:rStyle w:val="StyleBoldUnderline"/>
        </w:rPr>
        <w:t>When the Special Coordinator arrived in Caracas, however, he was told that Venezuelan officials had cancelled all of his appointments</w:t>
      </w:r>
      <w:r w:rsidRPr="00E315A2">
        <w:rPr>
          <w:sz w:val="12"/>
        </w:rPr>
        <w:t>. In the end, he was only able to meet with one Venezuelan legislator.</w:t>
      </w:r>
    </w:p>
    <w:p w:rsidR="00876BF7" w:rsidRDefault="00876BF7" w:rsidP="00876BF7">
      <w:pPr>
        <w:pStyle w:val="Heading4"/>
      </w:pPr>
      <w:r>
        <w:t>Venezuela  alliance with Iran influences impending US confrontation with Maduro</w:t>
      </w:r>
    </w:p>
    <w:p w:rsidR="00876BF7" w:rsidRDefault="00876BF7" w:rsidP="00876BF7">
      <w:r w:rsidRPr="007E1A33">
        <w:rPr>
          <w:rStyle w:val="StyleStyleBold12pt"/>
        </w:rPr>
        <w:t>Shinkman, 4/24</w:t>
      </w:r>
      <w:r>
        <w:t>/1</w:t>
      </w:r>
      <w:r w:rsidRPr="007E1A33">
        <w:rPr>
          <w:sz w:val="17"/>
          <w:szCs w:val="17"/>
        </w:rPr>
        <w:t>3, (national security reporter for U.S. News &amp; World Report, “Iranian-Sponsored Narco-Terrorism in Venezuela: How Will Maduro Respond?” http://www.usnews.com/news/articles/2013/04/24/iranian-sponsored-narco-terrorism-in-venezuela-how-will-maduro-respond?page=2)//</w:t>
      </w:r>
      <w:r>
        <w:t xml:space="preserve"> J</w:t>
      </w:r>
      <w:r w:rsidRPr="007E1A33">
        <w:t>R</w:t>
      </w:r>
      <w:r>
        <w:t xml:space="preserve"> &lt;(“)</w:t>
      </w:r>
    </w:p>
    <w:p w:rsidR="00876BF7" w:rsidRDefault="00876BF7" w:rsidP="00876BF7">
      <w:pPr>
        <w:rPr>
          <w:sz w:val="16"/>
        </w:rPr>
      </w:pPr>
      <w:r w:rsidRPr="007E1A33">
        <w:rPr>
          <w:sz w:val="16"/>
        </w:rPr>
        <w:t xml:space="preserve">Under </w:t>
      </w:r>
      <w:r w:rsidRPr="007E1A33">
        <w:rPr>
          <w:rStyle w:val="StyleBoldUnderline"/>
        </w:rPr>
        <w:t>Chavez</w:t>
      </w:r>
      <w:r w:rsidRPr="007E1A33">
        <w:rPr>
          <w:sz w:val="16"/>
        </w:rPr>
        <w:t>, Venezuela a</w:t>
      </w:r>
      <w:r w:rsidRPr="007E1A33">
        <w:rPr>
          <w:rStyle w:val="StyleBoldUnderline"/>
        </w:rPr>
        <w:t>lso created strong ties with Cuba, which for decades has navigated treacherous financial waters and desperate economic straits, all while dod</w:t>
      </w:r>
      <w:r>
        <w:rPr>
          <w:rStyle w:val="StyleBoldUnderline"/>
        </w:rPr>
        <w:t>ging U.S. influence. But the he</w:t>
      </w:r>
      <w:r w:rsidRPr="007E1A33">
        <w:rPr>
          <w:rStyle w:val="StyleBoldUnderline"/>
        </w:rPr>
        <w:t>lp Venezuela receives is not limited to its own hemispher</w:t>
      </w:r>
      <w:r w:rsidRPr="007E1A33">
        <w:rPr>
          <w:sz w:val="16"/>
        </w:rPr>
        <w:t xml:space="preserve">e. Farah produced a research paper for the U.S. Army War College in August 2012 about the "growing alliance" between state-sponsored Iranian agents and other anti-American groups in Latin America, including the governments of Venezuela and Cuba. </w:t>
      </w:r>
      <w:r w:rsidRPr="007E1A33">
        <w:rPr>
          <w:rStyle w:val="StyleBoldUnderline"/>
        </w:rPr>
        <w:t>This alliance with Iran uses established drug trade routes from countries in South and Central America to penetrate North American borders, all under a banner of mutual malevolence toward the U.S. The results of this access are largely secret</w:t>
      </w:r>
      <w:r w:rsidRPr="007E1A33">
        <w:rPr>
          <w:sz w:val="16"/>
        </w:rPr>
        <w:t>, though security experts who spoke with U.S. News believe the attempted assassination of the Saudi Arabian ambassador in Washington, D.C.'s Georgetown neighborhood was carried out by Iranian intelligence operatives. "</w:t>
      </w:r>
      <w:r w:rsidRPr="007E1A33">
        <w:rPr>
          <w:rStyle w:val="StyleBoldUnderline"/>
        </w:rPr>
        <w:t>Each of the Bolivarian states has lifted visa requirements for Iranian citizens, thereby erasing any public record of the Iranian citizens that come and go to these countries</w:t>
      </w:r>
      <w:r w:rsidRPr="007E1A33">
        <w:rPr>
          <w:sz w:val="16"/>
        </w:rPr>
        <w:t xml:space="preserve">," wrote Farah of </w:t>
      </w:r>
      <w:r w:rsidRPr="007E1A33">
        <w:rPr>
          <w:rStyle w:val="StyleBoldUnderline"/>
        </w:rPr>
        <w:t>countries such as Venezuela, Ecuador, Colombia and Panama</w:t>
      </w:r>
      <w:r w:rsidRPr="007E1A33">
        <w:rPr>
          <w:sz w:val="16"/>
        </w:rPr>
        <w:t xml:space="preserve">. He also cited Venezuelan Foreign Minister David Velasquez who said, while speaking at a press conference in Tehran in 2010, "We are confident that Iran can give a crushing response to the threats and sanctions imposed by the West and imperialism." </w:t>
      </w:r>
      <w:r w:rsidRPr="007E1A33">
        <w:rPr>
          <w:rStyle w:val="StyleBoldUnderline"/>
        </w:rPr>
        <w:t>These relationships are controlled by a group of military elites within Venezuela</w:t>
      </w:r>
      <w:r w:rsidRPr="007E1A33">
        <w:rPr>
          <w:sz w:val="16"/>
        </w:rPr>
        <w:t>, Farah tells U.S. News. He wonders whether the 50.8 percent of the vote Maduro won in the April 14 election gives him enough support to keep the country – and its shadow commerce – stable enough to continue its usual business. "[Maduro] has been and will continue to be forced to take all the unpopular macroeconomic steps and corrections that are painful, but Chavez never took," Farah says. "</w:t>
      </w:r>
      <w:r w:rsidRPr="007E1A33">
        <w:rPr>
          <w:rStyle w:val="StyleBoldUnderline"/>
        </w:rPr>
        <w:t>There is going to be, I would guess, a great temptation to turn to [the elites] for money</w:t>
      </w:r>
      <w:r w:rsidRPr="007E1A33">
        <w:rPr>
          <w:sz w:val="16"/>
        </w:rPr>
        <w:t xml:space="preserve">." "Most criminalized elements of the Boliavarian structure will gain more power because he needs them," he says, adding "it won't be as chummy a relationship" as they enjoyed with the ever-charismatic Chavez. U.S. officials might try to engage the new Venezuelan president first in the hopes of improving the strained ties between the two countries. But </w:t>
      </w:r>
      <w:r w:rsidRPr="007E1A33">
        <w:rPr>
          <w:rStyle w:val="StyleBoldUnderline"/>
        </w:rPr>
        <w:t>Maduro has never been close with the senior military class in his home country, and will likely adopt a more confrontational approach to the United States to prove his credentials to these Bolivarian elites</w:t>
      </w:r>
      <w:r w:rsidRPr="007E1A33">
        <w:rPr>
          <w:sz w:val="16"/>
        </w:rPr>
        <w:t>. "Maybe if he were operating in different circumstances, he could be a pragmatist," Farah says. "I don't think he can be a pragmatist right now."</w:t>
      </w:r>
    </w:p>
    <w:p w:rsidR="00B932B1" w:rsidRDefault="00B932B1" w:rsidP="00B932B1">
      <w:pPr>
        <w:pStyle w:val="Heading4"/>
      </w:pPr>
      <w:r>
        <w:t>Snowden proves Maduro doesn’t want to work with the U.S.</w:t>
      </w:r>
    </w:p>
    <w:p w:rsidR="00B932B1" w:rsidRPr="00101150" w:rsidRDefault="00B932B1" w:rsidP="00B932B1">
      <w:r>
        <w:rPr>
          <w:rStyle w:val="StyleStyleBold12pt"/>
        </w:rPr>
        <w:t xml:space="preserve">Reuters 7/6 </w:t>
      </w:r>
      <w:r w:rsidRPr="00101150">
        <w:t>– Daniel Wallis and Deisy Buitrago, reporters for Reuters (Daniel, Deisy “Venezuela offers asylum to U.S. fugitive Snowden”, Reuters, 7/6/13, http://www.reuters.com/article/2013/07/06/us-usa-security-venezuela-idUSBRE96500420130706)//BZ</w:t>
      </w:r>
    </w:p>
    <w:p w:rsidR="00B932B1" w:rsidRDefault="00B932B1" w:rsidP="00B932B1">
      <w:pPr>
        <w:rPr>
          <w:sz w:val="16"/>
        </w:rPr>
      </w:pPr>
      <w:r w:rsidRPr="008B29FE">
        <w:rPr>
          <w:rStyle w:val="StyleBoldUnderline"/>
        </w:rPr>
        <w:t>Snowden,</w:t>
      </w:r>
      <w:r w:rsidRPr="008B29FE">
        <w:rPr>
          <w:sz w:val="16"/>
        </w:rPr>
        <w:t xml:space="preserve"> 30, is believed to be holed up in the transit area of Moscow's Sheremetyevo international airport </w:t>
      </w:r>
      <w:r w:rsidRPr="008B29FE">
        <w:rPr>
          <w:rStyle w:val="StyleBoldUnderline"/>
        </w:rPr>
        <w:t>and has been trying to find a country that would take him</w:t>
      </w:r>
      <w:r w:rsidRPr="008B29FE">
        <w:rPr>
          <w:sz w:val="16"/>
        </w:rPr>
        <w:t xml:space="preserve"> since he landed from Hong Kong on June 23.</w:t>
      </w:r>
      <w:r w:rsidRPr="008B29FE">
        <w:rPr>
          <w:sz w:val="12"/>
        </w:rPr>
        <w:t>¶</w:t>
      </w:r>
      <w:r w:rsidRPr="008B29FE">
        <w:rPr>
          <w:sz w:val="16"/>
        </w:rPr>
        <w:t xml:space="preserve"> "In the name of America's dignity ... </w:t>
      </w:r>
      <w:r w:rsidRPr="008B29FE">
        <w:rPr>
          <w:rStyle w:val="StyleBoldUnderline"/>
        </w:rPr>
        <w:t>I have decided to offer</w:t>
      </w:r>
      <w:r w:rsidRPr="008B29FE">
        <w:rPr>
          <w:sz w:val="16"/>
        </w:rPr>
        <w:t xml:space="preserve"> humanitarian </w:t>
      </w:r>
      <w:r w:rsidRPr="008B29FE">
        <w:rPr>
          <w:rStyle w:val="StyleBoldUnderline"/>
        </w:rPr>
        <w:t>asylum to</w:t>
      </w:r>
      <w:r w:rsidRPr="008B29FE">
        <w:rPr>
          <w:sz w:val="16"/>
        </w:rPr>
        <w:t xml:space="preserve"> Edward </w:t>
      </w:r>
      <w:r w:rsidRPr="008B29FE">
        <w:rPr>
          <w:rStyle w:val="StyleBoldUnderline"/>
        </w:rPr>
        <w:t>Snowden,</w:t>
      </w:r>
      <w:r w:rsidRPr="008B29FE">
        <w:rPr>
          <w:sz w:val="16"/>
        </w:rPr>
        <w:t xml:space="preserve">" </w:t>
      </w:r>
      <w:r w:rsidRPr="008B29FE">
        <w:rPr>
          <w:rStyle w:val="StyleBoldUnderline"/>
        </w:rPr>
        <w:t>Maduro told a military parade marking Venezuela's independence da</w:t>
      </w:r>
      <w:r w:rsidRPr="008B29FE">
        <w:rPr>
          <w:sz w:val="16"/>
        </w:rPr>
        <w:t>y.</w:t>
      </w:r>
      <w:r w:rsidRPr="008B29FE">
        <w:rPr>
          <w:sz w:val="12"/>
        </w:rPr>
        <w:t>¶</w:t>
      </w:r>
      <w:r w:rsidRPr="008B29FE">
        <w:rPr>
          <w:sz w:val="16"/>
        </w:rPr>
        <w:t xml:space="preserve"> "</w:t>
      </w:r>
      <w:r w:rsidRPr="008B29FE">
        <w:rPr>
          <w:rStyle w:val="StyleBoldUnderline"/>
        </w:rPr>
        <w:t>He</w:t>
      </w:r>
      <w:r w:rsidRPr="008B29FE">
        <w:rPr>
          <w:sz w:val="16"/>
        </w:rPr>
        <w:t xml:space="preserve"> is a young man who </w:t>
      </w:r>
      <w:r w:rsidRPr="008B29FE">
        <w:rPr>
          <w:rStyle w:val="StyleBoldUnderline"/>
        </w:rPr>
        <w:t>has told the truth,</w:t>
      </w:r>
      <w:r w:rsidRPr="008B29FE">
        <w:rPr>
          <w:sz w:val="16"/>
        </w:rPr>
        <w:t xml:space="preserve"> </w:t>
      </w:r>
      <w:r w:rsidRPr="008B29FE">
        <w:rPr>
          <w:rStyle w:val="StyleBoldUnderline"/>
        </w:rPr>
        <w:t>in the spirit of rebellion, about the United States spying on the whole world</w:t>
      </w:r>
      <w:r w:rsidRPr="008B29FE">
        <w:rPr>
          <w:sz w:val="16"/>
        </w:rPr>
        <w:t>."</w:t>
      </w:r>
      <w:r w:rsidRPr="008B29FE">
        <w:rPr>
          <w:sz w:val="12"/>
        </w:rPr>
        <w:t>¶</w:t>
      </w:r>
      <w:r w:rsidRPr="008B29FE">
        <w:rPr>
          <w:sz w:val="16"/>
        </w:rPr>
        <w:t xml:space="preserve"> </w:t>
      </w:r>
      <w:hyperlink r:id="rId71" w:tooltip="Full coverage of Russia" w:history="1">
        <w:r w:rsidRPr="008B29FE">
          <w:rPr>
            <w:rStyle w:val="Hyperlink"/>
            <w:sz w:val="16"/>
          </w:rPr>
          <w:t>Russia</w:t>
        </w:r>
      </w:hyperlink>
      <w:r w:rsidRPr="008B29FE">
        <w:rPr>
          <w:sz w:val="16"/>
        </w:rPr>
        <w:t xml:space="preserve"> has kept the former National Security Agency contractor at arm's length, saying the transit area where passengers stay between flights is neutral territory and he will be on Russian soil only if he goes through passport control.</w:t>
      </w:r>
      <w:r w:rsidRPr="008B29FE">
        <w:rPr>
          <w:sz w:val="12"/>
        </w:rPr>
        <w:t>¶</w:t>
      </w:r>
      <w:r w:rsidRPr="008B29FE">
        <w:rPr>
          <w:sz w:val="16"/>
        </w:rPr>
        <w:t xml:space="preserve"> It was not immediately clear how Snowden would react to Maduro's offer, nor reach </w:t>
      </w:r>
      <w:hyperlink r:id="rId72" w:tooltip="Full coverage of Venezuela" w:history="1">
        <w:r w:rsidRPr="008B29FE">
          <w:rPr>
            <w:rStyle w:val="Hyperlink"/>
            <w:sz w:val="16"/>
          </w:rPr>
          <w:t>Venezuela</w:t>
        </w:r>
      </w:hyperlink>
      <w:r w:rsidRPr="008B29FE">
        <w:rPr>
          <w:sz w:val="16"/>
        </w:rPr>
        <w:t xml:space="preserve"> if he accepted.</w:t>
      </w:r>
      <w:r w:rsidRPr="008B29FE">
        <w:rPr>
          <w:sz w:val="12"/>
        </w:rPr>
        <w:t>¶</w:t>
      </w:r>
      <w:r w:rsidRPr="008B29FE">
        <w:rPr>
          <w:sz w:val="16"/>
        </w:rPr>
        <w:t xml:space="preserve"> There are no direct commercial flights between Moscow and Caracas, and the usual route involves changing planes in Havana. It is not clear if the Cuban authorities would let him transit, however, and there was no sign of Snowden aboard the flight to Havana on Saturday.</w:t>
      </w:r>
      <w:r w:rsidRPr="008B29FE">
        <w:rPr>
          <w:sz w:val="12"/>
        </w:rPr>
        <w:t>¶</w:t>
      </w:r>
      <w:r w:rsidRPr="008B29FE">
        <w:rPr>
          <w:sz w:val="16"/>
        </w:rPr>
        <w:t xml:space="preserve"> Given the dramatic grounding in Vienna of the Bolivian president's plane this week over suspicions that Snowden was onboard, using European airspace could prove problematic.</w:t>
      </w:r>
      <w:r w:rsidRPr="008B29FE">
        <w:rPr>
          <w:sz w:val="12"/>
        </w:rPr>
        <w:t>¶</w:t>
      </w:r>
      <w:r w:rsidRPr="008B29FE">
        <w:rPr>
          <w:sz w:val="16"/>
        </w:rPr>
        <w:t xml:space="preserve"> </w:t>
      </w:r>
      <w:hyperlink r:id="rId73" w:history="1">
        <w:r w:rsidRPr="008B29FE">
          <w:rPr>
            <w:rStyle w:val="Hyperlink"/>
            <w:sz w:val="16"/>
          </w:rPr>
          <w:t>Russia</w:t>
        </w:r>
      </w:hyperlink>
      <w:r w:rsidRPr="008B29FE">
        <w:rPr>
          <w:sz w:val="16"/>
        </w:rPr>
        <w:t xml:space="preserve"> has shown signs of growing impatience over Snowden's stay in Moscow. Its deputy foreign minister said on Thursday that Snowden had not sought asylum in that country and needed to choose a place to go.</w:t>
      </w:r>
      <w:r w:rsidRPr="008B29FE">
        <w:rPr>
          <w:sz w:val="12"/>
        </w:rPr>
        <w:t>¶</w:t>
      </w:r>
      <w:r w:rsidRPr="008B29FE">
        <w:rPr>
          <w:sz w:val="16"/>
        </w:rPr>
        <w:t xml:space="preserve"> Moscow has made clear that the longer he stays, the greater the risk of the diplomatic standoff over his fate causing lasting damage to relations with Washington.</w:t>
      </w:r>
      <w:r w:rsidRPr="008B29FE">
        <w:rPr>
          <w:sz w:val="12"/>
        </w:rPr>
        <w:t>¶</w:t>
      </w:r>
      <w:r w:rsidRPr="008B29FE">
        <w:rPr>
          <w:sz w:val="16"/>
        </w:rPr>
        <w:t xml:space="preserve"> Both Russia's foreign ministry and President Vladimir Putin's spokesman declined to comment on Venezuela's offer.</w:t>
      </w:r>
      <w:r w:rsidRPr="008B29FE">
        <w:rPr>
          <w:sz w:val="12"/>
        </w:rPr>
        <w:t>¶</w:t>
      </w:r>
      <w:r w:rsidRPr="008B29FE">
        <w:rPr>
          <w:sz w:val="16"/>
        </w:rPr>
        <w:t xml:space="preserve"> "This is not our affair," Dmitry Peskov told Reuters.</w:t>
      </w:r>
      <w:r w:rsidRPr="008B29FE">
        <w:rPr>
          <w:sz w:val="12"/>
        </w:rPr>
        <w:t>¶</w:t>
      </w:r>
      <w:r w:rsidRPr="008B29FE">
        <w:rPr>
          <w:sz w:val="16"/>
        </w:rPr>
        <w:t xml:space="preserve"> But senior pro-Kremlin lawmaker Alexei Pushkov, head of the international affairs committee of Russia's lower house of parliament, said asylum in </w:t>
      </w:r>
      <w:hyperlink r:id="rId74" w:history="1">
        <w:r w:rsidRPr="008B29FE">
          <w:rPr>
            <w:rStyle w:val="Hyperlink"/>
            <w:sz w:val="16"/>
          </w:rPr>
          <w:t>Venezuela</w:t>
        </w:r>
      </w:hyperlink>
      <w:r w:rsidRPr="008B29FE">
        <w:rPr>
          <w:sz w:val="16"/>
        </w:rPr>
        <w:t xml:space="preserve"> would be Snowden's best option.</w:t>
      </w:r>
      <w:r w:rsidRPr="008B29FE">
        <w:rPr>
          <w:sz w:val="12"/>
        </w:rPr>
        <w:t>¶</w:t>
      </w:r>
      <w:r w:rsidRPr="008B29FE">
        <w:rPr>
          <w:sz w:val="16"/>
        </w:rPr>
        <w:t xml:space="preserve"> The White House declined to comment.</w:t>
      </w:r>
      <w:r w:rsidRPr="008B29FE">
        <w:rPr>
          <w:sz w:val="12"/>
        </w:rPr>
        <w:t>¶</w:t>
      </w:r>
      <w:r w:rsidRPr="008B29FE">
        <w:rPr>
          <w:sz w:val="16"/>
        </w:rPr>
        <w:t xml:space="preserve"> Raising the possibility of at least one other option, Nicaragua said it had received an asylum request from Snowden and could agree to it "if circumstances permit".</w:t>
      </w:r>
      <w:r w:rsidRPr="008B29FE">
        <w:rPr>
          <w:sz w:val="12"/>
        </w:rPr>
        <w:t>¶</w:t>
      </w:r>
      <w:r w:rsidRPr="008B29FE">
        <w:rPr>
          <w:sz w:val="16"/>
        </w:rPr>
        <w:t xml:space="preserve"> </w:t>
      </w:r>
      <w:hyperlink r:id="rId75" w:history="1">
        <w:r w:rsidRPr="008B29FE">
          <w:rPr>
            <w:rStyle w:val="Hyperlink"/>
            <w:sz w:val="16"/>
          </w:rPr>
          <w:t>WikiLeaks</w:t>
        </w:r>
      </w:hyperlink>
      <w:r w:rsidRPr="008B29FE">
        <w:rPr>
          <w:sz w:val="16"/>
        </w:rPr>
        <w:t>, the anti-secrecy organization, said on Friday that Snowden had asked six more nations for asylum, bringing to about 20 the number of countries he has appealed to for protection from U.S. espionage charges.</w:t>
      </w:r>
      <w:r w:rsidRPr="008B29FE">
        <w:rPr>
          <w:sz w:val="12"/>
        </w:rPr>
        <w:t>¶</w:t>
      </w:r>
      <w:r w:rsidRPr="008B29FE">
        <w:rPr>
          <w:sz w:val="16"/>
        </w:rPr>
        <w:t xml:space="preserve"> </w:t>
      </w:r>
      <w:hyperlink r:id="rId76" w:history="1">
        <w:r w:rsidRPr="008B29FE">
          <w:rPr>
            <w:rStyle w:val="Hyperlink"/>
            <w:sz w:val="16"/>
          </w:rPr>
          <w:t>WikiLeaks</w:t>
        </w:r>
      </w:hyperlink>
      <w:r w:rsidRPr="008B29FE">
        <w:rPr>
          <w:sz w:val="16"/>
        </w:rPr>
        <w:t xml:space="preserve"> said on Twitter it would not reveal which six new countries Snowden had applied to for asylum, due to "attempted U.S. interference".</w:t>
      </w:r>
      <w:r w:rsidRPr="008B29FE">
        <w:rPr>
          <w:sz w:val="12"/>
        </w:rPr>
        <w:t>¶</w:t>
      </w:r>
      <w:r w:rsidRPr="008B29FE">
        <w:rPr>
          <w:sz w:val="16"/>
        </w:rPr>
        <w:t xml:space="preserve"> </w:t>
      </w:r>
      <w:r w:rsidRPr="008B29FE">
        <w:rPr>
          <w:rStyle w:val="StyleBoldUnderline"/>
        </w:rPr>
        <w:t xml:space="preserve">Maduro said </w:t>
      </w:r>
      <w:hyperlink r:id="rId77" w:history="1">
        <w:r w:rsidRPr="008B29FE">
          <w:rPr>
            <w:rStyle w:val="StyleBoldUnderline"/>
          </w:rPr>
          <w:t>Venezuela</w:t>
        </w:r>
      </w:hyperlink>
      <w:r w:rsidRPr="008B29FE">
        <w:rPr>
          <w:rStyle w:val="StyleBoldUnderline"/>
        </w:rPr>
        <w:t xml:space="preserve"> was ready to offer him sanctuary</w:t>
      </w:r>
      <w:r w:rsidRPr="008B29FE">
        <w:rPr>
          <w:sz w:val="16"/>
        </w:rPr>
        <w:t xml:space="preserve">, </w:t>
      </w:r>
      <w:r w:rsidRPr="008B29FE">
        <w:rPr>
          <w:rStyle w:val="StyleBoldUnderline"/>
        </w:rPr>
        <w:t>and that</w:t>
      </w:r>
      <w:r w:rsidRPr="008B29FE">
        <w:rPr>
          <w:sz w:val="16"/>
        </w:rPr>
        <w:t xml:space="preserve"> the </w:t>
      </w:r>
      <w:r w:rsidRPr="008B29FE">
        <w:rPr>
          <w:rStyle w:val="StyleBoldUnderline"/>
        </w:rPr>
        <w:t>details Snowden had revealed of U.S. spy programs had exposed the nefarious schemes of the U.S. "empire."</w:t>
      </w:r>
      <w:r w:rsidRPr="008B29FE">
        <w:rPr>
          <w:rStyle w:val="StyleBoldUnderline"/>
          <w:sz w:val="12"/>
          <w:u w:val="none"/>
        </w:rPr>
        <w:t>¶</w:t>
      </w:r>
      <w:r w:rsidRPr="008B29FE">
        <w:rPr>
          <w:sz w:val="16"/>
        </w:rPr>
        <w:t xml:space="preserve"> "</w:t>
      </w:r>
      <w:r w:rsidRPr="008B29FE">
        <w:rPr>
          <w:rStyle w:val="StyleBoldUnderline"/>
        </w:rPr>
        <w:t>Who is</w:t>
      </w:r>
      <w:r w:rsidRPr="008B29FE">
        <w:rPr>
          <w:sz w:val="16"/>
        </w:rPr>
        <w:t xml:space="preserve"> the </w:t>
      </w:r>
      <w:r w:rsidRPr="008B29FE">
        <w:rPr>
          <w:rStyle w:val="StyleBoldUnderline"/>
        </w:rPr>
        <w:t>guilty</w:t>
      </w:r>
      <w:r w:rsidRPr="008B29FE">
        <w:rPr>
          <w:sz w:val="16"/>
        </w:rPr>
        <w:t xml:space="preserve"> one? </w:t>
      </w:r>
      <w:r w:rsidRPr="008B29FE">
        <w:rPr>
          <w:rStyle w:val="StyleBoldUnderline"/>
        </w:rPr>
        <w:t>A young man</w:t>
      </w:r>
      <w:r w:rsidRPr="008B29FE">
        <w:rPr>
          <w:sz w:val="16"/>
        </w:rPr>
        <w:t xml:space="preserve"> ... </w:t>
      </w:r>
      <w:r w:rsidRPr="008B29FE">
        <w:rPr>
          <w:rStyle w:val="StyleBoldUnderline"/>
        </w:rPr>
        <w:t>who denounces war plans, or the U.S. government which launches bombs and arms the terrorist Syrian opposition against the people</w:t>
      </w:r>
      <w:r w:rsidRPr="008B29FE">
        <w:rPr>
          <w:sz w:val="16"/>
        </w:rPr>
        <w:t xml:space="preserve"> and legitimate President Bashar al-Assad?" he asked, to applause and cheers from ranks of military officers at the parade.</w:t>
      </w:r>
      <w:r w:rsidRPr="008B29FE">
        <w:rPr>
          <w:sz w:val="12"/>
        </w:rPr>
        <w:t>¶</w:t>
      </w:r>
      <w:r w:rsidRPr="008B29FE">
        <w:rPr>
          <w:sz w:val="16"/>
        </w:rPr>
        <w:t xml:space="preserve"> "Who is the terrorist? Who is the global delinquent?"</w:t>
      </w:r>
      <w:r w:rsidRPr="008B29FE">
        <w:rPr>
          <w:sz w:val="12"/>
        </w:rPr>
        <w:t>¶</w:t>
      </w:r>
      <w:r w:rsidRPr="008B29FE">
        <w:rPr>
          <w:sz w:val="16"/>
        </w:rPr>
        <w:t xml:space="preserve"> 'COLONIES OF THE UNITED STATES'</w:t>
      </w:r>
      <w:r w:rsidRPr="008B29FE">
        <w:rPr>
          <w:sz w:val="12"/>
        </w:rPr>
        <w:t>¶</w:t>
      </w:r>
      <w:r w:rsidRPr="008B29FE">
        <w:rPr>
          <w:sz w:val="16"/>
        </w:rPr>
        <w:t xml:space="preserve"> Since narrowly winning a presidential election in April that followed the death of his mentor, Hugo Chavez, from cancer, </w:t>
      </w:r>
      <w:r w:rsidRPr="008B29FE">
        <w:rPr>
          <w:rStyle w:val="StyleBoldUnderline"/>
        </w:rPr>
        <w:t xml:space="preserve">Maduro has often lambasted the United States </w:t>
      </w:r>
      <w:r w:rsidRPr="008B29FE">
        <w:rPr>
          <w:sz w:val="16"/>
        </w:rPr>
        <w:t xml:space="preserve">- even </w:t>
      </w:r>
      <w:r w:rsidRPr="008B29FE">
        <w:rPr>
          <w:rStyle w:val="StyleBoldUnderline"/>
        </w:rPr>
        <w:t>accusing the Pentagon and former U.S. officials of plotting to kill him</w:t>
      </w:r>
      <w:r w:rsidRPr="008B29FE">
        <w:rPr>
          <w:sz w:val="16"/>
        </w:rPr>
        <w:t>.</w:t>
      </w:r>
      <w:r w:rsidRPr="008B29FE">
        <w:rPr>
          <w:sz w:val="12"/>
        </w:rPr>
        <w:t>¶</w:t>
      </w:r>
      <w:r w:rsidRPr="008B29FE">
        <w:rPr>
          <w:sz w:val="16"/>
        </w:rPr>
        <w:t xml:space="preserve"> But the former bus driver and union leader has at times also struck a much more conciliatory note, saying he is ready for better relations with Washington, based on mutual respect.</w:t>
      </w:r>
      <w:r w:rsidRPr="008B29FE">
        <w:rPr>
          <w:sz w:val="12"/>
        </w:rPr>
        <w:t>¶</w:t>
      </w:r>
      <w:r w:rsidRPr="008B29FE">
        <w:rPr>
          <w:sz w:val="16"/>
        </w:rPr>
        <w:t xml:space="preserve"> Already one of Snowden's most vocal supporters on the world stage, </w:t>
      </w:r>
      <w:r w:rsidRPr="008B29FE">
        <w:rPr>
          <w:rStyle w:val="StyleBoldUnderline"/>
        </w:rPr>
        <w:t>Maduro has sharpened his rhetoric in recent days</w:t>
      </w:r>
      <w:r w:rsidRPr="008B29FE">
        <w:rPr>
          <w:sz w:val="16"/>
        </w:rPr>
        <w:t>.</w:t>
      </w:r>
      <w:r w:rsidRPr="008B29FE">
        <w:rPr>
          <w:sz w:val="12"/>
        </w:rPr>
        <w:t>¶</w:t>
      </w:r>
      <w:r w:rsidRPr="008B29FE">
        <w:rPr>
          <w:sz w:val="16"/>
        </w:rPr>
        <w:t xml:space="preserve"> It peaked after Bolivia said </w:t>
      </w:r>
      <w:hyperlink r:id="rId78" w:tooltip="Full coverage of France" w:history="1">
        <w:r w:rsidRPr="008B29FE">
          <w:rPr>
            <w:rStyle w:val="Hyperlink"/>
            <w:sz w:val="16"/>
          </w:rPr>
          <w:t>France</w:t>
        </w:r>
      </w:hyperlink>
      <w:r w:rsidRPr="008B29FE">
        <w:rPr>
          <w:sz w:val="16"/>
        </w:rPr>
        <w:t xml:space="preserve">, </w:t>
      </w:r>
      <w:hyperlink r:id="rId79" w:history="1">
        <w:r w:rsidRPr="008B29FE">
          <w:rPr>
            <w:rStyle w:val="Hyperlink"/>
            <w:sz w:val="16"/>
          </w:rPr>
          <w:t>Portugal</w:t>
        </w:r>
      </w:hyperlink>
      <w:r w:rsidRPr="008B29FE">
        <w:rPr>
          <w:sz w:val="16"/>
        </w:rPr>
        <w:t xml:space="preserve">, </w:t>
      </w:r>
      <w:hyperlink r:id="rId80" w:history="1">
        <w:r w:rsidRPr="008B29FE">
          <w:rPr>
            <w:rStyle w:val="Hyperlink"/>
            <w:sz w:val="16"/>
          </w:rPr>
          <w:t>Italy</w:t>
        </w:r>
      </w:hyperlink>
      <w:r w:rsidRPr="008B29FE">
        <w:rPr>
          <w:sz w:val="16"/>
        </w:rPr>
        <w:t xml:space="preserve"> and Spain banned a plane carrying its president, Evo Morales, from using their airspace because of suspicions Snowden was aboard.</w:t>
      </w:r>
      <w:r w:rsidRPr="008B29FE">
        <w:rPr>
          <w:sz w:val="12"/>
        </w:rPr>
        <w:t>¶</w:t>
      </w:r>
      <w:r w:rsidRPr="008B29FE">
        <w:rPr>
          <w:sz w:val="16"/>
        </w:rPr>
        <w:t xml:space="preserve"> Latin America's most vocal leftist leaders denounced that as a disgrace and a serious breach of protocol, and Maduro said the CIA, the U.S. spy agency, was behind it all.</w:t>
      </w:r>
      <w:r w:rsidRPr="008B29FE">
        <w:rPr>
          <w:sz w:val="12"/>
        </w:rPr>
        <w:t>¶</w:t>
      </w:r>
      <w:r w:rsidRPr="008B29FE">
        <w:rPr>
          <w:sz w:val="16"/>
        </w:rPr>
        <w:t xml:space="preserve"> </w:t>
      </w:r>
    </w:p>
    <w:p w:rsidR="00D71355" w:rsidRDefault="00D71355" w:rsidP="00D71355">
      <w:pPr>
        <w:pStyle w:val="Heading4"/>
      </w:pPr>
      <w:r>
        <w:t>Snowden proves Maduro doesn’t want to work with the U.S.</w:t>
      </w:r>
    </w:p>
    <w:p w:rsidR="00D71355" w:rsidRPr="00D71355" w:rsidRDefault="00D71355" w:rsidP="00D71355">
      <w:r w:rsidRPr="00D71355">
        <w:rPr>
          <w:rStyle w:val="StyleStyleBold12pt"/>
        </w:rPr>
        <w:t>Reuters 7/6</w:t>
      </w:r>
      <w:r w:rsidRPr="00D71355">
        <w:t xml:space="preserve"> – Daniel Wallis and Deisy Buitrago, reporters for Reuters (Daniel, Deisy “Venezuela offers asylum to U.S. fugitive Snowden”, Reuters, 7/6/13, http://www.reuters.com/article/2013/07/06/us-usa-security-venezuela-idUSBRE96500420130706)//BZ</w:t>
      </w:r>
    </w:p>
    <w:p w:rsidR="00D71355" w:rsidRDefault="00D71355" w:rsidP="00D71355">
      <w:pPr>
        <w:rPr>
          <w:sz w:val="16"/>
        </w:rPr>
      </w:pPr>
      <w:r w:rsidRPr="008B29FE">
        <w:rPr>
          <w:rStyle w:val="StyleBoldUnderline"/>
        </w:rPr>
        <w:t>Snowden,</w:t>
      </w:r>
      <w:r w:rsidRPr="008B29FE">
        <w:rPr>
          <w:sz w:val="16"/>
        </w:rPr>
        <w:t xml:space="preserve"> 30, is believed to be holed up in the transit area of Moscow's Sheremetyevo international airport </w:t>
      </w:r>
      <w:r w:rsidRPr="008B29FE">
        <w:rPr>
          <w:rStyle w:val="StyleBoldUnderline"/>
        </w:rPr>
        <w:t>and has been trying to find a country that would take him</w:t>
      </w:r>
      <w:r w:rsidRPr="008B29FE">
        <w:rPr>
          <w:sz w:val="16"/>
        </w:rPr>
        <w:t xml:space="preserve"> since he landed from Hong Kong on June 23. "In the name of America's dignity ... </w:t>
      </w:r>
      <w:r w:rsidRPr="008B29FE">
        <w:rPr>
          <w:rStyle w:val="StyleBoldUnderline"/>
        </w:rPr>
        <w:t>I have decided to offer</w:t>
      </w:r>
      <w:r w:rsidRPr="008B29FE">
        <w:rPr>
          <w:sz w:val="16"/>
        </w:rPr>
        <w:t xml:space="preserve"> humanitarian </w:t>
      </w:r>
      <w:r w:rsidRPr="008B29FE">
        <w:rPr>
          <w:rStyle w:val="StyleBoldUnderline"/>
        </w:rPr>
        <w:t>asylum to</w:t>
      </w:r>
      <w:r w:rsidRPr="008B29FE">
        <w:rPr>
          <w:sz w:val="16"/>
        </w:rPr>
        <w:t xml:space="preserve"> Edward </w:t>
      </w:r>
      <w:r w:rsidRPr="008B29FE">
        <w:rPr>
          <w:rStyle w:val="StyleBoldUnderline"/>
        </w:rPr>
        <w:t>Snowden,</w:t>
      </w:r>
      <w:r w:rsidRPr="008B29FE">
        <w:rPr>
          <w:sz w:val="16"/>
        </w:rPr>
        <w:t xml:space="preserve">" </w:t>
      </w:r>
      <w:r w:rsidRPr="008B29FE">
        <w:rPr>
          <w:rStyle w:val="StyleBoldUnderline"/>
        </w:rPr>
        <w:t>Maduro told a military parade marking Venezuela's independence da</w:t>
      </w:r>
      <w:r w:rsidRPr="008B29FE">
        <w:rPr>
          <w:sz w:val="16"/>
        </w:rPr>
        <w:t>y. "</w:t>
      </w:r>
      <w:r w:rsidRPr="008B29FE">
        <w:rPr>
          <w:rStyle w:val="StyleBoldUnderline"/>
        </w:rPr>
        <w:t>He</w:t>
      </w:r>
      <w:r w:rsidRPr="008B29FE">
        <w:rPr>
          <w:sz w:val="16"/>
        </w:rPr>
        <w:t xml:space="preserve"> is a young man who </w:t>
      </w:r>
      <w:r w:rsidRPr="008B29FE">
        <w:rPr>
          <w:rStyle w:val="StyleBoldUnderline"/>
        </w:rPr>
        <w:t>has told the truth,</w:t>
      </w:r>
      <w:r w:rsidRPr="008B29FE">
        <w:rPr>
          <w:sz w:val="16"/>
        </w:rPr>
        <w:t xml:space="preserve"> </w:t>
      </w:r>
      <w:r w:rsidRPr="008B29FE">
        <w:rPr>
          <w:rStyle w:val="StyleBoldUnderline"/>
        </w:rPr>
        <w:t>in the spirit of rebellion, about the United States spying on the whole world</w:t>
      </w:r>
      <w:r w:rsidRPr="008B29FE">
        <w:rPr>
          <w:sz w:val="16"/>
        </w:rPr>
        <w:t xml:space="preserve">." </w:t>
      </w:r>
      <w:hyperlink r:id="rId81" w:tooltip="Full coverage of Russia" w:history="1">
        <w:r w:rsidRPr="008B29FE">
          <w:rPr>
            <w:rStyle w:val="Hyperlink"/>
            <w:sz w:val="16"/>
          </w:rPr>
          <w:t>Russia</w:t>
        </w:r>
      </w:hyperlink>
      <w:r w:rsidRPr="008B29FE">
        <w:rPr>
          <w:sz w:val="16"/>
        </w:rPr>
        <w:t xml:space="preserve"> has kept the former National Security Agency contractor at arm's length, saying the transit area where passengers stay between flights is neutral territory and he will be on Russian soil only if he goes through passport control. It was not immediately clear how Snowden would react to Maduro's offer, nor reach </w:t>
      </w:r>
      <w:hyperlink r:id="rId82" w:tooltip="Full coverage of Venezuela" w:history="1">
        <w:r w:rsidRPr="008B29FE">
          <w:rPr>
            <w:rStyle w:val="Hyperlink"/>
            <w:sz w:val="16"/>
          </w:rPr>
          <w:t>Venezuela</w:t>
        </w:r>
      </w:hyperlink>
      <w:r w:rsidRPr="008B29FE">
        <w:rPr>
          <w:sz w:val="16"/>
        </w:rPr>
        <w:t xml:space="preserve"> if he accepted. There are no direct commercial flights between Moscow and Caracas, and the usual route involves changing planes in Havana. It is not clear if the Cuban authorities would let him transit, however, and there was no sign of Snowden aboard the flight to Havana on Saturday. Given the dramatic grounding in Vienna of the Bolivian president's plane this week over suspicions that Snowden was onboard, using European airspace could prove problematic. </w:t>
      </w:r>
      <w:hyperlink r:id="rId83" w:history="1">
        <w:r w:rsidRPr="008B29FE">
          <w:rPr>
            <w:rStyle w:val="Hyperlink"/>
            <w:sz w:val="16"/>
          </w:rPr>
          <w:t>Russia</w:t>
        </w:r>
      </w:hyperlink>
      <w:r w:rsidRPr="008B29FE">
        <w:rPr>
          <w:sz w:val="16"/>
        </w:rPr>
        <w:t xml:space="preserve"> has shown signs of growing impatience over Snowden's stay in Moscow. Its deputy foreign minister said on Thursday that Snowden had not sought asylum in that country and needed to choose a place to go. Moscow has made clear that the longer he stays, the greater the risk of the diplomatic standoff over his fate causing lasting damage to relations with Washington. Both Russia's foreign ministry and President Vladimir Putin's spokesman declined to comment on Venezuela's offer. "This is not our affair," Dmitry Peskov told Reuters. But senior pro-Kremlin lawmaker Alexei Pushkov, head of the international affairs committee of Russia's lower house of parliament, said asylum in </w:t>
      </w:r>
      <w:hyperlink r:id="rId84" w:history="1">
        <w:r w:rsidRPr="008B29FE">
          <w:rPr>
            <w:rStyle w:val="Hyperlink"/>
            <w:sz w:val="16"/>
          </w:rPr>
          <w:t>Venezuela</w:t>
        </w:r>
      </w:hyperlink>
      <w:r w:rsidRPr="008B29FE">
        <w:rPr>
          <w:sz w:val="16"/>
        </w:rPr>
        <w:t xml:space="preserve"> would be Snowden's best option. The White House declined to comment. Raising the possibility of at least one other option, Nicaragua said it had received an asylum request from Snowden and could agree to it "if circumstances permit". </w:t>
      </w:r>
      <w:hyperlink r:id="rId85" w:history="1">
        <w:r w:rsidRPr="008B29FE">
          <w:rPr>
            <w:rStyle w:val="Hyperlink"/>
            <w:sz w:val="16"/>
          </w:rPr>
          <w:t>WikiLeaks</w:t>
        </w:r>
      </w:hyperlink>
      <w:r w:rsidRPr="008B29FE">
        <w:rPr>
          <w:sz w:val="16"/>
        </w:rPr>
        <w:t xml:space="preserve">, the anti-secrecy organization, said on Friday that Snowden had asked six more nations for asylum, bringing to about 20 the number of countries he has appealed to for protection from U.S. espionage charges. </w:t>
      </w:r>
      <w:hyperlink r:id="rId86" w:history="1">
        <w:r w:rsidRPr="008B29FE">
          <w:rPr>
            <w:rStyle w:val="Hyperlink"/>
            <w:sz w:val="16"/>
          </w:rPr>
          <w:t>WikiLeaks</w:t>
        </w:r>
      </w:hyperlink>
      <w:r w:rsidRPr="008B29FE">
        <w:rPr>
          <w:sz w:val="16"/>
        </w:rPr>
        <w:t xml:space="preserve"> said on Twitter it would not reveal which six new countries Snowden had applied to for asylum, due to "attempted U.S. interference". </w:t>
      </w:r>
      <w:r w:rsidRPr="008B29FE">
        <w:rPr>
          <w:rStyle w:val="StyleBoldUnderline"/>
        </w:rPr>
        <w:t xml:space="preserve">Maduro said </w:t>
      </w:r>
      <w:hyperlink r:id="rId87" w:history="1">
        <w:r w:rsidRPr="008B29FE">
          <w:rPr>
            <w:rStyle w:val="StyleBoldUnderline"/>
          </w:rPr>
          <w:t>Venezuela</w:t>
        </w:r>
      </w:hyperlink>
      <w:r w:rsidRPr="008B29FE">
        <w:rPr>
          <w:rStyle w:val="StyleBoldUnderline"/>
        </w:rPr>
        <w:t xml:space="preserve"> was ready to offer him sanctuary</w:t>
      </w:r>
      <w:r w:rsidRPr="008B29FE">
        <w:rPr>
          <w:sz w:val="16"/>
        </w:rPr>
        <w:t xml:space="preserve">, </w:t>
      </w:r>
      <w:r w:rsidRPr="008B29FE">
        <w:rPr>
          <w:rStyle w:val="StyleBoldUnderline"/>
        </w:rPr>
        <w:t>and that</w:t>
      </w:r>
      <w:r w:rsidRPr="008B29FE">
        <w:rPr>
          <w:sz w:val="16"/>
        </w:rPr>
        <w:t xml:space="preserve"> the </w:t>
      </w:r>
      <w:r w:rsidRPr="008B29FE">
        <w:rPr>
          <w:rStyle w:val="StyleBoldUnderline"/>
        </w:rPr>
        <w:t>details Snowden had revealed of U.S. spy programs had exposed the nefarious schemes of the U.S. "empire."</w:t>
      </w:r>
      <w:r w:rsidRPr="008B29FE">
        <w:rPr>
          <w:sz w:val="16"/>
        </w:rPr>
        <w:t xml:space="preserve"> "</w:t>
      </w:r>
      <w:r w:rsidRPr="008B29FE">
        <w:rPr>
          <w:rStyle w:val="StyleBoldUnderline"/>
        </w:rPr>
        <w:t>Who is</w:t>
      </w:r>
      <w:r w:rsidRPr="008B29FE">
        <w:rPr>
          <w:sz w:val="16"/>
        </w:rPr>
        <w:t xml:space="preserve"> the </w:t>
      </w:r>
      <w:r w:rsidRPr="008B29FE">
        <w:rPr>
          <w:rStyle w:val="StyleBoldUnderline"/>
        </w:rPr>
        <w:t>guilty</w:t>
      </w:r>
      <w:r w:rsidRPr="008B29FE">
        <w:rPr>
          <w:sz w:val="16"/>
        </w:rPr>
        <w:t xml:space="preserve"> one? </w:t>
      </w:r>
      <w:r w:rsidRPr="008B29FE">
        <w:rPr>
          <w:rStyle w:val="StyleBoldUnderline"/>
        </w:rPr>
        <w:t>A young man</w:t>
      </w:r>
      <w:r w:rsidRPr="008B29FE">
        <w:rPr>
          <w:sz w:val="16"/>
        </w:rPr>
        <w:t xml:space="preserve"> ... </w:t>
      </w:r>
      <w:r w:rsidRPr="008B29FE">
        <w:rPr>
          <w:rStyle w:val="StyleBoldUnderline"/>
        </w:rPr>
        <w:t>who denounces war plans, or the U.S. government which launches bombs and arms the terrorist Syrian opposition against the people</w:t>
      </w:r>
      <w:r w:rsidRPr="008B29FE">
        <w:rPr>
          <w:sz w:val="16"/>
        </w:rPr>
        <w:t xml:space="preserve"> and legitimate President Bashar al-Assad?" he asked, to applause and cheers from ranks of military officers at the parade. "Who is the terrorist? Who is the global delinquent?" 'COLONIES OF THE UNITED STATES' Since narrowly winning a presidential election in April that followed the death of his mentor, Hugo Chavez, from cancer, </w:t>
      </w:r>
      <w:r w:rsidRPr="008B29FE">
        <w:rPr>
          <w:rStyle w:val="StyleBoldUnderline"/>
        </w:rPr>
        <w:t xml:space="preserve">Maduro has often lambasted the United States </w:t>
      </w:r>
      <w:r w:rsidRPr="008B29FE">
        <w:rPr>
          <w:sz w:val="16"/>
        </w:rPr>
        <w:t xml:space="preserve">- even </w:t>
      </w:r>
      <w:r w:rsidRPr="008B29FE">
        <w:rPr>
          <w:rStyle w:val="StyleBoldUnderline"/>
        </w:rPr>
        <w:t>accusing the Pentagon and former U.S. officials of plotting to kill him</w:t>
      </w:r>
      <w:r w:rsidRPr="008B29FE">
        <w:rPr>
          <w:sz w:val="16"/>
        </w:rPr>
        <w:t xml:space="preserve">. But the former bus driver and union leader has at times also struck a much more conciliatory note, saying he is ready for better relations with Washington, based on mutual respect. Already one of Snowden's most vocal supporters on the world stage, </w:t>
      </w:r>
      <w:r w:rsidRPr="008B29FE">
        <w:rPr>
          <w:rStyle w:val="StyleBoldUnderline"/>
        </w:rPr>
        <w:t>Maduro has sharpened his rhetoric in recent days</w:t>
      </w:r>
      <w:r w:rsidRPr="008B29FE">
        <w:rPr>
          <w:sz w:val="16"/>
        </w:rPr>
        <w:t xml:space="preserve">. It peaked after Bolivia said </w:t>
      </w:r>
      <w:hyperlink r:id="rId88" w:tooltip="Full coverage of France" w:history="1">
        <w:r w:rsidRPr="008B29FE">
          <w:rPr>
            <w:rStyle w:val="Hyperlink"/>
            <w:sz w:val="16"/>
          </w:rPr>
          <w:t>France</w:t>
        </w:r>
      </w:hyperlink>
      <w:r w:rsidRPr="008B29FE">
        <w:rPr>
          <w:sz w:val="16"/>
        </w:rPr>
        <w:t xml:space="preserve">, </w:t>
      </w:r>
      <w:hyperlink r:id="rId89" w:history="1">
        <w:r w:rsidRPr="008B29FE">
          <w:rPr>
            <w:rStyle w:val="Hyperlink"/>
            <w:sz w:val="16"/>
          </w:rPr>
          <w:t>Portugal</w:t>
        </w:r>
      </w:hyperlink>
      <w:r w:rsidRPr="008B29FE">
        <w:rPr>
          <w:sz w:val="16"/>
        </w:rPr>
        <w:t xml:space="preserve">, </w:t>
      </w:r>
      <w:hyperlink r:id="rId90" w:history="1">
        <w:r w:rsidRPr="008B29FE">
          <w:rPr>
            <w:rStyle w:val="Hyperlink"/>
            <w:sz w:val="16"/>
          </w:rPr>
          <w:t>Italy</w:t>
        </w:r>
      </w:hyperlink>
      <w:r w:rsidRPr="008B29FE">
        <w:rPr>
          <w:sz w:val="16"/>
        </w:rPr>
        <w:t xml:space="preserve"> and Spain banned a plane carrying its president, Evo Morales, from using their airspace because of suspicions Snowden was aboard. Latin America's most vocal leftist leaders denounced that as a disgrace and a serious breach of protocol, and Maduro said the CIA, the U.S.</w:t>
      </w:r>
      <w:r w:rsidR="00514ABB">
        <w:rPr>
          <w:sz w:val="16"/>
        </w:rPr>
        <w:t xml:space="preserve"> spy agency, was behind it all.</w:t>
      </w:r>
    </w:p>
    <w:p w:rsidR="00514ABB" w:rsidRDefault="00514ABB" w:rsidP="00514ABB">
      <w:pPr>
        <w:pStyle w:val="Heading4"/>
      </w:pPr>
      <w:r>
        <w:t>Snowden proves Maduro doesn’t want to work with the U.S.</w:t>
      </w:r>
    </w:p>
    <w:p w:rsidR="00514ABB" w:rsidRPr="00101150" w:rsidRDefault="00514ABB" w:rsidP="00514ABB">
      <w:r>
        <w:rPr>
          <w:rStyle w:val="StyleStyleBold12pt"/>
        </w:rPr>
        <w:t xml:space="preserve">Reuters 7/6 </w:t>
      </w:r>
      <w:r w:rsidRPr="00101150">
        <w:t>– Daniel Wallis and Deisy Buitrago, reporters for Reuters (Daniel, Deisy “Venezuela offers asylum to U.S. fugitive Snowden”, Reuters, 7/6/13, http://www.reuters.com/article/2013/07/06/us-usa-security-venezuela-idUSBRE96500420130706)//BZ</w:t>
      </w:r>
    </w:p>
    <w:p w:rsidR="00514ABB" w:rsidRDefault="00514ABB" w:rsidP="00514ABB">
      <w:pPr>
        <w:rPr>
          <w:sz w:val="16"/>
        </w:rPr>
      </w:pPr>
      <w:r w:rsidRPr="008B29FE">
        <w:rPr>
          <w:rStyle w:val="StyleBoldUnderline"/>
        </w:rPr>
        <w:t>Snowden,</w:t>
      </w:r>
      <w:r w:rsidRPr="008B29FE">
        <w:rPr>
          <w:sz w:val="16"/>
        </w:rPr>
        <w:t xml:space="preserve"> 30, is believed to be holed up in the transit area of Moscow's Sheremetyevo international airport </w:t>
      </w:r>
      <w:r w:rsidRPr="008B29FE">
        <w:rPr>
          <w:rStyle w:val="StyleBoldUnderline"/>
        </w:rPr>
        <w:t>and has been trying to find a country that would take him</w:t>
      </w:r>
      <w:r w:rsidRPr="008B29FE">
        <w:rPr>
          <w:sz w:val="16"/>
        </w:rPr>
        <w:t xml:space="preserve"> since he landed from Hong Kong on June 23. "In the name of America's dignity ... </w:t>
      </w:r>
      <w:r w:rsidRPr="008B29FE">
        <w:rPr>
          <w:rStyle w:val="StyleBoldUnderline"/>
        </w:rPr>
        <w:t>I have decided to offer</w:t>
      </w:r>
      <w:r w:rsidRPr="008B29FE">
        <w:rPr>
          <w:sz w:val="16"/>
        </w:rPr>
        <w:t xml:space="preserve"> humanitarian </w:t>
      </w:r>
      <w:r w:rsidRPr="008B29FE">
        <w:rPr>
          <w:rStyle w:val="StyleBoldUnderline"/>
        </w:rPr>
        <w:t>asylum to</w:t>
      </w:r>
      <w:r w:rsidRPr="008B29FE">
        <w:rPr>
          <w:sz w:val="16"/>
        </w:rPr>
        <w:t xml:space="preserve"> Edward </w:t>
      </w:r>
      <w:r w:rsidRPr="008B29FE">
        <w:rPr>
          <w:rStyle w:val="StyleBoldUnderline"/>
        </w:rPr>
        <w:t>Snowden,</w:t>
      </w:r>
      <w:r w:rsidRPr="008B29FE">
        <w:rPr>
          <w:sz w:val="16"/>
        </w:rPr>
        <w:t xml:space="preserve">" </w:t>
      </w:r>
      <w:r w:rsidRPr="008B29FE">
        <w:rPr>
          <w:rStyle w:val="StyleBoldUnderline"/>
        </w:rPr>
        <w:t>Maduro told a military parade marking Venezuela's independence da</w:t>
      </w:r>
      <w:r w:rsidRPr="008B29FE">
        <w:rPr>
          <w:sz w:val="16"/>
        </w:rPr>
        <w:t>y. "</w:t>
      </w:r>
      <w:r w:rsidRPr="008B29FE">
        <w:rPr>
          <w:rStyle w:val="StyleBoldUnderline"/>
        </w:rPr>
        <w:t>He</w:t>
      </w:r>
      <w:r w:rsidRPr="008B29FE">
        <w:rPr>
          <w:sz w:val="16"/>
        </w:rPr>
        <w:t xml:space="preserve"> is a young man who </w:t>
      </w:r>
      <w:r w:rsidRPr="008B29FE">
        <w:rPr>
          <w:rStyle w:val="StyleBoldUnderline"/>
        </w:rPr>
        <w:t>has told the truth,</w:t>
      </w:r>
      <w:r w:rsidRPr="008B29FE">
        <w:rPr>
          <w:sz w:val="16"/>
        </w:rPr>
        <w:t xml:space="preserve"> </w:t>
      </w:r>
      <w:r w:rsidRPr="008B29FE">
        <w:rPr>
          <w:rStyle w:val="StyleBoldUnderline"/>
        </w:rPr>
        <w:t>in the spirit of rebellion, about the United States spying on the whole world</w:t>
      </w:r>
      <w:r w:rsidRPr="008B29FE">
        <w:rPr>
          <w:sz w:val="16"/>
        </w:rPr>
        <w:t xml:space="preserve">." </w:t>
      </w:r>
      <w:hyperlink r:id="rId91" w:tooltip="Full coverage of Russia" w:history="1">
        <w:r w:rsidRPr="008B29FE">
          <w:rPr>
            <w:rStyle w:val="Hyperlink"/>
            <w:sz w:val="16"/>
          </w:rPr>
          <w:t>Russia</w:t>
        </w:r>
      </w:hyperlink>
      <w:r w:rsidRPr="008B29FE">
        <w:rPr>
          <w:sz w:val="16"/>
        </w:rPr>
        <w:t xml:space="preserve"> has kept the former National Security Agency contractor at arm's length, saying the transit area where passengers stay between flights is neutral territory and he will be on Russian soil only if he goes through passport control. It was not immediately clear how Snowden would react to Maduro's offer, nor reach </w:t>
      </w:r>
      <w:hyperlink r:id="rId92" w:tooltip="Full coverage of Venezuela" w:history="1">
        <w:r w:rsidRPr="008B29FE">
          <w:rPr>
            <w:rStyle w:val="Hyperlink"/>
            <w:sz w:val="16"/>
          </w:rPr>
          <w:t>Venezuela</w:t>
        </w:r>
      </w:hyperlink>
      <w:r w:rsidRPr="008B29FE">
        <w:rPr>
          <w:sz w:val="16"/>
        </w:rPr>
        <w:t xml:space="preserve"> if he accepted. There are no direct commercial flights between Moscow and Caracas, and the usual route involves changing planes in Havana. It is not clear if the Cuban authorities would let him transit, however, and there was no sign of Snowden aboard the flight to Havana on Saturday. Given the dramatic grounding in Vienna of the Bolivian president's plane this week over suspicions that Snowden was onboard, using European airspace could prove problematic. </w:t>
      </w:r>
      <w:hyperlink r:id="rId93" w:history="1">
        <w:r w:rsidRPr="008B29FE">
          <w:rPr>
            <w:rStyle w:val="Hyperlink"/>
            <w:sz w:val="16"/>
          </w:rPr>
          <w:t>Russia</w:t>
        </w:r>
      </w:hyperlink>
      <w:r w:rsidRPr="008B29FE">
        <w:rPr>
          <w:sz w:val="16"/>
        </w:rPr>
        <w:t xml:space="preserve"> has shown signs of growing impatience over Snowden's stay in Moscow. Its deputy foreign minister said on Thursday that Snowden had not sought asylum in that country and needed to choose a place to go. Moscow has made clear that the longer he stays, the greater the risk of the diplomatic standoff over his fate causing lasting damage to relations with Washington. Both Russia's foreign ministry and President Vladimir Putin's spokesman declined to comment on Venezuela's offer. "This is not our affair," Dmitry Peskov told Reuters. But senior pro-Kremlin lawmaker Alexei Pushkov, head of the international affairs committee of Russia's lower house of parliament, said asylum in </w:t>
      </w:r>
      <w:hyperlink r:id="rId94" w:history="1">
        <w:r w:rsidRPr="008B29FE">
          <w:rPr>
            <w:rStyle w:val="Hyperlink"/>
            <w:sz w:val="16"/>
          </w:rPr>
          <w:t>Venezuela</w:t>
        </w:r>
      </w:hyperlink>
      <w:r w:rsidRPr="008B29FE">
        <w:rPr>
          <w:sz w:val="16"/>
        </w:rPr>
        <w:t xml:space="preserve"> would be Snowden's best option. The White House declined to comment. Raising the possibility of at least one other option, Nicaragua said it had received an asylum request from Snowden and could agree to it "if circumstances permit". </w:t>
      </w:r>
      <w:hyperlink r:id="rId95" w:history="1">
        <w:r w:rsidRPr="008B29FE">
          <w:rPr>
            <w:rStyle w:val="Hyperlink"/>
            <w:sz w:val="16"/>
          </w:rPr>
          <w:t>WikiLeaks</w:t>
        </w:r>
      </w:hyperlink>
      <w:r w:rsidRPr="008B29FE">
        <w:rPr>
          <w:sz w:val="16"/>
        </w:rPr>
        <w:t xml:space="preserve">, the anti-secrecy organization, said on Friday that Snowden had asked six more nations for asylum, bringing to about 20 the number of countries he has appealed to for protection from U.S. espionage charges. </w:t>
      </w:r>
      <w:hyperlink r:id="rId96" w:history="1">
        <w:r w:rsidRPr="008B29FE">
          <w:rPr>
            <w:rStyle w:val="Hyperlink"/>
            <w:sz w:val="16"/>
          </w:rPr>
          <w:t>WikiLeaks</w:t>
        </w:r>
      </w:hyperlink>
      <w:r w:rsidRPr="008B29FE">
        <w:rPr>
          <w:sz w:val="16"/>
        </w:rPr>
        <w:t xml:space="preserve"> said on Twitter it would not reveal which six new countries Snowden had applied to for asylum, due to "attempted U.S. interference". </w:t>
      </w:r>
      <w:r w:rsidRPr="008B29FE">
        <w:rPr>
          <w:rStyle w:val="StyleBoldUnderline"/>
        </w:rPr>
        <w:t xml:space="preserve">Maduro said </w:t>
      </w:r>
      <w:hyperlink r:id="rId97" w:history="1">
        <w:r w:rsidRPr="008B29FE">
          <w:rPr>
            <w:rStyle w:val="StyleBoldUnderline"/>
          </w:rPr>
          <w:t>Venezuela</w:t>
        </w:r>
      </w:hyperlink>
      <w:r w:rsidRPr="008B29FE">
        <w:rPr>
          <w:rStyle w:val="StyleBoldUnderline"/>
        </w:rPr>
        <w:t xml:space="preserve"> was ready to offer him sanctuary</w:t>
      </w:r>
      <w:r w:rsidRPr="008B29FE">
        <w:rPr>
          <w:sz w:val="16"/>
        </w:rPr>
        <w:t xml:space="preserve">, </w:t>
      </w:r>
      <w:r w:rsidRPr="008B29FE">
        <w:rPr>
          <w:rStyle w:val="StyleBoldUnderline"/>
        </w:rPr>
        <w:t>and that</w:t>
      </w:r>
      <w:r w:rsidRPr="008B29FE">
        <w:rPr>
          <w:sz w:val="16"/>
        </w:rPr>
        <w:t xml:space="preserve"> the </w:t>
      </w:r>
      <w:r w:rsidRPr="008B29FE">
        <w:rPr>
          <w:rStyle w:val="StyleBoldUnderline"/>
        </w:rPr>
        <w:t>details Snowden had revealed of U.S. spy programs had exposed the nefarious schemes of the U.S. "empire."</w:t>
      </w:r>
      <w:r w:rsidRPr="008B29FE">
        <w:rPr>
          <w:sz w:val="16"/>
        </w:rPr>
        <w:t xml:space="preserve"> "</w:t>
      </w:r>
      <w:r w:rsidRPr="008B29FE">
        <w:rPr>
          <w:rStyle w:val="StyleBoldUnderline"/>
        </w:rPr>
        <w:t>Who is</w:t>
      </w:r>
      <w:r w:rsidRPr="008B29FE">
        <w:rPr>
          <w:sz w:val="16"/>
        </w:rPr>
        <w:t xml:space="preserve"> the </w:t>
      </w:r>
      <w:r w:rsidRPr="008B29FE">
        <w:rPr>
          <w:rStyle w:val="StyleBoldUnderline"/>
        </w:rPr>
        <w:t>guilty</w:t>
      </w:r>
      <w:r w:rsidRPr="008B29FE">
        <w:rPr>
          <w:sz w:val="16"/>
        </w:rPr>
        <w:t xml:space="preserve"> one? </w:t>
      </w:r>
      <w:r w:rsidRPr="008B29FE">
        <w:rPr>
          <w:rStyle w:val="StyleBoldUnderline"/>
        </w:rPr>
        <w:t>A young man</w:t>
      </w:r>
      <w:r w:rsidRPr="008B29FE">
        <w:rPr>
          <w:sz w:val="16"/>
        </w:rPr>
        <w:t xml:space="preserve"> ... </w:t>
      </w:r>
      <w:r w:rsidRPr="008B29FE">
        <w:rPr>
          <w:rStyle w:val="StyleBoldUnderline"/>
        </w:rPr>
        <w:t>who denounces war plans, or the U.S. government which launches bombs and arms the terrorist Syrian opposition against the people</w:t>
      </w:r>
      <w:r w:rsidRPr="008B29FE">
        <w:rPr>
          <w:sz w:val="16"/>
        </w:rPr>
        <w:t xml:space="preserve"> and legitimate President Bashar al-Assad?" he asked, to applause and cheers from ranks of military officers at the parade. "Who is the terrorist? Who is the global delinquent?" 'COLONIES OF THE UNITED STATES' Since narrowly winning a presidential election in April that followed the death of his mentor, Hugo Chavez, from cancer, </w:t>
      </w:r>
      <w:r w:rsidRPr="008B29FE">
        <w:rPr>
          <w:rStyle w:val="StyleBoldUnderline"/>
        </w:rPr>
        <w:t xml:space="preserve">Maduro has often lambasted the United States </w:t>
      </w:r>
      <w:r w:rsidRPr="008B29FE">
        <w:rPr>
          <w:sz w:val="16"/>
        </w:rPr>
        <w:t xml:space="preserve">- even </w:t>
      </w:r>
      <w:r w:rsidRPr="008B29FE">
        <w:rPr>
          <w:rStyle w:val="StyleBoldUnderline"/>
        </w:rPr>
        <w:t>accusing the Pentagon and former U.S. officials of plotting to kill him</w:t>
      </w:r>
      <w:r w:rsidRPr="008B29FE">
        <w:rPr>
          <w:sz w:val="16"/>
        </w:rPr>
        <w:t xml:space="preserve">. But the former bus driver and union leader has at times also struck a much more conciliatory note, saying he is ready for better relations with Washington, based on mutual respect. Already one of Snowden's most vocal supporters on the world stage, </w:t>
      </w:r>
      <w:r w:rsidRPr="008B29FE">
        <w:rPr>
          <w:rStyle w:val="StyleBoldUnderline"/>
        </w:rPr>
        <w:t>Maduro has sharpened his rhetoric in recent days</w:t>
      </w:r>
      <w:r w:rsidRPr="008B29FE">
        <w:rPr>
          <w:sz w:val="16"/>
        </w:rPr>
        <w:t xml:space="preserve">. It peaked after Bolivia said </w:t>
      </w:r>
      <w:hyperlink r:id="rId98" w:tooltip="Full coverage of France" w:history="1">
        <w:r w:rsidRPr="008B29FE">
          <w:rPr>
            <w:rStyle w:val="Hyperlink"/>
            <w:sz w:val="16"/>
          </w:rPr>
          <w:t>France</w:t>
        </w:r>
      </w:hyperlink>
      <w:r w:rsidRPr="008B29FE">
        <w:rPr>
          <w:sz w:val="16"/>
        </w:rPr>
        <w:t xml:space="preserve">, </w:t>
      </w:r>
      <w:hyperlink r:id="rId99" w:history="1">
        <w:r w:rsidRPr="008B29FE">
          <w:rPr>
            <w:rStyle w:val="Hyperlink"/>
            <w:sz w:val="16"/>
          </w:rPr>
          <w:t>Portugal</w:t>
        </w:r>
      </w:hyperlink>
      <w:r w:rsidRPr="008B29FE">
        <w:rPr>
          <w:sz w:val="16"/>
        </w:rPr>
        <w:t xml:space="preserve">, </w:t>
      </w:r>
      <w:hyperlink r:id="rId100" w:history="1">
        <w:r w:rsidRPr="008B29FE">
          <w:rPr>
            <w:rStyle w:val="Hyperlink"/>
            <w:sz w:val="16"/>
          </w:rPr>
          <w:t>Italy</w:t>
        </w:r>
      </w:hyperlink>
      <w:r w:rsidRPr="008B29FE">
        <w:rPr>
          <w:sz w:val="16"/>
        </w:rPr>
        <w:t xml:space="preserve"> and Spain banned a plane carrying its president, Evo Morales, from using their airspace because of suspicions Snowden was aboard. Latin America's most vocal leftist leaders denounced that as a disgrace and a serious breach of protocol, and Maduro said the CIA, the U.S. spy agency, was behind it all. </w:t>
      </w:r>
    </w:p>
    <w:p w:rsidR="009E4019" w:rsidRDefault="009E4019" w:rsidP="009E4019">
      <w:pPr>
        <w:pStyle w:val="Heading4"/>
      </w:pPr>
      <w:r>
        <w:t>Venezuela says no- want to fight narcotics themselves</w:t>
      </w:r>
    </w:p>
    <w:p w:rsidR="009E4019" w:rsidRDefault="009E4019" w:rsidP="009E4019">
      <w:pPr>
        <w:rPr>
          <w:rStyle w:val="StyleStyleBold12pt"/>
        </w:rPr>
      </w:pPr>
      <w:r>
        <w:rPr>
          <w:rStyle w:val="StyleStyleBold12pt"/>
        </w:rPr>
        <w:t xml:space="preserve">Toothaker, </w:t>
      </w:r>
      <w:r w:rsidRPr="002F2D39">
        <w:t>Christopher</w:t>
      </w:r>
      <w:r w:rsidRPr="00F43F8D">
        <w:rPr>
          <w:rStyle w:val="StyleStyleBold12pt"/>
        </w:rPr>
        <w:t xml:space="preserve"> ‘08</w:t>
      </w:r>
    </w:p>
    <w:p w:rsidR="009E4019" w:rsidRPr="002F2D39" w:rsidRDefault="009E4019" w:rsidP="009E4019">
      <w:r w:rsidRPr="002F2D39">
        <w:t>Freelance Writer for the Associated Press</w:t>
      </w:r>
      <w:r>
        <w:t xml:space="preserve"> (“Venezuela: No Anti-Drug Pact with the US”, USA Today, 8/31) </w:t>
      </w:r>
    </w:p>
    <w:p w:rsidR="009E4019" w:rsidRDefault="009E4019" w:rsidP="009E4019">
      <w:r w:rsidRPr="005E0D31">
        <w:t>http://usatoday30.usatoday.com/news/topstories/2008-08-31-3930126528_x.htm</w:t>
      </w:r>
    </w:p>
    <w:p w:rsidR="009E4019" w:rsidRPr="00F43F8D" w:rsidRDefault="009E4019" w:rsidP="009E4019">
      <w:pPr>
        <w:rPr>
          <w:sz w:val="16"/>
          <w:szCs w:val="16"/>
        </w:rPr>
      </w:pPr>
      <w:r w:rsidRPr="00F43F8D">
        <w:rPr>
          <w:sz w:val="16"/>
          <w:szCs w:val="16"/>
        </w:rPr>
        <w:t xml:space="preserve">CARACAS, Venezuela — </w:t>
      </w:r>
      <w:r w:rsidRPr="00F43F8D">
        <w:rPr>
          <w:rStyle w:val="StyleBoldUnderline"/>
        </w:rPr>
        <w:t xml:space="preserve">Venezuela </w:t>
      </w:r>
      <w:r w:rsidRPr="00F43F8D">
        <w:rPr>
          <w:sz w:val="16"/>
          <w:szCs w:val="16"/>
        </w:rPr>
        <w:t xml:space="preserve">on Sunday </w:t>
      </w:r>
      <w:r w:rsidRPr="00F43F8D">
        <w:rPr>
          <w:rStyle w:val="StyleBoldUnderline"/>
        </w:rPr>
        <w:t>rejected U.S. requests to resume cooperation in the war on drugs, saying it has made progress despite an alleged fourfold-gain in the amount of Colombian cocaine now passing through its territory.</w:t>
      </w:r>
      <w:r w:rsidRPr="00F43F8D">
        <w:rPr>
          <w:sz w:val="16"/>
          <w:szCs w:val="16"/>
        </w:rPr>
        <w:t xml:space="preserve">¶ ¶ In the latest barb-trading over the issue, </w:t>
      </w:r>
      <w:r w:rsidRPr="00F43F8D">
        <w:rPr>
          <w:rStyle w:val="StyleBoldUnderline"/>
        </w:rPr>
        <w:t>Venezuela dismissed U.S. attempts to renew talks on drugs as "useless and inopportune," saying U.S. officials should focus on slashing demand for drugs at home rather than blaming setbacks on other nations' supposed lack of cooperation</w:t>
      </w:r>
      <w:r w:rsidRPr="00F43F8D">
        <w:rPr>
          <w:sz w:val="16"/>
          <w:szCs w:val="16"/>
        </w:rPr>
        <w:t>.¶ ¶ "</w:t>
      </w:r>
      <w:r w:rsidRPr="00F43F8D">
        <w:rPr>
          <w:rStyle w:val="StyleBoldUnderline"/>
        </w:rPr>
        <w:t>The anti-drug fight in Venezuela has shown significant progress during recent years, especially since the government ended official cooperation programs with the DEA," Venezuela's foreign ministry said in a statement.¶</w:t>
      </w:r>
      <w:r w:rsidRPr="00F43F8D">
        <w:rPr>
          <w:sz w:val="16"/>
          <w:szCs w:val="16"/>
        </w:rPr>
        <w:t xml:space="preserve"> ¶ President Hugo Chavez suspended cooperation with the U.S. Drug Enforcement Administration in August 2005, accusing its agents of espionage.¶ ¶ Since then, </w:t>
      </w:r>
      <w:r w:rsidRPr="00F43F8D">
        <w:rPr>
          <w:rStyle w:val="StyleBoldUnderline"/>
        </w:rPr>
        <w:t>Venezuela has refused to help U.S. officials combat drug trafficking, White House drug czar John Walters said</w:t>
      </w:r>
      <w:r w:rsidRPr="00F43F8D">
        <w:rPr>
          <w:sz w:val="16"/>
          <w:szCs w:val="16"/>
        </w:rPr>
        <w:t xml:space="preserve">.¶ ¶ U.S. law enforcement has detected a wave of flights that depart Venezuela and drop large loads of cocaine off the Caribbean island of Hispaniola, while other multi-ton loads are moved by boat and air to west Africa -- a way station for shipments to Europe, Walters said.¶ ¶ He said the flow of Colombian cocaine through Venezuela has quadrupled since 2004, reaching an estimated 282 tons (256 metric tons) last year.¶ ¶ On Sunday, </w:t>
      </w:r>
      <w:r w:rsidRPr="00F43F8D">
        <w:rPr>
          <w:rStyle w:val="StyleBoldUnderline"/>
        </w:rPr>
        <w:t>Chavez responded angrily to Walter's comments, calling him "stupid" for suggesting that drug smuggling through Venezuela has increased</w:t>
      </w:r>
      <w:r w:rsidRPr="00F43F8D">
        <w:rPr>
          <w:sz w:val="16"/>
          <w:szCs w:val="16"/>
        </w:rPr>
        <w:t>.¶ ¶ Chavez also took issue with recent statements made by U.S. Ambassador Patrick Duddy, saying the diplomat is risking possible expulsion from Venezuela and would soon be "packing his bags" if he's not careful.¶ ¶ Duddy told reporters on Saturday that deteriorating diplomatic relations between Caracas and Washington are giving drug smugglers the upper hand.</w:t>
      </w:r>
    </w:p>
    <w:p w:rsidR="009E4019" w:rsidRDefault="009E4019" w:rsidP="009E4019">
      <w:pPr>
        <w:pStyle w:val="Heading4"/>
      </w:pPr>
      <w:r>
        <w:t>Madruo will not work with US</w:t>
      </w:r>
    </w:p>
    <w:p w:rsidR="009E4019" w:rsidRDefault="009E4019" w:rsidP="009E4019">
      <w:pPr>
        <w:rPr>
          <w:rStyle w:val="StyleStyleBold12pt"/>
        </w:rPr>
      </w:pPr>
      <w:r>
        <w:rPr>
          <w:rStyle w:val="StyleStyleBold12pt"/>
        </w:rPr>
        <w:t xml:space="preserve">Meacham, </w:t>
      </w:r>
      <w:r w:rsidRPr="00900E1B">
        <w:t>Carl</w:t>
      </w:r>
      <w:r>
        <w:rPr>
          <w:rStyle w:val="StyleStyleBold12pt"/>
        </w:rPr>
        <w:t xml:space="preserve"> ’13 </w:t>
      </w:r>
    </w:p>
    <w:p w:rsidR="009E4019" w:rsidRDefault="009E4019" w:rsidP="009E4019">
      <w:r w:rsidRPr="00900E1B">
        <w:t>Director of the Americas Program at the Center for Strategic and International Studies</w:t>
      </w:r>
      <w:r>
        <w:t xml:space="preserve"> (“Venezuela’s Presidential Election: How Significant is the Outcome for the United States”, CSIS, 4/11)</w:t>
      </w:r>
      <w:r w:rsidRPr="00501DDA">
        <w:t xml:space="preserve"> </w:t>
      </w:r>
      <w:hyperlink r:id="rId101" w:history="1">
        <w:r w:rsidRPr="00254D7A">
          <w:rPr>
            <w:rStyle w:val="Hyperlink"/>
          </w:rPr>
          <w:t>http://csis.org/publication/venezuelas-presidential-election-how-significant-outcome-united-states\\BS</w:t>
        </w:r>
      </w:hyperlink>
    </w:p>
    <w:p w:rsidR="009E4019" w:rsidRDefault="009E4019" w:rsidP="009E4019">
      <w:pPr>
        <w:rPr>
          <w:rStyle w:val="StyleStyleBold12pt"/>
        </w:rPr>
      </w:pPr>
      <w:r w:rsidRPr="00900E1B">
        <w:rPr>
          <w:sz w:val="16"/>
          <w:szCs w:val="16"/>
        </w:rPr>
        <w:t xml:space="preserve">A </w:t>
      </w:r>
      <w:r w:rsidRPr="00501DDA">
        <w:rPr>
          <w:rStyle w:val="StyleBoldUnderline"/>
        </w:rPr>
        <w:t>Maduro victory also implies little change in the U.S.-Venezuela relationship</w:t>
      </w:r>
      <w:r w:rsidRPr="00900E1B">
        <w:rPr>
          <w:sz w:val="16"/>
          <w:szCs w:val="16"/>
        </w:rPr>
        <w:t xml:space="preserve">. While there had been some </w:t>
      </w:r>
      <w:r w:rsidRPr="00501DDA">
        <w:rPr>
          <w:rStyle w:val="StyleBoldUnderline"/>
        </w:rPr>
        <w:t>communication between Maduro and the State Department in late 2012,</w:t>
      </w:r>
      <w:r w:rsidRPr="00900E1B">
        <w:rPr>
          <w:sz w:val="16"/>
          <w:szCs w:val="16"/>
        </w:rPr>
        <w:t xml:space="preserve"> those conversations </w:t>
      </w:r>
      <w:r w:rsidRPr="00501DDA">
        <w:rPr>
          <w:rStyle w:val="StyleBoldUnderline"/>
        </w:rPr>
        <w:t>have yet to materialize into a serious reconciliation.</w:t>
      </w:r>
      <w:r w:rsidRPr="00900E1B">
        <w:rPr>
          <w:sz w:val="16"/>
          <w:szCs w:val="16"/>
        </w:rPr>
        <w:t xml:space="preserve"> And judging by the hyperbolic, anti-American rhetoric of Maduro’s campaign, </w:t>
      </w:r>
      <w:r w:rsidRPr="00501DDA">
        <w:rPr>
          <w:rStyle w:val="StyleBoldUnderline"/>
        </w:rPr>
        <w:t>these efforts appear unlikely to bear fruit anytime soon.</w:t>
      </w:r>
      <w:r w:rsidRPr="00900E1B">
        <w:rPr>
          <w:sz w:val="16"/>
          <w:szCs w:val="16"/>
        </w:rPr>
        <w:t xml:space="preserve"> As one senior Latin American diplomat intimated, “</w:t>
      </w:r>
      <w:r w:rsidRPr="00501DDA">
        <w:rPr>
          <w:rStyle w:val="StyleBoldUnderline"/>
        </w:rPr>
        <w:t>it is not in Maduro’s interest to have the United States as a friend, Maduro needs to be more Chavista than Chavez, and Chavismo does not work with America as its ally.</w:t>
      </w:r>
      <w:r w:rsidRPr="00900E1B">
        <w:rPr>
          <w:sz w:val="16"/>
          <w:szCs w:val="16"/>
        </w:rPr>
        <w:t xml:space="preserve">” ¶ In the past, this scenario would have likely brought much consternation from U.S. officials. But recent changes in the relationship highlight why the United States can allow itself to operate from a different posture when dealing with Venezuela after Sunday’s election. ¶ Q1: How is the energy relationship between the United States and Venezuela evolving?¶ ¶ A1: Much has been said about the interdependence of the two countries, but recent figures show this is becoming less and less so. Venezuela, through the state-owned oil company PDVSA, is the fourth largest oil provider to the United States, trailing only Canada, Saudi Arabia, and Mexico. At the end of 2011, Venezuela represented 11 percent of imports for the United States—the world’s largest oil consumer. To be sure, 11 percent remains a significant share of the U.S. market, but Venezuela’s share continues to decline. As recently as 2007, U.S. imports of Venezuelan oil stood at 1.4 million barrels per day (bpd); by 2012, this number stood at 879,000 bpd, according to preliminary figures released by the U.S. Department of Energy’s Energy Information Administration.¶ ¶ Meanwhile, the United States continues to advance on its path of increasing energy independence as production of shale gas and tight oil grows. Final approval of the 2,000 mile Keystone pipeline, which would bring 700,000 bpd of oil from Canada to refineries in Houston and the Gulf of Mexico, would increasingly delink the United States from Venezuelan exports. Not to mention the possibility of increasing deep-water exploration in Mexico as it begins to enact reforms of its energy sector.¶ ¶ For Venezuela, the U.S. market will remain the number one destination of oil exports, with roughly 40 percent of its oil going to the United States, followed by the Caribbean and China. The oil sector accounts for 25 percent of Venezuelan GDP and 80 percent of exports. Less demand from the U.S. market would hit the Venezuelan economy with considerable force. The United States might see adverse effects from rapidly decreasing Venezuelan supplies, such as higher fuel prices, and growth would slow, but these effects would likely be transitory. ¶ What is more likely in the midterm is a rebalancing of the U.S. energy basket. This is likely to include less dependence on Venezuelan oil because of the changing energy scenario described above. If current trends continue, the Venezuelan economy is likely to experience difficulty. Despite tight global supplies of oil, Venezuela may struggle to find new buyers and to reorient infrastructure used to refine its oil to reach other markets, including Asia, since today only the United States is well-equipped to refine Venezuela’s heavy, low-quality oil.¶ ¶ Q2: Where does anti-drug trafficking cooperation stand?¶ ¶ A2: In the 1980s, officials in Caracas and Washington, D.C. developed multiple joint antidrug trafficking initiatives as a result of a memorandum of understanding (MoU) signed in 1978. By the beginning of the twenty-first century, this bilateral relationship had blossomed, with both sides in close consultation on logistical and technical support, sharing information, and confiscating illegal narcotics shipments.¶ ¶ However, </w:t>
      </w:r>
      <w:r w:rsidRPr="00501DDA">
        <w:rPr>
          <w:rStyle w:val="StyleBoldUnderline"/>
        </w:rPr>
        <w:t>since 2005 the Venezuelan government has dramatically reversed course and has accused the U.S. Drug Enforcement Agency (DEA) of conducting espionage within Venezuelan borders. Amid this turmoil, Caracas demanded the renegotiation of the MoU but when it came time to sign an appendix prepared by a U.S.-Venezuela Commission, the Venezuelan president backed down.¶ ¶ The Chávez government’s links with FARC guerrillas and the porousness of the Venezuela-Colombian border has turned Venezuela into one of the main gateways for cocaine headed for the United States.</w:t>
      </w:r>
      <w:r w:rsidRPr="00900E1B">
        <w:rPr>
          <w:sz w:val="16"/>
          <w:szCs w:val="16"/>
        </w:rPr>
        <w:t xml:space="preserve"> The DEA, after the fallout with the Venezuelan government, proceeded to appoint its former exemplary partner as failing to meet international standards in anti-trafficking measures, and consequently imposed an arms embargo on the Chávez government. This measure prevents Venezuela from purchasing arms or defense services, not only directly from the United States but also from purchasing arms from a third country that originated in the United States.¶ ¶ As revealed by Eladio Aponte Aponte, former president of the Criminal Chamber of the Supreme Court and military prosecutor until ousted by Chávez</w:t>
      </w:r>
      <w:r w:rsidRPr="00501DDA">
        <w:rPr>
          <w:rStyle w:val="StyleBoldUnderline"/>
        </w:rPr>
        <w:t>, possible links by members of the Chávez government with drug dealers only serves to further the distance between the United States and Venezuela,</w:t>
      </w:r>
      <w:r w:rsidRPr="00900E1B">
        <w:rPr>
          <w:sz w:val="16"/>
          <w:szCs w:val="16"/>
        </w:rPr>
        <w:t xml:space="preserve"> especially since the United States has found willing and effective partners in Colombia and Mexico especially</w:t>
      </w:r>
      <w:r w:rsidRPr="00900E1B">
        <w:rPr>
          <w:rStyle w:val="StyleStyleBold12pt"/>
        </w:rPr>
        <w:t>.</w:t>
      </w:r>
    </w:p>
    <w:p w:rsidR="002D511D" w:rsidRDefault="002D511D" w:rsidP="002D511D">
      <w:pPr>
        <w:pStyle w:val="Heading4"/>
      </w:pPr>
      <w:r>
        <w:t xml:space="preserve">Empirics prove – Venezuela rejected US drug assistance 5 years ago and will do so again now. </w:t>
      </w:r>
    </w:p>
    <w:p w:rsidR="002D511D" w:rsidRDefault="002D511D" w:rsidP="002D511D">
      <w:pPr>
        <w:rPr>
          <w:rStyle w:val="StyleStyleBold12pt"/>
        </w:rPr>
      </w:pPr>
      <w:r>
        <w:rPr>
          <w:rStyle w:val="StyleStyleBold12pt"/>
        </w:rPr>
        <w:t xml:space="preserve">AP ’08 </w:t>
      </w:r>
      <w:r w:rsidRPr="00BC1542">
        <w:t xml:space="preserve">(Associated Press, “Venezuela rejects U.S. bid for anti-drugs pact”,  </w:t>
      </w:r>
      <w:hyperlink r:id="rId102" w:anchor=".UfFyfdI3vLM" w:history="1">
        <w:r w:rsidRPr="00BC1542">
          <w:rPr>
            <w:rStyle w:val="Hyperlink"/>
          </w:rPr>
          <w:t>http://www.nbcnews.com/id/26487635/ns/world_news-venezuela/t/venezuela-rejects-us-bid-anti-drugs-pact/#.UfFyfdI3vLM</w:t>
        </w:r>
      </w:hyperlink>
      <w:r w:rsidRPr="00BC1542">
        <w:t>, 8/31/08)</w:t>
      </w:r>
      <w:r>
        <w:t>//MG</w:t>
      </w:r>
    </w:p>
    <w:p w:rsidR="002D511D" w:rsidRPr="00BC1542" w:rsidRDefault="002D511D" w:rsidP="002D511D">
      <w:pPr>
        <w:rPr>
          <w:rStyle w:val="StyleBoldUnderline"/>
          <w:b/>
          <w:bCs w:val="0"/>
          <w:sz w:val="16"/>
          <w:u w:val="none"/>
        </w:rPr>
      </w:pPr>
      <w:r w:rsidRPr="00502661">
        <w:rPr>
          <w:rStyle w:val="StyleBoldUnderline"/>
        </w:rPr>
        <w:t>Venezuela</w:t>
      </w:r>
      <w:r w:rsidRPr="00BC1542">
        <w:rPr>
          <w:sz w:val="16"/>
        </w:rPr>
        <w:t xml:space="preserve"> on Sunday </w:t>
      </w:r>
      <w:r w:rsidRPr="00502661">
        <w:rPr>
          <w:rStyle w:val="StyleBoldUnderline"/>
        </w:rPr>
        <w:t>rejected U.S. requests to resume cooperation in the war on drugs, saying it has made progress</w:t>
      </w:r>
      <w:r w:rsidRPr="00BC1542">
        <w:rPr>
          <w:sz w:val="16"/>
        </w:rPr>
        <w:t xml:space="preserve"> despite an alleged fourfold-gain </w:t>
      </w:r>
      <w:r w:rsidRPr="00502661">
        <w:rPr>
          <w:rStyle w:val="StyleBoldUnderline"/>
        </w:rPr>
        <w:t>in the amount of</w:t>
      </w:r>
      <w:r w:rsidRPr="00BC1542">
        <w:rPr>
          <w:sz w:val="16"/>
        </w:rPr>
        <w:t xml:space="preserve"> Colombian </w:t>
      </w:r>
      <w:r w:rsidRPr="00502661">
        <w:rPr>
          <w:rStyle w:val="StyleBoldUnderline"/>
        </w:rPr>
        <w:t>cocaine now passing through its territory.</w:t>
      </w:r>
      <w:r w:rsidRPr="00BC1542">
        <w:rPr>
          <w:rStyle w:val="StyleBoldUnderline"/>
          <w:sz w:val="12"/>
          <w:u w:val="none"/>
        </w:rPr>
        <w:t>¶</w:t>
      </w:r>
      <w:r w:rsidRPr="00502661">
        <w:rPr>
          <w:rStyle w:val="StyleBoldUnderline"/>
          <w:sz w:val="12"/>
        </w:rPr>
        <w:t xml:space="preserve"> </w:t>
      </w:r>
      <w:r w:rsidRPr="00BC1542">
        <w:rPr>
          <w:sz w:val="16"/>
        </w:rPr>
        <w:t xml:space="preserve">In the latest barb-trading over the issue, </w:t>
      </w:r>
      <w:r w:rsidRPr="00BC1542">
        <w:rPr>
          <w:rStyle w:val="Emphasis"/>
        </w:rPr>
        <w:t>Venezuela dismissed U.S. attempts to renew talks on drugs as "useless and inopportune,</w:t>
      </w:r>
      <w:r w:rsidRPr="00BC1542">
        <w:rPr>
          <w:sz w:val="16"/>
        </w:rPr>
        <w:t>" saying U.S. officials should focus on slashing demand for drugs at home rather than blaming setbacks on other nations' supposed lack of cooperation.</w:t>
      </w:r>
      <w:r w:rsidRPr="00BC1542">
        <w:rPr>
          <w:sz w:val="12"/>
        </w:rPr>
        <w:t>¶</w:t>
      </w:r>
      <w:r w:rsidRPr="00BC1542">
        <w:rPr>
          <w:sz w:val="16"/>
        </w:rPr>
        <w:t xml:space="preserve"> "</w:t>
      </w:r>
      <w:r w:rsidRPr="00502661">
        <w:rPr>
          <w:rStyle w:val="StyleBoldUnderline"/>
        </w:rPr>
        <w:t>The anti-drug fight in Venezuela has shown significant progress during recent years, especially since the government ended official cooperation programs with the DEA,</w:t>
      </w:r>
      <w:r w:rsidRPr="00BC1542">
        <w:rPr>
          <w:sz w:val="16"/>
        </w:rPr>
        <w:t>" Venezuela's foreign ministry said in a statement.</w:t>
      </w:r>
      <w:r w:rsidRPr="00BC1542">
        <w:rPr>
          <w:sz w:val="12"/>
        </w:rPr>
        <w:t>¶</w:t>
      </w:r>
      <w:r w:rsidRPr="00BC1542">
        <w:rPr>
          <w:sz w:val="16"/>
        </w:rPr>
        <w:t xml:space="preserve"> President </w:t>
      </w:r>
      <w:r w:rsidRPr="00502661">
        <w:rPr>
          <w:rStyle w:val="StyleBoldUnderline"/>
        </w:rPr>
        <w:t>Hugo Chavez suspended cooperation with the U.S. D</w:t>
      </w:r>
      <w:r w:rsidRPr="00BC1542">
        <w:rPr>
          <w:sz w:val="16"/>
        </w:rPr>
        <w:t xml:space="preserve">rug </w:t>
      </w:r>
      <w:r w:rsidRPr="00502661">
        <w:rPr>
          <w:rStyle w:val="StyleBoldUnderline"/>
        </w:rPr>
        <w:t>E</w:t>
      </w:r>
      <w:r w:rsidRPr="00BC1542">
        <w:rPr>
          <w:sz w:val="16"/>
        </w:rPr>
        <w:t xml:space="preserve">nforcement </w:t>
      </w:r>
      <w:r w:rsidRPr="00502661">
        <w:rPr>
          <w:rStyle w:val="StyleBoldUnderline"/>
        </w:rPr>
        <w:t>A</w:t>
      </w:r>
      <w:r w:rsidRPr="00BC1542">
        <w:rPr>
          <w:sz w:val="16"/>
        </w:rPr>
        <w:t xml:space="preserve">gency </w:t>
      </w:r>
      <w:r w:rsidRPr="00502661">
        <w:rPr>
          <w:rStyle w:val="StyleBoldUnderline"/>
        </w:rPr>
        <w:t>in</w:t>
      </w:r>
      <w:r w:rsidRPr="00BC1542">
        <w:rPr>
          <w:sz w:val="16"/>
        </w:rPr>
        <w:t xml:space="preserve"> August </w:t>
      </w:r>
      <w:r w:rsidRPr="00502661">
        <w:rPr>
          <w:rStyle w:val="StyleBoldUnderline"/>
        </w:rPr>
        <w:t>2005</w:t>
      </w:r>
      <w:r w:rsidRPr="00BC1542">
        <w:rPr>
          <w:sz w:val="16"/>
        </w:rPr>
        <w:t>, accusing its agents of espionage.</w:t>
      </w:r>
      <w:r w:rsidRPr="00BC1542">
        <w:rPr>
          <w:sz w:val="12"/>
        </w:rPr>
        <w:t>¶</w:t>
      </w:r>
      <w:r w:rsidRPr="00BC1542">
        <w:rPr>
          <w:sz w:val="16"/>
        </w:rPr>
        <w:t xml:space="preserve"> </w:t>
      </w:r>
      <w:r w:rsidRPr="00502661">
        <w:rPr>
          <w:rStyle w:val="StyleBoldUnderline"/>
        </w:rPr>
        <w:t>Since then,</w:t>
      </w:r>
      <w:r w:rsidRPr="00BC1542">
        <w:rPr>
          <w:sz w:val="16"/>
        </w:rPr>
        <w:t xml:space="preserve"> </w:t>
      </w:r>
      <w:r w:rsidRPr="00BC1542">
        <w:rPr>
          <w:rStyle w:val="Emphasis"/>
        </w:rPr>
        <w:t>Venezuela has refused to help U.S. officials combat drug trafficking</w:t>
      </w:r>
      <w:r w:rsidRPr="00BC1542">
        <w:rPr>
          <w:sz w:val="16"/>
        </w:rPr>
        <w:t>, White House drug czar John Walters said.</w:t>
      </w:r>
    </w:p>
    <w:p w:rsidR="00414CAA" w:rsidRPr="00EE663E" w:rsidRDefault="00414CAA" w:rsidP="00414CAA">
      <w:pPr>
        <w:pStyle w:val="Heading3"/>
      </w:pPr>
      <w:r>
        <w:t>A2: Relations</w:t>
      </w:r>
    </w:p>
    <w:p w:rsidR="00414CAA" w:rsidRDefault="00414CAA" w:rsidP="00414CAA">
      <w:pPr>
        <w:pStyle w:val="Heading4"/>
      </w:pPr>
      <w:r>
        <w:t>Snowden kills relations</w:t>
      </w:r>
    </w:p>
    <w:p w:rsidR="00414CAA" w:rsidRPr="00025F9D" w:rsidRDefault="00414CAA" w:rsidP="00414CAA">
      <w:r w:rsidRPr="00025F9D">
        <w:rPr>
          <w:rStyle w:val="StyleStyleBold12pt"/>
        </w:rPr>
        <w:t>Negroponte</w:t>
      </w:r>
      <w:r>
        <w:t xml:space="preserve">, Senior Fellow Latin America at Brookings, </w:t>
      </w:r>
      <w:r w:rsidRPr="00025F9D">
        <w:rPr>
          <w:rStyle w:val="StyleStyleBold12pt"/>
        </w:rPr>
        <w:t>7-2</w:t>
      </w:r>
      <w:r>
        <w:t>-’13 (Diana Villiers, “Consequences for Venezuela if Maduro Offers Asylum to Edward Snowden” http://www.brookings.edu/blogs/up-front/posts/2013/07/02-snowden-venezuela-asylum-negroponte)</w:t>
      </w:r>
      <w:r w:rsidRPr="001E49E1">
        <w:t xml:space="preserve"> </w:t>
      </w:r>
      <w:r>
        <w:t>//JAG</w:t>
      </w:r>
    </w:p>
    <w:p w:rsidR="00414CAA" w:rsidRDefault="00414CAA" w:rsidP="00414CAA">
      <w:pPr>
        <w:rPr>
          <w:sz w:val="12"/>
        </w:rPr>
      </w:pPr>
      <w:r w:rsidRPr="00077957">
        <w:rPr>
          <w:sz w:val="12"/>
        </w:rPr>
        <w:t xml:space="preserve">However, </w:t>
      </w:r>
      <w:r w:rsidRPr="00077957">
        <w:rPr>
          <w:rStyle w:val="StyleBoldUnderline"/>
        </w:rPr>
        <w:t xml:space="preserve">flying Snowden to Venezuela and granting him asylum will </w:t>
      </w:r>
      <w:r w:rsidRPr="00077957">
        <w:rPr>
          <w:rStyle w:val="StyleBoldUnderline"/>
          <w:b/>
        </w:rPr>
        <w:t>blow apart the prospects for improved relations</w:t>
      </w:r>
      <w:r w:rsidRPr="00077957">
        <w:rPr>
          <w:sz w:val="12"/>
        </w:rPr>
        <w:t xml:space="preserve">. </w:t>
      </w:r>
      <w:r w:rsidRPr="00077957">
        <w:rPr>
          <w:rStyle w:val="StyleBoldUnderline"/>
        </w:rPr>
        <w:t>The recently formed</w:t>
      </w:r>
      <w:r w:rsidRPr="00077957">
        <w:rPr>
          <w:sz w:val="12"/>
        </w:rPr>
        <w:t xml:space="preserve"> Continental Coalition of Social Movements in support of the Bolivarian Alliance (</w:t>
      </w:r>
      <w:r w:rsidRPr="00077957">
        <w:rPr>
          <w:rStyle w:val="StyleBoldUnderline"/>
        </w:rPr>
        <w:t xml:space="preserve">ALBA) may rejoice that Snowden can operate and speak freely in Venezuela, but </w:t>
      </w:r>
      <w:r w:rsidRPr="00077957">
        <w:rPr>
          <w:rStyle w:val="StyleBoldUnderline"/>
          <w:b/>
        </w:rPr>
        <w:t>the prospects of dialogue with U.S. economic, trade and energy sectors will fizzle out</w:t>
      </w:r>
      <w:r w:rsidRPr="00077957">
        <w:rPr>
          <w:sz w:val="12"/>
        </w:rPr>
        <w:t xml:space="preserve">. Without U.S. support, </w:t>
      </w:r>
      <w:r w:rsidRPr="00077957">
        <w:rPr>
          <w:rStyle w:val="StyleBoldUnderline"/>
        </w:rPr>
        <w:t>few nations will step in to help meet Venezuela’s rising debt repayments and falling foreign reserves</w:t>
      </w:r>
      <w:r w:rsidRPr="00077957">
        <w:rPr>
          <w:sz w:val="12"/>
        </w:rPr>
        <w:t xml:space="preserve">.  In deciding whether to give Snowden a way out of Moscow, </w:t>
      </w:r>
      <w:r w:rsidRPr="00077957">
        <w:rPr>
          <w:rStyle w:val="StyleBoldUnderline"/>
        </w:rPr>
        <w:t>Maduro must balance the economic wellbeing of Venezuela against the short term notoriety of saving Snowden</w:t>
      </w:r>
      <w:r w:rsidRPr="00077957">
        <w:rPr>
          <w:sz w:val="12"/>
        </w:rPr>
        <w:t xml:space="preserve">. </w:t>
      </w:r>
    </w:p>
    <w:p w:rsidR="00D71355" w:rsidRPr="00D71355" w:rsidRDefault="00D71355" w:rsidP="00D71355">
      <w:pPr>
        <w:pStyle w:val="Heading4"/>
      </w:pPr>
      <w:r w:rsidRPr="00D71355">
        <w:t>Venezuela actively involved in anti-US alliance—mak</w:t>
      </w:r>
      <w:r w:rsidR="00101150">
        <w:t>es improved relations impossible</w:t>
      </w:r>
    </w:p>
    <w:p w:rsidR="00D71355" w:rsidRPr="00D71355" w:rsidRDefault="00D71355" w:rsidP="00D71355">
      <w:r w:rsidRPr="00D71355">
        <w:rPr>
          <w:rStyle w:val="StyleStyleBold12pt"/>
        </w:rPr>
        <w:t>Stiegman, 6/28</w:t>
      </w:r>
      <w:r w:rsidRPr="00D71355">
        <w:t>/13 (a noncommissioned, US army infantryman and intelligence officer, “To the Horizon: Seven Conflicts of Concern for the U.S. Military Part III,” Small Wars Journal http://smallwarsjournal.com/author/d-stiegman)// JR &lt;(“)</w:t>
      </w:r>
    </w:p>
    <w:p w:rsidR="00D71355" w:rsidRPr="00D71355" w:rsidRDefault="00D71355" w:rsidP="00D71355">
      <w:pPr>
        <w:rPr>
          <w:sz w:val="12"/>
        </w:rPr>
      </w:pPr>
      <w:r w:rsidRPr="00D71355">
        <w:rPr>
          <w:rStyle w:val="StyleBoldUnderline"/>
        </w:rPr>
        <w:t>Many in Washington</w:t>
      </w:r>
      <w:r w:rsidRPr="00D71355">
        <w:rPr>
          <w:sz w:val="12"/>
        </w:rPr>
        <w:t xml:space="preserve">, Cold War nostalgists in particular, </w:t>
      </w:r>
      <w:r w:rsidRPr="00D71355">
        <w:rPr>
          <w:rStyle w:val="StyleBoldUnderline"/>
        </w:rPr>
        <w:t>see Venezuela’s foreign policy as nothing less than the embryo of a new evil empire. The relationship with Iran</w:t>
      </w:r>
      <w:r w:rsidRPr="00D71355">
        <w:rPr>
          <w:sz w:val="12"/>
        </w:rPr>
        <w:t xml:space="preserve"> has aroused particular suspicion, with </w:t>
      </w:r>
      <w:r w:rsidRPr="00D71355">
        <w:rPr>
          <w:rStyle w:val="StyleBoldUnderline"/>
        </w:rPr>
        <w:t>China and Russia</w:t>
      </w:r>
      <w:r w:rsidRPr="00D71355">
        <w:rPr>
          <w:sz w:val="12"/>
        </w:rPr>
        <w:t xml:space="preserve"> seen as Superpower Patrons, and </w:t>
      </w:r>
      <w:r w:rsidRPr="00D71355">
        <w:rPr>
          <w:rStyle w:val="StyleBoldUnderline"/>
        </w:rPr>
        <w:t>Syria and others as partners in a budding anti-US Coalition</w:t>
      </w:r>
      <w:r w:rsidRPr="00D71355">
        <w:rPr>
          <w:sz w:val="12"/>
        </w:rPr>
        <w:t>. …”</w:t>
      </w:r>
      <w:r w:rsidRPr="00D71355">
        <w:rPr>
          <w:rStyle w:val="StyleBoldUnderline"/>
        </w:rPr>
        <w:t>The Tehran-Caracas alliance now represents the biggest threat to hemispheric stability</w:t>
      </w:r>
      <w:r w:rsidRPr="00D71355">
        <w:rPr>
          <w:sz w:val="12"/>
        </w:rPr>
        <w:t xml:space="preserve">,” contends Jaime Darenblum, a Hudson Institute scholar. As far as Russia’s relationship to Venezuela, </w:t>
      </w:r>
      <w:r w:rsidRPr="00D71355">
        <w:rPr>
          <w:rStyle w:val="StyleBoldUnderline"/>
        </w:rPr>
        <w:t>a blockage of sales of military aircraft and naval vessels to Venezuela has virtually forced Chavez into the Russians’ arms, his supporters assert. In the last few years, he has signed contracts worth $4.4 billion for</w:t>
      </w:r>
      <w:r w:rsidRPr="00D71355">
        <w:rPr>
          <w:sz w:val="12"/>
        </w:rPr>
        <w:t xml:space="preserve"> combat and </w:t>
      </w:r>
      <w:r w:rsidRPr="00D71355">
        <w:rPr>
          <w:rStyle w:val="StyleBoldUnderline"/>
        </w:rPr>
        <w:t>military</w:t>
      </w:r>
      <w:r w:rsidRPr="00D71355">
        <w:rPr>
          <w:sz w:val="12"/>
        </w:rPr>
        <w:t xml:space="preserve"> transport helicopters, fighter jets and small arms. </w:t>
      </w:r>
      <w:r w:rsidRPr="00D71355">
        <w:rPr>
          <w:rStyle w:val="StyleBoldUnderline"/>
        </w:rPr>
        <w:t>Venezuela also has integrated itself with Russia by becoming one of only four countries in the world to recognize the Russia-backed breakaway Georgian republics of Abkhazia and South Ossetia</w:t>
      </w:r>
      <w:r w:rsidRPr="00D71355">
        <w:rPr>
          <w:sz w:val="12"/>
        </w:rPr>
        <w:t xml:space="preserve">. Venezuela’s dealings with China included launching a Venezuelan communications satellite…that Chinese engineers built…offered to train engineers so that Venezuela will be able to build a satellite itself in 10 years... </w:t>
      </w:r>
      <w:r w:rsidRPr="00D71355">
        <w:rPr>
          <w:rStyle w:val="StyleBoldUnderline"/>
        </w:rPr>
        <w:t>the China-Venezuela relationship is a $20 billion loan Beijing pledged to Caracas, which is partly repayable in oil. …China is getting the oil for $5 a barrel, then reselling it at a large profit. It has been assessed by other experts that Russia and China just see Venezuela as a customer and like its cheap oil. Even Venezuela representatives state, “We have a strategic relationship, not a relationship of dependence</w:t>
      </w:r>
      <w:r w:rsidRPr="00D71355">
        <w:rPr>
          <w:sz w:val="12"/>
        </w:rPr>
        <w:t xml:space="preserve">.” The cautionary aspect of this whole thing is how </w:t>
      </w:r>
      <w:r w:rsidRPr="00D71355">
        <w:rPr>
          <w:rStyle w:val="StyleBoldUnderline"/>
        </w:rPr>
        <w:t>Iran and Venezuela</w:t>
      </w:r>
      <w:r w:rsidRPr="00D71355">
        <w:rPr>
          <w:sz w:val="12"/>
        </w:rPr>
        <w:t xml:space="preserve"> see themselves in the near future. Events thus far, </w:t>
      </w:r>
      <w:r w:rsidRPr="00D71355">
        <w:rPr>
          <w:rStyle w:val="StyleBoldUnderline"/>
        </w:rPr>
        <w:t xml:space="preserve">paint a picture of a very destructive future. The actions and words of both Venezuela and Iran have not been in short supply. </w:t>
      </w:r>
      <w:r w:rsidRPr="00D71355">
        <w:rPr>
          <w:sz w:val="12"/>
        </w:rPr>
        <w:t xml:space="preserve">Iran tends to focus on the destruction of Israel and Venezuela wants to see the United States falter economically, militarily and politically on all stages. As far as the United States are concerned, Iran shares the same wishes, but focus more on the United States military and international reputation, than the economic warfare methodology used by Venezuela. </w:t>
      </w:r>
      <w:r w:rsidRPr="00D71355">
        <w:rPr>
          <w:rStyle w:val="StyleBoldUnderline"/>
        </w:rPr>
        <w:t>Together, Iran and Venezuela declared an “axis of unity” against the United States in 2007. A year later they signed a military pact, promising full material support and aid. …suspicious activities that include: an Iranian bicycle factory in a remote part of Venezuela rumored to be a part of a covert nuclear program; Iranian banks operating in Caracas that have been sanctioned by the US Treasury Department for channeling funds to Iran’s nuclear program; Hezbollah agents reported to be working with the Venezuelan governmen</w:t>
      </w:r>
      <w:r w:rsidRPr="00D71355">
        <w:rPr>
          <w:sz w:val="12"/>
        </w:rPr>
        <w:t>t…the list goes on</w:t>
      </w:r>
    </w:p>
    <w:p w:rsidR="00570EB6" w:rsidRDefault="00570EB6" w:rsidP="00570EB6">
      <w:pPr>
        <w:pStyle w:val="Heading3"/>
      </w:pPr>
      <w:r>
        <w:t>A2: West Africa Scenario</w:t>
      </w:r>
    </w:p>
    <w:p w:rsidR="00570EB6" w:rsidRDefault="00570EB6" w:rsidP="00570EB6">
      <w:pPr>
        <w:pStyle w:val="Heading4"/>
      </w:pPr>
      <w:r>
        <w:t>Spare capacity solves oil shocks – their authors hide numbers**</w:t>
      </w:r>
    </w:p>
    <w:p w:rsidR="00570EB6" w:rsidRPr="002C14C7" w:rsidRDefault="00570EB6" w:rsidP="00570EB6">
      <w:r w:rsidRPr="002C14C7">
        <w:rPr>
          <w:rStyle w:val="StyleStyleBold12pt"/>
        </w:rPr>
        <w:t>Gholz</w:t>
      </w:r>
      <w:r>
        <w:t xml:space="preserve">, Professor Public Affairs UT Austin, </w:t>
      </w:r>
      <w:r w:rsidRPr="002C14C7">
        <w:rPr>
          <w:rStyle w:val="StyleStyleBold12pt"/>
        </w:rPr>
        <w:t>and Press</w:t>
      </w:r>
      <w:r>
        <w:t xml:space="preserve">, Professor Gov Dartmouth, </w:t>
      </w:r>
      <w:r w:rsidRPr="002C14C7">
        <w:rPr>
          <w:rStyle w:val="StyleStyleBold12pt"/>
        </w:rPr>
        <w:t>’13</w:t>
      </w:r>
      <w:r>
        <w:t xml:space="preserve"> (Eugene and Daryl, February, “Enduring Resilience: How Oil Markets Handle Disruptions” Security Studies, Vol 22 Issue 1, p 139-147, T&amp;F Online)//JAG</w:t>
      </w:r>
    </w:p>
    <w:p w:rsidR="00570EB6" w:rsidRPr="00570EB6" w:rsidRDefault="00570EB6" w:rsidP="00570EB6">
      <w:pPr>
        <w:rPr>
          <w:bCs/>
          <w:sz w:val="24"/>
          <w:u w:val="single"/>
        </w:rPr>
      </w:pPr>
      <w:r w:rsidRPr="004D42DA">
        <w:rPr>
          <w:sz w:val="12"/>
        </w:rPr>
        <w:t xml:space="preserve">Cartels like </w:t>
      </w:r>
      <w:r w:rsidRPr="002C14C7">
        <w:rPr>
          <w:rStyle w:val="StyleBoldUnderline"/>
        </w:rPr>
        <w:t>OPEC create incentives for their members to keep untapped supply off the market</w:t>
      </w:r>
      <w:r w:rsidRPr="004D42DA">
        <w:rPr>
          <w:sz w:val="12"/>
        </w:rPr>
        <w:t xml:space="preserve">; cartel leaders in particular enforce discipline by keeping pumping capacity in reserve and threatening to flood the market if cartel members greatly exceed their quotas. The result, as history repeatedly shows, is that </w:t>
      </w:r>
      <w:r w:rsidRPr="00266D45">
        <w:rPr>
          <w:rStyle w:val="StyleBoldUnderline"/>
          <w:highlight w:val="cyan"/>
        </w:rPr>
        <w:t>when</w:t>
      </w:r>
      <w:r w:rsidRPr="002C14C7">
        <w:rPr>
          <w:rStyle w:val="StyleBoldUnderline"/>
        </w:rPr>
        <w:t xml:space="preserve"> oil </w:t>
      </w:r>
      <w:r w:rsidRPr="00266D45">
        <w:rPr>
          <w:rStyle w:val="StyleBoldUnderline"/>
          <w:highlight w:val="cyan"/>
        </w:rPr>
        <w:t xml:space="preserve">disruptions occur, </w:t>
      </w:r>
      <w:r w:rsidRPr="00266D45">
        <w:rPr>
          <w:rStyle w:val="StyleBoldUnderline"/>
          <w:b/>
          <w:highlight w:val="cyan"/>
        </w:rPr>
        <w:t>ample spare capacity is available</w:t>
      </w:r>
      <w:r w:rsidRPr="002C14C7">
        <w:rPr>
          <w:rStyle w:val="StyleBoldUnderline"/>
        </w:rPr>
        <w:t xml:space="preserve"> to fill the shortfall, and the lure of profit draws that spare capacity onto the market</w:t>
      </w:r>
      <w:r w:rsidRPr="004D42DA">
        <w:rPr>
          <w:sz w:val="12"/>
        </w:rPr>
        <w:t xml:space="preserve">. 2 In addition, </w:t>
      </w:r>
      <w:r w:rsidRPr="002C14C7">
        <w:rPr>
          <w:rStyle w:val="StyleBoldUnderline"/>
        </w:rPr>
        <w:t xml:space="preserve">many of the world's major </w:t>
      </w:r>
      <w:r w:rsidRPr="00266D45">
        <w:rPr>
          <w:rStyle w:val="StyleBoldUnderline"/>
          <w:highlight w:val="cyan"/>
        </w:rPr>
        <w:t>oil-consuming countries hold</w:t>
      </w:r>
      <w:r w:rsidRPr="002C14C7">
        <w:rPr>
          <w:rStyle w:val="StyleBoldUnderline"/>
        </w:rPr>
        <w:t xml:space="preserve"> large government-controlled </w:t>
      </w:r>
      <w:r w:rsidRPr="00266D45">
        <w:rPr>
          <w:rStyle w:val="StyleBoldUnderline"/>
          <w:highlight w:val="cyan"/>
        </w:rPr>
        <w:t>stockpiles</w:t>
      </w:r>
      <w:r w:rsidRPr="002C14C7">
        <w:rPr>
          <w:rStyle w:val="StyleBoldUnderline"/>
        </w:rPr>
        <w:t xml:space="preserve">, and </w:t>
      </w:r>
      <w:r w:rsidRPr="00266D45">
        <w:rPr>
          <w:rStyle w:val="StyleBoldUnderline"/>
          <w:highlight w:val="cyan"/>
        </w:rPr>
        <w:t>private companies keep</w:t>
      </w:r>
      <w:r w:rsidRPr="002C14C7">
        <w:rPr>
          <w:rStyle w:val="StyleBoldUnderline"/>
        </w:rPr>
        <w:t xml:space="preserve"> large </w:t>
      </w:r>
      <w:r w:rsidRPr="00266D45">
        <w:rPr>
          <w:rStyle w:val="StyleBoldUnderline"/>
          <w:highlight w:val="cyan"/>
        </w:rPr>
        <w:t>inventories</w:t>
      </w:r>
      <w:r w:rsidRPr="002C14C7">
        <w:rPr>
          <w:rStyle w:val="StyleBoldUnderline"/>
        </w:rPr>
        <w:t xml:space="preserve"> that they can tap in a crisis</w:t>
      </w:r>
      <w:r w:rsidRPr="004D42DA">
        <w:rPr>
          <w:sz w:val="12"/>
        </w:rPr>
        <w:t xml:space="preserve"> (to make money). 3 </w:t>
      </w:r>
      <w:r w:rsidRPr="00266D45">
        <w:rPr>
          <w:rStyle w:val="StyleBoldUnderline"/>
          <w:b/>
          <w:highlight w:val="cyan"/>
        </w:rPr>
        <w:t>The world is not perched on an energy precipice; plenty of oil is available to rapidly respond</w:t>
      </w:r>
      <w:r w:rsidRPr="002C14C7">
        <w:rPr>
          <w:rStyle w:val="StyleBoldUnderline"/>
          <w:b/>
        </w:rPr>
        <w:t xml:space="preserve"> to disruptions</w:t>
      </w:r>
      <w:r w:rsidRPr="004D42DA">
        <w:rPr>
          <w:sz w:val="12"/>
        </w:rPr>
        <w:t xml:space="preserve">. Levi argues that we overstate the flexibility of oil markets. Although he concedes that OPEC has functioned as we claim for several decades, 4 he worries that the future will be radically different, specifically that the cartel has recently discovered a way to restrain output without maintaining spare capacity. Levi suggests that cartel members now restrict their output by simply under-investing in pumping infrastructure rather than building capacity that they plan not to use. Levi supports his contention by noting the drop in OPEC's spare capacity starting in the middle of the past decade. Furthermore, he suggests three other factors that might contribute to declining spare capacity: the rising cost of finding new oil fields (i.e., a version of the “peak oil” argument), a decline in Saudi Arabia's “desire to be seen as a responsible contributor to the international economic order,” and a “fraying” U.S.-Saudi relationship. We disagree with </w:t>
      </w:r>
      <w:r w:rsidRPr="002C14C7">
        <w:rPr>
          <w:rStyle w:val="StyleBoldUnderline"/>
        </w:rPr>
        <w:t>Levi's</w:t>
      </w:r>
      <w:r w:rsidRPr="004D42DA">
        <w:rPr>
          <w:sz w:val="12"/>
        </w:rPr>
        <w:t xml:space="preserve"> critique for both theoretical and empirical reasons. First, his </w:t>
      </w:r>
      <w:r w:rsidRPr="002C14C7">
        <w:rPr>
          <w:rStyle w:val="StyleBoldUnderline"/>
        </w:rPr>
        <w:t>claim that OPEC no longer needs spare capacity contradicts the fundamentals of cartel mechanics</w:t>
      </w:r>
      <w:r w:rsidRPr="004D42DA">
        <w:rPr>
          <w:sz w:val="12"/>
        </w:rPr>
        <w:t xml:space="preserve">. Cartels still face a collective action problem: members benefit if others stick to their quotas, but each member can increase its own profits by cheating. Levi claims that this perennial problem of cartel management is no longer a concern for OPEC, because most of its members are already producing at maximum capacity and therefore physically cannot cheat. But Levi is making a logical leap: </w:t>
      </w:r>
      <w:r w:rsidRPr="002C14C7">
        <w:rPr>
          <w:rStyle w:val="StyleBoldUnderline"/>
        </w:rPr>
        <w:t>even if many OPEC members are producing flat out, one cannot assume that they are respecting their quotas</w:t>
      </w:r>
      <w:r w:rsidRPr="004D42DA">
        <w:rPr>
          <w:sz w:val="12"/>
        </w:rPr>
        <w:t xml:space="preserve">. Cartel members do not typically announce when they cheat, and </w:t>
      </w:r>
      <w:r w:rsidRPr="002C14C7">
        <w:rPr>
          <w:rStyle w:val="StyleBoldUnderline"/>
        </w:rPr>
        <w:t>publicly available production data are not a good guide to cheating in the cartel</w:t>
      </w:r>
      <w:r w:rsidRPr="004D42DA">
        <w:rPr>
          <w:sz w:val="12"/>
        </w:rPr>
        <w:t xml:space="preserve">. Furthermore, if cartel leaders do not maintain sufficient spare capacity to punish cheating, why will members refrain from building extra capacity to allow them to cheat in the future? The point is that </w:t>
      </w:r>
      <w:r w:rsidRPr="00266D45">
        <w:rPr>
          <w:rStyle w:val="StyleBoldUnderline"/>
          <w:highlight w:val="cyan"/>
        </w:rPr>
        <w:t>cheating is a major concern for OPEC</w:t>
      </w:r>
      <w:r w:rsidRPr="002C14C7">
        <w:rPr>
          <w:rStyle w:val="StyleBoldUnderline"/>
        </w:rPr>
        <w:t>'s leaders</w:t>
      </w:r>
      <w:r w:rsidRPr="004D42DA">
        <w:rPr>
          <w:sz w:val="12"/>
        </w:rPr>
        <w:t xml:space="preserve">, as it always has been. </w:t>
      </w:r>
      <w:r w:rsidRPr="002C14C7">
        <w:rPr>
          <w:rStyle w:val="StyleBoldUnderline"/>
        </w:rPr>
        <w:t xml:space="preserve">Cartel </w:t>
      </w:r>
      <w:r w:rsidRPr="00266D45">
        <w:rPr>
          <w:rStyle w:val="StyleBoldUnderline"/>
          <w:highlight w:val="cyan"/>
        </w:rPr>
        <w:t>leaders therefore</w:t>
      </w:r>
      <w:r w:rsidRPr="002C14C7">
        <w:rPr>
          <w:rStyle w:val="StyleBoldUnderline"/>
        </w:rPr>
        <w:t xml:space="preserve"> still </w:t>
      </w:r>
      <w:r w:rsidRPr="00266D45">
        <w:rPr>
          <w:rStyle w:val="StyleBoldUnderline"/>
          <w:highlight w:val="cyan"/>
        </w:rPr>
        <w:t>need spare capacity</w:t>
      </w:r>
      <w:r w:rsidRPr="004D42DA">
        <w:rPr>
          <w:sz w:val="12"/>
        </w:rPr>
        <w:t xml:space="preserve">, just as they have in the past. 5 </w:t>
      </w:r>
      <w:r w:rsidRPr="002C14C7">
        <w:rPr>
          <w:rStyle w:val="StyleBoldUnderline"/>
        </w:rPr>
        <w:t>Nor does the empirical evidence support Levi's claims that depletion</w:t>
      </w:r>
      <w:r w:rsidRPr="004D42DA">
        <w:rPr>
          <w:sz w:val="12"/>
        </w:rPr>
        <w:t xml:space="preserve">, or some policy shift, </w:t>
      </w:r>
      <w:r w:rsidRPr="002C14C7">
        <w:rPr>
          <w:rStyle w:val="StyleBoldUnderline"/>
        </w:rPr>
        <w:t>has caused OPEC to abandon</w:t>
      </w:r>
      <w:r w:rsidRPr="004D42DA">
        <w:rPr>
          <w:sz w:val="12"/>
        </w:rPr>
        <w:t xml:space="preserve"> its long-term policy of maintaining </w:t>
      </w:r>
      <w:r w:rsidRPr="002C14C7">
        <w:rPr>
          <w:rStyle w:val="StyleBoldUnderline"/>
        </w:rPr>
        <w:t>spare capacity</w:t>
      </w:r>
      <w:r w:rsidRPr="004D42DA">
        <w:rPr>
          <w:sz w:val="12"/>
        </w:rPr>
        <w:t xml:space="preserve">. Spare capacity is difficult to measure, because </w:t>
      </w:r>
      <w:r w:rsidRPr="00266D45">
        <w:rPr>
          <w:rStyle w:val="StyleBoldUnderline"/>
          <w:highlight w:val="cyan"/>
        </w:rPr>
        <w:t>countries</w:t>
      </w:r>
      <w:r w:rsidRPr="004D42DA">
        <w:rPr>
          <w:sz w:val="12"/>
        </w:rPr>
        <w:t xml:space="preserve"> (and privately held companies) </w:t>
      </w:r>
      <w:r w:rsidRPr="00266D45">
        <w:rPr>
          <w:rStyle w:val="StyleBoldUnderline"/>
          <w:highlight w:val="cyan"/>
        </w:rPr>
        <w:t>guard info</w:t>
      </w:r>
      <w:r w:rsidRPr="002C14C7">
        <w:rPr>
          <w:rStyle w:val="StyleBoldUnderline"/>
        </w:rPr>
        <w:t xml:space="preserve">rmation </w:t>
      </w:r>
      <w:r w:rsidRPr="00266D45">
        <w:rPr>
          <w:rStyle w:val="StyleBoldUnderline"/>
          <w:highlight w:val="cyan"/>
        </w:rPr>
        <w:t>about</w:t>
      </w:r>
      <w:r w:rsidRPr="002C14C7">
        <w:rPr>
          <w:rStyle w:val="StyleBoldUnderline"/>
        </w:rPr>
        <w:t xml:space="preserve"> their </w:t>
      </w:r>
      <w:r w:rsidRPr="00266D45">
        <w:rPr>
          <w:rStyle w:val="StyleBoldUnderline"/>
          <w:highlight w:val="cyan"/>
        </w:rPr>
        <w:t>reserves</w:t>
      </w:r>
      <w:r w:rsidRPr="004D42DA">
        <w:rPr>
          <w:sz w:val="12"/>
        </w:rPr>
        <w:t xml:space="preserve"> and investments </w:t>
      </w:r>
      <w:r w:rsidRPr="00266D45">
        <w:rPr>
          <w:rStyle w:val="StyleBoldUnderline"/>
          <w:highlight w:val="cyan"/>
        </w:rPr>
        <w:t>zealously</w:t>
      </w:r>
      <w:r w:rsidRPr="002C14C7">
        <w:rPr>
          <w:rStyle w:val="StyleBoldUnderline"/>
        </w:rPr>
        <w:t>. Nevertheless</w:t>
      </w:r>
      <w:r w:rsidRPr="004D42DA">
        <w:rPr>
          <w:sz w:val="12"/>
        </w:rPr>
        <w:t xml:space="preserve">, Figure 1 shows two sets of </w:t>
      </w:r>
      <w:r w:rsidRPr="00266D45">
        <w:rPr>
          <w:rStyle w:val="StyleBoldUnderline"/>
          <w:highlight w:val="cyan"/>
        </w:rPr>
        <w:t>estimates</w:t>
      </w:r>
      <w:r w:rsidRPr="004D42DA">
        <w:rPr>
          <w:sz w:val="12"/>
        </w:rPr>
        <w:t xml:space="preserve"> of spare capacity held by OPEC countries since 1994, </w:t>
      </w:r>
      <w:r w:rsidRPr="002C14C7">
        <w:rPr>
          <w:rStyle w:val="StyleBoldUnderline"/>
        </w:rPr>
        <w:t xml:space="preserve">produced </w:t>
      </w:r>
      <w:r w:rsidRPr="00266D45">
        <w:rPr>
          <w:rStyle w:val="StyleBoldUnderline"/>
          <w:highlight w:val="cyan"/>
        </w:rPr>
        <w:t>by the</w:t>
      </w:r>
      <w:r w:rsidRPr="002C14C7">
        <w:rPr>
          <w:rStyle w:val="StyleBoldUnderline"/>
        </w:rPr>
        <w:t xml:space="preserve"> U.S. </w:t>
      </w:r>
      <w:r w:rsidRPr="00266D45">
        <w:rPr>
          <w:rStyle w:val="StyleBoldUnderline"/>
          <w:highlight w:val="cyan"/>
        </w:rPr>
        <w:t>D</w:t>
      </w:r>
      <w:r w:rsidRPr="002C14C7">
        <w:rPr>
          <w:rStyle w:val="StyleBoldUnderline"/>
        </w:rPr>
        <w:t xml:space="preserve">epartment </w:t>
      </w:r>
      <w:r w:rsidRPr="00266D45">
        <w:rPr>
          <w:rStyle w:val="StyleBoldUnderline"/>
          <w:highlight w:val="cyan"/>
        </w:rPr>
        <w:t>o</w:t>
      </w:r>
      <w:r w:rsidRPr="002C14C7">
        <w:rPr>
          <w:rStyle w:val="StyleBoldUnderline"/>
        </w:rPr>
        <w:t xml:space="preserve">f </w:t>
      </w:r>
      <w:r w:rsidRPr="00266D45">
        <w:rPr>
          <w:rStyle w:val="StyleBoldUnderline"/>
          <w:highlight w:val="cyan"/>
        </w:rPr>
        <w:t>E</w:t>
      </w:r>
      <w:r w:rsidRPr="002C14C7">
        <w:rPr>
          <w:rStyle w:val="StyleBoldUnderline"/>
        </w:rPr>
        <w:t>nergy and by the International Energy Agency</w:t>
      </w:r>
      <w:r w:rsidRPr="004D42DA">
        <w:rPr>
          <w:sz w:val="12"/>
        </w:rPr>
        <w:t xml:space="preserve">. The figure </w:t>
      </w:r>
      <w:r w:rsidRPr="00266D45">
        <w:rPr>
          <w:rStyle w:val="StyleBoldUnderline"/>
          <w:highlight w:val="cyan"/>
        </w:rPr>
        <w:t>reveals</w:t>
      </w:r>
      <w:r w:rsidRPr="002C14C7">
        <w:rPr>
          <w:rStyle w:val="StyleBoldUnderline"/>
        </w:rPr>
        <w:t xml:space="preserve"> that </w:t>
      </w:r>
      <w:r w:rsidRPr="00266D45">
        <w:rPr>
          <w:rStyle w:val="StyleBoldUnderline"/>
          <w:b/>
          <w:highlight w:val="cyan"/>
        </w:rPr>
        <w:t>spare capacity did not</w:t>
      </w:r>
      <w:r w:rsidRPr="002C14C7">
        <w:rPr>
          <w:rStyle w:val="StyleBoldUnderline"/>
          <w:b/>
        </w:rPr>
        <w:t xml:space="preserve"> gradually </w:t>
      </w:r>
      <w:r w:rsidRPr="00266D45">
        <w:rPr>
          <w:rStyle w:val="StyleBoldUnderline"/>
          <w:b/>
          <w:highlight w:val="cyan"/>
        </w:rPr>
        <w:t>decline</w:t>
      </w:r>
      <w:r w:rsidRPr="002C14C7">
        <w:rPr>
          <w:rStyle w:val="StyleBoldUnderline"/>
        </w:rPr>
        <w:t xml:space="preserve"> over the past decade</w:t>
      </w:r>
      <w:r w:rsidRPr="004D42DA">
        <w:rPr>
          <w:sz w:val="12"/>
        </w:rPr>
        <w:t xml:space="preserve"> as one might expect if the decline were the result of gradual geological depletion (i.e., peak oil) or fraying of U.S.-Saudi relations. Rather, it plummeted in 2002–2003 when two major disruptions caused OPEC producers to tap their spare capacity: OPEC replaced the oil disrupted by Venezuela's oil strikes (2002–2003) and by the invasion of Iraq (2003). The lesson of 2002–2003 is not that spare capacity is disappearing. The lesson is that </w:t>
      </w:r>
      <w:r w:rsidRPr="00266D45">
        <w:rPr>
          <w:rStyle w:val="StyleBoldUnderline"/>
          <w:highlight w:val="cyan"/>
        </w:rPr>
        <w:t>spare capacity was used to respond to</w:t>
      </w:r>
      <w:r w:rsidRPr="004D42DA">
        <w:rPr>
          <w:rStyle w:val="StyleBoldUnderline"/>
        </w:rPr>
        <w:t xml:space="preserve"> supply </w:t>
      </w:r>
      <w:r w:rsidRPr="00266D45">
        <w:rPr>
          <w:rStyle w:val="StyleBoldUnderline"/>
          <w:highlight w:val="cyan"/>
        </w:rPr>
        <w:t>disruptions</w:t>
      </w:r>
      <w:r w:rsidRPr="004D42DA">
        <w:rPr>
          <w:rStyle w:val="StyleBoldUnderline"/>
        </w:rPr>
        <w:t>—exactly as our theory predicts</w:t>
      </w:r>
      <w:r w:rsidRPr="004D42DA">
        <w:rPr>
          <w:sz w:val="12"/>
        </w:rPr>
        <w:t xml:space="preserve">. In the years that followed, the global economy grew rapidly, so demand for oil soared in the United States, China, India, and other major economies. OPEC's slack capacity stayed relatively low for several years because even as OPEC members developed new capacity to recreate their normal buffer, economic growth kept shifting the goalposts. And the fear among OPEC members that some of the rapid demand growth was actually a bubble—fear that turned out to be well-founded—constrained the pace of OPEC members' oil infrastructure investments. Naturally, </w:t>
      </w:r>
      <w:r w:rsidRPr="00266D45">
        <w:rPr>
          <w:rStyle w:val="StyleBoldUnderline"/>
          <w:highlight w:val="cyan"/>
        </w:rPr>
        <w:t>when the bubble popped with</w:t>
      </w:r>
      <w:r w:rsidRPr="004D42DA">
        <w:rPr>
          <w:rStyle w:val="StyleBoldUnderline"/>
        </w:rPr>
        <w:t xml:space="preserve"> the </w:t>
      </w:r>
      <w:r w:rsidRPr="00266D45">
        <w:rPr>
          <w:rStyle w:val="StyleBoldUnderline"/>
          <w:highlight w:val="cyan"/>
        </w:rPr>
        <w:t>2008</w:t>
      </w:r>
      <w:r w:rsidRPr="004D42DA">
        <w:rPr>
          <w:rStyle w:val="StyleBoldUnderline"/>
        </w:rPr>
        <w:t xml:space="preserve"> financial crisis, </w:t>
      </w:r>
      <w:r w:rsidRPr="00266D45">
        <w:rPr>
          <w:rStyle w:val="StyleBoldUnderline"/>
          <w:highlight w:val="cyan"/>
        </w:rPr>
        <w:t>spare capacity</w:t>
      </w:r>
      <w:r w:rsidRPr="004D42DA">
        <w:rPr>
          <w:rStyle w:val="StyleBoldUnderline"/>
        </w:rPr>
        <w:t xml:space="preserve"> suddenly </w:t>
      </w:r>
      <w:r w:rsidRPr="00266D45">
        <w:rPr>
          <w:rStyle w:val="StyleBoldUnderline"/>
          <w:highlight w:val="cyan"/>
        </w:rPr>
        <w:t>returned</w:t>
      </w:r>
      <w:r w:rsidRPr="004D42DA">
        <w:rPr>
          <w:rStyle w:val="StyleBoldUnderline"/>
        </w:rPr>
        <w:t xml:space="preserve"> to the oil market.</w:t>
      </w:r>
      <w:r>
        <w:rPr>
          <w:rStyle w:val="StyleBoldUnderline"/>
        </w:rPr>
        <w:t xml:space="preserve"> </w:t>
      </w:r>
      <w:r w:rsidRPr="004D42DA">
        <w:rPr>
          <w:rStyle w:val="StyleBoldUnderline"/>
        </w:rPr>
        <w:t xml:space="preserve">More disruptions have occurred since 2002–2003, and </w:t>
      </w:r>
      <w:r w:rsidRPr="00266D45">
        <w:rPr>
          <w:rStyle w:val="StyleBoldUnderline"/>
          <w:highlight w:val="cyan"/>
        </w:rPr>
        <w:t>each time oil markets responded</w:t>
      </w:r>
      <w:r w:rsidRPr="004D42DA">
        <w:rPr>
          <w:sz w:val="12"/>
        </w:rPr>
        <w:t xml:space="preserve"> as our theory suggests: </w:t>
      </w:r>
      <w:r w:rsidRPr="00266D45">
        <w:rPr>
          <w:rStyle w:val="StyleBoldUnderline"/>
          <w:b/>
          <w:highlight w:val="cyan"/>
        </w:rPr>
        <w:t>by tapping spare capacity</w:t>
      </w:r>
      <w:r w:rsidRPr="004D42DA">
        <w:rPr>
          <w:rStyle w:val="StyleBoldUnderline"/>
          <w:b/>
        </w:rPr>
        <w:t xml:space="preserve"> to replace lost oil.</w:t>
      </w:r>
      <w:r w:rsidRPr="004D42DA">
        <w:rPr>
          <w:sz w:val="12"/>
        </w:rPr>
        <w:t xml:space="preserve"> </w:t>
      </w:r>
      <w:r w:rsidRPr="004D42DA">
        <w:rPr>
          <w:rStyle w:val="StyleBoldUnderline"/>
        </w:rPr>
        <w:t xml:space="preserve">The civil war in </w:t>
      </w:r>
      <w:r w:rsidRPr="00266D45">
        <w:rPr>
          <w:rStyle w:val="StyleBoldUnderline"/>
          <w:highlight w:val="cyan"/>
        </w:rPr>
        <w:t>Libya</w:t>
      </w:r>
      <w:r w:rsidRPr="004D42DA">
        <w:rPr>
          <w:rStyle w:val="StyleBoldUnderline"/>
        </w:rPr>
        <w:t xml:space="preserve"> </w:t>
      </w:r>
      <w:r w:rsidRPr="00266D45">
        <w:rPr>
          <w:rStyle w:val="StyleBoldUnderline"/>
          <w:highlight w:val="cyan"/>
        </w:rPr>
        <w:t>denied</w:t>
      </w:r>
      <w:r w:rsidRPr="004D42DA">
        <w:rPr>
          <w:rStyle w:val="StyleBoldUnderline"/>
        </w:rPr>
        <w:t xml:space="preserve"> world markets roughly </w:t>
      </w:r>
      <w:r w:rsidRPr="00266D45">
        <w:rPr>
          <w:rStyle w:val="StyleBoldUnderline"/>
          <w:highlight w:val="cyan"/>
        </w:rPr>
        <w:t>1.5 million barrels</w:t>
      </w:r>
      <w:r w:rsidRPr="004D42DA">
        <w:rPr>
          <w:rStyle w:val="StyleBoldUnderline"/>
        </w:rPr>
        <w:t xml:space="preserve"> of oil </w:t>
      </w:r>
      <w:r w:rsidRPr="00266D45">
        <w:rPr>
          <w:rStyle w:val="StyleBoldUnderline"/>
          <w:highlight w:val="cyan"/>
        </w:rPr>
        <w:t>per day. OPEC responded</w:t>
      </w:r>
      <w:r w:rsidRPr="004D42DA">
        <w:rPr>
          <w:rStyle w:val="StyleBoldUnderline"/>
        </w:rPr>
        <w:t xml:space="preserve"> rapidly by turning spare capacity into actual production, replacing the Libyan oil almost </w:t>
      </w:r>
      <w:r w:rsidRPr="00266D45">
        <w:rPr>
          <w:rStyle w:val="Emphasis"/>
          <w:highlight w:val="cyan"/>
        </w:rPr>
        <w:t>immediately</w:t>
      </w:r>
      <w:r w:rsidRPr="004D42DA">
        <w:rPr>
          <w:sz w:val="12"/>
        </w:rPr>
        <w:t xml:space="preserve">. What is perhaps most striking about oil supplies and spare capacity over the past decade is that </w:t>
      </w:r>
      <w:r w:rsidRPr="004D42DA">
        <w:rPr>
          <w:rStyle w:val="StyleBoldUnderline"/>
        </w:rPr>
        <w:t xml:space="preserve">despite the ongoing use of </w:t>
      </w:r>
      <w:r w:rsidRPr="004D42DA">
        <w:rPr>
          <w:sz w:val="12"/>
        </w:rPr>
        <w:t xml:space="preserve">what would otherwise be </w:t>
      </w:r>
      <w:r w:rsidRPr="004D42DA">
        <w:rPr>
          <w:rStyle w:val="StyleBoldUnderline"/>
        </w:rPr>
        <w:t>millions of barrels per day of “spare capacity</w:t>
      </w:r>
      <w:r w:rsidRPr="004D42DA">
        <w:rPr>
          <w:sz w:val="12"/>
        </w:rPr>
        <w:t xml:space="preserve">”—to make up for Iraq's depressed oil production and to replace Libyan exports—the United States and its oil allies are still sufficiently confident that </w:t>
      </w:r>
      <w:r w:rsidRPr="00266D45">
        <w:rPr>
          <w:rStyle w:val="StyleBoldUnderline"/>
          <w:b/>
          <w:highlight w:val="cyan"/>
        </w:rPr>
        <w:t>there is ample spare capacity to</w:t>
      </w:r>
      <w:r w:rsidRPr="004D42DA">
        <w:rPr>
          <w:rStyle w:val="StyleBoldUnderline"/>
          <w:b/>
        </w:rPr>
        <w:t xml:space="preserve"> try to </w:t>
      </w:r>
      <w:r w:rsidRPr="00266D45">
        <w:rPr>
          <w:rStyle w:val="StyleBoldUnderline"/>
          <w:b/>
          <w:highlight w:val="cyan"/>
        </w:rPr>
        <w:t>cut off Iran's oil exports</w:t>
      </w:r>
      <w:r w:rsidRPr="004D42DA">
        <w:rPr>
          <w:sz w:val="12"/>
        </w:rPr>
        <w:t xml:space="preserve">. What of the future? </w:t>
      </w:r>
      <w:r w:rsidRPr="004D42DA">
        <w:rPr>
          <w:rStyle w:val="StyleBoldUnderline"/>
        </w:rPr>
        <w:t>Neither the U.S. Department of Energy nor the International Energy Agency agree with Levi that spare capacity is drying up</w:t>
      </w:r>
      <w:r w:rsidRPr="004D42DA">
        <w:rPr>
          <w:sz w:val="12"/>
        </w:rPr>
        <w:t xml:space="preserve">. 6 In fact, some analysts hope that Iraq, infused with new investment, will see its oil production soar, and Libyan production may soon rebound. Today, without access to much Iraqi or Libyan oil, there is plenty of capacity; if their oil industries recover, the world will truly be awash in spare oil capacity. The bottom line from the data is that the </w:t>
      </w:r>
      <w:r w:rsidRPr="004D42DA">
        <w:rPr>
          <w:rStyle w:val="StyleBoldUnderline"/>
        </w:rPr>
        <w:t>fluctuation in spare capacity over the past decade</w:t>
      </w:r>
      <w:r w:rsidRPr="004D42DA">
        <w:rPr>
          <w:sz w:val="12"/>
        </w:rPr>
        <w:t xml:space="preserve">—which Levi uses to refute our claims—actually </w:t>
      </w:r>
      <w:r w:rsidRPr="004D42DA">
        <w:rPr>
          <w:rStyle w:val="StyleBoldUnderline"/>
        </w:rPr>
        <w:t xml:space="preserve">provides the strongest possible support for our argument. </w:t>
      </w:r>
      <w:r w:rsidRPr="00266D45">
        <w:rPr>
          <w:rStyle w:val="StyleBoldUnderline"/>
          <w:highlight w:val="cyan"/>
        </w:rPr>
        <w:t>Spare capacity has dipped</w:t>
      </w:r>
      <w:r w:rsidRPr="004D42DA">
        <w:rPr>
          <w:rStyle w:val="StyleBoldUnderline"/>
        </w:rPr>
        <w:t xml:space="preserve"> repeatedly</w:t>
      </w:r>
      <w:r w:rsidRPr="004D42DA">
        <w:rPr>
          <w:sz w:val="12"/>
        </w:rPr>
        <w:t xml:space="preserve">—but not because of peak oil or because OPEC is no longer concerned with cheating. Rather, spare capacity has repeatedly dipped in the past decade </w:t>
      </w:r>
      <w:r w:rsidRPr="00866097">
        <w:rPr>
          <w:rStyle w:val="StyleBoldUnderline"/>
          <w:highlight w:val="cyan"/>
        </w:rPr>
        <w:t>because</w:t>
      </w:r>
      <w:r w:rsidRPr="004D42DA">
        <w:rPr>
          <w:rStyle w:val="StyleBoldUnderline"/>
        </w:rPr>
        <w:t xml:space="preserve"> oil </w:t>
      </w:r>
      <w:r w:rsidRPr="00866097">
        <w:rPr>
          <w:rStyle w:val="StyleBoldUnderline"/>
          <w:highlight w:val="cyan"/>
        </w:rPr>
        <w:t xml:space="preserve">markets turned spare </w:t>
      </w:r>
      <w:r w:rsidRPr="00866097">
        <w:rPr>
          <w:rStyle w:val="StyleBoldUnderline"/>
        </w:rPr>
        <w:t xml:space="preserve">capacity </w:t>
      </w:r>
      <w:r w:rsidRPr="00866097">
        <w:rPr>
          <w:rStyle w:val="StyleBoldUnderline"/>
          <w:highlight w:val="cyan"/>
        </w:rPr>
        <w:t>into active capacity</w:t>
      </w:r>
      <w:r w:rsidRPr="004D42DA">
        <w:rPr>
          <w:rStyle w:val="StyleBoldUnderline"/>
        </w:rPr>
        <w:t xml:space="preserve"> whenever disruptions occurred.</w:t>
      </w:r>
      <w:r>
        <w:rPr>
          <w:rStyle w:val="StyleBoldUnderline"/>
        </w:rPr>
        <w:t xml:space="preserve"> </w:t>
      </w:r>
      <w:r w:rsidRPr="004D42DA">
        <w:rPr>
          <w:sz w:val="12"/>
        </w:rPr>
        <w:t xml:space="preserve">To be clear, we do not argue that spare capacity to pump oil will always be high. It will vary according to economic conditions and the level of trust among cartel members. Nor do we put too much stock in the exact estimates of spare capacity that Levi cites—or that we use in Figure 1—because, as we noted above, oil-producing states and firms hide the truth. But the data reveal the general pattern if not precise details. And Levi and we rely on the same data, and they support our theory and undermine his critique. The broader point for U.S. foreign policy is that </w:t>
      </w:r>
      <w:r w:rsidRPr="004D42DA">
        <w:rPr>
          <w:rStyle w:val="StyleBoldUnderline"/>
        </w:rPr>
        <w:t>given the 1.4 billion barrels of oil in U.S.</w:t>
      </w:r>
      <w:r w:rsidRPr="004D42DA">
        <w:rPr>
          <w:sz w:val="12"/>
        </w:rPr>
        <w:t xml:space="preserve"> and allied government-controlled </w:t>
      </w:r>
      <w:r w:rsidRPr="004D42DA">
        <w:rPr>
          <w:rStyle w:val="StyleBoldUnderline"/>
        </w:rPr>
        <w:t>stockpiles</w:t>
      </w:r>
      <w:r w:rsidRPr="004D42DA">
        <w:rPr>
          <w:sz w:val="12"/>
        </w:rPr>
        <w:t xml:space="preserve">, given the huge </w:t>
      </w:r>
      <w:r w:rsidRPr="004D42DA">
        <w:rPr>
          <w:rStyle w:val="StyleBoldUnderline"/>
        </w:rPr>
        <w:t>commercial stocks in storage tanks around the world, and</w:t>
      </w:r>
      <w:r w:rsidRPr="004D42DA">
        <w:rPr>
          <w:sz w:val="12"/>
        </w:rPr>
        <w:t xml:space="preserve"> given </w:t>
      </w:r>
      <w:r w:rsidRPr="004D42DA">
        <w:rPr>
          <w:rStyle w:val="StyleBoldUnderline"/>
        </w:rPr>
        <w:t>OPEC's spare capacity, it is hard to justify a large forward military presence in the Persian Gulf on the basis of the erroneous notion that the world's energy supplies are balanced on a knife's edge.</w:t>
      </w:r>
    </w:p>
    <w:p w:rsidR="00570EB6" w:rsidRDefault="00570EB6" w:rsidP="00570EB6">
      <w:pPr>
        <w:pStyle w:val="Heading3"/>
      </w:pPr>
      <w:r>
        <w:t>A2: Europe Scenario</w:t>
      </w:r>
    </w:p>
    <w:p w:rsidR="005A2891" w:rsidRDefault="005A2891" w:rsidP="005A2891">
      <w:pPr>
        <w:pStyle w:val="Heading4"/>
      </w:pPr>
      <w:r>
        <w:t>EU FTA solves economic growth</w:t>
      </w:r>
    </w:p>
    <w:p w:rsidR="005A2891" w:rsidRPr="009B55C4" w:rsidRDefault="005A2891" w:rsidP="005A2891">
      <w:r w:rsidRPr="009B55C4">
        <w:rPr>
          <w:rStyle w:val="StyleStyleBold12pt"/>
        </w:rPr>
        <w:t>ICTSD, 2-6</w:t>
      </w:r>
      <w:r>
        <w:t>-’13 (International Centre for Trade and Sustainable Development, “Questions Linger As EU, US Consider Launching Trade Talks” Bridges Weekly, http://ictsd.org/i/trade-and-sustainable-development-agenda/153479/)//JAG</w:t>
      </w:r>
    </w:p>
    <w:p w:rsidR="005A2891" w:rsidRPr="005A2891" w:rsidRDefault="005A2891" w:rsidP="005A2891">
      <w:pPr>
        <w:rPr>
          <w:sz w:val="12"/>
        </w:rPr>
      </w:pPr>
      <w:r w:rsidRPr="005A2891">
        <w:rPr>
          <w:rStyle w:val="StyleBoldUnderline"/>
        </w:rPr>
        <w:t>Top officials from</w:t>
      </w:r>
      <w:r w:rsidRPr="005A2891">
        <w:rPr>
          <w:sz w:val="12"/>
        </w:rPr>
        <w:t xml:space="preserve"> both </w:t>
      </w:r>
      <w:r w:rsidRPr="005A2891">
        <w:rPr>
          <w:rStyle w:val="StyleBoldUnderline"/>
        </w:rPr>
        <w:t>the US and EU have been meeting</w:t>
      </w:r>
      <w:r w:rsidRPr="005A2891">
        <w:rPr>
          <w:sz w:val="12"/>
        </w:rPr>
        <w:t xml:space="preserve"> over the past week </w:t>
      </w:r>
      <w:r w:rsidRPr="005A2891">
        <w:rPr>
          <w:rStyle w:val="StyleBoldUnderline"/>
        </w:rPr>
        <w:t>to discuss the possibility of</w:t>
      </w:r>
      <w:r w:rsidRPr="005A2891">
        <w:rPr>
          <w:sz w:val="12"/>
        </w:rPr>
        <w:t xml:space="preserve"> launching </w:t>
      </w:r>
      <w:r w:rsidRPr="005A2891">
        <w:rPr>
          <w:rStyle w:val="StyleBoldUnderline"/>
        </w:rPr>
        <w:t>bilateral trade talks</w:t>
      </w:r>
      <w:r w:rsidRPr="005A2891">
        <w:rPr>
          <w:sz w:val="12"/>
        </w:rPr>
        <w:t xml:space="preserve">, leaving observers and analysts to speculate whether the long-awaited announcement might soon be on the horizon. However, </w:t>
      </w:r>
      <w:r w:rsidRPr="005A2891">
        <w:rPr>
          <w:rStyle w:val="StyleBoldUnderline"/>
        </w:rPr>
        <w:t>questions remain over whether the two sides will be able to resolve</w:t>
      </w:r>
      <w:r w:rsidRPr="005A2891">
        <w:rPr>
          <w:sz w:val="12"/>
        </w:rPr>
        <w:t xml:space="preserve"> long-standing </w:t>
      </w:r>
      <w:r w:rsidRPr="005A2891">
        <w:rPr>
          <w:rStyle w:val="StyleBoldUnderline"/>
        </w:rPr>
        <w:t>differences</w:t>
      </w:r>
      <w:r w:rsidRPr="005A2891">
        <w:rPr>
          <w:sz w:val="12"/>
        </w:rPr>
        <w:t xml:space="preserve"> that have blocked such negotiations in the past. EU Trade Commissioner Karel De Gucht spent Wednesday in Washington meeting with his counterpart - US Trade Representative Ron Kirk - with the goal of putting the finishing touches on a joint report by the EU-US High-Level Working Group on Jobs and Growth, which is expected to include recommendations regarding the potential negotiations. However, these efforts ultimately did not succeed, leaving the release date of the report up in the air. An interim report released in June had found that </w:t>
      </w:r>
      <w:r w:rsidRPr="005A2891">
        <w:rPr>
          <w:rStyle w:val="StyleBoldUnderline"/>
        </w:rPr>
        <w:t>a broad, comprehensive bilateral deal was the option with “</w:t>
      </w:r>
      <w:r w:rsidRPr="005A2891">
        <w:rPr>
          <w:rStyle w:val="StyleBoldUnderline"/>
          <w:b/>
        </w:rPr>
        <w:t>greatest potential</w:t>
      </w:r>
      <w:r w:rsidRPr="005A2891">
        <w:rPr>
          <w:rStyle w:val="StyleBoldUnderline"/>
        </w:rPr>
        <w:t>” for supporting jobs and fostering economic growth in both trading partners</w:t>
      </w:r>
      <w:r w:rsidRPr="005A2891">
        <w:rPr>
          <w:sz w:val="12"/>
        </w:rPr>
        <w:t>. (See Bridges Weekly, 27 June 2012) While the EU trade chief has said in recent weeks that the final report - which was originally expected in December - is nearly ready, the repeated delays have appeared to indicate that Washington might still have concerns. “</w:t>
      </w:r>
      <w:r w:rsidRPr="005A2891">
        <w:rPr>
          <w:rStyle w:val="StyleBoldUnderline"/>
        </w:rPr>
        <w:t>We only want to move forward if we are confident that Europeans are as serious as we are about tackling issues that have tripped us up before</w:t>
      </w:r>
      <w:r w:rsidRPr="005A2891">
        <w:rPr>
          <w:sz w:val="12"/>
        </w:rPr>
        <w:t xml:space="preserve">,” Mike Froman - a trusted Obama adviser who serves as US Deputy National Security Advisor for International Economic Affairs - told the Financial Times on Tuesday, adding that Washington does not want to end up mired in protracted negotiations without an end in sight. The two sides have long sparred over issues such as regulations and standards, which stymied efforts to deepen bilateral trade ties in the past. The US and EU currently trade €700 billion annually in goods and services; while already having low tariffs between them, experts note that the </w:t>
      </w:r>
      <w:r w:rsidRPr="005A2891">
        <w:rPr>
          <w:rStyle w:val="StyleBoldUnderline"/>
        </w:rPr>
        <w:t xml:space="preserve">lowering of non-tariff barriers and reconciliation of different regulatory regimes could have a significant impact on the volume of bilateral trade. </w:t>
      </w:r>
      <w:r w:rsidRPr="005A2891">
        <w:rPr>
          <w:sz w:val="12"/>
        </w:rPr>
        <w:t xml:space="preserve">As part of Brussels’ efforts to show Washington that it has the political will needed to address some of these tough topics, the EU decided on Monday to lift its ban on imports of live pigs and of beef carcasses cleaned with lactic acid, while ultimately leaving in place another agricultural barrier - restrictions on imports of a US animal fat known as tallow - that Washington has taken issue with. Leaders from the EU’s 27 member states, meeting as the European Council, are slated to discuss the proposed negotiations on Thursday; whether the joint working group’s report would be ready in time for the gathering was unclear as Bridges went to press on Wednesday evening. With US President Barack Obama set to deliver the annual State of the Union address next Tuesday - the speech in which he outlines his administration’s policy goals for the rest of the year - trade observers are watching to see if a decision might be made in time for the high-level event. Biden: Talks “within our reach” Despite these questions, </w:t>
      </w:r>
      <w:r w:rsidRPr="005A2891">
        <w:rPr>
          <w:rStyle w:val="StyleBoldUnderline"/>
        </w:rPr>
        <w:t>top political officials from both sides have continued to advocate for the benefits that this type of trade deal might provide.</w:t>
      </w:r>
      <w:r w:rsidRPr="005A2891">
        <w:rPr>
          <w:sz w:val="12"/>
        </w:rPr>
        <w:t xml:space="preserve"> During a five-day trip to Europe, US Vice President Joe Biden said that </w:t>
      </w:r>
      <w:r w:rsidRPr="005A2891">
        <w:rPr>
          <w:rStyle w:val="StyleBoldUnderline"/>
        </w:rPr>
        <w:t xml:space="preserve">such an initiative could have </w:t>
      </w:r>
      <w:r w:rsidRPr="005A2891">
        <w:rPr>
          <w:rStyle w:val="StyleBoldUnderline"/>
          <w:b/>
        </w:rPr>
        <w:t>huge potential for the world’s largest trading relationship</w:t>
      </w:r>
      <w:r w:rsidRPr="005A2891">
        <w:rPr>
          <w:sz w:val="12"/>
        </w:rPr>
        <w:t xml:space="preserve">, particularly given the recent economic and financial struggles that both the EU and US are working to overcome. “Now, just imagine what we can do as we get our respective houses in order,” Biden told a Munich audience on Friday. “Already, Europe is America’s largest economic partner, and the numbers are staggering - over US$600 billion in annual trade that creates and sustains millions of jobs on the continent and at home, and a US$5 trillion overall commercial relationship.” Acknowledging the two sides’ long-standing differences on issues such as regulations and standards - which “continue to divide us” - Biden stressed that the remaining question is whether there is sufficient political will to resolve these disagreements. “If so, we should pursue a trans-Atlantic partnership. And if we go down that road, we should try to do it on one tank of gas and avoid protracted rounds of negotiations. </w:t>
      </w:r>
      <w:r w:rsidRPr="005A2891">
        <w:rPr>
          <w:rStyle w:val="StyleBoldUnderline"/>
        </w:rPr>
        <w:t>This is within our reach</w:t>
      </w:r>
      <w:r w:rsidRPr="005A2891">
        <w:rPr>
          <w:sz w:val="12"/>
        </w:rPr>
        <w:t xml:space="preserve">,” the US Vice President urged, noting that </w:t>
      </w:r>
      <w:r w:rsidRPr="005A2891">
        <w:rPr>
          <w:rStyle w:val="StyleBoldUnderline"/>
        </w:rPr>
        <w:t xml:space="preserve">the rewards for successfully reaching such an agreement are “almost boundless.” </w:t>
      </w:r>
      <w:r w:rsidRPr="005A2891">
        <w:rPr>
          <w:sz w:val="12"/>
        </w:rPr>
        <w:t>Speaking ahead of her meeting with Biden, German Chancellor Angela Merkel also expressed her personal wish for progress in the bilateral trade talks. “</w:t>
      </w:r>
      <w:r w:rsidRPr="005A2891">
        <w:rPr>
          <w:rStyle w:val="StyleBoldUnderline"/>
        </w:rPr>
        <w:t>There are positive signs</w:t>
      </w:r>
      <w:r w:rsidRPr="005A2891">
        <w:rPr>
          <w:sz w:val="12"/>
        </w:rPr>
        <w:t>,” she said,</w:t>
      </w:r>
      <w:r w:rsidRPr="0064716E">
        <w:rPr>
          <w:sz w:val="12"/>
        </w:rPr>
        <w:t xml:space="preserve"> in comments reported by Reuters, adding that she was grateful that this has also been placed on the Obama administration’s agenda.</w:t>
      </w:r>
    </w:p>
    <w:p w:rsidR="00257CA0" w:rsidRDefault="00570EB6" w:rsidP="00257CA0">
      <w:pPr>
        <w:pStyle w:val="Heading3"/>
      </w:pPr>
      <w:r>
        <w:t>A2: Colombia Scenario</w:t>
      </w:r>
    </w:p>
    <w:p w:rsidR="005A2891" w:rsidRDefault="005A2891" w:rsidP="005A2891">
      <w:pPr>
        <w:pStyle w:val="Heading4"/>
      </w:pPr>
      <w:r>
        <w:t xml:space="preserve">Instability is inevitable but won’t escalate—military conflict is empirically denied </w:t>
      </w:r>
    </w:p>
    <w:p w:rsidR="005A2891" w:rsidRPr="00A22D59" w:rsidRDefault="005A2891" w:rsidP="005A2891">
      <w:r w:rsidRPr="00A22D59">
        <w:rPr>
          <w:rStyle w:val="StyleStyleBold12pt"/>
        </w:rPr>
        <w:t>Perez-Linan</w:t>
      </w:r>
      <w:r w:rsidRPr="00A22D59">
        <w:t xml:space="preserve">, prof @ Pitt, </w:t>
      </w:r>
      <w:r w:rsidRPr="00A22D59">
        <w:rPr>
          <w:rStyle w:val="StyleStyleBold12pt"/>
        </w:rPr>
        <w:t>7</w:t>
      </w:r>
      <w:r w:rsidRPr="00A22D59">
        <w:t xml:space="preserve"> [Aníbal Pérez-Liñán is associate professor of political science at the University of Pittsburgh, “Presidential Impeachment and</w:t>
      </w:r>
      <w:r w:rsidRPr="00A22D59">
        <w:rPr>
          <w:rFonts w:ascii="MS Gothic" w:eastAsia="MS Gothic" w:hAnsi="MS Gothic" w:cs="MS Gothic" w:hint="eastAsia"/>
        </w:rPr>
        <w:t> </w:t>
      </w:r>
      <w:r w:rsidRPr="00A22D59">
        <w:t>the New Political Instability</w:t>
      </w:r>
      <w:r w:rsidRPr="00A22D59">
        <w:rPr>
          <w:rFonts w:ascii="MS Gothic" w:eastAsia="MS Gothic" w:hAnsi="MS Gothic" w:cs="MS Gothic" w:hint="eastAsia"/>
        </w:rPr>
        <w:t> </w:t>
      </w:r>
      <w:r w:rsidRPr="00A22D59">
        <w:t>in Latin America,” http://www.cup.cam.ac.uk/us/catalogue/catalogue.asp?isbn=9780521178495&amp;ss=fro]</w:t>
      </w:r>
    </w:p>
    <w:p w:rsidR="005A2891" w:rsidRPr="005A2891" w:rsidRDefault="005A2891" w:rsidP="005A2891">
      <w:r w:rsidRPr="00A22D59">
        <w:rPr>
          <w:rStyle w:val="StyleBoldUnderline"/>
        </w:rPr>
        <w:t>The 1990s were an era of great hopes for Latin America. After the demise of authoritarian regimes in the 1980s and the early 1990s, major economic reforms were undertaken</w:t>
      </w:r>
      <w:r w:rsidRPr="00A22D59">
        <w:t xml:space="preserve"> in most Latin American countries in order to reduce chronic inflation and promote sustained growth. For many contemporary observers, </w:t>
      </w:r>
      <w:r w:rsidRPr="00A22D59">
        <w:rPr>
          <w:rStyle w:val="StyleBoldUnderline"/>
        </w:rPr>
        <w:t>the confluence of democracy and free markets signaled a break with the past, the dawn of</w:t>
      </w:r>
      <w:r w:rsidRPr="00A22D59">
        <w:t xml:space="preserve"> a new era of civil liberties, prosperity, and </w:t>
      </w:r>
      <w:r w:rsidRPr="00A22D59">
        <w:rPr>
          <w:rStyle w:val="StyleBoldUnderline"/>
        </w:rPr>
        <w:t>political stability</w:t>
      </w:r>
      <w:r w:rsidRPr="00A22D59">
        <w:t>.</w:t>
      </w:r>
      <w:r>
        <w:rPr>
          <w:b/>
        </w:rPr>
        <w:t xml:space="preserve"> </w:t>
      </w:r>
      <w:r w:rsidRPr="00A22D59">
        <w:t xml:space="preserve">More than a decade later, it is hard to look back at this period without a mixture of nostalgia and sarcasm. </w:t>
      </w:r>
      <w:r w:rsidRPr="00A22D59">
        <w:rPr>
          <w:rStyle w:val="StyleBoldUnderline"/>
        </w:rPr>
        <w:t>The legacies of the 1990s varied from country to country, but they can be generally described as notable achievements overshadowed by missed opportunities</w:t>
      </w:r>
      <w:r w:rsidRPr="00A22D59">
        <w:t xml:space="preserve">. In the economic realm, </w:t>
      </w:r>
      <w:r w:rsidRPr="00A22D59">
        <w:rPr>
          <w:rStyle w:val="StyleBoldUnderline"/>
        </w:rPr>
        <w:t>hyperinflation was eventually defeated</w:t>
      </w:r>
      <w:r w:rsidRPr="00A22D59">
        <w:t xml:space="preserve">, but economic growth remained elusive and poverty resilient. </w:t>
      </w:r>
      <w:r w:rsidRPr="00A22D59">
        <w:rPr>
          <w:rStyle w:val="StyleBoldUnderline"/>
        </w:rPr>
        <w:t>In the political arena, the military eventually withdrew from politics (not a minor feat), but elected governments, surprisingly, continued to collapse</w:t>
      </w:r>
      <w:r w:rsidRPr="00A22D59">
        <w:t xml:space="preserve">. Starting in the early 1990s, presidents were removed from office in Brazil, Venezuela, Guatemala, Ecuador, Paraguay, Peru, Argentina, and Bolivia – in some countries recurrently. </w:t>
      </w:r>
      <w:r w:rsidRPr="00A22D59">
        <w:rPr>
          <w:rStyle w:val="StyleBoldUnderline"/>
        </w:rPr>
        <w:t>This outcome frequently represented the triumph of an indignant society over a corrupt or abusive executive</w:t>
      </w:r>
      <w:r w:rsidRPr="00A22D59">
        <w:t>, but it seldom prevented the occurrence of new abuses in later administrations. By the early years of the twenty-first century, it was clear that the particular circumstances of each crisis represented only parts of a broader puzzle – a new pattern of political instability emerging in the region.</w:t>
      </w:r>
      <w:r>
        <w:rPr>
          <w:b/>
        </w:rPr>
        <w:t xml:space="preserve"> </w:t>
      </w:r>
      <w:r w:rsidRPr="00A22D59">
        <w:t xml:space="preserve">This book explores the origins and the consequences of this novel pattern of instability, emphasizing the critical events that defined the new trend between 1992 and 2004. During this period, </w:t>
      </w:r>
      <w:r w:rsidRPr="00A22D59">
        <w:rPr>
          <w:rStyle w:val="StyleBoldUnderline"/>
        </w:rPr>
        <w:t xml:space="preserve">civilian elites realized that traditional military coups had become for the most part unfeasible and experimented with the use of constitutional instruments </w:t>
      </w:r>
      <w:r w:rsidRPr="00A22D59">
        <w:t xml:space="preserve">to remove unpopular presidents from office. </w:t>
      </w:r>
      <w:r w:rsidRPr="00A22D59">
        <w:rPr>
          <w:rStyle w:val="StyleBoldUnderline"/>
        </w:rPr>
        <w:t>Presidential impeachment thus became a distinctive mark</w:t>
      </w:r>
      <w:r w:rsidRPr="00A22D59">
        <w:t xml:space="preserve"> of the new political landscape in Latin America.</w:t>
      </w:r>
      <w:r>
        <w:rPr>
          <w:b/>
        </w:rPr>
        <w:t xml:space="preserve"> </w:t>
      </w:r>
      <w:r w:rsidRPr="00A22D59">
        <w:rPr>
          <w:rStyle w:val="StyleBoldUnderline"/>
        </w:rPr>
        <w:t>The recurrence of presidential crises without democratic breakdown challenged many dominant views among political scientists. Latin American democracies proved to be simultaneously enduring and unstable</w:t>
      </w:r>
      <w:r w:rsidRPr="00A22D59">
        <w:t>, willing to punish presidential corruption but unable to prevent it, and responsive to popular demands only in the context of massive protests and widespread frustration. My attempts to understand these facts initially relied on well-delimited theoretical perspectives that proved rather disappointing, and I was forced to embark on a long exploration across the disciplinary boundaries of political sociology, communication, political behavior, institutional analysis, democratization, and the study of social movements. Others who have studied these topics more thoroughly than I may be reluctant to recognize their subject in the chapters that follow, but I hope that they will forgive my intrusion. In the course of this exploration I have wandered through the academic fields of many colleagues and collected a large number of intellectual debts along the way.</w:t>
      </w:r>
    </w:p>
    <w:p w:rsidR="00257CA0" w:rsidRDefault="00257CA0" w:rsidP="00257CA0">
      <w:pPr>
        <w:pStyle w:val="Heading4"/>
      </w:pPr>
      <w:r>
        <w:t>FARC Declining Now</w:t>
      </w:r>
    </w:p>
    <w:p w:rsidR="00257CA0" w:rsidRPr="00ED02B3" w:rsidRDefault="00257CA0" w:rsidP="00257CA0">
      <w:pPr>
        <w:rPr>
          <w:rStyle w:val="StyleStyleBold12pt"/>
        </w:rPr>
      </w:pPr>
      <w:r w:rsidRPr="00ED02B3">
        <w:rPr>
          <w:rStyle w:val="StyleStyleBold12pt"/>
        </w:rPr>
        <w:t>Valencia, research fellow @ the Council on Hemispheric Affairs, 12</w:t>
      </w:r>
    </w:p>
    <w:p w:rsidR="00257CA0" w:rsidRDefault="00257CA0" w:rsidP="00257CA0">
      <w:r>
        <w:t xml:space="preserve">(Robert, July 3, pg. </w:t>
      </w:r>
      <w:r w:rsidRPr="00ED02B3">
        <w:t>http://yalejournal.org/2012/07/colombia-and-farc-will-the-internal-conflict-reach-an-end/</w:t>
      </w:r>
      <w:r>
        <w:t>)</w:t>
      </w:r>
    </w:p>
    <w:p w:rsidR="00257CA0" w:rsidRDefault="00257CA0" w:rsidP="00257CA0">
      <w:r w:rsidRPr="00ED02B3">
        <w:t xml:space="preserve">Though FARC still poses some degree of threat to the Colombian population, </w:t>
      </w:r>
      <w:r w:rsidRPr="0098040F">
        <w:rPr>
          <w:rStyle w:val="StyleBoldUnderline"/>
          <w:highlight w:val="yellow"/>
        </w:rPr>
        <w:t>the revolutionary force</w:t>
      </w:r>
      <w:r w:rsidRPr="00ED02B3">
        <w:rPr>
          <w:rStyle w:val="StyleBoldUnderline"/>
        </w:rPr>
        <w:t xml:space="preserve"> </w:t>
      </w:r>
      <w:r w:rsidRPr="0098040F">
        <w:rPr>
          <w:rStyle w:val="StyleBoldUnderline"/>
          <w:highlight w:val="yellow"/>
        </w:rPr>
        <w:t>no longer has the clout it possessed decades ago</w:t>
      </w:r>
      <w:r w:rsidRPr="00ED02B3">
        <w:rPr>
          <w:rStyle w:val="StyleBoldUnderline"/>
        </w:rPr>
        <w:t xml:space="preserve">. </w:t>
      </w:r>
      <w:r w:rsidRPr="0098040F">
        <w:rPr>
          <w:rStyle w:val="StyleBoldUnderline"/>
          <w:highlight w:val="yellow"/>
        </w:rPr>
        <w:t>The deaths of its rank and file</w:t>
      </w:r>
      <w:r w:rsidRPr="00ED02B3">
        <w:rPr>
          <w:rStyle w:val="StyleBoldUnderline"/>
        </w:rPr>
        <w:t xml:space="preserve"> </w:t>
      </w:r>
      <w:r w:rsidRPr="004D6B70">
        <w:rPr>
          <w:rStyle w:val="StyleBoldUnderline"/>
          <w:highlight w:val="yellow"/>
        </w:rPr>
        <w:t>members, its dwindling military power,</w:t>
      </w:r>
      <w:r w:rsidRPr="00ED02B3">
        <w:rPr>
          <w:rStyle w:val="StyleBoldUnderline"/>
        </w:rPr>
        <w:t xml:space="preserve"> </w:t>
      </w:r>
      <w:r w:rsidRPr="004D6B70">
        <w:rPr>
          <w:rStyle w:val="StyleBoldUnderline"/>
          <w:highlight w:val="yellow"/>
        </w:rPr>
        <w:t>and mounting rejection from Colombians</w:t>
      </w:r>
      <w:r w:rsidRPr="00ED02B3">
        <w:rPr>
          <w:rStyle w:val="StyleBoldUnderline"/>
        </w:rPr>
        <w:t xml:space="preserve"> </w:t>
      </w:r>
      <w:r w:rsidRPr="004D6B70">
        <w:rPr>
          <w:rStyle w:val="StyleBoldUnderline"/>
          <w:highlight w:val="yellow"/>
        </w:rPr>
        <w:t>leave little option for FARC but to reach a peaceful</w:t>
      </w:r>
      <w:r w:rsidRPr="00ED02B3">
        <w:rPr>
          <w:rStyle w:val="StyleBoldUnderline"/>
        </w:rPr>
        <w:t xml:space="preserve"> yet uneasy </w:t>
      </w:r>
      <w:r w:rsidRPr="004D6B70">
        <w:rPr>
          <w:rStyle w:val="StyleBoldUnderline"/>
          <w:highlight w:val="yellow"/>
        </w:rPr>
        <w:t>end to the conflict.</w:t>
      </w:r>
      <w:r w:rsidRPr="00ED02B3">
        <w:rPr>
          <w:rStyle w:val="StyleBoldUnderline"/>
        </w:rPr>
        <w:t xml:space="preserve"> </w:t>
      </w:r>
      <w:r w:rsidRPr="004D6B70">
        <w:rPr>
          <w:rStyle w:val="StyleBoldUnderline"/>
          <w:highlight w:val="yellow"/>
        </w:rPr>
        <w:t>Otherwise,</w:t>
      </w:r>
      <w:r w:rsidRPr="00ED02B3">
        <w:rPr>
          <w:rStyle w:val="StyleBoldUnderline"/>
        </w:rPr>
        <w:t xml:space="preserve"> the </w:t>
      </w:r>
      <w:r w:rsidRPr="004D6B70">
        <w:rPr>
          <w:rStyle w:val="StyleBoldUnderline"/>
          <w:highlight w:val="yellow"/>
        </w:rPr>
        <w:t>Santos</w:t>
      </w:r>
      <w:r w:rsidRPr="00ED02B3">
        <w:rPr>
          <w:rStyle w:val="StyleBoldUnderline"/>
        </w:rPr>
        <w:t xml:space="preserve"> administration</w:t>
      </w:r>
      <w:r w:rsidRPr="00ED02B3">
        <w:t>—and perhaps ensuing administrations—</w:t>
      </w:r>
      <w:r w:rsidRPr="004D6B70">
        <w:rPr>
          <w:rStyle w:val="StyleBoldUnderline"/>
          <w:highlight w:val="yellow"/>
        </w:rPr>
        <w:t>will continue using cutting-edge weaponry that has so damaged FARC</w:t>
      </w:r>
      <w:r w:rsidRPr="00ED02B3">
        <w:rPr>
          <w:rStyle w:val="StyleBoldUnderline"/>
        </w:rPr>
        <w:t xml:space="preserve"> while utilizing civilian means to encourage guerrilleros to leave the organization’s ranks and reintegrate into Colombian society</w:t>
      </w:r>
      <w:r w:rsidRPr="00ED02B3">
        <w:t>.</w:t>
      </w:r>
    </w:p>
    <w:p w:rsidR="00570EB6" w:rsidRDefault="00570EB6" w:rsidP="00570EB6">
      <w:pPr>
        <w:pStyle w:val="Heading4"/>
      </w:pPr>
      <w:r w:rsidRPr="003A5B4B">
        <w:t>Navy will never be challenged</w:t>
      </w:r>
    </w:p>
    <w:p w:rsidR="00570EB6" w:rsidRPr="003A5B4B" w:rsidRDefault="00570EB6" w:rsidP="00570EB6">
      <w:r w:rsidRPr="003A5B4B">
        <w:rPr>
          <w:rStyle w:val="StyleStyleBold12pt"/>
        </w:rPr>
        <w:t>Rubinovitz</w:t>
      </w:r>
      <w:r>
        <w:t xml:space="preserve">, Post-Doc Fellow Davis Institute for International Relations, </w:t>
      </w:r>
      <w:r w:rsidRPr="003A5B4B">
        <w:rPr>
          <w:rStyle w:val="StyleStyleBold12pt"/>
        </w:rPr>
        <w:t>’12</w:t>
      </w:r>
      <w:r>
        <w:t xml:space="preserve"> (Ziv, July, “The US vs. the East Asian rising powers: Can the US stay on top?” 22nd IPSA World Congress, http://rc41.ipsa.org/public/Madrid_2012/rubinovitz.pdf)//JAG</w:t>
      </w:r>
    </w:p>
    <w:p w:rsidR="00570EB6" w:rsidRPr="00570EB6" w:rsidRDefault="00570EB6" w:rsidP="00257CA0">
      <w:pPr>
        <w:rPr>
          <w:bCs/>
          <w:sz w:val="24"/>
          <w:u w:val="single"/>
        </w:rPr>
      </w:pPr>
      <w:r w:rsidRPr="00B83E91">
        <w:rPr>
          <w:sz w:val="16"/>
        </w:rPr>
        <w:t xml:space="preserve">Moreover, </w:t>
      </w:r>
      <w:r w:rsidRPr="003A5B4B">
        <w:rPr>
          <w:rStyle w:val="StyleBoldUnderline"/>
        </w:rPr>
        <w:t>t</w:t>
      </w:r>
      <w:r w:rsidRPr="009433CC">
        <w:rPr>
          <w:rStyle w:val="StyleBoldUnderline"/>
          <w:highlight w:val="yellow"/>
        </w:rPr>
        <w:t>he U.S. is still – and will remain in the foreseeable future – the naval superpower with the most powerful navy that has the best power-projection capabilities.</w:t>
      </w:r>
      <w:r w:rsidRPr="00B83E91">
        <w:rPr>
          <w:sz w:val="16"/>
        </w:rPr>
        <w:t xml:space="preserve"> It can afford to leave the continent and become an offshore balancer. True, it will lose some of its influence, but </w:t>
      </w:r>
      <w:r w:rsidRPr="009433CC">
        <w:rPr>
          <w:rStyle w:val="StyleBoldUnderline"/>
          <w:highlight w:val="yellow"/>
        </w:rPr>
        <w:t>it can preserve its power on the sea and project it restrictedly whenever neede</w:t>
      </w:r>
      <w:r w:rsidRPr="003A5B4B">
        <w:rPr>
          <w:rStyle w:val="StyleBoldUnderline"/>
        </w:rPr>
        <w:t>d</w:t>
      </w:r>
      <w:r w:rsidRPr="00B83E91">
        <w:rPr>
          <w:sz w:val="16"/>
        </w:rPr>
        <w:t xml:space="preserve">. So, very briefly, </w:t>
      </w:r>
      <w:r w:rsidRPr="003A5B4B">
        <w:rPr>
          <w:rStyle w:val="StyleBoldUnderline"/>
        </w:rPr>
        <w:t>t</w:t>
      </w:r>
      <w:r w:rsidRPr="009433CC">
        <w:rPr>
          <w:rStyle w:val="StyleBoldUnderline"/>
          <w:highlight w:val="yellow"/>
        </w:rPr>
        <w:t>he U.S. has a much wider room for maneuver than is presumed,</w:t>
      </w:r>
      <w:r w:rsidRPr="003A5B4B">
        <w:rPr>
          <w:rStyle w:val="StyleBoldUnderline"/>
        </w:rPr>
        <w:t xml:space="preserve"> and w</w:t>
      </w:r>
      <w:r w:rsidRPr="009433CC">
        <w:rPr>
          <w:rStyle w:val="StyleBoldUnderline"/>
          <w:highlight w:val="yellow"/>
        </w:rPr>
        <w:t>ith the most powerful military with no parallel in the foreseeable future, the U.S. still has a wide spectrum of policies it can use,</w:t>
      </w:r>
      <w:r w:rsidRPr="009433CC">
        <w:rPr>
          <w:rStyle w:val="StyleBoldUnderline"/>
        </w:rPr>
        <w:t xml:space="preserve"> h</w:t>
      </w:r>
      <w:r w:rsidRPr="003A5B4B">
        <w:rPr>
          <w:rStyle w:val="StyleBoldUnderline"/>
        </w:rPr>
        <w:t>ence it is in the best position for the coming hegemonic competition.</w:t>
      </w:r>
    </w:p>
    <w:p w:rsidR="00257CA0" w:rsidRDefault="00570EB6" w:rsidP="00570EB6">
      <w:pPr>
        <w:pStyle w:val="Heading3"/>
      </w:pPr>
      <w:r>
        <w:t>A2: Latin America Scenario</w:t>
      </w:r>
    </w:p>
    <w:p w:rsidR="00257CA0" w:rsidRDefault="00257CA0" w:rsidP="00257CA0">
      <w:pPr>
        <w:pStyle w:val="Heading4"/>
      </w:pPr>
      <w:r>
        <w:t>No threat to the U.S. from Venezuela</w:t>
      </w:r>
    </w:p>
    <w:p w:rsidR="00257CA0" w:rsidRPr="00941DA8" w:rsidRDefault="00257CA0" w:rsidP="00257CA0">
      <w:pPr>
        <w:rPr>
          <w:rStyle w:val="StyleStyleBold12pt"/>
        </w:rPr>
      </w:pPr>
      <w:r w:rsidRPr="00941DA8">
        <w:rPr>
          <w:rStyle w:val="StyleStyleBold12pt"/>
        </w:rPr>
        <w:t>BBC 8</w:t>
      </w:r>
    </w:p>
    <w:p w:rsidR="00257CA0" w:rsidRDefault="00257CA0" w:rsidP="00257CA0">
      <w:r>
        <w:t xml:space="preserve">(may 10, pg. </w:t>
      </w:r>
      <w:r w:rsidRPr="00941DA8">
        <w:t>http://venezuelanalysis.com/news/3427</w:t>
      </w:r>
      <w:r>
        <w:t>)</w:t>
      </w:r>
    </w:p>
    <w:p w:rsidR="00257CA0" w:rsidRDefault="00257CA0" w:rsidP="00257CA0">
      <w:r w:rsidRPr="00941DA8">
        <w:rPr>
          <w:rStyle w:val="StyleBoldUnderline"/>
        </w:rPr>
        <w:t xml:space="preserve">Alejandro </w:t>
      </w:r>
      <w:r w:rsidRPr="004D6B70">
        <w:rPr>
          <w:rStyle w:val="StyleBoldUnderline"/>
          <w:highlight w:val="yellow"/>
        </w:rPr>
        <w:t>Sánchez, an analyst with the Council on Hemispheric Affairs</w:t>
      </w:r>
      <w:r w:rsidRPr="004D6B70">
        <w:rPr>
          <w:highlight w:val="yellow"/>
        </w:rPr>
        <w:t>,</w:t>
      </w:r>
      <w:r>
        <w:t xml:space="preserve"> a U.S. investigative organism, </w:t>
      </w:r>
      <w:r w:rsidRPr="004D6B70">
        <w:rPr>
          <w:rStyle w:val="StyleBoldUnderline"/>
          <w:highlight w:val="yellow"/>
        </w:rPr>
        <w:t>interprets the reactivation of the Fourth Fleet as a political decision,</w:t>
      </w:r>
      <w:r w:rsidRPr="00941DA8">
        <w:rPr>
          <w:rStyle w:val="StyleBoldUnderline"/>
        </w:rPr>
        <w:t xml:space="preserve"> more than a military one</w:t>
      </w:r>
      <w:r>
        <w:t>. “For the last few years, the United States was concentrated on Iraq and Afghanistan. Recently now it is trying to return to Latin America,” he told the BBC. With regard to the supposed U.S. military challenges in the region, Sánchez added: “</w:t>
      </w:r>
      <w:r w:rsidRPr="004D6B70">
        <w:rPr>
          <w:rStyle w:val="StyleBoldUnderline"/>
          <w:highlight w:val="yellow"/>
        </w:rPr>
        <w:t>Let’s be honest. Even if Venezuela acquires a Russian submarine,</w:t>
      </w:r>
      <w:r w:rsidRPr="00941DA8">
        <w:rPr>
          <w:rStyle w:val="StyleBoldUnderline"/>
        </w:rPr>
        <w:t xml:space="preserve"> or Brazil wants to develop a nuclear submarine, </w:t>
      </w:r>
      <w:r w:rsidRPr="004D6B70">
        <w:rPr>
          <w:rStyle w:val="StyleBoldUnderline"/>
          <w:highlight w:val="yellow"/>
        </w:rPr>
        <w:t>neither of these countries can present a military threat to the U</w:t>
      </w:r>
      <w:r w:rsidRPr="00941DA8">
        <w:rPr>
          <w:rStyle w:val="StyleBoldUnderline"/>
        </w:rPr>
        <w:t xml:space="preserve">nited </w:t>
      </w:r>
      <w:r w:rsidRPr="004D6B70">
        <w:rPr>
          <w:rStyle w:val="StyleBoldUnderline"/>
          <w:highlight w:val="yellow"/>
        </w:rPr>
        <w:t>S</w:t>
      </w:r>
      <w:r w:rsidRPr="00941DA8">
        <w:rPr>
          <w:rStyle w:val="StyleBoldUnderline"/>
        </w:rPr>
        <w:t>tates</w:t>
      </w:r>
      <w:r>
        <w:t>.”</w:t>
      </w:r>
    </w:p>
    <w:p w:rsidR="00257CA0" w:rsidRDefault="00257CA0" w:rsidP="00257CA0">
      <w:pPr>
        <w:pStyle w:val="Heading4"/>
      </w:pPr>
      <w:r>
        <w:t>Venezuela Won’t Pose Global Threat</w:t>
      </w:r>
    </w:p>
    <w:p w:rsidR="00257CA0" w:rsidRPr="005418EC" w:rsidRDefault="00257CA0" w:rsidP="00257CA0">
      <w:pPr>
        <w:rPr>
          <w:rStyle w:val="StyleStyleBold12pt"/>
        </w:rPr>
      </w:pPr>
      <w:r w:rsidRPr="005418EC">
        <w:rPr>
          <w:rStyle w:val="StyleStyleBold12pt"/>
        </w:rPr>
        <w:t>Carpenter 12</w:t>
      </w:r>
    </w:p>
    <w:p w:rsidR="00257CA0" w:rsidRDefault="00257CA0" w:rsidP="00257CA0">
      <w:r>
        <w:t xml:space="preserve">(Ted Galen, July 18, pg. </w:t>
      </w:r>
      <w:r w:rsidRPr="005418EC">
        <w:t>http://nationalinterest.org/blog/the-skeptics/obama-right-about-hugo-chavez-7211</w:t>
      </w:r>
      <w:r>
        <w:t>)</w:t>
      </w:r>
    </w:p>
    <w:p w:rsidR="00257CA0" w:rsidRPr="005418EC" w:rsidRDefault="00257CA0" w:rsidP="00257CA0">
      <w:r>
        <w:t xml:space="preserve">Hugo </w:t>
      </w:r>
      <w:r w:rsidRPr="00EA6BB1">
        <w:rPr>
          <w:rStyle w:val="StyleBoldUnderline"/>
          <w:highlight w:val="yellow"/>
        </w:rPr>
        <w:t>Chavez has been a catastrophe for his country</w:t>
      </w:r>
      <w:r w:rsidRPr="005418EC">
        <w:rPr>
          <w:rStyle w:val="StyleBoldUnderline"/>
        </w:rPr>
        <w:t xml:space="preserve"> </w:t>
      </w:r>
      <w:r w:rsidRPr="00EA6BB1">
        <w:rPr>
          <w:rStyle w:val="StyleBoldUnderline"/>
          <w:highlight w:val="yellow"/>
        </w:rPr>
        <w:t>and an annoyance to his neighbors. But those offenses are quite different from posing a security threat</w:t>
      </w:r>
      <w:r w:rsidRPr="005418EC">
        <w:rPr>
          <w:rStyle w:val="StyleBoldUnderline"/>
        </w:rPr>
        <w:t xml:space="preserve">—much less a serious security threat—to the United States. </w:t>
      </w:r>
      <w:r w:rsidRPr="00EA6BB1">
        <w:rPr>
          <w:rStyle w:val="StyleBoldUnderline"/>
          <w:highlight w:val="yellow"/>
        </w:rPr>
        <w:t>Venezuela is</w:t>
      </w:r>
      <w:r w:rsidRPr="005418EC">
        <w:rPr>
          <w:rStyle w:val="StyleBoldUnderline"/>
        </w:rPr>
        <w:t xml:space="preserve"> a </w:t>
      </w:r>
      <w:r w:rsidRPr="00EA6BB1">
        <w:rPr>
          <w:rStyle w:val="StyleBoldUnderline"/>
          <w:highlight w:val="yellow"/>
        </w:rPr>
        <w:t>small</w:t>
      </w:r>
      <w:r w:rsidRPr="005418EC">
        <w:rPr>
          <w:rStyle w:val="StyleBoldUnderline"/>
        </w:rPr>
        <w:t xml:space="preserve"> country </w:t>
      </w:r>
      <w:r w:rsidRPr="00EA6BB1">
        <w:rPr>
          <w:rStyle w:val="StyleBoldUnderline"/>
          <w:highlight w:val="yellow"/>
        </w:rPr>
        <w:t>with</w:t>
      </w:r>
      <w:r w:rsidRPr="005418EC">
        <w:rPr>
          <w:rStyle w:val="StyleBoldUnderline"/>
        </w:rPr>
        <w:t xml:space="preserve"> very </w:t>
      </w:r>
      <w:r w:rsidRPr="00EA6BB1">
        <w:rPr>
          <w:rStyle w:val="StyleBoldUnderline"/>
          <w:highlight w:val="yellow"/>
        </w:rPr>
        <w:t>limited military capabilities,</w:t>
      </w:r>
      <w:r w:rsidRPr="005418EC">
        <w:rPr>
          <w:rStyle w:val="StyleBoldUnderline"/>
        </w:rPr>
        <w:t xml:space="preserve"> while the United States is a large country with vast military capabilities. </w:t>
      </w:r>
      <w:r w:rsidRPr="00EA6BB1">
        <w:rPr>
          <w:rStyle w:val="StyleBoldUnderline"/>
          <w:highlight w:val="yellow"/>
        </w:rPr>
        <w:t>Chavez is a gnat, not a rattlesnake</w:t>
      </w:r>
      <w:r w:rsidRPr="00EA6BB1">
        <w:rPr>
          <w:highlight w:val="yellow"/>
        </w:rPr>
        <w:t>.</w:t>
      </w:r>
    </w:p>
    <w:p w:rsidR="00257CA0" w:rsidRDefault="00257CA0" w:rsidP="00257CA0">
      <w:pPr>
        <w:pStyle w:val="Heading4"/>
      </w:pPr>
      <w:r>
        <w:t>Venezuela terrorist threat exaggerated</w:t>
      </w:r>
    </w:p>
    <w:p w:rsidR="00257CA0" w:rsidRPr="00C37309" w:rsidRDefault="00257CA0" w:rsidP="00257CA0">
      <w:pPr>
        <w:rPr>
          <w:rStyle w:val="StyleStyleBold12pt"/>
        </w:rPr>
      </w:pPr>
      <w:r w:rsidRPr="00C37309">
        <w:rPr>
          <w:rStyle w:val="StyleStyleBold12pt"/>
        </w:rPr>
        <w:t>Golinger 12</w:t>
      </w:r>
    </w:p>
    <w:p w:rsidR="00257CA0" w:rsidRDefault="00257CA0" w:rsidP="00257CA0">
      <w:r>
        <w:t xml:space="preserve">(Eva, July 31, pg. </w:t>
      </w:r>
      <w:r w:rsidRPr="00C37309">
        <w:t>http://sfbayview.com/2012/venezuela-a-threat-to-washington/</w:t>
      </w:r>
      <w:r>
        <w:t>)</w:t>
      </w:r>
    </w:p>
    <w:p w:rsidR="00257CA0" w:rsidRPr="00257CA0" w:rsidRDefault="00257CA0" w:rsidP="00257CA0">
      <w:r w:rsidRPr="00C37309">
        <w:t xml:space="preserve">Is Venezuela a threat to Washington? </w:t>
      </w:r>
      <w:r w:rsidRPr="00EA6BB1">
        <w:rPr>
          <w:rStyle w:val="StyleBoldUnderline"/>
          <w:highlight w:val="yellow"/>
        </w:rPr>
        <w:t>In Venezuela, the only “terrorists” are the groups trying to destabilize the country,</w:t>
      </w:r>
      <w:r w:rsidRPr="00C37309">
        <w:rPr>
          <w:rStyle w:val="StyleBoldUnderline"/>
        </w:rPr>
        <w:t xml:space="preserve"> </w:t>
      </w:r>
      <w:r w:rsidRPr="00EA6BB1">
        <w:rPr>
          <w:rStyle w:val="StyleBoldUnderline"/>
          <w:highlight w:val="yellow"/>
        </w:rPr>
        <w:t>the majority with political and financial support from the U.S.</w:t>
      </w:r>
      <w:r w:rsidRPr="00C37309">
        <w:t xml:space="preserve"> The drug traffickers are in Colombia, where the production and transit of drugs has increased during the U.S. invasion disguised as Plan Colombia. </w:t>
      </w:r>
      <w:r w:rsidRPr="00EA6BB1">
        <w:rPr>
          <w:rStyle w:val="StyleBoldUnderline"/>
          <w:highlight w:val="yellow"/>
        </w:rPr>
        <w:t>Relations with Iran, Cuba, China, Russia and the rest of the world are normal bilateral</w:t>
      </w:r>
      <w:r w:rsidRPr="00C37309">
        <w:rPr>
          <w:rStyle w:val="StyleBoldUnderline"/>
        </w:rPr>
        <w:t xml:space="preserve"> – and multilateral </w:t>
      </w:r>
      <w:r w:rsidRPr="00EA6BB1">
        <w:rPr>
          <w:rStyle w:val="StyleBoldUnderline"/>
          <w:highlight w:val="yellow"/>
        </w:rPr>
        <w:t>– ties between countries. There are no bombs, no attack plans, no sinister secrets.</w:t>
      </w:r>
      <w:r w:rsidRPr="00C37309">
        <w:rPr>
          <w:rStyle w:val="StyleBoldUnderline"/>
        </w:rPr>
        <w:t xml:space="preserve"> No, </w:t>
      </w:r>
      <w:r w:rsidRPr="00EA6BB1">
        <w:rPr>
          <w:rStyle w:val="StyleBoldUnderline"/>
          <w:highlight w:val="yellow"/>
        </w:rPr>
        <w:t>Venezuela is not that kind of threat to Washington</w:t>
      </w:r>
      <w:r w:rsidRPr="00EA6BB1">
        <w:rPr>
          <w:highlight w:val="yellow"/>
        </w:rPr>
        <w:t>.</w:t>
      </w:r>
    </w:p>
    <w:p w:rsidR="005A2891" w:rsidRDefault="005A2891" w:rsidP="005A2891">
      <w:pPr>
        <w:pStyle w:val="Heading3"/>
      </w:pPr>
      <w:r>
        <w:t>Neolib Turns Case</w:t>
      </w:r>
    </w:p>
    <w:p w:rsidR="005A2891" w:rsidRPr="0063153B" w:rsidRDefault="005A2891" w:rsidP="005A2891">
      <w:pPr>
        <w:pStyle w:val="Heading4"/>
      </w:pPr>
      <w:r w:rsidRPr="0063153B">
        <w:t>Neo-liberalism insures Drug Wars continue</w:t>
      </w:r>
    </w:p>
    <w:p w:rsidR="005A2891" w:rsidRPr="0076629E" w:rsidRDefault="005A2891" w:rsidP="005A2891">
      <w:r w:rsidRPr="0076629E">
        <w:rPr>
          <w:rStyle w:val="StyleStyleBold12pt"/>
        </w:rPr>
        <w:t>MERCILLE 2011</w:t>
      </w:r>
      <w:r>
        <w:rPr>
          <w:rStyle w:val="StyleStyleBold12pt"/>
        </w:rPr>
        <w:t>-</w:t>
      </w:r>
      <w:r w:rsidRPr="0076629E">
        <w:t xml:space="preserve">Third World Quarterly lecturer in the School of Geography, Planning and Environmental Policy at UCD </w:t>
      </w:r>
      <w:r>
        <w:t>(</w:t>
      </w:r>
      <w:r w:rsidRPr="0076629E">
        <w:t>J</w:t>
      </w:r>
      <w:r>
        <w:t>ulien, “Violent Narco-Cartels or US</w:t>
      </w:r>
      <w:r>
        <w:rPr>
          <w:sz w:val="12"/>
        </w:rPr>
        <w:t xml:space="preserve"> </w:t>
      </w:r>
      <w:r w:rsidRPr="0076629E">
        <w:rPr>
          <w:sz w:val="12"/>
        </w:rPr>
        <w:t xml:space="preserve"> </w:t>
      </w:r>
      <w:r>
        <w:t xml:space="preserve">Hegemony?” Third World Quarterly </w:t>
      </w:r>
      <w:r w:rsidRPr="0076629E">
        <w:t>October 1, 2011</w:t>
      </w:r>
      <w:r>
        <w:t xml:space="preserve"> </w:t>
      </w:r>
      <w:hyperlink r:id="rId103" w:history="1">
        <w:r w:rsidRPr="009B78D3">
          <w:rPr>
            <w:rStyle w:val="Hyperlink"/>
          </w:rPr>
          <w:t>http://web.ebscohost.com.proxy.lib.umich.edu/ehost/pdfviewer/pdfviewer</w:t>
        </w:r>
      </w:hyperlink>
      <w:r>
        <w:t>? sid=02b8d665-1f56-4927-b613-b62aef76c915%40sessionmgr11&amp;vid=17&amp;hid=18)//IB</w:t>
      </w:r>
    </w:p>
    <w:p w:rsidR="005A2891" w:rsidRDefault="005A2891" w:rsidP="005A2891">
      <w:pPr>
        <w:rPr>
          <w:sz w:val="16"/>
        </w:rPr>
      </w:pPr>
      <w:r w:rsidRPr="007E6B51">
        <w:rPr>
          <w:sz w:val="16"/>
        </w:rPr>
        <w:t xml:space="preserve">This article presents an alternative interpretation that focuses on </w:t>
      </w:r>
      <w:r w:rsidRPr="007E6B51">
        <w:rPr>
          <w:rStyle w:val="StyleBoldUnderline"/>
        </w:rPr>
        <w:t>US</w:t>
      </w:r>
      <w:r>
        <w:rPr>
          <w:rStyle w:val="StyleBoldUnderline"/>
        </w:rPr>
        <w:t xml:space="preserve"> </w:t>
      </w:r>
      <w:r w:rsidRPr="007E6B51">
        <w:rPr>
          <w:rStyle w:val="StyleBoldUnderline"/>
        </w:rPr>
        <w:t>hegemony over Mexico and in particular the neoliberal reforms like NAFTA</w:t>
      </w:r>
      <w:r>
        <w:rPr>
          <w:rStyle w:val="StyleBoldUnderline"/>
        </w:rPr>
        <w:t xml:space="preserve"> </w:t>
      </w:r>
      <w:r w:rsidRPr="007E6B51">
        <w:rPr>
          <w:rStyle w:val="StyleBoldUnderline"/>
        </w:rPr>
        <w:t>that it has promoted since the early 1980s.</w:t>
      </w:r>
      <w:r w:rsidRPr="007E6B51">
        <w:rPr>
          <w:sz w:val="16"/>
        </w:rPr>
        <w:t xml:space="preserve"> Although the article’s emphasis is on drug issues, it is framed within a critical political economic analys</w:t>
      </w:r>
      <w:r w:rsidRPr="0076629E">
        <w:rPr>
          <w:sz w:val="16"/>
        </w:rPr>
        <w:t>i</w:t>
      </w:r>
      <w:r w:rsidRPr="007E6B51">
        <w:rPr>
          <w:sz w:val="16"/>
        </w:rPr>
        <w:t xml:space="preserve">s of US foreign policy and neoliberalism. In outline, and as will be illustrated throughout, it is maintained that </w:t>
      </w:r>
      <w:r w:rsidRPr="007E6B51">
        <w:rPr>
          <w:rStyle w:val="StyleBoldUnderline"/>
        </w:rPr>
        <w:t>post-World War II US foreign policy has</w:t>
      </w:r>
      <w:r>
        <w:rPr>
          <w:rStyle w:val="StyleBoldUnderline"/>
        </w:rPr>
        <w:t xml:space="preserve"> </w:t>
      </w:r>
      <w:r w:rsidRPr="007E6B51">
        <w:rPr>
          <w:rStyle w:val="StyleBoldUnderline"/>
        </w:rPr>
        <w:t>been shaped by the following key factors. First and foremost is the corporate</w:t>
      </w:r>
      <w:r>
        <w:rPr>
          <w:rStyle w:val="StyleBoldUnderline"/>
        </w:rPr>
        <w:t xml:space="preserve"> </w:t>
      </w:r>
      <w:r w:rsidRPr="007E6B51">
        <w:rPr>
          <w:rStyle w:val="StyleBoldUnderline"/>
        </w:rPr>
        <w:t>sector’s need to maintain a favourable investment climate and markets in</w:t>
      </w:r>
      <w:r>
        <w:rPr>
          <w:rStyle w:val="StyleBoldUnderline"/>
        </w:rPr>
        <w:t xml:space="preserve"> </w:t>
      </w:r>
      <w:r w:rsidRPr="007E6B51">
        <w:rPr>
          <w:rStyle w:val="StyleBoldUnderline"/>
        </w:rPr>
        <w:t>Latin America and elsewhere. Second is geopolitics and military strategy,</w:t>
      </w:r>
      <w:r>
        <w:rPr>
          <w:rStyle w:val="StyleBoldUnderline"/>
        </w:rPr>
        <w:t xml:space="preserve"> </w:t>
      </w:r>
      <w:r w:rsidRPr="007E6B51">
        <w:rPr>
          <w:rStyle w:val="StyleBoldUnderline"/>
        </w:rPr>
        <w:t>which in Latin America has meant trying to keep the region as a US‘backyard’ free of European, and later Chinese, inﬂuences, in addition to</w:t>
      </w:r>
      <w:r>
        <w:rPr>
          <w:rStyle w:val="StyleBoldUnderline"/>
        </w:rPr>
        <w:t xml:space="preserve"> </w:t>
      </w:r>
      <w:r w:rsidRPr="007E6B51">
        <w:rPr>
          <w:rStyle w:val="StyleBoldUnderline"/>
        </w:rPr>
        <w:t>supporting allied military and militaristic regimes in power to prevent</w:t>
      </w:r>
      <w:r>
        <w:rPr>
          <w:rStyle w:val="StyleBoldUnderline"/>
        </w:rPr>
        <w:t xml:space="preserve"> </w:t>
      </w:r>
      <w:r w:rsidRPr="007E6B51">
        <w:rPr>
          <w:rStyle w:val="StyleBoldUnderline"/>
        </w:rPr>
        <w:t>internal opposition from steering the region on a path independent of US</w:t>
      </w:r>
      <w:r>
        <w:rPr>
          <w:rStyle w:val="StyleBoldUnderline"/>
        </w:rPr>
        <w:t xml:space="preserve"> </w:t>
      </w:r>
      <w:r w:rsidRPr="007E6B51">
        <w:rPr>
          <w:rStyle w:val="StyleBoldUnderline"/>
        </w:rPr>
        <w:t>hegemony.</w:t>
      </w:r>
      <w:r w:rsidRPr="007E6B51">
        <w:rPr>
          <w:sz w:val="16"/>
        </w:rPr>
        <w:t xml:space="preserve"> Ideology also plays a role in co-opting and making acceptable US policies to elites and segments of the population in Latin America.13 The article ﬁrst shows that </w:t>
      </w:r>
      <w:r w:rsidRPr="007E6B51">
        <w:rPr>
          <w:rStyle w:val="StyleBoldUnderline"/>
        </w:rPr>
        <w:t>neoliberal policies have increased the size of the</w:t>
      </w:r>
      <w:r>
        <w:rPr>
          <w:rStyle w:val="StyleBoldUnderline"/>
        </w:rPr>
        <w:t xml:space="preserve"> </w:t>
      </w:r>
      <w:r w:rsidRPr="007E6B51">
        <w:rPr>
          <w:rStyle w:val="StyleBoldUnderline"/>
        </w:rPr>
        <w:t>drugs industry</w:t>
      </w:r>
      <w:r w:rsidRPr="007E6B51">
        <w:rPr>
          <w:sz w:val="16"/>
        </w:rPr>
        <w:t xml:space="preserve">, for example by forcing millions of peasants into the drugs trade in search of work. Second, it demonstrates how </w:t>
      </w:r>
      <w:r w:rsidRPr="007E6B51">
        <w:rPr>
          <w:rStyle w:val="StyleBoldUnderline"/>
        </w:rPr>
        <w:t>US hegemonic projects</w:t>
      </w:r>
      <w:r>
        <w:rPr>
          <w:rStyle w:val="StyleBoldUnderline"/>
        </w:rPr>
        <w:t xml:space="preserve"> </w:t>
      </w:r>
      <w:r w:rsidRPr="007E6B51">
        <w:rPr>
          <w:rStyle w:val="StyleBoldUnderline"/>
        </w:rPr>
        <w:t>like NAFTA have been protected and policed partly under the pretext of the</w:t>
      </w:r>
      <w:r>
        <w:rPr>
          <w:rStyle w:val="StyleBoldUnderline"/>
        </w:rPr>
        <w:t xml:space="preserve"> </w:t>
      </w:r>
      <w:r w:rsidRPr="007E6B51">
        <w:rPr>
          <w:rStyle w:val="StyleBoldUnderline"/>
        </w:rPr>
        <w:t>war on drugs, which is used discursively to promote closer bilateral relations</w:t>
      </w:r>
      <w:r>
        <w:rPr>
          <w:rStyle w:val="StyleBoldUnderline"/>
        </w:rPr>
        <w:t xml:space="preserve"> </w:t>
      </w:r>
      <w:r w:rsidRPr="007E6B51">
        <w:rPr>
          <w:rStyle w:val="StyleBoldUnderline"/>
        </w:rPr>
        <w:t>between the US and Mexican militaries. This allows the latter to contain</w:t>
      </w:r>
      <w:r>
        <w:rPr>
          <w:rStyle w:val="StyleBoldUnderline"/>
        </w:rPr>
        <w:t xml:space="preserve"> </w:t>
      </w:r>
      <w:r w:rsidRPr="007E6B51">
        <w:rPr>
          <w:rStyle w:val="StyleBoldUnderline"/>
        </w:rPr>
        <w:t>popular opposition to neoliberal policies in general, but also to use drugs</w:t>
      </w:r>
      <w:r>
        <w:rPr>
          <w:rStyle w:val="StyleBoldUnderline"/>
        </w:rPr>
        <w:t xml:space="preserve"> </w:t>
      </w:r>
      <w:r w:rsidRPr="007E6B51">
        <w:rPr>
          <w:rStyle w:val="StyleBoldUnderline"/>
        </w:rPr>
        <w:t>control directly as a pretext to arrest individuals and groups who resist such</w:t>
      </w:r>
      <w:r>
        <w:rPr>
          <w:rStyle w:val="StyleBoldUnderline"/>
        </w:rPr>
        <w:t xml:space="preserve"> </w:t>
      </w:r>
      <w:r w:rsidRPr="007E6B51">
        <w:rPr>
          <w:rStyle w:val="StyleBoldUnderline"/>
        </w:rPr>
        <w:t>projects.</w:t>
      </w:r>
      <w:r w:rsidRPr="007E6B51">
        <w:rPr>
          <w:sz w:val="16"/>
        </w:rPr>
        <w:t xml:space="preserve"> Washington’s support for institutions and oﬃcials corrupted by the Mexican narcotics industry and associated with human rights abuses—the Mexican government, military and security forces, and perhaps even some cartel leaders—will be highlighted. Third, drugs money laundering by US banks will be discussed with reference to Mexican cases to show that the</w:t>
      </w:r>
      <w:r>
        <w:rPr>
          <w:rStyle w:val="StyleBoldUnderline"/>
        </w:rPr>
        <w:t xml:space="preserve"> </w:t>
      </w:r>
      <w:r w:rsidRPr="007E6B51">
        <w:rPr>
          <w:rStyle w:val="StyleBoldUnderline"/>
        </w:rPr>
        <w:t>ﬁnancial sector’s involvement in narcotics has never been tightly regulated</w:t>
      </w:r>
      <w:r w:rsidRPr="007E6B51">
        <w:rPr>
          <w:sz w:val="16"/>
        </w:rPr>
        <w:t xml:space="preserve"> </w:t>
      </w:r>
      <w:r w:rsidRPr="007E6B51">
        <w:rPr>
          <w:rStyle w:val="StyleBoldUnderline"/>
        </w:rPr>
        <w:t>because it provides signiﬁcant liquidity to a powerful segment of US society</w:t>
      </w:r>
      <w:r w:rsidRPr="007E6B51">
        <w:rPr>
          <w:sz w:val="16"/>
        </w:rPr>
        <w:t>. The article concludes by pointing to the large US drug consumption that fuels traﬃcking and to Washington’s failure to invest more in treatment of addicts and prevention, the two solutions proven by research to be the most eﬀective in reducing consumption, as opposed to the relatively ineﬀective arrests of drug kingpins and seizures of narcotics shipments.14The US failure to stop the smuggling of ﬁrearms south of the border will also be brieﬂy discussed. Overall, and contrary to the mainstream interpretation, the article emphasises the signiﬁcant responsibility of the US in Mexico’s drug traﬃc and its discursive manipulation of the war on drugs, none of which, however, negates the responsibility of Mexican drug cartels as generators of violence. The next section provides historical background showing the continuities between the past and more recent situation.</w:t>
      </w:r>
    </w:p>
    <w:p w:rsidR="005A2891" w:rsidRDefault="005A2891">
      <w:pPr>
        <w:spacing w:after="200" w:line="276" w:lineRule="auto"/>
        <w:rPr>
          <w:rFonts w:asciiTheme="minorHAnsi" w:hAnsiTheme="minorHAnsi" w:cstheme="minorBidi"/>
          <w:sz w:val="22"/>
        </w:rPr>
      </w:pPr>
    </w:p>
    <w:sectPr w:rsidR="005A28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22AD" w:rsidRDefault="002022AD" w:rsidP="005F5576">
      <w:r>
        <w:separator/>
      </w:r>
    </w:p>
  </w:endnote>
  <w:endnote w:type="continuationSeparator" w:id="0">
    <w:p w:rsidR="002022AD" w:rsidRDefault="002022A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22AD" w:rsidRDefault="002022AD" w:rsidP="005F5576">
      <w:r>
        <w:separator/>
      </w:r>
    </w:p>
  </w:footnote>
  <w:footnote w:type="continuationSeparator" w:id="0">
    <w:p w:rsidR="002022AD" w:rsidRDefault="002022AD"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1BF0"/>
    <w:rsid w:val="000022F2"/>
    <w:rsid w:val="000032C9"/>
    <w:rsid w:val="0000459F"/>
    <w:rsid w:val="00004EB4"/>
    <w:rsid w:val="0002196C"/>
    <w:rsid w:val="00021F29"/>
    <w:rsid w:val="00025F9D"/>
    <w:rsid w:val="00027EED"/>
    <w:rsid w:val="0003041D"/>
    <w:rsid w:val="00033028"/>
    <w:rsid w:val="000360A7"/>
    <w:rsid w:val="00040D79"/>
    <w:rsid w:val="00052A1D"/>
    <w:rsid w:val="00055E12"/>
    <w:rsid w:val="00064A59"/>
    <w:rsid w:val="0007162E"/>
    <w:rsid w:val="00073B9A"/>
    <w:rsid w:val="00077957"/>
    <w:rsid w:val="00083774"/>
    <w:rsid w:val="00085DB8"/>
    <w:rsid w:val="00090287"/>
    <w:rsid w:val="00090BA2"/>
    <w:rsid w:val="000978A3"/>
    <w:rsid w:val="00097D7E"/>
    <w:rsid w:val="000A1D39"/>
    <w:rsid w:val="000A4FA5"/>
    <w:rsid w:val="000A5C41"/>
    <w:rsid w:val="000B61C8"/>
    <w:rsid w:val="000C767D"/>
    <w:rsid w:val="000D0B76"/>
    <w:rsid w:val="000D2AE5"/>
    <w:rsid w:val="000D3A26"/>
    <w:rsid w:val="000D3D8D"/>
    <w:rsid w:val="000E41A3"/>
    <w:rsid w:val="000F37E7"/>
    <w:rsid w:val="00101150"/>
    <w:rsid w:val="00113C68"/>
    <w:rsid w:val="00114663"/>
    <w:rsid w:val="0012057B"/>
    <w:rsid w:val="00126D92"/>
    <w:rsid w:val="001301AC"/>
    <w:rsid w:val="001304DF"/>
    <w:rsid w:val="00140397"/>
    <w:rsid w:val="0014072D"/>
    <w:rsid w:val="00141F7D"/>
    <w:rsid w:val="00141FBF"/>
    <w:rsid w:val="0016509D"/>
    <w:rsid w:val="00166DB3"/>
    <w:rsid w:val="0016711C"/>
    <w:rsid w:val="00167A9F"/>
    <w:rsid w:val="001711E1"/>
    <w:rsid w:val="00175018"/>
    <w:rsid w:val="00177828"/>
    <w:rsid w:val="00177A1E"/>
    <w:rsid w:val="00182D51"/>
    <w:rsid w:val="0018565A"/>
    <w:rsid w:val="0019587B"/>
    <w:rsid w:val="001A4F0E"/>
    <w:rsid w:val="001B0A04"/>
    <w:rsid w:val="001B27D8"/>
    <w:rsid w:val="001B3CEC"/>
    <w:rsid w:val="001B6BBD"/>
    <w:rsid w:val="001C1D82"/>
    <w:rsid w:val="001C2147"/>
    <w:rsid w:val="001C587E"/>
    <w:rsid w:val="001C7C90"/>
    <w:rsid w:val="001D0D51"/>
    <w:rsid w:val="001D3D99"/>
    <w:rsid w:val="001E49E1"/>
    <w:rsid w:val="001F7572"/>
    <w:rsid w:val="0020006E"/>
    <w:rsid w:val="002009AE"/>
    <w:rsid w:val="002022AD"/>
    <w:rsid w:val="002101DA"/>
    <w:rsid w:val="00217499"/>
    <w:rsid w:val="0022050B"/>
    <w:rsid w:val="0024023F"/>
    <w:rsid w:val="00240C4E"/>
    <w:rsid w:val="0024368E"/>
    <w:rsid w:val="00243DC0"/>
    <w:rsid w:val="00250E16"/>
    <w:rsid w:val="00257696"/>
    <w:rsid w:val="00257CA0"/>
    <w:rsid w:val="0026382E"/>
    <w:rsid w:val="00272786"/>
    <w:rsid w:val="0028495B"/>
    <w:rsid w:val="00287AB7"/>
    <w:rsid w:val="00290BE0"/>
    <w:rsid w:val="00294D00"/>
    <w:rsid w:val="002A213E"/>
    <w:rsid w:val="002A612B"/>
    <w:rsid w:val="002B68A4"/>
    <w:rsid w:val="002C571D"/>
    <w:rsid w:val="002C5772"/>
    <w:rsid w:val="002D0374"/>
    <w:rsid w:val="002D2946"/>
    <w:rsid w:val="002D511D"/>
    <w:rsid w:val="002D529E"/>
    <w:rsid w:val="002D6BD6"/>
    <w:rsid w:val="002E4DD9"/>
    <w:rsid w:val="002F0314"/>
    <w:rsid w:val="00302446"/>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A7FEC"/>
    <w:rsid w:val="003B024E"/>
    <w:rsid w:val="003B0C84"/>
    <w:rsid w:val="003B183E"/>
    <w:rsid w:val="003B2F3E"/>
    <w:rsid w:val="003B55B7"/>
    <w:rsid w:val="003C11D7"/>
    <w:rsid w:val="003C756E"/>
    <w:rsid w:val="003D2C33"/>
    <w:rsid w:val="003E252B"/>
    <w:rsid w:val="003E4831"/>
    <w:rsid w:val="003E48DE"/>
    <w:rsid w:val="003E7E8B"/>
    <w:rsid w:val="003F3030"/>
    <w:rsid w:val="003F47AE"/>
    <w:rsid w:val="00403971"/>
    <w:rsid w:val="00407386"/>
    <w:rsid w:val="004138EF"/>
    <w:rsid w:val="00414CAA"/>
    <w:rsid w:val="004319DE"/>
    <w:rsid w:val="00435232"/>
    <w:rsid w:val="004400EA"/>
    <w:rsid w:val="00450882"/>
    <w:rsid w:val="00451C20"/>
    <w:rsid w:val="00452001"/>
    <w:rsid w:val="0045442E"/>
    <w:rsid w:val="004564E2"/>
    <w:rsid w:val="00462418"/>
    <w:rsid w:val="004704EF"/>
    <w:rsid w:val="00471A70"/>
    <w:rsid w:val="00473A79"/>
    <w:rsid w:val="00475E03"/>
    <w:rsid w:val="00476723"/>
    <w:rsid w:val="0047798D"/>
    <w:rsid w:val="004807E0"/>
    <w:rsid w:val="004931DE"/>
    <w:rsid w:val="004945B7"/>
    <w:rsid w:val="004A6083"/>
    <w:rsid w:val="004A6E81"/>
    <w:rsid w:val="004A7806"/>
    <w:rsid w:val="004B0545"/>
    <w:rsid w:val="004B47D7"/>
    <w:rsid w:val="004B7E46"/>
    <w:rsid w:val="004D3745"/>
    <w:rsid w:val="004D3987"/>
    <w:rsid w:val="004E1BF0"/>
    <w:rsid w:val="004E294C"/>
    <w:rsid w:val="004E2E77"/>
    <w:rsid w:val="004E3132"/>
    <w:rsid w:val="004E552E"/>
    <w:rsid w:val="004E656D"/>
    <w:rsid w:val="004F0849"/>
    <w:rsid w:val="004F173C"/>
    <w:rsid w:val="004F1B8C"/>
    <w:rsid w:val="004F33F3"/>
    <w:rsid w:val="004F45B0"/>
    <w:rsid w:val="005020C3"/>
    <w:rsid w:val="005111F8"/>
    <w:rsid w:val="00513FA2"/>
    <w:rsid w:val="00514387"/>
    <w:rsid w:val="00514ABB"/>
    <w:rsid w:val="00516459"/>
    <w:rsid w:val="00520153"/>
    <w:rsid w:val="005349E1"/>
    <w:rsid w:val="00534F21"/>
    <w:rsid w:val="00537EF5"/>
    <w:rsid w:val="005420CC"/>
    <w:rsid w:val="005434D0"/>
    <w:rsid w:val="0054437C"/>
    <w:rsid w:val="00546D61"/>
    <w:rsid w:val="005579BF"/>
    <w:rsid w:val="00560C3E"/>
    <w:rsid w:val="00563468"/>
    <w:rsid w:val="00564EC2"/>
    <w:rsid w:val="00565EAE"/>
    <w:rsid w:val="00570EB6"/>
    <w:rsid w:val="00573677"/>
    <w:rsid w:val="00575F7D"/>
    <w:rsid w:val="00580383"/>
    <w:rsid w:val="00580E40"/>
    <w:rsid w:val="00587CED"/>
    <w:rsid w:val="00590731"/>
    <w:rsid w:val="00592361"/>
    <w:rsid w:val="005A07AF"/>
    <w:rsid w:val="005A2891"/>
    <w:rsid w:val="005A506B"/>
    <w:rsid w:val="005A701C"/>
    <w:rsid w:val="005B2444"/>
    <w:rsid w:val="005B26D0"/>
    <w:rsid w:val="005B2D14"/>
    <w:rsid w:val="005B3140"/>
    <w:rsid w:val="005C0B05"/>
    <w:rsid w:val="005C75AC"/>
    <w:rsid w:val="005D1156"/>
    <w:rsid w:val="005E0681"/>
    <w:rsid w:val="005E3B08"/>
    <w:rsid w:val="005E3FE4"/>
    <w:rsid w:val="005E572E"/>
    <w:rsid w:val="005F5576"/>
    <w:rsid w:val="006014AB"/>
    <w:rsid w:val="00605F20"/>
    <w:rsid w:val="0061680A"/>
    <w:rsid w:val="00623B70"/>
    <w:rsid w:val="00634CAB"/>
    <w:rsid w:val="0063578B"/>
    <w:rsid w:val="00636B3D"/>
    <w:rsid w:val="00641025"/>
    <w:rsid w:val="00650315"/>
    <w:rsid w:val="00650E98"/>
    <w:rsid w:val="00656C61"/>
    <w:rsid w:val="00664D15"/>
    <w:rsid w:val="006672D8"/>
    <w:rsid w:val="00670D96"/>
    <w:rsid w:val="00672877"/>
    <w:rsid w:val="00683154"/>
    <w:rsid w:val="00690115"/>
    <w:rsid w:val="00690898"/>
    <w:rsid w:val="00693039"/>
    <w:rsid w:val="00693A5A"/>
    <w:rsid w:val="006A2CF3"/>
    <w:rsid w:val="006B302F"/>
    <w:rsid w:val="006C64D4"/>
    <w:rsid w:val="006E4CED"/>
    <w:rsid w:val="006E53F0"/>
    <w:rsid w:val="006F377C"/>
    <w:rsid w:val="006F46C3"/>
    <w:rsid w:val="006F7CDF"/>
    <w:rsid w:val="00700BDB"/>
    <w:rsid w:val="0070121B"/>
    <w:rsid w:val="00701E73"/>
    <w:rsid w:val="00711FE2"/>
    <w:rsid w:val="00712649"/>
    <w:rsid w:val="00714BC9"/>
    <w:rsid w:val="00723F91"/>
    <w:rsid w:val="00725623"/>
    <w:rsid w:val="00743059"/>
    <w:rsid w:val="00744F58"/>
    <w:rsid w:val="00750CED"/>
    <w:rsid w:val="0075703F"/>
    <w:rsid w:val="00760A29"/>
    <w:rsid w:val="00771E18"/>
    <w:rsid w:val="007739F1"/>
    <w:rsid w:val="007745C6"/>
    <w:rsid w:val="007755F6"/>
    <w:rsid w:val="007761AD"/>
    <w:rsid w:val="00776979"/>
    <w:rsid w:val="00777387"/>
    <w:rsid w:val="007815E5"/>
    <w:rsid w:val="00787343"/>
    <w:rsid w:val="00790BFA"/>
    <w:rsid w:val="00791121"/>
    <w:rsid w:val="00791C88"/>
    <w:rsid w:val="00797B76"/>
    <w:rsid w:val="007A3D06"/>
    <w:rsid w:val="007B383B"/>
    <w:rsid w:val="007C03F7"/>
    <w:rsid w:val="007C350D"/>
    <w:rsid w:val="007C3689"/>
    <w:rsid w:val="007C3C9B"/>
    <w:rsid w:val="007C7D6F"/>
    <w:rsid w:val="007D3012"/>
    <w:rsid w:val="007D65A7"/>
    <w:rsid w:val="007D7081"/>
    <w:rsid w:val="007E08C0"/>
    <w:rsid w:val="007E1B63"/>
    <w:rsid w:val="007E3F59"/>
    <w:rsid w:val="007E5043"/>
    <w:rsid w:val="007E5183"/>
    <w:rsid w:val="008053F3"/>
    <w:rsid w:val="008133F9"/>
    <w:rsid w:val="00823AAC"/>
    <w:rsid w:val="00854C66"/>
    <w:rsid w:val="008553E1"/>
    <w:rsid w:val="00856272"/>
    <w:rsid w:val="008571F6"/>
    <w:rsid w:val="0087643B"/>
    <w:rsid w:val="00876BF7"/>
    <w:rsid w:val="00877669"/>
    <w:rsid w:val="00897F92"/>
    <w:rsid w:val="008A64C9"/>
    <w:rsid w:val="008A76A2"/>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4753D"/>
    <w:rsid w:val="00951F35"/>
    <w:rsid w:val="00952FDE"/>
    <w:rsid w:val="00953F11"/>
    <w:rsid w:val="00961FB8"/>
    <w:rsid w:val="009706C1"/>
    <w:rsid w:val="00973C64"/>
    <w:rsid w:val="0097456E"/>
    <w:rsid w:val="00976675"/>
    <w:rsid w:val="00976CA1"/>
    <w:rsid w:val="00976FBF"/>
    <w:rsid w:val="00984B38"/>
    <w:rsid w:val="009A0636"/>
    <w:rsid w:val="009A64D0"/>
    <w:rsid w:val="009A6FF5"/>
    <w:rsid w:val="009B2B47"/>
    <w:rsid w:val="009B35DB"/>
    <w:rsid w:val="009B58D4"/>
    <w:rsid w:val="009C4298"/>
    <w:rsid w:val="009D318C"/>
    <w:rsid w:val="009E4019"/>
    <w:rsid w:val="009F6283"/>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3FBA"/>
    <w:rsid w:val="00AF7A65"/>
    <w:rsid w:val="00B01A19"/>
    <w:rsid w:val="00B0314D"/>
    <w:rsid w:val="00B06710"/>
    <w:rsid w:val="00B07EBF"/>
    <w:rsid w:val="00B166CB"/>
    <w:rsid w:val="00B235E1"/>
    <w:rsid w:val="00B272CF"/>
    <w:rsid w:val="00B3145D"/>
    <w:rsid w:val="00B357BA"/>
    <w:rsid w:val="00B42D82"/>
    <w:rsid w:val="00B47DBC"/>
    <w:rsid w:val="00B564DB"/>
    <w:rsid w:val="00B7395C"/>
    <w:rsid w:val="00B768B6"/>
    <w:rsid w:val="00B816A3"/>
    <w:rsid w:val="00B8219A"/>
    <w:rsid w:val="00B83537"/>
    <w:rsid w:val="00B908D1"/>
    <w:rsid w:val="00B932B1"/>
    <w:rsid w:val="00B940D1"/>
    <w:rsid w:val="00BB58BD"/>
    <w:rsid w:val="00BB6A26"/>
    <w:rsid w:val="00BC1034"/>
    <w:rsid w:val="00BE2408"/>
    <w:rsid w:val="00BE3EC6"/>
    <w:rsid w:val="00BE5049"/>
    <w:rsid w:val="00BE5BEB"/>
    <w:rsid w:val="00BE6528"/>
    <w:rsid w:val="00C0087A"/>
    <w:rsid w:val="00C01444"/>
    <w:rsid w:val="00C05F9D"/>
    <w:rsid w:val="00C12BCD"/>
    <w:rsid w:val="00C27212"/>
    <w:rsid w:val="00C34185"/>
    <w:rsid w:val="00C42DD6"/>
    <w:rsid w:val="00C545E7"/>
    <w:rsid w:val="00C66858"/>
    <w:rsid w:val="00C72E69"/>
    <w:rsid w:val="00C7411E"/>
    <w:rsid w:val="00C77072"/>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3F36"/>
    <w:rsid w:val="00D05655"/>
    <w:rsid w:val="00D07BA4"/>
    <w:rsid w:val="00D109BA"/>
    <w:rsid w:val="00D176BE"/>
    <w:rsid w:val="00D17C4E"/>
    <w:rsid w:val="00D21359"/>
    <w:rsid w:val="00D215F6"/>
    <w:rsid w:val="00D22BE1"/>
    <w:rsid w:val="00D23D15"/>
    <w:rsid w:val="00D2765B"/>
    <w:rsid w:val="00D31DF7"/>
    <w:rsid w:val="00D33B91"/>
    <w:rsid w:val="00D415C6"/>
    <w:rsid w:val="00D420EA"/>
    <w:rsid w:val="00D4639E"/>
    <w:rsid w:val="00D51ABF"/>
    <w:rsid w:val="00D5444B"/>
    <w:rsid w:val="00D55302"/>
    <w:rsid w:val="00D57CBF"/>
    <w:rsid w:val="00D66ABC"/>
    <w:rsid w:val="00D71355"/>
    <w:rsid w:val="00D71CFC"/>
    <w:rsid w:val="00D86024"/>
    <w:rsid w:val="00D94CA3"/>
    <w:rsid w:val="00D96595"/>
    <w:rsid w:val="00DA018C"/>
    <w:rsid w:val="00DA3C9D"/>
    <w:rsid w:val="00DB0F7E"/>
    <w:rsid w:val="00DB5489"/>
    <w:rsid w:val="00DB6C98"/>
    <w:rsid w:val="00DC42B7"/>
    <w:rsid w:val="00DC701C"/>
    <w:rsid w:val="00DD7F91"/>
    <w:rsid w:val="00E00376"/>
    <w:rsid w:val="00E01016"/>
    <w:rsid w:val="00E043B1"/>
    <w:rsid w:val="00E14EBD"/>
    <w:rsid w:val="00E16734"/>
    <w:rsid w:val="00E20E39"/>
    <w:rsid w:val="00E213CD"/>
    <w:rsid w:val="00E23260"/>
    <w:rsid w:val="00E2367A"/>
    <w:rsid w:val="00E27BC7"/>
    <w:rsid w:val="00E315A2"/>
    <w:rsid w:val="00E35FC9"/>
    <w:rsid w:val="00E377A4"/>
    <w:rsid w:val="00E41346"/>
    <w:rsid w:val="00E420E9"/>
    <w:rsid w:val="00E4635D"/>
    <w:rsid w:val="00E53B59"/>
    <w:rsid w:val="00E61136"/>
    <w:rsid w:val="00E61D76"/>
    <w:rsid w:val="00E674DB"/>
    <w:rsid w:val="00E70912"/>
    <w:rsid w:val="00E75F28"/>
    <w:rsid w:val="00E90AA6"/>
    <w:rsid w:val="00E977B8"/>
    <w:rsid w:val="00E97AD1"/>
    <w:rsid w:val="00EA109B"/>
    <w:rsid w:val="00EA15A8"/>
    <w:rsid w:val="00EA2926"/>
    <w:rsid w:val="00EB1568"/>
    <w:rsid w:val="00EB2CDE"/>
    <w:rsid w:val="00EC1A81"/>
    <w:rsid w:val="00EC60BB"/>
    <w:rsid w:val="00EC7E5C"/>
    <w:rsid w:val="00ED78F1"/>
    <w:rsid w:val="00EE2A62"/>
    <w:rsid w:val="00EE4DCA"/>
    <w:rsid w:val="00EE663E"/>
    <w:rsid w:val="00EF0F62"/>
    <w:rsid w:val="00F007E1"/>
    <w:rsid w:val="00F0134E"/>
    <w:rsid w:val="00F057C6"/>
    <w:rsid w:val="00F17B96"/>
    <w:rsid w:val="00F17D96"/>
    <w:rsid w:val="00F22565"/>
    <w:rsid w:val="00F30866"/>
    <w:rsid w:val="00F3380E"/>
    <w:rsid w:val="00F35000"/>
    <w:rsid w:val="00F40837"/>
    <w:rsid w:val="00F42F79"/>
    <w:rsid w:val="00F47773"/>
    <w:rsid w:val="00F5019D"/>
    <w:rsid w:val="00F52BD4"/>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Body Text" w:uiPriority="0"/>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7395C"/>
    <w:pPr>
      <w:spacing w:after="0" w:line="240" w:lineRule="auto"/>
    </w:pPr>
    <w:rPr>
      <w:rFonts w:ascii="Georgia" w:hAnsi="Georgia" w:cs="Calibri"/>
      <w:sz w:val="20"/>
    </w:rPr>
  </w:style>
  <w:style w:type="paragraph" w:styleId="Heading1">
    <w:name w:val="heading 1"/>
    <w:aliases w:val="Pocket"/>
    <w:basedOn w:val="Normal"/>
    <w:next w:val="Normal"/>
    <w:link w:val="Heading1Char"/>
    <w:uiPriority w:val="1"/>
    <w:qFormat/>
    <w:rsid w:val="00B7395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7395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7395C"/>
    <w:pPr>
      <w:keepNext/>
      <w:keepLines/>
      <w:pageBreakBefore/>
      <w:spacing w:before="200"/>
      <w:jc w:val="center"/>
      <w:outlineLvl w:val="2"/>
    </w:pPr>
    <w:rPr>
      <w:rFonts w:eastAsiaTheme="majorEastAsia" w:cstheme="majorBidi"/>
      <w:b/>
      <w:bCs/>
      <w:sz w:val="36"/>
      <w:u w:val="single"/>
    </w:rPr>
  </w:style>
  <w:style w:type="paragraph" w:styleId="Heading4">
    <w:name w:val="heading 4"/>
    <w:aliases w:val="Tag,Big card,body,small text,Normal Tag,heading 2,Heading 2 Char2 Char,Heading 2 Char1 Char Char, Ch,Ch,no read,No Spacing211,No Spacing12,No Spacing2111,small space,Dont use,Medium Grid 21,Very Small Text,No Spacing1,No Spacing11"/>
    <w:basedOn w:val="Normal"/>
    <w:next w:val="Normal"/>
    <w:link w:val="Heading4Char"/>
    <w:uiPriority w:val="4"/>
    <w:qFormat/>
    <w:rsid w:val="00B7395C"/>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B7395C"/>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B7395C"/>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B7395C"/>
    <w:rPr>
      <w:rFonts w:ascii="Georgia" w:hAnsi="Georgia" w:cs="Calibri"/>
      <w:b/>
      <w:i w:val="0"/>
      <w:iCs/>
      <w:sz w:val="24"/>
      <w:u w:val="single"/>
      <w:bdr w:val="single" w:sz="18" w:space="0" w:color="auto"/>
    </w:rPr>
  </w:style>
  <w:style w:type="character" w:customStyle="1" w:styleId="StyleBold">
    <w:name w:val="Style Bold"/>
    <w:basedOn w:val="DefaultParagraphFont"/>
    <w:uiPriority w:val="9"/>
    <w:semiHidden/>
    <w:rsid w:val="00B7395C"/>
    <w:rPr>
      <w:b/>
      <w:bCs/>
    </w:rPr>
  </w:style>
  <w:style w:type="character" w:customStyle="1" w:styleId="Heading3Char">
    <w:name w:val="Heading 3 Char"/>
    <w:aliases w:val="Block Char"/>
    <w:basedOn w:val="DefaultParagraphFont"/>
    <w:link w:val="Heading3"/>
    <w:uiPriority w:val="3"/>
    <w:rsid w:val="00B7395C"/>
    <w:rPr>
      <w:rFonts w:ascii="Georgia" w:eastAsiaTheme="majorEastAsia" w:hAnsi="Georgia" w:cstheme="majorBidi"/>
      <w:b/>
      <w:bCs/>
      <w:sz w:val="36"/>
      <w:u w:val="single"/>
    </w:rPr>
  </w:style>
  <w:style w:type="character" w:customStyle="1" w:styleId="StyleBoldUnderline">
    <w:name w:val="Style Bold Underline"/>
    <w:aliases w:val="Intense Emphasis,Underline,Intense Emphasis1,apple-style-span + 6 pt,Bold,Kern at 16 pt,Intense Emphasis11,Intense Emphasis111,Intense Emphasis1111,Intense Emphasis2,HHeading 3 + 12 pt,Style,ci,Bold Cite Char,Citation Char Char Char"/>
    <w:basedOn w:val="DefaultParagraphFont"/>
    <w:uiPriority w:val="6"/>
    <w:qFormat/>
    <w:rsid w:val="00B7395C"/>
    <w:rPr>
      <w:b w:val="0"/>
      <w:bCs/>
      <w:sz w:val="24"/>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B7395C"/>
    <w:rPr>
      <w:b/>
      <w:bCs/>
      <w:sz w:val="24"/>
      <w:u w:val="single"/>
    </w:rPr>
  </w:style>
  <w:style w:type="paragraph" w:styleId="Header">
    <w:name w:val="header"/>
    <w:basedOn w:val="Normal"/>
    <w:link w:val="HeaderChar"/>
    <w:uiPriority w:val="99"/>
    <w:semiHidden/>
    <w:rsid w:val="00B7395C"/>
    <w:pPr>
      <w:tabs>
        <w:tab w:val="center" w:pos="4680"/>
        <w:tab w:val="right" w:pos="9360"/>
      </w:tabs>
    </w:pPr>
  </w:style>
  <w:style w:type="character" w:customStyle="1" w:styleId="HeaderChar">
    <w:name w:val="Header Char"/>
    <w:basedOn w:val="DefaultParagraphFont"/>
    <w:link w:val="Header"/>
    <w:uiPriority w:val="99"/>
    <w:semiHidden/>
    <w:rsid w:val="00B7395C"/>
    <w:rPr>
      <w:rFonts w:ascii="Georgia" w:hAnsi="Georgia" w:cs="Calibri"/>
      <w:sz w:val="20"/>
    </w:rPr>
  </w:style>
  <w:style w:type="paragraph" w:styleId="Footer">
    <w:name w:val="footer"/>
    <w:basedOn w:val="Normal"/>
    <w:link w:val="FooterChar"/>
    <w:uiPriority w:val="99"/>
    <w:semiHidden/>
    <w:rsid w:val="00B7395C"/>
    <w:pPr>
      <w:tabs>
        <w:tab w:val="center" w:pos="4680"/>
        <w:tab w:val="right" w:pos="9360"/>
      </w:tabs>
    </w:pPr>
  </w:style>
  <w:style w:type="character" w:customStyle="1" w:styleId="FooterChar">
    <w:name w:val="Footer Char"/>
    <w:basedOn w:val="DefaultParagraphFont"/>
    <w:link w:val="Footer"/>
    <w:uiPriority w:val="99"/>
    <w:semiHidden/>
    <w:rsid w:val="00B7395C"/>
    <w:rPr>
      <w:rFonts w:ascii="Georgia" w:hAnsi="Georgia" w:cs="Calibri"/>
      <w:sz w:val="20"/>
    </w:rPr>
  </w:style>
  <w:style w:type="character" w:styleId="Hyperlink">
    <w:name w:val="Hyperlink"/>
    <w:aliases w:val="heading 1 (block title),Important,Read,Card Text,Internet Link"/>
    <w:basedOn w:val="DefaultParagraphFont"/>
    <w:uiPriority w:val="99"/>
    <w:rsid w:val="00B7395C"/>
    <w:rPr>
      <w:color w:val="auto"/>
      <w:u w:val="none"/>
    </w:rPr>
  </w:style>
  <w:style w:type="character" w:styleId="FollowedHyperlink">
    <w:name w:val="FollowedHyperlink"/>
    <w:basedOn w:val="DefaultParagraphFont"/>
    <w:uiPriority w:val="99"/>
    <w:semiHidden/>
    <w:rsid w:val="00B7395C"/>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4"/>
    <w:rsid w:val="00B7395C"/>
    <w:rPr>
      <w:rFonts w:ascii="Georgia" w:eastAsiaTheme="majorEastAsia" w:hAnsi="Georgia" w:cstheme="majorBidi"/>
      <w:b/>
      <w:bCs/>
      <w:iCs/>
      <w:sz w:val="24"/>
    </w:rPr>
  </w:style>
  <w:style w:type="paragraph" w:styleId="BodyText">
    <w:name w:val="Body Text"/>
    <w:basedOn w:val="Normal"/>
    <w:link w:val="BodyTextChar"/>
    <w:semiHidden/>
    <w:unhideWhenUsed/>
    <w:rsid w:val="00876BF7"/>
    <w:pPr>
      <w:spacing w:after="120"/>
    </w:pPr>
  </w:style>
  <w:style w:type="character" w:customStyle="1" w:styleId="BodyTextChar">
    <w:name w:val="Body Text Char"/>
    <w:basedOn w:val="DefaultParagraphFont"/>
    <w:link w:val="BodyText"/>
    <w:semiHidden/>
    <w:rsid w:val="00876BF7"/>
    <w:rPr>
      <w:rFonts w:ascii="Georgia" w:hAnsi="Georgia" w:cs="Calibri"/>
      <w:sz w:val="20"/>
    </w:rPr>
  </w:style>
  <w:style w:type="paragraph" w:styleId="BalloonText">
    <w:name w:val="Balloon Text"/>
    <w:basedOn w:val="Normal"/>
    <w:link w:val="BalloonTextChar"/>
    <w:uiPriority w:val="99"/>
    <w:semiHidden/>
    <w:rsid w:val="00876BF7"/>
    <w:rPr>
      <w:rFonts w:ascii="Tahoma" w:hAnsi="Tahoma" w:cs="Tahoma"/>
      <w:sz w:val="16"/>
      <w:szCs w:val="16"/>
    </w:rPr>
  </w:style>
  <w:style w:type="character" w:customStyle="1" w:styleId="BalloonTextChar">
    <w:name w:val="Balloon Text Char"/>
    <w:basedOn w:val="DefaultParagraphFont"/>
    <w:link w:val="BalloonText"/>
    <w:uiPriority w:val="99"/>
    <w:semiHidden/>
    <w:rsid w:val="00876BF7"/>
    <w:rPr>
      <w:rFonts w:ascii="Tahoma" w:hAnsi="Tahoma" w:cs="Tahoma"/>
      <w:sz w:val="16"/>
      <w:szCs w:val="16"/>
    </w:rPr>
  </w:style>
  <w:style w:type="paragraph" w:styleId="NormalWeb">
    <w:name w:val="Normal (Web)"/>
    <w:basedOn w:val="Normal"/>
    <w:uiPriority w:val="99"/>
    <w:unhideWhenUsed/>
    <w:rsid w:val="00B932B1"/>
    <w:pPr>
      <w:spacing w:before="100" w:beforeAutospacing="1" w:after="100" w:afterAutospacing="1"/>
    </w:pPr>
    <w:rPr>
      <w:rFonts w:ascii="Times New Roman" w:eastAsia="Times New Roman" w:hAnsi="Times New Roman" w:cs="Times New Roman"/>
      <w:sz w:val="24"/>
      <w:szCs w:val="24"/>
    </w:rPr>
  </w:style>
  <w:style w:type="character" w:customStyle="1" w:styleId="st">
    <w:name w:val="st"/>
    <w:basedOn w:val="DefaultParagraphFont"/>
    <w:rsid w:val="00B932B1"/>
  </w:style>
  <w:style w:type="character" w:customStyle="1" w:styleId="TitleChar">
    <w:name w:val="Title Char"/>
    <w:basedOn w:val="DefaultParagraphFont"/>
    <w:link w:val="Title"/>
    <w:uiPriority w:val="6"/>
    <w:qFormat/>
    <w:rsid w:val="001B27D8"/>
    <w:rPr>
      <w:bCs/>
      <w:u w:val="single"/>
    </w:rPr>
  </w:style>
  <w:style w:type="paragraph" w:styleId="Title">
    <w:name w:val="Title"/>
    <w:basedOn w:val="Normal"/>
    <w:link w:val="TitleChar"/>
    <w:uiPriority w:val="6"/>
    <w:qFormat/>
    <w:rsid w:val="001B27D8"/>
    <w:pPr>
      <w:widowControl w:val="0"/>
      <w:autoSpaceDE w:val="0"/>
      <w:autoSpaceDN w:val="0"/>
      <w:adjustRightInd w:val="0"/>
      <w:spacing w:before="240" w:after="60"/>
      <w:jc w:val="center"/>
      <w:outlineLvl w:val="0"/>
    </w:pPr>
    <w:rPr>
      <w:rFonts w:asciiTheme="minorHAnsi" w:hAnsiTheme="minorHAnsi" w:cstheme="minorBidi"/>
      <w:bCs/>
      <w:sz w:val="22"/>
      <w:u w:val="single"/>
    </w:rPr>
  </w:style>
  <w:style w:type="character" w:customStyle="1" w:styleId="TitleChar1">
    <w:name w:val="Title Char1"/>
    <w:basedOn w:val="DefaultParagraphFont"/>
    <w:uiPriority w:val="10"/>
    <w:semiHidden/>
    <w:rsid w:val="001B27D8"/>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1B27D8"/>
    <w:pPr>
      <w:ind w:left="288" w:right="288"/>
    </w:pPr>
    <w:rPr>
      <w:rFonts w:eastAsia="Times New Roman" w:cs="Times New Roman"/>
    </w:rPr>
  </w:style>
  <w:style w:type="character" w:customStyle="1" w:styleId="cardChar">
    <w:name w:val="card Char"/>
    <w:link w:val="card"/>
    <w:rsid w:val="001B27D8"/>
    <w:rPr>
      <w:rFonts w:ascii="Georgia" w:eastAsia="Times New Roman" w:hAnsi="Georgia" w:cs="Times New Roman"/>
      <w:sz w:val="20"/>
    </w:rPr>
  </w:style>
  <w:style w:type="character" w:customStyle="1" w:styleId="underline">
    <w:name w:val="underline"/>
    <w:basedOn w:val="DefaultParagraphFont"/>
    <w:link w:val="textbold"/>
    <w:qFormat/>
    <w:rsid w:val="001B27D8"/>
    <w:rPr>
      <w:rFonts w:ascii="Times New Roman" w:hAnsi="Times New Roman"/>
      <w:u w:val="single"/>
    </w:rPr>
  </w:style>
  <w:style w:type="character" w:customStyle="1" w:styleId="cite">
    <w:name w:val="cite"/>
    <w:aliases w:val="Heading 3 Char Char Char1,Char Char2,Underlined Text Char,Block Writing Char,Index Headers Char,Citation Char Char Char1,cites Char Char,Char Char Char1,Heading 3 Char Char Char,Heading 3 Char1,Char Char,Citation Char,Heading 3 Char Char Char Char"/>
    <w:basedOn w:val="DefaultParagraphFont"/>
    <w:qFormat/>
    <w:rsid w:val="001B27D8"/>
    <w:rPr>
      <w:rFonts w:ascii="Times New Roman" w:hAnsi="Times New Roman"/>
      <w:b/>
      <w:sz w:val="22"/>
    </w:rPr>
  </w:style>
  <w:style w:type="paragraph" w:customStyle="1" w:styleId="textbold">
    <w:name w:val="text bold"/>
    <w:basedOn w:val="Normal"/>
    <w:link w:val="underline"/>
    <w:rsid w:val="001B27D8"/>
    <w:pPr>
      <w:ind w:left="720"/>
      <w:jc w:val="both"/>
    </w:pPr>
    <w:rPr>
      <w:rFonts w:ascii="Times New Roman" w:hAnsi="Times New Roman" w:cstheme="minorBidi"/>
      <w:sz w:val="22"/>
      <w:u w:val="single"/>
    </w:rPr>
  </w:style>
  <w:style w:type="character" w:customStyle="1" w:styleId="UnderliningChar">
    <w:name w:val="Underlining Char"/>
    <w:basedOn w:val="DefaultParagraphFont"/>
    <w:rsid w:val="00257CA0"/>
    <w:rPr>
      <w:rFonts w:ascii="Arial" w:hAnsi="Arial"/>
      <w:sz w:val="24"/>
      <w:szCs w:val="24"/>
      <w:u w:val="thick"/>
      <w:lang w:val="en-US" w:eastAsia="en-US" w:bidi="ar-SA"/>
    </w:rPr>
  </w:style>
  <w:style w:type="character" w:customStyle="1" w:styleId="MicroChar">
    <w:name w:val="Micro Char"/>
    <w:basedOn w:val="DefaultParagraphFont"/>
    <w:rsid w:val="00257CA0"/>
    <w:rPr>
      <w:rFonts w:ascii="Arial" w:hAnsi="Arial"/>
      <w:sz w:val="12"/>
      <w:szCs w:val="24"/>
      <w:lang w:val="en-US" w:eastAsia="en-US" w:bidi="ar-SA"/>
    </w:rPr>
  </w:style>
  <w:style w:type="paragraph" w:customStyle="1" w:styleId="Cards">
    <w:name w:val="Cards"/>
    <w:next w:val="Normal"/>
    <w:link w:val="CardsChar"/>
    <w:qFormat/>
    <w:rsid w:val="00257CA0"/>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257CA0"/>
    <w:rPr>
      <w:rFonts w:ascii="Times New Roman" w:eastAsia="Calibri" w:hAnsi="Times New Roman" w:cs="Times New Roman"/>
      <w:sz w:val="20"/>
      <w:szCs w:val="20"/>
    </w:rPr>
  </w:style>
  <w:style w:type="paragraph" w:styleId="DocumentMap">
    <w:name w:val="Document Map"/>
    <w:basedOn w:val="Normal"/>
    <w:link w:val="DocumentMapChar"/>
    <w:uiPriority w:val="99"/>
    <w:semiHidden/>
    <w:rsid w:val="00AF3FBA"/>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F3FBA"/>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Body Text" w:uiPriority="0"/>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7395C"/>
    <w:pPr>
      <w:spacing w:after="0" w:line="240" w:lineRule="auto"/>
    </w:pPr>
    <w:rPr>
      <w:rFonts w:ascii="Georgia" w:hAnsi="Georgia" w:cs="Calibri"/>
      <w:sz w:val="20"/>
    </w:rPr>
  </w:style>
  <w:style w:type="paragraph" w:styleId="Heading1">
    <w:name w:val="heading 1"/>
    <w:aliases w:val="Pocket"/>
    <w:basedOn w:val="Normal"/>
    <w:next w:val="Normal"/>
    <w:link w:val="Heading1Char"/>
    <w:uiPriority w:val="1"/>
    <w:qFormat/>
    <w:rsid w:val="00B7395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7395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7395C"/>
    <w:pPr>
      <w:keepNext/>
      <w:keepLines/>
      <w:pageBreakBefore/>
      <w:spacing w:before="200"/>
      <w:jc w:val="center"/>
      <w:outlineLvl w:val="2"/>
    </w:pPr>
    <w:rPr>
      <w:rFonts w:eastAsiaTheme="majorEastAsia" w:cstheme="majorBidi"/>
      <w:b/>
      <w:bCs/>
      <w:sz w:val="36"/>
      <w:u w:val="single"/>
    </w:rPr>
  </w:style>
  <w:style w:type="paragraph" w:styleId="Heading4">
    <w:name w:val="heading 4"/>
    <w:aliases w:val="Tag,Big card,body,small text,Normal Tag,heading 2,Heading 2 Char2 Char,Heading 2 Char1 Char Char, Ch,Ch,no read,No Spacing211,No Spacing12,No Spacing2111,small space,Dont use,Medium Grid 21,Very Small Text,No Spacing1,No Spacing11"/>
    <w:basedOn w:val="Normal"/>
    <w:next w:val="Normal"/>
    <w:link w:val="Heading4Char"/>
    <w:uiPriority w:val="4"/>
    <w:qFormat/>
    <w:rsid w:val="00B7395C"/>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B7395C"/>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B7395C"/>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B7395C"/>
    <w:rPr>
      <w:rFonts w:ascii="Georgia" w:hAnsi="Georgia" w:cs="Calibri"/>
      <w:b/>
      <w:i w:val="0"/>
      <w:iCs/>
      <w:sz w:val="24"/>
      <w:u w:val="single"/>
      <w:bdr w:val="single" w:sz="18" w:space="0" w:color="auto"/>
    </w:rPr>
  </w:style>
  <w:style w:type="character" w:customStyle="1" w:styleId="StyleBold">
    <w:name w:val="Style Bold"/>
    <w:basedOn w:val="DefaultParagraphFont"/>
    <w:uiPriority w:val="9"/>
    <w:semiHidden/>
    <w:rsid w:val="00B7395C"/>
    <w:rPr>
      <w:b/>
      <w:bCs/>
    </w:rPr>
  </w:style>
  <w:style w:type="character" w:customStyle="1" w:styleId="Heading3Char">
    <w:name w:val="Heading 3 Char"/>
    <w:aliases w:val="Block Char"/>
    <w:basedOn w:val="DefaultParagraphFont"/>
    <w:link w:val="Heading3"/>
    <w:uiPriority w:val="3"/>
    <w:rsid w:val="00B7395C"/>
    <w:rPr>
      <w:rFonts w:ascii="Georgia" w:eastAsiaTheme="majorEastAsia" w:hAnsi="Georgia" w:cstheme="majorBidi"/>
      <w:b/>
      <w:bCs/>
      <w:sz w:val="36"/>
      <w:u w:val="single"/>
    </w:rPr>
  </w:style>
  <w:style w:type="character" w:customStyle="1" w:styleId="StyleBoldUnderline">
    <w:name w:val="Style Bold Underline"/>
    <w:aliases w:val="Intense Emphasis,Underline,Intense Emphasis1,apple-style-span + 6 pt,Bold,Kern at 16 pt,Intense Emphasis11,Intense Emphasis111,Intense Emphasis1111,Intense Emphasis2,HHeading 3 + 12 pt,Style,ci,Bold Cite Char,Citation Char Char Char"/>
    <w:basedOn w:val="DefaultParagraphFont"/>
    <w:uiPriority w:val="6"/>
    <w:qFormat/>
    <w:rsid w:val="00B7395C"/>
    <w:rPr>
      <w:b w:val="0"/>
      <w:bCs/>
      <w:sz w:val="24"/>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B7395C"/>
    <w:rPr>
      <w:b/>
      <w:bCs/>
      <w:sz w:val="24"/>
      <w:u w:val="single"/>
    </w:rPr>
  </w:style>
  <w:style w:type="paragraph" w:styleId="Header">
    <w:name w:val="header"/>
    <w:basedOn w:val="Normal"/>
    <w:link w:val="HeaderChar"/>
    <w:uiPriority w:val="99"/>
    <w:semiHidden/>
    <w:rsid w:val="00B7395C"/>
    <w:pPr>
      <w:tabs>
        <w:tab w:val="center" w:pos="4680"/>
        <w:tab w:val="right" w:pos="9360"/>
      </w:tabs>
    </w:pPr>
  </w:style>
  <w:style w:type="character" w:customStyle="1" w:styleId="HeaderChar">
    <w:name w:val="Header Char"/>
    <w:basedOn w:val="DefaultParagraphFont"/>
    <w:link w:val="Header"/>
    <w:uiPriority w:val="99"/>
    <w:semiHidden/>
    <w:rsid w:val="00B7395C"/>
    <w:rPr>
      <w:rFonts w:ascii="Georgia" w:hAnsi="Georgia" w:cs="Calibri"/>
      <w:sz w:val="20"/>
    </w:rPr>
  </w:style>
  <w:style w:type="paragraph" w:styleId="Footer">
    <w:name w:val="footer"/>
    <w:basedOn w:val="Normal"/>
    <w:link w:val="FooterChar"/>
    <w:uiPriority w:val="99"/>
    <w:semiHidden/>
    <w:rsid w:val="00B7395C"/>
    <w:pPr>
      <w:tabs>
        <w:tab w:val="center" w:pos="4680"/>
        <w:tab w:val="right" w:pos="9360"/>
      </w:tabs>
    </w:pPr>
  </w:style>
  <w:style w:type="character" w:customStyle="1" w:styleId="FooterChar">
    <w:name w:val="Footer Char"/>
    <w:basedOn w:val="DefaultParagraphFont"/>
    <w:link w:val="Footer"/>
    <w:uiPriority w:val="99"/>
    <w:semiHidden/>
    <w:rsid w:val="00B7395C"/>
    <w:rPr>
      <w:rFonts w:ascii="Georgia" w:hAnsi="Georgia" w:cs="Calibri"/>
      <w:sz w:val="20"/>
    </w:rPr>
  </w:style>
  <w:style w:type="character" w:styleId="Hyperlink">
    <w:name w:val="Hyperlink"/>
    <w:aliases w:val="heading 1 (block title),Important,Read,Card Text,Internet Link"/>
    <w:basedOn w:val="DefaultParagraphFont"/>
    <w:uiPriority w:val="99"/>
    <w:rsid w:val="00B7395C"/>
    <w:rPr>
      <w:color w:val="auto"/>
      <w:u w:val="none"/>
    </w:rPr>
  </w:style>
  <w:style w:type="character" w:styleId="FollowedHyperlink">
    <w:name w:val="FollowedHyperlink"/>
    <w:basedOn w:val="DefaultParagraphFont"/>
    <w:uiPriority w:val="99"/>
    <w:semiHidden/>
    <w:rsid w:val="00B7395C"/>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4"/>
    <w:rsid w:val="00B7395C"/>
    <w:rPr>
      <w:rFonts w:ascii="Georgia" w:eastAsiaTheme="majorEastAsia" w:hAnsi="Georgia" w:cstheme="majorBidi"/>
      <w:b/>
      <w:bCs/>
      <w:iCs/>
      <w:sz w:val="24"/>
    </w:rPr>
  </w:style>
  <w:style w:type="paragraph" w:styleId="BodyText">
    <w:name w:val="Body Text"/>
    <w:basedOn w:val="Normal"/>
    <w:link w:val="BodyTextChar"/>
    <w:semiHidden/>
    <w:unhideWhenUsed/>
    <w:rsid w:val="00876BF7"/>
    <w:pPr>
      <w:spacing w:after="120"/>
    </w:pPr>
  </w:style>
  <w:style w:type="character" w:customStyle="1" w:styleId="BodyTextChar">
    <w:name w:val="Body Text Char"/>
    <w:basedOn w:val="DefaultParagraphFont"/>
    <w:link w:val="BodyText"/>
    <w:semiHidden/>
    <w:rsid w:val="00876BF7"/>
    <w:rPr>
      <w:rFonts w:ascii="Georgia" w:hAnsi="Georgia" w:cs="Calibri"/>
      <w:sz w:val="20"/>
    </w:rPr>
  </w:style>
  <w:style w:type="paragraph" w:styleId="BalloonText">
    <w:name w:val="Balloon Text"/>
    <w:basedOn w:val="Normal"/>
    <w:link w:val="BalloonTextChar"/>
    <w:uiPriority w:val="99"/>
    <w:semiHidden/>
    <w:rsid w:val="00876BF7"/>
    <w:rPr>
      <w:rFonts w:ascii="Tahoma" w:hAnsi="Tahoma" w:cs="Tahoma"/>
      <w:sz w:val="16"/>
      <w:szCs w:val="16"/>
    </w:rPr>
  </w:style>
  <w:style w:type="character" w:customStyle="1" w:styleId="BalloonTextChar">
    <w:name w:val="Balloon Text Char"/>
    <w:basedOn w:val="DefaultParagraphFont"/>
    <w:link w:val="BalloonText"/>
    <w:uiPriority w:val="99"/>
    <w:semiHidden/>
    <w:rsid w:val="00876BF7"/>
    <w:rPr>
      <w:rFonts w:ascii="Tahoma" w:hAnsi="Tahoma" w:cs="Tahoma"/>
      <w:sz w:val="16"/>
      <w:szCs w:val="16"/>
    </w:rPr>
  </w:style>
  <w:style w:type="paragraph" w:styleId="NormalWeb">
    <w:name w:val="Normal (Web)"/>
    <w:basedOn w:val="Normal"/>
    <w:uiPriority w:val="99"/>
    <w:unhideWhenUsed/>
    <w:rsid w:val="00B932B1"/>
    <w:pPr>
      <w:spacing w:before="100" w:beforeAutospacing="1" w:after="100" w:afterAutospacing="1"/>
    </w:pPr>
    <w:rPr>
      <w:rFonts w:ascii="Times New Roman" w:eastAsia="Times New Roman" w:hAnsi="Times New Roman" w:cs="Times New Roman"/>
      <w:sz w:val="24"/>
      <w:szCs w:val="24"/>
    </w:rPr>
  </w:style>
  <w:style w:type="character" w:customStyle="1" w:styleId="st">
    <w:name w:val="st"/>
    <w:basedOn w:val="DefaultParagraphFont"/>
    <w:rsid w:val="00B932B1"/>
  </w:style>
  <w:style w:type="character" w:customStyle="1" w:styleId="TitleChar">
    <w:name w:val="Title Char"/>
    <w:basedOn w:val="DefaultParagraphFont"/>
    <w:link w:val="Title"/>
    <w:uiPriority w:val="6"/>
    <w:qFormat/>
    <w:rsid w:val="001B27D8"/>
    <w:rPr>
      <w:bCs/>
      <w:u w:val="single"/>
    </w:rPr>
  </w:style>
  <w:style w:type="paragraph" w:styleId="Title">
    <w:name w:val="Title"/>
    <w:basedOn w:val="Normal"/>
    <w:link w:val="TitleChar"/>
    <w:uiPriority w:val="6"/>
    <w:qFormat/>
    <w:rsid w:val="001B27D8"/>
    <w:pPr>
      <w:widowControl w:val="0"/>
      <w:autoSpaceDE w:val="0"/>
      <w:autoSpaceDN w:val="0"/>
      <w:adjustRightInd w:val="0"/>
      <w:spacing w:before="240" w:after="60"/>
      <w:jc w:val="center"/>
      <w:outlineLvl w:val="0"/>
    </w:pPr>
    <w:rPr>
      <w:rFonts w:asciiTheme="minorHAnsi" w:hAnsiTheme="minorHAnsi" w:cstheme="minorBidi"/>
      <w:bCs/>
      <w:sz w:val="22"/>
      <w:u w:val="single"/>
    </w:rPr>
  </w:style>
  <w:style w:type="character" w:customStyle="1" w:styleId="TitleChar1">
    <w:name w:val="Title Char1"/>
    <w:basedOn w:val="DefaultParagraphFont"/>
    <w:uiPriority w:val="10"/>
    <w:semiHidden/>
    <w:rsid w:val="001B27D8"/>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1B27D8"/>
    <w:pPr>
      <w:ind w:left="288" w:right="288"/>
    </w:pPr>
    <w:rPr>
      <w:rFonts w:eastAsia="Times New Roman" w:cs="Times New Roman"/>
    </w:rPr>
  </w:style>
  <w:style w:type="character" w:customStyle="1" w:styleId="cardChar">
    <w:name w:val="card Char"/>
    <w:link w:val="card"/>
    <w:rsid w:val="001B27D8"/>
    <w:rPr>
      <w:rFonts w:ascii="Georgia" w:eastAsia="Times New Roman" w:hAnsi="Georgia" w:cs="Times New Roman"/>
      <w:sz w:val="20"/>
    </w:rPr>
  </w:style>
  <w:style w:type="character" w:customStyle="1" w:styleId="underline">
    <w:name w:val="underline"/>
    <w:basedOn w:val="DefaultParagraphFont"/>
    <w:link w:val="textbold"/>
    <w:qFormat/>
    <w:rsid w:val="001B27D8"/>
    <w:rPr>
      <w:rFonts w:ascii="Times New Roman" w:hAnsi="Times New Roman"/>
      <w:u w:val="single"/>
    </w:rPr>
  </w:style>
  <w:style w:type="character" w:customStyle="1" w:styleId="cite">
    <w:name w:val="cite"/>
    <w:aliases w:val="Heading 3 Char Char Char1,Char Char2,Underlined Text Char,Block Writing Char,Index Headers Char,Citation Char Char Char1,cites Char Char,Char Char Char1,Heading 3 Char Char Char,Heading 3 Char1,Char Char,Citation Char,Heading 3 Char Char Char Char"/>
    <w:basedOn w:val="DefaultParagraphFont"/>
    <w:qFormat/>
    <w:rsid w:val="001B27D8"/>
    <w:rPr>
      <w:rFonts w:ascii="Times New Roman" w:hAnsi="Times New Roman"/>
      <w:b/>
      <w:sz w:val="22"/>
    </w:rPr>
  </w:style>
  <w:style w:type="paragraph" w:customStyle="1" w:styleId="textbold">
    <w:name w:val="text bold"/>
    <w:basedOn w:val="Normal"/>
    <w:link w:val="underline"/>
    <w:rsid w:val="001B27D8"/>
    <w:pPr>
      <w:ind w:left="720"/>
      <w:jc w:val="both"/>
    </w:pPr>
    <w:rPr>
      <w:rFonts w:ascii="Times New Roman" w:hAnsi="Times New Roman" w:cstheme="minorBidi"/>
      <w:sz w:val="22"/>
      <w:u w:val="single"/>
    </w:rPr>
  </w:style>
  <w:style w:type="character" w:customStyle="1" w:styleId="UnderliningChar">
    <w:name w:val="Underlining Char"/>
    <w:basedOn w:val="DefaultParagraphFont"/>
    <w:rsid w:val="00257CA0"/>
    <w:rPr>
      <w:rFonts w:ascii="Arial" w:hAnsi="Arial"/>
      <w:sz w:val="24"/>
      <w:szCs w:val="24"/>
      <w:u w:val="thick"/>
      <w:lang w:val="en-US" w:eastAsia="en-US" w:bidi="ar-SA"/>
    </w:rPr>
  </w:style>
  <w:style w:type="character" w:customStyle="1" w:styleId="MicroChar">
    <w:name w:val="Micro Char"/>
    <w:basedOn w:val="DefaultParagraphFont"/>
    <w:rsid w:val="00257CA0"/>
    <w:rPr>
      <w:rFonts w:ascii="Arial" w:hAnsi="Arial"/>
      <w:sz w:val="12"/>
      <w:szCs w:val="24"/>
      <w:lang w:val="en-US" w:eastAsia="en-US" w:bidi="ar-SA"/>
    </w:rPr>
  </w:style>
  <w:style w:type="paragraph" w:customStyle="1" w:styleId="Cards">
    <w:name w:val="Cards"/>
    <w:next w:val="Normal"/>
    <w:link w:val="CardsChar"/>
    <w:qFormat/>
    <w:rsid w:val="00257CA0"/>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257CA0"/>
    <w:rPr>
      <w:rFonts w:ascii="Times New Roman" w:eastAsia="Calibri" w:hAnsi="Times New Roman" w:cs="Times New Roman"/>
      <w:sz w:val="20"/>
      <w:szCs w:val="20"/>
    </w:rPr>
  </w:style>
  <w:style w:type="paragraph" w:styleId="DocumentMap">
    <w:name w:val="Document Map"/>
    <w:basedOn w:val="Normal"/>
    <w:link w:val="DocumentMapChar"/>
    <w:uiPriority w:val="99"/>
    <w:semiHidden/>
    <w:rsid w:val="00AF3FBA"/>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F3FBA"/>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1166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csis.org/publication/venezuelas-presidential-election-how-significant-outcome-united-states\\BS" TargetMode="External"/><Relationship Id="rId102" Type="http://schemas.openxmlformats.org/officeDocument/2006/relationships/hyperlink" Target="http://www.nbcnews.com/id/26487635/ns/world_news-venezuela/t/venezuela-rejects-us-bid-anti-drugs-pact/" TargetMode="External"/><Relationship Id="rId103" Type="http://schemas.openxmlformats.org/officeDocument/2006/relationships/hyperlink" Target="http://web.ebscohost.com.proxy.lib.umich.edu/ehost/pdfviewer/pdfviewer" TargetMode="External"/><Relationship Id="rId104" Type="http://schemas.openxmlformats.org/officeDocument/2006/relationships/fontTable" Target="fontTable.xml"/><Relationship Id="rId10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hyperlink" Target="http://www.globalresearch.ca/a-new-war-on-drugs-in-west-africa-think-tank-report-says-west-africa-is-a-drug-trafficking-hub/5337192)//MG" TargetMode="External"/><Relationship Id="rId11" Type="http://schemas.openxmlformats.org/officeDocument/2006/relationships/hyperlink" Target="http://www.africom.mil/" TargetMode="External"/><Relationship Id="rId12" Type="http://schemas.openxmlformats.org/officeDocument/2006/relationships/hyperlink" Target="http://www.transnationalterrorism.eu/tekst/publications/WP5%20Del%209.pdf)//BZ" TargetMode="External"/><Relationship Id="rId13" Type="http://schemas.openxmlformats.org/officeDocument/2006/relationships/hyperlink" Target="http://www.strategicstudiesinstitute.army.mil/pdffiles/PUB14.pdf" TargetMode="External"/><Relationship Id="rId14" Type="http://schemas.openxmlformats.org/officeDocument/2006/relationships/hyperlink" Target="http://www.rand.org/pubs/monographs/MG1076.html" TargetMode="External"/><Relationship Id="rId15" Type="http://schemas.openxmlformats.org/officeDocument/2006/relationships/hyperlink" Target="http://www.avn.info.ve/contenido/venezuela-intensified-counternarcotics-efforts-during-first-quarter-2013" TargetMode="External"/><Relationship Id="rId16" Type="http://schemas.openxmlformats.org/officeDocument/2006/relationships/hyperlink" Target="http://www.fas.org/sgp/crs/row/R42989.pdf)//MG" TargetMode="External"/><Relationship Id="rId17" Type="http://schemas.openxmlformats.org/officeDocument/2006/relationships/hyperlink" Target="http://www.upi.com/Top_News/World-News/2013/06/11/Venezuela-sees-normal-US-relations-this-year/UPI-72141370932200/)//" TargetMode="External"/><Relationship Id="rId18" Type="http://schemas.openxmlformats.org/officeDocument/2006/relationships/hyperlink" Target="http://venezuela-us.org/live/wp-content/uploads/2009/08/05-24-2013-Venezuelas-Anti-drug-Efforts.pdf)//" TargetMode="External"/><Relationship Id="rId19" Type="http://schemas.openxmlformats.org/officeDocument/2006/relationships/hyperlink" Target="http://www.avn.info.ve/contenido/venezuela-intensified-counternarcotics-efforts-during-first-quarter-2013" TargetMode="External"/><Relationship Id="rId30" Type="http://schemas.openxmlformats.org/officeDocument/2006/relationships/hyperlink" Target="http://www.rand.org/pubs/monographs/MG1076.html\\BS" TargetMode="External"/><Relationship Id="rId31" Type="http://schemas.openxmlformats.org/officeDocument/2006/relationships/hyperlink" Target="http://link.springer.com.proxy.lib.umich.edu/content/pdf/10.1007%2FPL00011026.pdf)//IB" TargetMode="External"/><Relationship Id="rId32" Type="http://schemas.openxmlformats.org/officeDocument/2006/relationships/hyperlink" Target="http://www.dtic.mil.proxy.lib.umich.edu/dtic/tr/fulltext/u2/a423335.pdf)//IB" TargetMode="External"/><Relationship Id="rId33" Type="http://schemas.openxmlformats.org/officeDocument/2006/relationships/hyperlink" Target="http://www.dtic.mil.proxy.lib.umich.edu/cgi-bin/GetTRDoc?AD=ADA468942" TargetMode="External"/><Relationship Id="rId34" Type="http://schemas.openxmlformats.org/officeDocument/2006/relationships/hyperlink" Target="https://www.carnegiecouncil.org/studio/multimedia/20041116/5049.html/_res/id=sa_File1/Nuclear_Terrorism.pdf" TargetMode="External"/><Relationship Id="rId35" Type="http://schemas.openxmlformats.org/officeDocument/2006/relationships/hyperlink" Target="http://link.springer.com.proxy.lib.umich.edu/content/pdf/10.1007%2FPL00011026.pdf)//IB" TargetMode="External"/><Relationship Id="rId36" Type="http://schemas.openxmlformats.org/officeDocument/2006/relationships/hyperlink" Target="https://www.carnegiecouncil.org/studio/multimedia/20041116/5049.html/_res/id=sa_File1/Nuclear_Terrorism.pdf" TargetMode="External"/><Relationship Id="rId37" Type="http://schemas.openxmlformats.org/officeDocument/2006/relationships/hyperlink" Target="https://www.carnegiecouncil.org/studio/multimedia/20041116/5049.html/_res/id=sa_File1/Nuclear_Terrorism.pdf" TargetMode="External"/><Relationship Id="rId38" Type="http://schemas.openxmlformats.org/officeDocument/2006/relationships/hyperlink" Target="http://www.csmonitor.com/World/Americas/Latin-America-Monitor/2012/0814/What-is-the-real-threat-of-Islamic-terrorism-in-Latin-America\\BS" TargetMode="External"/><Relationship Id="rId39" Type="http://schemas.openxmlformats.org/officeDocument/2006/relationships/hyperlink" Target="http://www.rand.org/pubs/monographs/MG1076.html\\BS" TargetMode="External"/><Relationship Id="rId50" Type="http://schemas.openxmlformats.org/officeDocument/2006/relationships/hyperlink" Target="http://www.thefreelibrary.com/In+defense+of+primacy.-a0155089106" TargetMode="External"/><Relationship Id="rId51" Type="http://schemas.openxmlformats.org/officeDocument/2006/relationships/hyperlink" Target="http://www.usnews.com/news/articles/2013/04/08/venezuelan-narco-terrorism-encroaching-arctic-among-top-us-threats" TargetMode="External"/><Relationship Id="rId52" Type="http://schemas.openxmlformats.org/officeDocument/2006/relationships/hyperlink" Target="http://www.usnews.com/photos/nicolas-maduro-captures-venezuela-presidential-vote" TargetMode="External"/><Relationship Id="rId53" Type="http://schemas.openxmlformats.org/officeDocument/2006/relationships/hyperlink" Target="http://www.usnews.com/photos/venezuela-mourns-president-hugo-chavez" TargetMode="External"/><Relationship Id="rId54" Type="http://schemas.openxmlformats.org/officeDocument/2006/relationships/hyperlink" Target="http://www.usnews.com/cartoons/iran-political-cartoons" TargetMode="External"/><Relationship Id="rId55" Type="http://schemas.openxmlformats.org/officeDocument/2006/relationships/hyperlink" Target="http://www.strategicstudiesinstitute.army.mil/pubs/display.cfm?pubID=1117" TargetMode="External"/><Relationship Id="rId56" Type="http://schemas.openxmlformats.org/officeDocument/2006/relationships/hyperlink" Target="http://www.chron.com/?controllerName=search&amp;action=search&amp;channel=news%2Fnation-world&amp;search=1&amp;inlineLink=1&amp;query=%22Mahmoud+Ahmadinejad%22" TargetMode="External"/><Relationship Id="rId57" Type="http://schemas.openxmlformats.org/officeDocument/2006/relationships/hyperlink" Target="http://www.chron.com/?controllerName=search&amp;action=search&amp;channel=news%2Fnation-world&amp;search=1&amp;inlineLink=1&amp;query=%22Hugo+Chavez%22" TargetMode="External"/><Relationship Id="rId58" Type="http://schemas.openxmlformats.org/officeDocument/2006/relationships/hyperlink" Target="http://www.chron.com/?controllerName=search&amp;action=search&amp;channel=news%2Fnation-world&amp;search=1&amp;inlineLink=1&amp;query=%22Iran+Air%22" TargetMode="External"/><Relationship Id="rId59" Type="http://schemas.openxmlformats.org/officeDocument/2006/relationships/hyperlink" Target="http://www.chron.com/?controllerName=search&amp;action=search&amp;channel=news%2Fnation-world&amp;search=1&amp;inlineLink=1&amp;query=%22Ali+Khamenei%22" TargetMode="External"/><Relationship Id="rId70" Type="http://schemas.openxmlformats.org/officeDocument/2006/relationships/hyperlink" Target="http://link.springer.com.proxy.lib.umich.edu/content/pdf/10.1007%2FPL00011026.pdf)//IB" TargetMode="External"/><Relationship Id="rId71" Type="http://schemas.openxmlformats.org/officeDocument/2006/relationships/hyperlink" Target="http://www.reuters.com/places/russia" TargetMode="External"/><Relationship Id="rId72" Type="http://schemas.openxmlformats.org/officeDocument/2006/relationships/hyperlink" Target="http://www.reuters.com/places/venezuela" TargetMode="External"/><Relationship Id="rId73" Type="http://schemas.openxmlformats.org/officeDocument/2006/relationships/hyperlink" Target="http://www.reuters.com/places/russia?lc=int_mb_1001" TargetMode="External"/><Relationship Id="rId74" Type="http://schemas.openxmlformats.org/officeDocument/2006/relationships/hyperlink" Target="http://www.reuters.com/places/venezuela?lc=int_mb_1001" TargetMode="External"/><Relationship Id="rId75" Type="http://schemas.openxmlformats.org/officeDocument/2006/relationships/hyperlink" Target="http://www.reuters.com/subjects/wikileaks?lc=int_mb_1001" TargetMode="External"/><Relationship Id="rId76" Type="http://schemas.openxmlformats.org/officeDocument/2006/relationships/hyperlink" Target="http://www.reuters.com/subjects/wikileaks?lc=int_mb_1001" TargetMode="External"/><Relationship Id="rId77" Type="http://schemas.openxmlformats.org/officeDocument/2006/relationships/hyperlink" Target="http://www.reuters.com/places/venezuela?lc=int_mb_1001" TargetMode="External"/><Relationship Id="rId78" Type="http://schemas.openxmlformats.org/officeDocument/2006/relationships/hyperlink" Target="http://www.reuters.com/places/france" TargetMode="External"/><Relationship Id="rId79" Type="http://schemas.openxmlformats.org/officeDocument/2006/relationships/hyperlink" Target="http://www.reuters.com/places/portugal?lc=int_mb_1001" TargetMode="External"/><Relationship Id="rId90" Type="http://schemas.openxmlformats.org/officeDocument/2006/relationships/hyperlink" Target="http://www.reuters.com/places/italy?lc=int_mb_1001" TargetMode="External"/><Relationship Id="rId91" Type="http://schemas.openxmlformats.org/officeDocument/2006/relationships/hyperlink" Target="http://www.reuters.com/places/russia" TargetMode="External"/><Relationship Id="rId92" Type="http://schemas.openxmlformats.org/officeDocument/2006/relationships/hyperlink" Target="http://www.reuters.com/places/venezuela" TargetMode="External"/><Relationship Id="rId93" Type="http://schemas.openxmlformats.org/officeDocument/2006/relationships/hyperlink" Target="http://www.reuters.com/places/russia?lc=int_mb_1001" TargetMode="External"/><Relationship Id="rId94" Type="http://schemas.openxmlformats.org/officeDocument/2006/relationships/hyperlink" Target="http://www.reuters.com/places/venezuela?lc=int_mb_1001" TargetMode="External"/><Relationship Id="rId95" Type="http://schemas.openxmlformats.org/officeDocument/2006/relationships/hyperlink" Target="http://www.reuters.com/subjects/wikileaks?lc=int_mb_1001" TargetMode="External"/><Relationship Id="rId96" Type="http://schemas.openxmlformats.org/officeDocument/2006/relationships/hyperlink" Target="http://www.reuters.com/subjects/wikileaks?lc=int_mb_1001" TargetMode="External"/><Relationship Id="rId97" Type="http://schemas.openxmlformats.org/officeDocument/2006/relationships/hyperlink" Target="http://www.reuters.com/places/venezuela?lc=int_mb_1001" TargetMode="External"/><Relationship Id="rId98" Type="http://schemas.openxmlformats.org/officeDocument/2006/relationships/hyperlink" Target="http://www.reuters.com/places/france" TargetMode="External"/><Relationship Id="rId99" Type="http://schemas.openxmlformats.org/officeDocument/2006/relationships/hyperlink" Target="http://www.reuters.com/places/portugal?lc=int_mb_1001" TargetMode="External"/><Relationship Id="rId20" Type="http://schemas.openxmlformats.org/officeDocument/2006/relationships/hyperlink" Target="http://articles.latimes.com/2013/apr/15/world/la-fg-venezuela-maduro-20130416" TargetMode="External"/><Relationship Id="rId21" Type="http://schemas.openxmlformats.org/officeDocument/2006/relationships/image" Target="media/image1.png"/><Relationship Id="rId22" Type="http://schemas.openxmlformats.org/officeDocument/2006/relationships/hyperlink" Target="http://www.upi.com/Top_News/World-News/2013/06/11/Venezuela-sees-normal-US-relations-this-year/UPI-72141370932200/" TargetMode="External"/><Relationship Id="rId23" Type="http://schemas.openxmlformats.org/officeDocument/2006/relationships/hyperlink" Target="http://news.xinhuanet.com/english/world/2013-04/25/c_124627682.htm" TargetMode="External"/><Relationship Id="rId24" Type="http://schemas.openxmlformats.org/officeDocument/2006/relationships/hyperlink" Target="https://www.federalregister.gov/articles/2006/09/29/06-8302/presidential-determination-on-major-drug-transit-or-major-illicit-drug-producing-countries-for" TargetMode="External"/><Relationship Id="rId25" Type="http://schemas.openxmlformats.org/officeDocument/2006/relationships/hyperlink" Target="http://www.eluniversal.com/nacional-y-politica/130531/drug-trafficking-vessel-intercepted-between-venezuela-and-galicia)//NG" TargetMode="External"/><Relationship Id="rId26" Type="http://schemas.openxmlformats.org/officeDocument/2006/relationships/hyperlink" Target="http://venezuelanalysis.com/news/6695)//NG" TargetMode="External"/><Relationship Id="rId27" Type="http://schemas.openxmlformats.org/officeDocument/2006/relationships/hyperlink" Target="http://www.dtic.mil.proxy.lib.umich.edu/cgi-bin/GetTRDoc?AD=ADA468942" TargetMode="External"/><Relationship Id="rId28" Type="http://schemas.openxmlformats.org/officeDocument/2006/relationships/hyperlink" Target="http://link.springer.com.proxy.lib.umich.edu/content/pdf/10.1007%2FPL00011026.pdf)//IB" TargetMode="External"/><Relationship Id="rId29" Type="http://schemas.openxmlformats.org/officeDocument/2006/relationships/hyperlink" Target="http://www.theage.com.au/articles/2003/07/11/" TargetMode="External"/><Relationship Id="rId40" Type="http://schemas.openxmlformats.org/officeDocument/2006/relationships/hyperlink" Target="http://www.rand.org/pubs/monographs/MG1076.html\\BS" TargetMode="External"/><Relationship Id="rId41" Type="http://schemas.openxmlformats.org/officeDocument/2006/relationships/hyperlink" Target="http://web.ebscohost.com.proxy.lib.umich.edu/ehost/pdfviewer/pdfviewer?sid=02b8d665-1f56-4927-b613-b62aef76c915%40sessionmgr11&amp;vid=17&amp;hid=18" TargetMode="External"/><Relationship Id="rId42" Type="http://schemas.openxmlformats.org/officeDocument/2006/relationships/hyperlink" Target="http://library.cqpress.com.proxy.lib.umich.edu/cqresearcher/document.php?id=cqresrre2012102600&amp;type=hitlist&amp;num=4" TargetMode="External"/><Relationship Id="rId43" Type="http://schemas.openxmlformats.org/officeDocument/2006/relationships/hyperlink" Target="http://web.ebscohost.com.proxy.lib.umich.edu/ehost/pdfviewer/pdfviewer?sid=02b8d665-1f56-4927-b613-b62aef76c915%40sessionmgr11&amp;vid=17&amp;hid=18" TargetMode="External"/><Relationship Id="rId44" Type="http://schemas.openxmlformats.org/officeDocument/2006/relationships/hyperlink" Target="http://www.dtic.mil.proxy.lib.umich.edu/cgi-bin/GetTRDoc?AD=ADA468942" TargetMode="External"/><Relationship Id="rId45" Type="http://schemas.openxmlformats.org/officeDocument/2006/relationships/hyperlink" Target="http://links.org.au/node/3438)//IB" TargetMode="External"/><Relationship Id="rId46" Type="http://schemas.openxmlformats.org/officeDocument/2006/relationships/hyperlink" Target="http://www.thefreelibrary.com/In+defense+of+primacy.-a0155089106" TargetMode="External"/><Relationship Id="rId47" Type="http://schemas.openxmlformats.org/officeDocument/2006/relationships/hyperlink" Target="http://www.dtic.mil.proxy.lib.umich.edu/cgi-bin/GetTRDoc?AD=ADA394934" TargetMode="External"/><Relationship Id="rId48" Type="http://schemas.openxmlformats.org/officeDocument/2006/relationships/hyperlink" Target="http://www.defense.gov/news/newsarticle.aspx?id=120365)//IB" TargetMode="External"/><Relationship Id="rId49" Type="http://schemas.openxmlformats.org/officeDocument/2006/relationships/hyperlink" Target="http://www.thefreelibrary.com/In+defense+of+primacy.-a0155089106" TargetMode="External"/><Relationship Id="rId60" Type="http://schemas.openxmlformats.org/officeDocument/2006/relationships/hyperlink" Target="http://www.chron.com/?controllerName=search&amp;action=search&amp;channel=news%2Fnation-world&amp;search=1&amp;inlineLink=1&amp;query=%22James+Clapper%22" TargetMode="External"/><Relationship Id="rId61" Type="http://schemas.openxmlformats.org/officeDocument/2006/relationships/hyperlink" Target="http://www.chron.com/?controllerName=search&amp;action=search&amp;channel=news%2Fnation-world&amp;search=1&amp;inlineLink=1&amp;query=%22Senate+Intelligence+Committee%22" TargetMode="External"/><Relationship Id="rId62" Type="http://schemas.openxmlformats.org/officeDocument/2006/relationships/hyperlink" Target="http://www.wnd.com/2013/01/8-deadly-agents-to-bring-u-s-to-its-knees/" TargetMode="External"/><Relationship Id="rId63" Type="http://schemas.openxmlformats.org/officeDocument/2006/relationships/hyperlink" Target="http://www.amazon.com/Virgils-Golden-Other-Neapolitan-Miracles/dp/1412842409" TargetMode="External"/><Relationship Id="rId64" Type="http://schemas.openxmlformats.org/officeDocument/2006/relationships/hyperlink" Target="http://www.freefromterror.net/other_articles/abolish.html" TargetMode="External"/><Relationship Id="rId65" Type="http://schemas.openxmlformats.org/officeDocument/2006/relationships/hyperlink" Target="http://www.humanitarian.net/idin/ref/11142012IDIN.html)//BZ" TargetMode="External"/><Relationship Id="rId66" Type="http://schemas.openxmlformats.org/officeDocument/2006/relationships/hyperlink" Target="http://www.rand.org/pubs/monographs/MG1076.html\\BS" TargetMode="External"/><Relationship Id="rId67" Type="http://schemas.openxmlformats.org/officeDocument/2006/relationships/hyperlink" Target="http://www.dtic.mil.proxy.lib.umich.edu/cgi-bin/GetTRDoc?AD=ADA468942" TargetMode="External"/><Relationship Id="rId68" Type="http://schemas.openxmlformats.org/officeDocument/2006/relationships/hyperlink" Target="http://venezuela-us.org/2013/06/27/over-25-tons-of-drugs-seized-by-venezuela-in-2013/" TargetMode="External"/><Relationship Id="rId69" Type="http://schemas.openxmlformats.org/officeDocument/2006/relationships/hyperlink" Target="http://www.dtic.mil.proxy.lib.umich.edu/cgi-bin/GetTRDoc?AD=ADA394934" TargetMode="External"/><Relationship Id="rId100" Type="http://schemas.openxmlformats.org/officeDocument/2006/relationships/hyperlink" Target="http://www.reuters.com/places/italy?lc=int_mb_1001" TargetMode="External"/><Relationship Id="rId80" Type="http://schemas.openxmlformats.org/officeDocument/2006/relationships/hyperlink" Target="http://www.reuters.com/places/italy?lc=int_mb_1001" TargetMode="External"/><Relationship Id="rId81" Type="http://schemas.openxmlformats.org/officeDocument/2006/relationships/hyperlink" Target="http://www.reuters.com/places/russia" TargetMode="External"/><Relationship Id="rId82" Type="http://schemas.openxmlformats.org/officeDocument/2006/relationships/hyperlink" Target="http://www.reuters.com/places/venezuela" TargetMode="External"/><Relationship Id="rId83" Type="http://schemas.openxmlformats.org/officeDocument/2006/relationships/hyperlink" Target="http://www.reuters.com/places/russia?lc=int_mb_1001" TargetMode="External"/><Relationship Id="rId84" Type="http://schemas.openxmlformats.org/officeDocument/2006/relationships/hyperlink" Target="http://www.reuters.com/places/venezuela?lc=int_mb_1001" TargetMode="External"/><Relationship Id="rId85" Type="http://schemas.openxmlformats.org/officeDocument/2006/relationships/hyperlink" Target="http://www.reuters.com/subjects/wikileaks?lc=int_mb_1001" TargetMode="External"/><Relationship Id="rId86" Type="http://schemas.openxmlformats.org/officeDocument/2006/relationships/hyperlink" Target="http://www.reuters.com/subjects/wikileaks?lc=int_mb_1001" TargetMode="External"/><Relationship Id="rId87" Type="http://schemas.openxmlformats.org/officeDocument/2006/relationships/hyperlink" Target="http://www.reuters.com/places/venezuela?lc=int_mb_1001" TargetMode="External"/><Relationship Id="rId88" Type="http://schemas.openxmlformats.org/officeDocument/2006/relationships/hyperlink" Target="http://www.reuters.com/places/france" TargetMode="External"/><Relationship Id="rId89" Type="http://schemas.openxmlformats.org/officeDocument/2006/relationships/hyperlink" Target="http://www.reuters.com/places/portugal?lc=int_mb_10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55</Pages>
  <Words>53639</Words>
  <Characters>305747</Characters>
  <Application>Microsoft Macintosh Word</Application>
  <DocSecurity>0</DocSecurity>
  <Lines>2547</Lines>
  <Paragraphs>717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358669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Gannon, Andres</dc:creator>
  <cp:lastModifiedBy>Megan</cp:lastModifiedBy>
  <cp:revision>2</cp:revision>
  <dcterms:created xsi:type="dcterms:W3CDTF">2013-07-29T18:09:00Z</dcterms:created>
  <dcterms:modified xsi:type="dcterms:W3CDTF">2013-07-29T18:09:00Z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