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505616" w:rsidP="005B6981">
      <w:pPr>
        <w:pStyle w:val="Heading1"/>
      </w:pPr>
      <w:proofErr w:type="spellStart"/>
      <w:r>
        <w:t>Aff</w:t>
      </w:r>
      <w:proofErr w:type="spellEnd"/>
    </w:p>
    <w:p w:rsidR="00BF1592" w:rsidRDefault="00BF1592" w:rsidP="00BF1592"/>
    <w:p w:rsidR="00BF1592" w:rsidRPr="00BF1592" w:rsidRDefault="00BF1592" w:rsidP="00BF1592">
      <w:pPr>
        <w:pStyle w:val="Heading2"/>
      </w:pPr>
      <w:r>
        <w:lastRenderedPageBreak/>
        <w:t xml:space="preserve">A2 States </w:t>
      </w:r>
    </w:p>
    <w:p w:rsidR="00326650" w:rsidRPr="005A58F2" w:rsidRDefault="00326650" w:rsidP="00326650">
      <w:pPr>
        <w:pStyle w:val="Heading3"/>
      </w:pPr>
      <w:r w:rsidRPr="005A58F2">
        <w:lastRenderedPageBreak/>
        <w:t xml:space="preserve">Coordination </w:t>
      </w:r>
      <w:r w:rsidR="00BF1592">
        <w:t>- Texas</w:t>
      </w:r>
    </w:p>
    <w:p w:rsidR="00326650" w:rsidRPr="005A58F2" w:rsidRDefault="00435FFB" w:rsidP="00326650">
      <w:pPr>
        <w:pStyle w:val="Heading4"/>
      </w:pPr>
      <w:r w:rsidRPr="005A58F2">
        <w:t>Texas has n</w:t>
      </w:r>
      <w:r w:rsidR="00326650" w:rsidRPr="005A58F2">
        <w:t xml:space="preserve">o coordination with Mexico. </w:t>
      </w:r>
    </w:p>
    <w:p w:rsidR="00326650" w:rsidRPr="005A58F2" w:rsidRDefault="00326650" w:rsidP="00326650">
      <w:pPr>
        <w:rPr>
          <w:rStyle w:val="StyleStyleBold12pt"/>
        </w:rPr>
      </w:pPr>
      <w:r w:rsidRPr="005A58F2">
        <w:rPr>
          <w:rStyle w:val="StyleStyleBold12pt"/>
        </w:rPr>
        <w:t>Combs</w:t>
      </w:r>
      <w:r w:rsidR="00435FFB" w:rsidRPr="005A58F2">
        <w:rPr>
          <w:rStyle w:val="StyleStyleBold12pt"/>
        </w:rPr>
        <w:t>, Texas Comptroller of Public Accounts,</w:t>
      </w:r>
      <w:r w:rsidRPr="005A58F2">
        <w:rPr>
          <w:rStyle w:val="StyleStyleBold12pt"/>
        </w:rPr>
        <w:t xml:space="preserve"> No Date </w:t>
      </w:r>
    </w:p>
    <w:p w:rsidR="00326650" w:rsidRPr="005A58F2" w:rsidRDefault="00326650" w:rsidP="00326650">
      <w:r w:rsidRPr="005A58F2">
        <w:t xml:space="preserve">[Susan, Window on State Government, “Governance, Who </w:t>
      </w:r>
      <w:proofErr w:type="gramStart"/>
      <w:r w:rsidRPr="005A58F2">
        <w:t>Decides</w:t>
      </w:r>
      <w:proofErr w:type="gramEnd"/>
      <w:r w:rsidRPr="005A58F2">
        <w:t xml:space="preserve">”, </w:t>
      </w:r>
      <w:hyperlink r:id="rId10" w:history="1">
        <w:r w:rsidRPr="005A58F2">
          <w:rPr>
            <w:rStyle w:val="Hyperlink"/>
          </w:rPr>
          <w:t>http://www.window.state.tx.us/border/ch12/ch12.html</w:t>
        </w:r>
      </w:hyperlink>
      <w:r w:rsidRPr="005A58F2">
        <w:t>, accessed 7/18, CC]</w:t>
      </w:r>
    </w:p>
    <w:p w:rsidR="00326650" w:rsidRPr="005A58F2" w:rsidRDefault="00326650" w:rsidP="00326650">
      <w:r w:rsidRPr="005A58F2">
        <w:rPr>
          <w:rStyle w:val="StyleBoldUnderline"/>
        </w:rPr>
        <w:t>Development of such a plan should involve the governments of Mexico and the U.S., the Mexican states bordering Texas, and local communities</w:t>
      </w:r>
      <w:r w:rsidRPr="005A58F2">
        <w:t xml:space="preserve">. The short-term goal should be to develop a cohesive strategy to overcome U.S. and Texas border resource allocation problems identified by community leaders. A longer-term goal should be to establish lines of communication with Mexico and the Mexican </w:t>
      </w:r>
      <w:proofErr w:type="gramStart"/>
      <w:r w:rsidRPr="005A58F2">
        <w:t>border states</w:t>
      </w:r>
      <w:proofErr w:type="gramEnd"/>
      <w:r w:rsidRPr="005A58F2">
        <w:t xml:space="preserve"> on issues pertinent to the region.</w:t>
      </w:r>
    </w:p>
    <w:p w:rsidR="00326650" w:rsidRPr="005A58F2" w:rsidRDefault="00326650" w:rsidP="00326650">
      <w:r w:rsidRPr="005A58F2">
        <w:t xml:space="preserve">Without state-established goals, priorities, or plans for regional economic development, </w:t>
      </w:r>
      <w:r w:rsidRPr="005A58F2">
        <w:rPr>
          <w:rStyle w:val="StyleBoldUnderline"/>
        </w:rPr>
        <w:t>Texas lacks the built-in data and flexibility to address regional disparities. This makes it difficult to determine whether state funding increases in certain program areas might achieve desired results</w:t>
      </w:r>
      <w:r w:rsidRPr="005A58F2">
        <w:t>.</w:t>
      </w:r>
    </w:p>
    <w:p w:rsidR="00326650" w:rsidRPr="005A58F2" w:rsidRDefault="00326650" w:rsidP="00326650">
      <w:r w:rsidRPr="005A58F2">
        <w:t xml:space="preserve">Performance measures have been an element in Texas </w:t>
      </w:r>
      <w:proofErr w:type="gramStart"/>
      <w:r w:rsidRPr="005A58F2">
        <w:t>state</w:t>
      </w:r>
      <w:proofErr w:type="gramEnd"/>
      <w:r w:rsidRPr="005A58F2">
        <w:t xml:space="preserve"> budgeting since 1974. In 1991, </w:t>
      </w:r>
      <w:r w:rsidRPr="005A58F2">
        <w:rPr>
          <w:rStyle w:val="StyleBoldUnderline"/>
        </w:rPr>
        <w:t>legislative leaders increased the emphasis on performance measurement in budgeting, making accountability and performance measures a year-to-year part of the state's strategic planning and budgeting system</w:t>
      </w:r>
      <w:r w:rsidRPr="005A58F2">
        <w:t xml:space="preserve">.15 </w:t>
      </w:r>
      <w:proofErr w:type="gramStart"/>
      <w:r w:rsidRPr="005A58F2">
        <w:t>While</w:t>
      </w:r>
      <w:proofErr w:type="gramEnd"/>
      <w:r w:rsidRPr="005A58F2">
        <w:t xml:space="preserve"> admirable and even groundbreaking, </w:t>
      </w:r>
      <w:r w:rsidRPr="005A58F2">
        <w:rPr>
          <w:rStyle w:val="StyleBoldUnderline"/>
        </w:rPr>
        <w:t>the state agencies' planning, budgeting, and monitoring efforts focus on statewide objectives, rather than regional distinctions and desires</w:t>
      </w:r>
      <w:r w:rsidRPr="005A58F2">
        <w:t>.</w:t>
      </w:r>
    </w:p>
    <w:p w:rsidR="00326650" w:rsidRPr="005A58F2" w:rsidRDefault="00326650" w:rsidP="00326650">
      <w:r w:rsidRPr="005A58F2">
        <w:t>Texas recently began a new recognition of the special limitations facing poorer regions of the state with the passage of S.B. 370 by the 1997 Legislature. Part of this bill allowed the Commissioners of the Texas Department of Transportation to waive local matching requirements for state highway projects in economically disadvantaged counties. This removes ability-to-pay issues from the assessment of need in counties with above average unemployment, and below average per-capita income and taxable property value.</w:t>
      </w:r>
    </w:p>
    <w:p w:rsidR="00326650" w:rsidRPr="005A58F2" w:rsidRDefault="00326650" w:rsidP="00326650">
      <w:r w:rsidRPr="005A58F2">
        <w:t xml:space="preserve">Clearly, a great variety of state and local initiatives exist (the South Texas Border Initiative for higher education, increased funding for border highway projects, the </w:t>
      </w:r>
      <w:proofErr w:type="spellStart"/>
      <w:r w:rsidRPr="005A58F2">
        <w:t>colonias</w:t>
      </w:r>
      <w:proofErr w:type="spellEnd"/>
      <w:r w:rsidRPr="005A58F2">
        <w:t xml:space="preserve"> improvement projects, and environment-related projects with the Texas Natural Resource Conservation Commission), but </w:t>
      </w:r>
      <w:r w:rsidRPr="005A58F2">
        <w:rPr>
          <w:rStyle w:val="StyleBoldUnderline"/>
        </w:rPr>
        <w:t>coordination remains a problem. The Comptroller's review team found an instance in which state agencies were gathering similar information from the same population, suggesting</w:t>
      </w:r>
      <w:r w:rsidRPr="005A58F2">
        <w:t xml:space="preserve"> at least the potential for </w:t>
      </w:r>
      <w:r w:rsidRPr="005A58F2">
        <w:rPr>
          <w:rStyle w:val="StyleBoldUnderline"/>
        </w:rPr>
        <w:t>inefficiency and duplication of services</w:t>
      </w:r>
      <w:r w:rsidRPr="005A58F2">
        <w:t>.</w:t>
      </w:r>
    </w:p>
    <w:p w:rsidR="00EF38F7" w:rsidRPr="005A58F2" w:rsidRDefault="00EF38F7" w:rsidP="005B6981">
      <w:pPr>
        <w:rPr>
          <w:rStyle w:val="StyleBoldUnderline"/>
        </w:rPr>
      </w:pPr>
    </w:p>
    <w:p w:rsidR="00AE7F62" w:rsidRPr="005A58F2" w:rsidRDefault="00AE7F62" w:rsidP="00AE7F62">
      <w:pPr>
        <w:pStyle w:val="Heading4"/>
      </w:pPr>
      <w:r w:rsidRPr="005A58F2">
        <w:t>Texas state debt is overwhelming</w:t>
      </w:r>
    </w:p>
    <w:p w:rsidR="00AE7F62" w:rsidRPr="005A58F2" w:rsidRDefault="00AE7F62" w:rsidP="00AE7F62">
      <w:pPr>
        <w:rPr>
          <w:rStyle w:val="StyleStyleBold12pt"/>
        </w:rPr>
      </w:pPr>
      <w:r w:rsidRPr="005A58F2">
        <w:rPr>
          <w:rStyle w:val="StyleStyleBold12pt"/>
        </w:rPr>
        <w:t>Olson, Investigative Reporter at TheNerve.org, 12</w:t>
      </w:r>
    </w:p>
    <w:p w:rsidR="00AE7F62" w:rsidRPr="005A58F2" w:rsidRDefault="00AE7F62" w:rsidP="00AE7F62">
      <w:pPr>
        <w:rPr>
          <w:rStyle w:val="StyleStyleBold12pt"/>
          <w:b w:val="0"/>
          <w:sz w:val="22"/>
        </w:rPr>
      </w:pPr>
      <w:r w:rsidRPr="005A58F2">
        <w:rPr>
          <w:rStyle w:val="StyleStyleBold12pt"/>
          <w:b w:val="0"/>
          <w:sz w:val="22"/>
        </w:rPr>
        <w:t>[Cu</w:t>
      </w:r>
      <w:r w:rsidR="00DB1A4A" w:rsidRPr="005A58F2">
        <w:rPr>
          <w:rStyle w:val="StyleStyleBold12pt"/>
          <w:b w:val="0"/>
          <w:sz w:val="22"/>
        </w:rPr>
        <w:t>rt, 8-28-12, Texas Watchdog</w:t>
      </w:r>
      <w:r w:rsidRPr="005A58F2">
        <w:rPr>
          <w:rStyle w:val="StyleStyleBold12pt"/>
          <w:b w:val="0"/>
          <w:sz w:val="22"/>
        </w:rPr>
        <w:t xml:space="preserve">, “Texas third in total state debt low by per-capita measure; across all states, underfunded liability shoots </w:t>
      </w:r>
      <w:proofErr w:type="spellStart"/>
      <w:r w:rsidRPr="005A58F2">
        <w:rPr>
          <w:rStyle w:val="StyleStyleBold12pt"/>
          <w:b w:val="0"/>
          <w:sz w:val="22"/>
        </w:rPr>
        <w:t>too</w:t>
      </w:r>
      <w:proofErr w:type="spellEnd"/>
      <w:r w:rsidRPr="005A58F2">
        <w:rPr>
          <w:rStyle w:val="StyleStyleBold12pt"/>
          <w:b w:val="0"/>
          <w:sz w:val="22"/>
        </w:rPr>
        <w:t xml:space="preserve"> 3.5 trillion”, http://www.texaswatchdog.org/2012/08/texas-third-in-total-state-debt-low-by-per-capita-measure-underfunded-pension-liabilities/1346172574.column, accessed 7-18-13, CSO]</w:t>
      </w:r>
    </w:p>
    <w:p w:rsidR="00AE7F62" w:rsidRPr="005A58F2" w:rsidRDefault="00AE7F62" w:rsidP="00AE7F62">
      <w:pPr>
        <w:rPr>
          <w:rStyle w:val="StyleBoldUnderline"/>
        </w:rPr>
      </w:pPr>
    </w:p>
    <w:p w:rsidR="00AE7F62" w:rsidRPr="005A58F2" w:rsidRDefault="00AE7F62" w:rsidP="00AE7F62">
      <w:r w:rsidRPr="005A58F2">
        <w:rPr>
          <w:rStyle w:val="StyleBoldUnderline"/>
        </w:rPr>
        <w:t>A new study by State Budget</w:t>
      </w:r>
      <w:r w:rsidRPr="005A58F2">
        <w:t xml:space="preserve"> Solutions </w:t>
      </w:r>
      <w:r w:rsidRPr="005A58F2">
        <w:rPr>
          <w:rStyle w:val="StyleBoldUnderline"/>
        </w:rPr>
        <w:t>places Texas third nationwide in total state debt with $287 billion, behind California and New York</w:t>
      </w:r>
      <w:r w:rsidRPr="005A58F2">
        <w:t xml:space="preserve">. New Jersey and Illinois joined the top three, rounding out the same five states with the highest total debt from a year ago, the study states. The states with the lowest total state debt are Vermont, North Dakota, South Dakota, Wyoming and Nebraska. </w:t>
      </w:r>
      <w:r w:rsidRPr="005A58F2">
        <w:rPr>
          <w:rStyle w:val="StyleBoldUnderline"/>
        </w:rPr>
        <w:t>Texas’ third-place rank shouldn’t surprise taxpayers, given the state’s rapid growth in the past decade</w:t>
      </w:r>
      <w:r w:rsidRPr="005A58F2">
        <w:t xml:space="preserve">. The state had more than 25.1 million residents in 2010 compared to 20.9 million in 2000, according to Census data. </w:t>
      </w:r>
      <w:r w:rsidRPr="005A58F2">
        <w:rPr>
          <w:rStyle w:val="StyleBoldUnderline"/>
        </w:rPr>
        <w:lastRenderedPageBreak/>
        <w:t>Those extra 4 million people and change triggered the construction of roads, water and wastewater treatment plants</w:t>
      </w:r>
      <w:r w:rsidRPr="005A58F2">
        <w:t xml:space="preserve">, among other infrastructure. When population is factored in, the picture in Texas improves. The Washington, D.C.-based Tax Foundation reported that Texas has a debt per capita of $1,679, ranking 45th in the nation, according to figures for 2010, </w:t>
      </w:r>
      <w:proofErr w:type="gramStart"/>
      <w:r w:rsidRPr="005A58F2">
        <w:t>the</w:t>
      </w:r>
      <w:proofErr w:type="gramEnd"/>
      <w:r w:rsidRPr="005A58F2">
        <w:t xml:space="preserve"> most recent year for which data is available. That compares to New York’s nearly $6,700 per resident and California’s more than $4,000 per resident. Texas’ rank for total debt did not surprise Chuck </w:t>
      </w:r>
      <w:proofErr w:type="spellStart"/>
      <w:r w:rsidRPr="005A58F2">
        <w:rPr>
          <w:rStyle w:val="StyleBoldUnderline"/>
        </w:rPr>
        <w:t>DeVore</w:t>
      </w:r>
      <w:proofErr w:type="spellEnd"/>
      <w:r w:rsidRPr="005A58F2">
        <w:t xml:space="preserve">, vice president for communications at the Austin-based Texas Public Policy Foundation. He </w:t>
      </w:r>
      <w:r w:rsidRPr="005A58F2">
        <w:rPr>
          <w:rStyle w:val="StyleBoldUnderline"/>
        </w:rPr>
        <w:t>said</w:t>
      </w:r>
      <w:r w:rsidRPr="005A58F2">
        <w:t xml:space="preserve"> fiscal policy analysts at the free market think tank have greater concern about local government debt. “</w:t>
      </w:r>
      <w:r w:rsidRPr="005A58F2">
        <w:rPr>
          <w:rStyle w:val="StyleBoldUnderline"/>
        </w:rPr>
        <w:t>We would like to see limits on debt, especially at the local level,”</w:t>
      </w:r>
      <w:r w:rsidRPr="005A58F2">
        <w:t xml:space="preserve"> </w:t>
      </w:r>
      <w:proofErr w:type="spellStart"/>
      <w:r w:rsidRPr="005A58F2">
        <w:t>DeVore</w:t>
      </w:r>
      <w:proofErr w:type="spellEnd"/>
      <w:r w:rsidRPr="005A58F2">
        <w:t xml:space="preserve"> said, noting local government debt boosts property taxes, with multiple public entities having power to raise property taxes.</w:t>
      </w:r>
    </w:p>
    <w:p w:rsidR="00AE7F62" w:rsidRPr="005A58F2" w:rsidRDefault="00AE7F62" w:rsidP="00AE7F62"/>
    <w:p w:rsidR="00AE7F62" w:rsidRPr="005A58F2" w:rsidRDefault="00AE7F62" w:rsidP="00AE7F62">
      <w:pPr>
        <w:pStyle w:val="Heading4"/>
      </w:pPr>
      <w:r w:rsidRPr="005A58F2">
        <w:t>Texas cant fund any new projects</w:t>
      </w:r>
    </w:p>
    <w:p w:rsidR="00AE7F62" w:rsidRPr="005A58F2" w:rsidRDefault="00AE7F62" w:rsidP="00AE7F62">
      <w:pPr>
        <w:rPr>
          <w:rStyle w:val="StyleStyleBold12pt"/>
        </w:rPr>
      </w:pPr>
      <w:r w:rsidRPr="005A58F2">
        <w:rPr>
          <w:rStyle w:val="StyleStyleBold12pt"/>
        </w:rPr>
        <w:t>Peacock, Vice President of Research; Director, Center for Economic Freedom, 13</w:t>
      </w:r>
    </w:p>
    <w:p w:rsidR="00AE7F62" w:rsidRPr="005A58F2" w:rsidRDefault="00AE7F62" w:rsidP="00AE7F62">
      <w:r w:rsidRPr="005A58F2">
        <w:t>[Bill, 6-19-13, Texas Public Policy Foundation, “The Great Texas Budget Debate of 2013”, http://www.texaspolicy.com/center/economic-freedom/blog/great-texas-budget-debate-2013, accessed 7-18-13, CSO]</w:t>
      </w:r>
    </w:p>
    <w:p w:rsidR="00AE7F62" w:rsidRPr="005A58F2" w:rsidRDefault="00AE7F62" w:rsidP="00AE7F62">
      <w:pPr>
        <w:rPr>
          <w:rStyle w:val="StyleBoldUnderline"/>
        </w:rPr>
      </w:pPr>
    </w:p>
    <w:p w:rsidR="00AE7F62" w:rsidRPr="005A58F2" w:rsidRDefault="00AE7F62" w:rsidP="00AE7F62">
      <w:r w:rsidRPr="005A58F2">
        <w:rPr>
          <w:rStyle w:val="StyleBoldUnderline"/>
        </w:rPr>
        <w:t>The Texas Public Policy Foundation has been closely involved in the budget process for over a decade now. During that time, we've seen some</w:t>
      </w:r>
      <w:r w:rsidRPr="005A58F2">
        <w:t xml:space="preserve"> good budgets and some </w:t>
      </w:r>
      <w:r w:rsidRPr="005A58F2">
        <w:rPr>
          <w:rStyle w:val="StyleBoldUnderline"/>
        </w:rPr>
        <w:t>not so good budgets</w:t>
      </w:r>
      <w:r w:rsidRPr="005A58F2">
        <w:t xml:space="preserve">. We began to get concerned about the growth in spending this session even before the Texas Legislature convened this year for its 83rd regular session. </w:t>
      </w:r>
      <w:r w:rsidRPr="005A58F2">
        <w:rPr>
          <w:rStyle w:val="StyleBoldUnderline"/>
        </w:rPr>
        <w:t xml:space="preserve">Calls for taking money from the state’s Economic Stabilization Fund </w:t>
      </w:r>
      <w:r w:rsidRPr="005A58F2">
        <w:t xml:space="preserve">(ESF) </w:t>
      </w:r>
      <w:r w:rsidRPr="005A58F2">
        <w:rPr>
          <w:rStyle w:val="StyleBoldUnderline"/>
        </w:rPr>
        <w:t>to pay for</w:t>
      </w:r>
      <w:r w:rsidRPr="005A58F2">
        <w:t xml:space="preserve"> water and transportation </w:t>
      </w:r>
      <w:r w:rsidRPr="005A58F2">
        <w:rPr>
          <w:rStyle w:val="StyleBoldUnderline"/>
        </w:rPr>
        <w:t>infrastructure</w:t>
      </w:r>
      <w:r w:rsidRPr="005A58F2">
        <w:t xml:space="preserve">, rather than using the $21 billion in new general revenue (GR) the state had on hand, indicated that fiscal restraint might not be a top priority. Our concerns increased </w:t>
      </w:r>
      <w:r w:rsidRPr="005A58F2">
        <w:rPr>
          <w:rStyle w:val="StyleBoldUnderline"/>
        </w:rPr>
        <w:t>throughout the session as the high spending levels in the general and supplemental appropriations bills made it clear that 1) any spending for infrastructure improvements</w:t>
      </w:r>
      <w:r w:rsidRPr="005A58F2">
        <w:t xml:space="preserve"> would indeed have to come from the ESF rather than general revenue, and 2</w:t>
      </w:r>
      <w:r w:rsidRPr="005A58F2">
        <w:rPr>
          <w:rStyle w:val="StyleBoldUnderline"/>
        </w:rPr>
        <w:t>) there wouldn’t be room in the budget</w:t>
      </w:r>
      <w:r w:rsidRPr="005A58F2">
        <w:t xml:space="preserve"> for the $1.6 billion in tax cuts called for by Texas Gov. Rick Perry, much less than the $2.2 billion sales tax cut the Foundation favored.</w:t>
      </w:r>
    </w:p>
    <w:p w:rsidR="00AE7F62" w:rsidRPr="005A58F2" w:rsidRDefault="00AE7F62" w:rsidP="005B6981">
      <w:pPr>
        <w:rPr>
          <w:rStyle w:val="StyleBoldUnderline"/>
        </w:rPr>
      </w:pPr>
    </w:p>
    <w:p w:rsidR="009D3C0A" w:rsidRPr="005A58F2" w:rsidRDefault="0075237E" w:rsidP="00BF1592">
      <w:pPr>
        <w:pStyle w:val="Heading3"/>
      </w:pPr>
      <w:r w:rsidRPr="005A58F2">
        <w:lastRenderedPageBreak/>
        <w:t xml:space="preserve">Coordination </w:t>
      </w:r>
    </w:p>
    <w:p w:rsidR="009D3C0A" w:rsidRPr="005A58F2" w:rsidRDefault="009D3C0A" w:rsidP="0075237E">
      <w:pPr>
        <w:pStyle w:val="Heading4"/>
      </w:pPr>
      <w:r w:rsidRPr="005A58F2">
        <w:t>Too uncoordinated to solve</w:t>
      </w:r>
    </w:p>
    <w:p w:rsidR="0075237E" w:rsidRPr="005A58F2" w:rsidRDefault="009D3C0A" w:rsidP="0075237E">
      <w:pPr>
        <w:rPr>
          <w:rStyle w:val="StyleStyleBold12pt"/>
        </w:rPr>
      </w:pPr>
      <w:r w:rsidRPr="005A58F2">
        <w:rPr>
          <w:rStyle w:val="StyleStyleBold12pt"/>
        </w:rPr>
        <w:t>Maki</w:t>
      </w:r>
      <w:r w:rsidR="0075237E" w:rsidRPr="005A58F2">
        <w:rPr>
          <w:rStyle w:val="StyleStyleBold12pt"/>
        </w:rPr>
        <w:t>, professor @ University of Minnesota,</w:t>
      </w:r>
      <w:r w:rsidRPr="005A58F2">
        <w:rPr>
          <w:rStyle w:val="StyleStyleBold12pt"/>
        </w:rPr>
        <w:t xml:space="preserve"> 2012</w:t>
      </w:r>
    </w:p>
    <w:p w:rsidR="009D3C0A" w:rsidRPr="005A58F2" w:rsidRDefault="009D3C0A" w:rsidP="0075237E">
      <w:r w:rsidRPr="005A58F2">
        <w:t xml:space="preserve">(Wilbur R.  </w:t>
      </w:r>
      <w:proofErr w:type="gramStart"/>
      <w:r w:rsidRPr="005A58F2">
        <w:t>professor</w:t>
      </w:r>
      <w:proofErr w:type="gramEnd"/>
      <w:r w:rsidRPr="005A58F2">
        <w:t xml:space="preserve"> at the University of Minnesota, Department of Agricultural and Applied Economics “Infrastructure: Rural America,” March 7th  </w:t>
      </w:r>
      <w:hyperlink r:id="rId11" w:history="1">
        <w:r w:rsidR="0075237E" w:rsidRPr="005A58F2">
          <w:rPr>
            <w:rStyle w:val="Hyperlink"/>
          </w:rPr>
          <w:t>http://american-business.org/3423-infrastructure-rural-america.html</w:t>
        </w:r>
      </w:hyperlink>
      <w:r w:rsidR="0075237E" w:rsidRPr="005A58F2">
        <w:t>, accessed 7/18)</w:t>
      </w:r>
    </w:p>
    <w:p w:rsidR="00DA06A6" w:rsidRDefault="009D3C0A" w:rsidP="00DA06A6">
      <w:r w:rsidRPr="005A58F2">
        <w:rPr>
          <w:rStyle w:val="StyleBoldUnderline"/>
        </w:rPr>
        <w:t>State</w:t>
      </w:r>
      <w:r w:rsidRPr="005A58F2">
        <w:t xml:space="preserve"> and local </w:t>
      </w:r>
      <w:r w:rsidRPr="005A58F2">
        <w:rPr>
          <w:rStyle w:val="StyleBoldUnderline"/>
        </w:rPr>
        <w:t>infrastructure planning efforts remain piecemeal and uncoordinated. There still is no clear consensus about the implications of these changes on the varying local demands for the many different kinds of infrastructure investments that most clearly affect the well-being of rural residents and their local economic base</w:t>
      </w:r>
      <w:r w:rsidRPr="005A58F2">
        <w:t>. Spending for broadband and related capital facilities are still being excluded from current infrastructure development initiatives.</w:t>
      </w:r>
    </w:p>
    <w:p w:rsidR="0075237E" w:rsidRPr="005A58F2" w:rsidRDefault="0075237E" w:rsidP="0075237E">
      <w:pPr>
        <w:pStyle w:val="Heading4"/>
      </w:pPr>
      <w:proofErr w:type="spellStart"/>
      <w:r w:rsidRPr="005A58F2">
        <w:t>Nadbank</w:t>
      </w:r>
      <w:proofErr w:type="spellEnd"/>
      <w:r w:rsidRPr="005A58F2">
        <w:t xml:space="preserve"> review process key to public transparency, avoids controversy and delays</w:t>
      </w:r>
    </w:p>
    <w:p w:rsidR="0075237E" w:rsidRPr="005A58F2" w:rsidRDefault="0075237E" w:rsidP="0075237E">
      <w:pPr>
        <w:rPr>
          <w:rStyle w:val="StyleStyleBold12pt"/>
        </w:rPr>
      </w:pPr>
      <w:r w:rsidRPr="005A58F2">
        <w:rPr>
          <w:rStyle w:val="StyleStyleBold12pt"/>
        </w:rPr>
        <w:t>TCPS, 2001</w:t>
      </w:r>
    </w:p>
    <w:p w:rsidR="0075237E" w:rsidRPr="005A58F2" w:rsidRDefault="0075237E" w:rsidP="0075237E">
      <w:r w:rsidRPr="005A58F2">
        <w:t>[Texas Center for Policy Studies, 9/9/01, William C. Velasquez Institute, “Finding common ground: A public interest proposal for BECC/NAD Bank reform”, p.6, Accessed: 7/17/13, PR]</w:t>
      </w:r>
    </w:p>
    <w:p w:rsidR="0075237E" w:rsidRPr="005A58F2" w:rsidRDefault="0075237E" w:rsidP="0075237E">
      <w:r w:rsidRPr="005A58F2">
        <w:t xml:space="preserve">To fulfill the original promises of NAFTA and not leave the border short of resources, a specific portion of the </w:t>
      </w:r>
      <w:proofErr w:type="spellStart"/>
      <w:r w:rsidRPr="005A58F2">
        <w:t>NADBank</w:t>
      </w:r>
      <w:proofErr w:type="spellEnd"/>
      <w:r w:rsidRPr="005A58F2">
        <w:t xml:space="preserve"> capital should be set aside for border environmental infrastructure. </w:t>
      </w:r>
      <w:r w:rsidRPr="005A58F2">
        <w:rPr>
          <w:rStyle w:val="StyleBoldUnderline"/>
        </w:rPr>
        <w:t>The need for increased grant funding for water, wastewater and municipal waste projects</w:t>
      </w:r>
      <w:r w:rsidRPr="005A58F2">
        <w:t xml:space="preserve">, estimated to be about $ 950 between 2002 and 2005, </w:t>
      </w:r>
      <w:r w:rsidRPr="005A58F2">
        <w:rPr>
          <w:rStyle w:val="StyleBoldUnderline"/>
        </w:rPr>
        <w:t>is widely acknowledged</w:t>
      </w:r>
      <w:r w:rsidRPr="005A58F2">
        <w:t xml:space="preserve">. Nevertheless, </w:t>
      </w:r>
      <w:r w:rsidRPr="005A58F2">
        <w:rPr>
          <w:rStyle w:val="StyleBoldUnderline"/>
        </w:rPr>
        <w:t>the need to effectively use remaining NADB resources in an appropriate manner cannot be ignored. However, because these are public monies and because some infrastructure projects (highways</w:t>
      </w:r>
      <w:r w:rsidRPr="005A58F2">
        <w:t xml:space="preserve">, pipelines, power plants, transmission lines) </w:t>
      </w:r>
      <w:r w:rsidRPr="005A58F2">
        <w:rPr>
          <w:rStyle w:val="StyleBoldUnderline"/>
        </w:rPr>
        <w:t xml:space="preserve">can have tremendous impacts on particular communities, the Bank would need a transparent, accessible process for developing and financing such projects. Without these guarantees, </w:t>
      </w:r>
      <w:proofErr w:type="spellStart"/>
      <w:r w:rsidRPr="005A58F2">
        <w:rPr>
          <w:rStyle w:val="StyleBoldUnderline"/>
        </w:rPr>
        <w:t>NADBank</w:t>
      </w:r>
      <w:proofErr w:type="spellEnd"/>
      <w:r w:rsidRPr="005A58F2">
        <w:rPr>
          <w:rStyle w:val="StyleBoldUnderline"/>
        </w:rPr>
        <w:t xml:space="preserve"> could face controversy and delay over projects that have adverse impacts on communities or the environment</w:t>
      </w:r>
      <w:r w:rsidRPr="005A58F2">
        <w:t xml:space="preserve">, even if the project would benefit North American trade and development. </w:t>
      </w:r>
    </w:p>
    <w:p w:rsidR="0075237E" w:rsidRPr="005A58F2" w:rsidRDefault="0075237E" w:rsidP="0075237E"/>
    <w:p w:rsidR="0075237E" w:rsidRPr="005A58F2" w:rsidRDefault="0075237E" w:rsidP="0075237E">
      <w:pPr>
        <w:rPr>
          <w:rStyle w:val="Style6pt"/>
          <w:rFonts w:asciiTheme="majorHAnsi" w:hAnsiTheme="majorHAnsi"/>
        </w:rPr>
      </w:pPr>
    </w:p>
    <w:p w:rsidR="0075237E" w:rsidRPr="005A58F2" w:rsidRDefault="0075237E" w:rsidP="0075237E">
      <w:pPr>
        <w:rPr>
          <w:rStyle w:val="Style6pt"/>
          <w:rFonts w:asciiTheme="majorHAnsi" w:hAnsiTheme="majorHAnsi"/>
        </w:rPr>
      </w:pPr>
    </w:p>
    <w:p w:rsidR="00F222DA" w:rsidRPr="005A58F2" w:rsidRDefault="00F222DA" w:rsidP="00F222DA">
      <w:pPr>
        <w:pStyle w:val="Heading4"/>
      </w:pPr>
      <w:r w:rsidRPr="005A58F2">
        <w:t xml:space="preserve">Only the US customs and border can leverage tolls – key to funding and efficiency. </w:t>
      </w:r>
    </w:p>
    <w:p w:rsidR="009C2310" w:rsidRPr="005A58F2" w:rsidRDefault="009C2310" w:rsidP="009C2310">
      <w:pPr>
        <w:rPr>
          <w:rStyle w:val="StyleStyleBold12pt"/>
        </w:rPr>
      </w:pPr>
      <w:r w:rsidRPr="005A58F2">
        <w:rPr>
          <w:rStyle w:val="StyleStyleBold12pt"/>
        </w:rPr>
        <w:t>Napolitano, secretary of state, 12</w:t>
      </w:r>
    </w:p>
    <w:p w:rsidR="009C2310" w:rsidRPr="005A58F2" w:rsidRDefault="009C2310" w:rsidP="009C2310">
      <w:r w:rsidRPr="005A58F2">
        <w:t>[Janet, November, HOMELAND SECURITY ADVISORY COUNCIL, “BORDER INFRASTRUCTURE TASK FORCE</w:t>
      </w:r>
      <w:r w:rsidRPr="005A58F2">
        <w:rPr>
          <w:sz w:val="12"/>
        </w:rPr>
        <w:t xml:space="preserve">¶ </w:t>
      </w:r>
      <w:r w:rsidRPr="005A58F2">
        <w:t xml:space="preserve">TASK FORCE REPORT AND RECOMMENDATIONS”, p 5, </w:t>
      </w:r>
      <w:hyperlink r:id="rId12" w:history="1">
        <w:r w:rsidRPr="005A58F2">
          <w:rPr>
            <w:rStyle w:val="Hyperlink"/>
          </w:rPr>
          <w:t>http://www.dhs.gov/sites/default/files/publications/Final%20BITF%20Recommendations%2011%2012_0.pdf</w:t>
        </w:r>
      </w:hyperlink>
      <w:r w:rsidRPr="005A58F2">
        <w:t xml:space="preserve">, accessed 7/18, CC] </w:t>
      </w:r>
    </w:p>
    <w:p w:rsidR="009C2310" w:rsidRPr="005A58F2" w:rsidRDefault="009C2310" w:rsidP="009C2310"/>
    <w:p w:rsidR="00F222DA" w:rsidRPr="005A58F2" w:rsidRDefault="00F222DA" w:rsidP="00F222DA">
      <w:r w:rsidRPr="005A58F2">
        <w:rPr>
          <w:rStyle w:val="StyleBoldUnderline"/>
        </w:rPr>
        <w:t xml:space="preserve">CBP should ensure existing POEs are used as effectively and efficiently as possible. A ¶ recent successful example was the staggering of inspection booths for commercial trucks </w:t>
      </w:r>
      <w:r w:rsidRPr="005A58F2">
        <w:rPr>
          <w:sz w:val="12"/>
        </w:rPr>
        <w:t xml:space="preserve">¶ </w:t>
      </w:r>
      <w:r w:rsidRPr="005A58F2">
        <w:t xml:space="preserve">at the Blue Water Bridge, located on the border between Port Huron, Michigan and </w:t>
      </w:r>
      <w:r w:rsidRPr="005A58F2">
        <w:rPr>
          <w:sz w:val="12"/>
        </w:rPr>
        <w:t xml:space="preserve">¶ </w:t>
      </w:r>
      <w:r w:rsidRPr="005A58F2">
        <w:t>Sarnia, Ontario. DHS/</w:t>
      </w:r>
      <w:r w:rsidRPr="005A58F2">
        <w:rPr>
          <w:rStyle w:val="StyleBoldUnderline"/>
        </w:rPr>
        <w:t>CBP should consider using congestion pricing or tolls at privately ¶ funded crossings to segment traffic and encourage traffic to cross during non-peak hours.¶ CBP would need statutory authorization to collect a fee for use of a POE during peak ¶ hours. This fee could cover, for example, the operational costs of expanding staffing ¶ hours and lane availability during non-peak hours</w:t>
      </w:r>
      <w:r w:rsidRPr="005A58F2">
        <w:t xml:space="preserve">. In doing so, CBP should avoid </w:t>
      </w:r>
      <w:r w:rsidRPr="005A58F2">
        <w:rPr>
          <w:sz w:val="12"/>
        </w:rPr>
        <w:t xml:space="preserve">¶ </w:t>
      </w:r>
      <w:r w:rsidRPr="005A58F2">
        <w:t xml:space="preserve">extracting a cash fee or toll at the POEs as cash </w:t>
      </w:r>
      <w:proofErr w:type="spellStart"/>
      <w:r w:rsidRPr="005A58F2">
        <w:t>paymentstend</w:t>
      </w:r>
      <w:proofErr w:type="spellEnd"/>
      <w:r w:rsidRPr="005A58F2">
        <w:t xml:space="preserve"> to increase wait times.</w:t>
      </w:r>
      <w:r w:rsidRPr="005A58F2">
        <w:rPr>
          <w:sz w:val="12"/>
        </w:rPr>
        <w:t xml:space="preserve">¶ </w:t>
      </w:r>
      <w:r w:rsidRPr="005A58F2">
        <w:t xml:space="preserve">Rather, CBP </w:t>
      </w:r>
      <w:r w:rsidRPr="005A58F2">
        <w:lastRenderedPageBreak/>
        <w:t xml:space="preserve">should encourage, where feasible, assessing such fees using Radio </w:t>
      </w:r>
      <w:r w:rsidRPr="005A58F2">
        <w:rPr>
          <w:sz w:val="12"/>
        </w:rPr>
        <w:t xml:space="preserve">¶ </w:t>
      </w:r>
      <w:r w:rsidRPr="005A58F2">
        <w:t xml:space="preserve">Frequency Identification (RFID) or other electronic technology. (See Appendix A for </w:t>
      </w:r>
      <w:r w:rsidRPr="005A58F2">
        <w:rPr>
          <w:sz w:val="12"/>
        </w:rPr>
        <w:t xml:space="preserve">¶ </w:t>
      </w:r>
      <w:r w:rsidRPr="005A58F2">
        <w:t>background information.)</w:t>
      </w:r>
    </w:p>
    <w:p w:rsidR="00F222DA" w:rsidRPr="005A58F2" w:rsidRDefault="00F222DA" w:rsidP="00F222DA"/>
    <w:p w:rsidR="00C44D8A" w:rsidRPr="005A58F2" w:rsidRDefault="00C44D8A" w:rsidP="00C44D8A">
      <w:pPr>
        <w:pStyle w:val="Heading4"/>
      </w:pPr>
      <w:r w:rsidRPr="005A58F2">
        <w:t xml:space="preserve">Transparency and toll agreements allow for successful PPP’s. </w:t>
      </w:r>
    </w:p>
    <w:p w:rsidR="00C44D8A" w:rsidRPr="005A58F2" w:rsidRDefault="00C44D8A" w:rsidP="00F222DA">
      <w:pPr>
        <w:rPr>
          <w:rStyle w:val="StyleStyleBold12pt"/>
        </w:rPr>
      </w:pPr>
      <w:r w:rsidRPr="005A58F2">
        <w:rPr>
          <w:rStyle w:val="StyleStyleBold12pt"/>
        </w:rPr>
        <w:t>Napolitano, secretary of state, 12</w:t>
      </w:r>
    </w:p>
    <w:p w:rsidR="00C44D8A" w:rsidRPr="005A58F2" w:rsidRDefault="00C44D8A" w:rsidP="00F222DA">
      <w:r w:rsidRPr="005A58F2">
        <w:t xml:space="preserve">[Janet, November, </w:t>
      </w:r>
      <w:r w:rsidR="009C2310" w:rsidRPr="005A58F2">
        <w:t xml:space="preserve">HOMELAND SECURITY ADVISORY COUNCIL, </w:t>
      </w:r>
      <w:r w:rsidRPr="005A58F2">
        <w:t>“BORDER INFRASTRUCTURE TASK FORCE</w:t>
      </w:r>
      <w:r w:rsidR="009C2310" w:rsidRPr="005A58F2">
        <w:rPr>
          <w:sz w:val="12"/>
        </w:rPr>
        <w:t xml:space="preserve">¶ </w:t>
      </w:r>
      <w:r w:rsidRPr="005A58F2">
        <w:t xml:space="preserve">TASK FORCE REPORT AND RECOMMENDATIONS”, </w:t>
      </w:r>
      <w:r w:rsidR="009C2310" w:rsidRPr="005A58F2">
        <w:t xml:space="preserve">p 3, </w:t>
      </w:r>
      <w:hyperlink r:id="rId13" w:history="1">
        <w:r w:rsidRPr="005A58F2">
          <w:rPr>
            <w:rStyle w:val="Hyperlink"/>
          </w:rPr>
          <w:t>http://www.dhs.gov/sites/default/files/publications/Final%20BITF%20Recommendations%2011%2012_0.pdf</w:t>
        </w:r>
      </w:hyperlink>
      <w:r w:rsidRPr="005A58F2">
        <w:t xml:space="preserve">, accessed 7/18, CC] </w:t>
      </w:r>
    </w:p>
    <w:p w:rsidR="009C2310" w:rsidRPr="005A58F2" w:rsidRDefault="009C2310" w:rsidP="00F222DA"/>
    <w:p w:rsidR="00F222DA" w:rsidRPr="005A58F2" w:rsidRDefault="00F222DA" w:rsidP="00F222DA">
      <w:r w:rsidRPr="005A58F2">
        <w:t xml:space="preserve">The </w:t>
      </w:r>
      <w:r w:rsidRPr="005A58F2">
        <w:rPr>
          <w:rStyle w:val="StyleBoldUnderline"/>
        </w:rPr>
        <w:t xml:space="preserve">Task Force has sought to provide recommendations that can help streamline the processes of </w:t>
      </w:r>
      <w:r w:rsidR="00C44D8A" w:rsidRPr="005A58F2">
        <w:rPr>
          <w:rStyle w:val="StyleBoldUnderline"/>
          <w:sz w:val="12"/>
        </w:rPr>
        <w:t xml:space="preserve">¶ </w:t>
      </w:r>
      <w:r w:rsidRPr="005A58F2">
        <w:rPr>
          <w:rStyle w:val="StyleBoldUnderline"/>
        </w:rPr>
        <w:t>creating public-private partnerships</w:t>
      </w:r>
      <w:r w:rsidRPr="005A58F2">
        <w:t xml:space="preserve">, with the goal of promoting continued job creation and </w:t>
      </w:r>
      <w:r w:rsidR="00C44D8A" w:rsidRPr="005A58F2">
        <w:rPr>
          <w:sz w:val="12"/>
        </w:rPr>
        <w:t xml:space="preserve">¶ </w:t>
      </w:r>
      <w:r w:rsidRPr="005A58F2">
        <w:t xml:space="preserve">enhancing the global economic competitiveness in the United States. Enhancing the capacity, </w:t>
      </w:r>
      <w:r w:rsidR="00C44D8A" w:rsidRPr="005A58F2">
        <w:rPr>
          <w:sz w:val="12"/>
        </w:rPr>
        <w:t xml:space="preserve">¶ </w:t>
      </w:r>
      <w:r w:rsidRPr="005A58F2">
        <w:t xml:space="preserve">effectiveness and efficiency of border crossing facilities and operations will expedite the </w:t>
      </w:r>
      <w:r w:rsidR="00C44D8A" w:rsidRPr="005A58F2">
        <w:rPr>
          <w:sz w:val="12"/>
        </w:rPr>
        <w:t xml:space="preserve">¶ </w:t>
      </w:r>
      <w:r w:rsidRPr="005A58F2">
        <w:t xml:space="preserve">processing of legitimate trade and travel, reducing both the government’s costs and the total </w:t>
      </w:r>
      <w:r w:rsidR="00C44D8A" w:rsidRPr="005A58F2">
        <w:rPr>
          <w:sz w:val="12"/>
        </w:rPr>
        <w:t xml:space="preserve">¶ </w:t>
      </w:r>
      <w:r w:rsidRPr="005A58F2">
        <w:t>cross border trade transaction cost borne by the user.</w:t>
      </w:r>
      <w:r w:rsidR="00C44D8A" w:rsidRPr="005A58F2">
        <w:rPr>
          <w:sz w:val="12"/>
        </w:rPr>
        <w:t xml:space="preserve">¶ </w:t>
      </w:r>
      <w:r w:rsidRPr="005A58F2">
        <w:rPr>
          <w:rStyle w:val="StyleBoldUnderline"/>
        </w:rPr>
        <w:t xml:space="preserve">Border infrastructure projects should be considered for PPPs whenever an analysis of whole-life </w:t>
      </w:r>
      <w:r w:rsidR="00C44D8A" w:rsidRPr="005A58F2">
        <w:rPr>
          <w:rStyle w:val="StyleBoldUnderline"/>
          <w:sz w:val="12"/>
        </w:rPr>
        <w:t xml:space="preserve">¶ </w:t>
      </w:r>
      <w:r w:rsidRPr="005A58F2">
        <w:rPr>
          <w:rStyle w:val="StyleBoldUnderline"/>
        </w:rPr>
        <w:t xml:space="preserve">project costs indicates that there is potential for taxpayer savings using PPPs versus traditional </w:t>
      </w:r>
      <w:r w:rsidR="00C44D8A" w:rsidRPr="005A58F2">
        <w:rPr>
          <w:rStyle w:val="StyleBoldUnderline"/>
          <w:sz w:val="12"/>
        </w:rPr>
        <w:t xml:space="preserve">¶ </w:t>
      </w:r>
      <w:r w:rsidRPr="005A58F2">
        <w:rPr>
          <w:rStyle w:val="StyleBoldUnderline"/>
        </w:rPr>
        <w:t xml:space="preserve">procurement. </w:t>
      </w:r>
      <w:r w:rsidRPr="005A58F2">
        <w:t xml:space="preserve">Such analysis should consider not only the cost of capital but also life-cycle </w:t>
      </w:r>
      <w:r w:rsidR="00C44D8A" w:rsidRPr="005A58F2">
        <w:rPr>
          <w:sz w:val="12"/>
        </w:rPr>
        <w:t xml:space="preserve">¶ </w:t>
      </w:r>
      <w:r w:rsidRPr="005A58F2">
        <w:t xml:space="preserve">operating and maintenance expenses and risk allocation. </w:t>
      </w:r>
      <w:r w:rsidR="00C44D8A" w:rsidRPr="005A58F2">
        <w:rPr>
          <w:sz w:val="12"/>
        </w:rPr>
        <w:t xml:space="preserve">¶ </w:t>
      </w:r>
      <w:r w:rsidRPr="005A58F2">
        <w:t xml:space="preserve">In light of the current fiscal </w:t>
      </w:r>
      <w:proofErr w:type="gramStart"/>
      <w:r w:rsidRPr="005A58F2">
        <w:t>environment,</w:t>
      </w:r>
      <w:proofErr w:type="gramEnd"/>
      <w:r w:rsidRPr="005A58F2">
        <w:t xml:space="preserve"> and the constraints of the Budget Control Act, </w:t>
      </w:r>
      <w:r w:rsidRPr="005A58F2">
        <w:rPr>
          <w:rStyle w:val="StyleBoldUnderline"/>
        </w:rPr>
        <w:t xml:space="preserve">neither </w:t>
      </w:r>
      <w:r w:rsidR="00C44D8A" w:rsidRPr="005A58F2">
        <w:rPr>
          <w:rStyle w:val="StyleBoldUnderline"/>
          <w:sz w:val="12"/>
        </w:rPr>
        <w:t xml:space="preserve">¶ </w:t>
      </w:r>
      <w:r w:rsidRPr="005A58F2">
        <w:rPr>
          <w:rStyle w:val="StyleBoldUnderline"/>
        </w:rPr>
        <w:t>DHS nor CBP can expect significant budget growth in the foreseeable future</w:t>
      </w:r>
      <w:r w:rsidRPr="005A58F2">
        <w:t xml:space="preserve"> and additional </w:t>
      </w:r>
      <w:r w:rsidR="00C44D8A" w:rsidRPr="005A58F2">
        <w:rPr>
          <w:sz w:val="12"/>
        </w:rPr>
        <w:t xml:space="preserve">¶ </w:t>
      </w:r>
      <w:r w:rsidRPr="005A58F2">
        <w:t xml:space="preserve">staffing and infrastructure at our ports of entry may not be funded through annual appropriation. </w:t>
      </w:r>
      <w:r w:rsidR="00C44D8A" w:rsidRPr="005A58F2">
        <w:rPr>
          <w:sz w:val="12"/>
        </w:rPr>
        <w:t xml:space="preserve">¶ </w:t>
      </w:r>
      <w:proofErr w:type="gramStart"/>
      <w:r w:rsidRPr="005A58F2">
        <w:t>The</w:t>
      </w:r>
      <w:proofErr w:type="gramEnd"/>
      <w:r w:rsidRPr="005A58F2">
        <w:t xml:space="preserve"> federal government, including DHS, needs</w:t>
      </w:r>
      <w:r w:rsidR="00C44D8A" w:rsidRPr="005A58F2">
        <w:t xml:space="preserve"> </w:t>
      </w:r>
      <w:r w:rsidRPr="005A58F2">
        <w:t xml:space="preserve">to be innovative in identifying new financing </w:t>
      </w:r>
      <w:r w:rsidR="00C44D8A" w:rsidRPr="005A58F2">
        <w:rPr>
          <w:sz w:val="12"/>
        </w:rPr>
        <w:t xml:space="preserve">¶ </w:t>
      </w:r>
      <w:r w:rsidRPr="005A58F2">
        <w:t xml:space="preserve">mechanisms outside of the current model. </w:t>
      </w:r>
      <w:r w:rsidR="00C44D8A" w:rsidRPr="005A58F2">
        <w:rPr>
          <w:sz w:val="12"/>
        </w:rPr>
        <w:t xml:space="preserve">¶ </w:t>
      </w:r>
      <w:proofErr w:type="gramStart"/>
      <w:r w:rsidRPr="005A58F2">
        <w:t>In</w:t>
      </w:r>
      <w:proofErr w:type="gramEnd"/>
      <w:r w:rsidRPr="005A58F2">
        <w:t xml:space="preserve"> discussions with subject matter experts from the private sector, </w:t>
      </w:r>
      <w:r w:rsidRPr="005A58F2">
        <w:rPr>
          <w:rStyle w:val="StyleBoldUnderline"/>
        </w:rPr>
        <w:t xml:space="preserve">the Task Force found that a </w:t>
      </w:r>
      <w:r w:rsidR="00C44D8A" w:rsidRPr="005A58F2">
        <w:rPr>
          <w:rStyle w:val="StyleBoldUnderline"/>
          <w:sz w:val="12"/>
        </w:rPr>
        <w:t xml:space="preserve">¶ </w:t>
      </w:r>
      <w:r w:rsidRPr="005A58F2">
        <w:rPr>
          <w:rStyle w:val="StyleBoldUnderline"/>
        </w:rPr>
        <w:t xml:space="preserve">transparent and predictable legal and regulatory framework and a proven revenue stream are </w:t>
      </w:r>
      <w:r w:rsidR="00C44D8A" w:rsidRPr="005A58F2">
        <w:rPr>
          <w:rStyle w:val="StyleBoldUnderline"/>
          <w:sz w:val="12"/>
        </w:rPr>
        <w:t xml:space="preserve">¶ </w:t>
      </w:r>
      <w:r w:rsidRPr="005A58F2">
        <w:rPr>
          <w:rStyle w:val="StyleBoldUnderline"/>
        </w:rPr>
        <w:t>essential components in successful PPPs</w:t>
      </w:r>
      <w:r w:rsidRPr="005A58F2">
        <w:t xml:space="preserve">, whether the projects are funded entirely by private </w:t>
      </w:r>
      <w:r w:rsidR="00C44D8A" w:rsidRPr="005A58F2">
        <w:rPr>
          <w:sz w:val="12"/>
        </w:rPr>
        <w:t xml:space="preserve">¶ </w:t>
      </w:r>
      <w:r w:rsidRPr="005A58F2">
        <w:t xml:space="preserve">sponsors or in addition to government backing and financing. The Task Force found that unclear </w:t>
      </w:r>
      <w:r w:rsidR="00C44D8A" w:rsidRPr="005A58F2">
        <w:rPr>
          <w:sz w:val="12"/>
        </w:rPr>
        <w:t xml:space="preserve">¶ </w:t>
      </w:r>
      <w:r w:rsidRPr="005A58F2">
        <w:t xml:space="preserve">approval processes could hinder a PPP proposal, especially when looking at ports of entry (POE) </w:t>
      </w:r>
      <w:r w:rsidR="00C44D8A" w:rsidRPr="005A58F2">
        <w:rPr>
          <w:sz w:val="12"/>
        </w:rPr>
        <w:t xml:space="preserve">¶ </w:t>
      </w:r>
      <w:r w:rsidRPr="005A58F2">
        <w:t xml:space="preserve">where two federal governments are involved. </w:t>
      </w:r>
      <w:r w:rsidR="00C44D8A" w:rsidRPr="005A58F2">
        <w:rPr>
          <w:sz w:val="12"/>
        </w:rPr>
        <w:t xml:space="preserve">¶ </w:t>
      </w:r>
      <w:r w:rsidRPr="005A58F2">
        <w:rPr>
          <w:rStyle w:val="StyleBoldUnderline"/>
        </w:rPr>
        <w:t>Successful PPPs have the following traits</w:t>
      </w:r>
      <w:proofErr w:type="gramStart"/>
      <w:r w:rsidRPr="005A58F2">
        <w:rPr>
          <w:rStyle w:val="StyleBoldUnderline"/>
        </w:rPr>
        <w:t>:</w:t>
      </w:r>
      <w:r w:rsidR="00C44D8A" w:rsidRPr="005A58F2">
        <w:rPr>
          <w:rStyle w:val="StyleBoldUnderline"/>
          <w:sz w:val="12"/>
        </w:rPr>
        <w:t>¶</w:t>
      </w:r>
      <w:proofErr w:type="gramEnd"/>
      <w:r w:rsidR="00C44D8A" w:rsidRPr="005A58F2">
        <w:rPr>
          <w:rStyle w:val="StyleBoldUnderline"/>
          <w:sz w:val="12"/>
        </w:rPr>
        <w:t xml:space="preserve"> </w:t>
      </w:r>
      <w:r w:rsidRPr="005A58F2">
        <w:rPr>
          <w:rStyle w:val="StyleBoldUnderline"/>
        </w:rPr>
        <w:t xml:space="preserve"> Clearly defined procurement processes and approval systems in place that the private </w:t>
      </w:r>
      <w:r w:rsidR="00C44D8A" w:rsidRPr="005A58F2">
        <w:rPr>
          <w:rStyle w:val="StyleBoldUnderline"/>
          <w:sz w:val="12"/>
        </w:rPr>
        <w:t xml:space="preserve">¶ </w:t>
      </w:r>
      <w:r w:rsidRPr="005A58F2">
        <w:rPr>
          <w:rStyle w:val="StyleBoldUnderline"/>
        </w:rPr>
        <w:t>sector can rely upon when formulating project bids.</w:t>
      </w:r>
      <w:r w:rsidR="00C44D8A" w:rsidRPr="005A58F2">
        <w:rPr>
          <w:rStyle w:val="StyleBoldUnderline"/>
          <w:sz w:val="12"/>
        </w:rPr>
        <w:t xml:space="preserve">¶ </w:t>
      </w:r>
      <w:r w:rsidRPr="005A58F2">
        <w:rPr>
          <w:rStyle w:val="StyleBoldUnderline"/>
        </w:rPr>
        <w:t> Clear allocation of risks and responsibilities.</w:t>
      </w:r>
      <w:r w:rsidR="00C44D8A" w:rsidRPr="005A58F2">
        <w:rPr>
          <w:rStyle w:val="StyleBoldUnderline"/>
          <w:sz w:val="12"/>
        </w:rPr>
        <w:t xml:space="preserve">¶ </w:t>
      </w:r>
      <w:r w:rsidRPr="005A58F2">
        <w:rPr>
          <w:rStyle w:val="StyleBoldUnderline"/>
        </w:rPr>
        <w:t> Consensus of political and community support for the project.</w:t>
      </w:r>
      <w:r w:rsidR="00C44D8A" w:rsidRPr="005A58F2">
        <w:rPr>
          <w:rStyle w:val="StyleBoldUnderline"/>
          <w:sz w:val="12"/>
        </w:rPr>
        <w:t xml:space="preserve">¶ </w:t>
      </w:r>
      <w:r w:rsidRPr="005A58F2">
        <w:rPr>
          <w:rStyle w:val="StyleBoldUnderline"/>
        </w:rPr>
        <w:t xml:space="preserve"> Tolling levels that are specified in advance in the PPP agreement, so that tolls do not </w:t>
      </w:r>
      <w:r w:rsidR="00C44D8A" w:rsidRPr="005A58F2">
        <w:rPr>
          <w:rStyle w:val="StyleBoldUnderline"/>
          <w:sz w:val="12"/>
        </w:rPr>
        <w:t xml:space="preserve">¶ </w:t>
      </w:r>
      <w:r w:rsidRPr="005A58F2">
        <w:rPr>
          <w:rStyle w:val="StyleBoldUnderline"/>
        </w:rPr>
        <w:t>constrain the flow of trade and travel</w:t>
      </w:r>
      <w:r w:rsidRPr="005A58F2">
        <w:t>.</w:t>
      </w:r>
    </w:p>
    <w:p w:rsidR="00F222DA" w:rsidRPr="005A58F2" w:rsidRDefault="00F222DA" w:rsidP="00F222DA">
      <w:pPr>
        <w:pStyle w:val="Heading4"/>
      </w:pPr>
      <w:r w:rsidRPr="005A58F2">
        <w:t xml:space="preserve">Federal action solves coordination and delays. </w:t>
      </w:r>
    </w:p>
    <w:p w:rsidR="009C2310" w:rsidRPr="005A58F2" w:rsidRDefault="009C2310" w:rsidP="009C2310">
      <w:pPr>
        <w:rPr>
          <w:rStyle w:val="StyleStyleBold12pt"/>
        </w:rPr>
      </w:pPr>
      <w:r w:rsidRPr="005A58F2">
        <w:rPr>
          <w:rStyle w:val="StyleStyleBold12pt"/>
        </w:rPr>
        <w:t>Napolitano, secretary of state, 12</w:t>
      </w:r>
    </w:p>
    <w:p w:rsidR="00F222DA" w:rsidRPr="005A58F2" w:rsidRDefault="009C2310" w:rsidP="00F222DA">
      <w:r w:rsidRPr="005A58F2">
        <w:t>[Janet, November, HOMELAND SECURITY ADVISORY COUNCIL, “BORDER INFRASTRUCTURE TASK FORCE</w:t>
      </w:r>
      <w:r w:rsidRPr="005A58F2">
        <w:rPr>
          <w:sz w:val="12"/>
        </w:rPr>
        <w:t xml:space="preserve">¶ </w:t>
      </w:r>
      <w:r w:rsidRPr="005A58F2">
        <w:t xml:space="preserve">TASK FORCE REPORT AND RECOMMENDATIONS”, p 13-14, </w:t>
      </w:r>
      <w:hyperlink r:id="rId14" w:history="1">
        <w:r w:rsidRPr="005A58F2">
          <w:rPr>
            <w:rStyle w:val="Hyperlink"/>
          </w:rPr>
          <w:t>http://www.dhs.gov/sites/default/files/publications/Final%20BITF%20Recommendations%2011%2012_0.pdf</w:t>
        </w:r>
      </w:hyperlink>
      <w:r w:rsidRPr="005A58F2">
        <w:t xml:space="preserve">, accessed 7/18, CC] </w:t>
      </w:r>
    </w:p>
    <w:p w:rsidR="009C2310" w:rsidRPr="005A58F2" w:rsidRDefault="009C2310" w:rsidP="00F222DA"/>
    <w:p w:rsidR="00F222DA" w:rsidRPr="005A58F2" w:rsidRDefault="00F222DA" w:rsidP="00F222DA">
      <w:r w:rsidRPr="005A58F2">
        <w:t xml:space="preserve">In March 2003, as part of the Homeland Security reorganization, U.S. Customs and Border </w:t>
      </w:r>
    </w:p>
    <w:p w:rsidR="00F222DA" w:rsidRPr="005A58F2" w:rsidRDefault="00F222DA" w:rsidP="00F222DA">
      <w:r w:rsidRPr="005A58F2">
        <w:t xml:space="preserve">Protection (CBP), a unified border agency, was created as a new agency of the federal </w:t>
      </w:r>
    </w:p>
    <w:p w:rsidR="00F222DA" w:rsidRPr="005A58F2" w:rsidRDefault="00F222DA" w:rsidP="00F222DA">
      <w:proofErr w:type="gramStart"/>
      <w:r w:rsidRPr="005A58F2">
        <w:t>government</w:t>
      </w:r>
      <w:proofErr w:type="gramEnd"/>
      <w:r w:rsidRPr="005A58F2">
        <w:t xml:space="preserve"> within the new Department of Homeland Security. Shortly after CBP was created, it </w:t>
      </w:r>
    </w:p>
    <w:p w:rsidR="00F222DA" w:rsidRPr="005A58F2" w:rsidRDefault="00F222DA" w:rsidP="00F222DA">
      <w:proofErr w:type="gramStart"/>
      <w:r w:rsidRPr="005A58F2">
        <w:t>established</w:t>
      </w:r>
      <w:proofErr w:type="gramEnd"/>
      <w:r w:rsidRPr="005A58F2">
        <w:t xml:space="preserve"> a new multi-functional Customs and Border Protection Officer (CBPO) position, as </w:t>
      </w:r>
    </w:p>
    <w:p w:rsidR="00F222DA" w:rsidRPr="005A58F2" w:rsidRDefault="00F222DA" w:rsidP="00F222DA">
      <w:proofErr w:type="gramStart"/>
      <w:r w:rsidRPr="005A58F2">
        <w:t>part</w:t>
      </w:r>
      <w:proofErr w:type="gramEnd"/>
      <w:r w:rsidRPr="005A58F2">
        <w:t xml:space="preserve"> of the “One Face at </w:t>
      </w:r>
      <w:proofErr w:type="spellStart"/>
      <w:r w:rsidRPr="005A58F2">
        <w:t>theBorder</w:t>
      </w:r>
      <w:proofErr w:type="spellEnd"/>
      <w:r w:rsidRPr="005A58F2">
        <w:t>” initiative, at all our nation’s POEs.</w:t>
      </w:r>
    </w:p>
    <w:p w:rsidR="00F222DA" w:rsidRPr="005A58F2" w:rsidRDefault="00F222DA" w:rsidP="00F222DA">
      <w:proofErr w:type="gramStart"/>
      <w:r w:rsidRPr="005A58F2">
        <w:lastRenderedPageBreak/>
        <w:t>ix</w:t>
      </w:r>
      <w:proofErr w:type="gramEnd"/>
    </w:p>
    <w:p w:rsidR="00F222DA" w:rsidRPr="005A58F2" w:rsidRDefault="00F222DA" w:rsidP="00F222DA">
      <w:pPr>
        <w:rPr>
          <w:rStyle w:val="StyleBoldUnderline"/>
        </w:rPr>
      </w:pPr>
      <w:r w:rsidRPr="005A58F2">
        <w:t xml:space="preserve">At all </w:t>
      </w:r>
      <w:r w:rsidRPr="005A58F2">
        <w:rPr>
          <w:rStyle w:val="StyleBoldUnderline"/>
        </w:rPr>
        <w:t xml:space="preserve">U.S. ports of entry (POEs), CBP officers are responsible for screening and inspecting and </w:t>
      </w:r>
    </w:p>
    <w:p w:rsidR="00F222DA" w:rsidRPr="005A58F2" w:rsidRDefault="00F222DA" w:rsidP="00F222DA">
      <w:proofErr w:type="gramStart"/>
      <w:r w:rsidRPr="005A58F2">
        <w:rPr>
          <w:rStyle w:val="StyleBoldUnderline"/>
        </w:rPr>
        <w:t>scrutinizing</w:t>
      </w:r>
      <w:proofErr w:type="gramEnd"/>
      <w:r w:rsidRPr="005A58F2">
        <w:rPr>
          <w:rStyle w:val="StyleBoldUnderline"/>
        </w:rPr>
        <w:t xml:space="preserve"> on all goods, vehicles and people seeking to enter the U.S. through our POEs</w:t>
      </w:r>
      <w:r w:rsidRPr="005A58F2">
        <w:t xml:space="preserve"> for all </w:t>
      </w:r>
    </w:p>
    <w:p w:rsidR="00F222DA" w:rsidRPr="005A58F2" w:rsidRDefault="00F222DA" w:rsidP="00F222DA">
      <w:proofErr w:type="gramStart"/>
      <w:r w:rsidRPr="005A58F2">
        <w:t>purposes</w:t>
      </w:r>
      <w:proofErr w:type="gramEnd"/>
      <w:r w:rsidRPr="005A58F2">
        <w:rPr>
          <w:rStyle w:val="StyleBoldUnderline"/>
        </w:rPr>
        <w:t>, including for immigration, customs, and agricultural protection and counter-terrorism.</w:t>
      </w:r>
      <w:r w:rsidRPr="005A58F2">
        <w:t xml:space="preserve"> </w:t>
      </w:r>
    </w:p>
    <w:p w:rsidR="00F222DA" w:rsidRPr="005A58F2" w:rsidRDefault="00F222DA" w:rsidP="00F222DA">
      <w:r w:rsidRPr="005A58F2">
        <w:t xml:space="preserve">The “one face at the border” initiative, all CBP inspectors are cross-trained to perform all types </w:t>
      </w:r>
    </w:p>
    <w:p w:rsidR="00F222DA" w:rsidRPr="005A58F2" w:rsidRDefault="00F222DA" w:rsidP="00F222DA">
      <w:proofErr w:type="gramStart"/>
      <w:r w:rsidRPr="005A58F2">
        <w:t>of</w:t>
      </w:r>
      <w:proofErr w:type="gramEnd"/>
      <w:r w:rsidRPr="005A58F2">
        <w:t xml:space="preserve"> inspections in order to streamline the border crossing process and bring the combine </w:t>
      </w:r>
    </w:p>
    <w:p w:rsidR="00F222DA" w:rsidRPr="005A58F2" w:rsidRDefault="00F222DA" w:rsidP="00F222DA">
      <w:proofErr w:type="gramStart"/>
      <w:r w:rsidRPr="005A58F2">
        <w:t>authorities</w:t>
      </w:r>
      <w:proofErr w:type="gramEnd"/>
      <w:r w:rsidRPr="005A58F2">
        <w:t xml:space="preserve"> to bear to further the border protection mission. This initiative unifies the prior </w:t>
      </w:r>
    </w:p>
    <w:p w:rsidR="00F222DA" w:rsidRPr="005A58F2" w:rsidRDefault="00F222DA" w:rsidP="00F222DA">
      <w:proofErr w:type="gramStart"/>
      <w:r w:rsidRPr="005A58F2">
        <w:t>inspections</w:t>
      </w:r>
      <w:proofErr w:type="gramEnd"/>
      <w:r w:rsidRPr="005A58F2">
        <w:t xml:space="preserve"> processes, providing entering passengers and travelers with one primary inspector</w:t>
      </w:r>
    </w:p>
    <w:p w:rsidR="00F222DA" w:rsidRPr="005A58F2" w:rsidRDefault="00F222DA" w:rsidP="00F222DA">
      <w:proofErr w:type="gramStart"/>
      <w:r w:rsidRPr="005A58F2">
        <w:t>who</w:t>
      </w:r>
      <w:proofErr w:type="gramEnd"/>
      <w:r w:rsidRPr="005A58F2">
        <w:t xml:space="preserve"> is trained to determine whether a more detailed secondary inspection is required for any </w:t>
      </w:r>
    </w:p>
    <w:p w:rsidR="00F222DA" w:rsidRPr="005A58F2" w:rsidRDefault="00F222DA" w:rsidP="00F222DA">
      <w:proofErr w:type="gramStart"/>
      <w:r w:rsidRPr="005A58F2">
        <w:t>purpose</w:t>
      </w:r>
      <w:proofErr w:type="gramEnd"/>
      <w:r w:rsidRPr="005A58F2">
        <w:t xml:space="preserve"> relevant to CBP’s border protection </w:t>
      </w:r>
      <w:proofErr w:type="spellStart"/>
      <w:r w:rsidRPr="005A58F2">
        <w:t>mission.x</w:t>
      </w:r>
      <w:proofErr w:type="spellEnd"/>
    </w:p>
    <w:p w:rsidR="00F222DA" w:rsidRPr="005A58F2" w:rsidRDefault="00F222DA" w:rsidP="00F222DA">
      <w:r w:rsidRPr="005A58F2">
        <w:t>The “One Face at the Border” initiative was aimed at unifying the inspection process for</w:t>
      </w:r>
    </w:p>
    <w:p w:rsidR="00F222DA" w:rsidRPr="005A58F2" w:rsidRDefault="00F222DA" w:rsidP="00F222DA">
      <w:proofErr w:type="gramStart"/>
      <w:r w:rsidRPr="005A58F2">
        <w:t>travelers</w:t>
      </w:r>
      <w:proofErr w:type="gramEnd"/>
      <w:r w:rsidRPr="005A58F2">
        <w:t xml:space="preserve">, vehicles and goods entering the United States. Instead of interacting with inspectors </w:t>
      </w:r>
    </w:p>
    <w:p w:rsidR="00F222DA" w:rsidRPr="005A58F2" w:rsidRDefault="00F222DA" w:rsidP="00F222DA">
      <w:proofErr w:type="gramStart"/>
      <w:r w:rsidRPr="005A58F2">
        <w:t>from</w:t>
      </w:r>
      <w:proofErr w:type="gramEnd"/>
      <w:r w:rsidRPr="005A58F2">
        <w:t xml:space="preserve"> three different agencies – an Immigration Inspector, a Customs Inspector and an </w:t>
      </w:r>
    </w:p>
    <w:p w:rsidR="00F222DA" w:rsidRPr="005A58F2" w:rsidRDefault="00F222DA" w:rsidP="00F222DA">
      <w:r w:rsidRPr="005A58F2">
        <w:t xml:space="preserve">Agriculture Inspector – travelers interacts and is cleared by a single border agency and </w:t>
      </w:r>
    </w:p>
    <w:p w:rsidR="00F222DA" w:rsidRPr="005A58F2" w:rsidRDefault="00F222DA" w:rsidP="00F222DA">
      <w:proofErr w:type="gramStart"/>
      <w:r w:rsidRPr="005A58F2">
        <w:t>inspectors</w:t>
      </w:r>
      <w:proofErr w:type="gramEnd"/>
      <w:r w:rsidRPr="005A58F2">
        <w:t xml:space="preserve"> trained to do the job of all three legacy agencies. Imported goods are also screened </w:t>
      </w:r>
    </w:p>
    <w:p w:rsidR="00F222DA" w:rsidRPr="005A58F2" w:rsidRDefault="00F222DA" w:rsidP="00F222DA">
      <w:proofErr w:type="gramStart"/>
      <w:r w:rsidRPr="005A58F2">
        <w:t>for</w:t>
      </w:r>
      <w:proofErr w:type="gramEnd"/>
      <w:r w:rsidRPr="005A58F2">
        <w:t xml:space="preserve"> Customs, agriculture, and environment protection and nearly all other regulatory issues by </w:t>
      </w:r>
    </w:p>
    <w:p w:rsidR="00F222DA" w:rsidRPr="005A58F2" w:rsidRDefault="00F222DA" w:rsidP="00F222DA">
      <w:proofErr w:type="gramStart"/>
      <w:r w:rsidRPr="005A58F2">
        <w:t>CBPOs within one agency, CBP.</w:t>
      </w:r>
      <w:proofErr w:type="gramEnd"/>
      <w:r w:rsidRPr="005A58F2">
        <w:t xml:space="preserve"> </w:t>
      </w:r>
      <w:proofErr w:type="gramStart"/>
      <w:r w:rsidRPr="005A58F2">
        <w:t>xi</w:t>
      </w:r>
      <w:proofErr w:type="gramEnd"/>
    </w:p>
    <w:p w:rsidR="00F222DA" w:rsidRPr="005A58F2" w:rsidRDefault="00F222DA" w:rsidP="00F222DA">
      <w:r w:rsidRPr="005A58F2">
        <w:t xml:space="preserve">With the creation of CBP in 2003, nearly 99% of the inspectional personnel at the border POEs </w:t>
      </w:r>
    </w:p>
    <w:p w:rsidR="00F222DA" w:rsidRPr="005A58F2" w:rsidRDefault="00F222DA" w:rsidP="00F222DA">
      <w:proofErr w:type="gramStart"/>
      <w:r w:rsidRPr="005A58F2">
        <w:t>were</w:t>
      </w:r>
      <w:proofErr w:type="gramEnd"/>
      <w:r w:rsidRPr="005A58F2">
        <w:t xml:space="preserve"> merged into CBP.</w:t>
      </w:r>
    </w:p>
    <w:p w:rsidR="00F222DA" w:rsidRPr="005A58F2" w:rsidRDefault="00F222DA" w:rsidP="00F222DA">
      <w:proofErr w:type="gramStart"/>
      <w:r w:rsidRPr="005A58F2">
        <w:t>xii</w:t>
      </w:r>
      <w:proofErr w:type="gramEnd"/>
      <w:r w:rsidRPr="005A58F2">
        <w:t xml:space="preserve"> As noted, only a small number of FDA inspectors assigned to POEs </w:t>
      </w:r>
    </w:p>
    <w:p w:rsidR="00F222DA" w:rsidRPr="005A58F2" w:rsidRDefault="00F222DA" w:rsidP="00F222DA">
      <w:pPr>
        <w:rPr>
          <w:rStyle w:val="StyleBoldUnderline"/>
        </w:rPr>
      </w:pPr>
      <w:proofErr w:type="gramStart"/>
      <w:r w:rsidRPr="005A58F2">
        <w:t>were</w:t>
      </w:r>
      <w:proofErr w:type="gramEnd"/>
      <w:r w:rsidRPr="005A58F2">
        <w:t xml:space="preserve"> omitted</w:t>
      </w:r>
      <w:r w:rsidRPr="005A58F2">
        <w:rPr>
          <w:rStyle w:val="StyleBoldUnderline"/>
        </w:rPr>
        <w:t xml:space="preserve">. To make our border more efficient and effective, it is time to rectify this, and </w:t>
      </w:r>
    </w:p>
    <w:p w:rsidR="00F222DA" w:rsidRPr="005A58F2" w:rsidRDefault="00F222DA" w:rsidP="00F222DA">
      <w:pPr>
        <w:rPr>
          <w:rStyle w:val="StyleBoldUnderline"/>
        </w:rPr>
      </w:pPr>
      <w:proofErr w:type="gramStart"/>
      <w:r w:rsidRPr="005A58F2">
        <w:rPr>
          <w:rStyle w:val="StyleBoldUnderline"/>
        </w:rPr>
        <w:t>complete</w:t>
      </w:r>
      <w:proofErr w:type="gramEnd"/>
      <w:r w:rsidRPr="005A58F2">
        <w:rPr>
          <w:rStyle w:val="StyleBoldUnderline"/>
        </w:rPr>
        <w:t xml:space="preserve"> “One Face at the Border”; one unified, federal border agency at the POEs.</w:t>
      </w:r>
    </w:p>
    <w:p w:rsidR="00F222DA" w:rsidRPr="005A58F2" w:rsidRDefault="00F222DA" w:rsidP="00F222DA">
      <w:pPr>
        <w:rPr>
          <w:rStyle w:val="StyleBoldUnderline"/>
        </w:rPr>
      </w:pPr>
      <w:proofErr w:type="gramStart"/>
      <w:r w:rsidRPr="005A58F2">
        <w:rPr>
          <w:rStyle w:val="StyleBoldUnderline"/>
        </w:rPr>
        <w:t>who</w:t>
      </w:r>
      <w:proofErr w:type="gramEnd"/>
      <w:r w:rsidRPr="005A58F2">
        <w:rPr>
          <w:rStyle w:val="StyleBoldUnderline"/>
        </w:rPr>
        <w:t xml:space="preserve"> is trained to determine whether a more detailed secondary inspection is required for any </w:t>
      </w:r>
    </w:p>
    <w:p w:rsidR="00F222DA" w:rsidRPr="005A58F2" w:rsidRDefault="00F222DA" w:rsidP="00F222DA">
      <w:pPr>
        <w:rPr>
          <w:rStyle w:val="StyleBoldUnderline"/>
        </w:rPr>
      </w:pPr>
      <w:proofErr w:type="gramStart"/>
      <w:r w:rsidRPr="005A58F2">
        <w:rPr>
          <w:rStyle w:val="StyleBoldUnderline"/>
        </w:rPr>
        <w:t>purpose</w:t>
      </w:r>
      <w:proofErr w:type="gramEnd"/>
      <w:r w:rsidRPr="005A58F2">
        <w:rPr>
          <w:rStyle w:val="StyleBoldUnderline"/>
        </w:rPr>
        <w:t xml:space="preserve"> relevant to CBP’s border protection </w:t>
      </w:r>
      <w:proofErr w:type="spellStart"/>
      <w:r w:rsidRPr="005A58F2">
        <w:rPr>
          <w:rStyle w:val="StyleBoldUnderline"/>
        </w:rPr>
        <w:t>mission.x</w:t>
      </w:r>
      <w:proofErr w:type="spellEnd"/>
    </w:p>
    <w:p w:rsidR="00F222DA" w:rsidRPr="005A58F2" w:rsidRDefault="00F222DA" w:rsidP="00F222DA">
      <w:r w:rsidRPr="005A58F2">
        <w:t>The “One Face at the Border” initiative was aimed at unifying the inspection process for</w:t>
      </w:r>
    </w:p>
    <w:p w:rsidR="00F222DA" w:rsidRPr="005A58F2" w:rsidRDefault="00F222DA" w:rsidP="00F222DA">
      <w:pPr>
        <w:rPr>
          <w:rStyle w:val="StyleBoldUnderline"/>
        </w:rPr>
      </w:pPr>
      <w:proofErr w:type="gramStart"/>
      <w:r w:rsidRPr="005A58F2">
        <w:t>travelers</w:t>
      </w:r>
      <w:proofErr w:type="gramEnd"/>
      <w:r w:rsidRPr="005A58F2">
        <w:t xml:space="preserve">, vehicles and goods entering the United States. </w:t>
      </w:r>
      <w:r w:rsidRPr="005A58F2">
        <w:rPr>
          <w:rStyle w:val="StyleBoldUnderline"/>
        </w:rPr>
        <w:t xml:space="preserve">Instead of interacting with inspectors </w:t>
      </w:r>
    </w:p>
    <w:p w:rsidR="00F222DA" w:rsidRPr="005A58F2" w:rsidRDefault="00F222DA" w:rsidP="00F222DA">
      <w:proofErr w:type="gramStart"/>
      <w:r w:rsidRPr="005A58F2">
        <w:rPr>
          <w:rStyle w:val="StyleBoldUnderline"/>
        </w:rPr>
        <w:t>from</w:t>
      </w:r>
      <w:proofErr w:type="gramEnd"/>
      <w:r w:rsidRPr="005A58F2">
        <w:rPr>
          <w:rStyle w:val="StyleBoldUnderline"/>
        </w:rPr>
        <w:t xml:space="preserve"> three different agencies</w:t>
      </w:r>
      <w:r w:rsidRPr="005A58F2">
        <w:t xml:space="preserve"> – an Immigration Inspector, a Customs Inspector and an </w:t>
      </w:r>
    </w:p>
    <w:p w:rsidR="00F222DA" w:rsidRPr="005A58F2" w:rsidRDefault="00F222DA" w:rsidP="00F222DA">
      <w:pPr>
        <w:rPr>
          <w:rStyle w:val="StyleBoldUnderline"/>
        </w:rPr>
      </w:pPr>
      <w:r w:rsidRPr="005A58F2">
        <w:t xml:space="preserve">Agriculture Inspector – </w:t>
      </w:r>
      <w:r w:rsidRPr="005A58F2">
        <w:rPr>
          <w:rStyle w:val="StyleBoldUnderline"/>
        </w:rPr>
        <w:t xml:space="preserve">travelers interacts and is cleared by a single border agency and </w:t>
      </w:r>
    </w:p>
    <w:p w:rsidR="00F222DA" w:rsidRPr="005A58F2" w:rsidRDefault="00F222DA" w:rsidP="00F222DA">
      <w:proofErr w:type="gramStart"/>
      <w:r w:rsidRPr="005A58F2">
        <w:rPr>
          <w:rStyle w:val="StyleBoldUnderline"/>
        </w:rPr>
        <w:t>inspectors</w:t>
      </w:r>
      <w:proofErr w:type="gramEnd"/>
      <w:r w:rsidRPr="005A58F2">
        <w:rPr>
          <w:rStyle w:val="StyleBoldUnderline"/>
        </w:rPr>
        <w:t xml:space="preserve"> trained to do the job of all three legacy agencies. </w:t>
      </w:r>
      <w:r w:rsidRPr="005A58F2">
        <w:t xml:space="preserve">Imported goods are also screened </w:t>
      </w:r>
    </w:p>
    <w:p w:rsidR="00F222DA" w:rsidRPr="005A58F2" w:rsidRDefault="00F222DA" w:rsidP="00F222DA">
      <w:proofErr w:type="gramStart"/>
      <w:r w:rsidRPr="005A58F2">
        <w:t>for</w:t>
      </w:r>
      <w:proofErr w:type="gramEnd"/>
      <w:r w:rsidRPr="005A58F2">
        <w:t xml:space="preserve"> Customs, agriculture, and environment protection and nearly all other regulatory issues by </w:t>
      </w:r>
    </w:p>
    <w:p w:rsidR="00F222DA" w:rsidRPr="005A58F2" w:rsidRDefault="00F222DA" w:rsidP="00F222DA">
      <w:proofErr w:type="gramStart"/>
      <w:r w:rsidRPr="005A58F2">
        <w:t>CBPOs within one agency, CBP.</w:t>
      </w:r>
      <w:proofErr w:type="gramEnd"/>
      <w:r w:rsidRPr="005A58F2">
        <w:t xml:space="preserve"> </w:t>
      </w:r>
      <w:proofErr w:type="gramStart"/>
      <w:r w:rsidRPr="005A58F2">
        <w:t>xi</w:t>
      </w:r>
      <w:proofErr w:type="gramEnd"/>
    </w:p>
    <w:p w:rsidR="00F222DA" w:rsidRPr="005A58F2" w:rsidRDefault="00F222DA" w:rsidP="00F222DA">
      <w:r w:rsidRPr="005A58F2">
        <w:t xml:space="preserve">With the creation of CBP in 2003, nearly 99% of the inspectional personnel at the border POEs </w:t>
      </w:r>
    </w:p>
    <w:p w:rsidR="00F222DA" w:rsidRPr="005A58F2" w:rsidRDefault="00F222DA" w:rsidP="00F222DA">
      <w:proofErr w:type="gramStart"/>
      <w:r w:rsidRPr="005A58F2">
        <w:t>were</w:t>
      </w:r>
      <w:proofErr w:type="gramEnd"/>
      <w:r w:rsidRPr="005A58F2">
        <w:t xml:space="preserve"> merged into CBP.</w:t>
      </w:r>
    </w:p>
    <w:p w:rsidR="00F222DA" w:rsidRPr="005A58F2" w:rsidRDefault="00F222DA" w:rsidP="00F222DA">
      <w:proofErr w:type="gramStart"/>
      <w:r w:rsidRPr="005A58F2">
        <w:t>xii</w:t>
      </w:r>
      <w:proofErr w:type="gramEnd"/>
      <w:r w:rsidRPr="005A58F2">
        <w:t xml:space="preserve"> As noted, only a small number of FDA inspectors assigned to POEs </w:t>
      </w:r>
    </w:p>
    <w:p w:rsidR="00F222DA" w:rsidRPr="005A58F2" w:rsidRDefault="00F222DA" w:rsidP="00F222DA">
      <w:pPr>
        <w:rPr>
          <w:rStyle w:val="StyleBoldUnderline"/>
        </w:rPr>
      </w:pPr>
      <w:proofErr w:type="gramStart"/>
      <w:r w:rsidRPr="005A58F2">
        <w:t>were</w:t>
      </w:r>
      <w:proofErr w:type="gramEnd"/>
      <w:r w:rsidRPr="005A58F2">
        <w:t xml:space="preserve"> omitted. </w:t>
      </w:r>
      <w:r w:rsidRPr="005A58F2">
        <w:rPr>
          <w:rStyle w:val="StyleBoldUnderline"/>
        </w:rPr>
        <w:t xml:space="preserve">To make our border more efficient and effective, it is time to rectify this, and </w:t>
      </w:r>
    </w:p>
    <w:p w:rsidR="00F222DA" w:rsidRPr="005A58F2" w:rsidRDefault="00F222DA" w:rsidP="00F222DA">
      <w:proofErr w:type="gramStart"/>
      <w:r w:rsidRPr="005A58F2">
        <w:rPr>
          <w:rStyle w:val="StyleBoldUnderline"/>
        </w:rPr>
        <w:t>complete</w:t>
      </w:r>
      <w:proofErr w:type="gramEnd"/>
      <w:r w:rsidRPr="005A58F2">
        <w:rPr>
          <w:rStyle w:val="StyleBoldUnderline"/>
        </w:rPr>
        <w:t xml:space="preserve"> </w:t>
      </w:r>
      <w:r w:rsidRPr="005A58F2">
        <w:t xml:space="preserve">“One Face at the Border”; </w:t>
      </w:r>
      <w:r w:rsidRPr="005A58F2">
        <w:rPr>
          <w:rStyle w:val="StyleBoldUnderline"/>
        </w:rPr>
        <w:t>one unified, federal border agency at the POEs</w:t>
      </w:r>
      <w:r w:rsidRPr="005A58F2">
        <w:t>.</w:t>
      </w:r>
    </w:p>
    <w:p w:rsidR="0075237E" w:rsidRPr="005A58F2" w:rsidRDefault="0075237E" w:rsidP="00BF1592">
      <w:pPr>
        <w:pStyle w:val="Heading3"/>
      </w:pPr>
      <w:r w:rsidRPr="005A58F2">
        <w:lastRenderedPageBreak/>
        <w:t xml:space="preserve">Illegal </w:t>
      </w:r>
    </w:p>
    <w:p w:rsidR="0075237E" w:rsidRPr="005A58F2" w:rsidRDefault="0075237E" w:rsidP="0075237E">
      <w:pPr>
        <w:pStyle w:val="Heading4"/>
      </w:pPr>
      <w:r w:rsidRPr="005A58F2">
        <w:t xml:space="preserve">Only expanding </w:t>
      </w:r>
      <w:proofErr w:type="spellStart"/>
      <w:r w:rsidRPr="005A58F2">
        <w:t>NADBank</w:t>
      </w:r>
      <w:proofErr w:type="spellEnd"/>
      <w:r w:rsidRPr="005A58F2">
        <w:t xml:space="preserve"> solves—states are legally blocked from investing in ports of entry in the status quo </w:t>
      </w:r>
    </w:p>
    <w:p w:rsidR="0075237E" w:rsidRPr="005A58F2" w:rsidRDefault="0075237E" w:rsidP="0075237E">
      <w:pPr>
        <w:rPr>
          <w:rStyle w:val="StyleStyleBold12pt"/>
        </w:rPr>
      </w:pPr>
      <w:r w:rsidRPr="005A58F2">
        <w:rPr>
          <w:rStyle w:val="StyleStyleBold12pt"/>
        </w:rPr>
        <w:t>Hendricks, My San Antonio staff writer, 12</w:t>
      </w:r>
    </w:p>
    <w:p w:rsidR="0075237E" w:rsidRPr="005A58F2" w:rsidRDefault="0075237E" w:rsidP="0075237E">
      <w:r w:rsidRPr="005A58F2">
        <w:t xml:space="preserve">[David, 7-13-12, My San Antonio, “Choked border crossings need this bill”, </w:t>
      </w:r>
      <w:hyperlink r:id="rId15" w:history="1">
        <w:r w:rsidRPr="005A58F2">
          <w:rPr>
            <w:rStyle w:val="Hyperlink"/>
          </w:rPr>
          <w:t>http://www.mysanantonio.com/business/business_columnists/david_hendricks/article/Choked-border-crossings-need-this-bill-3705492.php</w:t>
        </w:r>
      </w:hyperlink>
      <w:r w:rsidRPr="005A58F2">
        <w:t xml:space="preserve">, accessed 7-17-13, GSK] </w:t>
      </w:r>
    </w:p>
    <w:p w:rsidR="0075237E" w:rsidRPr="005A58F2" w:rsidRDefault="0075237E" w:rsidP="0075237E">
      <w:r w:rsidRPr="005A58F2">
        <w:t xml:space="preserve">Municipal and </w:t>
      </w:r>
      <w:r w:rsidRPr="005A58F2">
        <w:rPr>
          <w:rStyle w:val="StyleBoldUnderline"/>
        </w:rPr>
        <w:t xml:space="preserve">state governments, along with </w:t>
      </w:r>
      <w:r w:rsidRPr="005A58F2">
        <w:t xml:space="preserve">the San Antonio-based </w:t>
      </w:r>
      <w:r w:rsidRPr="005A58F2">
        <w:rPr>
          <w:rStyle w:val="StyleBoldUnderline"/>
        </w:rPr>
        <w:t>N</w:t>
      </w:r>
      <w:r w:rsidRPr="005A58F2">
        <w:t xml:space="preserve">orth </w:t>
      </w:r>
      <w:r w:rsidRPr="005A58F2">
        <w:rPr>
          <w:rStyle w:val="StyleBoldUnderline"/>
        </w:rPr>
        <w:t>A</w:t>
      </w:r>
      <w:r w:rsidRPr="005A58F2">
        <w:t xml:space="preserve">merican </w:t>
      </w:r>
      <w:r w:rsidRPr="005A58F2">
        <w:rPr>
          <w:rStyle w:val="StyleBoldUnderline"/>
        </w:rPr>
        <w:t>D</w:t>
      </w:r>
      <w:r w:rsidRPr="005A58F2">
        <w:t xml:space="preserve">evelopment </w:t>
      </w:r>
      <w:r w:rsidRPr="005A58F2">
        <w:rPr>
          <w:rStyle w:val="StyleBoldUnderline"/>
        </w:rPr>
        <w:t>Bank,</w:t>
      </w:r>
      <w:r w:rsidRPr="005A58F2">
        <w:t xml:space="preserve"> </w:t>
      </w:r>
      <w:r w:rsidRPr="005A58F2">
        <w:rPr>
          <w:rStyle w:val="StyleBoldUnderline"/>
        </w:rPr>
        <w:t>are willing to</w:t>
      </w:r>
      <w:r w:rsidRPr="005A58F2">
        <w:t xml:space="preserve"> help </w:t>
      </w:r>
      <w:r w:rsidRPr="005A58F2">
        <w:rPr>
          <w:rStyle w:val="StyleBoldUnderline"/>
        </w:rPr>
        <w:t>pay for</w:t>
      </w:r>
      <w:r w:rsidRPr="005A58F2">
        <w:t xml:space="preserve"> or finance new bridges, </w:t>
      </w:r>
      <w:r w:rsidRPr="005A58F2">
        <w:rPr>
          <w:rStyle w:val="StyleBoldUnderline"/>
        </w:rPr>
        <w:t>lanes and government agency staffing. The private sector is willing to invest, too</w:t>
      </w:r>
      <w:r w:rsidRPr="005A58F2">
        <w:t>, as long as it can recoup its investments in tolls.</w:t>
      </w:r>
    </w:p>
    <w:p w:rsidR="0075237E" w:rsidRPr="005A58F2" w:rsidRDefault="0075237E" w:rsidP="0075237E">
      <w:r w:rsidRPr="005A58F2">
        <w:rPr>
          <w:rStyle w:val="StyleBoldUnderline"/>
        </w:rPr>
        <w:t>But</w:t>
      </w:r>
      <w:r w:rsidRPr="005A58F2">
        <w:t xml:space="preserve"> guess what? </w:t>
      </w:r>
    </w:p>
    <w:p w:rsidR="0075237E" w:rsidRPr="005A58F2" w:rsidRDefault="0075237E" w:rsidP="0075237E">
      <w:pPr>
        <w:rPr>
          <w:b/>
          <w:bCs/>
          <w:u w:val="single"/>
        </w:rPr>
      </w:pPr>
      <w:r w:rsidRPr="005A58F2">
        <w:rPr>
          <w:rStyle w:val="StyleBoldUnderline"/>
        </w:rPr>
        <w:t xml:space="preserve">The U.S. government agencies involved in border facilities and trade — the General Services Administration and Customs and Border Protection — cannot accept any funding other than dollars appropriated by Congress. </w:t>
      </w:r>
    </w:p>
    <w:p w:rsidR="0075237E" w:rsidRPr="005A58F2" w:rsidRDefault="0075237E" w:rsidP="0075237E">
      <w:r w:rsidRPr="005A58F2">
        <w:t xml:space="preserve">Hence, the introduction last month of the “Cross-Border Trade Enhancement Act of 2012” by U.S. Rep. Henry Cuellar, D-Laredo, U.S. Sen. John </w:t>
      </w:r>
      <w:proofErr w:type="spellStart"/>
      <w:r w:rsidRPr="005A58F2">
        <w:t>Cornyn</w:t>
      </w:r>
      <w:proofErr w:type="spellEnd"/>
      <w:r w:rsidRPr="005A58F2">
        <w:t xml:space="preserve">, R-Texas, and other lawmakers. </w:t>
      </w:r>
    </w:p>
    <w:p w:rsidR="0075237E" w:rsidRPr="005A58F2" w:rsidRDefault="0075237E" w:rsidP="0075237E">
      <w:r w:rsidRPr="005A58F2">
        <w:t xml:space="preserve">The bill would authorize GSA to evaluate border-crossing projects that would include funding and financing by non-federal government sources. </w:t>
      </w:r>
    </w:p>
    <w:p w:rsidR="0075237E" w:rsidRPr="005A58F2" w:rsidRDefault="0075237E" w:rsidP="0075237E">
      <w:r w:rsidRPr="005A58F2">
        <w:t xml:space="preserve">“The days of free money are over,” said Nelson </w:t>
      </w:r>
      <w:proofErr w:type="spellStart"/>
      <w:r w:rsidRPr="005A58F2">
        <w:t>Balido</w:t>
      </w:r>
      <w:proofErr w:type="spellEnd"/>
      <w:r w:rsidRPr="005A58F2">
        <w:t xml:space="preserve">, president of the San Antonio-based Border Trade Alliance, on Friday. </w:t>
      </w:r>
      <w:proofErr w:type="spellStart"/>
      <w:r w:rsidRPr="005A58F2">
        <w:t>Balido</w:t>
      </w:r>
      <w:proofErr w:type="spellEnd"/>
      <w:r w:rsidRPr="005A58F2">
        <w:t xml:space="preserve"> was referring to the days when the general public and businesses could rely on government to build and operate border crossings from their general budgets. </w:t>
      </w:r>
    </w:p>
    <w:p w:rsidR="0075237E" w:rsidRPr="005A58F2" w:rsidRDefault="0075237E" w:rsidP="0075237E">
      <w:proofErr w:type="spellStart"/>
      <w:r w:rsidRPr="005A58F2">
        <w:t>Balido</w:t>
      </w:r>
      <w:proofErr w:type="spellEnd"/>
      <w:r w:rsidRPr="005A58F2">
        <w:t xml:space="preserve"> said </w:t>
      </w:r>
      <w:r w:rsidRPr="005A58F2">
        <w:rPr>
          <w:rStyle w:val="StyleBoldUnderline"/>
        </w:rPr>
        <w:t>border-crossing projects are stalled on U.S. borders with</w:t>
      </w:r>
      <w:r w:rsidRPr="005A58F2">
        <w:t xml:space="preserve"> both </w:t>
      </w:r>
      <w:r w:rsidRPr="005A58F2">
        <w:rPr>
          <w:rStyle w:val="StyleBoldUnderline"/>
        </w:rPr>
        <w:t>Mexico</w:t>
      </w:r>
      <w:r w:rsidRPr="005A58F2">
        <w:t xml:space="preserve"> and Canada. </w:t>
      </w:r>
    </w:p>
    <w:p w:rsidR="0075237E" w:rsidRPr="005A58F2" w:rsidRDefault="0075237E" w:rsidP="0075237E">
      <w:r w:rsidRPr="005A58F2">
        <w:t xml:space="preserve">One example is the </w:t>
      </w:r>
      <w:proofErr w:type="spellStart"/>
      <w:r w:rsidRPr="005A58F2">
        <w:t>Anzalduas</w:t>
      </w:r>
      <w:proofErr w:type="spellEnd"/>
      <w:r w:rsidRPr="005A58F2">
        <w:t xml:space="preserve"> International Bridge connecting McAllen/Mission with Reynosa, Mexico. The four-lane bridge opened in January 2010, </w:t>
      </w:r>
      <w:proofErr w:type="spellStart"/>
      <w:r w:rsidRPr="005A58F2">
        <w:t>Balido</w:t>
      </w:r>
      <w:proofErr w:type="spellEnd"/>
      <w:r w:rsidRPr="005A58F2">
        <w:t xml:space="preserve"> said, for passenger cars and pedestrians, but area businesses and cities want to add freight trucks by 2015. </w:t>
      </w:r>
    </w:p>
    <w:p w:rsidR="0075237E" w:rsidRPr="005A58F2" w:rsidRDefault="0075237E" w:rsidP="0075237E">
      <w:r w:rsidRPr="005A58F2">
        <w:t xml:space="preserve">That would require at least a southbound inspection station. The Texas Department of Transportation is willing to help pay, </w:t>
      </w:r>
      <w:proofErr w:type="spellStart"/>
      <w:r w:rsidRPr="005A58F2">
        <w:t>Balido</w:t>
      </w:r>
      <w:proofErr w:type="spellEnd"/>
      <w:r w:rsidRPr="005A58F2">
        <w:t xml:space="preserve"> said, and the Rio Grande Valley municipalities want to assist, too. Private investors also are ready.</w:t>
      </w:r>
    </w:p>
    <w:p w:rsidR="0075237E" w:rsidRPr="005A58F2" w:rsidRDefault="0075237E" w:rsidP="0075237E">
      <w:r w:rsidRPr="005A58F2">
        <w:t xml:space="preserve">The </w:t>
      </w:r>
      <w:r w:rsidRPr="005A58F2">
        <w:rPr>
          <w:rStyle w:val="StyleBoldUnderline"/>
        </w:rPr>
        <w:t>cities are willing to help pay government staff overtime so that high volumes of agricultural and manufactured goods</w:t>
      </w:r>
      <w:r w:rsidRPr="005A58F2">
        <w:t xml:space="preserve">, produced on seasonal basis, </w:t>
      </w:r>
      <w:r w:rsidRPr="005A58F2">
        <w:rPr>
          <w:rStyle w:val="StyleBoldUnderline"/>
        </w:rPr>
        <w:t xml:space="preserve">can cross on a timely basis. </w:t>
      </w:r>
    </w:p>
    <w:p w:rsidR="0075237E" w:rsidRPr="005A58F2" w:rsidRDefault="0075237E" w:rsidP="0075237E">
      <w:pPr>
        <w:rPr>
          <w:b/>
          <w:bCs/>
          <w:u w:val="single"/>
        </w:rPr>
      </w:pPr>
      <w:r w:rsidRPr="005A58F2">
        <w:rPr>
          <w:rStyle w:val="StyleBoldUnderline"/>
        </w:rPr>
        <w:t>Customs and Border Protection, however, has said it cannot accept the financial help. The agency is not authorized to do so.</w:t>
      </w:r>
    </w:p>
    <w:p w:rsidR="0075237E" w:rsidRPr="005A58F2" w:rsidRDefault="0075237E" w:rsidP="0075237E">
      <w:r w:rsidRPr="005A58F2">
        <w:t xml:space="preserve">“Today, there are no options,” </w:t>
      </w:r>
      <w:proofErr w:type="spellStart"/>
      <w:r w:rsidRPr="005A58F2">
        <w:t>Balido</w:t>
      </w:r>
      <w:proofErr w:type="spellEnd"/>
      <w:r w:rsidRPr="005A58F2">
        <w:t xml:space="preserve"> said. “By that I mean there is no (federal) money.”</w:t>
      </w:r>
    </w:p>
    <w:p w:rsidR="0075237E" w:rsidRPr="005A58F2" w:rsidRDefault="0075237E" w:rsidP="0075237E">
      <w:pPr>
        <w:rPr>
          <w:b/>
          <w:bCs/>
          <w:u w:val="single"/>
        </w:rPr>
      </w:pPr>
      <w:proofErr w:type="spellStart"/>
      <w:r w:rsidRPr="005A58F2">
        <w:rPr>
          <w:rStyle w:val="StyleBoldUnderline"/>
        </w:rPr>
        <w:t>NADBank</w:t>
      </w:r>
      <w:proofErr w:type="spellEnd"/>
      <w:r w:rsidRPr="005A58F2">
        <w:rPr>
          <w:rStyle w:val="StyleBoldUnderline"/>
        </w:rPr>
        <w:t>, already experienced with transportation projects,</w:t>
      </w:r>
      <w:r w:rsidRPr="005A58F2">
        <w:t xml:space="preserve"> especially paving dirt roads to improve air quality along the border, </w:t>
      </w:r>
      <w:r w:rsidRPr="005A58F2">
        <w:rPr>
          <w:rStyle w:val="StyleBoldUnderline"/>
        </w:rPr>
        <w:t>is ready to help finance border-crossings if the</w:t>
      </w:r>
      <w:r w:rsidRPr="005A58F2">
        <w:t xml:space="preserve"> Cuellar-</w:t>
      </w:r>
      <w:proofErr w:type="spellStart"/>
      <w:r w:rsidRPr="005A58F2">
        <w:t>Cornyn</w:t>
      </w:r>
      <w:proofErr w:type="spellEnd"/>
      <w:r w:rsidRPr="005A58F2">
        <w:t xml:space="preserve"> </w:t>
      </w:r>
      <w:r w:rsidRPr="005A58F2">
        <w:rPr>
          <w:rStyle w:val="StyleBoldUnderline"/>
        </w:rPr>
        <w:t>bill becomes law.</w:t>
      </w:r>
    </w:p>
    <w:p w:rsidR="0075237E" w:rsidRPr="005A58F2" w:rsidRDefault="0075237E" w:rsidP="0075237E">
      <w:r w:rsidRPr="005A58F2">
        <w:t xml:space="preserve">“We hope we'll be part of it,” said </w:t>
      </w:r>
      <w:proofErr w:type="spellStart"/>
      <w:r w:rsidRPr="005A58F2">
        <w:t>Gerónimo</w:t>
      </w:r>
      <w:proofErr w:type="spellEnd"/>
      <w:r w:rsidRPr="005A58F2">
        <w:t xml:space="preserve"> Gutiérrez, </w:t>
      </w:r>
      <w:proofErr w:type="spellStart"/>
      <w:r w:rsidRPr="005A58F2">
        <w:t>NADBank</w:t>
      </w:r>
      <w:proofErr w:type="spellEnd"/>
      <w:r w:rsidRPr="005A58F2">
        <w:t xml:space="preserve"> managing director and CEO, on Friday to the Latin America Caribbean Forum breakfast meeting.</w:t>
      </w:r>
    </w:p>
    <w:p w:rsidR="0075237E" w:rsidRPr="005A58F2" w:rsidRDefault="0075237E" w:rsidP="0075237E">
      <w:r w:rsidRPr="005A58F2">
        <w:t>Along with the alliance, others supporting the legislation are Texas Border Coalition and numerous Rio Grande Valley mayors.</w:t>
      </w:r>
    </w:p>
    <w:p w:rsidR="0075237E" w:rsidRPr="005A58F2" w:rsidRDefault="0075237E" w:rsidP="0075237E"/>
    <w:p w:rsidR="0075237E" w:rsidRPr="005A58F2" w:rsidRDefault="0075237E" w:rsidP="0075237E">
      <w:pPr>
        <w:pStyle w:val="Heading4"/>
      </w:pPr>
      <w:r w:rsidRPr="005A58F2">
        <w:t xml:space="preserve">Plan key to allow state and private investment—current legal framework bans any non-federal funding for ports of entry </w:t>
      </w:r>
    </w:p>
    <w:p w:rsidR="0075237E" w:rsidRPr="005A58F2" w:rsidRDefault="0075237E" w:rsidP="0075237E">
      <w:pPr>
        <w:rPr>
          <w:rStyle w:val="StyleStyleBold12pt"/>
        </w:rPr>
      </w:pPr>
      <w:r w:rsidRPr="005A58F2">
        <w:rPr>
          <w:rStyle w:val="StyleStyleBold12pt"/>
        </w:rPr>
        <w:t>Express-News Editorial Board, My San Antonio, 12</w:t>
      </w:r>
    </w:p>
    <w:p w:rsidR="0075237E" w:rsidRPr="005A58F2" w:rsidRDefault="0075237E" w:rsidP="0075237E">
      <w:r w:rsidRPr="005A58F2">
        <w:lastRenderedPageBreak/>
        <w:t xml:space="preserve">[7-26-12, My San Antonio, “Relieve the bottleneck at the border”, </w:t>
      </w:r>
      <w:hyperlink r:id="rId16" w:history="1">
        <w:r w:rsidRPr="005A58F2">
          <w:rPr>
            <w:rStyle w:val="Hyperlink"/>
          </w:rPr>
          <w:t>http://www.mysanantonio.com/opinion/editorials/article/Relieve-the-bottleneck-at-the-border-3735214.php</w:t>
        </w:r>
      </w:hyperlink>
      <w:r w:rsidRPr="005A58F2">
        <w:t xml:space="preserve">, accessed 7-17-13, GSK]  </w:t>
      </w:r>
    </w:p>
    <w:p w:rsidR="0075237E" w:rsidRPr="005A58F2" w:rsidRDefault="0075237E" w:rsidP="0075237E">
      <w:r w:rsidRPr="005A58F2">
        <w:t xml:space="preserve">But as Express-News business writer David Hendricks recently detailed, </w:t>
      </w:r>
      <w:r w:rsidRPr="005A58F2">
        <w:rPr>
          <w:rStyle w:val="StyleBoldUnderline"/>
        </w:rPr>
        <w:t>bottlenecks are threatening to choke off the vitality of U.S.-Mexico trade.</w:t>
      </w:r>
      <w:r w:rsidRPr="005A58F2">
        <w:t xml:space="preserve"> More lanes, bridges and inspection stations are needed for the trucks that carry 85 percent of the goods that move across the border. </w:t>
      </w:r>
    </w:p>
    <w:p w:rsidR="0075237E" w:rsidRPr="005A58F2" w:rsidRDefault="0075237E" w:rsidP="0075237E">
      <w:r w:rsidRPr="005A58F2">
        <w:rPr>
          <w:rStyle w:val="StyleBoldUnderline"/>
        </w:rPr>
        <w:t>The money needed for border infrastructure isn't likely to be found anytime soon in debt-ridden Washington</w:t>
      </w:r>
      <w:r w:rsidRPr="005A58F2">
        <w:t xml:space="preserve"> or, for that matter, in Mexico City. </w:t>
      </w:r>
      <w:r w:rsidRPr="005A58F2">
        <w:rPr>
          <w:rStyle w:val="StyleBoldUnderline"/>
        </w:rPr>
        <w:t>Border cities, the state of Texas and the private sector are willing to contribute to such projects, which could be financed by</w:t>
      </w:r>
      <w:r w:rsidRPr="005A58F2">
        <w:t xml:space="preserve"> the San Antonio-based </w:t>
      </w:r>
      <w:r w:rsidRPr="005A58F2">
        <w:rPr>
          <w:rStyle w:val="StyleBoldUnderline"/>
        </w:rPr>
        <w:t>N</w:t>
      </w:r>
      <w:r w:rsidRPr="005A58F2">
        <w:t xml:space="preserve">orth </w:t>
      </w:r>
      <w:r w:rsidRPr="005A58F2">
        <w:rPr>
          <w:rStyle w:val="StyleBoldUnderline"/>
        </w:rPr>
        <w:t>A</w:t>
      </w:r>
      <w:r w:rsidRPr="005A58F2">
        <w:t xml:space="preserve">merican </w:t>
      </w:r>
      <w:r w:rsidRPr="005A58F2">
        <w:rPr>
          <w:rStyle w:val="StyleBoldUnderline"/>
        </w:rPr>
        <w:t>D</w:t>
      </w:r>
      <w:r w:rsidRPr="005A58F2">
        <w:t xml:space="preserve">evelopment </w:t>
      </w:r>
      <w:r w:rsidRPr="005A58F2">
        <w:rPr>
          <w:rStyle w:val="StyleBoldUnderline"/>
        </w:rPr>
        <w:t>Bank.</w:t>
      </w:r>
      <w:r w:rsidRPr="005A58F2">
        <w:t xml:space="preserve"> </w:t>
      </w:r>
    </w:p>
    <w:p w:rsidR="0075237E" w:rsidRPr="005A58F2" w:rsidRDefault="0075237E" w:rsidP="0075237E">
      <w:r w:rsidRPr="005A58F2">
        <w:t xml:space="preserve">But, as Hendricks reported, </w:t>
      </w:r>
      <w:r w:rsidRPr="005A58F2">
        <w:rPr>
          <w:rStyle w:val="StyleBoldUnderline"/>
        </w:rPr>
        <w:t>the U.S. government agencies responsible for building and staffing border trade facilities — the General Services Administration and Customs and Border Protection — are barred from using funds other than those appropriated by Congress.</w:t>
      </w:r>
      <w:r w:rsidRPr="005A58F2">
        <w:t xml:space="preserve"> </w:t>
      </w:r>
    </w:p>
    <w:p w:rsidR="0075237E" w:rsidRPr="005A58F2" w:rsidRDefault="0075237E" w:rsidP="0075237E">
      <w:pPr>
        <w:rPr>
          <w:rStyle w:val="StyleBoldUnderline"/>
        </w:rPr>
      </w:pPr>
      <w:r w:rsidRPr="005A58F2">
        <w:rPr>
          <w:rStyle w:val="StyleBoldUnderline"/>
        </w:rPr>
        <w:t>Bipartisan legislation</w:t>
      </w:r>
      <w:r w:rsidRPr="005A58F2">
        <w:t xml:space="preserve"> introduced by Rep. Henry Cuellar, R-Laredo, and Sen. John </w:t>
      </w:r>
      <w:proofErr w:type="spellStart"/>
      <w:r w:rsidRPr="005A58F2">
        <w:t>Cornyn</w:t>
      </w:r>
      <w:proofErr w:type="spellEnd"/>
      <w:r w:rsidRPr="005A58F2">
        <w:t xml:space="preserve">, R-Texas, </w:t>
      </w:r>
      <w:r w:rsidRPr="005A58F2">
        <w:rPr>
          <w:rStyle w:val="StyleBoldUnderline"/>
        </w:rPr>
        <w:t>would end this prohibition and enable federal-state and public-private cooperation on trade infrastructure projects.</w:t>
      </w:r>
    </w:p>
    <w:p w:rsidR="0075237E" w:rsidRPr="005A58F2" w:rsidRDefault="0075237E" w:rsidP="0075237E">
      <w:r w:rsidRPr="005A58F2">
        <w:t>The Cross-Border Trade Enhancement Act of 2012 offers a sensible solution to this impasse. Washington's profligacy and dysfunction have made it difficult to find funding for worthy federal projects, including those that expand international commerce.</w:t>
      </w:r>
    </w:p>
    <w:p w:rsidR="0075237E" w:rsidRPr="005A58F2" w:rsidRDefault="0075237E" w:rsidP="0075237E">
      <w:pPr>
        <w:rPr>
          <w:rStyle w:val="StyleBoldUnderline"/>
        </w:rPr>
      </w:pPr>
      <w:r w:rsidRPr="005A58F2">
        <w:rPr>
          <w:rStyle w:val="StyleBoldUnderline"/>
        </w:rPr>
        <w:t xml:space="preserve">If Congress won't invest in the infrastructure needed to alleviate the constraints on U.S.-Mexico trade, it should </w:t>
      </w:r>
      <w:r w:rsidRPr="005A58F2">
        <w:t xml:space="preserve">at least </w:t>
      </w:r>
      <w:r w:rsidRPr="005A58F2">
        <w:rPr>
          <w:rStyle w:val="StyleBoldUnderline"/>
        </w:rPr>
        <w:t>make it possible for states, municipalities and private entities to do so.</w:t>
      </w:r>
    </w:p>
    <w:p w:rsidR="0075237E" w:rsidRPr="005A58F2" w:rsidRDefault="0075237E" w:rsidP="0075237E">
      <w:pPr>
        <w:rPr>
          <w:rStyle w:val="StyleBoldUnderline"/>
        </w:rPr>
      </w:pPr>
    </w:p>
    <w:p w:rsidR="0075237E" w:rsidRPr="005A58F2" w:rsidRDefault="0075237E" w:rsidP="0075237E">
      <w:pPr>
        <w:pStyle w:val="Heading4"/>
      </w:pPr>
      <w:r w:rsidRPr="005A58F2">
        <w:t xml:space="preserve">Counterplan illegal—only federal funding can be used for ports of entry in the status quo </w:t>
      </w:r>
    </w:p>
    <w:p w:rsidR="0075237E" w:rsidRPr="005A58F2" w:rsidRDefault="0075237E" w:rsidP="0075237E">
      <w:pPr>
        <w:rPr>
          <w:rStyle w:val="StyleStyleBold12pt"/>
        </w:rPr>
      </w:pPr>
      <w:r w:rsidRPr="005A58F2">
        <w:rPr>
          <w:rStyle w:val="StyleStyleBold12pt"/>
        </w:rPr>
        <w:t>McCarter, senior reporter for Homeland Security Today, 13</w:t>
      </w:r>
    </w:p>
    <w:p w:rsidR="0075237E" w:rsidRPr="005A58F2" w:rsidRDefault="0075237E" w:rsidP="0075237E">
      <w:r w:rsidRPr="005A58F2">
        <w:t>[Mickey, 2-1-13, Homeland Security Today, “</w:t>
      </w:r>
      <w:proofErr w:type="spellStart"/>
      <w:r w:rsidRPr="005A58F2">
        <w:t>Cornyn</w:t>
      </w:r>
      <w:proofErr w:type="spellEnd"/>
      <w:r w:rsidRPr="005A58F2">
        <w:t xml:space="preserve"> Calls For Public-Private Efforts To Fund Improvements At Ports Of Entry”, </w:t>
      </w:r>
      <w:hyperlink r:id="rId17" w:history="1">
        <w:r w:rsidRPr="005A58F2">
          <w:rPr>
            <w:rStyle w:val="Hyperlink"/>
          </w:rPr>
          <w:t>http://www.hstoday.us/focused-topics/customs-immigration/single-article-page/cornyn-calls-for-public-private-efforts-to-fund-improvements-at-ports-of-entry/a68f724368603c149fb5181fd223f6f7.html</w:t>
        </w:r>
      </w:hyperlink>
      <w:r w:rsidRPr="005A58F2">
        <w:t xml:space="preserve">, accessed 7-17-13, GSK] </w:t>
      </w:r>
    </w:p>
    <w:p w:rsidR="0075237E" w:rsidRPr="005A58F2" w:rsidRDefault="0075237E" w:rsidP="0075237E">
      <w:r w:rsidRPr="005A58F2">
        <w:rPr>
          <w:rStyle w:val="StyleBoldUnderline"/>
        </w:rPr>
        <w:t>A bill proposed by</w:t>
      </w:r>
      <w:r w:rsidRPr="005A58F2">
        <w:t xml:space="preserve"> Sen. John </w:t>
      </w:r>
      <w:proofErr w:type="spellStart"/>
      <w:r w:rsidRPr="005A58F2">
        <w:rPr>
          <w:rStyle w:val="StyleBoldUnderline"/>
        </w:rPr>
        <w:t>Cornyn</w:t>
      </w:r>
      <w:proofErr w:type="spellEnd"/>
      <w:r w:rsidRPr="005A58F2">
        <w:t xml:space="preserve"> (R-Texas) </w:t>
      </w:r>
      <w:r w:rsidRPr="005A58F2">
        <w:rPr>
          <w:rStyle w:val="StyleBoldUnderline"/>
        </w:rPr>
        <w:t>would change the way funding, and thus purchases for infrastructure</w:t>
      </w:r>
      <w:r w:rsidRPr="005A58F2">
        <w:t xml:space="preserve"> and technology, </w:t>
      </w:r>
      <w:r w:rsidRPr="005A58F2">
        <w:rPr>
          <w:rStyle w:val="StyleBoldUnderline"/>
        </w:rPr>
        <w:t>would occur at US ports of entry.</w:t>
      </w:r>
      <w:r w:rsidRPr="005A58F2">
        <w:t xml:space="preserve">  </w:t>
      </w:r>
    </w:p>
    <w:p w:rsidR="0075237E" w:rsidRPr="005A58F2" w:rsidRDefault="0075237E" w:rsidP="0075237E">
      <w:pPr>
        <w:rPr>
          <w:rStyle w:val="StyleBoldUnderline"/>
        </w:rPr>
      </w:pPr>
      <w:r w:rsidRPr="005A58F2">
        <w:rPr>
          <w:rStyle w:val="StyleBoldUnderline"/>
        </w:rPr>
        <w:t>The Cross-Border Trade Enhancement Act</w:t>
      </w:r>
      <w:r w:rsidRPr="005A58F2">
        <w:t xml:space="preserve"> of 2013 (S. 178), which </w:t>
      </w:r>
      <w:proofErr w:type="spellStart"/>
      <w:r w:rsidRPr="005A58F2">
        <w:t>Cornyn</w:t>
      </w:r>
      <w:proofErr w:type="spellEnd"/>
      <w:r w:rsidRPr="005A58F2">
        <w:t xml:space="preserve"> introduced on Jan. 30, </w:t>
      </w:r>
      <w:r w:rsidRPr="005A58F2">
        <w:rPr>
          <w:rStyle w:val="StyleBoldUnderline"/>
        </w:rPr>
        <w:t xml:space="preserve">would facilitate public-private partnerships that could raise money and spend it on staffing and infrastructure at ports of entry. </w:t>
      </w:r>
    </w:p>
    <w:p w:rsidR="0075237E" w:rsidRPr="005A58F2" w:rsidRDefault="0075237E" w:rsidP="0075237E">
      <w:proofErr w:type="spellStart"/>
      <w:r w:rsidRPr="005A58F2">
        <w:t>Cornyn</w:t>
      </w:r>
      <w:proofErr w:type="spellEnd"/>
      <w:r w:rsidRPr="005A58F2">
        <w:t xml:space="preserve"> appeared with local officials and business leaders at the Veterans International Bridge in Brownsville, Texas, on Jan. 26 to discuss the bill, which he also previously introduced in the last Congress.  </w:t>
      </w:r>
    </w:p>
    <w:p w:rsidR="0075237E" w:rsidRPr="005A58F2" w:rsidRDefault="0075237E" w:rsidP="0075237E">
      <w:r w:rsidRPr="005A58F2">
        <w:rPr>
          <w:rStyle w:val="StyleBoldUnderline"/>
        </w:rPr>
        <w:t>The bill would open the door to bring more investment into individual ports of entry rather than relying on cash-strapped federal agencies</w:t>
      </w:r>
      <w:r w:rsidRPr="005A58F2">
        <w:t xml:space="preserve"> to allocate funding to port projects, </w:t>
      </w:r>
      <w:proofErr w:type="spellStart"/>
      <w:r w:rsidRPr="005A58F2">
        <w:t>Cornyn</w:t>
      </w:r>
      <w:proofErr w:type="spellEnd"/>
      <w:r w:rsidRPr="005A58F2">
        <w:t xml:space="preserve"> said.  </w:t>
      </w:r>
    </w:p>
    <w:p w:rsidR="0075237E" w:rsidRPr="005A58F2" w:rsidRDefault="0075237E" w:rsidP="0075237E">
      <w:r w:rsidRPr="005A58F2">
        <w:t xml:space="preserve">"This bill recognizes that the Texas border trade community is vital to the economy of the Rio Grande Valley, Texas, and the nation, and that Washington can facilitate positive changes without adding to the deficit," </w:t>
      </w:r>
      <w:proofErr w:type="spellStart"/>
      <w:r w:rsidRPr="005A58F2">
        <w:t>Cornyn</w:t>
      </w:r>
      <w:proofErr w:type="spellEnd"/>
      <w:r w:rsidRPr="005A58F2">
        <w:t xml:space="preserve"> said. "I'm deeply grateful for the support and input I've received from local officials and business leaders in developing this legislation and look forward to a continued partnership as I work to advance the measure in Congress."  </w:t>
      </w:r>
    </w:p>
    <w:p w:rsidR="0075237E" w:rsidRPr="005A58F2" w:rsidRDefault="0075237E" w:rsidP="0075237E">
      <w:pPr>
        <w:rPr>
          <w:rStyle w:val="StyleBoldUnderline"/>
        </w:rPr>
      </w:pPr>
      <w:r w:rsidRPr="005A58F2">
        <w:lastRenderedPageBreak/>
        <w:t xml:space="preserve">With the support of local communities, </w:t>
      </w:r>
      <w:proofErr w:type="spellStart"/>
      <w:r w:rsidRPr="005A58F2">
        <w:rPr>
          <w:rStyle w:val="StyleBoldUnderline"/>
        </w:rPr>
        <w:t>Cornyn</w:t>
      </w:r>
      <w:proofErr w:type="spellEnd"/>
      <w:r w:rsidRPr="005A58F2">
        <w:rPr>
          <w:rStyle w:val="StyleBoldUnderline"/>
        </w:rPr>
        <w:t xml:space="preserve"> sponsored the bill to empower US Customs and Border Protection</w:t>
      </w:r>
      <w:r w:rsidRPr="005A58F2">
        <w:t xml:space="preserve"> (CBP) </w:t>
      </w:r>
      <w:r w:rsidRPr="005A58F2">
        <w:rPr>
          <w:rStyle w:val="StyleBoldUnderline"/>
        </w:rPr>
        <w:t xml:space="preserve">to enter into agreements with local governments or companies to fund improvements at land ports of entry. </w:t>
      </w:r>
    </w:p>
    <w:p w:rsidR="0075237E" w:rsidRPr="005A58F2" w:rsidRDefault="0075237E" w:rsidP="0075237E">
      <w:r w:rsidRPr="005A58F2">
        <w:rPr>
          <w:rStyle w:val="StyleBoldUnderline"/>
        </w:rPr>
        <w:t>The Border Trade Alliance</w:t>
      </w:r>
      <w:r w:rsidRPr="005A58F2">
        <w:t xml:space="preserve"> (BTA), a nonprofit group of officials and businesses along the Southwest border, </w:t>
      </w:r>
      <w:r w:rsidRPr="005A58F2">
        <w:rPr>
          <w:rStyle w:val="StyleBoldUnderline"/>
        </w:rPr>
        <w:t xml:space="preserve">praised </w:t>
      </w:r>
      <w:proofErr w:type="spellStart"/>
      <w:r w:rsidRPr="005A58F2">
        <w:rPr>
          <w:rStyle w:val="StyleBoldUnderline"/>
        </w:rPr>
        <w:t>Cornyn's</w:t>
      </w:r>
      <w:proofErr w:type="spellEnd"/>
      <w:r w:rsidRPr="005A58F2">
        <w:rPr>
          <w:rStyle w:val="StyleBoldUnderline"/>
        </w:rPr>
        <w:t xml:space="preserve"> bill</w:t>
      </w:r>
      <w:r w:rsidRPr="005A58F2">
        <w:t xml:space="preserve"> Wednesday, highlighting ways in which it could help. Financing deals for border infrastructure become complicated due to the involvement of multiple jurisdictions and stakeholders. </w:t>
      </w:r>
    </w:p>
    <w:p w:rsidR="0075237E" w:rsidRPr="005A58F2" w:rsidRDefault="0075237E" w:rsidP="0075237E">
      <w:pPr>
        <w:rPr>
          <w:rStyle w:val="StyleBoldUnderline"/>
        </w:rPr>
      </w:pPr>
      <w:r w:rsidRPr="005A58F2">
        <w:t xml:space="preserve">For example, </w:t>
      </w:r>
      <w:r w:rsidRPr="005A58F2">
        <w:rPr>
          <w:rStyle w:val="StyleBoldUnderline"/>
        </w:rPr>
        <w:t xml:space="preserve">the city of McAllen, Texas, recently attempted to spend city funds to expand the </w:t>
      </w:r>
      <w:proofErr w:type="spellStart"/>
      <w:r w:rsidRPr="005A58F2">
        <w:rPr>
          <w:rStyle w:val="StyleBoldUnderline"/>
        </w:rPr>
        <w:t>Anzaldúas</w:t>
      </w:r>
      <w:proofErr w:type="spellEnd"/>
      <w:r w:rsidRPr="005A58F2">
        <w:rPr>
          <w:rStyle w:val="StyleBoldUnderline"/>
        </w:rPr>
        <w:t xml:space="preserve"> International Bridge. But CBP told the city it could not spend $7 million of its own money to improve the bridge. </w:t>
      </w:r>
    </w:p>
    <w:p w:rsidR="0075237E" w:rsidRPr="005A58F2" w:rsidRDefault="0075237E" w:rsidP="0075237E">
      <w:r w:rsidRPr="005A58F2">
        <w:t xml:space="preserve">"Usually in large infrastructure projects, securing the funding is the biggest challenge," BTA Chairman Jesse Hereford said. "But </w:t>
      </w:r>
      <w:r w:rsidRPr="005A58F2">
        <w:rPr>
          <w:rStyle w:val="StyleBoldUnderline"/>
        </w:rPr>
        <w:t>in this case, spending the money became the problem."</w:t>
      </w:r>
      <w:r w:rsidRPr="005A58F2">
        <w:t xml:space="preserve">  </w:t>
      </w:r>
    </w:p>
    <w:p w:rsidR="0075237E" w:rsidRPr="005A58F2" w:rsidRDefault="0075237E" w:rsidP="0075237E">
      <w:r w:rsidRPr="005A58F2">
        <w:rPr>
          <w:rStyle w:val="StyleBoldUnderline"/>
        </w:rPr>
        <w:t xml:space="preserve">The city attempted to implement a "common-sense policy change" to solve a problem but to no avail, </w:t>
      </w:r>
      <w:r w:rsidRPr="005A58F2">
        <w:t xml:space="preserve">Hereford said.  </w:t>
      </w:r>
    </w:p>
    <w:p w:rsidR="0075237E" w:rsidRPr="005A58F2" w:rsidRDefault="0075237E" w:rsidP="0075237E">
      <w:proofErr w:type="spellStart"/>
      <w:r w:rsidRPr="005A58F2">
        <w:rPr>
          <w:rStyle w:val="StyleBoldUnderline"/>
        </w:rPr>
        <w:t>Cornyn's</w:t>
      </w:r>
      <w:proofErr w:type="spellEnd"/>
      <w:r w:rsidRPr="005A58F2">
        <w:rPr>
          <w:rStyle w:val="StyleBoldUnderline"/>
        </w:rPr>
        <w:t xml:space="preserve"> bill would direct the General Services Administration</w:t>
      </w:r>
      <w:r w:rsidRPr="005A58F2">
        <w:t xml:space="preserve"> (GSA) </w:t>
      </w:r>
      <w:r w:rsidRPr="005A58F2">
        <w:rPr>
          <w:rStyle w:val="StyleBoldUnderline"/>
        </w:rPr>
        <w:t>to review alternative financing arrangements,</w:t>
      </w:r>
      <w:r w:rsidRPr="005A58F2">
        <w:t xml:space="preserve"> clearing the way for investments like those by the city of McAllen.  </w:t>
      </w:r>
    </w:p>
    <w:p w:rsidR="0075237E" w:rsidRPr="005A58F2" w:rsidRDefault="0075237E" w:rsidP="0075237E">
      <w:r w:rsidRPr="005A58F2">
        <w:rPr>
          <w:rStyle w:val="StyleBoldUnderline"/>
        </w:rPr>
        <w:t>The senator listed a bunch of</w:t>
      </w:r>
      <w:r w:rsidRPr="005A58F2">
        <w:t xml:space="preserve"> local </w:t>
      </w:r>
      <w:r w:rsidRPr="005A58F2">
        <w:rPr>
          <w:rStyle w:val="StyleBoldUnderline"/>
        </w:rPr>
        <w:t>stakeholders endorsing the bill, including associations like the US Hispanic Chamber of Commerce and the Texas Border Coalition</w:t>
      </w:r>
      <w:r w:rsidRPr="005A58F2">
        <w:t xml:space="preserve"> and mayors like El Paso Mayor John Cook and McAllen Mayor Richard Cortez. </w:t>
      </w:r>
    </w:p>
    <w:p w:rsidR="0075237E" w:rsidRPr="005A58F2" w:rsidRDefault="0075237E" w:rsidP="0075237E"/>
    <w:p w:rsidR="0075237E" w:rsidRPr="005A58F2" w:rsidRDefault="0075237E" w:rsidP="0075237E"/>
    <w:p w:rsidR="0075237E" w:rsidRPr="005A58F2" w:rsidRDefault="0075237E" w:rsidP="0075237E">
      <w:pPr>
        <w:pStyle w:val="Heading4"/>
      </w:pPr>
      <w:r w:rsidRPr="005A58F2">
        <w:t>Growing bipartisan support for allowing outside investment in ports of entry</w:t>
      </w:r>
    </w:p>
    <w:p w:rsidR="0075237E" w:rsidRPr="005A58F2" w:rsidRDefault="0075237E" w:rsidP="0075237E">
      <w:pPr>
        <w:rPr>
          <w:rStyle w:val="StyleStyleBold12pt"/>
        </w:rPr>
      </w:pPr>
      <w:proofErr w:type="spellStart"/>
      <w:r w:rsidRPr="005A58F2">
        <w:rPr>
          <w:rStyle w:val="StyleStyleBold12pt"/>
        </w:rPr>
        <w:t>Chiem</w:t>
      </w:r>
      <w:proofErr w:type="spellEnd"/>
      <w:r w:rsidRPr="005A58F2">
        <w:rPr>
          <w:rStyle w:val="StyleStyleBold12pt"/>
        </w:rPr>
        <w:t>, reporter for Law360, 13</w:t>
      </w:r>
    </w:p>
    <w:p w:rsidR="0075237E" w:rsidRPr="005A58F2" w:rsidRDefault="0075237E" w:rsidP="0075237E">
      <w:r w:rsidRPr="005A58F2">
        <w:t xml:space="preserve">[Linda, 1-30, Law360, “Texas Sen. </w:t>
      </w:r>
      <w:proofErr w:type="spellStart"/>
      <w:r w:rsidRPr="005A58F2">
        <w:t>Cornyn</w:t>
      </w:r>
      <w:proofErr w:type="spellEnd"/>
      <w:r w:rsidRPr="005A58F2">
        <w:t xml:space="preserve"> Pushes </w:t>
      </w:r>
      <w:proofErr w:type="gramStart"/>
      <w:r w:rsidRPr="005A58F2">
        <w:t>For</w:t>
      </w:r>
      <w:proofErr w:type="gramEnd"/>
      <w:r w:rsidRPr="005A58F2">
        <w:t xml:space="preserve"> Public-Private Port Deals”, </w:t>
      </w:r>
      <w:hyperlink r:id="rId18" w:history="1">
        <w:r w:rsidRPr="005A58F2">
          <w:rPr>
            <w:rStyle w:val="Hyperlink"/>
          </w:rPr>
          <w:t>http://www.law360.com/articles/411601/texas-sen-cornyn-pushes-for-public-private-port-deals</w:t>
        </w:r>
      </w:hyperlink>
      <w:r w:rsidRPr="005A58F2">
        <w:t xml:space="preserve">, accessed 7-17-13, GSK] </w:t>
      </w:r>
    </w:p>
    <w:p w:rsidR="0075237E" w:rsidRPr="005A58F2" w:rsidRDefault="0075237E" w:rsidP="0075237E">
      <w:r w:rsidRPr="005A58F2">
        <w:t xml:space="preserve">The proposed legislation, S. 178, to be called </w:t>
      </w:r>
      <w:r w:rsidRPr="005A58F2">
        <w:rPr>
          <w:rStyle w:val="StyleBoldUnderline"/>
        </w:rPr>
        <w:t xml:space="preserve">the Cross Border Trade Enhancement Act of 2013, would make alternative funding in the form of public-private partnerships available to U.S. Customs and Border Protection and other federal agencies. </w:t>
      </w:r>
    </w:p>
    <w:p w:rsidR="0075237E" w:rsidRPr="005A58F2" w:rsidRDefault="0075237E" w:rsidP="0075237E">
      <w:r w:rsidRPr="005A58F2">
        <w:rPr>
          <w:rStyle w:val="StyleBoldUnderline"/>
        </w:rPr>
        <w:t>The bill is aimed at giving local government and the private sector access to funds to boost crucial economic gateways that are U.S. ports</w:t>
      </w:r>
      <w:r w:rsidRPr="005A58F2">
        <w:t xml:space="preserve">, </w:t>
      </w:r>
      <w:proofErr w:type="spellStart"/>
      <w:r w:rsidRPr="005A58F2">
        <w:t>Cornyn</w:t>
      </w:r>
      <w:proofErr w:type="spellEnd"/>
      <w:r w:rsidRPr="005A58F2">
        <w:t xml:space="preserve"> said in a Wednesday statement. </w:t>
      </w:r>
    </w:p>
    <w:p w:rsidR="0075237E" w:rsidRPr="005A58F2" w:rsidRDefault="0075237E" w:rsidP="0075237E">
      <w:r w:rsidRPr="005A58F2">
        <w:t xml:space="preserve">“This bill recognizes that the Texas border trade community is vital to the economy of the Rio Grande Valley, Texas, and the nation, and that </w:t>
      </w:r>
      <w:r w:rsidRPr="005A58F2">
        <w:rPr>
          <w:rStyle w:val="StyleBoldUnderline"/>
        </w:rPr>
        <w:t>Washington can facilitate positive changes without adding to the deficit</w:t>
      </w:r>
      <w:r w:rsidRPr="005A58F2">
        <w:t xml:space="preserve">,” </w:t>
      </w:r>
      <w:proofErr w:type="spellStart"/>
      <w:r w:rsidRPr="005A58F2">
        <w:t>Cornyn</w:t>
      </w:r>
      <w:proofErr w:type="spellEnd"/>
      <w:r w:rsidRPr="005A58F2">
        <w:t xml:space="preserve"> said in the statement. </w:t>
      </w:r>
    </w:p>
    <w:p w:rsidR="0075237E" w:rsidRPr="005A58F2" w:rsidRDefault="0075237E" w:rsidP="0075237E">
      <w:r w:rsidRPr="005A58F2">
        <w:t xml:space="preserve">Because of increasing fiscal constraints in Washington, </w:t>
      </w:r>
      <w:r w:rsidRPr="005A58F2">
        <w:rPr>
          <w:rStyle w:val="StyleBoldUnderline"/>
        </w:rPr>
        <w:t>the border trade community has explored ideas for alternative funding for improvements at ports of entry</w:t>
      </w:r>
      <w:r w:rsidRPr="005A58F2">
        <w:t xml:space="preserve"> to keep bridges open longer and expand development to ensure safer and more efficient travel and commerce, </w:t>
      </w:r>
      <w:proofErr w:type="spellStart"/>
      <w:r w:rsidRPr="005A58F2">
        <w:t>Cornyn</w:t>
      </w:r>
      <w:proofErr w:type="spellEnd"/>
      <w:r w:rsidRPr="005A58F2">
        <w:t xml:space="preserve"> said.</w:t>
      </w:r>
    </w:p>
    <w:p w:rsidR="0075237E" w:rsidRPr="005A58F2" w:rsidRDefault="0075237E" w:rsidP="0075237E">
      <w:r w:rsidRPr="005A58F2">
        <w:t>The bill also would require the U.S. General Services Administration to expedite review of alternative financing arrangements, ensuring that such proposals no longer sit idly on desks in Washington for years awaiting approval.</w:t>
      </w:r>
    </w:p>
    <w:p w:rsidR="0075237E" w:rsidRPr="005A58F2" w:rsidRDefault="0075237E" w:rsidP="0075237E">
      <w:pPr>
        <w:rPr>
          <w:rStyle w:val="StyleBoldUnderline"/>
        </w:rPr>
      </w:pPr>
      <w:proofErr w:type="spellStart"/>
      <w:r w:rsidRPr="005A58F2">
        <w:t>Cornyn</w:t>
      </w:r>
      <w:proofErr w:type="spellEnd"/>
      <w:r w:rsidRPr="005A58F2">
        <w:t xml:space="preserve"> said </w:t>
      </w:r>
      <w:r w:rsidRPr="005A58F2">
        <w:rPr>
          <w:rStyle w:val="StyleBoldUnderline"/>
        </w:rPr>
        <w:t>the</w:t>
      </w:r>
      <w:r w:rsidRPr="005A58F2">
        <w:t xml:space="preserve"> proposed </w:t>
      </w:r>
      <w:r w:rsidRPr="005A58F2">
        <w:rPr>
          <w:rStyle w:val="StyleBoldUnderline"/>
        </w:rPr>
        <w:t>legislation has been endorsed by a number of groups</w:t>
      </w:r>
      <w:r w:rsidRPr="005A58F2">
        <w:t xml:space="preserve">, including the U.S. Hispanic Chamber of Commerce, Border Trade Alliance, Texas Border Coalition, Rio Grande Valley Partnership and by a number of local mayors in Texas’ border cities — </w:t>
      </w:r>
      <w:r w:rsidRPr="005A58F2">
        <w:rPr>
          <w:rStyle w:val="StyleBoldUnderline"/>
        </w:rPr>
        <w:t xml:space="preserve">many of which say it can help fix issues that long have hampered economic growth. </w:t>
      </w:r>
    </w:p>
    <w:p w:rsidR="0075237E" w:rsidRPr="005A58F2" w:rsidRDefault="0075237E" w:rsidP="0075237E">
      <w:r w:rsidRPr="005A58F2">
        <w:t xml:space="preserve">"Border wait times hamper our national economy and are largely caused by two issues at our ports of entry: infrastructure deficiencies and a lack of CBP personnel,” the nonprofit Border Trade Alliance said </w:t>
      </w:r>
      <w:r w:rsidRPr="005A58F2">
        <w:lastRenderedPageBreak/>
        <w:t>in a statement. “We must look for innovative ways to not only finance but improve operations at our international ports of entry while reducing border wait times."</w:t>
      </w:r>
    </w:p>
    <w:p w:rsidR="0075237E" w:rsidRPr="005A58F2" w:rsidRDefault="0075237E" w:rsidP="0075237E">
      <w:pPr>
        <w:rPr>
          <w:rStyle w:val="StyleBoldUnderline"/>
        </w:rPr>
      </w:pPr>
      <w:r w:rsidRPr="005A58F2">
        <w:t xml:space="preserve">The Brownsville Chamber of Commerce in Texas also has voiced support for the proposed legislation, saying </w:t>
      </w:r>
      <w:r w:rsidRPr="005A58F2">
        <w:rPr>
          <w:rStyle w:val="StyleBoldUnderline"/>
        </w:rPr>
        <w:t>it’s no secret that the country’s ports have challenges in manpower, infrastructure, technology and security.</w:t>
      </w:r>
    </w:p>
    <w:p w:rsidR="0075237E" w:rsidRPr="005A58F2" w:rsidRDefault="0075237E" w:rsidP="0075237E">
      <w:pPr>
        <w:rPr>
          <w:rStyle w:val="StyleBoldUnderline"/>
        </w:rPr>
      </w:pPr>
    </w:p>
    <w:p w:rsidR="0075237E" w:rsidRPr="005A58F2" w:rsidRDefault="0075237E" w:rsidP="0075237E">
      <w:pPr>
        <w:pStyle w:val="Heading4"/>
      </w:pPr>
      <w:r w:rsidRPr="005A58F2">
        <w:t xml:space="preserve">Counterplan fails—only federal investment in ports of entry is legal now </w:t>
      </w:r>
    </w:p>
    <w:p w:rsidR="0075237E" w:rsidRPr="005A58F2" w:rsidRDefault="0075237E" w:rsidP="0075237E">
      <w:pPr>
        <w:rPr>
          <w:rStyle w:val="StyleStyleBold12pt"/>
        </w:rPr>
      </w:pPr>
      <w:proofErr w:type="spellStart"/>
      <w:r w:rsidRPr="005A58F2">
        <w:rPr>
          <w:rStyle w:val="StyleStyleBold12pt"/>
        </w:rPr>
        <w:t>Balido</w:t>
      </w:r>
      <w:proofErr w:type="spellEnd"/>
      <w:r w:rsidRPr="005A58F2">
        <w:rPr>
          <w:rStyle w:val="StyleStyleBold12pt"/>
        </w:rPr>
        <w:t>, President of the Border Trade Alliance, 12</w:t>
      </w:r>
    </w:p>
    <w:p w:rsidR="0075237E" w:rsidRPr="005A58F2" w:rsidRDefault="0075237E" w:rsidP="0075237E">
      <w:r w:rsidRPr="005A58F2">
        <w:t xml:space="preserve">[Nelson, 7-27-2012, San Antonio Business Journal, “Border financing bill is a bipartisan win”, </w:t>
      </w:r>
      <w:hyperlink r:id="rId19" w:history="1">
        <w:r w:rsidRPr="005A58F2">
          <w:rPr>
            <w:rStyle w:val="Hyperlink"/>
          </w:rPr>
          <w:t>http://www.bizjournals.com/sanantonio/print-edition/2012/07/27/border-financing-bill-is-a-bipartisan.html?page=all</w:t>
        </w:r>
      </w:hyperlink>
      <w:r w:rsidRPr="005A58F2">
        <w:t xml:space="preserve">, accessed 7-17-13, GSK] </w:t>
      </w:r>
    </w:p>
    <w:p w:rsidR="0075237E" w:rsidRPr="005A58F2" w:rsidRDefault="0075237E" w:rsidP="0075237E">
      <w:pPr>
        <w:rPr>
          <w:rStyle w:val="StyleBoldUnderline"/>
        </w:rPr>
      </w:pPr>
      <w:r w:rsidRPr="005A58F2">
        <w:t xml:space="preserve">Their bill, H.R. 5964, is the House version of a similar bill by the same name introduced earlier this month by Sen. John </w:t>
      </w:r>
      <w:proofErr w:type="spellStart"/>
      <w:r w:rsidRPr="005A58F2">
        <w:t>Cornyn</w:t>
      </w:r>
      <w:proofErr w:type="spellEnd"/>
      <w:r w:rsidRPr="005A58F2">
        <w:t xml:space="preserve"> and cosponsored by Sen. Kay Bailey Hutchison. </w:t>
      </w:r>
      <w:r w:rsidRPr="005A58F2">
        <w:rPr>
          <w:rStyle w:val="StyleBoldUnderline"/>
        </w:rPr>
        <w:t>The legislation allows Customs and Border Protection</w:t>
      </w:r>
      <w:r w:rsidRPr="005A58F2">
        <w:t xml:space="preserve"> (CBP) </w:t>
      </w:r>
      <w:r w:rsidRPr="005A58F2">
        <w:rPr>
          <w:rStyle w:val="StyleBoldUnderline"/>
        </w:rPr>
        <w:t>the ability to enter into partnerships with local and county government or with private sector entities to fund infrastructure improvements at border facilities or to bolster CBP staffing levels beyond what is congressionally appropriated.</w:t>
      </w:r>
    </w:p>
    <w:p w:rsidR="0075237E" w:rsidRPr="005A58F2" w:rsidRDefault="0075237E" w:rsidP="0075237E">
      <w:r w:rsidRPr="005A58F2">
        <w:t>Border issue observers and trade advocates like the Border Trade Alliance believe moving to a public-private partnership financing model is the next logical and necessary step if our nation is going to upgrade its aging border facilities and have a chance at reaching a staff level that is commensurate with the levels of trade crossing the U.S.-Canada and U.S.-Mexico borders.</w:t>
      </w:r>
    </w:p>
    <w:p w:rsidR="0075237E" w:rsidRPr="005A58F2" w:rsidRDefault="0075237E" w:rsidP="0075237E">
      <w:r w:rsidRPr="005A58F2">
        <w:t xml:space="preserve">It goes without saying that </w:t>
      </w:r>
      <w:r w:rsidRPr="005A58F2">
        <w:rPr>
          <w:rStyle w:val="StyleBoldUnderline"/>
        </w:rPr>
        <w:t>border communities have a major stake in the way their ports are managed.</w:t>
      </w:r>
      <w:r w:rsidRPr="005A58F2">
        <w:t xml:space="preserve"> After all, an inefficient port of entry can put a community at a competitive disadvantage in the battle to capture as much cross-border trade as possible.</w:t>
      </w:r>
    </w:p>
    <w:p w:rsidR="0075237E" w:rsidRPr="005A58F2" w:rsidRDefault="0075237E" w:rsidP="0075237E">
      <w:pPr>
        <w:rPr>
          <w:rStyle w:val="StyleBoldUnderline"/>
        </w:rPr>
      </w:pPr>
      <w:r w:rsidRPr="005A58F2">
        <w:rPr>
          <w:rStyle w:val="StyleBoldUnderline"/>
        </w:rPr>
        <w:t>Unfortunately</w:t>
      </w:r>
      <w:r w:rsidRPr="005A58F2">
        <w:t xml:space="preserve">, though, </w:t>
      </w:r>
      <w:r w:rsidRPr="005A58F2">
        <w:rPr>
          <w:rStyle w:val="StyleBoldUnderline"/>
        </w:rPr>
        <w:t>due to government rules that haven’t kept pace with today’s economy, communities</w:t>
      </w:r>
      <w:r w:rsidRPr="005A58F2">
        <w:t xml:space="preserve"> often </w:t>
      </w:r>
      <w:r w:rsidRPr="005A58F2">
        <w:rPr>
          <w:rStyle w:val="StyleBoldUnderline"/>
        </w:rPr>
        <w:t>face roadblocks in expanding and improving their ports.</w:t>
      </w:r>
    </w:p>
    <w:p w:rsidR="0075237E" w:rsidRPr="005A58F2" w:rsidRDefault="0075237E" w:rsidP="0075237E">
      <w:pPr>
        <w:rPr>
          <w:rStyle w:val="StyleBoldUnderline"/>
        </w:rPr>
      </w:pPr>
      <w:r w:rsidRPr="005A58F2">
        <w:t xml:space="preserve">In McAllen, Texas, for example, city </w:t>
      </w:r>
      <w:r w:rsidRPr="005A58F2">
        <w:rPr>
          <w:rStyle w:val="StyleBoldUnderline"/>
        </w:rPr>
        <w:t xml:space="preserve">leaders have been stymied in their efforts to use available funds to expand the </w:t>
      </w:r>
      <w:proofErr w:type="spellStart"/>
      <w:r w:rsidRPr="005A58F2">
        <w:rPr>
          <w:rStyle w:val="StyleBoldUnderline"/>
        </w:rPr>
        <w:t>Anzalduas</w:t>
      </w:r>
      <w:proofErr w:type="spellEnd"/>
      <w:r w:rsidRPr="005A58F2">
        <w:rPr>
          <w:rStyle w:val="StyleBoldUnderline"/>
        </w:rPr>
        <w:t xml:space="preserve"> International Bridge.</w:t>
      </w:r>
      <w:r w:rsidRPr="005A58F2">
        <w:t xml:space="preserve"> </w:t>
      </w:r>
      <w:r w:rsidRPr="005A58F2">
        <w:rPr>
          <w:rStyle w:val="StyleBoldUnderline"/>
        </w:rPr>
        <w:t>Usually in big infrastructure projects it’s obtaining funding that is the problem, but in this case, it’s spending the money that has hit a roadblock.</w:t>
      </w:r>
    </w:p>
    <w:p w:rsidR="0075237E" w:rsidRPr="005A58F2" w:rsidRDefault="0075237E" w:rsidP="0075237E">
      <w:r w:rsidRPr="005A58F2">
        <w:rPr>
          <w:rStyle w:val="StyleBoldUnderline"/>
        </w:rPr>
        <w:t>I hear similar stories from stakeholders I visit with all across both borders: There isn’t a mechanism that allows local communities and the federal government to partner in border improvements</w:t>
      </w:r>
      <w:r w:rsidRPr="005A58F2">
        <w:t>, whether it means using already existing public funds or leveraging private dollars.</w:t>
      </w:r>
    </w:p>
    <w:p w:rsidR="0075237E" w:rsidRPr="005A58F2" w:rsidRDefault="0075237E" w:rsidP="0075237E"/>
    <w:p w:rsidR="00DB1A4A" w:rsidRPr="005A58F2" w:rsidRDefault="00DB1A4A" w:rsidP="00BF1592">
      <w:pPr>
        <w:pStyle w:val="Heading3"/>
      </w:pPr>
      <w:r w:rsidRPr="005A58F2">
        <w:lastRenderedPageBreak/>
        <w:t>General state spending bad</w:t>
      </w:r>
    </w:p>
    <w:p w:rsidR="00DB1A4A" w:rsidRPr="005A58F2" w:rsidRDefault="00DB1A4A" w:rsidP="00DB1A4A">
      <w:pPr>
        <w:pStyle w:val="Heading4"/>
        <w:rPr>
          <w:rFonts w:cs="Calibri"/>
        </w:rPr>
      </w:pPr>
      <w:r w:rsidRPr="005A58F2">
        <w:rPr>
          <w:rFonts w:cs="Calibri"/>
        </w:rPr>
        <w:t>State budget hurts the economy, cuts and unemployment in the future</w:t>
      </w:r>
    </w:p>
    <w:p w:rsidR="00DB1A4A" w:rsidRPr="00DA06A6" w:rsidRDefault="00DB1A4A" w:rsidP="00DA06A6">
      <w:pPr>
        <w:rPr>
          <w:rStyle w:val="StyleStyleBold12pt"/>
        </w:rPr>
      </w:pPr>
      <w:proofErr w:type="spellStart"/>
      <w:r w:rsidRPr="00DA06A6">
        <w:rPr>
          <w:rStyle w:val="StyleStyleBold12pt"/>
        </w:rPr>
        <w:t>Quinnell</w:t>
      </w:r>
      <w:proofErr w:type="spellEnd"/>
      <w:r w:rsidR="00DA06A6" w:rsidRPr="00DA06A6">
        <w:rPr>
          <w:rStyle w:val="StyleStyleBold12pt"/>
        </w:rPr>
        <w:t xml:space="preserve">, </w:t>
      </w:r>
      <w:r w:rsidR="00DA06A6">
        <w:rPr>
          <w:rStyle w:val="StyleStyleBold12pt"/>
        </w:rPr>
        <w:t xml:space="preserve">college instructor of </w:t>
      </w:r>
      <w:r w:rsidR="00DA06A6" w:rsidRPr="00DA06A6">
        <w:rPr>
          <w:rStyle w:val="StyleStyleBold12pt"/>
        </w:rPr>
        <w:t>political science,</w:t>
      </w:r>
      <w:r w:rsidRPr="00DA06A6">
        <w:rPr>
          <w:rStyle w:val="StyleStyleBold12pt"/>
        </w:rPr>
        <w:t xml:space="preserve"> 12 </w:t>
      </w:r>
    </w:p>
    <w:p w:rsidR="00DB1A4A" w:rsidRPr="005A58F2" w:rsidRDefault="00DB1A4A" w:rsidP="00DB1A4A">
      <w:pPr>
        <w:rPr>
          <w:rStyle w:val="StyleStyleBold12pt"/>
        </w:rPr>
      </w:pPr>
      <w:r w:rsidRPr="005A58F2">
        <w:t xml:space="preserve">[Kenneth, 4-21-12, C&amp;L, “New report shows state budget cuts have hurt economy”, </w:t>
      </w:r>
      <w:hyperlink r:id="rId20" w:history="1">
        <w:r w:rsidRPr="005A58F2">
          <w:rPr>
            <w:rStyle w:val="Hyperlink"/>
          </w:rPr>
          <w:t>http://crooksandliars.com/kenneth-quinnell/new-report-shows-state-budget-cut</w:t>
        </w:r>
      </w:hyperlink>
      <w:r w:rsidRPr="005A58F2">
        <w:t>; Kenneth’ blogger, accessed 7-18-13, CSO]</w:t>
      </w:r>
    </w:p>
    <w:p w:rsidR="00DB1A4A" w:rsidRPr="005A58F2" w:rsidRDefault="00DB1A4A" w:rsidP="00DB1A4A"/>
    <w:p w:rsidR="00DB1A4A" w:rsidRPr="005A58F2" w:rsidRDefault="00DB1A4A" w:rsidP="005F601E">
      <w:r w:rsidRPr="005A58F2">
        <w:rPr>
          <w:rStyle w:val="StyleBoldUnderline"/>
        </w:rPr>
        <w:t>The state budget gaps of the last five years led to $290 billion in cuts to public services and $100 billion in tax and fee increases. Those actions lengthened the recession and delayed the recovery. Because spending reductions were dominant, hundreds of thousands of jobs were lost; undermining education, health care and other state priorities, which likely will cause future economic harm to states</w:t>
      </w:r>
      <w:r w:rsidRPr="005A58F2">
        <w:t xml:space="preserve">. Federal aid mitigated the harmful effects of the spending cuts in the early years of the budget crunch, but its expiration last year had a catastrophic effect, </w:t>
      </w:r>
      <w:r w:rsidRPr="005A58F2">
        <w:rPr>
          <w:rStyle w:val="StyleBoldUnderline"/>
        </w:rPr>
        <w:t>making 2012 the worst year since the downturn began for cuts in funding for services.</w:t>
      </w:r>
      <w:r w:rsidRPr="005A58F2">
        <w:t xml:space="preserve"> The study looked at budget data for the last five years and found that </w:t>
      </w:r>
      <w:r w:rsidRPr="005A58F2">
        <w:rPr>
          <w:rStyle w:val="StyleBoldUnderline"/>
        </w:rPr>
        <w:t>more than 640,000 jobs have been cut by the states</w:t>
      </w:r>
      <w:r w:rsidRPr="005A58F2">
        <w:t xml:space="preserve"> since 2008, undercutting the economic recovery and helping sustain a high unemployment rate nationally. Because </w:t>
      </w:r>
      <w:r w:rsidRPr="005A58F2">
        <w:rPr>
          <w:rStyle w:val="StyleBoldUnderline"/>
        </w:rPr>
        <w:t>2012 has been the worst year for cuts since the recession began, further job losses are almost guaranteed. The cuts have also led states to cancel contracts with vendors, reduce payments to businesses and nonprofits that provide services, and cut benefit payments to individuals —</w:t>
      </w:r>
      <w:r w:rsidRPr="005A58F2">
        <w:t xml:space="preserve"> all steps that remove demand from the economy. There are long-term effects as well: By diminishing the quality of elementary and high schools, making college less affordable, and reducing residents’ access to health care, the cuts threaten to make the U.S. economy less competitive in coming decades. While there has been a recent rebound in the growth of revenue at the state level, if the current rate of growth continues, it will take seven years to get back to where things were before the recession.</w:t>
      </w:r>
    </w:p>
    <w:p w:rsidR="00DB1A4A" w:rsidRPr="005A58F2" w:rsidRDefault="00DB1A4A" w:rsidP="00DB1A4A"/>
    <w:p w:rsidR="00DB1A4A" w:rsidRPr="005A58F2" w:rsidRDefault="00DB1A4A" w:rsidP="00DB1A4A">
      <w:pPr>
        <w:pStyle w:val="Heading4"/>
        <w:rPr>
          <w:rFonts w:cs="Calibri"/>
        </w:rPr>
      </w:pPr>
      <w:r w:rsidRPr="005A58F2">
        <w:rPr>
          <w:rFonts w:cs="Calibri"/>
        </w:rPr>
        <w:t xml:space="preserve">States already are facing deficit problems </w:t>
      </w:r>
    </w:p>
    <w:p w:rsidR="00DB1A4A" w:rsidRPr="005A58F2" w:rsidRDefault="00DB1A4A" w:rsidP="00DB1A4A">
      <w:pPr>
        <w:rPr>
          <w:rStyle w:val="StyleStyleBold12pt"/>
        </w:rPr>
      </w:pPr>
      <w:r w:rsidRPr="005A58F2">
        <w:rPr>
          <w:rStyle w:val="StyleStyleBold12pt"/>
        </w:rPr>
        <w:t>Lambert</w:t>
      </w:r>
      <w:r w:rsidR="00450F84" w:rsidRPr="005A58F2">
        <w:rPr>
          <w:rStyle w:val="StyleStyleBold12pt"/>
        </w:rPr>
        <w:t>, correspondent for the Huffington post,</w:t>
      </w:r>
      <w:r w:rsidRPr="005A58F2">
        <w:rPr>
          <w:rStyle w:val="StyleStyleBold12pt"/>
        </w:rPr>
        <w:t xml:space="preserve"> 12 </w:t>
      </w:r>
    </w:p>
    <w:p w:rsidR="00DB1A4A" w:rsidRPr="005A58F2" w:rsidRDefault="00DB1A4A" w:rsidP="00DB1A4A">
      <w:r w:rsidRPr="005A58F2">
        <w:t xml:space="preserve">[Lisa, 1-9-12, Huff Post, “Budget gaps exceed revenues in over half U.S states by delay”, </w:t>
      </w:r>
      <w:hyperlink r:id="rId21" w:history="1">
        <w:r w:rsidRPr="005A58F2">
          <w:rPr>
            <w:rStyle w:val="Hyperlink"/>
          </w:rPr>
          <w:t>http://www.huffingtonpost.com/2012/01/09/new-us-state-budget-gaps-exceed-revenues-states-july_n_1195138.html</w:t>
        </w:r>
      </w:hyperlink>
      <w:r w:rsidRPr="005A58F2">
        <w:t>, accessed 7-18-13, CSO]</w:t>
      </w:r>
    </w:p>
    <w:p w:rsidR="00DB1A4A" w:rsidRPr="005A58F2" w:rsidRDefault="00DB1A4A" w:rsidP="00DB1A4A">
      <w:pPr>
        <w:rPr>
          <w:rStyle w:val="StyleStyleBold12pt"/>
        </w:rPr>
      </w:pPr>
    </w:p>
    <w:p w:rsidR="00DB1A4A" w:rsidRPr="005A58F2" w:rsidRDefault="00DB1A4A" w:rsidP="00DB1A4A">
      <w:r w:rsidRPr="005A58F2">
        <w:t xml:space="preserve">Jan 9 (Reuters) - </w:t>
      </w:r>
      <w:r w:rsidRPr="005A58F2">
        <w:rPr>
          <w:rStyle w:val="StyleBoldUnderline"/>
        </w:rPr>
        <w:t>More than half the U.S. states will not have enough revenues to cover spending demands in the fiscal year starting in July</w:t>
      </w:r>
      <w:r w:rsidRPr="005A58F2">
        <w:t xml:space="preserve">, according to a think tank report released on Monday.  Altogether, </w:t>
      </w:r>
      <w:r w:rsidRPr="005A58F2">
        <w:rPr>
          <w:rStyle w:val="StyleBoldUnderline"/>
        </w:rPr>
        <w:t>the budget gaps for 29 states will total $44 billion</w:t>
      </w:r>
      <w:r w:rsidRPr="005A58F2">
        <w:t xml:space="preserve">, the Center on Budget and Policy Priorities found. </w:t>
      </w:r>
      <w:r w:rsidRPr="005A58F2">
        <w:rPr>
          <w:rStyle w:val="StyleBoldUnderline"/>
        </w:rPr>
        <w:t xml:space="preserve">Among them are California and Texas, the two most populous states in the United States. </w:t>
      </w:r>
      <w:r w:rsidRPr="005A58F2">
        <w:t xml:space="preserve"> "This number is almost certain to grow as </w:t>
      </w:r>
      <w:proofErr w:type="gramStart"/>
      <w:r w:rsidRPr="005A58F2">
        <w:t>governors</w:t>
      </w:r>
      <w:proofErr w:type="gramEnd"/>
      <w:r w:rsidRPr="005A58F2">
        <w:t xml:space="preserve"> release new gap projections along with their proposed budgets in the coming months," said the liberal-leaning group, which monitors states' fiscal conditions.  Over </w:t>
      </w:r>
      <w:r w:rsidRPr="005A58F2">
        <w:rPr>
          <w:rStyle w:val="StyleBoldUnderline"/>
        </w:rPr>
        <w:t>the past four years, states have had to close more than $530 billion in budget gaps</w:t>
      </w:r>
      <w:r w:rsidRPr="005A58F2">
        <w:t xml:space="preserve">, according to CBPP. </w:t>
      </w:r>
      <w:r w:rsidRPr="005A58F2">
        <w:rPr>
          <w:rStyle w:val="StyleBoldUnderline"/>
        </w:rPr>
        <w:t>All states except Vermont must end their fiscal years with balanced budgets, which has forced them to slash spending, raise taxes, borrow and turn to the federal government for help.</w:t>
      </w:r>
      <w:r w:rsidRPr="005A58F2">
        <w:t xml:space="preserve">  As the recession took its toll, many had to call emergency legislative sessions to fill new budget holes.  Last week </w:t>
      </w:r>
      <w:r w:rsidRPr="005A58F2">
        <w:rPr>
          <w:rStyle w:val="StyleBoldUnderline"/>
        </w:rPr>
        <w:t>California said it is projecting a shortfall of $9.2 billion.  Texas</w:t>
      </w:r>
      <w:r w:rsidRPr="005A58F2">
        <w:t xml:space="preserve"> </w:t>
      </w:r>
      <w:r w:rsidRPr="005A58F2">
        <w:rPr>
          <w:rStyle w:val="StyleBoldUnderline"/>
        </w:rPr>
        <w:t xml:space="preserve">also has one of the largest budget gaps in terms of dollars, $9 billion, which represents 20.4 percent of its budget. </w:t>
      </w:r>
      <w:r w:rsidRPr="005A58F2">
        <w:t xml:space="preserve">But CBPP noted that states with biennial budgets, such as Texas, have addressed some of their shortfalls </w:t>
      </w:r>
      <w:r w:rsidRPr="005A58F2">
        <w:lastRenderedPageBreak/>
        <w:t>already.  Still, Texas shorted its Medicaid healthcare program for the poor in its biennial budget for fiscal years 2012 and 2013, "leaving a roughly $4 billion budget hole that will need to be filled in fiscal year 2013," according to CBPP.  Connecticut's gap is only $2.7 billion, but that represents 14.4 percent of the state budget, and Maine's $470 million gap constitutes 15.5 percent of its budget.  The group said the $1.2 billion gap it reported for Nevada, representing 37 percent of the state's budget, is "the midpoint of several estimates."  "</w:t>
      </w:r>
      <w:r w:rsidRPr="005A58F2">
        <w:rPr>
          <w:rStyle w:val="StyleBoldUnderline"/>
        </w:rPr>
        <w:t>These shortfalls are all the more daunting because states' options for addressing them are fewer and more difficult than in recent years,</w:t>
      </w:r>
      <w:r w:rsidRPr="005A58F2">
        <w:t xml:space="preserve">" it said. </w:t>
      </w:r>
    </w:p>
    <w:p w:rsidR="00DB1A4A" w:rsidRPr="005A58F2" w:rsidRDefault="00DB1A4A" w:rsidP="00DB1A4A"/>
    <w:p w:rsidR="00DB1A4A" w:rsidRPr="005A58F2" w:rsidRDefault="00DB1A4A" w:rsidP="00DB1A4A"/>
    <w:p w:rsidR="00DB1A4A" w:rsidRPr="005A58F2" w:rsidRDefault="00DB1A4A" w:rsidP="00DB1A4A">
      <w:pPr>
        <w:pStyle w:val="Heading4"/>
        <w:rPr>
          <w:rFonts w:cs="Calibri"/>
        </w:rPr>
      </w:pPr>
      <w:r w:rsidRPr="005A58F2">
        <w:rPr>
          <w:rFonts w:cs="Calibri"/>
        </w:rPr>
        <w:t>State budget difficulties lead to spending cuts which removes demand from the economy</w:t>
      </w:r>
    </w:p>
    <w:p w:rsidR="00DB1A4A" w:rsidRPr="005A58F2" w:rsidRDefault="00DB1A4A" w:rsidP="00DB1A4A">
      <w:pPr>
        <w:rPr>
          <w:rStyle w:val="StyleStyleBold12pt"/>
        </w:rPr>
      </w:pPr>
      <w:proofErr w:type="spellStart"/>
      <w:r w:rsidRPr="005A58F2">
        <w:rPr>
          <w:rStyle w:val="StyleStyleBold12pt"/>
        </w:rPr>
        <w:t>Oliff</w:t>
      </w:r>
      <w:proofErr w:type="spellEnd"/>
      <w:r w:rsidRPr="005A58F2">
        <w:rPr>
          <w:rStyle w:val="StyleStyleBold12pt"/>
        </w:rPr>
        <w:t xml:space="preserve"> </w:t>
      </w:r>
      <w:r w:rsidR="00784657" w:rsidRPr="005A58F2">
        <w:rPr>
          <w:rStyle w:val="StyleStyleBold12pt"/>
        </w:rPr>
        <w:t xml:space="preserve">et al., Policy Analyst with the State Fiscal Project, </w:t>
      </w:r>
      <w:r w:rsidRPr="005A58F2">
        <w:rPr>
          <w:rStyle w:val="StyleStyleBold12pt"/>
        </w:rPr>
        <w:t xml:space="preserve">12 </w:t>
      </w:r>
    </w:p>
    <w:p w:rsidR="00DB1A4A" w:rsidRPr="005A58F2" w:rsidRDefault="00DB1A4A" w:rsidP="00DB1A4A">
      <w:r w:rsidRPr="005A58F2">
        <w:t>[</w:t>
      </w:r>
      <w:r w:rsidR="00450F84" w:rsidRPr="005A58F2">
        <w:t>Phil</w:t>
      </w:r>
      <w:r w:rsidRPr="005A58F2">
        <w:t>, prior Fellow in Governmental Finance with New York State’s Division of Budget, Chris Mai, Research Assistant with the State Fiscal Project., and Vincent Palacios, Research Associate for the State Fiscal Project, prior Research Assistant on issues related to economic development and environmental policy at the World Resources Institute, States Continue to Feel Recession’s Impact,” Center on Budget and Policy Priorities, June 27</w:t>
      </w:r>
      <w:r w:rsidRPr="005A58F2">
        <w:rPr>
          <w:vertAlign w:val="superscript"/>
        </w:rPr>
        <w:t>th</w:t>
      </w:r>
      <w:r w:rsidRPr="005A58F2">
        <w:t>] DMD</w:t>
      </w:r>
    </w:p>
    <w:p w:rsidR="00DB1A4A" w:rsidRPr="005A58F2" w:rsidRDefault="00DB1A4A" w:rsidP="00DB1A4A"/>
    <w:p w:rsidR="00DB1A4A" w:rsidRPr="005A58F2" w:rsidRDefault="00DB1A4A" w:rsidP="00DB1A4A">
      <w:pPr>
        <w:rPr>
          <w:rStyle w:val="StyleBoldUnderline"/>
        </w:rPr>
      </w:pPr>
      <w:r w:rsidRPr="005A58F2">
        <w:t>In states facing budget gaps, the consequences are severe in many cases — for residents as well as the economy. To date,</w:t>
      </w:r>
      <w:r w:rsidRPr="005A58F2">
        <w:rPr>
          <w:sz w:val="16"/>
        </w:rPr>
        <w:t xml:space="preserve"> </w:t>
      </w:r>
      <w:r w:rsidRPr="005A58F2">
        <w:rPr>
          <w:rStyle w:val="StyleBoldUnderline"/>
        </w:rPr>
        <w:t>budget difficulties have led at least 46 states to reduce services for their residents,</w:t>
      </w:r>
      <w:r w:rsidRPr="005A58F2">
        <w:rPr>
          <w:sz w:val="16"/>
        </w:rPr>
        <w:t xml:space="preserve"> </w:t>
      </w:r>
      <w:r w:rsidRPr="005A58F2">
        <w:t>including some of their most vulnerable families and individuals.</w:t>
      </w:r>
      <w:bookmarkStart w:id="0" w:name="_ftnref4"/>
      <w:r w:rsidRPr="005A58F2">
        <w:fldChar w:fldCharType="begin"/>
      </w:r>
      <w:r w:rsidRPr="005A58F2">
        <w:instrText xml:space="preserve"> HYPERLINK "http://www.cbpp.org/cms/index.cfm?fa=view&amp;id=711" \l "_ftn4" \o "" </w:instrText>
      </w:r>
      <w:r w:rsidRPr="005A58F2">
        <w:fldChar w:fldCharType="separate"/>
      </w:r>
      <w:r w:rsidRPr="005A58F2">
        <w:rPr>
          <w:rStyle w:val="Hyperlink"/>
        </w:rPr>
        <w:t xml:space="preserve">[4] </w:t>
      </w:r>
      <w:r w:rsidRPr="005A58F2">
        <w:fldChar w:fldCharType="end"/>
      </w:r>
      <w:bookmarkEnd w:id="0"/>
      <w:r w:rsidRPr="005A58F2">
        <w:t xml:space="preserve"> More than</w:t>
      </w:r>
      <w:r w:rsidRPr="005A58F2">
        <w:rPr>
          <w:sz w:val="16"/>
        </w:rPr>
        <w:t xml:space="preserve"> </w:t>
      </w:r>
      <w:r w:rsidRPr="005A58F2">
        <w:rPr>
          <w:rStyle w:val="StyleBoldUnderline"/>
        </w:rPr>
        <w:t>30 states have raised taxes to at least some degree</w:t>
      </w:r>
      <w:r w:rsidRPr="005A58F2">
        <w:rPr>
          <w:sz w:val="16"/>
        </w:rPr>
        <w:t xml:space="preserve">, </w:t>
      </w:r>
      <w:r w:rsidRPr="005A58F2">
        <w:t>in some cases quite significantly</w:t>
      </w:r>
      <w:r w:rsidRPr="005A58F2">
        <w:rPr>
          <w:sz w:val="16"/>
        </w:rPr>
        <w:t xml:space="preserve">. </w:t>
      </w:r>
      <w:r w:rsidRPr="005A58F2">
        <w:rPr>
          <w:rStyle w:val="StyleBoldUnderline"/>
        </w:rPr>
        <w:t>If revenues remain depressed, as is expected in many states, additional spending and service cuts are likely.</w:t>
      </w:r>
      <w:r w:rsidRPr="005A58F2">
        <w:rPr>
          <w:sz w:val="16"/>
        </w:rPr>
        <w:t xml:space="preserve"> </w:t>
      </w:r>
      <w:r w:rsidRPr="005A58F2">
        <w:t>Indeed</w:t>
      </w:r>
      <w:r w:rsidRPr="005A58F2">
        <w:rPr>
          <w:sz w:val="16"/>
        </w:rPr>
        <w:t xml:space="preserve">, </w:t>
      </w:r>
      <w:r w:rsidRPr="005A58F2">
        <w:rPr>
          <w:rStyle w:val="StyleBoldUnderline"/>
        </w:rPr>
        <w:t>a number of states have made substantial cuts to balance their budgets for fiscal year 2013</w:t>
      </w:r>
      <w:r w:rsidRPr="005A58F2">
        <w:rPr>
          <w:sz w:val="16"/>
        </w:rPr>
        <w:t xml:space="preserve">. </w:t>
      </w:r>
      <w:r w:rsidRPr="005A58F2">
        <w:t>While data are not yet available that would show the mix of state actions to resolve their budget gaps for 2013, the data through</w:t>
      </w:r>
      <w:r w:rsidRPr="005A58F2">
        <w:rPr>
          <w:sz w:val="16"/>
        </w:rPr>
        <w:t xml:space="preserve"> </w:t>
      </w:r>
      <w:r w:rsidRPr="005A58F2">
        <w:rPr>
          <w:rStyle w:val="StyleBoldUnderline"/>
        </w:rPr>
        <w:t>2012 show that states have enacted more and more spending cuts every year since 2008.</w:t>
      </w:r>
      <w:r w:rsidRPr="005A58F2">
        <w:rPr>
          <w:sz w:val="16"/>
        </w:rPr>
        <w:t xml:space="preserve"> </w:t>
      </w:r>
      <w:r w:rsidRPr="005A58F2">
        <w:rPr>
          <w:rStyle w:val="StyleBoldUnderline"/>
        </w:rPr>
        <w:t>Federal aid and state tax increases have played diminishing roles in addressing the gaps, as the emergency federal aid ended and the elections of 2010 changed the political leadership</w:t>
      </w:r>
      <w:r w:rsidRPr="005A58F2">
        <w:t xml:space="preserve"> in a number of states.</w:t>
      </w:r>
      <w:bookmarkStart w:id="1" w:name="_ftnref5"/>
      <w:r w:rsidRPr="005A58F2">
        <w:fldChar w:fldCharType="begin"/>
      </w:r>
      <w:r w:rsidRPr="005A58F2">
        <w:instrText xml:space="preserve"> HYPERLINK "http://www.cbpp.org/cms/index.cfm?fa=view&amp;id=711" \l "_ftn5" \o "" </w:instrText>
      </w:r>
      <w:r w:rsidRPr="005A58F2">
        <w:fldChar w:fldCharType="separate"/>
      </w:r>
      <w:r w:rsidRPr="005A58F2">
        <w:rPr>
          <w:rStyle w:val="Hyperlink"/>
        </w:rPr>
        <w:t xml:space="preserve">[5] </w:t>
      </w:r>
      <w:r w:rsidRPr="005A58F2">
        <w:fldChar w:fldCharType="end"/>
      </w:r>
      <w:bookmarkEnd w:id="1"/>
      <w:r w:rsidRPr="005A58F2">
        <w:t xml:space="preserve"> </w:t>
      </w:r>
      <w:r w:rsidRPr="005A58F2">
        <w:rPr>
          <w:rStyle w:val="StyleBoldUnderline"/>
        </w:rPr>
        <w:t>Spending cuts are problematic during an economic downturn because they reduce overall demand and can make the downturn deeper</w:t>
      </w:r>
      <w:r w:rsidRPr="005A58F2">
        <w:rPr>
          <w:sz w:val="16"/>
        </w:rPr>
        <w:t xml:space="preserve">. </w:t>
      </w:r>
      <w:r w:rsidRPr="005A58F2">
        <w:rPr>
          <w:rStyle w:val="StyleBoldUnderline"/>
        </w:rPr>
        <w:t>When states cut spending, they lay off employees, cancel contracts with vendors, eliminate or lower payments to businesses and nonprofit organizations that provide direct services, and cut benefit payments to individual</w:t>
      </w:r>
      <w:r w:rsidRPr="005A58F2">
        <w:rPr>
          <w:sz w:val="16"/>
        </w:rPr>
        <w:t xml:space="preserve">s. </w:t>
      </w:r>
      <w:r w:rsidRPr="005A58F2">
        <w:t>In all of these circumstances, the companies and organizations that would have received government payments have less money to spend on salaries and supplies, and individuals who would have received salaries or benefits have less money for consumption</w:t>
      </w:r>
      <w:r w:rsidRPr="005A58F2">
        <w:rPr>
          <w:sz w:val="16"/>
        </w:rPr>
        <w:t xml:space="preserve">. </w:t>
      </w:r>
      <w:r w:rsidRPr="005A58F2">
        <w:rPr>
          <w:rStyle w:val="StyleBoldUnderline"/>
        </w:rPr>
        <w:t xml:space="preserve">This directly removes demand from the economy. </w:t>
      </w:r>
    </w:p>
    <w:p w:rsidR="00DB1A4A" w:rsidRPr="005A58F2" w:rsidRDefault="00DB1A4A" w:rsidP="00DB1A4A">
      <w:pPr>
        <w:rPr>
          <w:rStyle w:val="StyleBoldUnderline"/>
        </w:rPr>
      </w:pPr>
    </w:p>
    <w:p w:rsidR="00DB1A4A" w:rsidRPr="005A58F2" w:rsidRDefault="00DB1A4A" w:rsidP="00DB1A4A">
      <w:pPr>
        <w:pStyle w:val="Heading4"/>
        <w:rPr>
          <w:rFonts w:cs="Calibri"/>
        </w:rPr>
      </w:pPr>
      <w:r w:rsidRPr="005A58F2">
        <w:rPr>
          <w:rFonts w:cs="Calibri"/>
        </w:rPr>
        <w:t>States have huge fiscal problems, and will take years to get on track</w:t>
      </w:r>
    </w:p>
    <w:p w:rsidR="00DB1A4A" w:rsidRPr="005A58F2" w:rsidRDefault="00DB1A4A" w:rsidP="00DB1A4A">
      <w:pPr>
        <w:rPr>
          <w:rStyle w:val="StyleStyleBold12pt"/>
        </w:rPr>
      </w:pPr>
      <w:r w:rsidRPr="005A58F2">
        <w:rPr>
          <w:rStyle w:val="StyleStyleBold12pt"/>
        </w:rPr>
        <w:t xml:space="preserve">Lambert, reporter for </w:t>
      </w:r>
      <w:proofErr w:type="spellStart"/>
      <w:proofErr w:type="gramStart"/>
      <w:r w:rsidRPr="005A58F2">
        <w:rPr>
          <w:rStyle w:val="StyleStyleBold12pt"/>
        </w:rPr>
        <w:t>reuters</w:t>
      </w:r>
      <w:proofErr w:type="spellEnd"/>
      <w:proofErr w:type="gramEnd"/>
      <w:r w:rsidRPr="005A58F2">
        <w:rPr>
          <w:rStyle w:val="StyleStyleBold12pt"/>
        </w:rPr>
        <w:t xml:space="preserve">, 12 </w:t>
      </w:r>
    </w:p>
    <w:p w:rsidR="00DB1A4A" w:rsidRPr="005A58F2" w:rsidRDefault="00DB1A4A" w:rsidP="00DB1A4A">
      <w:r w:rsidRPr="005A58F2">
        <w:t xml:space="preserve">[Lisa, 1-9-12, Huff Post, “Budget gaps exceed revenues in over half U.S states by delay”, </w:t>
      </w:r>
      <w:hyperlink r:id="rId22" w:history="1">
        <w:r w:rsidRPr="005A58F2">
          <w:rPr>
            <w:rStyle w:val="Hyperlink"/>
          </w:rPr>
          <w:t>http://www.huffingtonpost.com/2012/01/09/new-us-state-budget-gaps-exceed-revenues-states-july_n_1195138.html</w:t>
        </w:r>
      </w:hyperlink>
      <w:r w:rsidRPr="005A58F2">
        <w:t>, accessed 7-18-13, CSO]</w:t>
      </w:r>
    </w:p>
    <w:p w:rsidR="00DB1A4A" w:rsidRPr="005A58F2" w:rsidRDefault="00DB1A4A" w:rsidP="00DB1A4A"/>
    <w:p w:rsidR="00DB1A4A" w:rsidRPr="005A58F2" w:rsidRDefault="00DB1A4A" w:rsidP="00DB1A4A">
      <w:r w:rsidRPr="005A58F2">
        <w:rPr>
          <w:rStyle w:val="StyleBoldUnderline"/>
        </w:rPr>
        <w:t xml:space="preserve">Only seven states have had gaps emerge in their budgets this fiscal year, for a total of $2.6 billion. </w:t>
      </w:r>
      <w:r w:rsidRPr="005A58F2">
        <w:t xml:space="preserve">They are California, Illinois, Kentucky, Louisiana, Maine, New York and Washington. The size of the shortfall is positive, though, as it is less than half the mid-year shortfall states faced last year, CBPP said.  </w:t>
      </w:r>
      <w:r w:rsidRPr="005A58F2">
        <w:rPr>
          <w:rStyle w:val="StyleBoldUnderline"/>
        </w:rPr>
        <w:lastRenderedPageBreak/>
        <w:t>Since the start of drafting budgets for this fiscal year, states have had to close gaps of $102.9 billion, equal to 15.9 percent of their total budgets</w:t>
      </w:r>
      <w:r w:rsidRPr="005A58F2">
        <w:t xml:space="preserve">.  Of late, states' tax revenues have begun growing again. According to the center, state tax intake grew 8.3 percent in fiscal 2011. But the think tank warned that over the last three decades, </w:t>
      </w:r>
      <w:r w:rsidRPr="005A58F2">
        <w:rPr>
          <w:rStyle w:val="StyleBoldUnderline"/>
        </w:rPr>
        <w:t>"state fiscal problems lasted for several years after the recession ended."</w:t>
      </w:r>
      <w:r w:rsidRPr="005A58F2">
        <w:t xml:space="preserve">  The recession that officially ended in 2009 was the longest and deepest U.S. economic downturn since the Great Depression.  "Unfortunately, that hole was so deep that </w:t>
      </w:r>
      <w:r w:rsidRPr="005A58F2">
        <w:rPr>
          <w:rStyle w:val="StyleBoldUnderline"/>
        </w:rPr>
        <w:t>even if revenues continue to grow at last year's rate...it would take seven years to get them back on a normal track,</w:t>
      </w:r>
      <w:r w:rsidRPr="005A58F2">
        <w:t xml:space="preserve">" CBPP said.  "In other words, </w:t>
      </w:r>
      <w:r w:rsidRPr="005A58F2">
        <w:rPr>
          <w:rStyle w:val="StyleBoldUnderline"/>
        </w:rPr>
        <w:t>revenues probably won't come close to what states need to restore the programs that they cut during the recession unless states raise taxes, at least temporarily, or receive additional federal aid while the economy slowly recovers</w:t>
      </w:r>
      <w:r w:rsidRPr="005A58F2">
        <w:t>," the center said.  Both are unlikely. Federal deficit fights have left states worried that the money they receive from the federal government will be cut, instead of increased. The only tax increase measure on a state-wide ballot in November, in Colorado, failed.  Last week, credit rating agency Standard &amp; Poor's said it would look at states' abilities to adjust to economic volatility, revenue contraction and potential funding changes at the federal level when gauging their credit soundness in coming months.  Mostly, current revenue strength "has helped to mitigate budget shortfalls," said William Pound, executive director of the National Conference of State Legislatures, in a recent statement. "It could help stave off some of the deep cuts that lawmakers have made in previous</w:t>
      </w:r>
    </w:p>
    <w:p w:rsidR="00DB1A4A" w:rsidRPr="005A58F2" w:rsidRDefault="00DB1A4A" w:rsidP="00DB1A4A">
      <w:pPr>
        <w:pStyle w:val="Heading4"/>
      </w:pPr>
      <w:r w:rsidRPr="005A58F2">
        <w:t>Without planning, states budgets fail</w:t>
      </w:r>
    </w:p>
    <w:p w:rsidR="00DB1A4A" w:rsidRPr="005A58F2" w:rsidRDefault="00DB1A4A" w:rsidP="00DB1A4A">
      <w:proofErr w:type="spellStart"/>
      <w:r w:rsidRPr="005A58F2">
        <w:rPr>
          <w:rStyle w:val="StyleStyleBold12pt"/>
        </w:rPr>
        <w:t>Backman</w:t>
      </w:r>
      <w:proofErr w:type="spellEnd"/>
      <w:r w:rsidR="00784657" w:rsidRPr="005A58F2">
        <w:rPr>
          <w:rStyle w:val="StyleStyleBold12pt"/>
        </w:rPr>
        <w:t>, Staff Writer for the Harvard Political Review,</w:t>
      </w:r>
      <w:r w:rsidRPr="005A58F2">
        <w:rPr>
          <w:rStyle w:val="StyleStyleBold12pt"/>
        </w:rPr>
        <w:t xml:space="preserve"> 11 </w:t>
      </w:r>
      <w:r w:rsidRPr="005A58F2">
        <w:t xml:space="preserve"> </w:t>
      </w:r>
    </w:p>
    <w:p w:rsidR="00DB1A4A" w:rsidRPr="005A58F2" w:rsidRDefault="00784657" w:rsidP="00DB1A4A">
      <w:r w:rsidRPr="005A58F2">
        <w:t>(Daniel</w:t>
      </w:r>
      <w:r w:rsidR="00DB1A4A" w:rsidRPr="005A58F2">
        <w:t xml:space="preserve">, undergraduate political science student at Harvard University, 2011 (“The State Budget Squeeze,” </w:t>
      </w:r>
      <w:r w:rsidR="00DB1A4A" w:rsidRPr="005A58F2">
        <w:rPr>
          <w:i/>
        </w:rPr>
        <w:t>Harvard Political Review</w:t>
      </w:r>
      <w:r w:rsidR="00DB1A4A" w:rsidRPr="005A58F2">
        <w:t>, December 10</w:t>
      </w:r>
      <w:r w:rsidR="00DB1A4A" w:rsidRPr="005A58F2">
        <w:rPr>
          <w:vertAlign w:val="superscript"/>
        </w:rPr>
        <w:t>th</w:t>
      </w:r>
      <w:r w:rsidR="00DB1A4A" w:rsidRPr="005A58F2">
        <w:t xml:space="preserve">, </w:t>
      </w:r>
      <w:hyperlink r:id="rId23" w:history="1">
        <w:r w:rsidR="00DB1A4A" w:rsidRPr="005A58F2">
          <w:rPr>
            <w:rStyle w:val="Hyperlink"/>
          </w:rPr>
          <w:t>http://hpronline.org/united-states/the-state-budget-squeeze/</w:t>
        </w:r>
      </w:hyperlink>
      <w:r w:rsidR="00DB1A4A" w:rsidRPr="005A58F2">
        <w:t>) DMD</w:t>
      </w:r>
    </w:p>
    <w:p w:rsidR="00DB1A4A" w:rsidRPr="005A58F2" w:rsidRDefault="00DB1A4A" w:rsidP="00DB1A4A"/>
    <w:p w:rsidR="00DB1A4A" w:rsidRPr="005A58F2" w:rsidRDefault="00DB1A4A" w:rsidP="00DB1A4A">
      <w:pPr>
        <w:rPr>
          <w:rStyle w:val="StyleBoldUnderline"/>
        </w:rPr>
      </w:pPr>
      <w:r w:rsidRPr="005A58F2">
        <w:rPr>
          <w:rStyle w:val="StyleBoldUnderline"/>
        </w:rPr>
        <w:t>When states make emergency cuts, they often proceed without carefully considering the long-term consequences.</w:t>
      </w:r>
      <w:r w:rsidRPr="005A58F2">
        <w:t xml:space="preserve"> </w:t>
      </w:r>
      <w:proofErr w:type="gramStart"/>
      <w:r w:rsidRPr="005A58F2">
        <w:rPr>
          <w:rStyle w:val="StyleBoldUnderline"/>
        </w:rPr>
        <w:t>Most budget yearly, which, when coupled with balanced budget requirements, offers little incentive for long-term focus</w:t>
      </w:r>
      <w:r w:rsidRPr="005A58F2">
        <w:t>.</w:t>
      </w:r>
      <w:proofErr w:type="gramEnd"/>
      <w:r w:rsidRPr="005A58F2">
        <w:t xml:space="preserve"> Gordon points out, “There is a lot of push now to improve forecasting on the state level and engage in longer- term planning.” Additionally, </w:t>
      </w:r>
      <w:r w:rsidRPr="005A58F2">
        <w:rPr>
          <w:rStyle w:val="StyleBoldUnderline"/>
        </w:rPr>
        <w:t>state revenues vary considerably between years and work poorly under short-term restrictions. The income and capital gains taxes prove substantially cyclical, plunging states into deficits during recessions.</w:t>
      </w:r>
      <w:r w:rsidRPr="005A58F2">
        <w:t xml:space="preserve"> Thus, to prevent shortsighted emergency policies, </w:t>
      </w:r>
      <w:r w:rsidRPr="005A58F2">
        <w:rPr>
          <w:rStyle w:val="StyleBoldUnderline"/>
        </w:rPr>
        <w:t>states should project both revenues and outlays over longer periods</w:t>
      </w:r>
      <w:r w:rsidRPr="005A58F2">
        <w:t xml:space="preserve">. As Elizabeth </w:t>
      </w:r>
      <w:proofErr w:type="spellStart"/>
      <w:r w:rsidRPr="005A58F2">
        <w:t>McNichol</w:t>
      </w:r>
      <w:proofErr w:type="spellEnd"/>
      <w:r w:rsidRPr="005A58F2">
        <w:t xml:space="preserve"> of the Center for Budget and Policy Priorities maintains, “</w:t>
      </w:r>
      <w:r w:rsidRPr="005A58F2">
        <w:rPr>
          <w:rStyle w:val="StyleBoldUnderline"/>
        </w:rPr>
        <w:t>Long-term, multi-year forecasting on both the spending and revenue sides… gives the states the opportunity to figure out the impact…on spending programs or tax systems for the long-term balance of their budget.”</w:t>
      </w:r>
    </w:p>
    <w:p w:rsidR="00DB1A4A" w:rsidRPr="005A58F2" w:rsidRDefault="00DB1A4A" w:rsidP="00DB1A4A">
      <w:pPr>
        <w:rPr>
          <w:rStyle w:val="StyleBoldUnderline"/>
        </w:rPr>
      </w:pPr>
    </w:p>
    <w:p w:rsidR="009D3C0A" w:rsidRPr="005A58F2" w:rsidRDefault="009D3C0A" w:rsidP="009D3C0A">
      <w:pPr>
        <w:rPr>
          <w:rStyle w:val="StyleBoldUnderline"/>
          <w:rFonts w:asciiTheme="majorHAnsi" w:hAnsiTheme="majorHAnsi"/>
        </w:rPr>
      </w:pPr>
    </w:p>
    <w:p w:rsidR="009D3C0A" w:rsidRPr="005A58F2" w:rsidRDefault="009D3C0A" w:rsidP="009D3C0A">
      <w:pPr>
        <w:rPr>
          <w:rFonts w:asciiTheme="majorHAnsi" w:hAnsiTheme="majorHAnsi"/>
        </w:rPr>
      </w:pPr>
    </w:p>
    <w:p w:rsidR="009D3C0A" w:rsidRPr="005A58F2" w:rsidRDefault="009D3C0A" w:rsidP="0075237E">
      <w:pPr>
        <w:rPr>
          <w:rStyle w:val="StyleBoldUnderline"/>
        </w:rPr>
      </w:pPr>
    </w:p>
    <w:p w:rsidR="009D3C0A" w:rsidRPr="005A58F2" w:rsidRDefault="009D3C0A" w:rsidP="009D3C0A">
      <w:pPr>
        <w:rPr>
          <w:rFonts w:asciiTheme="majorHAnsi" w:hAnsiTheme="majorHAnsi"/>
        </w:rPr>
      </w:pPr>
    </w:p>
    <w:p w:rsidR="00435FFB" w:rsidRPr="005A58F2" w:rsidRDefault="00435FFB" w:rsidP="00BF1592">
      <w:pPr>
        <w:pStyle w:val="Heading3"/>
      </w:pPr>
      <w:r w:rsidRPr="005A58F2">
        <w:lastRenderedPageBreak/>
        <w:t>Healthcare</w:t>
      </w:r>
    </w:p>
    <w:p w:rsidR="00435FFB" w:rsidRPr="005A58F2" w:rsidRDefault="00435FFB" w:rsidP="00435FFB">
      <w:pPr>
        <w:pStyle w:val="Heading4"/>
      </w:pPr>
      <w:r w:rsidRPr="005A58F2">
        <w:t>State transportation spending trades off with education and health care programs</w:t>
      </w:r>
    </w:p>
    <w:p w:rsidR="00435FFB" w:rsidRPr="005A58F2" w:rsidRDefault="00435FFB" w:rsidP="00435FFB">
      <w:pPr>
        <w:rPr>
          <w:rStyle w:val="StyleStyleBold12pt"/>
        </w:rPr>
      </w:pPr>
      <w:r w:rsidRPr="005A58F2">
        <w:rPr>
          <w:rStyle w:val="StyleStyleBold12pt"/>
        </w:rPr>
        <w:t xml:space="preserve">Schmitt, Reporter for DC </w:t>
      </w:r>
      <w:proofErr w:type="gramStart"/>
      <w:r w:rsidRPr="005A58F2">
        <w:rPr>
          <w:rStyle w:val="StyleStyleBold12pt"/>
        </w:rPr>
        <w:t>Streets ,</w:t>
      </w:r>
      <w:proofErr w:type="gramEnd"/>
      <w:r w:rsidRPr="005A58F2">
        <w:rPr>
          <w:rStyle w:val="StyleStyleBold12pt"/>
        </w:rPr>
        <w:t xml:space="preserve"> 13</w:t>
      </w:r>
    </w:p>
    <w:p w:rsidR="00435FFB" w:rsidRPr="005A58F2" w:rsidRDefault="00435FFB" w:rsidP="00435FFB">
      <w:r w:rsidRPr="005A58F2">
        <w:t xml:space="preserve"> [Angie, 3-19-</w:t>
      </w:r>
      <w:proofErr w:type="gramStart"/>
      <w:r w:rsidRPr="005A58F2">
        <w:t>13 ,</w:t>
      </w:r>
      <w:proofErr w:type="gramEnd"/>
      <w:r w:rsidRPr="005A58F2">
        <w:t xml:space="preserve"> DC Streets , "New Threat: States Robbing From Education to Pay for Highway Expansions" , http://dc.streetsblog.org/2013/03/19/new-threat-states-robbing-from-education-to-pay-for-highway-expansions/ , Accessed 7-17-13 , JC]</w:t>
      </w:r>
    </w:p>
    <w:p w:rsidR="00435FFB" w:rsidRPr="005A58F2" w:rsidRDefault="00435FFB" w:rsidP="00435FFB"/>
    <w:p w:rsidR="00435FFB" w:rsidRPr="005A58F2" w:rsidRDefault="00435FFB" w:rsidP="00435FFB">
      <w:r w:rsidRPr="005A58F2">
        <w:t>Last week, protesters gathered on the statehouse steps in Little Rock, Arkansas, to oppose a bill that would transfer money from the state’s general fund into its highway fund.</w:t>
      </w:r>
      <w:r w:rsidRPr="005A58F2">
        <w:rPr>
          <w:sz w:val="12"/>
        </w:rPr>
        <w:t xml:space="preserve">¶ </w:t>
      </w:r>
      <w:r w:rsidRPr="005A58F2">
        <w:t>The 100 or so protesters — mainly from the education and social services sectors — warned that the legislation would transfer $2.3 billion in revenue over 10 years out of classrooms and clinics and into the state Department of Transportation, according to the Arkansas News.</w:t>
      </w:r>
      <w:r w:rsidRPr="005A58F2">
        <w:rPr>
          <w:sz w:val="12"/>
        </w:rPr>
        <w:t xml:space="preserve">¶ </w:t>
      </w:r>
      <w:r w:rsidRPr="005A58F2">
        <w:t>Arkansas Advocates for Families and Children have dubbed the bill “highway robbery.”</w:t>
      </w:r>
      <w:r w:rsidRPr="005A58F2">
        <w:rPr>
          <w:sz w:val="12"/>
        </w:rPr>
        <w:t xml:space="preserve">¶ </w:t>
      </w:r>
      <w:proofErr w:type="gramStart"/>
      <w:r w:rsidRPr="005A58F2">
        <w:t>It’s</w:t>
      </w:r>
      <w:proofErr w:type="gramEnd"/>
      <w:r w:rsidRPr="005A58F2">
        <w:t xml:space="preserve"> not just Arkansas. </w:t>
      </w:r>
      <w:r w:rsidRPr="005A58F2">
        <w:rPr>
          <w:rStyle w:val="StyleBoldUnderline"/>
        </w:rPr>
        <w:t>States unwilling to reexamine the way they fund and implement transportation projects are increasingly faced with trade-offs between transportation spending and other priorities. As the federal gas tax continues to stagnate, more and more states are considering extreme measures to shore up transportation budgets — including robbing funds from education and social services.</w:t>
      </w:r>
      <w:r w:rsidRPr="005A58F2">
        <w:rPr>
          <w:sz w:val="12"/>
        </w:rPr>
        <w:t xml:space="preserve">¶ </w:t>
      </w:r>
      <w:r w:rsidRPr="005A58F2">
        <w:t xml:space="preserve">States are in a difficult position, says Eric </w:t>
      </w:r>
      <w:proofErr w:type="spellStart"/>
      <w:r w:rsidRPr="005A58F2">
        <w:t>Sundquist</w:t>
      </w:r>
      <w:proofErr w:type="spellEnd"/>
      <w:r w:rsidRPr="005A58F2">
        <w:t xml:space="preserve"> of the State Smart Transportation Initiative. “The road lobby is still pushing for more, more,” he said. ”It’s started to dawn on people that this money is being sucked out of state and local treasuries.”</w:t>
      </w:r>
      <w:r w:rsidRPr="005A58F2">
        <w:rPr>
          <w:sz w:val="12"/>
        </w:rPr>
        <w:t xml:space="preserve">¶ </w:t>
      </w:r>
      <w:r w:rsidRPr="005A58F2">
        <w:t>Wisconsin has come under fire for much the same reason as Arkansas. During the 2011 budget cycle, Governor Scott Walker was pushing highway expansion projects totaling $400 million. In order to raise the money without raising the gas tax, Walker proposed transferring $140 million from the state’s general fund to highway spending.</w:t>
      </w:r>
      <w:r w:rsidRPr="005A58F2">
        <w:rPr>
          <w:sz w:val="12"/>
        </w:rPr>
        <w:t xml:space="preserve">¶ </w:t>
      </w:r>
      <w:r w:rsidRPr="005A58F2">
        <w:t xml:space="preserve">Steve </w:t>
      </w:r>
      <w:proofErr w:type="spellStart"/>
      <w:r w:rsidRPr="005A58F2">
        <w:t>Hiniker</w:t>
      </w:r>
      <w:proofErr w:type="spellEnd"/>
      <w:r w:rsidRPr="005A58F2">
        <w:t xml:space="preserve"> of 1,000 Friends of Wisconsin wrote in a Journal Sentinel editorial:</w:t>
      </w:r>
      <w:r w:rsidRPr="005A58F2">
        <w:rPr>
          <w:sz w:val="12"/>
        </w:rPr>
        <w:t xml:space="preserve">¶ </w:t>
      </w:r>
      <w:r w:rsidRPr="005A58F2">
        <w:t xml:space="preserve">Governor Scott Walker’s proposed budget has more than enough pain to go around. </w:t>
      </w:r>
      <w:r w:rsidRPr="005A58F2">
        <w:rPr>
          <w:rStyle w:val="StyleBoldUnderline"/>
        </w:rPr>
        <w:t>Schools get hit with more than $800 million in cuts</w:t>
      </w:r>
      <w:r w:rsidRPr="005A58F2">
        <w:t xml:space="preserve"> over the next two years. Recycling programs are not funded. </w:t>
      </w:r>
      <w:r w:rsidRPr="005A58F2">
        <w:rPr>
          <w:rStyle w:val="StyleBoldUnderline"/>
        </w:rPr>
        <w:t>Health care for seniors and the poor is slashed</w:t>
      </w:r>
      <w:r w:rsidRPr="005A58F2">
        <w:t xml:space="preserve">. Local road aids are cut. Some transit systems may not survive the proposed reductions. </w:t>
      </w:r>
      <w:r w:rsidRPr="005A58F2">
        <w:rPr>
          <w:rStyle w:val="StyleBoldUnderline"/>
        </w:rPr>
        <w:t>State revenue sharing is going down, putting more pressure at the local level to cover the costs of cuts to state aids</w:t>
      </w:r>
      <w:r w:rsidRPr="005A58F2">
        <w:t xml:space="preserve"> – and without raising property taxes.</w:t>
      </w:r>
      <w:r w:rsidRPr="005A58F2">
        <w:rPr>
          <w:sz w:val="12"/>
        </w:rPr>
        <w:t xml:space="preserve">¶ </w:t>
      </w:r>
      <w:proofErr w:type="gramStart"/>
      <w:r w:rsidRPr="005A58F2">
        <w:t>It’s</w:t>
      </w:r>
      <w:proofErr w:type="gramEnd"/>
      <w:r w:rsidRPr="005A58F2">
        <w:t xml:space="preserve"> called austerity. </w:t>
      </w:r>
      <w:proofErr w:type="gramStart"/>
      <w:r w:rsidRPr="005A58F2">
        <w:t>Unless you happen to be a road builder.</w:t>
      </w:r>
      <w:proofErr w:type="gramEnd"/>
      <w:r w:rsidRPr="005A58F2">
        <w:t xml:space="preserve"> Then this budget is called a bonanza.</w:t>
      </w:r>
      <w:r w:rsidRPr="005A58F2">
        <w:rPr>
          <w:sz w:val="12"/>
        </w:rPr>
        <w:t xml:space="preserve">¶ </w:t>
      </w:r>
      <w:proofErr w:type="spellStart"/>
      <w:r w:rsidRPr="005A58F2">
        <w:t>Sundquist</w:t>
      </w:r>
      <w:proofErr w:type="spellEnd"/>
      <w:r w:rsidRPr="005A58F2">
        <w:t xml:space="preserve"> adds that Wisconsin has been draining money from programs like education and law enforcement to fund highways in a much more insidious way. Little by little, the state has been reducing the amount of money it returns to local governments to care for their own roads. Local roads still need to be maintained, though, and that forces local communities to either raise taxes, delay maintenance or transfer spending to transportation from other local concerns like public safety and education.</w:t>
      </w:r>
      <w:r w:rsidRPr="005A58F2">
        <w:rPr>
          <w:sz w:val="12"/>
        </w:rPr>
        <w:t xml:space="preserve">¶ </w:t>
      </w:r>
      <w:r w:rsidRPr="005A58F2">
        <w:t xml:space="preserve">Texas </w:t>
      </w:r>
      <w:r w:rsidRPr="005A58F2">
        <w:rPr>
          <w:rStyle w:val="StyleBoldUnderline"/>
        </w:rPr>
        <w:t>has been considering a very similar proposal, which would shift</w:t>
      </w:r>
      <w:r w:rsidRPr="005A58F2">
        <w:t xml:space="preserve"> about</w:t>
      </w:r>
      <w:r w:rsidRPr="005A58F2">
        <w:rPr>
          <w:rStyle w:val="StyleBoldUnderline"/>
        </w:rPr>
        <w:t xml:space="preserve"> $3 billion</w:t>
      </w:r>
      <w:r w:rsidRPr="005A58F2">
        <w:t xml:space="preserve"> in annual car sales tax revenue </w:t>
      </w:r>
      <w:r w:rsidRPr="005A58F2">
        <w:rPr>
          <w:rStyle w:val="StyleBoldUnderline"/>
        </w:rPr>
        <w:t>from the general fund to transportation</w:t>
      </w:r>
      <w:r w:rsidRPr="005A58F2">
        <w:t xml:space="preserve">. </w:t>
      </w:r>
      <w:r w:rsidRPr="005A58F2">
        <w:rPr>
          <w:rStyle w:val="StyleBoldUnderline"/>
        </w:rPr>
        <w:t xml:space="preserve">Another $650 million would be </w:t>
      </w:r>
      <w:proofErr w:type="spellStart"/>
      <w:r w:rsidRPr="005A58F2">
        <w:rPr>
          <w:rStyle w:val="StyleBoldUnderline"/>
        </w:rPr>
        <w:t>transfered</w:t>
      </w:r>
      <w:proofErr w:type="spellEnd"/>
      <w:r w:rsidRPr="005A58F2">
        <w:rPr>
          <w:rStyle w:val="StyleBoldUnderline"/>
        </w:rPr>
        <w:t xml:space="preserve"> to transportation by funding the Department of Public Safety out of the general fund instead of transportation taxes.</w:t>
      </w:r>
      <w:r w:rsidRPr="005A58F2">
        <w:rPr>
          <w:sz w:val="12"/>
        </w:rPr>
        <w:t xml:space="preserve">¶ </w:t>
      </w:r>
      <w:r w:rsidRPr="005A58F2">
        <w:t>The American Council of Engineering Companies, a highway trade group, reported the proposal is something of a long shot. “Unfortunately, these proposals face opposition from appropriators and from groups (education, social services) that rely on general revenue funding for their programs,” the group wrote in a February update to its members.</w:t>
      </w:r>
      <w:r w:rsidRPr="005A58F2">
        <w:rPr>
          <w:sz w:val="12"/>
        </w:rPr>
        <w:t xml:space="preserve">¶ </w:t>
      </w:r>
      <w:r w:rsidRPr="005A58F2">
        <w:t>Back in Arkansas, Jonathan Barnett, the state representative responsible for the legislation, said the state’s “Blue Ribbon Committee” found that the state needs $19 billion for highways over the next 10 years.</w:t>
      </w:r>
      <w:r w:rsidRPr="005A58F2">
        <w:rPr>
          <w:sz w:val="12"/>
        </w:rPr>
        <w:t xml:space="preserve">¶ </w:t>
      </w:r>
      <w:r w:rsidRPr="005A58F2">
        <w:t xml:space="preserve">Meanwhile, Rich Huddleston, executive director of Arkansas Advocates for Children and Youth, pointed out who’s going to pay for </w:t>
      </w:r>
      <w:r w:rsidRPr="005A58F2">
        <w:rPr>
          <w:rStyle w:val="StyleBoldUnderline"/>
        </w:rPr>
        <w:t>the state’s inability to manage its road budget</w:t>
      </w:r>
      <w:r w:rsidRPr="005A58F2">
        <w:t>. Barnett’s legislation, he said, “</w:t>
      </w:r>
      <w:r w:rsidRPr="005A58F2">
        <w:rPr>
          <w:rStyle w:val="StyleBoldUnderline"/>
        </w:rPr>
        <w:t xml:space="preserve">would take state general </w:t>
      </w:r>
      <w:r w:rsidRPr="005A58F2">
        <w:rPr>
          <w:rStyle w:val="StyleBoldUnderline"/>
        </w:rPr>
        <w:lastRenderedPageBreak/>
        <w:t>revenue that is used to fund critical services for children and families, including education, higher education, Medicaid and health services for vulnerable populations, services for abused and neglected children, juvenile justice services for kids… public safety and corrections and pre-K and child care for our youngest populations</w:t>
      </w:r>
      <w:r w:rsidRPr="005A58F2">
        <w:t>.”</w:t>
      </w:r>
    </w:p>
    <w:p w:rsidR="00435FFB" w:rsidRPr="005A58F2" w:rsidRDefault="00435FFB" w:rsidP="00435FFB"/>
    <w:p w:rsidR="00435FFB" w:rsidRPr="005A58F2" w:rsidRDefault="00435FFB" w:rsidP="00435FFB">
      <w:pPr>
        <w:pStyle w:val="Heading4"/>
      </w:pPr>
      <w:r w:rsidRPr="005A58F2">
        <w:t>Health care is key to US economic competitiveness - multiple internal links</w:t>
      </w:r>
    </w:p>
    <w:p w:rsidR="00435FFB" w:rsidRPr="005A58F2" w:rsidRDefault="00435FFB" w:rsidP="00435FFB">
      <w:pPr>
        <w:rPr>
          <w:rStyle w:val="StyleStyleBold12pt"/>
        </w:rPr>
      </w:pPr>
      <w:proofErr w:type="spellStart"/>
      <w:r w:rsidRPr="005A58F2">
        <w:rPr>
          <w:rStyle w:val="StyleStyleBold12pt"/>
        </w:rPr>
        <w:t>Chernew</w:t>
      </w:r>
      <w:proofErr w:type="spellEnd"/>
      <w:r w:rsidRPr="005A58F2">
        <w:rPr>
          <w:rStyle w:val="StyleStyleBold12pt"/>
        </w:rPr>
        <w:t>, Professor of Health Care Policy at Harvard Medical School , and Levy , Scholar at the International Economics Program of the American Enterprise Institute , 11</w:t>
      </w:r>
    </w:p>
    <w:p w:rsidR="00435FFB" w:rsidRPr="005A58F2" w:rsidRDefault="00435FFB" w:rsidP="00435FFB">
      <w:r w:rsidRPr="005A58F2">
        <w:t>[Michael E. and Philip I</w:t>
      </w:r>
      <w:proofErr w:type="gramStart"/>
      <w:r w:rsidRPr="005A58F2">
        <w:t>. ,</w:t>
      </w:r>
      <w:proofErr w:type="gramEnd"/>
      <w:r w:rsidRPr="005A58F2">
        <w:t xml:space="preserve"> 9-29-11 , American Enterprise Institute , "American Competitiveness and the Health Care System" , http://www.aei.org/files/2011/09/29/Health%20Competitiveness%20-%20Chernew%20and%20Levy%208-27.pdf , pgs. 1-2, Accessed: 7-17-13 , JC]</w:t>
      </w:r>
    </w:p>
    <w:p w:rsidR="00435FFB" w:rsidRPr="005A58F2" w:rsidRDefault="00435FFB" w:rsidP="00435FFB"/>
    <w:p w:rsidR="00435FFB" w:rsidRPr="005A58F2" w:rsidRDefault="00435FFB" w:rsidP="00435FFB">
      <w:pPr>
        <w:rPr>
          <w:rStyle w:val="StyleBoldUnderline"/>
        </w:rPr>
      </w:pPr>
      <w:r w:rsidRPr="005A58F2">
        <w:rPr>
          <w:rStyle w:val="StyleBoldUnderline"/>
        </w:rPr>
        <w:t>One impetus behind the drive to address the ills of the American ¶ health care sector has been a linkage between that sector’s performance and ¶ the competitiveness of the American economy</w:t>
      </w:r>
      <w:r w:rsidRPr="005A58F2">
        <w:t xml:space="preserve">. In the early days of the </w:t>
      </w:r>
      <w:r w:rsidRPr="005A58F2">
        <w:rPr>
          <w:sz w:val="12"/>
        </w:rPr>
        <w:t xml:space="preserve">¶ </w:t>
      </w:r>
      <w:r w:rsidRPr="005A58F2">
        <w:t xml:space="preserve">Obama administration, then-White House Chief of Staff Rahm Emanuel </w:t>
      </w:r>
      <w:r w:rsidRPr="005A58F2">
        <w:rPr>
          <w:sz w:val="12"/>
        </w:rPr>
        <w:t xml:space="preserve">¶ </w:t>
      </w:r>
      <w:r w:rsidRPr="005A58F2">
        <w:t>made the case on CBS’ Face the Nation</w:t>
      </w:r>
      <w:proofErr w:type="gramStart"/>
      <w:r w:rsidRPr="005A58F2">
        <w:t>:</w:t>
      </w:r>
      <w:r w:rsidRPr="005A58F2">
        <w:rPr>
          <w:sz w:val="12"/>
        </w:rPr>
        <w:t>¶</w:t>
      </w:r>
      <w:proofErr w:type="gramEnd"/>
      <w:r w:rsidRPr="005A58F2">
        <w:rPr>
          <w:sz w:val="12"/>
        </w:rPr>
        <w:t xml:space="preserve"> </w:t>
      </w:r>
      <w:r w:rsidRPr="005A58F2">
        <w:t>“</w:t>
      </w:r>
      <w:r w:rsidRPr="005A58F2">
        <w:rPr>
          <w:rStyle w:val="StyleBoldUnderline"/>
        </w:rPr>
        <w:t>The health care system is a particular example where America's ¶ economic competitiveness, its strength around the world is sapped because ¶ we have a health care system that doesn't allow American workers and ¶ business to compete</w:t>
      </w:r>
      <w:r w:rsidRPr="005A58F2">
        <w:t>.”(Sweet 2009)</w:t>
      </w:r>
      <w:r w:rsidRPr="005A58F2">
        <w:rPr>
          <w:sz w:val="12"/>
        </w:rPr>
        <w:t xml:space="preserve">¶ </w:t>
      </w:r>
      <w:proofErr w:type="gramStart"/>
      <w:r w:rsidRPr="005A58F2">
        <w:t>While</w:t>
      </w:r>
      <w:proofErr w:type="gramEnd"/>
      <w:r w:rsidRPr="005A58F2">
        <w:t xml:space="preserve"> the debate over health care reform that ensued may have been </w:t>
      </w:r>
      <w:r w:rsidRPr="005A58F2">
        <w:rPr>
          <w:sz w:val="12"/>
        </w:rPr>
        <w:t xml:space="preserve">¶ </w:t>
      </w:r>
      <w:r w:rsidRPr="005A58F2">
        <w:t xml:space="preserve">highly partisan, the tie between health and competitiveness was not. In a </w:t>
      </w:r>
      <w:r w:rsidRPr="005A58F2">
        <w:rPr>
          <w:sz w:val="12"/>
        </w:rPr>
        <w:t xml:space="preserve">¶ </w:t>
      </w:r>
      <w:r w:rsidRPr="005A58F2">
        <w:t>speech in late 2007, Sen. John McCain (R-AZ) said:</w:t>
      </w:r>
      <w:r w:rsidRPr="005A58F2">
        <w:rPr>
          <w:sz w:val="12"/>
        </w:rPr>
        <w:t xml:space="preserve">¶ </w:t>
      </w:r>
      <w:r w:rsidRPr="005A58F2">
        <w:t xml:space="preserve">“You and I both know that </w:t>
      </w:r>
      <w:r w:rsidRPr="005A58F2">
        <w:rPr>
          <w:rStyle w:val="StyleBoldUnderline"/>
        </w:rPr>
        <w:t>rising health care costs are a threat to our ¶ global competitiveness, a threat to our families' budgets, a threat to our ¶ government's solvency, and a threat to the profitability of American ¶ business.”</w:t>
      </w:r>
      <w:r w:rsidRPr="005A58F2">
        <w:t>(McCain 2007)</w:t>
      </w:r>
      <w:r w:rsidRPr="005A58F2">
        <w:rPr>
          <w:sz w:val="12"/>
        </w:rPr>
        <w:t xml:space="preserve">¶ </w:t>
      </w:r>
      <w:r w:rsidRPr="005A58F2">
        <w:t xml:space="preserve">Academic studies have also pointed to the deleterious economic </w:t>
      </w:r>
      <w:r w:rsidRPr="005A58F2">
        <w:rPr>
          <w:sz w:val="12"/>
        </w:rPr>
        <w:t xml:space="preserve">¶ </w:t>
      </w:r>
      <w:r w:rsidRPr="005A58F2">
        <w:t xml:space="preserve">impact of high and growing health spending. For example, </w:t>
      </w:r>
      <w:proofErr w:type="spellStart"/>
      <w:r w:rsidRPr="005A58F2">
        <w:t>Sood</w:t>
      </w:r>
      <w:proofErr w:type="spellEnd"/>
      <w:r w:rsidRPr="005A58F2">
        <w:t xml:space="preserve"> et al. </w:t>
      </w:r>
      <w:r w:rsidRPr="005A58F2">
        <w:rPr>
          <w:sz w:val="12"/>
        </w:rPr>
        <w:t xml:space="preserve">¶ </w:t>
      </w:r>
      <w:r w:rsidRPr="005A58F2">
        <w:t xml:space="preserve">estimated that </w:t>
      </w:r>
      <w:r w:rsidRPr="005A58F2">
        <w:rPr>
          <w:rStyle w:val="StyleBoldUnderline"/>
        </w:rPr>
        <w:t>a 10% increase in excess growth in health care spending</w:t>
      </w:r>
      <w:r w:rsidRPr="005A58F2">
        <w:t xml:space="preserve"> </w:t>
      </w:r>
      <w:r w:rsidRPr="005A58F2">
        <w:rPr>
          <w:sz w:val="12"/>
        </w:rPr>
        <w:t xml:space="preserve">¶ </w:t>
      </w:r>
      <w:r w:rsidRPr="005A58F2">
        <w:t xml:space="preserve">(defined as outpacing gross domestic product growth) </w:t>
      </w:r>
      <w:r w:rsidRPr="005A58F2">
        <w:rPr>
          <w:rStyle w:val="StyleBoldUnderline"/>
        </w:rPr>
        <w:t>would cause a loss of ¶ 120,803 jobs, a $28bn decline in gross output and $14bn in lost value added ¶ to GDP</w:t>
      </w:r>
      <w:r w:rsidRPr="005A58F2">
        <w:t>. (</w:t>
      </w:r>
      <w:proofErr w:type="spellStart"/>
      <w:r w:rsidRPr="005A58F2">
        <w:t>Sood</w:t>
      </w:r>
      <w:proofErr w:type="spellEnd"/>
      <w:r w:rsidRPr="005A58F2">
        <w:t xml:space="preserve"> et al. 2009)</w:t>
      </w:r>
      <w:r w:rsidRPr="005A58F2">
        <w:rPr>
          <w:sz w:val="12"/>
        </w:rPr>
        <w:t xml:space="preserve">¶ </w:t>
      </w:r>
      <w:r w:rsidRPr="005A58F2">
        <w:t>1</w:t>
      </w:r>
      <w:r w:rsidRPr="005A58F2">
        <w:rPr>
          <w:sz w:val="12"/>
        </w:rPr>
        <w:t xml:space="preserve">¶ </w:t>
      </w:r>
      <w:proofErr w:type="spellStart"/>
      <w:r w:rsidRPr="005A58F2">
        <w:t>Baicker</w:t>
      </w:r>
      <w:proofErr w:type="spellEnd"/>
      <w:r w:rsidRPr="005A58F2">
        <w:t xml:space="preserve"> and Chandra 2005</w:t>
      </w:r>
      <w:r w:rsidRPr="005A58F2">
        <w:rPr>
          <w:sz w:val="12"/>
        </w:rPr>
        <w:t xml:space="preserve">¶ </w:t>
      </w:r>
      <w:proofErr w:type="spellStart"/>
      <w:r w:rsidRPr="005A58F2">
        <w:t>Baicker</w:t>
      </w:r>
      <w:proofErr w:type="spellEnd"/>
      <w:r w:rsidRPr="005A58F2">
        <w:t xml:space="preserve"> and Chandra estimate that </w:t>
      </w:r>
      <w:r w:rsidRPr="005A58F2">
        <w:rPr>
          <w:rStyle w:val="StyleBoldUnderline"/>
        </w:rPr>
        <w:t>the</w:t>
      </w:r>
      <w:r w:rsidRPr="005A58F2">
        <w:t xml:space="preserve"> portion </w:t>
      </w:r>
      <w:r w:rsidRPr="005A58F2">
        <w:rPr>
          <w:sz w:val="12"/>
        </w:rPr>
        <w:t xml:space="preserve">¶ </w:t>
      </w:r>
      <w:r w:rsidRPr="005A58F2">
        <w:t xml:space="preserve">of the </w:t>
      </w:r>
      <w:r w:rsidRPr="005A58F2">
        <w:rPr>
          <w:rStyle w:val="StyleBoldUnderline"/>
        </w:rPr>
        <w:t>40% increase in health insurance premiums between 1996 and 2002</w:t>
      </w:r>
      <w:r w:rsidRPr="005A58F2">
        <w:rPr>
          <w:sz w:val="12"/>
        </w:rPr>
        <w:t xml:space="preserve">¶ </w:t>
      </w:r>
      <w:r w:rsidRPr="005A58F2">
        <w:t xml:space="preserve">may have </w:t>
      </w:r>
      <w:r w:rsidRPr="005A58F2">
        <w:rPr>
          <w:rStyle w:val="StyleBoldUnderline"/>
        </w:rPr>
        <w:t>caused up to a 6% decrease in employment and an 8% decrease in ¶ full-time work for the employed</w:t>
      </w:r>
      <w:r w:rsidRPr="005A58F2">
        <w:t xml:space="preserve">. ( ) </w:t>
      </w:r>
      <w:r w:rsidRPr="005A58F2">
        <w:rPr>
          <w:rStyle w:val="StyleBoldUnderline"/>
        </w:rPr>
        <w:t>The importance of the health sector writ large to the broader ¶ American economy is striking.</w:t>
      </w:r>
      <w:r w:rsidRPr="005A58F2">
        <w:t xml:space="preserve"> </w:t>
      </w:r>
      <w:r w:rsidRPr="005A58F2">
        <w:rPr>
          <w:rStyle w:val="StyleBoldUnderline"/>
        </w:rPr>
        <w:t>In 2007, the</w:t>
      </w:r>
      <w:r w:rsidRPr="005A58F2">
        <w:t xml:space="preserve"> </w:t>
      </w:r>
      <w:r w:rsidRPr="005A58F2">
        <w:rPr>
          <w:rStyle w:val="StyleBoldUnderline"/>
        </w:rPr>
        <w:t>U</w:t>
      </w:r>
      <w:r w:rsidRPr="005A58F2">
        <w:t xml:space="preserve">nited </w:t>
      </w:r>
      <w:r w:rsidRPr="005A58F2">
        <w:rPr>
          <w:rStyle w:val="StyleBoldUnderline"/>
        </w:rPr>
        <w:t>S</w:t>
      </w:r>
      <w:r w:rsidRPr="005A58F2">
        <w:t xml:space="preserve">tates </w:t>
      </w:r>
      <w:r w:rsidRPr="005A58F2">
        <w:rPr>
          <w:rStyle w:val="StyleBoldUnderline"/>
        </w:rPr>
        <w:t>spent 16 % of its ¶ income on health care</w:t>
      </w:r>
      <w:r w:rsidRPr="005A58F2">
        <w:t xml:space="preserve">. (OECD 2010) That is significantly more than the 11% share spent by France in 2007, the next most health care-intensive </w:t>
      </w:r>
      <w:r w:rsidRPr="005A58F2">
        <w:rPr>
          <w:sz w:val="12"/>
        </w:rPr>
        <w:t xml:space="preserve">¶ </w:t>
      </w:r>
      <w:r w:rsidRPr="005A58F2">
        <w:t xml:space="preserve">country, and more than triple the 5.9% spent by Mexico, the OECD country </w:t>
      </w:r>
      <w:r w:rsidRPr="005A58F2">
        <w:rPr>
          <w:sz w:val="12"/>
        </w:rPr>
        <w:t xml:space="preserve">¶ </w:t>
      </w:r>
      <w:r w:rsidRPr="005A58F2">
        <w:t xml:space="preserve">with the lowest share of GDP devoted to health care. </w:t>
      </w:r>
      <w:r w:rsidRPr="005A58F2">
        <w:rPr>
          <w:rStyle w:val="StyleBoldUnderline"/>
        </w:rPr>
        <w:t>By 2009, the US share ¶ had risen to 17.3%.</w:t>
      </w:r>
    </w:p>
    <w:p w:rsidR="00435FFB" w:rsidRPr="005A58F2" w:rsidRDefault="00435FFB" w:rsidP="00435FFB">
      <w:pPr>
        <w:rPr>
          <w:rStyle w:val="StyleBoldUnderline"/>
        </w:rPr>
      </w:pPr>
    </w:p>
    <w:p w:rsidR="00435FFB" w:rsidRPr="005A58F2" w:rsidRDefault="00435FFB" w:rsidP="00435FFB">
      <w:pPr>
        <w:pStyle w:val="Heading4"/>
      </w:pPr>
      <w:r w:rsidRPr="005A58F2">
        <w:t>Health care programs key to economic competitiveness - workforce productivity</w:t>
      </w:r>
    </w:p>
    <w:p w:rsidR="00435FFB" w:rsidRPr="005A58F2" w:rsidRDefault="00435FFB" w:rsidP="00435FFB">
      <w:pPr>
        <w:rPr>
          <w:rStyle w:val="StyleStyleBold12pt"/>
        </w:rPr>
      </w:pPr>
      <w:r w:rsidRPr="005A58F2">
        <w:rPr>
          <w:rStyle w:val="StyleStyleBold12pt"/>
        </w:rPr>
        <w:t xml:space="preserve">Partnership to Fight Chronic Disease 9 </w:t>
      </w:r>
    </w:p>
    <w:p w:rsidR="00435FFB" w:rsidRPr="005A58F2" w:rsidRDefault="00435FFB" w:rsidP="00435FFB">
      <w:r w:rsidRPr="005A58F2">
        <w:t>[</w:t>
      </w:r>
      <w:proofErr w:type="gramStart"/>
      <w:r w:rsidRPr="005A58F2">
        <w:t>2009 ,</w:t>
      </w:r>
      <w:proofErr w:type="gramEnd"/>
      <w:r w:rsidRPr="005A58F2">
        <w:t xml:space="preserve"> Partnership to Fight Chronic Disease, "The Burden of Chronic Disease on Business and U.S. Competitiveness" , http://www.prevent.org/data/files/News/pfcdalmanac_excerpt.pdf , pg. 1 , Accessed : 7-17-13 , JC]</w:t>
      </w:r>
    </w:p>
    <w:p w:rsidR="00435FFB" w:rsidRPr="005A58F2" w:rsidRDefault="00435FFB" w:rsidP="00435FFB"/>
    <w:p w:rsidR="00435FFB" w:rsidRPr="005A58F2" w:rsidRDefault="00435FFB" w:rsidP="00435FFB">
      <w:pPr>
        <w:rPr>
          <w:rStyle w:val="StyleBoldUnderline"/>
        </w:rPr>
      </w:pPr>
      <w:proofErr w:type="gramStart"/>
      <w:r w:rsidRPr="005A58F2">
        <w:rPr>
          <w:rStyle w:val="StyleBoldUnderline"/>
        </w:rPr>
        <w:t>our</w:t>
      </w:r>
      <w:proofErr w:type="gramEnd"/>
      <w:r w:rsidRPr="005A58F2">
        <w:rPr>
          <w:rStyle w:val="StyleBoldUnderline"/>
        </w:rPr>
        <w:t xml:space="preserve"> current economic reality reminds us that now more than ever, we need to invest in the backbone of our economy: the American workforce</w:t>
      </w:r>
      <w:r w:rsidRPr="005A58F2">
        <w:t xml:space="preserve">. Without </w:t>
      </w:r>
      <w:r w:rsidRPr="005A58F2">
        <w:rPr>
          <w:sz w:val="12"/>
        </w:rPr>
        <w:t xml:space="preserve">¶ </w:t>
      </w:r>
      <w:r w:rsidRPr="005A58F2">
        <w:t xml:space="preserve">question, </w:t>
      </w:r>
      <w:r w:rsidRPr="005A58F2">
        <w:rPr>
          <w:rStyle w:val="StyleBoldUnderline"/>
        </w:rPr>
        <w:t xml:space="preserve">the single biggest force threatening U.S. workforce productivity, as well as health care affordability and quality of life, is the rise in chronic ¶ </w:t>
      </w:r>
      <w:r w:rsidRPr="005A58F2">
        <w:rPr>
          <w:rStyle w:val="StyleBoldUnderline"/>
        </w:rPr>
        <w:lastRenderedPageBreak/>
        <w:t>conditions.</w:t>
      </w:r>
      <w:r w:rsidRPr="005A58F2">
        <w:t xml:space="preserve"> As the largest providers of health insurance in the United </w:t>
      </w:r>
      <w:proofErr w:type="gramStart"/>
      <w:r w:rsidRPr="005A58F2">
        <w:t>states</w:t>
      </w:r>
      <w:proofErr w:type="gramEnd"/>
      <w:r w:rsidRPr="005A58F2">
        <w:t xml:space="preserve">, America’s businesses are uniquely situated to help provide leadership in finding </w:t>
      </w:r>
      <w:r w:rsidRPr="005A58F2">
        <w:rPr>
          <w:sz w:val="12"/>
        </w:rPr>
        <w:t xml:space="preserve">¶ </w:t>
      </w:r>
      <w:r w:rsidRPr="005A58F2">
        <w:t xml:space="preserve">solutions to reduce chronic diseases and their contribution to rising health care costs. </w:t>
      </w:r>
      <w:r w:rsidRPr="005A58F2">
        <w:rPr>
          <w:sz w:val="12"/>
        </w:rPr>
        <w:t xml:space="preserve">¶ </w:t>
      </w:r>
      <w:proofErr w:type="gramStart"/>
      <w:r w:rsidRPr="005A58F2">
        <w:t>chronic</w:t>
      </w:r>
      <w:proofErr w:type="gramEnd"/>
      <w:r w:rsidRPr="005A58F2">
        <w:t xml:space="preserve"> diseases are significant drivers of health care costs. </w:t>
      </w:r>
      <w:r w:rsidRPr="005A58F2">
        <w:rPr>
          <w:rStyle w:val="StyleBoldUnderline"/>
        </w:rPr>
        <w:t xml:space="preserve">The majority of American employees have at least one chronic condition. </w:t>
      </w:r>
      <w:proofErr w:type="gramStart"/>
      <w:r w:rsidRPr="005A58F2">
        <w:t>rapidly</w:t>
      </w:r>
      <w:proofErr w:type="gramEnd"/>
      <w:r w:rsidRPr="005A58F2">
        <w:t xml:space="preserve"> rising health ¶ care costs are making it more difficult for businesses to continue to offer health benefits. </w:t>
      </w:r>
      <w:proofErr w:type="gramStart"/>
      <w:r w:rsidRPr="005A58F2">
        <w:t>in</w:t>
      </w:r>
      <w:proofErr w:type="gramEnd"/>
      <w:r w:rsidRPr="005A58F2">
        <w:t xml:space="preserve"> fact, the total cost of health coverage doubled between 1999 </w:t>
      </w:r>
      <w:r w:rsidRPr="005A58F2">
        <w:rPr>
          <w:sz w:val="12"/>
        </w:rPr>
        <w:t xml:space="preserve">¶ </w:t>
      </w:r>
      <w:r w:rsidRPr="005A58F2">
        <w:t xml:space="preserve">and 2008, and health care costs are predicted to continue to increase rapidly. </w:t>
      </w:r>
      <w:r w:rsidRPr="005A58F2">
        <w:rPr>
          <w:sz w:val="12"/>
        </w:rPr>
        <w:t xml:space="preserve">¶ </w:t>
      </w:r>
      <w:proofErr w:type="gramStart"/>
      <w:r w:rsidRPr="005A58F2">
        <w:rPr>
          <w:rStyle w:val="StyleBoldUnderline"/>
        </w:rPr>
        <w:t>While</w:t>
      </w:r>
      <w:proofErr w:type="gramEnd"/>
      <w:r w:rsidRPr="005A58F2">
        <w:rPr>
          <w:rStyle w:val="StyleBoldUnderline"/>
        </w:rPr>
        <w:t xml:space="preserve"> high costs can also be driven by unavoidable factors, the health crisis we currently face in this country is preventable.</w:t>
      </w:r>
      <w:r w:rsidRPr="005A58F2">
        <w:t xml:space="preserve"> </w:t>
      </w:r>
      <w:proofErr w:type="gramStart"/>
      <w:r w:rsidRPr="005A58F2">
        <w:t>many</w:t>
      </w:r>
      <w:proofErr w:type="gramEnd"/>
      <w:r w:rsidRPr="005A58F2">
        <w:t xml:space="preserve"> companies are taking </w:t>
      </w:r>
      <w:r w:rsidRPr="005A58F2">
        <w:rPr>
          <w:sz w:val="12"/>
        </w:rPr>
        <w:t xml:space="preserve">¶ </w:t>
      </w:r>
      <w:r w:rsidRPr="005A58F2">
        <w:t xml:space="preserve">active steps to prevent and reduce chronic diseases and improve employee health, including implementing workplace wellness programs. </w:t>
      </w:r>
      <w:r w:rsidRPr="005A58F2">
        <w:rPr>
          <w:rStyle w:val="StyleBoldUnderline"/>
        </w:rPr>
        <w:t>Well-designed ¶ health management initiatives</w:t>
      </w:r>
      <w:r w:rsidRPr="005A58F2">
        <w:t xml:space="preserve">, including worksite wellness programs, </w:t>
      </w:r>
      <w:r w:rsidRPr="005A58F2">
        <w:rPr>
          <w:rStyle w:val="StyleBoldUnderline"/>
        </w:rPr>
        <w:t>can help control costs throughout the health care system</w:t>
      </w:r>
      <w:r w:rsidRPr="005A58F2">
        <w:t xml:space="preserve"> by managing existing cases </w:t>
      </w:r>
      <w:r w:rsidRPr="005A58F2">
        <w:rPr>
          <w:sz w:val="12"/>
        </w:rPr>
        <w:t xml:space="preserve">¶ </w:t>
      </w:r>
      <w:r w:rsidRPr="005A58F2">
        <w:t xml:space="preserve">and preventing millions of new cases of chronic disease. These programs also help </w:t>
      </w:r>
      <w:proofErr w:type="gramStart"/>
      <w:r w:rsidRPr="005A58F2">
        <w:t>employees</w:t>
      </w:r>
      <w:proofErr w:type="gramEnd"/>
      <w:r w:rsidRPr="005A58F2">
        <w:t xml:space="preserve"> live healthier lives. </w:t>
      </w:r>
      <w:r w:rsidRPr="005A58F2">
        <w:rPr>
          <w:sz w:val="12"/>
        </w:rPr>
        <w:t xml:space="preserve">¶ </w:t>
      </w:r>
      <w:r w:rsidRPr="005A58F2">
        <w:t>The Partnership to fight chronic Disease (</w:t>
      </w:r>
      <w:proofErr w:type="spellStart"/>
      <w:r w:rsidRPr="005A58F2">
        <w:t>PfcD</w:t>
      </w:r>
      <w:proofErr w:type="spellEnd"/>
      <w:r w:rsidRPr="005A58F2">
        <w:t xml:space="preserve">) and the United </w:t>
      </w:r>
      <w:proofErr w:type="gramStart"/>
      <w:r w:rsidRPr="005A58F2">
        <w:t>states</w:t>
      </w:r>
      <w:proofErr w:type="gramEnd"/>
      <w:r w:rsidRPr="005A58F2">
        <w:t xml:space="preserve"> Workplace Wellness Alliance (</w:t>
      </w:r>
      <w:proofErr w:type="spellStart"/>
      <w:r w:rsidRPr="005A58F2">
        <w:t>UsWWA</w:t>
      </w:r>
      <w:proofErr w:type="spellEnd"/>
      <w:r w:rsidRPr="005A58F2">
        <w:t xml:space="preserve">) – both broad-based, national coalitions </w:t>
      </w:r>
      <w:r w:rsidRPr="005A58F2">
        <w:rPr>
          <w:sz w:val="12"/>
        </w:rPr>
        <w:t xml:space="preserve">¶ </w:t>
      </w:r>
      <w:r w:rsidRPr="005A58F2">
        <w:t>with diverse memberships – are committed to finding consensus-based solutions to reform the health care system. We believe that by incentivizing c</w:t>
      </w:r>
      <w:r w:rsidRPr="005A58F2">
        <w:rPr>
          <w:rStyle w:val="StyleBoldUnderline"/>
        </w:rPr>
        <w:t>hronic ¶ disease prevention and management within the system</w:t>
      </w:r>
      <w:r w:rsidRPr="005A58F2">
        <w:t xml:space="preserve">, we </w:t>
      </w:r>
      <w:r w:rsidRPr="005A58F2">
        <w:rPr>
          <w:rStyle w:val="StyleBoldUnderline"/>
        </w:rPr>
        <w:t>can create a healthier United States: one that can</w:t>
      </w:r>
      <w:r w:rsidRPr="005A58F2">
        <w:t xml:space="preserve">, in the context of business, </w:t>
      </w:r>
      <w:r w:rsidRPr="005A58F2">
        <w:rPr>
          <w:rStyle w:val="StyleBoldUnderline"/>
        </w:rPr>
        <w:t>produce a ¶ stronger and fiscally healthier U.S. economy poised to compete in the global marketplace.</w:t>
      </w:r>
    </w:p>
    <w:p w:rsidR="00435FFB" w:rsidRPr="005A58F2" w:rsidRDefault="00435FFB" w:rsidP="00435FFB">
      <w:pPr>
        <w:rPr>
          <w:rStyle w:val="StyleBoldUnderline"/>
        </w:rPr>
      </w:pPr>
    </w:p>
    <w:p w:rsidR="00435FFB" w:rsidRPr="005A58F2" w:rsidRDefault="00435FFB" w:rsidP="00435FFB">
      <w:pPr>
        <w:rPr>
          <w:rStyle w:val="StyleBoldUnderline"/>
        </w:rPr>
      </w:pPr>
    </w:p>
    <w:p w:rsidR="00435FFB" w:rsidRPr="005A58F2" w:rsidRDefault="00435FFB" w:rsidP="00435FFB">
      <w:pPr>
        <w:pStyle w:val="Heading4"/>
      </w:pPr>
      <w:r w:rsidRPr="005A58F2">
        <w:t xml:space="preserve">Health care key to US economic competitiveness - worker health and productivity </w:t>
      </w:r>
    </w:p>
    <w:p w:rsidR="00435FFB" w:rsidRPr="005A58F2" w:rsidRDefault="00435FFB" w:rsidP="00435FFB">
      <w:pPr>
        <w:rPr>
          <w:rStyle w:val="StyleStyleBold12pt"/>
        </w:rPr>
      </w:pPr>
      <w:proofErr w:type="spellStart"/>
      <w:r w:rsidRPr="005A58F2">
        <w:rPr>
          <w:rStyle w:val="StyleStyleBold12pt"/>
        </w:rPr>
        <w:t>Chernew</w:t>
      </w:r>
      <w:proofErr w:type="spellEnd"/>
      <w:r w:rsidRPr="005A58F2">
        <w:rPr>
          <w:rStyle w:val="StyleStyleBold12pt"/>
        </w:rPr>
        <w:t>, Professor of Health Care Policy at Harvard Medical School , and Levy , Scholar at the International Economics Program of the American Enterprise Institute , 11</w:t>
      </w:r>
    </w:p>
    <w:p w:rsidR="00435FFB" w:rsidRPr="005A58F2" w:rsidRDefault="00435FFB" w:rsidP="00435FFB">
      <w:r w:rsidRPr="005A58F2">
        <w:t>[Michael E. and Philip I</w:t>
      </w:r>
      <w:proofErr w:type="gramStart"/>
      <w:r w:rsidRPr="005A58F2">
        <w:t>. ,</w:t>
      </w:r>
      <w:proofErr w:type="gramEnd"/>
      <w:r w:rsidRPr="005A58F2">
        <w:t xml:space="preserve"> 9-29-11 , American Enterprise Institute , "American Competitiveness and the Health Care System" , http://www.aei.org/files/2011/09/29/Health%20Competitiveness%20-%20Chernew%20and%20Levy%208-27.pdf , pgs. 21-22, Accessed: 7-17-13 , JC]</w:t>
      </w:r>
    </w:p>
    <w:p w:rsidR="00435FFB" w:rsidRPr="005A58F2" w:rsidRDefault="00435FFB" w:rsidP="00435FFB"/>
    <w:p w:rsidR="00435FFB" w:rsidRPr="005A58F2" w:rsidRDefault="00435FFB" w:rsidP="00435FFB">
      <w:r w:rsidRPr="005A58F2">
        <w:rPr>
          <w:rStyle w:val="StyleBoldUnderline"/>
        </w:rPr>
        <w:t>Another pathway through which</w:t>
      </w:r>
      <w:r w:rsidRPr="005A58F2">
        <w:t xml:space="preserve"> our </w:t>
      </w:r>
      <w:r w:rsidRPr="005A58F2">
        <w:rPr>
          <w:rStyle w:val="StyleBoldUnderline"/>
        </w:rPr>
        <w:t>health care</w:t>
      </w:r>
      <w:r w:rsidRPr="005A58F2">
        <w:t xml:space="preserve"> sector </w:t>
      </w:r>
      <w:r w:rsidRPr="005A58F2">
        <w:rPr>
          <w:rStyle w:val="StyleBoldUnderline"/>
        </w:rPr>
        <w:t>could influence ¶ competitiveness is by influencing worker health and thus productivity</w:t>
      </w:r>
      <w:r w:rsidRPr="005A58F2">
        <w:t xml:space="preserve">. In </w:t>
      </w:r>
      <w:r w:rsidRPr="005A58F2">
        <w:rPr>
          <w:sz w:val="12"/>
        </w:rPr>
        <w:t xml:space="preserve">¶ </w:t>
      </w:r>
      <w:r w:rsidRPr="005A58F2">
        <w:t>cases of developing countries, or even in past decades in the United States it</w:t>
      </w:r>
      <w:r w:rsidRPr="005A58F2">
        <w:rPr>
          <w:sz w:val="12"/>
        </w:rPr>
        <w:t xml:space="preserve">¶ </w:t>
      </w:r>
      <w:r w:rsidRPr="005A58F2">
        <w:t xml:space="preserve">was reasonable to believe that health care affected productivity. </w:t>
      </w:r>
      <w:proofErr w:type="gramStart"/>
      <w:r w:rsidRPr="005A58F2">
        <w:t xml:space="preserve">For </w:t>
      </w:r>
      <w:r w:rsidRPr="005A58F2">
        <w:rPr>
          <w:sz w:val="12"/>
        </w:rPr>
        <w:t xml:space="preserve">¶ </w:t>
      </w:r>
      <w:r w:rsidRPr="005A58F2">
        <w:t>example, at the beginning of the 20th century John.</w:t>
      </w:r>
      <w:proofErr w:type="gramEnd"/>
      <w:r w:rsidRPr="005A58F2">
        <w:t xml:space="preserve"> </w:t>
      </w:r>
      <w:proofErr w:type="spellStart"/>
      <w:r w:rsidRPr="005A58F2">
        <w:t>D.Rockefeller</w:t>
      </w:r>
      <w:proofErr w:type="spellEnd"/>
      <w:r w:rsidRPr="005A58F2">
        <w:t xml:space="preserve"> made a $1 </w:t>
      </w:r>
      <w:r w:rsidRPr="005A58F2">
        <w:rPr>
          <w:sz w:val="12"/>
        </w:rPr>
        <w:t xml:space="preserve">¶ </w:t>
      </w:r>
      <w:r w:rsidRPr="005A58F2">
        <w:t xml:space="preserve">million donation to form the Rockefeller Sanitary Commission (RSC) whose </w:t>
      </w:r>
      <w:r w:rsidRPr="005A58F2">
        <w:rPr>
          <w:sz w:val="12"/>
        </w:rPr>
        <w:t xml:space="preserve">¶ </w:t>
      </w:r>
      <w:r w:rsidRPr="005A58F2">
        <w:t xml:space="preserve">purpose was to eradicate the prevalent hookworm from the American South. </w:t>
      </w:r>
      <w:proofErr w:type="spellStart"/>
      <w:r w:rsidRPr="005A58F2">
        <w:t>Bleakley</w:t>
      </w:r>
      <w:proofErr w:type="spellEnd"/>
      <w:r w:rsidRPr="005A58F2">
        <w:t xml:space="preserve"> has recently evaluated the economic effects of hookworm </w:t>
      </w:r>
      <w:r w:rsidRPr="005A58F2">
        <w:rPr>
          <w:sz w:val="12"/>
        </w:rPr>
        <w:t xml:space="preserve">¶ </w:t>
      </w:r>
      <w:r w:rsidRPr="005A58F2">
        <w:t xml:space="preserve">eradiation, and found that school enrollment, attendance, literacy, and longer </w:t>
      </w:r>
      <w:r w:rsidRPr="005A58F2">
        <w:rPr>
          <w:sz w:val="12"/>
        </w:rPr>
        <w:t xml:space="preserve">¶ </w:t>
      </w:r>
      <w:r w:rsidRPr="005A58F2">
        <w:t>term financial improvements can be linked to the eradication of the parasite.</w:t>
      </w:r>
      <w:r w:rsidRPr="005A58F2">
        <w:rPr>
          <w:sz w:val="12"/>
        </w:rPr>
        <w:t xml:space="preserve">¶ </w:t>
      </w:r>
      <w:r w:rsidRPr="005A58F2">
        <w:t>(</w:t>
      </w:r>
      <w:proofErr w:type="spellStart"/>
      <w:r w:rsidRPr="005A58F2">
        <w:t>Bleakley</w:t>
      </w:r>
      <w:proofErr w:type="spellEnd"/>
      <w:r w:rsidRPr="005A58F2">
        <w:t xml:space="preserve"> 2007) Looking more directly at agricultural productivity during </w:t>
      </w:r>
      <w:r w:rsidRPr="005A58F2">
        <w:rPr>
          <w:sz w:val="12"/>
        </w:rPr>
        <w:t xml:space="preserve">¶ </w:t>
      </w:r>
      <w:r w:rsidRPr="005A58F2">
        <w:t xml:space="preserve">this period, Brinkley finds that half of the 16.33 percent increase in Southern </w:t>
      </w:r>
      <w:r w:rsidRPr="005A58F2">
        <w:rPr>
          <w:sz w:val="12"/>
        </w:rPr>
        <w:t xml:space="preserve">¶ </w:t>
      </w:r>
      <w:r w:rsidRPr="005A58F2">
        <w:t xml:space="preserve">agricultural income between 1910 and 1920 can be attributed to the </w:t>
      </w:r>
      <w:r w:rsidRPr="005A58F2">
        <w:rPr>
          <w:sz w:val="12"/>
        </w:rPr>
        <w:t xml:space="preserve">¶ </w:t>
      </w:r>
      <w:r w:rsidRPr="005A58F2">
        <w:t>eradication of Hookworm. (Brinkley 1995)</w:t>
      </w:r>
      <w:r w:rsidRPr="005A58F2">
        <w:rPr>
          <w:sz w:val="12"/>
        </w:rPr>
        <w:t xml:space="preserve">¶ </w:t>
      </w:r>
      <w:proofErr w:type="gramStart"/>
      <w:r w:rsidRPr="005A58F2">
        <w:t>Even</w:t>
      </w:r>
      <w:proofErr w:type="gramEnd"/>
      <w:r w:rsidRPr="005A58F2">
        <w:t xml:space="preserve"> if health has an important impact on productivity, it is not clear that the </w:t>
      </w:r>
      <w:r w:rsidRPr="005A58F2">
        <w:rPr>
          <w:sz w:val="12"/>
        </w:rPr>
        <w:t xml:space="preserve">¶ </w:t>
      </w:r>
      <w:r w:rsidRPr="005A58F2">
        <w:t xml:space="preserve">American health care system generates a beneficial effect through this </w:t>
      </w:r>
      <w:r w:rsidRPr="005A58F2">
        <w:rPr>
          <w:sz w:val="12"/>
        </w:rPr>
        <w:t xml:space="preserve">¶ </w:t>
      </w:r>
      <w:r w:rsidRPr="005A58F2">
        <w:t xml:space="preserve">pathway. For example, </w:t>
      </w:r>
      <w:r w:rsidRPr="005A58F2">
        <w:rPr>
          <w:rStyle w:val="StyleBoldUnderline"/>
        </w:rPr>
        <w:t>many of the interventions that affect health in ways ¶ that would impact productivity are likely to be interventions related to ¶ worker behavior, including diet and exercise</w:t>
      </w:r>
      <w:r w:rsidRPr="005A58F2">
        <w:t xml:space="preserve">. Medical interventions, with </w:t>
      </w:r>
      <w:r w:rsidRPr="005A58F2">
        <w:rPr>
          <w:sz w:val="12"/>
        </w:rPr>
        <w:t xml:space="preserve">¶ </w:t>
      </w:r>
      <w:r w:rsidRPr="005A58F2">
        <w:t xml:space="preserve">the exception of care for chronic diseases, may not be as salient. </w:t>
      </w:r>
      <w:r w:rsidRPr="005A58F2">
        <w:rPr>
          <w:sz w:val="12"/>
        </w:rPr>
        <w:t xml:space="preserve">¶ </w:t>
      </w:r>
      <w:proofErr w:type="gramStart"/>
      <w:r w:rsidRPr="005A58F2">
        <w:t>When</w:t>
      </w:r>
      <w:proofErr w:type="gramEnd"/>
      <w:r w:rsidRPr="005A58F2">
        <w:t xml:space="preserve"> it comes to managing chronic disease the U.S. health care system (and </w:t>
      </w:r>
      <w:r w:rsidRPr="005A58F2">
        <w:rPr>
          <w:sz w:val="12"/>
        </w:rPr>
        <w:t xml:space="preserve">¶ </w:t>
      </w:r>
      <w:r w:rsidRPr="005A58F2">
        <w:t xml:space="preserve">general U.S. population) does a relatively poor job. For example, </w:t>
      </w:r>
      <w:proofErr w:type="spellStart"/>
      <w:r w:rsidRPr="005A58F2">
        <w:t>McGlynn</w:t>
      </w:r>
      <w:proofErr w:type="spellEnd"/>
      <w:r w:rsidRPr="005A58F2">
        <w:t xml:space="preserve"> </w:t>
      </w:r>
      <w:r w:rsidRPr="005A58F2">
        <w:rPr>
          <w:sz w:val="12"/>
        </w:rPr>
        <w:t xml:space="preserve">¶ </w:t>
      </w:r>
      <w:proofErr w:type="gramStart"/>
      <w:r w:rsidRPr="005A58F2">
        <w:t>et</w:t>
      </w:r>
      <w:proofErr w:type="gramEnd"/>
      <w:r w:rsidRPr="005A58F2">
        <w:t xml:space="preserve"> </w:t>
      </w:r>
      <w:proofErr w:type="spellStart"/>
      <w:r w:rsidRPr="005A58F2">
        <w:t>al.find</w:t>
      </w:r>
      <w:proofErr w:type="spellEnd"/>
      <w:r w:rsidRPr="005A58F2">
        <w:t xml:space="preserve"> Americans receive only about 50% of recommended care, much of </w:t>
      </w:r>
      <w:r w:rsidRPr="005A58F2">
        <w:rPr>
          <w:sz w:val="12"/>
        </w:rPr>
        <w:t xml:space="preserve">¶ </w:t>
      </w:r>
      <w:r w:rsidRPr="005A58F2">
        <w:t>which relates to chronic disease management. (</w:t>
      </w:r>
      <w:proofErr w:type="spellStart"/>
      <w:r w:rsidRPr="005A58F2">
        <w:t>McGlynn</w:t>
      </w:r>
      <w:proofErr w:type="spellEnd"/>
      <w:r w:rsidRPr="005A58F2">
        <w:t xml:space="preserve"> et al. 2003</w:t>
      </w:r>
      <w:proofErr w:type="gramStart"/>
      <w:r w:rsidRPr="005A58F2">
        <w:t>)</w:t>
      </w:r>
      <w:r w:rsidRPr="005A58F2">
        <w:rPr>
          <w:sz w:val="12"/>
        </w:rPr>
        <w:t>¶</w:t>
      </w:r>
      <w:proofErr w:type="gramEnd"/>
      <w:r w:rsidRPr="005A58F2">
        <w:rPr>
          <w:sz w:val="12"/>
        </w:rPr>
        <w:t xml:space="preserve"> </w:t>
      </w:r>
      <w:r w:rsidRPr="005A58F2">
        <w:t xml:space="preserve">Moreover, American adherence to </w:t>
      </w:r>
      <w:r w:rsidRPr="005A58F2">
        <w:lastRenderedPageBreak/>
        <w:t xml:space="preserve">medications for treating chronic disease is </w:t>
      </w:r>
      <w:r w:rsidRPr="005A58F2">
        <w:rPr>
          <w:sz w:val="12"/>
        </w:rPr>
        <w:t xml:space="preserve">¶ </w:t>
      </w:r>
      <w:r w:rsidRPr="005A58F2">
        <w:t xml:space="preserve">far from perfect.(Goldman et al. 2004; Gibson et al. 2005; Gibson et al. </w:t>
      </w:r>
      <w:r w:rsidRPr="005A58F2">
        <w:rPr>
          <w:sz w:val="12"/>
        </w:rPr>
        <w:t xml:space="preserve">¶ </w:t>
      </w:r>
      <w:r w:rsidRPr="005A58F2">
        <w:t>2006)</w:t>
      </w:r>
      <w:r w:rsidRPr="005A58F2">
        <w:rPr>
          <w:sz w:val="12"/>
        </w:rPr>
        <w:t xml:space="preserve">¶ </w:t>
      </w:r>
      <w:r w:rsidRPr="005A58F2">
        <w:t xml:space="preserve">Finally, to the extent that the American health care system devotes </w:t>
      </w:r>
      <w:r w:rsidRPr="005A58F2">
        <w:rPr>
          <w:sz w:val="12"/>
        </w:rPr>
        <w:t xml:space="preserve">¶ </w:t>
      </w:r>
      <w:r w:rsidRPr="005A58F2">
        <w:t xml:space="preserve">considerable resources to those over 65 or otherwise out of the labor force, it </w:t>
      </w:r>
      <w:r w:rsidRPr="005A58F2">
        <w:rPr>
          <w:sz w:val="12"/>
        </w:rPr>
        <w:t xml:space="preserve">¶ </w:t>
      </w:r>
      <w:r w:rsidRPr="005A58F2">
        <w:t xml:space="preserve">is unlikely that our system would boost competitiveness. Of course, relative </w:t>
      </w:r>
      <w:r w:rsidRPr="005A58F2">
        <w:rPr>
          <w:sz w:val="12"/>
        </w:rPr>
        <w:t xml:space="preserve">¶ </w:t>
      </w:r>
      <w:r w:rsidRPr="005A58F2">
        <w:t xml:space="preserve">performance matters, but at least compared to other developed countries, our </w:t>
      </w:r>
      <w:r w:rsidRPr="005A58F2">
        <w:rPr>
          <w:sz w:val="12"/>
        </w:rPr>
        <w:t xml:space="preserve">¶ </w:t>
      </w:r>
      <w:r w:rsidRPr="005A58F2">
        <w:t xml:space="preserve">performance on treating chronic disease is not exceptional. (The </w:t>
      </w:r>
      <w:r w:rsidRPr="005A58F2">
        <w:rPr>
          <w:sz w:val="12"/>
        </w:rPr>
        <w:t xml:space="preserve">¶ </w:t>
      </w:r>
      <w:r w:rsidRPr="005A58F2">
        <w:t>Commonwealth Fund et al. 2010)</w:t>
      </w:r>
    </w:p>
    <w:p w:rsidR="00435FFB" w:rsidRPr="005A58F2" w:rsidRDefault="00435FFB" w:rsidP="00435FFB">
      <w:pPr>
        <w:pStyle w:val="Heading4"/>
      </w:pPr>
      <w:r w:rsidRPr="005A58F2">
        <w:t>Health care key to worker productivity</w:t>
      </w:r>
    </w:p>
    <w:p w:rsidR="00435FFB" w:rsidRPr="005A58F2" w:rsidRDefault="00435FFB" w:rsidP="00435FFB">
      <w:pPr>
        <w:rPr>
          <w:rStyle w:val="StyleStyleBold12pt"/>
        </w:rPr>
      </w:pPr>
      <w:proofErr w:type="spellStart"/>
      <w:r w:rsidRPr="005A58F2">
        <w:rPr>
          <w:rStyle w:val="StyleStyleBold12pt"/>
        </w:rPr>
        <w:t>Goetzel</w:t>
      </w:r>
      <w:proofErr w:type="spellEnd"/>
      <w:r w:rsidRPr="005A58F2">
        <w:rPr>
          <w:rStyle w:val="StyleStyleBold12pt"/>
        </w:rPr>
        <w:t>, director of the Institute for Health and Productivity Studies at Emory University, 9</w:t>
      </w:r>
    </w:p>
    <w:p w:rsidR="00435FFB" w:rsidRPr="005A58F2" w:rsidRDefault="00435FFB" w:rsidP="00435FFB">
      <w:r w:rsidRPr="005A58F2">
        <w:t xml:space="preserve"> [Ron, February 2009, "Do Prevention Or Treatment Services Save Money? The Wrong Debate</w:t>
      </w:r>
      <w:proofErr w:type="gramStart"/>
      <w:r w:rsidRPr="005A58F2">
        <w:t>" ,</w:t>
      </w:r>
      <w:proofErr w:type="gramEnd"/>
      <w:r w:rsidRPr="005A58F2">
        <w:t xml:space="preserve"> Health Affairs, Volume: 28 , pg. 40 ,</w:t>
      </w:r>
      <w:proofErr w:type="spellStart"/>
      <w:r w:rsidRPr="005A58F2">
        <w:t>Ebsco</w:t>
      </w:r>
      <w:proofErr w:type="spellEnd"/>
      <w:r w:rsidRPr="005A58F2">
        <w:t xml:space="preserve"> ,  JC]</w:t>
      </w:r>
    </w:p>
    <w:p w:rsidR="00435FFB" w:rsidRPr="005A58F2" w:rsidRDefault="00435FFB" w:rsidP="00435FFB"/>
    <w:p w:rsidR="00435FFB" w:rsidRPr="005A58F2" w:rsidRDefault="00435FFB" w:rsidP="00435FFB">
      <w:pPr>
        <w:rPr>
          <w:rStyle w:val="StyleBoldUnderline"/>
        </w:rPr>
      </w:pPr>
      <w:proofErr w:type="gramStart"/>
      <w:r w:rsidRPr="005A58F2">
        <w:t>Innovation in the</w:t>
      </w:r>
      <w:r w:rsidRPr="005A58F2">
        <w:rPr>
          <w:sz w:val="12"/>
        </w:rPr>
        <w:t xml:space="preserve">¶ </w:t>
      </w:r>
      <w:r w:rsidRPr="005A58F2">
        <w:t>workplace.</w:t>
      </w:r>
      <w:proofErr w:type="gramEnd"/>
      <w:r w:rsidRPr="005A58F2">
        <w:t xml:space="preserve"> One setting</w:t>
      </w:r>
      <w:r w:rsidRPr="005A58F2">
        <w:rPr>
          <w:sz w:val="12"/>
        </w:rPr>
        <w:t xml:space="preserve">¶ </w:t>
      </w:r>
      <w:r w:rsidRPr="005A58F2">
        <w:t>where major innovation is occurring is the workplace.</w:t>
      </w:r>
      <w:r w:rsidRPr="005A58F2">
        <w:rPr>
          <w:sz w:val="12"/>
        </w:rPr>
        <w:t xml:space="preserve">¶ </w:t>
      </w:r>
      <w:r w:rsidRPr="005A58F2">
        <w:t>Over the past twenty years,</w:t>
      </w:r>
      <w:r w:rsidRPr="005A58F2">
        <w:rPr>
          <w:sz w:val="12"/>
        </w:rPr>
        <w:t xml:space="preserve">¶ </w:t>
      </w:r>
      <w:r w:rsidRPr="005A58F2">
        <w:t>my colleagues and I have studied the health</w:t>
      </w:r>
      <w:r w:rsidRPr="005A58F2">
        <w:rPr>
          <w:sz w:val="12"/>
        </w:rPr>
        <w:t xml:space="preserve">¶ </w:t>
      </w:r>
      <w:r w:rsidRPr="005A58F2">
        <w:t>and economic impacts of health promotion</w:t>
      </w:r>
      <w:r w:rsidRPr="005A58F2">
        <w:rPr>
          <w:sz w:val="12"/>
        </w:rPr>
        <w:t xml:space="preserve">¶ </w:t>
      </w:r>
      <w:r w:rsidRPr="005A58F2">
        <w:t>programs at several large organizations.7</w:t>
      </w:r>
      <w:r w:rsidRPr="005A58F2">
        <w:rPr>
          <w:sz w:val="12"/>
        </w:rPr>
        <w:t xml:space="preserve">¶ </w:t>
      </w:r>
      <w:r w:rsidRPr="005A58F2">
        <w:t>Workplaces represent a microcosm of society</w:t>
      </w:r>
      <w:r w:rsidRPr="005A58F2">
        <w:rPr>
          <w:sz w:val="12"/>
        </w:rPr>
        <w:t xml:space="preserve">¶ </w:t>
      </w:r>
      <w:r w:rsidRPr="005A58F2">
        <w:t>since they contain concentrated groups of people who share a common purpose and culture.</w:t>
      </w:r>
      <w:r w:rsidRPr="005A58F2">
        <w:rPr>
          <w:sz w:val="12"/>
        </w:rPr>
        <w:t xml:space="preserve">¶ </w:t>
      </w:r>
      <w:r w:rsidRPr="005A58F2">
        <w:t>Although today most U.S. employers do not</w:t>
      </w:r>
      <w:r w:rsidRPr="005A58F2">
        <w:rPr>
          <w:sz w:val="12"/>
        </w:rPr>
        <w:t xml:space="preserve">¶ </w:t>
      </w:r>
      <w:r w:rsidRPr="005A58F2">
        <w:t>provide comprehensive and evidence-based</w:t>
      </w:r>
      <w:r w:rsidRPr="005A58F2">
        <w:rPr>
          <w:sz w:val="12"/>
        </w:rPr>
        <w:t xml:space="preserve">¶ </w:t>
      </w:r>
      <w:r w:rsidRPr="005A58F2">
        <w:t>programs considered “best practice,” such programs are thriving in a growing number of</w:t>
      </w:r>
      <w:r w:rsidRPr="005A58F2">
        <w:rPr>
          <w:sz w:val="12"/>
        </w:rPr>
        <w:t xml:space="preserve">¶ </w:t>
      </w:r>
      <w:r w:rsidRPr="005A58F2">
        <w:t>workplaces. Data supporting the success of</w:t>
      </w:r>
      <w:r w:rsidRPr="005A58F2">
        <w:rPr>
          <w:sz w:val="12"/>
        </w:rPr>
        <w:t xml:space="preserve">¶ </w:t>
      </w:r>
      <w:r w:rsidRPr="005A58F2">
        <w:t>these culturally engrained initiatives have</w:t>
      </w:r>
      <w:r w:rsidRPr="005A58F2">
        <w:rPr>
          <w:sz w:val="12"/>
        </w:rPr>
        <w:t xml:space="preserve">¶ </w:t>
      </w:r>
      <w:r w:rsidRPr="005A58F2">
        <w:t>been reported in peer-reviewed articles, compiled in literature reviews, and made available</w:t>
      </w:r>
      <w:r w:rsidRPr="005A58F2">
        <w:rPr>
          <w:sz w:val="12"/>
        </w:rPr>
        <w:t xml:space="preserve">¶ </w:t>
      </w:r>
      <w:r w:rsidRPr="005A58F2">
        <w:t>on Web sites.8</w:t>
      </w:r>
      <w:r w:rsidRPr="005A58F2">
        <w:rPr>
          <w:sz w:val="12"/>
        </w:rPr>
        <w:t xml:space="preserve">¶ </w:t>
      </w:r>
      <w:r w:rsidRPr="005A58F2">
        <w:t>Why bring employers into a debate about</w:t>
      </w:r>
      <w:r w:rsidRPr="005A58F2">
        <w:rPr>
          <w:sz w:val="12"/>
        </w:rPr>
        <w:t xml:space="preserve">¶ </w:t>
      </w:r>
      <w:r w:rsidRPr="005A58F2">
        <w:t>the economic benefits of prevention? If you</w:t>
      </w:r>
      <w:r w:rsidRPr="005A58F2">
        <w:rPr>
          <w:sz w:val="12"/>
        </w:rPr>
        <w:t xml:space="preserve">¶ </w:t>
      </w:r>
      <w:r w:rsidRPr="005A58F2">
        <w:t xml:space="preserve">think about it, </w:t>
      </w:r>
      <w:r w:rsidRPr="005A58F2">
        <w:rPr>
          <w:rStyle w:val="StyleBoldUnderline"/>
        </w:rPr>
        <w:t>employers have a built-in incentive for keeping people healthy. If employers’ health promotion efforts are successful</w:t>
      </w:r>
      <w:proofErr w:type="gramStart"/>
      <w:r w:rsidRPr="005A58F2">
        <w:rPr>
          <w:rStyle w:val="StyleBoldUnderline"/>
        </w:rPr>
        <w:t>,¶</w:t>
      </w:r>
      <w:proofErr w:type="gramEnd"/>
      <w:r w:rsidRPr="005A58F2">
        <w:rPr>
          <w:rStyle w:val="StyleBoldUnderline"/>
        </w:rPr>
        <w:t xml:space="preserve"> workers use health care services sparingly,¶ they have lower absenteeism, disability rates¶ decrease, worker safety improves, and productivity is improved.</w:t>
      </w:r>
      <w:r w:rsidRPr="005A58F2">
        <w:t xml:space="preserve"> When done right, this presents a “win-win” for employees and employers. </w:t>
      </w:r>
      <w:r w:rsidRPr="005A58F2">
        <w:rPr>
          <w:rStyle w:val="StyleBoldUnderline"/>
        </w:rPr>
        <w:t xml:space="preserve">Employers’ experience in providing health promotion programs can inform others of the value that prevention offers in achieving long term improvements in the health and wellbeing of Americans. </w:t>
      </w:r>
    </w:p>
    <w:p w:rsidR="00435FFB" w:rsidRPr="005A58F2" w:rsidRDefault="00435FFB" w:rsidP="00435FFB">
      <w:pPr>
        <w:rPr>
          <w:rStyle w:val="StyleBoldUnderline"/>
        </w:rPr>
      </w:pPr>
    </w:p>
    <w:p w:rsidR="00435FFB" w:rsidRPr="005A58F2" w:rsidRDefault="00435FFB" w:rsidP="00435FFB">
      <w:pPr>
        <w:pStyle w:val="Heading4"/>
      </w:pPr>
      <w:r w:rsidRPr="005A58F2">
        <w:t>Health care key to econ growth and competitiveness - Increases employment</w:t>
      </w:r>
    </w:p>
    <w:p w:rsidR="00435FFB" w:rsidRPr="005A58F2" w:rsidRDefault="00435FFB" w:rsidP="00435FFB">
      <w:pPr>
        <w:rPr>
          <w:rStyle w:val="StyleStyleBold12pt"/>
        </w:rPr>
      </w:pPr>
      <w:r w:rsidRPr="005A58F2">
        <w:rPr>
          <w:rStyle w:val="StyleStyleBold12pt"/>
        </w:rPr>
        <w:t xml:space="preserve">Hertz, Director of the </w:t>
      </w:r>
      <w:proofErr w:type="spellStart"/>
      <w:r w:rsidRPr="005A58F2">
        <w:rPr>
          <w:rStyle w:val="StyleStyleBold12pt"/>
        </w:rPr>
        <w:t>Baldrige</w:t>
      </w:r>
      <w:proofErr w:type="spellEnd"/>
      <w:r w:rsidRPr="005A58F2">
        <w:rPr>
          <w:rStyle w:val="StyleStyleBold12pt"/>
        </w:rPr>
        <w:t xml:space="preserve"> Performance Excellence Program, 13 </w:t>
      </w:r>
    </w:p>
    <w:p w:rsidR="00435FFB" w:rsidRPr="005A58F2" w:rsidRDefault="00435FFB" w:rsidP="00435FFB">
      <w:r w:rsidRPr="005A58F2">
        <w:t>[</w:t>
      </w:r>
      <w:proofErr w:type="gramStart"/>
      <w:r w:rsidRPr="005A58F2">
        <w:t>Harry ,</w:t>
      </w:r>
      <w:proofErr w:type="gramEnd"/>
      <w:r w:rsidRPr="005A58F2">
        <w:t xml:space="preserve"> 2-5-13 , Quality Digest , "Why Healthcare Performance Is Important to U.S. Competitiveness" , http://www.qualitydigest.com/inside/health-care-column/why-healthcare-performance-important-us-competitiveness.html , Accessed: 7-17-13 , JC]</w:t>
      </w:r>
    </w:p>
    <w:p w:rsidR="00435FFB" w:rsidRPr="005A58F2" w:rsidRDefault="00435FFB" w:rsidP="00435FFB">
      <w:pPr>
        <w:rPr>
          <w:rStyle w:val="StyleBoldUnderline"/>
        </w:rPr>
      </w:pPr>
      <w:r w:rsidRPr="005A58F2">
        <w:t xml:space="preserve">The cost of healthcare, </w:t>
      </w:r>
      <w:r w:rsidRPr="005A58F2">
        <w:rPr>
          <w:rStyle w:val="StyleBoldUnderline"/>
        </w:rPr>
        <w:t>access to healthcare, and the quality of healthcare affect every person in the United States, and the cumulative effects of healthcare cost and quality has a direct bearing on economic growth, jobs, and U.S. competitiveness</w:t>
      </w:r>
      <w:r w:rsidRPr="005A58F2">
        <w:t>. The White House Council of Economic Advisers has undertaken a comprehensive analysis of the current economic effects of healthcare costs in the United States. Some of the findings include the following:</w:t>
      </w:r>
      <w:r w:rsidRPr="005A58F2">
        <w:rPr>
          <w:sz w:val="12"/>
        </w:rPr>
        <w:t xml:space="preserve">¶ </w:t>
      </w:r>
      <w:r w:rsidRPr="005A58F2">
        <w:t xml:space="preserve">• </w:t>
      </w:r>
      <w:r w:rsidRPr="005A58F2">
        <w:rPr>
          <w:rStyle w:val="StyleBoldUnderline"/>
        </w:rPr>
        <w:t>If healthcare costs continue to grow at historical rates, they would account for 34 percent of GDP by 2040.¶</w:t>
      </w:r>
      <w:r w:rsidRPr="005A58F2">
        <w:rPr>
          <w:sz w:val="12"/>
        </w:rPr>
        <w:t xml:space="preserve"> </w:t>
      </w:r>
      <w:r w:rsidRPr="005A58F2">
        <w:t xml:space="preserve">• Slowing the annual growth rate of healthcare costs by 1.5 percentage points would increase GDP by more than 2 percent in 2020 and nearly 8 percent in 2030. </w:t>
      </w:r>
      <w:r w:rsidRPr="005A58F2">
        <w:rPr>
          <w:rStyle w:val="StyleBoldUnderline"/>
        </w:rPr>
        <w:t xml:space="preserve">The beneficial effect on employment is estimated at 500,000 jobs each year the effect is felt. </w:t>
      </w:r>
    </w:p>
    <w:p w:rsidR="00C4352D" w:rsidRPr="005A58F2" w:rsidRDefault="00C4352D" w:rsidP="00435FFB">
      <w:pPr>
        <w:rPr>
          <w:rStyle w:val="StyleBoldUnderline"/>
        </w:rPr>
      </w:pPr>
    </w:p>
    <w:p w:rsidR="00C4352D" w:rsidRDefault="00DB6AAB" w:rsidP="00DB6AAB">
      <w:pPr>
        <w:pStyle w:val="Heading2"/>
      </w:pPr>
      <w:r w:rsidRPr="00DB6AAB">
        <w:lastRenderedPageBreak/>
        <w:t>M</w:t>
      </w:r>
      <w:r>
        <w:t>exican Politics</w:t>
      </w:r>
    </w:p>
    <w:p w:rsidR="00DB6AAB" w:rsidRDefault="00DB6AAB" w:rsidP="00DB6AAB"/>
    <w:p w:rsidR="00DB6AAB" w:rsidRDefault="00DB6AAB" w:rsidP="00DB6AAB">
      <w:pPr>
        <w:pStyle w:val="Heading3"/>
      </w:pPr>
      <w:r>
        <w:lastRenderedPageBreak/>
        <w:t>Plan Popular</w:t>
      </w:r>
    </w:p>
    <w:p w:rsidR="00DB6AAB" w:rsidRDefault="00DB6AAB" w:rsidP="00DB6AAB">
      <w:pPr>
        <w:pStyle w:val="Heading4"/>
      </w:pPr>
      <w:r>
        <w:t>PAN likes the plan.</w:t>
      </w:r>
    </w:p>
    <w:p w:rsidR="00DB6AAB" w:rsidRPr="00F43196" w:rsidRDefault="00DB6AAB" w:rsidP="00DB6AAB">
      <w:pPr>
        <w:rPr>
          <w:rStyle w:val="StyleStyleBold12pt"/>
        </w:rPr>
      </w:pPr>
      <w:proofErr w:type="spellStart"/>
      <w:r w:rsidRPr="00F43196">
        <w:rPr>
          <w:rStyle w:val="StyleStyleBold12pt"/>
        </w:rPr>
        <w:t>Leising</w:t>
      </w:r>
      <w:proofErr w:type="spellEnd"/>
      <w:r w:rsidRPr="00F43196">
        <w:rPr>
          <w:rStyle w:val="StyleStyleBold12pt"/>
        </w:rPr>
        <w:t>, Berkley journalism graduate school, No date</w:t>
      </w:r>
    </w:p>
    <w:p w:rsidR="00DB6AAB" w:rsidRPr="00F43196" w:rsidRDefault="00DB6AAB" w:rsidP="00DB6AAB">
      <w:r>
        <w:t xml:space="preserve">[Matt, “EL PASO: NADBANK”, </w:t>
      </w:r>
      <w:hyperlink r:id="rId24" w:history="1">
        <w:r w:rsidRPr="0006744B">
          <w:rPr>
            <w:rStyle w:val="Hyperlink"/>
          </w:rPr>
          <w:t>http://journalism.berkeley.edu/projects/border/elpasonadbank.html</w:t>
        </w:r>
      </w:hyperlink>
      <w:r>
        <w:t xml:space="preserve">, accessed 7/15, CC] </w:t>
      </w:r>
    </w:p>
    <w:p w:rsidR="00DB6AAB" w:rsidRPr="00F43196" w:rsidRDefault="00DB6AAB" w:rsidP="00DB6AAB">
      <w:pPr>
        <w:rPr>
          <w:rStyle w:val="StyleBoldUnderline"/>
        </w:rPr>
      </w:pPr>
      <w:r>
        <w:t xml:space="preserve">Mexican President Vicente </w:t>
      </w:r>
      <w:r w:rsidRPr="00F43196">
        <w:rPr>
          <w:rStyle w:val="StyleBoldUnderline"/>
        </w:rPr>
        <w:t xml:space="preserve">Fox may have helped spur the board's decision with his strong support for mandate expansion. The bank's board kept Fox and the other Mexican presidential candidates abreast of </w:t>
      </w:r>
      <w:proofErr w:type="spellStart"/>
      <w:r w:rsidRPr="00F43196">
        <w:rPr>
          <w:rStyle w:val="StyleBoldUnderline"/>
        </w:rPr>
        <w:t>NADBank</w:t>
      </w:r>
      <w:proofErr w:type="spellEnd"/>
      <w:r w:rsidRPr="00F43196">
        <w:rPr>
          <w:rStyle w:val="StyleBoldUnderline"/>
        </w:rPr>
        <w:t xml:space="preserve"> developments</w:t>
      </w:r>
      <w:r>
        <w:t xml:space="preserve"> during the recent campaign, reminding them that hundreds of millions of dollars were at stake. </w:t>
      </w:r>
      <w:r w:rsidRPr="00F43196">
        <w:rPr>
          <w:rStyle w:val="StyleBoldUnderline"/>
        </w:rPr>
        <w:t xml:space="preserve">Fox's support for expanding the bank's scope, analysts say, is an effort to guarantee that Mexico retains flexibility in how </w:t>
      </w:r>
      <w:proofErr w:type="spellStart"/>
      <w:r w:rsidRPr="00F43196">
        <w:rPr>
          <w:rStyle w:val="StyleBoldUnderline"/>
        </w:rPr>
        <w:t>NADBank</w:t>
      </w:r>
      <w:proofErr w:type="spellEnd"/>
      <w:r w:rsidRPr="00F43196">
        <w:rPr>
          <w:rStyle w:val="StyleBoldUnderline"/>
        </w:rPr>
        <w:t xml:space="preserve"> money can be </w:t>
      </w:r>
      <w:proofErr w:type="gramStart"/>
      <w:r w:rsidRPr="00F43196">
        <w:rPr>
          <w:rStyle w:val="StyleBoldUnderline"/>
        </w:rPr>
        <w:t>spent .</w:t>
      </w:r>
      <w:proofErr w:type="gramEnd"/>
    </w:p>
    <w:p w:rsidR="00DB6AAB" w:rsidRDefault="00DB6AAB" w:rsidP="00DB6AAB">
      <w:r w:rsidRPr="00F43196">
        <w:rPr>
          <w:rStyle w:val="StyleBoldUnderline"/>
        </w:rPr>
        <w:t>"Mexico was extremely concerned when it wasn't getting the benefit of this money</w:t>
      </w:r>
      <w:r>
        <w:t>," environmentalist Mark Spalding said.</w:t>
      </w:r>
    </w:p>
    <w:p w:rsidR="00DB6AAB" w:rsidRDefault="00DB6AAB" w:rsidP="00DB6AAB"/>
    <w:p w:rsidR="00DB6AAB" w:rsidRDefault="00DB6AAB" w:rsidP="00DB6AAB"/>
    <w:p w:rsidR="00DB6AAB" w:rsidRDefault="00DB6AAB" w:rsidP="00DB6AAB">
      <w:pPr>
        <w:pStyle w:val="Heading4"/>
      </w:pPr>
      <w:r>
        <w:t xml:space="preserve">Investing in infrastructure would break gridlock and be viewed as a compromise for the PRI. </w:t>
      </w:r>
    </w:p>
    <w:p w:rsidR="00DB6AAB" w:rsidRPr="000A60CC" w:rsidRDefault="00DB6AAB" w:rsidP="00DB6AAB">
      <w:pPr>
        <w:rPr>
          <w:rStyle w:val="StyleStyleBold12pt"/>
        </w:rPr>
      </w:pPr>
      <w:r w:rsidRPr="000A60CC">
        <w:rPr>
          <w:rStyle w:val="StyleStyleBold12pt"/>
        </w:rPr>
        <w:t>Aguilera</w:t>
      </w:r>
      <w:r>
        <w:rPr>
          <w:rStyle w:val="StyleStyleBold12pt"/>
        </w:rPr>
        <w:t>, editor for Huffington Post World,</w:t>
      </w:r>
      <w:r w:rsidRPr="000A60CC">
        <w:rPr>
          <w:rStyle w:val="StyleStyleBold12pt"/>
        </w:rPr>
        <w:t xml:space="preserve"> 12</w:t>
      </w:r>
    </w:p>
    <w:p w:rsidR="00DB6AAB" w:rsidRDefault="00DB6AAB" w:rsidP="00DB6AAB">
      <w:r>
        <w:t xml:space="preserve">[Rodrigo, 8/1, “Mexico </w:t>
      </w:r>
      <w:proofErr w:type="gramStart"/>
      <w:r>
        <w:t>Under</w:t>
      </w:r>
      <w:proofErr w:type="gramEnd"/>
      <w:r>
        <w:t xml:space="preserve"> the New PRI: The Best and Worst of All Worlds”, </w:t>
      </w:r>
      <w:hyperlink r:id="rId25" w:history="1">
        <w:r w:rsidRPr="00C1785D">
          <w:rPr>
            <w:rStyle w:val="Hyperlink"/>
          </w:rPr>
          <w:t>http://www.huffingtonpost.com/rodrigo-aguilera/mexico-under-the-new-pri-_b_1730395.html</w:t>
        </w:r>
      </w:hyperlink>
      <w:r>
        <w:t>, accessed 7/14, CC]</w:t>
      </w:r>
    </w:p>
    <w:p w:rsidR="00DB6AAB" w:rsidRPr="005740D2" w:rsidRDefault="00DB6AAB" w:rsidP="00DB6AAB">
      <w:r>
        <w:t xml:space="preserve">It would be ironic to say </w:t>
      </w:r>
      <w:r w:rsidRPr="005740D2">
        <w:t xml:space="preserve">that </w:t>
      </w:r>
      <w:r w:rsidRPr="005740D2">
        <w:rPr>
          <w:rStyle w:val="StyleBoldUnderline"/>
        </w:rPr>
        <w:t>the PRI's greatest achievement could well be breaking the legislative deadlock that it inflicted on the PAN during the past two administrations</w:t>
      </w:r>
      <w:r w:rsidRPr="005740D2">
        <w:t xml:space="preserve">. After all, the prospects for structural reform have not been brighter for any party in power in a long time: it would not be unthinkable to picture them getting the PAN on board for those reforms which require constitutional changes. </w:t>
      </w:r>
      <w:r w:rsidRPr="005740D2">
        <w:rPr>
          <w:rStyle w:val="StyleBoldUnderline"/>
        </w:rPr>
        <w:t>The PAN, resisting the temptation of repeating the same obstructionist tactics that the PRI wielded as opposition, could bet on cooperation in the hopes that it would be seen as a party that put the country's interests ahead of its own.</w:t>
      </w:r>
      <w:r w:rsidRPr="005740D2">
        <w:t xml:space="preserve"> If the PRI is smart enough, it could also attempt to curtail the influence of Elba Esther </w:t>
      </w:r>
      <w:proofErr w:type="spellStart"/>
      <w:r w:rsidRPr="005740D2">
        <w:t>Gordillo</w:t>
      </w:r>
      <w:proofErr w:type="spellEnd"/>
      <w:r w:rsidRPr="005740D2">
        <w:t xml:space="preserve">, the powerful </w:t>
      </w:r>
      <w:proofErr w:type="gramStart"/>
      <w:r w:rsidRPr="005740D2">
        <w:t>teachers</w:t>
      </w:r>
      <w:proofErr w:type="gramEnd"/>
      <w:r w:rsidRPr="005740D2">
        <w:t xml:space="preserve"> union boss, by striking a deal on education and labor reform with the PAN in the hopes of eroding union influence. The PRI has long known that Ms. </w:t>
      </w:r>
      <w:proofErr w:type="spellStart"/>
      <w:r w:rsidRPr="005740D2">
        <w:t>Gordillo's</w:t>
      </w:r>
      <w:proofErr w:type="spellEnd"/>
      <w:r w:rsidRPr="005740D2">
        <w:t xml:space="preserve"> support can make or break a presidential candidate, but the price to be paid has been very high for Mexico and its reform prospects</w:t>
      </w:r>
    </w:p>
    <w:p w:rsidR="00DB6AAB" w:rsidRDefault="00DB6AAB" w:rsidP="00DB6AAB">
      <w:r w:rsidRPr="005740D2">
        <w:t>With the congressional scene in its favor</w:t>
      </w:r>
      <w:r w:rsidRPr="005740D2">
        <w:rPr>
          <w:rStyle w:val="StyleBoldUnderline"/>
        </w:rPr>
        <w:t>, the new government could end up promoting an economic agenda which could combine the macroeconomic and monetary stability of its predecessors, but with a greater willingness to use public resources efficiently for the purpose of promoting growth</w:t>
      </w:r>
      <w:r w:rsidRPr="005740D2">
        <w:t xml:space="preserve"> and reducing poverty/inequality</w:t>
      </w:r>
      <w:r w:rsidRPr="005740D2">
        <w:rPr>
          <w:rStyle w:val="StyleBoldUnderline"/>
        </w:rPr>
        <w:t>. This could be by</w:t>
      </w:r>
      <w:r w:rsidRPr="005740D2">
        <w:t xml:space="preserve"> extending credit to SMEs, </w:t>
      </w:r>
      <w:r w:rsidRPr="005740D2">
        <w:rPr>
          <w:rStyle w:val="StyleBoldUnderline"/>
        </w:rPr>
        <w:t>investing in infrastructure,</w:t>
      </w:r>
      <w:r w:rsidRPr="005740D2">
        <w:t xml:space="preserve"> and broadening the social security system. Perhaps</w:t>
      </w:r>
      <w:r>
        <w:t xml:space="preserve"> growth would not reach the vaunted 6 percent or 7 percent promised so often by Mexico's presidential hopefuls, but even a structural shift of just one percentage point by the end of the term would make a massive difference in the longer run (Mexico's GDP would be over 40 percent higher by 2050).</w:t>
      </w:r>
    </w:p>
    <w:p w:rsidR="00DB6AAB" w:rsidRDefault="00DB6AAB" w:rsidP="00DB6AAB"/>
    <w:p w:rsidR="00DB6AAB" w:rsidRDefault="00DB6AAB" w:rsidP="00DB6AAB">
      <w:pPr>
        <w:pStyle w:val="Heading4"/>
      </w:pPr>
      <w:proofErr w:type="spellStart"/>
      <w:r>
        <w:t>NADBank</w:t>
      </w:r>
      <w:proofErr w:type="spellEnd"/>
      <w:r>
        <w:t xml:space="preserve"> popular—reforms solve PAN controversy and overwhelming support in Mexico for expanding its mandate </w:t>
      </w:r>
    </w:p>
    <w:p w:rsidR="00DB6AAB" w:rsidRDefault="00DB6AAB" w:rsidP="00DB6AAB">
      <w:pPr>
        <w:rPr>
          <w:rStyle w:val="StyleStyleBold12pt"/>
        </w:rPr>
      </w:pPr>
      <w:r>
        <w:rPr>
          <w:rStyle w:val="StyleStyleBold12pt"/>
        </w:rPr>
        <w:t>Navarro, Latin American Database Staff Writer, 06</w:t>
      </w:r>
    </w:p>
    <w:p w:rsidR="00DB6AAB" w:rsidRDefault="00DB6AAB" w:rsidP="00DB6AAB">
      <w:r w:rsidRPr="00E339FE">
        <w:lastRenderedPageBreak/>
        <w:t>[</w:t>
      </w:r>
      <w:r>
        <w:t xml:space="preserve">Carlos, “CONTROVERSIES OVER WATER RIGHTS, NADBANK &amp; MEXICAN ELECTION ARISE AT BORDER GOVERNORS CONFERENCE.”, </w:t>
      </w:r>
      <w:hyperlink r:id="rId26" w:history="1">
        <w:r w:rsidRPr="00101C7D">
          <w:rPr>
            <w:rStyle w:val="Hyperlink"/>
          </w:rPr>
          <w:t>http://www.thefreelibrary.com/CONTROVERSIES+OVER+WATER+RIGHTS,+NADBANK+%26+MEXICAN+ELECTION+ARISE+AT...-a0150701451</w:t>
        </w:r>
      </w:hyperlink>
      <w:r>
        <w:t xml:space="preserve">, accessed 7-15-13, GSK] </w:t>
      </w:r>
    </w:p>
    <w:p w:rsidR="00DB6AAB" w:rsidRDefault="00DB6AAB" w:rsidP="00DB6AAB">
      <w:r>
        <w:t xml:space="preserve">Moreira's </w:t>
      </w:r>
      <w:r w:rsidRPr="00B45C7D">
        <w:rPr>
          <w:rStyle w:val="StyleBoldUnderline"/>
        </w:rPr>
        <w:t>criticism of the Fox government for proposing to cut funding for NADBANK was accompanied by praise for</w:t>
      </w:r>
      <w:r>
        <w:t xml:space="preserve"> fellow </w:t>
      </w:r>
      <w:r w:rsidRPr="00B45C7D">
        <w:rPr>
          <w:rStyle w:val="StyleBoldUnderline"/>
        </w:rPr>
        <w:t>Gov.</w:t>
      </w:r>
      <w:r>
        <w:t xml:space="preserve"> Jose </w:t>
      </w:r>
      <w:proofErr w:type="spellStart"/>
      <w:r>
        <w:t>Natividad</w:t>
      </w:r>
      <w:proofErr w:type="spellEnd"/>
      <w:r>
        <w:t xml:space="preserve"> Gonzalez </w:t>
      </w:r>
      <w:proofErr w:type="spellStart"/>
      <w:r w:rsidRPr="00EC135E">
        <w:rPr>
          <w:rStyle w:val="StyleBoldUnderline"/>
        </w:rPr>
        <w:t>Paras</w:t>
      </w:r>
      <w:proofErr w:type="spellEnd"/>
      <w:r>
        <w:t xml:space="preserve"> of Nuevo Leon </w:t>
      </w:r>
      <w:r w:rsidRPr="00EC135E">
        <w:rPr>
          <w:rStyle w:val="StyleBoldUnderline"/>
        </w:rPr>
        <w:t>for committing state funds to keep the agency alive.</w:t>
      </w:r>
      <w:r>
        <w:t xml:space="preserve"> The Monterrey-based newspaper El Norte reported that the Nuevo Leon governor, a long-time supporter of NADBANK, traveled to Washington in April 2005 to plead with US senators to maintain US funding for the agency.</w:t>
      </w:r>
    </w:p>
    <w:p w:rsidR="00DB6AAB" w:rsidRDefault="00DB6AAB" w:rsidP="00DB6AAB">
      <w:r w:rsidRPr="00EC135E">
        <w:rPr>
          <w:rStyle w:val="StyleBoldUnderline"/>
        </w:rPr>
        <w:t>Despite</w:t>
      </w:r>
      <w:r>
        <w:t xml:space="preserve"> Gil </w:t>
      </w:r>
      <w:r w:rsidRPr="00EC135E">
        <w:rPr>
          <w:rStyle w:val="StyleBoldUnderline"/>
        </w:rPr>
        <w:t>Diaz's earlier proposal to cut funding for NADBANK, the institution will survive under a new structure.</w:t>
      </w:r>
      <w:r>
        <w:t xml:space="preserve"> According to the Rio Grande Guardian, a publication that covers the US-Mexico border area, </w:t>
      </w:r>
      <w:r w:rsidRPr="00EC135E">
        <w:rPr>
          <w:rStyle w:val="StyleBoldUnderline"/>
        </w:rPr>
        <w:t>the US and Mexican governments have decided not only to keep NADBANK but to expand and clarify its mission. "The reforms included simplifying the bank's credit process, expanding the geographical base of its operations,"</w:t>
      </w:r>
      <w:r>
        <w:t xml:space="preserve"> said the newsletter. The changes will also include a change in the NADBANK board to include directors from sister NAFTA organization, the Border Environment Cooperation Commission (BECC). </w:t>
      </w:r>
    </w:p>
    <w:p w:rsidR="00DB6AAB" w:rsidRPr="00EC135E" w:rsidRDefault="00DB6AAB" w:rsidP="00DB6AAB">
      <w:pPr>
        <w:rPr>
          <w:rStyle w:val="StyleBoldUnderline"/>
        </w:rPr>
      </w:pPr>
      <w:r>
        <w:t xml:space="preserve">SRE official Marti </w:t>
      </w:r>
      <w:proofErr w:type="spellStart"/>
      <w:r w:rsidRPr="00EC135E">
        <w:rPr>
          <w:rStyle w:val="StyleBoldUnderline"/>
        </w:rPr>
        <w:t>Ascencio</w:t>
      </w:r>
      <w:proofErr w:type="spellEnd"/>
      <w:r w:rsidRPr="00EC135E">
        <w:rPr>
          <w:rStyle w:val="StyleBoldUnderline"/>
        </w:rPr>
        <w:t xml:space="preserve"> confirmed the Fox administration's commitment to the institution, saying</w:t>
      </w:r>
      <w:r>
        <w:t xml:space="preserve"> in his opening-day speech that </w:t>
      </w:r>
      <w:r w:rsidRPr="00EC135E">
        <w:rPr>
          <w:rStyle w:val="StyleBoldUnderline"/>
        </w:rPr>
        <w:t xml:space="preserve">the government was "looking at NADBANK to play a more active role in the development of infrastructure." </w:t>
      </w:r>
    </w:p>
    <w:p w:rsidR="00DB6AAB" w:rsidRDefault="00DB6AAB" w:rsidP="00DB6AAB">
      <w:r>
        <w:t xml:space="preserve">Baja California Gov. Eugenio </w:t>
      </w:r>
      <w:proofErr w:type="spellStart"/>
      <w:r>
        <w:t>Elorduy</w:t>
      </w:r>
      <w:proofErr w:type="spellEnd"/>
      <w:r>
        <w:t xml:space="preserve"> </w:t>
      </w:r>
      <w:r w:rsidRPr="004B08F9">
        <w:rPr>
          <w:rStyle w:val="StyleBoldUnderline"/>
        </w:rPr>
        <w:t>Walter, the only governor who is a member o</w:t>
      </w:r>
      <w:r>
        <w:t xml:space="preserve">f Fox's center-right </w:t>
      </w:r>
      <w:proofErr w:type="spellStart"/>
      <w:r>
        <w:t>Partido</w:t>
      </w:r>
      <w:proofErr w:type="spellEnd"/>
      <w:r>
        <w:t xml:space="preserve"> </w:t>
      </w:r>
      <w:proofErr w:type="spellStart"/>
      <w:r>
        <w:t>Accion</w:t>
      </w:r>
      <w:proofErr w:type="spellEnd"/>
      <w:r>
        <w:t xml:space="preserve"> </w:t>
      </w:r>
      <w:proofErr w:type="spellStart"/>
      <w:r>
        <w:t>Nacional</w:t>
      </w:r>
      <w:proofErr w:type="spellEnd"/>
      <w:r>
        <w:t xml:space="preserve"> (</w:t>
      </w:r>
      <w:r w:rsidRPr="004B08F9">
        <w:rPr>
          <w:rStyle w:val="StyleBoldUnderline"/>
        </w:rPr>
        <w:t>PAN), also endorsed the bank.</w:t>
      </w:r>
      <w:r>
        <w:t xml:space="preserve"> "With the support of everyone present, </w:t>
      </w:r>
      <w:r w:rsidRPr="004B08F9">
        <w:rPr>
          <w:rStyle w:val="StyleBoldUnderline"/>
        </w:rPr>
        <w:t>we are going ensure that the bank has more resources to loan,"</w:t>
      </w:r>
      <w:r>
        <w:t xml:space="preserve"> said </w:t>
      </w:r>
      <w:proofErr w:type="spellStart"/>
      <w:r>
        <w:t>Elorduy</w:t>
      </w:r>
      <w:proofErr w:type="spellEnd"/>
      <w:r>
        <w:t xml:space="preserve">. </w:t>
      </w:r>
    </w:p>
    <w:p w:rsidR="00DB6AAB" w:rsidRDefault="00DB6AAB" w:rsidP="00DB6AAB"/>
    <w:p w:rsidR="00DB6AAB" w:rsidRDefault="00DB6AAB" w:rsidP="00DB6AAB">
      <w:pPr>
        <w:pStyle w:val="Heading4"/>
      </w:pPr>
      <w:r>
        <w:t xml:space="preserve">PAN supports the plan—want mandate expanded to include infrastructure </w:t>
      </w:r>
    </w:p>
    <w:p w:rsidR="00DB6AAB" w:rsidRDefault="00DB6AAB" w:rsidP="00DB6AAB">
      <w:pPr>
        <w:rPr>
          <w:rStyle w:val="StyleStyleBold12pt"/>
        </w:rPr>
      </w:pPr>
      <w:proofErr w:type="spellStart"/>
      <w:r>
        <w:rPr>
          <w:rStyle w:val="StyleStyleBold12pt"/>
        </w:rPr>
        <w:t>Ellingwood</w:t>
      </w:r>
      <w:proofErr w:type="spellEnd"/>
      <w:r>
        <w:rPr>
          <w:rStyle w:val="StyleStyleBold12pt"/>
        </w:rPr>
        <w:t>, LA Times staff writer, 01</w:t>
      </w:r>
    </w:p>
    <w:p w:rsidR="00DB6AAB" w:rsidRPr="00F3714F" w:rsidRDefault="00DB6AAB" w:rsidP="00DB6AAB">
      <w:r w:rsidRPr="00F3714F">
        <w:t>[</w:t>
      </w:r>
      <w:r>
        <w:t xml:space="preserve">Ken, 7-15-2001, LA Times, “U.S.-Mexico Bank Fizzling”, </w:t>
      </w:r>
      <w:hyperlink r:id="rId27" w:history="1">
        <w:r w:rsidRPr="00101C7D">
          <w:rPr>
            <w:rStyle w:val="Hyperlink"/>
          </w:rPr>
          <w:t>http://www.latinamericanstudies.org/mexico/us-mexico-bank.htm</w:t>
        </w:r>
      </w:hyperlink>
      <w:r>
        <w:t xml:space="preserve">, accessed 7-15-13, GSK]  </w:t>
      </w:r>
    </w:p>
    <w:p w:rsidR="00DB6AAB" w:rsidRDefault="00DB6AAB" w:rsidP="00DB6AAB">
      <w:r w:rsidRPr="004F3832">
        <w:rPr>
          <w:rStyle w:val="StyleBoldUnderline"/>
        </w:rPr>
        <w:t>The</w:t>
      </w:r>
      <w:r>
        <w:t xml:space="preserve"> sudden </w:t>
      </w:r>
      <w:r w:rsidRPr="004F3832">
        <w:rPr>
          <w:rStyle w:val="StyleBoldUnderline"/>
        </w:rPr>
        <w:t xml:space="preserve">focus on </w:t>
      </w:r>
      <w:proofErr w:type="spellStart"/>
      <w:r w:rsidRPr="004F3832">
        <w:rPr>
          <w:rStyle w:val="StyleBoldUnderline"/>
        </w:rPr>
        <w:t>NADBank</w:t>
      </w:r>
      <w:proofErr w:type="spellEnd"/>
      <w:r>
        <w:t xml:space="preserve">, set up to deal with problems such as waste treatment and disposal, </w:t>
      </w:r>
      <w:r w:rsidRPr="004F3832">
        <w:rPr>
          <w:rStyle w:val="StyleBoldUnderline"/>
        </w:rPr>
        <w:t>comes at a key moment.</w:t>
      </w:r>
      <w:r>
        <w:t xml:space="preserve"> </w:t>
      </w:r>
      <w:r w:rsidRPr="00441DA0">
        <w:rPr>
          <w:sz w:val="12"/>
        </w:rPr>
        <w:t xml:space="preserve">¶ </w:t>
      </w:r>
      <w:r w:rsidRPr="004F3832">
        <w:rPr>
          <w:rStyle w:val="StyleBoldUnderline"/>
        </w:rPr>
        <w:t>Mexico's president,</w:t>
      </w:r>
      <w:r>
        <w:t xml:space="preserve"> Vicente </w:t>
      </w:r>
      <w:r w:rsidRPr="004F3832">
        <w:rPr>
          <w:rStyle w:val="StyleBoldUnderline"/>
        </w:rPr>
        <w:t xml:space="preserve">Fox, has made clear his anxiety over the unused millions and Mexico's need for money to finance economic development throughout the </w:t>
      </w:r>
      <w:r w:rsidRPr="00441DA0">
        <w:rPr>
          <w:rStyle w:val="StyleBoldUnderline"/>
          <w:sz w:val="12"/>
        </w:rPr>
        <w:t xml:space="preserve">¶ </w:t>
      </w:r>
      <w:r w:rsidRPr="004F3832">
        <w:rPr>
          <w:rStyle w:val="StyleBoldUnderline"/>
        </w:rPr>
        <w:t>country.</w:t>
      </w:r>
      <w:r>
        <w:t xml:space="preserve"> </w:t>
      </w:r>
      <w:r w:rsidRPr="00441DA0">
        <w:rPr>
          <w:rStyle w:val="StyleBoldUnderline"/>
        </w:rPr>
        <w:t>He</w:t>
      </w:r>
      <w:r>
        <w:t xml:space="preserve"> </w:t>
      </w:r>
      <w:r w:rsidRPr="00441DA0">
        <w:rPr>
          <w:rStyle w:val="StyleBoldUnderline"/>
        </w:rPr>
        <w:t>has suggested that the bank could help infrastructure projects there that would further cement the economies of Mexico, the U.S.</w:t>
      </w:r>
      <w:r>
        <w:t xml:space="preserve"> </w:t>
      </w:r>
      <w:r w:rsidRPr="00441DA0">
        <w:rPr>
          <w:rStyle w:val="StyleBoldUnderline"/>
        </w:rPr>
        <w:t>and</w:t>
      </w:r>
      <w:r>
        <w:t xml:space="preserve"> Canada, linked by </w:t>
      </w:r>
      <w:r w:rsidRPr="00441DA0">
        <w:rPr>
          <w:sz w:val="12"/>
        </w:rPr>
        <w:t xml:space="preserve">¶ </w:t>
      </w:r>
      <w:r>
        <w:t xml:space="preserve">the </w:t>
      </w:r>
      <w:r w:rsidRPr="00441DA0">
        <w:rPr>
          <w:rStyle w:val="StyleBoldUnderline"/>
        </w:rPr>
        <w:t>N</w:t>
      </w:r>
      <w:r>
        <w:t xml:space="preserve">orth </w:t>
      </w:r>
      <w:r w:rsidRPr="00441DA0">
        <w:rPr>
          <w:rStyle w:val="StyleBoldUnderline"/>
        </w:rPr>
        <w:t>A</w:t>
      </w:r>
      <w:r>
        <w:t xml:space="preserve">merican </w:t>
      </w:r>
      <w:r w:rsidRPr="00441DA0">
        <w:rPr>
          <w:rStyle w:val="StyleBoldUnderline"/>
        </w:rPr>
        <w:t>F</w:t>
      </w:r>
      <w:r>
        <w:t xml:space="preserve">ree </w:t>
      </w:r>
      <w:r w:rsidRPr="00441DA0">
        <w:rPr>
          <w:rStyle w:val="StyleBoldUnderline"/>
        </w:rPr>
        <w:t>T</w:t>
      </w:r>
      <w:r>
        <w:t xml:space="preserve">rade </w:t>
      </w:r>
      <w:r w:rsidRPr="00441DA0">
        <w:rPr>
          <w:rStyle w:val="StyleBoldUnderline"/>
        </w:rPr>
        <w:t>A</w:t>
      </w:r>
      <w:r>
        <w:t>greement since 1994.</w:t>
      </w:r>
      <w:r w:rsidRPr="00441DA0">
        <w:rPr>
          <w:sz w:val="12"/>
        </w:rPr>
        <w:t xml:space="preserve">¶ </w:t>
      </w:r>
      <w:r w:rsidRPr="00441DA0">
        <w:rPr>
          <w:rStyle w:val="StyleBoldUnderline"/>
        </w:rPr>
        <w:t xml:space="preserve">Mexican officials say limiting </w:t>
      </w:r>
      <w:proofErr w:type="spellStart"/>
      <w:r w:rsidRPr="00441DA0">
        <w:rPr>
          <w:rStyle w:val="StyleBoldUnderline"/>
        </w:rPr>
        <w:t>NADBank</w:t>
      </w:r>
      <w:proofErr w:type="spellEnd"/>
      <w:r w:rsidRPr="00441DA0">
        <w:rPr>
          <w:rStyle w:val="StyleBoldUnderline"/>
        </w:rPr>
        <w:t xml:space="preserve"> to environmental work makes it likely that little of the money will be used.</w:t>
      </w:r>
      <w:r>
        <w:t xml:space="preserve"> Lending solely for water, sewer and trash projects </w:t>
      </w:r>
      <w:r w:rsidRPr="00441DA0">
        <w:rPr>
          <w:sz w:val="12"/>
        </w:rPr>
        <w:t xml:space="preserve">¶ </w:t>
      </w:r>
      <w:r>
        <w:t>has proved difficult, bank officials say, because those services generate little income that poor communities can use to repay the loans.</w:t>
      </w:r>
      <w:r w:rsidRPr="00441DA0">
        <w:rPr>
          <w:sz w:val="12"/>
        </w:rPr>
        <w:t xml:space="preserve">¶ </w:t>
      </w:r>
      <w:r w:rsidRPr="00441DA0">
        <w:rPr>
          <w:rStyle w:val="StyleBoldUnderline"/>
        </w:rPr>
        <w:t>Mexican</w:t>
      </w:r>
      <w:r>
        <w:t xml:space="preserve"> treasury </w:t>
      </w:r>
      <w:r w:rsidRPr="00441DA0">
        <w:rPr>
          <w:rStyle w:val="StyleBoldUnderline"/>
        </w:rPr>
        <w:t>officials propose freeing the money for</w:t>
      </w:r>
      <w:r>
        <w:t xml:space="preserve"> loans for energy, communications, housing and </w:t>
      </w:r>
      <w:r w:rsidRPr="00441DA0">
        <w:rPr>
          <w:rStyle w:val="StyleBoldUnderline"/>
        </w:rPr>
        <w:t>construction of other unspecified infrastructure projects.</w:t>
      </w:r>
      <w:r>
        <w:t xml:space="preserve"> The </w:t>
      </w:r>
      <w:r w:rsidRPr="00441DA0">
        <w:rPr>
          <w:sz w:val="12"/>
        </w:rPr>
        <w:t xml:space="preserve">¶ </w:t>
      </w:r>
      <w:r>
        <w:t xml:space="preserve">Fox administration's point man for the border, former Baja California Gov. Ernesto </w:t>
      </w:r>
      <w:proofErr w:type="spellStart"/>
      <w:r>
        <w:t>Ruffo</w:t>
      </w:r>
      <w:proofErr w:type="spellEnd"/>
      <w:r>
        <w:t xml:space="preserve">, told reporters in Mexico City last month that the </w:t>
      </w:r>
      <w:r w:rsidRPr="00D31D14">
        <w:t>funds could be blended</w:t>
      </w:r>
      <w:r>
        <w:t xml:space="preserve"> </w:t>
      </w:r>
      <w:r w:rsidRPr="00441DA0">
        <w:rPr>
          <w:sz w:val="12"/>
        </w:rPr>
        <w:t xml:space="preserve">¶ </w:t>
      </w:r>
      <w:r>
        <w:t>with help from government agencies and international banks to build highways, railroads, airports and seaports.</w:t>
      </w:r>
    </w:p>
    <w:p w:rsidR="00DB6AAB" w:rsidRPr="00DB6AAB" w:rsidRDefault="00DB6AAB" w:rsidP="00DB6AAB"/>
    <w:p w:rsidR="00435FFB" w:rsidRPr="005A58F2" w:rsidRDefault="00435FFB" w:rsidP="00435FFB">
      <w:pPr>
        <w:pStyle w:val="Heading1"/>
      </w:pPr>
      <w:proofErr w:type="spellStart"/>
      <w:r w:rsidRPr="005A58F2">
        <w:lastRenderedPageBreak/>
        <w:t>Neg</w:t>
      </w:r>
      <w:proofErr w:type="spellEnd"/>
    </w:p>
    <w:p w:rsidR="00435FFB" w:rsidRPr="005A58F2" w:rsidRDefault="00BF1592" w:rsidP="00435FFB">
      <w:pPr>
        <w:pStyle w:val="Heading2"/>
      </w:pPr>
      <w:r>
        <w:lastRenderedPageBreak/>
        <w:t>States</w:t>
      </w:r>
    </w:p>
    <w:p w:rsidR="00435FFB" w:rsidRPr="005A58F2" w:rsidRDefault="00435FFB" w:rsidP="00435FFB">
      <w:pPr>
        <w:pStyle w:val="Heading3"/>
        <w:rPr>
          <w:bCs w:val="0"/>
        </w:rPr>
      </w:pPr>
      <w:r w:rsidRPr="005A58F2">
        <w:rPr>
          <w:bCs w:val="0"/>
        </w:rPr>
        <w:lastRenderedPageBreak/>
        <w:t>AT - Health Care K2 US Econ Competitiveness</w:t>
      </w:r>
    </w:p>
    <w:p w:rsidR="00435FFB" w:rsidRPr="005A58F2" w:rsidRDefault="00435FFB" w:rsidP="00435FFB">
      <w:pPr>
        <w:pStyle w:val="Heading4"/>
        <w:rPr>
          <w:bCs w:val="0"/>
        </w:rPr>
      </w:pPr>
      <w:r w:rsidRPr="005A58F2">
        <w:rPr>
          <w:bCs w:val="0"/>
        </w:rPr>
        <w:t>Health care harms competitiveness - public crowd out</w:t>
      </w:r>
    </w:p>
    <w:p w:rsidR="00435FFB" w:rsidRPr="005A58F2" w:rsidRDefault="00435FFB" w:rsidP="00435FFB">
      <w:pPr>
        <w:rPr>
          <w:rStyle w:val="StyleStyleBold12pt"/>
        </w:rPr>
      </w:pPr>
      <w:proofErr w:type="spellStart"/>
      <w:r w:rsidRPr="005A58F2">
        <w:rPr>
          <w:rStyle w:val="StyleStyleBold12pt"/>
        </w:rPr>
        <w:t>Chernew</w:t>
      </w:r>
      <w:proofErr w:type="spellEnd"/>
      <w:r w:rsidRPr="005A58F2">
        <w:rPr>
          <w:rStyle w:val="StyleStyleBold12pt"/>
        </w:rPr>
        <w:t>, Professor of Health Care Policy at Harvard Medical School , and Levy , Scholar at the International Economics Program of the American Enterprise Institute , 11</w:t>
      </w:r>
    </w:p>
    <w:p w:rsidR="00435FFB" w:rsidRPr="005A58F2" w:rsidRDefault="00435FFB" w:rsidP="00435FFB">
      <w:r w:rsidRPr="005A58F2">
        <w:t>[Michael E. and Philip I</w:t>
      </w:r>
      <w:proofErr w:type="gramStart"/>
      <w:r w:rsidRPr="005A58F2">
        <w:t>. ,</w:t>
      </w:r>
      <w:proofErr w:type="gramEnd"/>
      <w:r w:rsidRPr="005A58F2">
        <w:t xml:space="preserve"> 9-29-11 , American Enterprise Institute , "American Competitiveness and the Health Care System" , http://www.aei.org/files/2011/09/29/Health%20Competitiveness%20-%20Chernew%20and%20Levy%208-27.pdf , pgs. 23-24, Accessed: 7-17-13 , JC]</w:t>
      </w:r>
    </w:p>
    <w:p w:rsidR="00435FFB" w:rsidRPr="005A58F2" w:rsidRDefault="00435FFB" w:rsidP="00435FFB"/>
    <w:p w:rsidR="00435FFB" w:rsidRDefault="00435FFB" w:rsidP="00435FFB">
      <w:pPr>
        <w:rPr>
          <w:rStyle w:val="StyleBoldUnderline"/>
        </w:rPr>
      </w:pPr>
      <w:r w:rsidRPr="005A58F2">
        <w:t xml:space="preserve">To this point, our discussion has largely addressed </w:t>
      </w:r>
      <w:r w:rsidRPr="005A58F2">
        <w:rPr>
          <w:rStyle w:val="StyleBoldUnderline"/>
        </w:rPr>
        <w:t>the potential ¶ disadvantages of costly private financing and provision of health care,</w:t>
      </w:r>
      <w:r w:rsidRPr="005A58F2">
        <w:t xml:space="preserve"> </w:t>
      </w:r>
      <w:r w:rsidRPr="005A58F2">
        <w:rPr>
          <w:sz w:val="12"/>
        </w:rPr>
        <w:t xml:space="preserve">¶ </w:t>
      </w:r>
      <w:r w:rsidRPr="005A58F2">
        <w:t xml:space="preserve">mostly channeled through employers. It is worth noting, however, that the </w:t>
      </w:r>
      <w:r w:rsidRPr="005A58F2">
        <w:rPr>
          <w:sz w:val="12"/>
        </w:rPr>
        <w:t xml:space="preserve">¶ </w:t>
      </w:r>
      <w:r w:rsidRPr="005A58F2">
        <w:t xml:space="preserve">proper comparison is not to free provision of health care but to viable </w:t>
      </w:r>
      <w:r w:rsidRPr="005A58F2">
        <w:rPr>
          <w:sz w:val="12"/>
        </w:rPr>
        <w:t xml:space="preserve">¶ </w:t>
      </w:r>
      <w:r w:rsidRPr="005A58F2">
        <w:t xml:space="preserve">alternative systems. The dominant alternative system in the world is public </w:t>
      </w:r>
      <w:r w:rsidRPr="005A58F2">
        <w:rPr>
          <w:sz w:val="12"/>
        </w:rPr>
        <w:t xml:space="preserve">¶ </w:t>
      </w:r>
      <w:r w:rsidRPr="005A58F2">
        <w:t xml:space="preserve">provision of insurance (and in some cases care) financed by taxes and </w:t>
      </w:r>
      <w:r w:rsidRPr="005A58F2">
        <w:rPr>
          <w:sz w:val="12"/>
        </w:rPr>
        <w:t xml:space="preserve">¶ </w:t>
      </w:r>
      <w:r w:rsidRPr="005A58F2">
        <w:t xml:space="preserve">generally more heavily regulated. These systems generally </w:t>
      </w:r>
      <w:r w:rsidRPr="005A58F2">
        <w:rPr>
          <w:rStyle w:val="StyleBoldUnderline"/>
        </w:rPr>
        <w:t xml:space="preserve">include </w:t>
      </w:r>
      <w:r w:rsidRPr="005A58F2">
        <w:t xml:space="preserve">some </w:t>
      </w:r>
      <w:r w:rsidRPr="005A58F2">
        <w:rPr>
          <w:sz w:val="12"/>
        </w:rPr>
        <w:t xml:space="preserve">¶ </w:t>
      </w:r>
      <w:r w:rsidRPr="005A58F2">
        <w:t xml:space="preserve">form of mandated (or automatic) coverage. Of course in the US, there is a </w:t>
      </w:r>
      <w:r w:rsidRPr="005A58F2">
        <w:rPr>
          <w:sz w:val="12"/>
        </w:rPr>
        <w:t xml:space="preserve">¶ </w:t>
      </w:r>
      <w:r w:rsidRPr="005A58F2">
        <w:t xml:space="preserve">large (and soon to be larger) public system including Medicare and </w:t>
      </w:r>
      <w:r w:rsidRPr="005A58F2">
        <w:rPr>
          <w:sz w:val="12"/>
        </w:rPr>
        <w:t xml:space="preserve">¶ </w:t>
      </w:r>
      <w:r w:rsidRPr="005A58F2">
        <w:t xml:space="preserve">Medicaid. There are important costs associated with a tax financed system that can </w:t>
      </w:r>
      <w:r w:rsidRPr="005A58F2">
        <w:rPr>
          <w:sz w:val="12"/>
        </w:rPr>
        <w:t xml:space="preserve">¶ </w:t>
      </w:r>
      <w:r w:rsidRPr="005A58F2">
        <w:t xml:space="preserve">parallel those of employer-provided insurance. The extent of those costs will depend on the efficiency of tax systems, which lies beyond the scope of this </w:t>
      </w:r>
      <w:r w:rsidRPr="005A58F2">
        <w:rPr>
          <w:sz w:val="12"/>
        </w:rPr>
        <w:t xml:space="preserve">¶ </w:t>
      </w:r>
      <w:r w:rsidRPr="005A58F2">
        <w:t>paper.</w:t>
      </w:r>
      <w:r w:rsidRPr="005A58F2">
        <w:rPr>
          <w:sz w:val="12"/>
        </w:rPr>
        <w:t xml:space="preserve">¶ </w:t>
      </w:r>
      <w:r w:rsidRPr="005A58F2">
        <w:t xml:space="preserve">However, we note </w:t>
      </w:r>
      <w:proofErr w:type="gramStart"/>
      <w:r w:rsidRPr="005A58F2">
        <w:rPr>
          <w:rStyle w:val="StyleBoldUnderline"/>
        </w:rPr>
        <w:t>one potential inefficiency</w:t>
      </w:r>
      <w:proofErr w:type="gramEnd"/>
      <w:r w:rsidRPr="005A58F2">
        <w:rPr>
          <w:rStyle w:val="StyleBoldUnderline"/>
        </w:rPr>
        <w:t xml:space="preserve"> associated with taxes that might ¶ affect competitiveness: crowding out of other public investments</w:t>
      </w:r>
      <w:r w:rsidRPr="005A58F2">
        <w:t xml:space="preserve">. </w:t>
      </w:r>
      <w:r w:rsidRPr="005A58F2">
        <w:rPr>
          <w:sz w:val="12"/>
        </w:rPr>
        <w:t xml:space="preserve">¶ </w:t>
      </w:r>
      <w:r w:rsidRPr="005A58F2">
        <w:t xml:space="preserve">Specifically, if voters have a limit regarding the absolute rate of taxation </w:t>
      </w:r>
      <w:r w:rsidRPr="005A58F2">
        <w:rPr>
          <w:sz w:val="12"/>
        </w:rPr>
        <w:t xml:space="preserve">¶ </w:t>
      </w:r>
      <w:r w:rsidRPr="005A58F2">
        <w:t xml:space="preserve">they will tolerate, </w:t>
      </w:r>
      <w:r w:rsidRPr="005A58F2">
        <w:rPr>
          <w:rStyle w:val="StyleBoldUnderline"/>
        </w:rPr>
        <w:t>health care spending will divert resources away from other ¶ activities such as building infrastructure or education.(</w:t>
      </w:r>
      <w:r w:rsidRPr="005A58F2">
        <w:t>Reinhardt 1989</w:t>
      </w:r>
      <w:r w:rsidRPr="005A58F2">
        <w:rPr>
          <w:rStyle w:val="StyleBoldUnderline"/>
        </w:rPr>
        <w:t>) Such ¶ a diversion can impact the development of human capital or infrastructure ¶ that promoted economic activity</w:t>
      </w:r>
      <w:r w:rsidRPr="005A58F2">
        <w:t xml:space="preserve">. Clearly that can affect wellbeing. </w:t>
      </w:r>
      <w:r w:rsidRPr="005A58F2">
        <w:rPr>
          <w:rStyle w:val="StyleBoldUnderline"/>
        </w:rPr>
        <w:t>It will</w:t>
      </w:r>
      <w:r w:rsidRPr="005A58F2">
        <w:t xml:space="preserve"> </w:t>
      </w:r>
      <w:r w:rsidRPr="005A58F2">
        <w:rPr>
          <w:rStyle w:val="StyleBoldUnderline"/>
        </w:rPr>
        <w:t>¶ affect competitiveness if it drives away desirable industries or jobs</w:t>
      </w:r>
      <w:r w:rsidRPr="005A58F2">
        <w:t>.</w:t>
      </w:r>
      <w:r w:rsidRPr="005A58F2">
        <w:rPr>
          <w:sz w:val="12"/>
        </w:rPr>
        <w:t xml:space="preserve">¶ </w:t>
      </w:r>
      <w:r w:rsidRPr="005A58F2">
        <w:t xml:space="preserve">Overall two broad observations related to tax financed coverage and </w:t>
      </w:r>
      <w:r w:rsidRPr="005A58F2">
        <w:rPr>
          <w:sz w:val="12"/>
        </w:rPr>
        <w:t xml:space="preserve">¶ </w:t>
      </w:r>
      <w:r w:rsidRPr="005A58F2">
        <w:t xml:space="preserve">provision of care apply: </w:t>
      </w:r>
      <w:proofErr w:type="spellStart"/>
      <w:r w:rsidRPr="005A58F2">
        <w:t>i</w:t>
      </w:r>
      <w:proofErr w:type="spellEnd"/>
      <w:r w:rsidRPr="005A58F2">
        <w:t xml:space="preserve">) the less efficient the system of taxation, the </w:t>
      </w:r>
      <w:r w:rsidRPr="005A58F2">
        <w:rPr>
          <w:sz w:val="12"/>
        </w:rPr>
        <w:t xml:space="preserve">¶ </w:t>
      </w:r>
      <w:r w:rsidRPr="005A58F2">
        <w:t xml:space="preserve">costlier public provision will be; ii) the more U.S. costs reflect inefficiencies </w:t>
      </w:r>
      <w:r w:rsidRPr="005A58F2">
        <w:rPr>
          <w:sz w:val="12"/>
        </w:rPr>
        <w:t xml:space="preserve">¶ </w:t>
      </w:r>
      <w:r w:rsidRPr="005A58F2">
        <w:t xml:space="preserve">as opposed to greater quality or quantity, the more desirable an efficient </w:t>
      </w:r>
      <w:r w:rsidRPr="005A58F2">
        <w:rPr>
          <w:sz w:val="12"/>
        </w:rPr>
        <w:t xml:space="preserve">¶ </w:t>
      </w:r>
      <w:r w:rsidRPr="005A58F2">
        <w:t xml:space="preserve">system of public provision of care (or more heavily regulated private </w:t>
      </w:r>
      <w:r w:rsidRPr="005A58F2">
        <w:rPr>
          <w:sz w:val="12"/>
        </w:rPr>
        <w:t xml:space="preserve">¶ </w:t>
      </w:r>
      <w:r w:rsidRPr="005A58F2">
        <w:t xml:space="preserve">provision) will look. </w:t>
      </w:r>
      <w:r w:rsidRPr="005A58F2">
        <w:rPr>
          <w:rStyle w:val="StyleBoldUnderline"/>
        </w:rPr>
        <w:t>Yet while the relative desirability of the American ¶ system will depend on the distortions associated with taxes and the ¶ inefficiencies through the public and private health care sectors, the impact ¶ of those features on competiveness reflects their impact on desirable jobs ¶ and industries.</w:t>
      </w:r>
      <w:r>
        <w:rPr>
          <w:rStyle w:val="StyleBoldUnderline"/>
        </w:rPr>
        <w:t xml:space="preserve"> </w:t>
      </w:r>
    </w:p>
    <w:p w:rsidR="00DB6AAB" w:rsidRDefault="00DB6AAB" w:rsidP="00435FFB">
      <w:pPr>
        <w:rPr>
          <w:rStyle w:val="StyleBoldUnderline"/>
        </w:rPr>
      </w:pPr>
    </w:p>
    <w:p w:rsidR="00DB6AAB" w:rsidRPr="00DB6AAB" w:rsidRDefault="00DB6AAB" w:rsidP="00DB6AAB">
      <w:pPr>
        <w:pStyle w:val="Heading2"/>
      </w:pPr>
      <w:r>
        <w:lastRenderedPageBreak/>
        <w:t>Mexican Politics</w:t>
      </w:r>
    </w:p>
    <w:p w:rsidR="00DB6AAB" w:rsidRPr="00012242" w:rsidRDefault="00DB6AAB" w:rsidP="00DB6AAB">
      <w:pPr>
        <w:pStyle w:val="Heading3"/>
      </w:pPr>
      <w:r>
        <w:lastRenderedPageBreak/>
        <w:t>Plan Unpopular</w:t>
      </w:r>
    </w:p>
    <w:p w:rsidR="00DB6AAB" w:rsidRDefault="00DB6AAB" w:rsidP="00DB6AAB">
      <w:pPr>
        <w:pStyle w:val="Heading4"/>
      </w:pPr>
      <w:r>
        <w:t xml:space="preserve">Nieto </w:t>
      </w:r>
      <w:r w:rsidRPr="00D51FF6">
        <w:t>will</w:t>
      </w:r>
      <w:r>
        <w:t xml:space="preserve"> have to us PC to push </w:t>
      </w:r>
      <w:proofErr w:type="spellStart"/>
      <w:r>
        <w:t>NADbank</w:t>
      </w:r>
      <w:proofErr w:type="spellEnd"/>
      <w:r>
        <w:t xml:space="preserve">. </w:t>
      </w:r>
    </w:p>
    <w:p w:rsidR="00DB6AAB" w:rsidRPr="00D51FF6" w:rsidRDefault="00DB6AAB" w:rsidP="00DB6AAB">
      <w:pPr>
        <w:rPr>
          <w:rStyle w:val="StyleStyleBold12pt"/>
        </w:rPr>
      </w:pPr>
      <w:proofErr w:type="spellStart"/>
      <w:r w:rsidRPr="00D51FF6">
        <w:rPr>
          <w:rStyle w:val="StyleStyleBold12pt"/>
        </w:rPr>
        <w:t>Grabinsky</w:t>
      </w:r>
      <w:proofErr w:type="spellEnd"/>
      <w:r>
        <w:rPr>
          <w:rStyle w:val="StyleStyleBold12pt"/>
        </w:rPr>
        <w:t>, MPP student at the Harris School of Public Policy,</w:t>
      </w:r>
      <w:r w:rsidRPr="00D51FF6">
        <w:rPr>
          <w:rStyle w:val="StyleStyleBold12pt"/>
        </w:rPr>
        <w:t xml:space="preserve"> 13</w:t>
      </w:r>
    </w:p>
    <w:p w:rsidR="00DB6AAB" w:rsidRDefault="00DB6AAB" w:rsidP="00DB6AAB">
      <w:r w:rsidRPr="005740D2">
        <w:t xml:space="preserve">[Jonathan, February 14, Chicago Policy Review, “Open Borders: Collaboration </w:t>
      </w:r>
      <w:proofErr w:type="gramStart"/>
      <w:r w:rsidRPr="005740D2">
        <w:t>Between</w:t>
      </w:r>
      <w:proofErr w:type="gramEnd"/>
      <w:r w:rsidRPr="005740D2">
        <w:t xml:space="preserve"> Mexico and the U.S.”, </w:t>
      </w:r>
      <w:hyperlink r:id="rId28" w:history="1">
        <w:r w:rsidRPr="005740D2">
          <w:rPr>
            <w:rStyle w:val="Hyperlink"/>
          </w:rPr>
          <w:t>http://chicagopolicyreview.org/2013/02/14/5011/</w:t>
        </w:r>
      </w:hyperlink>
      <w:r w:rsidRPr="005740D2">
        <w:t>, accessed 7/15, CC]</w:t>
      </w:r>
    </w:p>
    <w:p w:rsidR="00DB6AAB" w:rsidRDefault="00DB6AAB" w:rsidP="00DB6AAB">
      <w:r>
        <w:t xml:space="preserve">I sympathize with those in the United States that support Mexico’s ongoing judicial reform, training police officers at the border, and the modernization of the US-Mexico border. Back in 2006, I carried out the first study ever done examining the causes behind the North American Development Bank’s (NADBANK) failure to boost bilateral cooperation on infrastructure development. I was glad to see that, in 2011, </w:t>
      </w:r>
      <w:r w:rsidRPr="00D51FF6">
        <w:rPr>
          <w:rStyle w:val="StyleBoldUnderline"/>
        </w:rPr>
        <w:t>a bill was introduced in the US Congress promoting projects financed by NADBANK. Unfortunately, the bill has not yet been enacte</w:t>
      </w:r>
      <w:r>
        <w:t>d and the potential benefits of greater trade between both countries are being hampered by a lack of investment in infrastructure development. For example, we are using ports of entry that were built more than 40 years ago to transport goods across the border.</w:t>
      </w:r>
    </w:p>
    <w:p w:rsidR="00DB6AAB" w:rsidRDefault="00DB6AAB" w:rsidP="00DB6AAB">
      <w:r>
        <w:t xml:space="preserve">I think that </w:t>
      </w:r>
      <w:r w:rsidRPr="00D51FF6">
        <w:rPr>
          <w:rStyle w:val="StyleBoldUnderline"/>
        </w:rPr>
        <w:t>there is plenty of work to be done in improving infrastructure, competitiveness, and communication between both countries. What we need is strong leadership to push all of these issues onto the agenda. And, as I said, such an initiative has to come from Mexico</w:t>
      </w:r>
      <w:r>
        <w:t>.</w:t>
      </w:r>
    </w:p>
    <w:p w:rsidR="00DB6AAB" w:rsidRDefault="00DB6AAB" w:rsidP="00DB6AAB"/>
    <w:p w:rsidR="00DB6AAB" w:rsidRDefault="00DB6AAB" w:rsidP="00DB6AAB">
      <w:pPr>
        <w:pStyle w:val="Heading4"/>
      </w:pPr>
      <w:proofErr w:type="spellStart"/>
      <w:r>
        <w:t>NADBank</w:t>
      </w:r>
      <w:proofErr w:type="spellEnd"/>
      <w:r>
        <w:t xml:space="preserve"> sparks PAN controversy—lack of coordination creates disputes  </w:t>
      </w:r>
    </w:p>
    <w:p w:rsidR="00DB6AAB" w:rsidRDefault="00DB6AAB" w:rsidP="00DB6AAB">
      <w:pPr>
        <w:rPr>
          <w:rStyle w:val="StyleStyleBold12pt"/>
        </w:rPr>
      </w:pPr>
      <w:r>
        <w:rPr>
          <w:rStyle w:val="StyleStyleBold12pt"/>
        </w:rPr>
        <w:t>Navarro, Latin American Database Staff Writer, 06</w:t>
      </w:r>
    </w:p>
    <w:p w:rsidR="00DB6AAB" w:rsidRPr="00E339FE" w:rsidRDefault="00DB6AAB" w:rsidP="00DB6AAB">
      <w:r w:rsidRPr="00E339FE">
        <w:t>[</w:t>
      </w:r>
      <w:r>
        <w:t xml:space="preserve">Carlos, “CONTROVERSIES OVER WATER RIGHTS, NADBANK &amp; MEXICAN ELECTION ARISE AT BORDER GOVERNORS CONFERENCE.”, </w:t>
      </w:r>
      <w:hyperlink r:id="rId29" w:history="1">
        <w:r w:rsidRPr="00101C7D">
          <w:rPr>
            <w:rStyle w:val="Hyperlink"/>
          </w:rPr>
          <w:t>http://www.thefreelibrary.com/CONTROVERSIES+OVER+WATER+RIGHTS,+NADBANK+%26+MEXICAN+ELECTION+ARISE+AT...-a0150701451</w:t>
        </w:r>
      </w:hyperlink>
      <w:r>
        <w:t xml:space="preserve">, accessed 7-15-13, GSK] </w:t>
      </w:r>
    </w:p>
    <w:p w:rsidR="00DB6AAB" w:rsidRDefault="00DB6AAB" w:rsidP="00DB6AAB">
      <w:r w:rsidRPr="00DA139A">
        <w:rPr>
          <w:rStyle w:val="StyleBoldUnderline"/>
        </w:rPr>
        <w:t>Another controversy that surfaced</w:t>
      </w:r>
      <w:r>
        <w:t xml:space="preserve"> during the governors' closing statements </w:t>
      </w:r>
      <w:r w:rsidRPr="00DA139A">
        <w:rPr>
          <w:rStyle w:val="StyleBoldUnderline"/>
        </w:rPr>
        <w:t>was the Fox administration's lukewarm support for NADBANK</w:t>
      </w:r>
      <w:r>
        <w:t>, an agency created under NAFTA to help fund infrastructure projects along the US-Mexico border, which has had moderate success.</w:t>
      </w:r>
    </w:p>
    <w:p w:rsidR="00DB6AAB" w:rsidRDefault="00DB6AAB" w:rsidP="00DB6AAB">
      <w:r>
        <w:t xml:space="preserve">Without mentioning any specific official, Coahuila Gov. </w:t>
      </w:r>
      <w:proofErr w:type="spellStart"/>
      <w:r>
        <w:t>Humberto</w:t>
      </w:r>
      <w:proofErr w:type="spellEnd"/>
      <w:r>
        <w:t xml:space="preserve"> Moreira </w:t>
      </w:r>
      <w:r w:rsidRPr="00F528FB">
        <w:rPr>
          <w:rStyle w:val="StyleBoldUnderline"/>
        </w:rPr>
        <w:t>Valdes harshly criticized the Fox administration for a "lack of common sense" because of a proposal earlier this year to eliminate funding for NADBANK.</w:t>
      </w:r>
      <w:r>
        <w:t xml:space="preserve"> The proposal was not widely reported, but mentioned in a business-related column in the Mexico City daily newspaper </w:t>
      </w:r>
      <w:proofErr w:type="spellStart"/>
      <w:r>
        <w:t>Reforma</w:t>
      </w:r>
      <w:proofErr w:type="spellEnd"/>
      <w:r>
        <w:t>, which quoted Finance Secretary Francisco Gil Diaz as saying that Mexico was thinking of "liquidating its participation in NADBANK."</w:t>
      </w:r>
    </w:p>
    <w:p w:rsidR="00DB6AAB" w:rsidRDefault="00DB6AAB" w:rsidP="00DB6AAB">
      <w:r>
        <w:t xml:space="preserve">Of the five Mexican border governors who belong to the long-governing </w:t>
      </w:r>
      <w:proofErr w:type="spellStart"/>
      <w:r>
        <w:t>Partido</w:t>
      </w:r>
      <w:proofErr w:type="spellEnd"/>
      <w:r>
        <w:t xml:space="preserve"> </w:t>
      </w:r>
      <w:proofErr w:type="spellStart"/>
      <w:r>
        <w:t>Revolucionario</w:t>
      </w:r>
      <w:proofErr w:type="spellEnd"/>
      <w:r>
        <w:t xml:space="preserve"> </w:t>
      </w:r>
      <w:proofErr w:type="spellStart"/>
      <w:r>
        <w:t>Institucional</w:t>
      </w:r>
      <w:proofErr w:type="spellEnd"/>
      <w:r>
        <w:t xml:space="preserve"> (PRI), Moreira has had the rockiest relationship with the Fox government. The Coahuila and federal governments continue to hold each other responsible for the fatal accident at the Pasta de Conchos coal mine in March of this year (see </w:t>
      </w:r>
      <w:proofErr w:type="spellStart"/>
      <w:r>
        <w:t>SourceMex</w:t>
      </w:r>
      <w:proofErr w:type="spellEnd"/>
      <w:r>
        <w:t xml:space="preserve">, 200603-01). </w:t>
      </w:r>
    </w:p>
    <w:p w:rsidR="00DB6AAB" w:rsidRPr="005A58F2" w:rsidRDefault="00DB6AAB" w:rsidP="00DB6AAB">
      <w:r w:rsidRPr="00F528FB">
        <w:rPr>
          <w:rStyle w:val="StyleBoldUnderline"/>
        </w:rPr>
        <w:t>The proposal to close down NADBANK was tied to the perception that the institution has been ineffective,</w:t>
      </w:r>
      <w:r>
        <w:t xml:space="preserve"> partly </w:t>
      </w:r>
      <w:r w:rsidRPr="00F528FB">
        <w:rPr>
          <w:rStyle w:val="StyleBoldUnderline"/>
        </w:rPr>
        <w:t>because of a lack of cooperation between the US and Mexican governments in setting its policies.</w:t>
      </w:r>
      <w:r>
        <w:t xml:space="preserve"> "The problem is that [the bank] was created with normative restrictions," </w:t>
      </w:r>
      <w:proofErr w:type="spellStart"/>
      <w:r>
        <w:t>Reforma</w:t>
      </w:r>
      <w:proofErr w:type="spellEnd"/>
      <w:r>
        <w:t xml:space="preserve"> columnist Alberto Aguilar said in January. </w:t>
      </w:r>
    </w:p>
    <w:p w:rsidR="00766162" w:rsidRDefault="00766162" w:rsidP="00766162">
      <w:pPr>
        <w:pStyle w:val="Heading2"/>
      </w:pPr>
      <w:r>
        <w:lastRenderedPageBreak/>
        <w:t xml:space="preserve">Domestic politics </w:t>
      </w:r>
    </w:p>
    <w:p w:rsidR="00766162" w:rsidRPr="00012242" w:rsidRDefault="00766162" w:rsidP="00766162">
      <w:pPr>
        <w:pStyle w:val="Heading3"/>
      </w:pPr>
      <w:r>
        <w:lastRenderedPageBreak/>
        <w:t>Plan Unpopular</w:t>
      </w:r>
    </w:p>
    <w:p w:rsidR="00766162" w:rsidRDefault="00766162" w:rsidP="00766162">
      <w:pPr>
        <w:pStyle w:val="Heading4"/>
      </w:pPr>
      <w:proofErr w:type="spellStart"/>
      <w:r>
        <w:t>NADBank</w:t>
      </w:r>
      <w:proofErr w:type="spellEnd"/>
      <w:r>
        <w:t xml:space="preserve"> will require Obama’s political capital. </w:t>
      </w:r>
    </w:p>
    <w:p w:rsidR="00766162" w:rsidRPr="00F43196" w:rsidRDefault="00766162" w:rsidP="00766162">
      <w:pPr>
        <w:rPr>
          <w:rStyle w:val="StyleStyleBold12pt"/>
        </w:rPr>
      </w:pPr>
      <w:proofErr w:type="spellStart"/>
      <w:r w:rsidRPr="00F43196">
        <w:rPr>
          <w:rStyle w:val="StyleStyleBold12pt"/>
        </w:rPr>
        <w:t>Leising</w:t>
      </w:r>
      <w:proofErr w:type="spellEnd"/>
      <w:r w:rsidRPr="00F43196">
        <w:rPr>
          <w:rStyle w:val="StyleStyleBold12pt"/>
        </w:rPr>
        <w:t>, Berkley journalism graduate school, No date</w:t>
      </w:r>
    </w:p>
    <w:p w:rsidR="00766162" w:rsidRDefault="00766162" w:rsidP="00766162">
      <w:r>
        <w:t xml:space="preserve">[Matt, “EL PASO: NADBANK”, </w:t>
      </w:r>
      <w:hyperlink r:id="rId30" w:history="1">
        <w:r w:rsidRPr="0006744B">
          <w:rPr>
            <w:rStyle w:val="Hyperlink"/>
          </w:rPr>
          <w:t>http://journalism.berkeley.edu/projects/border/elpasonadbank.html</w:t>
        </w:r>
      </w:hyperlink>
      <w:r>
        <w:t xml:space="preserve">, accessed 7/15, CC] </w:t>
      </w:r>
    </w:p>
    <w:p w:rsidR="00DB6AAB" w:rsidRPr="00766162" w:rsidRDefault="00766162" w:rsidP="00766162">
      <w:r>
        <w:t>That bank is the North American Development Bank (</w:t>
      </w:r>
      <w:proofErr w:type="spellStart"/>
      <w:r>
        <w:t>NADBank</w:t>
      </w:r>
      <w:proofErr w:type="spellEnd"/>
      <w:r>
        <w:t xml:space="preserve">). Along with its sister institution, the Border Environment Cooperation Commission (BECC), headquartered in Ciudad Juarez, Mexico, </w:t>
      </w:r>
      <w:proofErr w:type="spellStart"/>
      <w:r w:rsidRPr="00F43196">
        <w:rPr>
          <w:rStyle w:val="StyleBoldUnderline"/>
        </w:rPr>
        <w:t>NADBank</w:t>
      </w:r>
      <w:proofErr w:type="spellEnd"/>
      <w:r w:rsidRPr="00F43196">
        <w:rPr>
          <w:rStyle w:val="StyleBoldUnderline"/>
        </w:rPr>
        <w:t xml:space="preserve"> was created under intense political pressure and maneuvering in 1993 when the Clinton Administration was pushing through its plan for NAFTA. To muster enough votes to pass the treaty, which was originally negotiated under the Bush Administration, President Clinton had to not only convince Republicans to side with a president they clearly did not trust, but also had to persuade the historically pro-labor and </w:t>
      </w:r>
      <w:proofErr w:type="spellStart"/>
      <w:r w:rsidRPr="00F43196">
        <w:rPr>
          <w:rStyle w:val="StyleBoldUnderline"/>
        </w:rPr>
        <w:t>environmenally</w:t>
      </w:r>
      <w:proofErr w:type="spellEnd"/>
      <w:r w:rsidRPr="00F43196">
        <w:rPr>
          <w:rStyle w:val="StyleBoldUnderline"/>
        </w:rPr>
        <w:t xml:space="preserve"> conscious Democrats in Congress that the treaty wouldn't drain American manufacturing jobs and ruin the environment in the </w:t>
      </w:r>
      <w:proofErr w:type="gramStart"/>
      <w:r w:rsidRPr="00F43196">
        <w:rPr>
          <w:rStyle w:val="StyleBoldUnderline"/>
        </w:rPr>
        <w:t>process</w:t>
      </w:r>
      <w:r>
        <w:t xml:space="preserve"> .</w:t>
      </w:r>
      <w:proofErr w:type="gramEnd"/>
      <w:r>
        <w:t xml:space="preserve"> In the end, Clinton succeeded, even surpassing the number of votes needed by 34, when NAFTA - along with an environmental and labor side agreement - was passed on November 17, </w:t>
      </w:r>
      <w:proofErr w:type="gramStart"/>
      <w:r>
        <w:t>1993 .</w:t>
      </w:r>
      <w:proofErr w:type="gramEnd"/>
    </w:p>
    <w:sectPr w:rsidR="00DB6AAB" w:rsidRPr="00766162" w:rsidSect="00B75563">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1E4E" w:rsidRDefault="00161E4E" w:rsidP="005F5576">
      <w:r>
        <w:separator/>
      </w:r>
    </w:p>
  </w:endnote>
  <w:endnote w:type="continuationSeparator" w:id="0">
    <w:p w:rsidR="00161E4E" w:rsidRDefault="00161E4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34C8" w:rsidRDefault="00FD34C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34C8" w:rsidRDefault="00FD34C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34C8" w:rsidRDefault="00FD34C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1E4E" w:rsidRDefault="00161E4E" w:rsidP="005F5576">
      <w:r>
        <w:separator/>
      </w:r>
    </w:p>
  </w:footnote>
  <w:footnote w:type="continuationSeparator" w:id="0">
    <w:p w:rsidR="00161E4E" w:rsidRDefault="00161E4E"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34C8" w:rsidRDefault="00FD34C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34C8" w:rsidRDefault="00FD34C8">
    <w:pPr>
      <w:pStyle w:val="Header"/>
    </w:pPr>
    <w:r>
      <w:t>Gonzaga Debate Institute 2013</w:t>
    </w:r>
  </w:p>
  <w:p w:rsidR="00FD34C8" w:rsidRDefault="00FD34C8">
    <w:pPr>
      <w:pStyle w:val="Header"/>
    </w:pPr>
    <w:proofErr w:type="spellStart"/>
    <w:r>
      <w:t>Lundeen</w:t>
    </w:r>
    <w:proofErr w:type="spellEnd"/>
    <w:r>
      <w:t>/Pointer/</w:t>
    </w:r>
    <w:proofErr w:type="spellStart"/>
    <w:r>
      <w:t>Spraker</w:t>
    </w:r>
    <w:bookmarkStart w:id="2" w:name="_GoBack"/>
    <w:bookmarkEnd w:id="2"/>
    <w:proofErr w:type="spellEnd"/>
  </w:p>
  <w:p w:rsidR="00FD34C8" w:rsidRDefault="00FD34C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34C8" w:rsidRDefault="00FD34C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227"/>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E4410"/>
    <w:rsid w:val="000F37E7"/>
    <w:rsid w:val="00113C68"/>
    <w:rsid w:val="00114663"/>
    <w:rsid w:val="0012057B"/>
    <w:rsid w:val="00126D92"/>
    <w:rsid w:val="001301AC"/>
    <w:rsid w:val="001304DF"/>
    <w:rsid w:val="00140397"/>
    <w:rsid w:val="0014072D"/>
    <w:rsid w:val="00141F7D"/>
    <w:rsid w:val="00141FBF"/>
    <w:rsid w:val="00161E4E"/>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650"/>
    <w:rsid w:val="00326EEB"/>
    <w:rsid w:val="0033078A"/>
    <w:rsid w:val="00331559"/>
    <w:rsid w:val="00341D6C"/>
    <w:rsid w:val="00344E91"/>
    <w:rsid w:val="00347123"/>
    <w:rsid w:val="0034756E"/>
    <w:rsid w:val="00347E74"/>
    <w:rsid w:val="00351D97"/>
    <w:rsid w:val="0035316F"/>
    <w:rsid w:val="00354B5B"/>
    <w:rsid w:val="003826BC"/>
    <w:rsid w:val="00383E0A"/>
    <w:rsid w:val="003847C7"/>
    <w:rsid w:val="00385298"/>
    <w:rsid w:val="003852CE"/>
    <w:rsid w:val="00392E92"/>
    <w:rsid w:val="00395C83"/>
    <w:rsid w:val="003A2A3B"/>
    <w:rsid w:val="003A440C"/>
    <w:rsid w:val="003B024E"/>
    <w:rsid w:val="003B05AF"/>
    <w:rsid w:val="003B0C84"/>
    <w:rsid w:val="003B183E"/>
    <w:rsid w:val="003B2F3E"/>
    <w:rsid w:val="003B55B7"/>
    <w:rsid w:val="003C756E"/>
    <w:rsid w:val="003D2C33"/>
    <w:rsid w:val="003E4831"/>
    <w:rsid w:val="003E48DE"/>
    <w:rsid w:val="003E7E8B"/>
    <w:rsid w:val="003F3030"/>
    <w:rsid w:val="003F47AE"/>
    <w:rsid w:val="00403971"/>
    <w:rsid w:val="00407386"/>
    <w:rsid w:val="00411CA8"/>
    <w:rsid w:val="004138EF"/>
    <w:rsid w:val="004319DE"/>
    <w:rsid w:val="00435232"/>
    <w:rsid w:val="00435FFB"/>
    <w:rsid w:val="004400EA"/>
    <w:rsid w:val="00450882"/>
    <w:rsid w:val="00450F84"/>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2C4C"/>
    <w:rsid w:val="004F33F3"/>
    <w:rsid w:val="004F45B0"/>
    <w:rsid w:val="005020C3"/>
    <w:rsid w:val="00505616"/>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58F2"/>
    <w:rsid w:val="005A701C"/>
    <w:rsid w:val="005B2444"/>
    <w:rsid w:val="005B2D14"/>
    <w:rsid w:val="005B3140"/>
    <w:rsid w:val="005B6981"/>
    <w:rsid w:val="005C0B05"/>
    <w:rsid w:val="005D1156"/>
    <w:rsid w:val="005E0681"/>
    <w:rsid w:val="005E3B08"/>
    <w:rsid w:val="005E3FE4"/>
    <w:rsid w:val="005E572E"/>
    <w:rsid w:val="005F5576"/>
    <w:rsid w:val="005F601E"/>
    <w:rsid w:val="006014AB"/>
    <w:rsid w:val="00605F20"/>
    <w:rsid w:val="00611677"/>
    <w:rsid w:val="0061680A"/>
    <w:rsid w:val="00623B70"/>
    <w:rsid w:val="0063578B"/>
    <w:rsid w:val="006360DA"/>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237E"/>
    <w:rsid w:val="00754227"/>
    <w:rsid w:val="00760A29"/>
    <w:rsid w:val="00766162"/>
    <w:rsid w:val="00771E18"/>
    <w:rsid w:val="007739F1"/>
    <w:rsid w:val="007745C6"/>
    <w:rsid w:val="007755F6"/>
    <w:rsid w:val="007761AD"/>
    <w:rsid w:val="00777387"/>
    <w:rsid w:val="007815E5"/>
    <w:rsid w:val="00784657"/>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A7236"/>
    <w:rsid w:val="008B180A"/>
    <w:rsid w:val="008B24B7"/>
    <w:rsid w:val="008C2CD8"/>
    <w:rsid w:val="008C5743"/>
    <w:rsid w:val="008C68EE"/>
    <w:rsid w:val="008C7F44"/>
    <w:rsid w:val="008D4273"/>
    <w:rsid w:val="008D4EF3"/>
    <w:rsid w:val="008E0E4F"/>
    <w:rsid w:val="008E1FD5"/>
    <w:rsid w:val="008E4139"/>
    <w:rsid w:val="008F322F"/>
    <w:rsid w:val="008F7B96"/>
    <w:rsid w:val="00907DFE"/>
    <w:rsid w:val="00914596"/>
    <w:rsid w:val="009146BF"/>
    <w:rsid w:val="00915AD4"/>
    <w:rsid w:val="00915EF1"/>
    <w:rsid w:val="00924C08"/>
    <w:rsid w:val="00925397"/>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2310"/>
    <w:rsid w:val="009C4298"/>
    <w:rsid w:val="009D318C"/>
    <w:rsid w:val="009D3C0A"/>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5866"/>
    <w:rsid w:val="00AC7B3B"/>
    <w:rsid w:val="00AD3CE6"/>
    <w:rsid w:val="00AE1307"/>
    <w:rsid w:val="00AE7586"/>
    <w:rsid w:val="00AE7F62"/>
    <w:rsid w:val="00AF7A65"/>
    <w:rsid w:val="00B06710"/>
    <w:rsid w:val="00B07EBF"/>
    <w:rsid w:val="00B166CB"/>
    <w:rsid w:val="00B235E1"/>
    <w:rsid w:val="00B272CF"/>
    <w:rsid w:val="00B3145D"/>
    <w:rsid w:val="00B357BA"/>
    <w:rsid w:val="00B52CF4"/>
    <w:rsid w:val="00B564DB"/>
    <w:rsid w:val="00B75563"/>
    <w:rsid w:val="00B768B6"/>
    <w:rsid w:val="00B816A3"/>
    <w:rsid w:val="00B908D1"/>
    <w:rsid w:val="00B940D1"/>
    <w:rsid w:val="00BB58BD"/>
    <w:rsid w:val="00BB6A26"/>
    <w:rsid w:val="00BC1034"/>
    <w:rsid w:val="00BD30A9"/>
    <w:rsid w:val="00BE2408"/>
    <w:rsid w:val="00BE3EC6"/>
    <w:rsid w:val="00BE5BEB"/>
    <w:rsid w:val="00BE6528"/>
    <w:rsid w:val="00BF1592"/>
    <w:rsid w:val="00C0087A"/>
    <w:rsid w:val="00C05F9D"/>
    <w:rsid w:val="00C27212"/>
    <w:rsid w:val="00C34185"/>
    <w:rsid w:val="00C42DD6"/>
    <w:rsid w:val="00C4352D"/>
    <w:rsid w:val="00C44D8A"/>
    <w:rsid w:val="00C545E7"/>
    <w:rsid w:val="00C66858"/>
    <w:rsid w:val="00C72E69"/>
    <w:rsid w:val="00C7411E"/>
    <w:rsid w:val="00C82E05"/>
    <w:rsid w:val="00C84988"/>
    <w:rsid w:val="00C9438B"/>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06A6"/>
    <w:rsid w:val="00DA3C9D"/>
    <w:rsid w:val="00DB0F7E"/>
    <w:rsid w:val="00DB1A4A"/>
    <w:rsid w:val="00DB5489"/>
    <w:rsid w:val="00DB6AAB"/>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50F2"/>
    <w:rsid w:val="00ED78F1"/>
    <w:rsid w:val="00EE4DCA"/>
    <w:rsid w:val="00EF0F62"/>
    <w:rsid w:val="00EF38F7"/>
    <w:rsid w:val="00F007E1"/>
    <w:rsid w:val="00F0134E"/>
    <w:rsid w:val="00F0176F"/>
    <w:rsid w:val="00F057C6"/>
    <w:rsid w:val="00F17D96"/>
    <w:rsid w:val="00F222DA"/>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34C8"/>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D34C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D34C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D34C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D34C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D34C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D34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34C8"/>
  </w:style>
  <w:style w:type="character" w:customStyle="1" w:styleId="Heading1Char">
    <w:name w:val="Heading 1 Char"/>
    <w:aliases w:val="Pocket Char"/>
    <w:basedOn w:val="DefaultParagraphFont"/>
    <w:link w:val="Heading1"/>
    <w:uiPriority w:val="1"/>
    <w:rsid w:val="00FD34C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D34C8"/>
    <w:rPr>
      <w:rFonts w:ascii="Calibri" w:eastAsiaTheme="majorEastAsia" w:hAnsi="Calibri" w:cstheme="majorBidi"/>
      <w:b/>
      <w:bCs/>
      <w:sz w:val="44"/>
      <w:szCs w:val="26"/>
      <w:u w:val="double"/>
    </w:rPr>
  </w:style>
  <w:style w:type="character" w:styleId="Emphasis">
    <w:name w:val="Emphasis"/>
    <w:aliases w:val="tag2,Size 10,emphasis in card,Evidence,Minimized,minimized,Highlighted,Underlined,CD Card,ED - Tag"/>
    <w:basedOn w:val="DefaultParagraphFont"/>
    <w:uiPriority w:val="7"/>
    <w:qFormat/>
    <w:rsid w:val="00FD34C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D34C8"/>
    <w:rPr>
      <w:b/>
      <w:bCs/>
    </w:rPr>
  </w:style>
  <w:style w:type="character" w:customStyle="1" w:styleId="Heading3Char">
    <w:name w:val="Heading 3 Char"/>
    <w:aliases w:val="Block Char"/>
    <w:basedOn w:val="DefaultParagraphFont"/>
    <w:link w:val="Heading3"/>
    <w:uiPriority w:val="3"/>
    <w:rsid w:val="00FD34C8"/>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Style,Intense Emphasis1,Intense Emphasis2,HHeading 3 + 12 pt,Citation Char Char Char,Cards + Font: 12 pt Char,Heading 3 Char1 Char Char Char,Intense Emphasis3,ci,Title Char,c,cite"/>
    <w:basedOn w:val="DefaultParagraphFont"/>
    <w:uiPriority w:val="6"/>
    <w:qFormat/>
    <w:rsid w:val="00FD34C8"/>
    <w:rPr>
      <w:b/>
      <w:bCs/>
      <w:sz w:val="22"/>
      <w:u w:val="single"/>
    </w:rPr>
  </w:style>
  <w:style w:type="character" w:customStyle="1" w:styleId="StyleStyleBold12pt">
    <w:name w:val="Style Style Bold + 12 pt"/>
    <w:aliases w:val="Cite,Style Style Bold,Style Style Bold + 12pt,Style Style + 12 pt,Style Style Bo... +,Old Cite,Style Style Bold + 10 pt,Style Style Bold + 13 pt"/>
    <w:basedOn w:val="StyleBold"/>
    <w:uiPriority w:val="5"/>
    <w:qFormat/>
    <w:rsid w:val="00FD34C8"/>
    <w:rPr>
      <w:b/>
      <w:bCs/>
      <w:sz w:val="26"/>
      <w:u w:val="none"/>
    </w:rPr>
  </w:style>
  <w:style w:type="paragraph" w:styleId="Header">
    <w:name w:val="header"/>
    <w:basedOn w:val="Normal"/>
    <w:link w:val="HeaderChar"/>
    <w:uiPriority w:val="99"/>
    <w:rsid w:val="00FD34C8"/>
    <w:pPr>
      <w:tabs>
        <w:tab w:val="center" w:pos="4680"/>
        <w:tab w:val="right" w:pos="9360"/>
      </w:tabs>
    </w:pPr>
  </w:style>
  <w:style w:type="character" w:customStyle="1" w:styleId="HeaderChar">
    <w:name w:val="Header Char"/>
    <w:basedOn w:val="DefaultParagraphFont"/>
    <w:link w:val="Header"/>
    <w:uiPriority w:val="99"/>
    <w:rsid w:val="00FD34C8"/>
    <w:rPr>
      <w:rFonts w:ascii="Calibri" w:hAnsi="Calibri" w:cs="Calibri"/>
    </w:rPr>
  </w:style>
  <w:style w:type="paragraph" w:styleId="Footer">
    <w:name w:val="footer"/>
    <w:basedOn w:val="Normal"/>
    <w:link w:val="FooterChar"/>
    <w:uiPriority w:val="99"/>
    <w:semiHidden/>
    <w:rsid w:val="00FD34C8"/>
    <w:pPr>
      <w:tabs>
        <w:tab w:val="center" w:pos="4680"/>
        <w:tab w:val="right" w:pos="9360"/>
      </w:tabs>
    </w:pPr>
  </w:style>
  <w:style w:type="character" w:customStyle="1" w:styleId="FooterChar">
    <w:name w:val="Footer Char"/>
    <w:basedOn w:val="DefaultParagraphFont"/>
    <w:link w:val="Footer"/>
    <w:uiPriority w:val="99"/>
    <w:semiHidden/>
    <w:rsid w:val="00FD34C8"/>
    <w:rPr>
      <w:rFonts w:ascii="Calibri" w:hAnsi="Calibri" w:cs="Calibri"/>
    </w:rPr>
  </w:style>
  <w:style w:type="character" w:styleId="Hyperlink">
    <w:name w:val="Hyperlink"/>
    <w:aliases w:val="heading 1 (block title),Card Text,Read,Important,Internet Link"/>
    <w:basedOn w:val="DefaultParagraphFont"/>
    <w:uiPriority w:val="99"/>
    <w:rsid w:val="00FD34C8"/>
    <w:rPr>
      <w:color w:val="auto"/>
      <w:u w:val="none"/>
    </w:rPr>
  </w:style>
  <w:style w:type="character" w:styleId="FollowedHyperlink">
    <w:name w:val="FollowedHyperlink"/>
    <w:basedOn w:val="DefaultParagraphFont"/>
    <w:uiPriority w:val="99"/>
    <w:semiHidden/>
    <w:rsid w:val="00FD34C8"/>
    <w:rPr>
      <w:color w:val="auto"/>
      <w:u w:val="none"/>
    </w:rPr>
  </w:style>
  <w:style w:type="character" w:customStyle="1" w:styleId="Heading4Char">
    <w:name w:val="Heading 4 Char"/>
    <w:aliases w:val="Tag Char"/>
    <w:basedOn w:val="DefaultParagraphFont"/>
    <w:link w:val="Heading4"/>
    <w:uiPriority w:val="4"/>
    <w:rsid w:val="00FD34C8"/>
    <w:rPr>
      <w:rFonts w:ascii="Calibri" w:eastAsiaTheme="majorEastAsia" w:hAnsi="Calibri" w:cstheme="majorBidi"/>
      <w:b/>
      <w:bCs/>
      <w:iCs/>
      <w:sz w:val="26"/>
    </w:rPr>
  </w:style>
  <w:style w:type="paragraph" w:styleId="DocumentMap">
    <w:name w:val="Document Map"/>
    <w:basedOn w:val="Normal"/>
    <w:link w:val="DocumentMapChar"/>
    <w:uiPriority w:val="99"/>
    <w:semiHidden/>
    <w:rsid w:val="005B6981"/>
    <w:rPr>
      <w:rFonts w:ascii="Tahoma" w:hAnsi="Tahoma" w:cs="Tahoma"/>
      <w:sz w:val="16"/>
      <w:szCs w:val="16"/>
    </w:rPr>
  </w:style>
  <w:style w:type="character" w:customStyle="1" w:styleId="DocumentMapChar">
    <w:name w:val="Document Map Char"/>
    <w:basedOn w:val="DefaultParagraphFont"/>
    <w:link w:val="DocumentMap"/>
    <w:uiPriority w:val="99"/>
    <w:semiHidden/>
    <w:rsid w:val="005B6981"/>
    <w:rPr>
      <w:rFonts w:ascii="Tahoma" w:hAnsi="Tahoma" w:cs="Tahoma"/>
      <w:sz w:val="16"/>
      <w:szCs w:val="16"/>
    </w:rPr>
  </w:style>
  <w:style w:type="character" w:customStyle="1" w:styleId="Style6pt">
    <w:name w:val="Style 6 pt"/>
    <w:basedOn w:val="DefaultParagraphFont"/>
    <w:qFormat/>
    <w:rsid w:val="009D3C0A"/>
    <w:rPr>
      <w:sz w:val="12"/>
    </w:rPr>
  </w:style>
  <w:style w:type="paragraph" w:customStyle="1" w:styleId="Nothing">
    <w:name w:val="Nothing"/>
    <w:rsid w:val="00C4352D"/>
    <w:pPr>
      <w:spacing w:after="0" w:line="240" w:lineRule="auto"/>
      <w:jc w:val="both"/>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rsid w:val="00FD34C8"/>
    <w:rPr>
      <w:rFonts w:ascii="Tahoma" w:hAnsi="Tahoma" w:cs="Tahoma"/>
      <w:sz w:val="16"/>
      <w:szCs w:val="16"/>
    </w:rPr>
  </w:style>
  <w:style w:type="character" w:customStyle="1" w:styleId="BalloonTextChar">
    <w:name w:val="Balloon Text Char"/>
    <w:basedOn w:val="DefaultParagraphFont"/>
    <w:link w:val="BalloonText"/>
    <w:uiPriority w:val="99"/>
    <w:semiHidden/>
    <w:rsid w:val="00FD34C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D34C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D34C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D34C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D34C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D34C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D34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34C8"/>
  </w:style>
  <w:style w:type="character" w:customStyle="1" w:styleId="Heading1Char">
    <w:name w:val="Heading 1 Char"/>
    <w:aliases w:val="Pocket Char"/>
    <w:basedOn w:val="DefaultParagraphFont"/>
    <w:link w:val="Heading1"/>
    <w:uiPriority w:val="1"/>
    <w:rsid w:val="00FD34C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D34C8"/>
    <w:rPr>
      <w:rFonts w:ascii="Calibri" w:eastAsiaTheme="majorEastAsia" w:hAnsi="Calibri" w:cstheme="majorBidi"/>
      <w:b/>
      <w:bCs/>
      <w:sz w:val="44"/>
      <w:szCs w:val="26"/>
      <w:u w:val="double"/>
    </w:rPr>
  </w:style>
  <w:style w:type="character" w:styleId="Emphasis">
    <w:name w:val="Emphasis"/>
    <w:aliases w:val="tag2,Size 10,emphasis in card,Evidence,Minimized,minimized,Highlighted,Underlined,CD Card,ED - Tag"/>
    <w:basedOn w:val="DefaultParagraphFont"/>
    <w:uiPriority w:val="7"/>
    <w:qFormat/>
    <w:rsid w:val="00FD34C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D34C8"/>
    <w:rPr>
      <w:b/>
      <w:bCs/>
    </w:rPr>
  </w:style>
  <w:style w:type="character" w:customStyle="1" w:styleId="Heading3Char">
    <w:name w:val="Heading 3 Char"/>
    <w:aliases w:val="Block Char"/>
    <w:basedOn w:val="DefaultParagraphFont"/>
    <w:link w:val="Heading3"/>
    <w:uiPriority w:val="3"/>
    <w:rsid w:val="00FD34C8"/>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Style,Intense Emphasis1,Intense Emphasis2,HHeading 3 + 12 pt,Citation Char Char Char,Cards + Font: 12 pt Char,Heading 3 Char1 Char Char Char,Intense Emphasis3,ci,Title Char,c,cite"/>
    <w:basedOn w:val="DefaultParagraphFont"/>
    <w:uiPriority w:val="6"/>
    <w:qFormat/>
    <w:rsid w:val="00FD34C8"/>
    <w:rPr>
      <w:b/>
      <w:bCs/>
      <w:sz w:val="22"/>
      <w:u w:val="single"/>
    </w:rPr>
  </w:style>
  <w:style w:type="character" w:customStyle="1" w:styleId="StyleStyleBold12pt">
    <w:name w:val="Style Style Bold + 12 pt"/>
    <w:aliases w:val="Cite,Style Style Bold,Style Style Bold + 12pt,Style Style + 12 pt,Style Style Bo... +,Old Cite,Style Style Bold + 10 pt,Style Style Bold + 13 pt"/>
    <w:basedOn w:val="StyleBold"/>
    <w:uiPriority w:val="5"/>
    <w:qFormat/>
    <w:rsid w:val="00FD34C8"/>
    <w:rPr>
      <w:b/>
      <w:bCs/>
      <w:sz w:val="26"/>
      <w:u w:val="none"/>
    </w:rPr>
  </w:style>
  <w:style w:type="paragraph" w:styleId="Header">
    <w:name w:val="header"/>
    <w:basedOn w:val="Normal"/>
    <w:link w:val="HeaderChar"/>
    <w:uiPriority w:val="99"/>
    <w:rsid w:val="00FD34C8"/>
    <w:pPr>
      <w:tabs>
        <w:tab w:val="center" w:pos="4680"/>
        <w:tab w:val="right" w:pos="9360"/>
      </w:tabs>
    </w:pPr>
  </w:style>
  <w:style w:type="character" w:customStyle="1" w:styleId="HeaderChar">
    <w:name w:val="Header Char"/>
    <w:basedOn w:val="DefaultParagraphFont"/>
    <w:link w:val="Header"/>
    <w:uiPriority w:val="99"/>
    <w:rsid w:val="00FD34C8"/>
    <w:rPr>
      <w:rFonts w:ascii="Calibri" w:hAnsi="Calibri" w:cs="Calibri"/>
    </w:rPr>
  </w:style>
  <w:style w:type="paragraph" w:styleId="Footer">
    <w:name w:val="footer"/>
    <w:basedOn w:val="Normal"/>
    <w:link w:val="FooterChar"/>
    <w:uiPriority w:val="99"/>
    <w:semiHidden/>
    <w:rsid w:val="00FD34C8"/>
    <w:pPr>
      <w:tabs>
        <w:tab w:val="center" w:pos="4680"/>
        <w:tab w:val="right" w:pos="9360"/>
      </w:tabs>
    </w:pPr>
  </w:style>
  <w:style w:type="character" w:customStyle="1" w:styleId="FooterChar">
    <w:name w:val="Footer Char"/>
    <w:basedOn w:val="DefaultParagraphFont"/>
    <w:link w:val="Footer"/>
    <w:uiPriority w:val="99"/>
    <w:semiHidden/>
    <w:rsid w:val="00FD34C8"/>
    <w:rPr>
      <w:rFonts w:ascii="Calibri" w:hAnsi="Calibri" w:cs="Calibri"/>
    </w:rPr>
  </w:style>
  <w:style w:type="character" w:styleId="Hyperlink">
    <w:name w:val="Hyperlink"/>
    <w:aliases w:val="heading 1 (block title),Card Text,Read,Important,Internet Link"/>
    <w:basedOn w:val="DefaultParagraphFont"/>
    <w:uiPriority w:val="99"/>
    <w:rsid w:val="00FD34C8"/>
    <w:rPr>
      <w:color w:val="auto"/>
      <w:u w:val="none"/>
    </w:rPr>
  </w:style>
  <w:style w:type="character" w:styleId="FollowedHyperlink">
    <w:name w:val="FollowedHyperlink"/>
    <w:basedOn w:val="DefaultParagraphFont"/>
    <w:uiPriority w:val="99"/>
    <w:semiHidden/>
    <w:rsid w:val="00FD34C8"/>
    <w:rPr>
      <w:color w:val="auto"/>
      <w:u w:val="none"/>
    </w:rPr>
  </w:style>
  <w:style w:type="character" w:customStyle="1" w:styleId="Heading4Char">
    <w:name w:val="Heading 4 Char"/>
    <w:aliases w:val="Tag Char"/>
    <w:basedOn w:val="DefaultParagraphFont"/>
    <w:link w:val="Heading4"/>
    <w:uiPriority w:val="4"/>
    <w:rsid w:val="00FD34C8"/>
    <w:rPr>
      <w:rFonts w:ascii="Calibri" w:eastAsiaTheme="majorEastAsia" w:hAnsi="Calibri" w:cstheme="majorBidi"/>
      <w:b/>
      <w:bCs/>
      <w:iCs/>
      <w:sz w:val="26"/>
    </w:rPr>
  </w:style>
  <w:style w:type="paragraph" w:styleId="DocumentMap">
    <w:name w:val="Document Map"/>
    <w:basedOn w:val="Normal"/>
    <w:link w:val="DocumentMapChar"/>
    <w:uiPriority w:val="99"/>
    <w:semiHidden/>
    <w:rsid w:val="005B6981"/>
    <w:rPr>
      <w:rFonts w:ascii="Tahoma" w:hAnsi="Tahoma" w:cs="Tahoma"/>
      <w:sz w:val="16"/>
      <w:szCs w:val="16"/>
    </w:rPr>
  </w:style>
  <w:style w:type="character" w:customStyle="1" w:styleId="DocumentMapChar">
    <w:name w:val="Document Map Char"/>
    <w:basedOn w:val="DefaultParagraphFont"/>
    <w:link w:val="DocumentMap"/>
    <w:uiPriority w:val="99"/>
    <w:semiHidden/>
    <w:rsid w:val="005B6981"/>
    <w:rPr>
      <w:rFonts w:ascii="Tahoma" w:hAnsi="Tahoma" w:cs="Tahoma"/>
      <w:sz w:val="16"/>
      <w:szCs w:val="16"/>
    </w:rPr>
  </w:style>
  <w:style w:type="character" w:customStyle="1" w:styleId="Style6pt">
    <w:name w:val="Style 6 pt"/>
    <w:basedOn w:val="DefaultParagraphFont"/>
    <w:qFormat/>
    <w:rsid w:val="009D3C0A"/>
    <w:rPr>
      <w:sz w:val="12"/>
    </w:rPr>
  </w:style>
  <w:style w:type="paragraph" w:customStyle="1" w:styleId="Nothing">
    <w:name w:val="Nothing"/>
    <w:rsid w:val="00C4352D"/>
    <w:pPr>
      <w:spacing w:after="0" w:line="240" w:lineRule="auto"/>
      <w:jc w:val="both"/>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rsid w:val="00FD34C8"/>
    <w:rPr>
      <w:rFonts w:ascii="Tahoma" w:hAnsi="Tahoma" w:cs="Tahoma"/>
      <w:sz w:val="16"/>
      <w:szCs w:val="16"/>
    </w:rPr>
  </w:style>
  <w:style w:type="character" w:customStyle="1" w:styleId="BalloonTextChar">
    <w:name w:val="Balloon Text Char"/>
    <w:basedOn w:val="DefaultParagraphFont"/>
    <w:link w:val="BalloonText"/>
    <w:uiPriority w:val="99"/>
    <w:semiHidden/>
    <w:rsid w:val="00FD34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0665461">
      <w:bodyDiv w:val="1"/>
      <w:marLeft w:val="0"/>
      <w:marRight w:val="0"/>
      <w:marTop w:val="0"/>
      <w:marBottom w:val="0"/>
      <w:divBdr>
        <w:top w:val="none" w:sz="0" w:space="0" w:color="auto"/>
        <w:left w:val="none" w:sz="0" w:space="0" w:color="auto"/>
        <w:bottom w:val="none" w:sz="0" w:space="0" w:color="auto"/>
        <w:right w:val="none" w:sz="0" w:space="0" w:color="auto"/>
      </w:divBdr>
    </w:div>
    <w:div w:id="1690372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hs.gov/sites/default/files/publications/Final%20BITF%20Recommendations%2011%2012_0.pdf" TargetMode="External"/><Relationship Id="rId18" Type="http://schemas.openxmlformats.org/officeDocument/2006/relationships/hyperlink" Target="http://www.law360.com/articles/411601/texas-sen-cornyn-pushes-for-public-private-port-deals" TargetMode="External"/><Relationship Id="rId26" Type="http://schemas.openxmlformats.org/officeDocument/2006/relationships/hyperlink" Target="http://www.thefreelibrary.com/CONTROVERSIES+OVER+WATER+RIGHTS,+NADBANK+%26+MEXICAN+ELECTION+ARISE+AT...-a0150701451" TargetMode="External"/><Relationship Id="rId21" Type="http://schemas.openxmlformats.org/officeDocument/2006/relationships/hyperlink" Target="http://www.huffingtonpost.com/2012/01/09/new-us-state-budget-gaps-exceed-revenues-states-july_n_1195138.html" TargetMode="External"/><Relationship Id="rId34"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www.dhs.gov/sites/default/files/publications/Final%20BITF%20Recommendations%2011%2012_0.pdf" TargetMode="External"/><Relationship Id="rId17" Type="http://schemas.openxmlformats.org/officeDocument/2006/relationships/hyperlink" Target="http://www.hstoday.us/focused-topics/customs-immigration/single-article-page/cornyn-calls-for-public-private-efforts-to-fund-improvements-at-ports-of-entry/a68f724368603c149fb5181fd223f6f7.html" TargetMode="External"/><Relationship Id="rId25" Type="http://schemas.openxmlformats.org/officeDocument/2006/relationships/hyperlink" Target="http://www.huffingtonpost.com/rodrigo-aguilera/mexico-under-the-new-pri-_b_1730395.html"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mysanantonio.com/opinion/editorials/article/Relieve-the-bottleneck-at-the-border-3735214.php" TargetMode="External"/><Relationship Id="rId20" Type="http://schemas.openxmlformats.org/officeDocument/2006/relationships/hyperlink" Target="http://crooksandliars.com/kenneth-quinnell/new-report-shows-state-budget-cut" TargetMode="External"/><Relationship Id="rId29" Type="http://schemas.openxmlformats.org/officeDocument/2006/relationships/hyperlink" Target="http://www.thefreelibrary.com/CONTROVERSIES+OVER+WATER+RIGHTS,+NADBANK+%26+MEXICAN+ELECTION+ARISE+AT...-a015070145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american-business.org/3423-infrastructure-rural-america.html" TargetMode="External"/><Relationship Id="rId24" Type="http://schemas.openxmlformats.org/officeDocument/2006/relationships/hyperlink" Target="http://journalism.berkeley.edu/projects/border/elpasonadbank.html" TargetMode="External"/><Relationship Id="rId32" Type="http://schemas.openxmlformats.org/officeDocument/2006/relationships/header" Target="header2.xml"/><Relationship Id="rId37"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hyperlink" Target="http://www.mysanantonio.com/business/business_columnists/david_hendricks/article/Choked-border-crossings-need-this-bill-3705492.php" TargetMode="External"/><Relationship Id="rId23" Type="http://schemas.openxmlformats.org/officeDocument/2006/relationships/hyperlink" Target="http://hpronline.org/united-states/the-state-budget-squeeze/" TargetMode="External"/><Relationship Id="rId28" Type="http://schemas.openxmlformats.org/officeDocument/2006/relationships/hyperlink" Target="http://chicagopolicyreview.org/2013/02/14/5011/" TargetMode="External"/><Relationship Id="rId36" Type="http://schemas.openxmlformats.org/officeDocument/2006/relationships/footer" Target="footer3.xml"/><Relationship Id="rId10" Type="http://schemas.openxmlformats.org/officeDocument/2006/relationships/hyperlink" Target="http://www.window.state.tx.us/border/ch12/ch12.html" TargetMode="External"/><Relationship Id="rId19" Type="http://schemas.openxmlformats.org/officeDocument/2006/relationships/hyperlink" Target="http://www.bizjournals.com/sanantonio/print-edition/2012/07/27/border-financing-bill-is-a-bipartisan.html?page=all" TargetMode="External"/><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dhs.gov/sites/default/files/publications/Final%20BITF%20Recommendations%2011%2012_0.pdf" TargetMode="External"/><Relationship Id="rId22" Type="http://schemas.openxmlformats.org/officeDocument/2006/relationships/hyperlink" Target="http://www.huffingtonpost.com/2012/01/09/new-us-state-budget-gaps-exceed-revenues-states-july_n_1195138.html" TargetMode="External"/><Relationship Id="rId27" Type="http://schemas.openxmlformats.org/officeDocument/2006/relationships/hyperlink" Target="http://www.latinamericanstudies.org/mexico/us-mexico-bank.htm" TargetMode="External"/><Relationship Id="rId30" Type="http://schemas.openxmlformats.org/officeDocument/2006/relationships/hyperlink" Target="http://journalism.berkeley.edu/projects/border/elpasonadbank.html" TargetMode="External"/><Relationship Id="rId35" Type="http://schemas.openxmlformats.org/officeDocument/2006/relationships/header" Target="header3.xml"/><Relationship Id="rId8" Type="http://schemas.openxmlformats.org/officeDocument/2006/relationships/footnotes" Target="footnote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28</Pages>
  <Words>10677</Words>
  <Characters>59367</Characters>
  <Application>Microsoft Office Word</Application>
  <DocSecurity>0</DocSecurity>
  <Lines>723</Lines>
  <Paragraphs>106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69938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Cajanding</dc:creator>
  <cp:lastModifiedBy>Geoff</cp:lastModifiedBy>
  <cp:revision>2</cp:revision>
  <dcterms:created xsi:type="dcterms:W3CDTF">2013-07-20T07:03:00Z</dcterms:created>
  <dcterms:modified xsi:type="dcterms:W3CDTF">2013-07-20T07:03:00Z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