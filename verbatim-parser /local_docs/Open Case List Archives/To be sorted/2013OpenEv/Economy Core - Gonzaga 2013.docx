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B67" w:rsidRDefault="005E3B67" w:rsidP="005E3B67">
      <w:pPr>
        <w:pStyle w:val="Heading1"/>
      </w:pPr>
      <w:r>
        <w:t>***</w:t>
      </w:r>
      <w:r w:rsidR="007559A1">
        <w:t>United States/Generic</w:t>
      </w:r>
      <w:r>
        <w:t>***</w:t>
      </w:r>
    </w:p>
    <w:p w:rsidR="005E3B67" w:rsidRDefault="005E3B67" w:rsidP="005E3B67"/>
    <w:p w:rsidR="005716D4" w:rsidRDefault="005716D4" w:rsidP="005716D4">
      <w:pPr>
        <w:pStyle w:val="Heading1"/>
      </w:pPr>
      <w:r>
        <w:lastRenderedPageBreak/>
        <w:t>UQ – U.S. Econ Low</w:t>
      </w:r>
    </w:p>
    <w:p w:rsidR="005716D4" w:rsidRDefault="005716D4" w:rsidP="005716D4">
      <w:pPr>
        <w:pStyle w:val="Heading4"/>
      </w:pPr>
      <w:r>
        <w:t>The econ</w:t>
      </w:r>
      <w:r w:rsidR="00E67487">
        <w:t>omy will inevitable decline wit</w:t>
      </w:r>
      <w:r>
        <w:t>hi</w:t>
      </w:r>
      <w:r w:rsidR="00E67487">
        <w:t>n the next 12 months – unemploy</w:t>
      </w:r>
      <w:r>
        <w:t>ment and lack of consumer spending prove</w:t>
      </w:r>
    </w:p>
    <w:p w:rsidR="00E67487" w:rsidRDefault="005716D4" w:rsidP="005716D4">
      <w:pPr>
        <w:rPr>
          <w:rStyle w:val="StyleStyleBold12pt"/>
        </w:rPr>
      </w:pPr>
      <w:r>
        <w:rPr>
          <w:rStyle w:val="StyleStyleBold12pt"/>
        </w:rPr>
        <w:t xml:space="preserve">Profit Confidential, 7/15/13 </w:t>
      </w:r>
    </w:p>
    <w:p w:rsidR="005716D4" w:rsidRDefault="005716D4" w:rsidP="005716D4">
      <w:pPr>
        <w:rPr>
          <w:rStyle w:val="StyleStyleBold12pt"/>
          <w:b w:val="0"/>
        </w:rPr>
      </w:pPr>
      <w:r w:rsidRPr="00E67487">
        <w:t xml:space="preserve">[7-15-13, Profit Confidential, “Why a Recession for the U.S. Economy within the Next 12 Months Is Inevitable”, </w:t>
      </w:r>
      <w:hyperlink r:id="rId10" w:history="1">
        <w:r w:rsidR="00E67487" w:rsidRPr="00E67487">
          <w:rPr>
            <w:rStyle w:val="Hyperlink"/>
          </w:rPr>
          <w:t>http://www.trefis.com/stock/fdo/articles/195633/why-a-recession-for-the-u-s-economy-within-the-next-12-months-is-inevitable/2013-07-15</w:t>
        </w:r>
      </w:hyperlink>
      <w:r w:rsidR="00E67487" w:rsidRPr="00E67487">
        <w:t xml:space="preserve">, </w:t>
      </w:r>
      <w:r w:rsidRPr="00E67487">
        <w:t xml:space="preserve">accessed 7-16-13, HG] </w:t>
      </w:r>
    </w:p>
    <w:p w:rsidR="00E67487" w:rsidRPr="0026673D" w:rsidRDefault="00E67487" w:rsidP="005716D4">
      <w:pPr>
        <w:rPr>
          <w:rStyle w:val="StyleStyleBold12pt"/>
          <w:b w:val="0"/>
        </w:rPr>
      </w:pPr>
    </w:p>
    <w:p w:rsidR="005716D4" w:rsidRPr="00BC6644" w:rsidRDefault="005716D4" w:rsidP="005716D4">
      <w:r w:rsidRPr="00BC6644">
        <w:t xml:space="preserve">But </w:t>
      </w:r>
      <w:r w:rsidRPr="0026673D">
        <w:rPr>
          <w:rStyle w:val="StyleBoldUnderline"/>
        </w:rPr>
        <w:t>current consumer spending in the U.S. economy is looking bleak,</w:t>
      </w:r>
      <w:r w:rsidRPr="00BC6644">
        <w:t xml:space="preserve"> and it makes me skeptical about the GDP growth ahead. We’ve already seen GDP in the first quarter revised lower due to consumer spending; and it won’t be a surprise to me if something similar happens in the second quarter.</w:t>
      </w:r>
    </w:p>
    <w:p w:rsidR="005716D4" w:rsidRPr="00BC6644" w:rsidRDefault="005716D4" w:rsidP="005716D4">
      <w:r w:rsidRPr="00BC6644">
        <w:t xml:space="preserve">Don’t just take my word for it. Look at what the CEO of Family Dollar Stores, </w:t>
      </w:r>
      <w:proofErr w:type="spellStart"/>
      <w:r w:rsidRPr="00BC6644">
        <w:t>Inc</w:t>
      </w:r>
      <w:proofErr w:type="spellEnd"/>
      <w:r w:rsidRPr="00BC6644">
        <w:t xml:space="preserve"> (NYSE/FDO), Howard R. Levine, said about consumer spending while presenting his company’s corporate earnings for its fiscal third quarter (ended June 1, 2013):</w:t>
      </w:r>
    </w:p>
    <w:p w:rsidR="005716D4" w:rsidRPr="00BC6644" w:rsidRDefault="005716D4" w:rsidP="005716D4">
      <w:r w:rsidRPr="0026673D">
        <w:rPr>
          <w:rStyle w:val="StyleBoldUnderline"/>
        </w:rPr>
        <w:t>“Our consumables sales remained strong and we continued to gain market share. However, our discretionary sales remained challenged as our customers have been forced to make spending choices between basic needs and wants. Consistent with market trends, we expect that our customers will continue to face financial headwinds…”</w:t>
      </w:r>
      <w:r w:rsidRPr="00BC6644">
        <w:t xml:space="preserve"> </w:t>
      </w:r>
      <w:proofErr w:type="gramStart"/>
      <w:r w:rsidRPr="00BC6644">
        <w:t>(Source: “Press Release; Family Dollar reports Third Quarter Results,” Family Dollar Stores, Inc. web site, July 10, 2013.)</w:t>
      </w:r>
      <w:proofErr w:type="gramEnd"/>
    </w:p>
    <w:p w:rsidR="005716D4" w:rsidRPr="00BC6644" w:rsidRDefault="005716D4" w:rsidP="005716D4">
      <w:r w:rsidRPr="00BC6644">
        <w:t>Remember: retailers like Family Dollar Stores see the patterns of consumer spending first-hand—their opinions shouldn’t be taken lightly.</w:t>
      </w:r>
    </w:p>
    <w:p w:rsidR="005716D4" w:rsidRPr="00BC6644" w:rsidRDefault="005716D4" w:rsidP="005716D4">
      <w:r w:rsidRPr="00BC6644">
        <w:t>More proof that consumer spending (which makes up a major portion of our GDP) isn’t as robust is the fact that wholesale trade sales are down and inventory figures are up. Inventories at wholesalers in May were up 3.3% as compared to a year ago. And inventories of durable goods were up 4.8% in the same period. (Source: U.S. Census Bureau, July 10, 2013.)</w:t>
      </w:r>
    </w:p>
    <w:p w:rsidR="005716D4" w:rsidRPr="00BC6644" w:rsidRDefault="005716D4" w:rsidP="005716D4">
      <w:r w:rsidRPr="00BC6644">
        <w:t>Inventory build-up is an indicator suggesting consumer spending isn’t what it was expected to be. In addition, surging durable goods inventories also suggest that consumers are not spending on their wants, but instead focusing on their needs for now.</w:t>
      </w:r>
    </w:p>
    <w:p w:rsidR="005716D4" w:rsidRPr="00BC6644" w:rsidRDefault="005716D4" w:rsidP="005716D4">
      <w:r w:rsidRPr="00BC6644">
        <w:t>Consumer spending on nondurable goods—goods that don’t last for long periods of time, like clothing—isn’t great either. From the fourth quarter of 2012 to the first quarter of 2013, real personal consumption—consumer spending adjusted for price changes—increased by just $14.6 billion, or 0.7%. (Source: Federal Reserve Bank of St. Louis web site, last accessed July 11, 2013.)</w:t>
      </w:r>
    </w:p>
    <w:p w:rsidR="005716D4" w:rsidRPr="0026673D" w:rsidRDefault="005716D4" w:rsidP="005716D4">
      <w:pPr>
        <w:rPr>
          <w:rStyle w:val="StyleBoldUnderline"/>
        </w:rPr>
      </w:pPr>
      <w:r w:rsidRPr="00BC6644">
        <w:t xml:space="preserve">I can’t stress this enough: </w:t>
      </w:r>
      <w:r w:rsidRPr="0026673D">
        <w:rPr>
          <w:rStyle w:val="StyleBoldUnderline"/>
        </w:rPr>
        <w:t>consumer spending won’t improve and the GDP will remain depressed until the average Joe American feels confident spending money.</w:t>
      </w:r>
    </w:p>
    <w:p w:rsidR="005716D4" w:rsidRPr="0026673D" w:rsidRDefault="005716D4" w:rsidP="005716D4">
      <w:pPr>
        <w:rPr>
          <w:rStyle w:val="StyleBoldUnderline"/>
        </w:rPr>
      </w:pPr>
      <w:r w:rsidRPr="0026673D">
        <w:rPr>
          <w:rStyle w:val="StyleBoldUnderline"/>
        </w:rPr>
        <w:t>Nothing has changed in the U.S. economy. The daily struggle for many Americans continues. Following the financial crisis, many Americans are now working at jobs that pay minimum wage or have part-time positions, while others are losing their skills the longer they are out of work.</w:t>
      </w:r>
    </w:p>
    <w:p w:rsidR="005716D4" w:rsidRPr="00BC6644" w:rsidRDefault="005716D4" w:rsidP="005716D4">
      <w:r w:rsidRPr="00BC6644">
        <w:t>That’s why I’m predicting the opposite of what so many analysts and economists are forecasting: they see growth, while I see the U.S. headed back to a recession within the next 12 months.</w:t>
      </w:r>
    </w:p>
    <w:p w:rsidR="005716D4" w:rsidRPr="00BC6644" w:rsidRDefault="005716D4" w:rsidP="005716D4">
      <w:r w:rsidRPr="00BC6644">
        <w:t xml:space="preserve">Did the Federal Reserve just tell us it wants much higher </w:t>
      </w:r>
      <w:hyperlink r:id="rId11" w:history="1">
        <w:r w:rsidRPr="00BC6644">
          <w:t>inflation</w:t>
        </w:r>
      </w:hyperlink>
      <w:r w:rsidRPr="00BC6644">
        <w:t>?</w:t>
      </w:r>
    </w:p>
    <w:p w:rsidR="005716D4" w:rsidRPr="00BC6644" w:rsidRDefault="005716D4" w:rsidP="005716D4">
      <w:r w:rsidRPr="00BC6644">
        <w:t>In the most recent meeting minutes from the Federal Open Market Committee (FOMC), it said:</w:t>
      </w:r>
    </w:p>
    <w:p w:rsidR="005716D4" w:rsidRDefault="005716D4" w:rsidP="005716D4">
      <w:r w:rsidRPr="00BC6644">
        <w:t xml:space="preserve">“Most [members], however, now anticipated that the Committee would not sell agency mortgage-backed securities (MBS) as part of the normalization process, although some indicated that limited sales might be warranted in the longer run to reduce or eliminate residual holdings. A couple of participants stated that </w:t>
      </w:r>
      <w:r w:rsidRPr="00BC6644">
        <w:lastRenderedPageBreak/>
        <w:t>they preferred that the Committee make no decision about sales of MBS until closer to the start of the normalization process.” (Source: “FOMC Minutes,” Federal Reserve, July 10, 2013.)</w:t>
      </w:r>
    </w:p>
    <w:p w:rsidR="005716D4" w:rsidRDefault="005716D4" w:rsidP="005716D4"/>
    <w:p w:rsidR="005716D4" w:rsidRDefault="005716D4" w:rsidP="005716D4"/>
    <w:p w:rsidR="005716D4" w:rsidRDefault="005716D4" w:rsidP="005716D4">
      <w:pPr>
        <w:pStyle w:val="Heading4"/>
      </w:pPr>
      <w:r>
        <w:t>Leaked IMF report shows economic decline inevitable in the next year</w:t>
      </w:r>
    </w:p>
    <w:p w:rsidR="005716D4" w:rsidRDefault="005716D4" w:rsidP="005716D4">
      <w:proofErr w:type="spellStart"/>
      <w:r w:rsidRPr="000C0267">
        <w:rPr>
          <w:rStyle w:val="StyleStyleBold12pt"/>
        </w:rPr>
        <w:t>Amerman</w:t>
      </w:r>
      <w:proofErr w:type="spellEnd"/>
      <w:r w:rsidRPr="000C0267">
        <w:rPr>
          <w:rStyle w:val="StyleStyleBold12pt"/>
        </w:rPr>
        <w:t>, Chartered Financial Analyst with MB</w:t>
      </w:r>
      <w:r>
        <w:rPr>
          <w:rStyle w:val="StyleStyleBold12pt"/>
        </w:rPr>
        <w:t xml:space="preserve">A and BSBA degrees in finance and </w:t>
      </w:r>
      <w:r w:rsidRPr="000C0267">
        <w:rPr>
          <w:rStyle w:val="StyleStyleBold12pt"/>
        </w:rPr>
        <w:t>financial author and speaker with over 25 years of professional experience</w:t>
      </w:r>
      <w:r>
        <w:rPr>
          <w:rStyle w:val="StyleStyleBold12pt"/>
        </w:rPr>
        <w:t xml:space="preserve">, 7/11/13 </w:t>
      </w:r>
      <w:r w:rsidRPr="00E67487">
        <w:t>[Daniel, 7-11-16, Gold Resource Cooperation, “Leaked IMF Report Shows Dangers for U.S. Economy”, http://news.goldseek.com/GoldSeek/1373560088.php, accessed 7-16-13, HG]</w:t>
      </w:r>
    </w:p>
    <w:p w:rsidR="00E67487" w:rsidRPr="00DA43D7" w:rsidRDefault="00E67487" w:rsidP="005716D4">
      <w:pPr>
        <w:rPr>
          <w:rStyle w:val="StyleStyleBold12pt"/>
          <w:b w:val="0"/>
        </w:rPr>
      </w:pPr>
    </w:p>
    <w:p w:rsidR="005716D4" w:rsidRPr="00C9309D" w:rsidRDefault="005716D4" w:rsidP="005716D4">
      <w:pPr>
        <w:rPr>
          <w:rStyle w:val="StyleBoldUnderline"/>
        </w:rPr>
      </w:pPr>
      <w:r w:rsidRPr="00C9309D">
        <w:rPr>
          <w:rStyle w:val="StyleBoldUnderline"/>
        </w:rPr>
        <w:t>Greece is not the only nation that has what could be called an "artificial" economy, if we define an artificial economy as being one where both economic output and employment levels are each materially dependent on the government borrowing money that it can't possibly pay back under normal circumstances.</w:t>
      </w:r>
    </w:p>
    <w:p w:rsidR="005716D4" w:rsidRPr="00C9309D" w:rsidRDefault="005716D4" w:rsidP="005716D4">
      <w:pPr>
        <w:rPr>
          <w:rStyle w:val="StyleBoldUnderline"/>
        </w:rPr>
      </w:pPr>
      <w:r w:rsidRPr="00C9309D">
        <w:rPr>
          <w:rStyle w:val="StyleBoldUnderline"/>
        </w:rPr>
        <w:t>And arguably the globe's largest "artificial" economy is also the globe's largest economy – which is that of the United States of America.</w:t>
      </w:r>
    </w:p>
    <w:p w:rsidR="005716D4" w:rsidRPr="00A06ED9" w:rsidRDefault="005716D4" w:rsidP="005716D4">
      <w:r w:rsidRPr="00A06ED9">
        <w:t>As I have previously covered in detail in a series of articles which includes, "The Economic Deception At The Heart Of The Fiscal Cliff", linked below, the economic situation in the United States is in fact much worse than what can be seen at the surface level of government statistics and the financial media's reporting thereof.</w:t>
      </w:r>
    </w:p>
    <w:p w:rsidR="005716D4" w:rsidRPr="00A06ED9" w:rsidRDefault="005716D4" w:rsidP="005716D4">
      <w:r w:rsidRPr="00A06ED9">
        <w:t>And this can be established quite easily by going directly to the government's own statistics themselves, and looking underneath the headline statistics, to the next level below.</w:t>
      </w:r>
    </w:p>
    <w:p w:rsidR="005716D4" w:rsidRPr="00A06ED9" w:rsidRDefault="005716D4" w:rsidP="005716D4">
      <w:r w:rsidRPr="00C9309D">
        <w:rPr>
          <w:rStyle w:val="StyleBoldUnderline"/>
        </w:rPr>
        <w:t>The government share of the United States economy has been growing for many decades now, fundamentally transforming the country as a result. And by 2007, the United States economy had reached the extraordinary point</w:t>
      </w:r>
      <w:r w:rsidRPr="00A06ED9">
        <w:t xml:space="preserve"> (outside of a major war) where the government was consuming a full 35% of the economy. That is, government spending amounted to 35% of the economy, and 65% was the private sector.</w:t>
      </w:r>
    </w:p>
    <w:p w:rsidR="005716D4" w:rsidRPr="00A06ED9" w:rsidRDefault="005716D4" w:rsidP="005716D4">
      <w:r w:rsidRPr="00A06ED9">
        <w:t>Then something remarkable happened. At the height of the Financial Crisis of 2008, the private economy imploded by $1.3 trillion per year when it came to the real private production of goods and services. This was a catastrophic decline that if left untouched, would have pushed the United States straight into an overt Depression.</w:t>
      </w:r>
    </w:p>
    <w:p w:rsidR="005716D4" w:rsidRPr="00A06ED9" w:rsidRDefault="005716D4" w:rsidP="005716D4">
      <w:r w:rsidRPr="00A06ED9">
        <w:t>But this implosion, while confirmed in the government's own statistics and very real, is not what the government's surface level reporting of GDP shows at all. Instead, what the official statistics indicate on that top level is that there was "only" a $300 billion contraction in the economy, with the recession officially having ended in June 2009.</w:t>
      </w:r>
    </w:p>
    <w:p w:rsidR="005716D4" w:rsidRPr="00A06ED9" w:rsidRDefault="005716D4" w:rsidP="005716D4">
      <w:r w:rsidRPr="00A06ED9">
        <w:t>Wait, what? How could it be that if the private sector within the economy plummeted by $1.3 trillion, that the total economy only fell by $300 billion?</w:t>
      </w:r>
    </w:p>
    <w:p w:rsidR="005716D4" w:rsidRPr="00C9309D" w:rsidRDefault="005716D4" w:rsidP="005716D4">
      <w:pPr>
        <w:rPr>
          <w:rStyle w:val="StyleBoldUnderline"/>
        </w:rPr>
      </w:pPr>
      <w:r w:rsidRPr="00A06ED9">
        <w:t xml:space="preserve">Well, </w:t>
      </w:r>
      <w:r w:rsidRPr="00C9309D">
        <w:rPr>
          <w:rStyle w:val="StyleBoldUnderline"/>
        </w:rPr>
        <w:t xml:space="preserve">when it comes to desperate governments </w:t>
      </w:r>
      <w:r w:rsidRPr="00E42BC7">
        <w:rPr>
          <w:rStyle w:val="Emphasis"/>
        </w:rPr>
        <w:t>in a time of economic collapse, there turns out to be a bit of a loophole</w:t>
      </w:r>
      <w:r w:rsidRPr="00C9309D">
        <w:rPr>
          <w:rStyle w:val="StyleBoldUnderline"/>
        </w:rPr>
        <w:t>. And that is that when GDP is reported by the media, what is reported is almost always total GDP - which is the sum of economic activity by the private sector and the public sector. So in looking only at total GDP then, any catastrophic declines in private economic activity can be effectively masked by equally extraordinary increases in public spending - at least temporarily.</w:t>
      </w:r>
    </w:p>
    <w:p w:rsidR="005716D4" w:rsidRPr="00A06ED9" w:rsidRDefault="005716D4" w:rsidP="005716D4">
      <w:r w:rsidRPr="00C9309D">
        <w:rPr>
          <w:rStyle w:val="StyleBoldUnderline"/>
        </w:rPr>
        <w:t>That obscure little loophole is the hidden-but-real story behind 2009, and every year since.</w:t>
      </w:r>
      <w:r w:rsidRPr="00A06ED9">
        <w:t xml:space="preserve"> In practice, the difference between the actual government-reported $1.3 trillion collapse in the private sector, and the officially reported $300 billion decline in the total economy, came from federal, state and local governments increasing their spending by a staggering $1 trillion between 2008 and 2009.</w:t>
      </w:r>
    </w:p>
    <w:p w:rsidR="005716D4" w:rsidRPr="00A06ED9" w:rsidRDefault="005716D4" w:rsidP="005716D4">
      <w:r w:rsidRPr="00A06ED9">
        <w:t xml:space="preserve">This resulted in a massive and unprecedented shift in spending as the government soared in size, even as simultaneously the private sector was collapsing in size. So the economy nearly instantly shifted from </w:t>
      </w:r>
      <w:r w:rsidRPr="00A06ED9">
        <w:lastRenderedPageBreak/>
        <w:t>being 35% government and 65% private, to being 43% government and 57% private – a level which remains in approximate terms true today.</w:t>
      </w:r>
    </w:p>
    <w:p w:rsidR="005716D4" w:rsidRPr="00A06ED9" w:rsidRDefault="005716D4" w:rsidP="005716D4">
      <w:r w:rsidRPr="00A06ED9">
        <w:t>So when we look at these fantastic levels of deficits that have been consistently coming in at well over $1 trillion per year, what we have in fact been seeing is the increase in the size of the government from 35% to 43% of the overall economy, in order to maintain the facade of an intact economy.</w:t>
      </w:r>
    </w:p>
    <w:p w:rsidR="005716D4" w:rsidRDefault="005716D4" w:rsidP="005716D4">
      <w:pPr>
        <w:rPr>
          <w:rStyle w:val="StyleBoldUnderline"/>
        </w:rPr>
      </w:pPr>
      <w:r w:rsidRPr="00E42BC7">
        <w:rPr>
          <w:rStyle w:val="StyleBoldUnderline"/>
        </w:rPr>
        <w:t>In other words, since the fall of 2008, a substantial chunk of the US economy has been "artificial". The private-sector imploded. It has not recovered to this day. And the great majority of damage containment has been dependent on the United States government running unsustainable deficits, of which it lacks the ability to pay back under ordinary circumstances.</w:t>
      </w:r>
    </w:p>
    <w:p w:rsidR="005716D4" w:rsidRDefault="005716D4" w:rsidP="005716D4">
      <w:pPr>
        <w:rPr>
          <w:rStyle w:val="StyleBoldUnderline"/>
        </w:rPr>
      </w:pPr>
    </w:p>
    <w:p w:rsidR="005716D4" w:rsidRPr="00E67487" w:rsidRDefault="005716D4" w:rsidP="00E67487">
      <w:pPr>
        <w:pStyle w:val="Heading4"/>
      </w:pPr>
      <w:r w:rsidRPr="00E67487">
        <w:t>Recent economic studies prove that the U.S. economy will inevitably falter because of a lack of economic freedom – job creation and free trade are key</w:t>
      </w:r>
    </w:p>
    <w:p w:rsidR="00E67487" w:rsidRDefault="005716D4" w:rsidP="005716D4">
      <w:pPr>
        <w:rPr>
          <w:rStyle w:val="StyleStyleBold12pt"/>
        </w:rPr>
      </w:pPr>
      <w:r>
        <w:rPr>
          <w:rStyle w:val="StyleStyleBold12pt"/>
        </w:rPr>
        <w:t xml:space="preserve">Heritage Foundation Economic Freedom Task Force, 7/8/13 </w:t>
      </w:r>
    </w:p>
    <w:p w:rsidR="005716D4" w:rsidRPr="00E67487" w:rsidRDefault="005716D4" w:rsidP="00E67487">
      <w:r w:rsidRPr="00E67487">
        <w:t>[7-8-13, Heritage Foundation, “2013 Global Agenda for Economic Cooperation”, http://www.heritage.org/research/reports/2013/07/2013-global-agenda-for-economic-freedom, accessed 7-16-13, HG]</w:t>
      </w:r>
    </w:p>
    <w:p w:rsidR="00E67487" w:rsidRPr="00FE6D19" w:rsidRDefault="00E67487" w:rsidP="005716D4">
      <w:pPr>
        <w:rPr>
          <w:rStyle w:val="StyleStyleBold12pt"/>
          <w:b w:val="0"/>
        </w:rPr>
      </w:pPr>
    </w:p>
    <w:p w:rsidR="005716D4" w:rsidRPr="00FE6D19" w:rsidRDefault="005716D4" w:rsidP="005716D4">
      <w:r w:rsidRPr="00FE6D19">
        <w:rPr>
          <w:rStyle w:val="StyleBoldUnderline"/>
        </w:rPr>
        <w:t>Promoting economic freedom at home and abroad is essential to revitalizing the U.S. economy</w:t>
      </w:r>
      <w:r w:rsidRPr="00FE6D19">
        <w:t xml:space="preserve">. In 2010, the United States fell from the ranks of the economically free countries in the Index of </w:t>
      </w:r>
      <w:r w:rsidRPr="00FE6D19">
        <w:rPr>
          <w:rStyle w:val="StyleBoldUnderline"/>
        </w:rPr>
        <w:t>Economic Freedom and, in the years since, the U.S. has continued a steady decline.</w:t>
      </w:r>
      <w:r w:rsidRPr="00FE6D19">
        <w:t xml:space="preserve"> The warnings in the 2013 edition of the Index are too stark to ignore. </w:t>
      </w:r>
      <w:r w:rsidRPr="00FE6D19">
        <w:rPr>
          <w:rStyle w:val="StyleBoldUnderline"/>
        </w:rPr>
        <w:t>Only by pressing for more freedom everywhere can the U.S. hope to avoid further decline</w:t>
      </w:r>
      <w:r w:rsidRPr="00FE6D19">
        <w:t>. A road map to put the United States back on the path to more economic freedom has been clearly laid out in The Heritage Foundation’s Saving the American Dream plan. A plan for promoting economic freedom in the world is laid out in this Special Report. It describes many actions that nations around the world need to take and offers Washington a blueprint for a practical and effective global strategy. American leadership can be decisive in promoting property rights and anti-corruption measures in other countries. In addition, the U.S. should pursue more trade agreements around the world and stress the importance for all governments (including the U.S.) to identify and reduce support for state-owned enterprises that are breeding grounds for cronyism. This global agenda can and should be implemented—starting today.</w:t>
      </w:r>
    </w:p>
    <w:p w:rsidR="005716D4" w:rsidRPr="00FE6D19" w:rsidRDefault="005716D4" w:rsidP="005716D4">
      <w:pPr>
        <w:rPr>
          <w:rStyle w:val="StyleBoldUnderline"/>
        </w:rPr>
      </w:pPr>
      <w:r w:rsidRPr="00FE6D19">
        <w:rPr>
          <w:rStyle w:val="StyleBoldUnderline"/>
        </w:rPr>
        <w:t>Declining economic freedom in the United States continues to threaten Americans’ prosperity and opportunity. In 2013, the U.S. score in the Index of Economic Freedom,</w:t>
      </w:r>
      <w:r w:rsidRPr="00FE6D19">
        <w:t xml:space="preserve"> published annually by The Heritage Foundation and The Wall Street Journal, dropped for the sixth year in a row. </w:t>
      </w:r>
      <w:r w:rsidRPr="00FE6D19">
        <w:rPr>
          <w:rStyle w:val="StyleBoldUnderline"/>
        </w:rPr>
        <w:t>The U.S. clings to the ranks of the world’s Top 10 most economically free—barely. It remains in 10th place again this year—still just a “mostly free” country.</w:t>
      </w:r>
    </w:p>
    <w:p w:rsidR="005716D4" w:rsidRPr="00FE6D19" w:rsidRDefault="005716D4" w:rsidP="005716D4">
      <w:r w:rsidRPr="00FE6D19">
        <w:rPr>
          <w:rStyle w:val="StyleBoldUnderline"/>
        </w:rPr>
        <w:t>This reduction in freedom has been accompanied by stagnant growth of the U.S. economy and persistently high unemployment. Promoting adoption of the revitalizing policies of economic freedom in the United States is essential to creating good new jobs for Americans</w:t>
      </w:r>
      <w:r w:rsidRPr="00FE6D19">
        <w:t xml:space="preserve">. It is also vital to promote economic freedom abroad since U.S. companies and workers increasingly rely on international trade and finance to improve productivity and build markets. America is a global economic superpower, but to remain so, its government and business community must encourage the free flow of capital, goods, services, people, and ideas around the world that contribute to ongoing U.S. and global prosperity. </w:t>
      </w:r>
      <w:proofErr w:type="gramStart"/>
      <w:r w:rsidRPr="00FE6D19">
        <w:rPr>
          <w:rStyle w:val="StyleBoldUnderline"/>
        </w:rPr>
        <w:t>Implementation of such forward-looking policies will</w:t>
      </w:r>
      <w:proofErr w:type="gramEnd"/>
      <w:r w:rsidRPr="00FE6D19">
        <w:rPr>
          <w:rStyle w:val="StyleBoldUnderline"/>
        </w:rPr>
        <w:t xml:space="preserve"> kick-start the economic dynamism and innovation that will lead to better products, new markets, and greater investment</w:t>
      </w:r>
      <w:r w:rsidRPr="00FE6D19">
        <w:t>.</w:t>
      </w:r>
    </w:p>
    <w:p w:rsidR="005716D4" w:rsidRDefault="005716D4" w:rsidP="005716D4">
      <w:pPr>
        <w:pStyle w:val="Heading1"/>
      </w:pPr>
      <w:r>
        <w:lastRenderedPageBreak/>
        <w:t>UQ – U.S. Manufacturing Declining</w:t>
      </w:r>
    </w:p>
    <w:p w:rsidR="005716D4" w:rsidRPr="00DF1356" w:rsidRDefault="005716D4" w:rsidP="005716D4">
      <w:pPr>
        <w:pStyle w:val="Heading4"/>
      </w:pPr>
      <w:r>
        <w:t>United States manufacturing is in steady decline – our evidence is predictive</w:t>
      </w:r>
    </w:p>
    <w:p w:rsidR="005716D4" w:rsidRPr="00E67487" w:rsidRDefault="005716D4" w:rsidP="00E67487">
      <w:pPr>
        <w:rPr>
          <w:rStyle w:val="StyleStyleBold12pt"/>
        </w:rPr>
      </w:pPr>
      <w:r w:rsidRPr="00E67487">
        <w:rPr>
          <w:rStyle w:val="StyleStyleBold12pt"/>
        </w:rPr>
        <w:t>Hargreaves, CNN Money, Staff Writer, 2-01-13</w:t>
      </w:r>
    </w:p>
    <w:p w:rsidR="005716D4" w:rsidRDefault="005716D4" w:rsidP="005716D4">
      <w:r>
        <w:t xml:space="preserve">[Steve Hargreaves, 2-01-13, CNN Money, “Manufacturing jobs dry up”, </w:t>
      </w:r>
      <w:hyperlink r:id="rId12" w:history="1">
        <w:r w:rsidRPr="00E27F87">
          <w:rPr>
            <w:rStyle w:val="Hyperlink"/>
          </w:rPr>
          <w:t>http://money.cnn.com/2013/02/01/news/economy/manufacturing-jobs/index.html</w:t>
        </w:r>
      </w:hyperlink>
      <w:r>
        <w:t>, accessed, 7-16-13 AMS]</w:t>
      </w:r>
    </w:p>
    <w:p w:rsidR="005716D4" w:rsidRPr="00025503" w:rsidRDefault="005716D4" w:rsidP="005716D4"/>
    <w:p w:rsidR="005716D4" w:rsidRPr="00025503" w:rsidRDefault="005716D4" w:rsidP="005716D4">
      <w:pPr>
        <w:rPr>
          <w:rStyle w:val="StyleBoldUnderline"/>
        </w:rPr>
      </w:pPr>
      <w:r w:rsidRPr="00025503">
        <w:rPr>
          <w:rStyle w:val="StyleBoldUnderline"/>
        </w:rPr>
        <w:t>The</w:t>
      </w:r>
      <w:r>
        <w:t xml:space="preserve"> much-lauded </w:t>
      </w:r>
      <w:r w:rsidRPr="00025503">
        <w:rPr>
          <w:rStyle w:val="StyleBoldUnderline"/>
        </w:rPr>
        <w:t>growth in American manufacturing</w:t>
      </w:r>
      <w:r>
        <w:t xml:space="preserve"> jobs </w:t>
      </w:r>
      <w:r w:rsidRPr="00025503">
        <w:rPr>
          <w:rStyle w:val="StyleBoldUnderline"/>
        </w:rPr>
        <w:t>appears to have stalled.</w:t>
      </w:r>
    </w:p>
    <w:p w:rsidR="005716D4" w:rsidRPr="00DF1356" w:rsidRDefault="005716D4" w:rsidP="005716D4">
      <w:pPr>
        <w:rPr>
          <w:rStyle w:val="StyleBoldUnderline"/>
        </w:rPr>
      </w:pPr>
      <w:r>
        <w:t xml:space="preserve">After generating nearly a quarter million jobs since the recession ended, the U.S. manufacturing sector created just 4,000 new positions in January, </w:t>
      </w:r>
      <w:r w:rsidRPr="00DF1356">
        <w:rPr>
          <w:rStyle w:val="StyleBoldUnderline"/>
        </w:rPr>
        <w:t>according to the latest jobs report from the Bureau of Labor Statistics. The industry has basically seen zero job growth since the middle of last year.</w:t>
      </w:r>
    </w:p>
    <w:p w:rsidR="005716D4" w:rsidRDefault="005716D4" w:rsidP="005716D4">
      <w:r w:rsidRPr="00DF1356">
        <w:rPr>
          <w:rStyle w:val="StyleBoldUnderline"/>
        </w:rPr>
        <w:t>The manufacturing recovery "is clearly petering out,"</w:t>
      </w:r>
      <w:r>
        <w:t xml:space="preserve"> said Alan </w:t>
      </w:r>
      <w:proofErr w:type="spellStart"/>
      <w:r>
        <w:t>Tonelson</w:t>
      </w:r>
      <w:proofErr w:type="spellEnd"/>
      <w:r>
        <w:t>, a research fellow at the U.S. Business and Industry Council, which represents smaller and mid-size manufacturers.</w:t>
      </w:r>
    </w:p>
    <w:p w:rsidR="005716D4" w:rsidRPr="00DF1356" w:rsidRDefault="005716D4" w:rsidP="005716D4">
      <w:pPr>
        <w:rPr>
          <w:rStyle w:val="StyleBoldUnderline"/>
        </w:rPr>
      </w:pPr>
      <w:r w:rsidRPr="00DF1356">
        <w:rPr>
          <w:rStyle w:val="StyleBoldUnderline"/>
        </w:rPr>
        <w:t>Slowing U.S. demand for goods, sluggish economic growth overseas, and uncertainty over the federal budget mess are among the factors keeping a lid on the sector.</w:t>
      </w:r>
    </w:p>
    <w:p w:rsidR="005716D4" w:rsidRDefault="005716D4" w:rsidP="005716D4">
      <w:r>
        <w:t xml:space="preserve">One big reason manufacturing job growth looked so </w:t>
      </w:r>
      <w:proofErr w:type="gramStart"/>
      <w:r>
        <w:t>good</w:t>
      </w:r>
      <w:proofErr w:type="gramEnd"/>
      <w:r>
        <w:t xml:space="preserve"> over the last few years was that the sector fared so poorly during the Great Recession.</w:t>
      </w:r>
    </w:p>
    <w:p w:rsidR="005716D4" w:rsidRDefault="005716D4" w:rsidP="005716D4">
      <w:r>
        <w:t>Related: Jobs report: Steady hiring continues</w:t>
      </w:r>
    </w:p>
    <w:p w:rsidR="005716D4" w:rsidRDefault="005716D4" w:rsidP="005716D4">
      <w:r>
        <w:t xml:space="preserve">The value of goods produced during the recession dropped by a staggering 20%, </w:t>
      </w:r>
      <w:proofErr w:type="spellStart"/>
      <w:r>
        <w:t>Tonelson</w:t>
      </w:r>
      <w:proofErr w:type="spellEnd"/>
      <w:r>
        <w:t xml:space="preserve"> said. With that drop came the loss of more than 2 million jobs.</w:t>
      </w:r>
    </w:p>
    <w:p w:rsidR="005716D4" w:rsidRDefault="005716D4" w:rsidP="005716D4">
      <w:r>
        <w:t xml:space="preserve">When the recession ended, Americans went out and bought stuff -- especially automobiles. With that spending came a jobs rebound, </w:t>
      </w:r>
      <w:proofErr w:type="spellStart"/>
      <w:r>
        <w:t>Tonelson</w:t>
      </w:r>
      <w:proofErr w:type="spellEnd"/>
      <w:r>
        <w:t xml:space="preserve"> said. Higher energy prices and the rising costs of labor in China seemed to be sparking a resurgence of manufacturing in this country.</w:t>
      </w:r>
    </w:p>
    <w:p w:rsidR="005716D4" w:rsidRDefault="005716D4" w:rsidP="005716D4">
      <w:r>
        <w:t>In 2010, U.S. manufacturing production growth registered a brisk 7.4%, he said, citing industrial production figures compiled by the Federal Reserve.</w:t>
      </w:r>
    </w:p>
    <w:p w:rsidR="005716D4" w:rsidRPr="00DF1356" w:rsidRDefault="005716D4" w:rsidP="005716D4">
      <w:pPr>
        <w:rPr>
          <w:rStyle w:val="StyleBoldUnderline"/>
        </w:rPr>
      </w:pPr>
      <w:r>
        <w:t xml:space="preserve">But </w:t>
      </w:r>
      <w:r w:rsidRPr="00DF1356">
        <w:rPr>
          <w:rStyle w:val="StyleBoldUnderline"/>
        </w:rPr>
        <w:t xml:space="preserve">in 2011 the growth in the value of manufactured goods slowed to just </w:t>
      </w:r>
      <w:proofErr w:type="gramStart"/>
      <w:r w:rsidRPr="00DF1356">
        <w:rPr>
          <w:rStyle w:val="StyleBoldUnderline"/>
        </w:rPr>
        <w:t>under</w:t>
      </w:r>
      <w:proofErr w:type="gramEnd"/>
      <w:r w:rsidRPr="00DF1356">
        <w:rPr>
          <w:rStyle w:val="StyleBoldUnderline"/>
        </w:rPr>
        <w:t xml:space="preserve"> 5%, s</w:t>
      </w:r>
      <w:r>
        <w:t xml:space="preserve">aid </w:t>
      </w:r>
      <w:proofErr w:type="spellStart"/>
      <w:r>
        <w:t>Tonelson</w:t>
      </w:r>
      <w:proofErr w:type="spellEnd"/>
      <w:r>
        <w:t xml:space="preserve">. </w:t>
      </w:r>
      <w:r w:rsidRPr="00DF1356">
        <w:rPr>
          <w:rStyle w:val="StyleBoldUnderline"/>
        </w:rPr>
        <w:t>Last year it didn't even register 3%.</w:t>
      </w:r>
    </w:p>
    <w:p w:rsidR="005716D4" w:rsidRDefault="005716D4" w:rsidP="005716D4">
      <w:r>
        <w:t xml:space="preserve">"The release of pent-up demand is tapering off," said John </w:t>
      </w:r>
      <w:proofErr w:type="spellStart"/>
      <w:r>
        <w:t>Lonski</w:t>
      </w:r>
      <w:proofErr w:type="spellEnd"/>
      <w:r>
        <w:t>, chief economist at Moody's Capital Markets.</w:t>
      </w:r>
    </w:p>
    <w:p w:rsidR="005716D4" w:rsidRDefault="005716D4" w:rsidP="005716D4">
      <w:r w:rsidRPr="00DF1356">
        <w:rPr>
          <w:rStyle w:val="StyleBoldUnderline"/>
        </w:rPr>
        <w:t>A recession in Europe and relatively weaker Chinese growth are also weighing on the U.S. manufacturing sector.</w:t>
      </w:r>
      <w:r>
        <w:t xml:space="preserve"> The value of exported manufactured goods rose just 4% in 2012, </w:t>
      </w:r>
      <w:proofErr w:type="spellStart"/>
      <w:r>
        <w:t>Lonski</w:t>
      </w:r>
      <w:proofErr w:type="spellEnd"/>
      <w:r>
        <w:t xml:space="preserve"> said. That compares to growth of more than 7% in 2011 and over 14% in 2010.</w:t>
      </w:r>
    </w:p>
    <w:p w:rsidR="005716D4" w:rsidRDefault="005716D4" w:rsidP="005716D4">
      <w:r w:rsidRPr="00DF1356">
        <w:rPr>
          <w:rStyle w:val="StyleBoldUnderline"/>
        </w:rPr>
        <w:t xml:space="preserve">That export slowdown comes mostly from slowing growth abroad, rather than "a fundamental loss of competitiveness in the </w:t>
      </w:r>
      <w:proofErr w:type="spellStart"/>
      <w:r w:rsidRPr="00DF1356">
        <w:rPr>
          <w:rStyle w:val="StyleBoldUnderline"/>
        </w:rPr>
        <w:t>Untied</w:t>
      </w:r>
      <w:proofErr w:type="spellEnd"/>
      <w:r w:rsidRPr="00DF1356">
        <w:rPr>
          <w:rStyle w:val="StyleBoldUnderline"/>
        </w:rPr>
        <w:t xml:space="preserve"> States,"</w:t>
      </w:r>
      <w:r>
        <w:t xml:space="preserve"> </w:t>
      </w:r>
      <w:proofErr w:type="spellStart"/>
      <w:r>
        <w:t>Lonski</w:t>
      </w:r>
      <w:proofErr w:type="spellEnd"/>
      <w:r>
        <w:t xml:space="preserve"> said.</w:t>
      </w:r>
    </w:p>
    <w:p w:rsidR="005716D4" w:rsidRDefault="005716D4" w:rsidP="005716D4">
      <w:r>
        <w:t xml:space="preserve">Both </w:t>
      </w:r>
      <w:proofErr w:type="spellStart"/>
      <w:r>
        <w:t>Lonski</w:t>
      </w:r>
      <w:proofErr w:type="spellEnd"/>
      <w:r>
        <w:t xml:space="preserve"> and </w:t>
      </w:r>
      <w:proofErr w:type="spellStart"/>
      <w:r>
        <w:t>Tonelson</w:t>
      </w:r>
      <w:proofErr w:type="spellEnd"/>
      <w:r>
        <w:t xml:space="preserve"> said uncertainty -- over the </w:t>
      </w:r>
      <w:proofErr w:type="spellStart"/>
      <w:r>
        <w:t>the</w:t>
      </w:r>
      <w:proofErr w:type="spellEnd"/>
      <w:r>
        <w:t xml:space="preserve"> health of the global economy, Washington's ongoing tax and spending fight, and how much it will cost to cover employees under the new health care law -- has led businesses to put off capital investments.</w:t>
      </w:r>
    </w:p>
    <w:p w:rsidR="005716D4" w:rsidRDefault="005716D4" w:rsidP="005716D4">
      <w:r>
        <w:t>Going forward, the outlook is murky.</w:t>
      </w:r>
    </w:p>
    <w:p w:rsidR="005716D4" w:rsidRDefault="005716D4" w:rsidP="005716D4">
      <w:r>
        <w:t xml:space="preserve">Friday saw a fairly strong reading of </w:t>
      </w:r>
      <w:r w:rsidRPr="00DF1356">
        <w:t>the ISM manufacturing index, which measures activity in the sector</w:t>
      </w:r>
      <w:r>
        <w:t>. The index registered 53.1, ahead of the 50.5 expected by economists polled by Briefing.com. A reading over 50 represents growth, while under 50 means contraction.</w:t>
      </w:r>
    </w:p>
    <w:p w:rsidR="005716D4" w:rsidRPr="0022159E" w:rsidRDefault="005716D4" w:rsidP="005716D4">
      <w:pPr>
        <w:rPr>
          <w:rStyle w:val="Emphasis"/>
        </w:rPr>
      </w:pPr>
      <w:r>
        <w:t xml:space="preserve">But </w:t>
      </w:r>
      <w:proofErr w:type="spellStart"/>
      <w:r>
        <w:t>Lonski</w:t>
      </w:r>
      <w:proofErr w:type="spellEnd"/>
      <w:r>
        <w:t xml:space="preserve"> said </w:t>
      </w:r>
      <w:r w:rsidRPr="00DF1356">
        <w:rPr>
          <w:rStyle w:val="StyleBoldUnderline"/>
        </w:rPr>
        <w:t xml:space="preserve">industrial production is expected to rise by just 2.3% in 2013, even slower than 2012's 3.8% growth rate. That means </w:t>
      </w:r>
      <w:r w:rsidRPr="0022159E">
        <w:rPr>
          <w:rStyle w:val="Emphasis"/>
        </w:rPr>
        <w:t xml:space="preserve">manufacturing jobs may become even scarcer in the year ahead. </w:t>
      </w:r>
    </w:p>
    <w:p w:rsidR="005716D4" w:rsidRPr="0022159E" w:rsidRDefault="005716D4" w:rsidP="005716D4">
      <w:pPr>
        <w:rPr>
          <w:rStyle w:val="Emphasis"/>
        </w:rPr>
      </w:pPr>
    </w:p>
    <w:p w:rsidR="005716D4" w:rsidRPr="0022159E" w:rsidRDefault="005716D4" w:rsidP="005716D4">
      <w:pPr>
        <w:pStyle w:val="Heading4"/>
      </w:pPr>
      <w:r>
        <w:lastRenderedPageBreak/>
        <w:t>Our domestic manufacturing base is failing – outsourcing and long-term trends prove</w:t>
      </w:r>
    </w:p>
    <w:p w:rsidR="005716D4" w:rsidRPr="00E67487" w:rsidRDefault="005716D4" w:rsidP="00E67487">
      <w:pPr>
        <w:rPr>
          <w:rStyle w:val="StyleStyleBold12pt"/>
        </w:rPr>
      </w:pPr>
      <w:r w:rsidRPr="00E67487">
        <w:rPr>
          <w:rStyle w:val="StyleStyleBold12pt"/>
        </w:rPr>
        <w:t>Harrington, Economy in Crisis, Journalist, 2-09-13</w:t>
      </w:r>
    </w:p>
    <w:p w:rsidR="005716D4" w:rsidRDefault="005716D4" w:rsidP="005716D4">
      <w:r>
        <w:t xml:space="preserve">Craig Harrington, 2-09-13, Economy </w:t>
      </w:r>
      <w:proofErr w:type="gramStart"/>
      <w:r>
        <w:t>In</w:t>
      </w:r>
      <w:proofErr w:type="gramEnd"/>
      <w:r>
        <w:t xml:space="preserve"> Crisis, “The Continued Decline of American Manufacturing”, </w:t>
      </w:r>
      <w:hyperlink r:id="rId13" w:history="1">
        <w:r w:rsidRPr="00E27F87">
          <w:rPr>
            <w:rStyle w:val="Hyperlink"/>
          </w:rPr>
          <w:t>http://economyincrisis.org/content/the-continued-decline-of-american-manufacturing</w:t>
        </w:r>
      </w:hyperlink>
      <w:r>
        <w:t>, accessed 7-16-13 AMS]</w:t>
      </w:r>
    </w:p>
    <w:p w:rsidR="005716D4" w:rsidRDefault="005716D4" w:rsidP="005716D4"/>
    <w:p w:rsidR="005716D4" w:rsidRDefault="005716D4" w:rsidP="005716D4">
      <w:r>
        <w:t xml:space="preserve">Politicians on both sides of the aisle have called on America’s manufacturing economy to drive our national recovery in 2013. </w:t>
      </w:r>
      <w:r w:rsidRPr="00DF1356">
        <w:rPr>
          <w:rStyle w:val="StyleBoldUnderline"/>
        </w:rPr>
        <w:t>The</w:t>
      </w:r>
      <w:r>
        <w:t xml:space="preserve"> talking point of </w:t>
      </w:r>
      <w:r w:rsidRPr="00DF1356">
        <w:rPr>
          <w:rStyle w:val="StyleBoldUnderline"/>
        </w:rPr>
        <w:t>growth in manufacturing and industrial production creating jobs, exports and prosperity is</w:t>
      </w:r>
      <w:r>
        <w:t xml:space="preserve"> common in political media. Unfortunately, it is </w:t>
      </w:r>
      <w:r w:rsidRPr="00DF1356">
        <w:rPr>
          <w:rStyle w:val="StyleBoldUnderline"/>
        </w:rPr>
        <w:t>not realized in practice.</w:t>
      </w:r>
    </w:p>
    <w:p w:rsidR="005716D4" w:rsidRDefault="005716D4" w:rsidP="005716D4">
      <w:r>
        <w:t xml:space="preserve">According to the latest report from the Bureau of Labor Statistics, the United States created just 4,000 manufacturing jobs in January 2013. Measurable growth is better than no growth at all, but </w:t>
      </w:r>
      <w:r w:rsidRPr="0022159E">
        <w:rPr>
          <w:rStyle w:val="StyleBoldUnderline"/>
        </w:rPr>
        <w:t>paltry job creation figures reveal the weakened state of industrial production in the United States.</w:t>
      </w:r>
      <w:r>
        <w:t xml:space="preserve"> The economy created more manufacturing jobs than it lost in 2012, but that well of good fortune seems to have run dry. </w:t>
      </w:r>
      <w:r w:rsidRPr="0022159E">
        <w:rPr>
          <w:rStyle w:val="StyleBoldUnderline"/>
        </w:rPr>
        <w:t>The employment trend in manufacturing is overwhelmingly negative and has been for nearly twenty years.</w:t>
      </w:r>
    </w:p>
    <w:p w:rsidR="005716D4" w:rsidRDefault="005716D4" w:rsidP="005716D4">
      <w:r w:rsidRPr="0022159E">
        <w:rPr>
          <w:rStyle w:val="StyleBoldUnderline"/>
        </w:rPr>
        <w:t>This country does not simply lack manufacturing jobs, it lacks entire industries</w:t>
      </w:r>
      <w:r>
        <w:t>.</w:t>
      </w:r>
    </w:p>
    <w:p w:rsidR="005716D4" w:rsidRPr="0022159E" w:rsidRDefault="005716D4" w:rsidP="005716D4">
      <w:pPr>
        <w:rPr>
          <w:rStyle w:val="StyleBoldUnderline"/>
        </w:rPr>
      </w:pPr>
      <w:r>
        <w:t xml:space="preserve">The Manufacturers Alliance for Productivity and Innovation (MAPI) released a report in January 2013 detailing the generational decline in manufacturing output and capacity in the United States. In general, </w:t>
      </w:r>
      <w:r w:rsidRPr="0022159E">
        <w:rPr>
          <w:rStyle w:val="StyleBoldUnderline"/>
        </w:rPr>
        <w:t>for every two new plants that come on line, three others are shut down.</w:t>
      </w:r>
      <w:r>
        <w:t xml:space="preserve"> </w:t>
      </w:r>
      <w:r w:rsidRPr="0022159E">
        <w:rPr>
          <w:rStyle w:val="StyleBoldUnderline"/>
        </w:rPr>
        <w:t>For every two jobs created at one plant, three are lost somewhere else.</w:t>
      </w:r>
    </w:p>
    <w:p w:rsidR="005716D4" w:rsidRDefault="005716D4" w:rsidP="005716D4">
      <w:r>
        <w:t xml:space="preserve">The </w:t>
      </w:r>
      <w:r w:rsidRPr="0022159E">
        <w:rPr>
          <w:rStyle w:val="StyleBoldUnderline"/>
        </w:rPr>
        <w:t xml:space="preserve">companies that make up our so-called “manufacturing base” </w:t>
      </w:r>
      <w:r>
        <w:t xml:space="preserve">often </w:t>
      </w:r>
      <w:r w:rsidRPr="0022159E">
        <w:rPr>
          <w:rStyle w:val="StyleBoldUnderline"/>
        </w:rPr>
        <w:t>survive,</w:t>
      </w:r>
      <w:r>
        <w:t xml:space="preserve"> but they do so </w:t>
      </w:r>
      <w:r w:rsidRPr="0022159E">
        <w:rPr>
          <w:rStyle w:val="StyleBoldUnderline"/>
        </w:rPr>
        <w:t>by moving jobs and production overseas.</w:t>
      </w:r>
      <w:r>
        <w:t xml:space="preserve"> The MAPI report shows dramatic increases in overseas production and sales by the foreign affiliates of American multinationals alongside virtual stagnation of domestic metrics in the United States.</w:t>
      </w:r>
    </w:p>
    <w:p w:rsidR="005716D4" w:rsidRDefault="005716D4" w:rsidP="005716D4">
      <w:r>
        <w:t>Why are these companies fleeing the United States to produce and sell their goods? More importantly, what can we do to reverse the trend?</w:t>
      </w:r>
    </w:p>
    <w:p w:rsidR="005716D4" w:rsidRDefault="005716D4" w:rsidP="005716D4">
      <w:r>
        <w:t>The loss of manufacturing began decades ago, and accelerated in earnest from the 1990s. The era of global free trade incentivized relocating to cheap labor markets with lax regulations and generous tax benefits. A for-profit commercial enterprise cannot afford to take note of the human cost facing its newly-unemployed workforce when it moves from one country to another. Its only concern is the bottom line.</w:t>
      </w:r>
    </w:p>
    <w:p w:rsidR="005716D4" w:rsidRPr="0022159E" w:rsidRDefault="005716D4" w:rsidP="005716D4">
      <w:pPr>
        <w:rPr>
          <w:rStyle w:val="StyleBoldUnderline"/>
        </w:rPr>
      </w:pPr>
      <w:r>
        <w:t xml:space="preserve">Worldwide tech phenomenon Apple makes its products in China despite polling indicating a strong preference in the United States for the “Made in USA” brand. Some analysts have calculated that Apple devices could be sold at a profit for the same cost even if they were made by highly-paid American workers. </w:t>
      </w:r>
      <w:r w:rsidRPr="0022159E">
        <w:rPr>
          <w:rStyle w:val="StyleBoldUnderline"/>
        </w:rPr>
        <w:t>The problem is that the profit margins available thanks to near slave wages in China is enormous compared to slim profit ratios presented by American workers.</w:t>
      </w:r>
      <w:r>
        <w:t xml:space="preserve"> </w:t>
      </w:r>
      <w:r w:rsidRPr="0022159E">
        <w:rPr>
          <w:rStyle w:val="StyleBoldUnderline"/>
        </w:rPr>
        <w:t>Shareholders want profits, and extravagantly-paid corporate executives make their fortunes protecting those profits.</w:t>
      </w:r>
      <w:r>
        <w:t xml:space="preserve"> In such an environment, </w:t>
      </w:r>
      <w:r w:rsidRPr="0022159E">
        <w:rPr>
          <w:rStyle w:val="StyleBoldUnderline"/>
        </w:rPr>
        <w:t>it is hard to believe any company would remain in the United States.</w:t>
      </w:r>
    </w:p>
    <w:p w:rsidR="005716D4" w:rsidRDefault="005716D4" w:rsidP="005716D4">
      <w:r>
        <w:t>What is the solution to this pervasive problem? Some on the political right advocate destroying unions and depressing wages in the United States. It is nonsensical to witness a flight of jobs to overseas sweatshops and come away with the conclusion that America needs more sweatshops.</w:t>
      </w:r>
    </w:p>
    <w:p w:rsidR="005716D4" w:rsidRDefault="005716D4" w:rsidP="005716D4">
      <w:pPr>
        <w:pStyle w:val="Heading4"/>
      </w:pPr>
      <w:r>
        <w:t>Manufacturing is in gradual decline</w:t>
      </w:r>
    </w:p>
    <w:p w:rsidR="005716D4" w:rsidRPr="00E67487" w:rsidRDefault="005716D4" w:rsidP="00E67487">
      <w:pPr>
        <w:rPr>
          <w:rStyle w:val="StyleStyleBold12pt"/>
        </w:rPr>
      </w:pPr>
      <w:r w:rsidRPr="00E67487">
        <w:rPr>
          <w:rStyle w:val="StyleStyleBold12pt"/>
        </w:rPr>
        <w:t>Stewart, LL.M. in domestic and international taxation, 6-19-13</w:t>
      </w:r>
    </w:p>
    <w:p w:rsidR="005716D4" w:rsidRDefault="005716D4" w:rsidP="005716D4">
      <w:r>
        <w:t xml:space="preserve">[Hale Stewart, He has three certifications from the American Academy of Financial Management: Chartered Trust and Estate Planner, Chartered Wealth Manager and Chartered Asset Manager.  6-19-13, Seeking Alpha, “U.S. Industrial Production Slowdown”, </w:t>
      </w:r>
      <w:hyperlink r:id="rId14" w:history="1">
        <w:r w:rsidRPr="00E27F87">
          <w:rPr>
            <w:rStyle w:val="Hyperlink"/>
          </w:rPr>
          <w:t>http://seekingalpha.com/article/1509982-u-s-industrial-production-slowdown</w:t>
        </w:r>
      </w:hyperlink>
      <w:r>
        <w:t>, accessed, 7-16-13 AMS]</w:t>
      </w:r>
    </w:p>
    <w:p w:rsidR="005716D4" w:rsidRDefault="005716D4" w:rsidP="005716D4"/>
    <w:p w:rsidR="005716D4" w:rsidRDefault="005716D4" w:rsidP="005716D4">
      <w:r w:rsidRPr="0022159E">
        <w:rPr>
          <w:rStyle w:val="StyleBoldUnderline"/>
        </w:rPr>
        <w:lastRenderedPageBreak/>
        <w:t>The latest contraction in the ISM manufacturing report indicates the U.S. manufacturing sector is slowing.</w:t>
      </w:r>
      <w:r>
        <w:t xml:space="preserve"> There have been signs this was happening for the last few months. First, </w:t>
      </w:r>
      <w:r w:rsidRPr="0022159E">
        <w:rPr>
          <w:rStyle w:val="StyleBoldUnderline"/>
        </w:rPr>
        <w:t xml:space="preserve">we've seen weak readings from some of the regional manufacturing reports. </w:t>
      </w:r>
      <w:r>
        <w:t>For example, here is the latest Empire State report:</w:t>
      </w:r>
    </w:p>
    <w:p w:rsidR="005716D4" w:rsidRDefault="005716D4" w:rsidP="005716D4">
      <w:r>
        <w:t xml:space="preserve">The May 2013 Empire State Manufacturing Survey indicates that conditions for New York manufacturers declined marginally. </w:t>
      </w:r>
      <w:r w:rsidRPr="0022159E">
        <w:rPr>
          <w:rStyle w:val="StyleBoldUnderline"/>
        </w:rPr>
        <w:t>The general business conditions index fell four points</w:t>
      </w:r>
      <w:r>
        <w:t xml:space="preserve"> to -1.4, </w:t>
      </w:r>
      <w:r w:rsidRPr="0022159E">
        <w:rPr>
          <w:rStyle w:val="StyleBoldUnderline"/>
        </w:rPr>
        <w:t>its first negative reading since January.</w:t>
      </w:r>
      <w:r>
        <w:t xml:space="preserve"> </w:t>
      </w:r>
      <w:r w:rsidRPr="0022159E">
        <w:rPr>
          <w:rStyle w:val="StyleBoldUnderline"/>
        </w:rPr>
        <w:t>The new orders index also edged into negative territory, and the shipments index fell to zero.</w:t>
      </w:r>
      <w:r>
        <w:t xml:space="preserve"> The prices paid index declined eight points to 20.5, indicating a slowdown in selling price increases, while the prices received index was little changed at 4.6. </w:t>
      </w:r>
      <w:r w:rsidRPr="0022159E">
        <w:rPr>
          <w:rStyle w:val="StyleBoldUnderline"/>
        </w:rPr>
        <w:t>Employment indexes were mixed, showing both a modest increase in the number of employees and</w:t>
      </w:r>
      <w:r>
        <w:t xml:space="preserve"> a slight </w:t>
      </w:r>
      <w:r w:rsidRPr="0022159E">
        <w:rPr>
          <w:rStyle w:val="StyleBoldUnderline"/>
        </w:rPr>
        <w:t>decline in the length of the average workweek.</w:t>
      </w:r>
      <w:r>
        <w:t xml:space="preserve"> Indexes for the six-month outlook were generally lower, suggesting that optimism about future conditions had weakened.</w:t>
      </w:r>
    </w:p>
    <w:p w:rsidR="005716D4" w:rsidRDefault="005716D4" w:rsidP="005716D4">
      <w:r>
        <w:t>And the latest Philadelphia Fed Report:</w:t>
      </w:r>
    </w:p>
    <w:p w:rsidR="005716D4" w:rsidRDefault="005716D4" w:rsidP="005716D4">
      <w:r>
        <w:t xml:space="preserve">The </w:t>
      </w:r>
      <w:r w:rsidRPr="0022159E">
        <w:rPr>
          <w:rStyle w:val="StyleBoldUnderline"/>
        </w:rPr>
        <w:t>survey’s broadest measure of manufacturing conditions,</w:t>
      </w:r>
      <w:r>
        <w:t xml:space="preserve"> the diffusion index of current </w:t>
      </w:r>
      <w:r w:rsidRPr="0022159E">
        <w:rPr>
          <w:rStyle w:val="StyleBoldUnderline"/>
        </w:rPr>
        <w:t>activity, decreased from 1.3</w:t>
      </w:r>
      <w:r>
        <w:t xml:space="preserve"> in April </w:t>
      </w:r>
      <w:r w:rsidRPr="0022159E">
        <w:rPr>
          <w:rStyle w:val="StyleBoldUnderline"/>
        </w:rPr>
        <w:t>to -5.2 this month</w:t>
      </w:r>
      <w:r>
        <w:t xml:space="preserve">. </w:t>
      </w:r>
      <w:r w:rsidRPr="0022159E">
        <w:rPr>
          <w:rStyle w:val="StyleBoldUnderline"/>
        </w:rPr>
        <w:t xml:space="preserve">The current activity index has shown no pattern of sustained growth over the past seven months, generally alternating between positive and negative readings </w:t>
      </w:r>
      <w:r>
        <w:t xml:space="preserve">(see Chart). </w:t>
      </w:r>
      <w:r w:rsidRPr="0022159E">
        <w:rPr>
          <w:rStyle w:val="StyleBoldUnderline"/>
        </w:rPr>
        <w:t xml:space="preserve">The number of firms reporting decreased activity </w:t>
      </w:r>
      <w:r>
        <w:t xml:space="preserve">this month (29 percent) </w:t>
      </w:r>
      <w:r w:rsidRPr="0022159E">
        <w:rPr>
          <w:rStyle w:val="StyleBoldUnderline"/>
        </w:rPr>
        <w:t>edged out those reporting increased activity</w:t>
      </w:r>
      <w:r>
        <w:t xml:space="preserve"> (24 percent).</w:t>
      </w:r>
    </w:p>
    <w:p w:rsidR="005716D4" w:rsidRDefault="005716D4" w:rsidP="005716D4">
      <w:r>
        <w:t xml:space="preserve">Richmond also </w:t>
      </w:r>
      <w:r w:rsidRPr="0022159E">
        <w:rPr>
          <w:rStyle w:val="StyleBoldUnderline"/>
        </w:rPr>
        <w:t>shows a slowdown</w:t>
      </w:r>
      <w:r>
        <w:t>:</w:t>
      </w:r>
    </w:p>
    <w:p w:rsidR="005716D4" w:rsidRPr="00025503" w:rsidRDefault="005716D4" w:rsidP="005716D4">
      <w:r>
        <w:t>In May, the seasonally adjusted composite index of manufacturing activity — our broadest measure of manufacturing — gained four points settling at −2 from April's reading of −6. Among the index's components, shipments recouped seventeen points to 8, the gauge for new orders slipped two points to finish at −10, and the jobs index subtracted six points to end at −3.</w:t>
      </w:r>
    </w:p>
    <w:p w:rsidR="005E3B67" w:rsidRPr="00BC427C" w:rsidRDefault="007559A1" w:rsidP="005E3B67">
      <w:pPr>
        <w:pStyle w:val="Heading1"/>
      </w:pPr>
      <w:r>
        <w:lastRenderedPageBreak/>
        <w:t>War – Green and Schrage</w:t>
      </w:r>
    </w:p>
    <w:p w:rsidR="005E3B67" w:rsidRPr="00BC427C" w:rsidRDefault="005E3B67" w:rsidP="005E3B67"/>
    <w:p w:rsidR="005E3B67" w:rsidRPr="00BC427C" w:rsidRDefault="005E3B67" w:rsidP="005E3B67">
      <w:pPr>
        <w:pStyle w:val="Heading4"/>
      </w:pPr>
      <w:r w:rsidRPr="00BC427C">
        <w:t>Economic decline causes global instability and failed states</w:t>
      </w:r>
    </w:p>
    <w:p w:rsidR="00E67487" w:rsidRDefault="005E3B67" w:rsidP="005E3B67">
      <w:r w:rsidRPr="00BC427C">
        <w:rPr>
          <w:rStyle w:val="StyleStyleBold12pt"/>
        </w:rPr>
        <w:t>Green, Senior Advisor and Japan Chair at CSIS, and Schrage, CSIS Scholl Chair in International Business and a former senior official with the US Trade Representative's Office, ‘9</w:t>
      </w:r>
      <w:r w:rsidRPr="00BC427C">
        <w:t xml:space="preserve"> </w:t>
      </w:r>
    </w:p>
    <w:p w:rsidR="005E3B67" w:rsidRPr="00BC427C" w:rsidRDefault="005E3B67" w:rsidP="005E3B67">
      <w:proofErr w:type="gramStart"/>
      <w:r w:rsidRPr="00BC427C">
        <w:t>[Michael J Green Center for Strategic and International Studies, Associate Professor at Georgetown University.</w:t>
      </w:r>
      <w:proofErr w:type="gramEnd"/>
      <w:r w:rsidRPr="00BC427C">
        <w:t xml:space="preserve"> Steven P Schrage is the, State Department and Ways &amp; Means Committee, Asia Times, 2009 </w:t>
      </w:r>
      <w:hyperlink r:id="rId15" w:history="1">
        <w:r w:rsidRPr="00BC427C">
          <w:rPr>
            <w:rStyle w:val="Hyperlink"/>
          </w:rPr>
          <w:t>http://www.atimes.com/atimes/Asian_Economy/KC26Dk01.html</w:t>
        </w:r>
      </w:hyperlink>
      <w:r w:rsidRPr="00BC427C">
        <w:t>, accessed: 7/13/13, ML]</w:t>
      </w:r>
    </w:p>
    <w:p w:rsidR="005E3B67" w:rsidRPr="00BC427C" w:rsidRDefault="005E3B67" w:rsidP="005E3B67"/>
    <w:p w:rsidR="005E3B67" w:rsidRPr="00BC427C" w:rsidRDefault="005E3B67" w:rsidP="005E3B67">
      <w:r w:rsidRPr="00BC427C">
        <w:rPr>
          <w:rStyle w:val="StyleBoldUnderline"/>
        </w:rPr>
        <w:t>Facing the worst economic crisis since the Great Depression</w:t>
      </w:r>
      <w:r w:rsidRPr="00BC427C">
        <w:t>,</w:t>
      </w:r>
      <w:r w:rsidRPr="00BC427C">
        <w:rPr>
          <w:rStyle w:val="StyleBoldUnderline"/>
        </w:rPr>
        <w:t xml:space="preserve"> analysts</w:t>
      </w:r>
      <w:r w:rsidRPr="00BC427C">
        <w:t xml:space="preserve"> at the World Bank and the US Central Intelligence Agency </w:t>
      </w:r>
      <w:r w:rsidRPr="00BC427C">
        <w:rPr>
          <w:rStyle w:val="StyleBoldUnderline"/>
        </w:rPr>
        <w:t>are just beginning to contemplate the ramifications for</w:t>
      </w:r>
      <w:r w:rsidRPr="00BC427C">
        <w:t xml:space="preserve"> international </w:t>
      </w:r>
      <w:r w:rsidRPr="00BC427C">
        <w:rPr>
          <w:rStyle w:val="StyleBoldUnderline"/>
        </w:rPr>
        <w:t>stability</w:t>
      </w:r>
      <w:r w:rsidRPr="00BC427C">
        <w:t xml:space="preserve"> </w:t>
      </w:r>
      <w:r w:rsidRPr="00BC427C">
        <w:rPr>
          <w:rStyle w:val="StyleBoldUnderline"/>
        </w:rPr>
        <w:t>if there is not a recovery</w:t>
      </w:r>
      <w:r w:rsidRPr="00BC427C">
        <w:t xml:space="preserve"> in the next year. For the most part, the focus has been on fragile states such as some in Eastern Europe. </w:t>
      </w:r>
      <w:r w:rsidRPr="00BC427C">
        <w:br/>
        <w:t xml:space="preserve">However, the Great Depression taught us that a downward </w:t>
      </w:r>
      <w:r w:rsidRPr="00BC427C">
        <w:rPr>
          <w:rStyle w:val="StyleBoldUnderline"/>
        </w:rPr>
        <w:t xml:space="preserve">global economic spiral can </w:t>
      </w:r>
      <w:r w:rsidRPr="00BC427C">
        <w:t xml:space="preserve">even </w:t>
      </w:r>
      <w:r w:rsidRPr="00BC427C">
        <w:rPr>
          <w:rStyle w:val="StyleBoldUnderline"/>
        </w:rPr>
        <w:t xml:space="preserve">have jarring impacts on great powers. It is no </w:t>
      </w:r>
      <w:r w:rsidRPr="00BC427C">
        <w:t xml:space="preserve">mere </w:t>
      </w:r>
      <w:r w:rsidRPr="00BC427C">
        <w:rPr>
          <w:rStyle w:val="StyleBoldUnderline"/>
        </w:rPr>
        <w:t>coincidence</w:t>
      </w:r>
      <w:r w:rsidRPr="00BC427C">
        <w:t xml:space="preserve"> that</w:t>
      </w:r>
      <w:r w:rsidRPr="00BC427C">
        <w:rPr>
          <w:rStyle w:val="StyleBoldUnderline"/>
        </w:rPr>
        <w:t xml:space="preserve"> the last</w:t>
      </w:r>
      <w:r w:rsidRPr="00BC427C">
        <w:t xml:space="preserve"> great global economic </w:t>
      </w:r>
      <w:r w:rsidRPr="00BC427C">
        <w:rPr>
          <w:rStyle w:val="StyleBoldUnderline"/>
        </w:rPr>
        <w:t>downturn</w:t>
      </w:r>
      <w:r w:rsidRPr="00BC427C">
        <w:t xml:space="preserve"> was </w:t>
      </w:r>
      <w:r w:rsidRPr="00BC427C">
        <w:rPr>
          <w:rStyle w:val="StyleBoldUnderline"/>
        </w:rPr>
        <w:t>followed by the most destructive war</w:t>
      </w:r>
      <w:r w:rsidRPr="00BC427C">
        <w:t xml:space="preserve"> </w:t>
      </w:r>
      <w:r w:rsidRPr="00BC427C">
        <w:rPr>
          <w:rStyle w:val="StyleBoldUnderline"/>
        </w:rPr>
        <w:t>in</w:t>
      </w:r>
      <w:r w:rsidRPr="00BC427C">
        <w:t xml:space="preserve"> human </w:t>
      </w:r>
      <w:proofErr w:type="gramStart"/>
      <w:r w:rsidRPr="00BC427C">
        <w:rPr>
          <w:rStyle w:val="StyleBoldUnderline"/>
        </w:rPr>
        <w:t xml:space="preserve">history </w:t>
      </w:r>
      <w:r w:rsidRPr="00BC427C">
        <w:t>.</w:t>
      </w:r>
      <w:proofErr w:type="gramEnd"/>
      <w:r w:rsidRPr="00BC427C">
        <w:t xml:space="preserve"> </w:t>
      </w:r>
      <w:r w:rsidRPr="00BC427C">
        <w:br/>
        <w:t xml:space="preserve">In the 1930s, economic </w:t>
      </w:r>
      <w:r w:rsidRPr="00BC427C">
        <w:rPr>
          <w:rStyle w:val="StyleBoldUnderline"/>
        </w:rPr>
        <w:t>desperation</w:t>
      </w:r>
      <w:r w:rsidRPr="00BC427C">
        <w:t xml:space="preserve"> </w:t>
      </w:r>
      <w:r w:rsidRPr="00BC427C">
        <w:rPr>
          <w:rStyle w:val="StyleBoldUnderline"/>
        </w:rPr>
        <w:t>helped fuel autocratic regimes</w:t>
      </w:r>
      <w:r w:rsidRPr="00BC427C">
        <w:t xml:space="preserve"> </w:t>
      </w:r>
      <w:r w:rsidRPr="00BC427C">
        <w:rPr>
          <w:rStyle w:val="StyleBoldUnderline"/>
        </w:rPr>
        <w:t>and protectionism</w:t>
      </w:r>
      <w:r w:rsidRPr="00BC427C">
        <w:t xml:space="preserve">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BC427C">
        <w:br/>
        <w:t xml:space="preserve">There is no question the </w:t>
      </w:r>
      <w:r w:rsidRPr="00BC427C">
        <w:rPr>
          <w:rStyle w:val="StyleBoldUnderline"/>
        </w:rPr>
        <w:t xml:space="preserve">US must urgently act to </w:t>
      </w:r>
      <w:r w:rsidRPr="00BC427C">
        <w:t xml:space="preserve">address banking issues and to </w:t>
      </w:r>
      <w:r w:rsidRPr="00BC427C">
        <w:rPr>
          <w:rStyle w:val="StyleBoldUnderline"/>
        </w:rPr>
        <w:t>restart its</w:t>
      </w:r>
      <w:r w:rsidRPr="00BC427C">
        <w:t xml:space="preserve"> </w:t>
      </w:r>
      <w:r w:rsidRPr="00BC427C">
        <w:rPr>
          <w:rStyle w:val="StyleBoldUnderline"/>
        </w:rPr>
        <w:t>economy</w:t>
      </w:r>
      <w:r w:rsidRPr="00BC427C">
        <w:t xml:space="preserve">.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r w:rsidRPr="00BC427C">
        <w:br/>
      </w:r>
      <w:proofErr w:type="gramStart"/>
      <w:r w:rsidRPr="005E3B67">
        <w:rPr>
          <w:bCs/>
        </w:rPr>
        <w:t>A disillusioned rising power?</w:t>
      </w:r>
      <w:proofErr w:type="gramEnd"/>
      <w:r w:rsidRPr="00BC427C">
        <w:rPr>
          <w:b/>
          <w:bCs/>
        </w:rPr>
        <w:t xml:space="preserve"> </w:t>
      </w:r>
      <w:r w:rsidRPr="00BC427C">
        <w:t>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Pr="00BC427C">
        <w:br/>
        <w:t xml:space="preserve">Predictions that the US will be brought to its knees because China is the leading holder of US debt often miss key points. </w:t>
      </w:r>
      <w:r w:rsidRPr="00BC427C">
        <w:rPr>
          <w:rStyle w:val="StyleBoldUnderline"/>
        </w:rPr>
        <w:t>China</w:t>
      </w:r>
      <w:r w:rsidRPr="00BC427C">
        <w:t xml:space="preserve">'s currency </w:t>
      </w:r>
      <w:r w:rsidRPr="00BC427C">
        <w:rPr>
          <w:rStyle w:val="StyleBoldUnderline"/>
        </w:rPr>
        <w:t>controls</w:t>
      </w:r>
      <w:r w:rsidRPr="00BC427C">
        <w:t xml:space="preserve"> and full </w:t>
      </w:r>
      <w:r w:rsidRPr="00BC427C">
        <w:rPr>
          <w:rStyle w:val="StyleBoldUnderline"/>
        </w:rPr>
        <w:t>employment</w:t>
      </w:r>
      <w:r w:rsidRPr="00BC427C">
        <w:t xml:space="preserve">/export-oriented </w:t>
      </w:r>
      <w:r w:rsidRPr="00BC427C">
        <w:rPr>
          <w:rStyle w:val="StyleBoldUnderline"/>
        </w:rPr>
        <w:t>growth</w:t>
      </w:r>
      <w:r w:rsidRPr="00BC427C">
        <w:t xml:space="preserve"> strategy give Beijing few choices other than buying US Treasury bills or harming its own economy. Rather than creating new rules or institutions in international finance, or reorienting the Chinese economy to generate greater long-term consumer demand at home, </w:t>
      </w:r>
      <w:r w:rsidRPr="00BC427C">
        <w:rPr>
          <w:rStyle w:val="StyleBoldUnderline"/>
        </w:rPr>
        <w:t>Chinese leaders</w:t>
      </w:r>
      <w:r w:rsidRPr="00BC427C">
        <w:t xml:space="preserve"> </w:t>
      </w:r>
      <w:r w:rsidRPr="00BC427C">
        <w:rPr>
          <w:rStyle w:val="StyleBoldUnderline"/>
        </w:rPr>
        <w:t>are desperately clinging to the status quo</w:t>
      </w:r>
      <w:r w:rsidRPr="00BC427C">
        <w:t xml:space="preserve"> (though Beijing deserves credit for short-term efforts to stimulate economic growth). </w:t>
      </w:r>
      <w:r w:rsidRPr="00BC427C">
        <w:br/>
        <w:t xml:space="preserve">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w:t>
      </w:r>
      <w:r w:rsidRPr="00BC427C">
        <w:br/>
        <w:t xml:space="preserve">The worldwide depression and </w:t>
      </w:r>
      <w:r w:rsidRPr="00BC427C">
        <w:rPr>
          <w:rStyle w:val="StyleBoldUnderline"/>
        </w:rPr>
        <w:t>protectionism</w:t>
      </w:r>
      <w:r w:rsidRPr="00BC427C">
        <w:t xml:space="preserve"> of the 1930s devastated the newly </w:t>
      </w:r>
      <w:r w:rsidRPr="00BC427C">
        <w:rPr>
          <w:rStyle w:val="StyleBoldUnderline"/>
        </w:rPr>
        <w:t>exposed</w:t>
      </w:r>
      <w:r w:rsidRPr="00BC427C">
        <w:t xml:space="preserve"> </w:t>
      </w:r>
      <w:r w:rsidRPr="00BC427C">
        <w:rPr>
          <w:rStyle w:val="StyleBoldUnderline"/>
        </w:rPr>
        <w:t>Japanese economy</w:t>
      </w:r>
      <w:r w:rsidRPr="00BC427C">
        <w:t xml:space="preserve"> </w:t>
      </w:r>
      <w:r w:rsidRPr="00BC427C">
        <w:rPr>
          <w:rStyle w:val="StyleBoldUnderline"/>
        </w:rPr>
        <w:t>and contributed directly to militaristic</w:t>
      </w:r>
      <w:r w:rsidRPr="00BC427C">
        <w:t xml:space="preserve"> and autarkic </w:t>
      </w:r>
      <w:r w:rsidRPr="00BC427C">
        <w:rPr>
          <w:rStyle w:val="StyleBoldUnderline"/>
        </w:rPr>
        <w:t>policies</w:t>
      </w:r>
      <w:r w:rsidRPr="00BC427C">
        <w:t xml:space="preserve"> in Asia as the Japanese people </w:t>
      </w:r>
      <w:r w:rsidRPr="00BC427C">
        <w:lastRenderedPageBreak/>
        <w:t xml:space="preserve">reacted against what counted for globalization at the time. China today is similarly converging with the global economy, and many experts believe China needs at least 8% annual growth to sustain social stability. Realistic growth predictions for 2009 are closer to 5%. </w:t>
      </w:r>
      <w:r w:rsidRPr="00BC427C">
        <w:br/>
        <w:t xml:space="preserve">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w:t>
      </w:r>
      <w:r w:rsidRPr="00BC427C">
        <w:br/>
      </w:r>
      <w:r w:rsidRPr="00BC427C">
        <w:rPr>
          <w:rStyle w:val="StyleBoldUnderline"/>
        </w:rPr>
        <w:t>If the Japanese example is any precedent, a sustained economic slowdown</w:t>
      </w:r>
      <w:r w:rsidRPr="00BC427C">
        <w:t xml:space="preserve"> </w:t>
      </w:r>
      <w:r w:rsidRPr="00BC427C">
        <w:rPr>
          <w:rStyle w:val="StyleBoldUnderline"/>
        </w:rPr>
        <w:t>has the</w:t>
      </w:r>
      <w:r w:rsidRPr="00BC427C">
        <w:t xml:space="preserve"> </w:t>
      </w:r>
      <w:r w:rsidRPr="00BC427C">
        <w:rPr>
          <w:rStyle w:val="StyleBoldUnderline"/>
        </w:rPr>
        <w:t>potential to open</w:t>
      </w:r>
      <w:r w:rsidRPr="00BC427C">
        <w:t xml:space="preserve"> a </w:t>
      </w:r>
      <w:r w:rsidRPr="00BC427C">
        <w:rPr>
          <w:rStyle w:val="StyleBoldUnderline"/>
        </w:rPr>
        <w:t>dangerous path from economic nationalism to strategic revisionism in China</w:t>
      </w:r>
      <w:r w:rsidRPr="00BC427C">
        <w:t xml:space="preserve"> too. </w:t>
      </w:r>
      <w:r w:rsidRPr="00BC427C">
        <w:br/>
      </w:r>
      <w:r w:rsidRPr="005E3B67">
        <w:rPr>
          <w:bCs/>
        </w:rPr>
        <w:t>Dangerous states</w:t>
      </w:r>
      <w:r w:rsidRPr="00BC427C">
        <w:br/>
        <w:t xml:space="preserve">It is noteworthy that </w:t>
      </w:r>
      <w:r w:rsidRPr="00BC427C">
        <w:rPr>
          <w:rStyle w:val="StyleBoldUnderline"/>
        </w:rPr>
        <w:t xml:space="preserve">North Korea, </w:t>
      </w:r>
      <w:r w:rsidRPr="00BC427C">
        <w:t xml:space="preserve">Myanmar </w:t>
      </w:r>
      <w:r w:rsidRPr="00BC427C">
        <w:rPr>
          <w:rStyle w:val="StyleBoldUnderline"/>
        </w:rPr>
        <w:t>and Iran have</w:t>
      </w:r>
      <w:r w:rsidRPr="00BC427C">
        <w:t xml:space="preserve"> all </w:t>
      </w:r>
      <w:r w:rsidRPr="00BC427C">
        <w:rPr>
          <w:rStyle w:val="StyleBoldUnderline"/>
        </w:rPr>
        <w:t>intensified their defiance</w:t>
      </w:r>
      <w:r w:rsidRPr="00BC427C">
        <w:t xml:space="preserv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BC427C">
        <w:rPr>
          <w:rStyle w:val="StyleBoldUnderline"/>
        </w:rPr>
        <w:t>leaders in</w:t>
      </w:r>
      <w:r w:rsidRPr="00BC427C">
        <w:t xml:space="preserve"> the </w:t>
      </w:r>
      <w:r w:rsidRPr="00BC427C">
        <w:rPr>
          <w:rStyle w:val="StyleBoldUnderline"/>
        </w:rPr>
        <w:t>North Korea</w:t>
      </w:r>
      <w:r w:rsidRPr="00BC427C">
        <w:t xml:space="preserve">n capital of Pyongyang </w:t>
      </w:r>
      <w:r w:rsidRPr="00BC427C">
        <w:rPr>
          <w:rStyle w:val="StyleBoldUnderline"/>
        </w:rPr>
        <w:t>have grown</w:t>
      </w:r>
      <w:r w:rsidRPr="00BC427C">
        <w:t xml:space="preserve"> increasingly </w:t>
      </w:r>
      <w:r w:rsidRPr="00BC427C">
        <w:rPr>
          <w:rStyle w:val="StyleBoldUnderline"/>
        </w:rPr>
        <w:t>boisterous</w:t>
      </w:r>
      <w:r w:rsidRPr="00BC427C">
        <w:t xml:space="preserve"> about their country's claims to great power status as a nuclear weapons state. </w:t>
      </w:r>
      <w:r w:rsidRPr="00BC427C">
        <w:br/>
        <w:t xml:space="preserve">The junta in Myanmar has chosen this moment to arrest hundreds of political dissidents and thumb its nose at fellow members of the 10-country Association of Southeast Asian Nations. </w:t>
      </w:r>
      <w:r w:rsidRPr="00BC427C">
        <w:rPr>
          <w:rStyle w:val="StyleBoldUnderline"/>
        </w:rPr>
        <w:t>Iran continues its nuclear program while exploiting differences between the US, UK and France</w:t>
      </w:r>
      <w:r w:rsidRPr="00BC427C">
        <w:t xml:space="preserve"> (or the P-3 group) </w:t>
      </w:r>
      <w:r w:rsidRPr="00BC427C">
        <w:rPr>
          <w:rStyle w:val="StyleBoldUnderline"/>
        </w:rPr>
        <w:t>and China and Russia</w:t>
      </w:r>
      <w:r w:rsidRPr="00BC427C">
        <w:t xml:space="preserve"> - differences that could become more pronounced if economic friction with Beijing or Russia crowds out cooperation or if Western European governments grow nervous about sanctions as a tool of policy. </w:t>
      </w:r>
      <w:r w:rsidRPr="00BC427C">
        <w:br/>
        <w:t xml:space="preserve">It is possible that the </w:t>
      </w:r>
      <w:r w:rsidRPr="00BC427C">
        <w:rPr>
          <w:rStyle w:val="StyleBoldUnderline"/>
        </w:rPr>
        <w:t>economic downturn will make these</w:t>
      </w:r>
      <w:r w:rsidRPr="00BC427C">
        <w:t xml:space="preserve"> dangerous </w:t>
      </w:r>
      <w:r w:rsidRPr="00BC427C">
        <w:rPr>
          <w:rStyle w:val="StyleBoldUnderline"/>
        </w:rPr>
        <w:t>states</w:t>
      </w:r>
      <w:r w:rsidRPr="00BC427C">
        <w:t xml:space="preserve"> more </w:t>
      </w:r>
      <w:r w:rsidRPr="00BC427C">
        <w:rPr>
          <w:rStyle w:val="StyleBoldUnderline"/>
        </w:rPr>
        <w:t>pliable</w:t>
      </w:r>
      <w:r w:rsidRPr="00BC427C">
        <w:t xml:space="preserv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w:t>
      </w:r>
      <w:r w:rsidRPr="00BC427C">
        <w:br/>
      </w:r>
      <w:r w:rsidRPr="005E3B67">
        <w:rPr>
          <w:bCs/>
        </w:rPr>
        <w:t>Challenges to the democratic model</w:t>
      </w:r>
      <w:r w:rsidRPr="005E3B67">
        <w:br/>
      </w:r>
      <w:proofErr w:type="gramStart"/>
      <w:r w:rsidRPr="00BC427C">
        <w:t>The</w:t>
      </w:r>
      <w:proofErr w:type="gramEnd"/>
      <w:r w:rsidRPr="00BC427C">
        <w:t xml:space="preserve"> trend in East Asia has been for developing economies to steadily embrace democracy and the rule of law in order to sustain their national success. But to thrive, new democracies also have to deliver basic economic growth. The </w:t>
      </w:r>
      <w:r w:rsidRPr="00BC427C">
        <w:rPr>
          <w:rStyle w:val="StyleBoldUnderline"/>
        </w:rPr>
        <w:t>economic crisis has hit democracies hard</w:t>
      </w:r>
      <w:r w:rsidRPr="00BC427C">
        <w:t xml:space="preserve">, with Japanese Prime Minister </w:t>
      </w:r>
      <w:proofErr w:type="spellStart"/>
      <w:r w:rsidRPr="00BC427C">
        <w:t>Aso</w:t>
      </w:r>
      <w:proofErr w:type="spellEnd"/>
      <w:r w:rsidRPr="00BC427C">
        <w:t xml:space="preserve"> Taro's approval collapsing to single digits in the polls and South Korea's Lee </w:t>
      </w:r>
      <w:proofErr w:type="spellStart"/>
      <w:r w:rsidRPr="00BC427C">
        <w:t>Myung-bak</w:t>
      </w:r>
      <w:proofErr w:type="spellEnd"/>
      <w:r w:rsidRPr="00BC427C">
        <w:t xml:space="preserve"> and Taiwan's Ma Ying </w:t>
      </w:r>
      <w:proofErr w:type="spellStart"/>
      <w:r w:rsidRPr="00BC427C">
        <w:t>Jeou</w:t>
      </w:r>
      <w:proofErr w:type="spellEnd"/>
      <w:r w:rsidRPr="00BC427C">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w:t>
      </w:r>
      <w:r w:rsidRPr="00BC427C">
        <w:br/>
        <w:t xml:space="preserve">The string of old and new democracies in East Asia has helped to anchor US relations with China and to maintain what former secretary of state Condoleezza Rice once called a "balance of power that favors freedom". </w:t>
      </w:r>
      <w:r w:rsidRPr="00BC427C">
        <w:rPr>
          <w:rStyle w:val="StyleBoldUnderline"/>
        </w:rPr>
        <w:t>A reversal of the democratic expansion</w:t>
      </w:r>
      <w:r w:rsidRPr="00BC427C">
        <w:t xml:space="preserve"> of the past two decades </w:t>
      </w:r>
      <w:r w:rsidRPr="00BC427C">
        <w:rPr>
          <w:rStyle w:val="StyleBoldUnderline"/>
        </w:rPr>
        <w:t>would</w:t>
      </w:r>
      <w:r w:rsidRPr="00BC427C">
        <w:t xml:space="preserve"> not only </w:t>
      </w:r>
      <w:r w:rsidRPr="00BC427C">
        <w:rPr>
          <w:rStyle w:val="StyleBoldUnderline"/>
        </w:rPr>
        <w:t>impact the global balance</w:t>
      </w:r>
      <w:r w:rsidRPr="00BC427C">
        <w:t xml:space="preserve"> </w:t>
      </w:r>
      <w:r w:rsidRPr="00BC427C">
        <w:rPr>
          <w:rStyle w:val="StyleBoldUnderline"/>
        </w:rPr>
        <w:t>of power but also increase the potential number of failed states</w:t>
      </w:r>
      <w:r w:rsidRPr="00BC427C">
        <w:t xml:space="preserve">, with all the attendant risk they bring from harboring terrorists to incubating pandemic diseases and trafficking in persons. It would also undermine the demonstration effect of liberal norms we are urging China to embrace at home. </w:t>
      </w:r>
      <w:r w:rsidRPr="00BC427C">
        <w:br/>
      </w:r>
      <w:r w:rsidRPr="005E3B67">
        <w:rPr>
          <w:bCs/>
        </w:rPr>
        <w:t>Protectionism</w:t>
      </w:r>
      <w:r w:rsidRPr="005E3B67">
        <w:br/>
      </w:r>
      <w:r w:rsidRPr="00BC427C">
        <w:t xml:space="preserve">The collapse of financial markets in 1929 was compounded by protectionist measures such as the Smoot-Hawley tariff act in 1932. Suddenly, the economic </w:t>
      </w:r>
      <w:r w:rsidRPr="00BC427C">
        <w:rPr>
          <w:rStyle w:val="StyleBoldUnderline"/>
        </w:rPr>
        <w:t>collapse became a zero-sum race for autarkic trading blocs that became a key cause of war.</w:t>
      </w:r>
      <w:r w:rsidRPr="00BC427C">
        <w:t xml:space="preserve"> Today, the globalization of finance, services and </w:t>
      </w:r>
      <w:r w:rsidRPr="00BC427C">
        <w:lastRenderedPageBreak/>
        <w:t xml:space="preserve">manufacturing networks and the World Trade Organization (WTO) make such a rapid move to trading blocs unlikely. However, </w:t>
      </w:r>
      <w:r w:rsidRPr="00BC427C">
        <w:rPr>
          <w:rStyle w:val="StyleBoldUnderline"/>
        </w:rPr>
        <w:t xml:space="preserve">protectionism could still unravel the international system through other guises. </w:t>
      </w:r>
      <w:r w:rsidRPr="00BC427C">
        <w:br/>
        <w:t xml:space="preserve">Already, </w:t>
      </w:r>
      <w:r w:rsidRPr="00BC427C">
        <w:rPr>
          <w:rStyle w:val="StyleBoldUnderline"/>
        </w:rPr>
        <w:t>new spending packages</w:t>
      </w:r>
      <w:r w:rsidRPr="00BC427C">
        <w:t xml:space="preserve"> </w:t>
      </w:r>
      <w:r w:rsidRPr="00BC427C">
        <w:rPr>
          <w:rStyle w:val="StyleBoldUnderline"/>
        </w:rPr>
        <w:t>around the world are providing support for certain industries that might be perceived by foreign competitors as unfair</w:t>
      </w:r>
      <w:r w:rsidRPr="00BC427C">
        <w:t xml:space="preserve">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w:t>
      </w:r>
    </w:p>
    <w:p w:rsidR="005E3B67" w:rsidRPr="00BC427C" w:rsidRDefault="005E3B67" w:rsidP="005E3B67"/>
    <w:p w:rsidR="007559A1" w:rsidRPr="00BC427C" w:rsidRDefault="007559A1" w:rsidP="007559A1">
      <w:pPr>
        <w:pStyle w:val="Heading1"/>
      </w:pPr>
      <w:r>
        <w:lastRenderedPageBreak/>
        <w:t xml:space="preserve">War – royal </w:t>
      </w:r>
    </w:p>
    <w:p w:rsidR="005E3B67" w:rsidRPr="00BC427C" w:rsidRDefault="005E3B67" w:rsidP="005E3B67">
      <w:pPr>
        <w:pStyle w:val="Heading4"/>
        <w:rPr>
          <w:rFonts w:cs="Arial"/>
        </w:rPr>
      </w:pPr>
      <w:r w:rsidRPr="00BC427C">
        <w:rPr>
          <w:rFonts w:cs="Arial"/>
        </w:rPr>
        <w:t xml:space="preserve">Studies prove </w:t>
      </w:r>
      <w:r>
        <w:rPr>
          <w:rFonts w:cs="Arial"/>
        </w:rPr>
        <w:t>econ decline leads to war</w:t>
      </w:r>
    </w:p>
    <w:p w:rsidR="00E67487" w:rsidRDefault="005E3B67" w:rsidP="005E3B67">
      <w:pPr>
        <w:rPr>
          <w:rStyle w:val="StyleStyleBold12pt"/>
        </w:rPr>
      </w:pPr>
      <w:r w:rsidRPr="00BC427C">
        <w:rPr>
          <w:rStyle w:val="StyleStyleBold12pt"/>
        </w:rPr>
        <w:t xml:space="preserve">Royal, CTR Director @ the DOD, 10’ </w:t>
      </w:r>
    </w:p>
    <w:p w:rsidR="005E3B67" w:rsidRPr="00BC427C" w:rsidRDefault="005E3B67" w:rsidP="005E3B67">
      <w:r w:rsidRPr="00BC427C">
        <w:t>(</w:t>
      </w:r>
      <w:proofErr w:type="spellStart"/>
      <w:r w:rsidRPr="00BC427C">
        <w:t>Jedediah</w:t>
      </w:r>
      <w:proofErr w:type="spellEnd"/>
      <w:r w:rsidRPr="00BC427C">
        <w:t xml:space="preserve">, Director Cooperative Threat Reduction DOD, “Economic Integration, Economic Signaling and the Problem of Economic Crises” in ‘Economics of War and Peace: Economic, Legal and Political Perspectives’ ed. Goldsmith and </w:t>
      </w:r>
      <w:proofErr w:type="spellStart"/>
      <w:r w:rsidRPr="00BC427C">
        <w:t>Brauer</w:t>
      </w:r>
      <w:proofErr w:type="spellEnd"/>
      <w:r w:rsidRPr="00BC427C">
        <w:t>, p. 213-215)</w:t>
      </w:r>
    </w:p>
    <w:p w:rsidR="005E3B67" w:rsidRPr="00BC427C" w:rsidRDefault="005E3B67" w:rsidP="005E3B67"/>
    <w:p w:rsidR="005E3B67" w:rsidRPr="00BC427C" w:rsidRDefault="005E3B67" w:rsidP="005E3B67">
      <w:r w:rsidRPr="007559A1">
        <w:rPr>
          <w:rStyle w:val="TitleChar"/>
          <w:b w:val="0"/>
        </w:rPr>
        <w:t>Less intuitive is how periods of economic decline may increase the likelihood of external conflict</w:t>
      </w:r>
      <w:r w:rsidRPr="00BC427C">
        <w:t xml:space="preserve">. Political science literature has contributed a moderate degree of attention to the impact of economic decline and the security and </w:t>
      </w:r>
      <w:proofErr w:type="spellStart"/>
      <w:r w:rsidRPr="00BC427C">
        <w:t>defence</w:t>
      </w:r>
      <w:proofErr w:type="spellEnd"/>
      <w:r w:rsidRPr="00BC427C">
        <w:t xml:space="preserve"> </w:t>
      </w:r>
      <w:proofErr w:type="spellStart"/>
      <w:r w:rsidRPr="00BC427C">
        <w:t>behaviour</w:t>
      </w:r>
      <w:proofErr w:type="spellEnd"/>
      <w:r w:rsidRPr="00BC427C">
        <w:t xml:space="preserve"> of interdependent stales. Research in this vein has been considered at systemic, dyadic and national levels. Several notable contributions follow. </w:t>
      </w:r>
      <w:proofErr w:type="gramStart"/>
      <w:r w:rsidRPr="00BC427C">
        <w:t>First, on the systemic level.</w:t>
      </w:r>
      <w:proofErr w:type="gramEnd"/>
      <w:r w:rsidRPr="00BC427C">
        <w:t xml:space="preserve"> </w:t>
      </w:r>
      <w:proofErr w:type="spellStart"/>
      <w:r w:rsidRPr="00BC427C">
        <w:t>Pollins</w:t>
      </w:r>
      <w:proofErr w:type="spellEnd"/>
      <w:r w:rsidRPr="00BC427C">
        <w:t xml:space="preserve"> (20081 advances </w:t>
      </w:r>
      <w:proofErr w:type="spellStart"/>
      <w:r w:rsidRPr="00BC427C">
        <w:t>Modclski</w:t>
      </w:r>
      <w:proofErr w:type="spellEnd"/>
      <w:r w:rsidRPr="00BC427C">
        <w:t xml:space="preserve"> and Thompson's (1996) work on leadership cycle theory, finding that </w:t>
      </w:r>
      <w:r w:rsidRPr="007559A1">
        <w:rPr>
          <w:rStyle w:val="TitleChar"/>
          <w:b w:val="0"/>
        </w:rPr>
        <w:t>rhythms in the global economy are associated with the rise and fall of a pre-eminent power and the often bloody transition from one pre-eminent leader to the next</w:t>
      </w:r>
      <w:r w:rsidRPr="00BC427C">
        <w:t xml:space="preserve">. As such, </w:t>
      </w:r>
      <w:r w:rsidRPr="007559A1">
        <w:rPr>
          <w:rStyle w:val="TitleChar"/>
          <w:b w:val="0"/>
        </w:rPr>
        <w:t xml:space="preserve">exogenous shocks such as </w:t>
      </w:r>
      <w:r w:rsidRPr="00BC427C">
        <w:rPr>
          <w:rStyle w:val="Emphasis"/>
        </w:rPr>
        <w:t xml:space="preserve">economic crises could usher in a redistribution of </w:t>
      </w:r>
      <w:r w:rsidRPr="007559A1">
        <w:rPr>
          <w:rStyle w:val="TitleChar"/>
          <w:b w:val="0"/>
        </w:rPr>
        <w:t xml:space="preserve">relative </w:t>
      </w:r>
      <w:r w:rsidRPr="00BC427C">
        <w:rPr>
          <w:rStyle w:val="Emphasis"/>
        </w:rPr>
        <w:t>power</w:t>
      </w:r>
      <w:r w:rsidRPr="00BC427C">
        <w:t xml:space="preserve"> (see also Gilpin. 19SJ) </w:t>
      </w:r>
      <w:r w:rsidRPr="007559A1">
        <w:rPr>
          <w:rStyle w:val="TitleChar"/>
          <w:b w:val="0"/>
        </w:rPr>
        <w:t xml:space="preserve">that leads to uncertainty about power balances, </w:t>
      </w:r>
      <w:r w:rsidRPr="00BC427C">
        <w:rPr>
          <w:rStyle w:val="Emphasis"/>
        </w:rPr>
        <w:t>increasing the risk of miscalculation</w:t>
      </w:r>
      <w:r w:rsidRPr="00BC427C">
        <w:t xml:space="preserve"> (</w:t>
      </w:r>
      <w:proofErr w:type="spellStart"/>
      <w:r w:rsidRPr="00BC427C">
        <w:t>Fcaron</w:t>
      </w:r>
      <w:proofErr w:type="spellEnd"/>
      <w:r w:rsidRPr="00BC427C">
        <w:t xml:space="preserve">. 1995). Alternatively, </w:t>
      </w:r>
      <w:r w:rsidRPr="007559A1">
        <w:rPr>
          <w:rStyle w:val="TitleChar"/>
          <w:b w:val="0"/>
        </w:rPr>
        <w:t>even a relatively certain redistribution of power could lead to a permissive environment for conflict as a rising power may seek to challenge a declining power</w:t>
      </w:r>
      <w:r w:rsidRPr="00BC427C">
        <w:t xml:space="preserve"> (Werner. 1999). </w:t>
      </w:r>
      <w:proofErr w:type="gramStart"/>
      <w:r w:rsidRPr="00BC427C">
        <w:t>Separately.</w:t>
      </w:r>
      <w:proofErr w:type="gramEnd"/>
      <w:r w:rsidRPr="00BC427C">
        <w:t xml:space="preserve"> </w:t>
      </w:r>
      <w:proofErr w:type="spellStart"/>
      <w:r w:rsidRPr="00BC427C">
        <w:t>Pollins</w:t>
      </w:r>
      <w:proofErr w:type="spellEnd"/>
      <w:r w:rsidRPr="00BC427C">
        <w:t xml:space="preserve"> (1996) also shows that global </w:t>
      </w:r>
      <w:r w:rsidRPr="00BC427C">
        <w:rPr>
          <w:rStyle w:val="StyleBoldUnderline"/>
        </w:rPr>
        <w:t xml:space="preserve">economic cycles </w:t>
      </w:r>
      <w:r w:rsidRPr="00BC427C">
        <w:t xml:space="preserve">combined with parallel leadership cycles </w:t>
      </w:r>
      <w:r w:rsidRPr="00BC427C">
        <w:rPr>
          <w:rStyle w:val="StyleBoldUnderline"/>
        </w:rPr>
        <w:t>impact</w:t>
      </w:r>
      <w:r w:rsidRPr="00BC427C">
        <w:t xml:space="preserve"> </w:t>
      </w:r>
      <w:r w:rsidRPr="00BC427C">
        <w:rPr>
          <w:rStyle w:val="StyleBoldUnderline"/>
        </w:rPr>
        <w:t>the likelihood of</w:t>
      </w:r>
      <w:r w:rsidRPr="00BC427C">
        <w:t xml:space="preserve"> </w:t>
      </w:r>
      <w:r w:rsidRPr="00BC427C">
        <w:rPr>
          <w:rStyle w:val="StyleBoldUnderline"/>
        </w:rPr>
        <w:t>conflict</w:t>
      </w:r>
      <w:r w:rsidRPr="00BC427C">
        <w:t xml:space="preserve"> </w:t>
      </w:r>
      <w:r w:rsidRPr="00BC427C">
        <w:rPr>
          <w:rStyle w:val="StyleBoldUnderline"/>
        </w:rPr>
        <w:t>among major</w:t>
      </w:r>
      <w:r w:rsidRPr="00BC427C">
        <w:t xml:space="preserve">, medium and small </w:t>
      </w:r>
      <w:r w:rsidRPr="00BC427C">
        <w:rPr>
          <w:rStyle w:val="StyleBoldUnderline"/>
        </w:rPr>
        <w:t>powers</w:t>
      </w:r>
      <w:r w:rsidRPr="00BC427C">
        <w:t xml:space="preserve">, although he suggests that the causes and connections between global economic conditions and security conditions remain unknown. </w:t>
      </w:r>
      <w:proofErr w:type="gramStart"/>
      <w:r w:rsidRPr="00BC427C">
        <w:t>Second, on a dyadic level.</w:t>
      </w:r>
      <w:proofErr w:type="gramEnd"/>
      <w:r w:rsidRPr="00BC427C">
        <w:t xml:space="preserve"> Copeland's (1996. 2000) theory of trade expectations suggests that 'future expectation of trade' is a significant variable in understanding economic conditions and security </w:t>
      </w:r>
      <w:proofErr w:type="spellStart"/>
      <w:r w:rsidRPr="00BC427C">
        <w:t>behaviour</w:t>
      </w:r>
      <w:proofErr w:type="spellEnd"/>
      <w:r w:rsidRPr="00BC427C">
        <w:t xml:space="preserve"> of states. He argues that interdependent states are likely to gain pacific benefits from trade so long as they have an optimistic view of future trade relations. However, </w:t>
      </w:r>
      <w:r w:rsidRPr="007559A1">
        <w:rPr>
          <w:rStyle w:val="TitleChar"/>
          <w:b w:val="0"/>
        </w:rPr>
        <w:t>if the expectations of future trade decline</w:t>
      </w:r>
      <w:r w:rsidRPr="00BC427C">
        <w:t xml:space="preserve">, </w:t>
      </w:r>
      <w:r w:rsidRPr="007559A1">
        <w:rPr>
          <w:rStyle w:val="TitleChar"/>
          <w:b w:val="0"/>
        </w:rPr>
        <w:t>particularly for difficult to replace items such as energy resources</w:t>
      </w:r>
      <w:r w:rsidRPr="00BC427C">
        <w:t xml:space="preserve">, </w:t>
      </w:r>
      <w:r w:rsidRPr="007559A1">
        <w:rPr>
          <w:rStyle w:val="TitleChar"/>
          <w:b w:val="0"/>
        </w:rPr>
        <w:t>the likelihood for conflict increases</w:t>
      </w:r>
      <w:r w:rsidRPr="00BC427C">
        <w:t xml:space="preserve">, </w:t>
      </w:r>
      <w:r w:rsidRPr="007559A1">
        <w:rPr>
          <w:rStyle w:val="TitleChar"/>
          <w:b w:val="0"/>
        </w:rPr>
        <w:t>as states will be inclined to use force to gain access to those resources</w:t>
      </w:r>
      <w:r w:rsidRPr="00BC427C">
        <w:t xml:space="preserve">. Crises could potentially be the trigger for decreased trade expectations either on its own or because it triggers protectionist moves by interdependent states.4 </w:t>
      </w:r>
      <w:proofErr w:type="gramStart"/>
      <w:r w:rsidRPr="00BC427C">
        <w:t>Third</w:t>
      </w:r>
      <w:proofErr w:type="gramEnd"/>
      <w:r w:rsidRPr="00BC427C">
        <w:t xml:space="preserve">, </w:t>
      </w:r>
      <w:r w:rsidRPr="007559A1">
        <w:rPr>
          <w:rStyle w:val="TitleChar"/>
          <w:b w:val="0"/>
        </w:rPr>
        <w:t>others</w:t>
      </w:r>
      <w:r w:rsidRPr="00BC427C">
        <w:t xml:space="preserve"> </w:t>
      </w:r>
      <w:r w:rsidRPr="007559A1">
        <w:rPr>
          <w:rStyle w:val="TitleChar"/>
          <w:b w:val="0"/>
        </w:rPr>
        <w:t>have considered the link between economic decline and external armed conflict at a national level</w:t>
      </w:r>
      <w:r w:rsidRPr="00BC427C">
        <w:t xml:space="preserve">. Mom berg and </w:t>
      </w:r>
      <w:r w:rsidRPr="007559A1">
        <w:rPr>
          <w:rStyle w:val="TitleChar"/>
          <w:b w:val="0"/>
        </w:rPr>
        <w:t>Hess</w:t>
      </w:r>
      <w:r w:rsidRPr="00BC427C">
        <w:t xml:space="preserve"> (2002) </w:t>
      </w:r>
      <w:r w:rsidRPr="007559A1">
        <w:rPr>
          <w:rStyle w:val="TitleChar"/>
          <w:b w:val="0"/>
        </w:rPr>
        <w:t>find a strong correlation between internal conflict and external conflict</w:t>
      </w:r>
      <w:r w:rsidRPr="00BC427C">
        <w:t xml:space="preserve">, </w:t>
      </w:r>
      <w:r w:rsidRPr="007559A1">
        <w:rPr>
          <w:rStyle w:val="TitleChar"/>
          <w:b w:val="0"/>
        </w:rPr>
        <w:t>particularly during periods of economic downturn</w:t>
      </w:r>
      <w:r w:rsidRPr="00BC427C">
        <w:t xml:space="preserve">. They write. </w:t>
      </w:r>
      <w:r w:rsidRPr="007559A1">
        <w:rPr>
          <w:rStyle w:val="TitleChar"/>
          <w:b w:val="0"/>
        </w:rPr>
        <w:t>The linkage, between internal and external conflict and prosperity are strong and mutually reinforcing</w:t>
      </w:r>
      <w:r w:rsidRPr="00BC427C">
        <w:t xml:space="preserve">. </w:t>
      </w:r>
      <w:r w:rsidRPr="007559A1">
        <w:rPr>
          <w:rStyle w:val="TitleChar"/>
          <w:b w:val="0"/>
        </w:rPr>
        <w:t xml:space="preserve">Economic conflict tends to spawn internal conflict, which in turn returns the </w:t>
      </w:r>
      <w:proofErr w:type="spellStart"/>
      <w:r w:rsidRPr="007559A1">
        <w:rPr>
          <w:rStyle w:val="TitleChar"/>
          <w:b w:val="0"/>
        </w:rPr>
        <w:t>favour</w:t>
      </w:r>
      <w:proofErr w:type="spellEnd"/>
      <w:r w:rsidRPr="00BC427C">
        <w:t xml:space="preserve">. Moreover, </w:t>
      </w:r>
      <w:r w:rsidRPr="007559A1">
        <w:rPr>
          <w:rStyle w:val="TitleChar"/>
          <w:b w:val="0"/>
        </w:rPr>
        <w:t>the presence of a recession tends to amplify the extent to which international and external conflicts self-reinforce each other</w:t>
      </w:r>
      <w:r w:rsidRPr="00BC427C">
        <w:t xml:space="preserve"> (</w:t>
      </w:r>
      <w:proofErr w:type="spellStart"/>
      <w:r w:rsidRPr="00BC427C">
        <w:t>Hlomhen</w:t>
      </w:r>
      <w:proofErr w:type="spellEnd"/>
      <w:r w:rsidRPr="00BC427C">
        <w:t xml:space="preserve">? </w:t>
      </w:r>
      <w:proofErr w:type="gramStart"/>
      <w:r w:rsidRPr="00BC427C">
        <w:t>&amp; Hess.</w:t>
      </w:r>
      <w:proofErr w:type="gramEnd"/>
      <w:r w:rsidRPr="00BC427C">
        <w:t xml:space="preserve"> 2(102. p. X9&gt; </w:t>
      </w:r>
      <w:r w:rsidRPr="00BC427C">
        <w:rPr>
          <w:rStyle w:val="Emphasis"/>
        </w:rPr>
        <w:t>Economic decline has also been linked with</w:t>
      </w:r>
      <w:r w:rsidRPr="007559A1">
        <w:rPr>
          <w:rStyle w:val="TitleChar"/>
          <w:b w:val="0"/>
        </w:rPr>
        <w:t xml:space="preserve"> an increase in the likelihood of </w:t>
      </w:r>
      <w:r w:rsidRPr="00BC427C">
        <w:rPr>
          <w:rStyle w:val="Emphasis"/>
        </w:rPr>
        <w:t>terrorism</w:t>
      </w:r>
      <w:r w:rsidRPr="00BC427C">
        <w:t xml:space="preserve"> (</w:t>
      </w:r>
      <w:proofErr w:type="spellStart"/>
      <w:r w:rsidRPr="00BC427C">
        <w:t>Blombcrg</w:t>
      </w:r>
      <w:proofErr w:type="spellEnd"/>
      <w:r w:rsidRPr="00BC427C">
        <w:t xml:space="preserve">. Hess. &amp; </w:t>
      </w:r>
      <w:proofErr w:type="gramStart"/>
      <w:r w:rsidRPr="00BC427C">
        <w:t>Wee</w:t>
      </w:r>
      <w:proofErr w:type="gramEnd"/>
      <w:r w:rsidRPr="00BC427C">
        <w:t xml:space="preserve"> </w:t>
      </w:r>
      <w:proofErr w:type="spellStart"/>
      <w:r w:rsidRPr="00BC427C">
        <w:t>ra</w:t>
      </w:r>
      <w:proofErr w:type="spellEnd"/>
      <w:r w:rsidRPr="00BC427C">
        <w:t xml:space="preserve"> pan </w:t>
      </w:r>
      <w:proofErr w:type="spellStart"/>
      <w:r w:rsidRPr="00BC427C">
        <w:t>a</w:t>
      </w:r>
      <w:proofErr w:type="spellEnd"/>
      <w:r w:rsidRPr="00BC427C">
        <w:t>, 2004</w:t>
      </w:r>
      <w:r w:rsidRPr="007559A1">
        <w:rPr>
          <w:rStyle w:val="TitleChar"/>
          <w:b w:val="0"/>
        </w:rPr>
        <w:t xml:space="preserve">). </w:t>
      </w:r>
      <w:proofErr w:type="gramStart"/>
      <w:r w:rsidRPr="00BC427C">
        <w:rPr>
          <w:rStyle w:val="Emphasis"/>
        </w:rPr>
        <w:t>which</w:t>
      </w:r>
      <w:proofErr w:type="gramEnd"/>
      <w:r w:rsidRPr="00BC427C">
        <w:rPr>
          <w:rStyle w:val="Emphasis"/>
        </w:rPr>
        <w:t xml:space="preserve"> has the capacity to spill across borders</w:t>
      </w:r>
      <w:r w:rsidRPr="007559A1">
        <w:rPr>
          <w:rStyle w:val="TitleChar"/>
          <w:b w:val="0"/>
        </w:rPr>
        <w:t xml:space="preserve"> and lead to external tensions</w:t>
      </w:r>
      <w:r w:rsidRPr="00BC427C">
        <w:t xml:space="preserve">. Furthermore, </w:t>
      </w:r>
      <w:r w:rsidRPr="007559A1">
        <w:rPr>
          <w:rStyle w:val="TitleChar"/>
          <w:b w:val="0"/>
        </w:rPr>
        <w:t>crises generally reduce the popularity of a sitting government</w:t>
      </w:r>
      <w:r w:rsidRPr="00BC427C">
        <w:t>. "</w:t>
      </w:r>
      <w:r w:rsidRPr="007559A1">
        <w:rPr>
          <w:rStyle w:val="TitleChar"/>
          <w:b w:val="0"/>
        </w:rPr>
        <w:t>Diversionary theory" suggests that, when facing unpopularity arising from economic decline, sitting governments have increased incentives to fabricate external military conflicts to create a 'rally around the flag' effect</w:t>
      </w:r>
      <w:r w:rsidRPr="00BC427C">
        <w:t xml:space="preserve">. </w:t>
      </w:r>
      <w:proofErr w:type="gramStart"/>
      <w:r w:rsidRPr="00BC427C">
        <w:t xml:space="preserve">Wang (1996), </w:t>
      </w:r>
      <w:proofErr w:type="spellStart"/>
      <w:r w:rsidRPr="00BC427C">
        <w:t>DcRoucn</w:t>
      </w:r>
      <w:proofErr w:type="spellEnd"/>
      <w:r w:rsidRPr="00BC427C">
        <w:t xml:space="preserve"> (1995), and </w:t>
      </w:r>
      <w:proofErr w:type="spellStart"/>
      <w:r w:rsidRPr="00BC427C">
        <w:t>Blombcrg</w:t>
      </w:r>
      <w:proofErr w:type="spellEnd"/>
      <w:r w:rsidRPr="00BC427C">
        <w:t>.</w:t>
      </w:r>
      <w:proofErr w:type="gramEnd"/>
      <w:r w:rsidRPr="00BC427C">
        <w:t xml:space="preserve"> Hess, and Thacker (2006) find supporting evidence showing that economic decline and use of force arc at least </w:t>
      </w:r>
      <w:proofErr w:type="spellStart"/>
      <w:r w:rsidRPr="00BC427C">
        <w:t>indirecti</w:t>
      </w:r>
      <w:proofErr w:type="spellEnd"/>
      <w:r w:rsidRPr="00BC427C">
        <w:t xml:space="preserve">) correlated. </w:t>
      </w:r>
      <w:proofErr w:type="spellStart"/>
      <w:proofErr w:type="gramStart"/>
      <w:r w:rsidRPr="00BC427C">
        <w:t>Gelpi</w:t>
      </w:r>
      <w:proofErr w:type="spellEnd"/>
      <w:r w:rsidRPr="00BC427C">
        <w:t xml:space="preserve"> (1997).</w:t>
      </w:r>
      <w:proofErr w:type="gramEnd"/>
      <w:r w:rsidRPr="00BC427C">
        <w:t xml:space="preserve"> </w:t>
      </w:r>
      <w:proofErr w:type="gramStart"/>
      <w:r w:rsidRPr="00BC427C">
        <w:t>Miller (1999).</w:t>
      </w:r>
      <w:proofErr w:type="gramEnd"/>
      <w:r w:rsidRPr="00BC427C">
        <w:t xml:space="preserve"> and Kisangani and Pickering (2009) suggest that the tendency towards diversionary tactics arc greater for democratic states than autocratic states, due to the fact that democratic leaders are generally more susceptible to being removed from office due to lack of domestic support. </w:t>
      </w:r>
      <w:proofErr w:type="spellStart"/>
      <w:r w:rsidRPr="00BC427C">
        <w:lastRenderedPageBreak/>
        <w:t>DeRouen</w:t>
      </w:r>
      <w:proofErr w:type="spellEnd"/>
      <w:r w:rsidRPr="00BC427C">
        <w:t xml:space="preserve"> (2000) has provided evidence showing that periods of weak economic performance in the United States, and thus weak Presidential popularity, are statistically linked </w:t>
      </w:r>
      <w:proofErr w:type="spellStart"/>
      <w:r w:rsidRPr="00BC427C">
        <w:t>lo</w:t>
      </w:r>
      <w:proofErr w:type="spellEnd"/>
      <w:r w:rsidRPr="00BC427C">
        <w:t xml:space="preserve"> an increase in the use of force. In summary, </w:t>
      </w:r>
      <w:proofErr w:type="spellStart"/>
      <w:r w:rsidRPr="00BC427C">
        <w:t>rcccni</w:t>
      </w:r>
      <w:proofErr w:type="spellEnd"/>
      <w:r w:rsidRPr="00BC427C">
        <w:t xml:space="preserve"> </w:t>
      </w:r>
      <w:r w:rsidRPr="007559A1">
        <w:rPr>
          <w:rStyle w:val="TitleChar"/>
          <w:b w:val="0"/>
        </w:rPr>
        <w:t>economic scholarship positively correlates economic integration with an increase in the frequency of economic crises</w:t>
      </w:r>
      <w:r w:rsidRPr="00BC427C">
        <w:t xml:space="preserve">, </w:t>
      </w:r>
      <w:r w:rsidRPr="007559A1">
        <w:rPr>
          <w:rStyle w:val="TitleChar"/>
          <w:b w:val="0"/>
        </w:rPr>
        <w:t xml:space="preserve">whereas </w:t>
      </w:r>
      <w:r w:rsidRPr="00BC427C">
        <w:rPr>
          <w:rStyle w:val="Emphasis"/>
        </w:rPr>
        <w:t>political science scholarship links economic decline with external conflict</w:t>
      </w:r>
      <w:r w:rsidRPr="00BC427C">
        <w:t xml:space="preserve"> al systemic, dyadic and national levels.' This implied connection between integration, crises and armed conflict has not featured prominently in the economic-security debate and deserves more attention.</w:t>
      </w:r>
    </w:p>
    <w:p w:rsidR="005E3B67" w:rsidRPr="00BC427C" w:rsidRDefault="005E3B67" w:rsidP="005E3B67"/>
    <w:p w:rsidR="005E3B67" w:rsidRPr="00BC427C" w:rsidRDefault="005E3B67" w:rsidP="005E3B67"/>
    <w:p w:rsidR="005E3B67" w:rsidRPr="00BC427C" w:rsidRDefault="007559A1" w:rsidP="007559A1">
      <w:pPr>
        <w:pStyle w:val="Heading1"/>
      </w:pPr>
      <w:r>
        <w:lastRenderedPageBreak/>
        <w:t>War – Harris and Burrows</w:t>
      </w:r>
    </w:p>
    <w:p w:rsidR="005E3B67" w:rsidRPr="00BC427C" w:rsidRDefault="005E3B67" w:rsidP="005E3B67">
      <w:pPr>
        <w:pStyle w:val="Heading4"/>
        <w:rPr>
          <w:rFonts w:eastAsia="Calibri"/>
        </w:rPr>
      </w:pPr>
      <w:r w:rsidRPr="00BC427C">
        <w:rPr>
          <w:rFonts w:eastAsia="Calibri"/>
        </w:rPr>
        <w:t>Economic collapse causes a nuclear disaster</w:t>
      </w:r>
    </w:p>
    <w:p w:rsidR="00E67487" w:rsidRDefault="005E3B67" w:rsidP="005E3B67">
      <w:pPr>
        <w:rPr>
          <w:rFonts w:eastAsia="Times New Roman"/>
          <w:b/>
          <w:bCs/>
          <w:szCs w:val="24"/>
        </w:rPr>
      </w:pPr>
      <w:r w:rsidRPr="00E67487">
        <w:rPr>
          <w:rStyle w:val="StyleStyleBold12pt"/>
        </w:rPr>
        <w:t>Burrows, counselor in the NIC, and Harris, member of the NIC’s Long Range Analysis Unit, 09</w:t>
      </w:r>
      <w:r w:rsidRPr="00BC427C">
        <w:rPr>
          <w:rFonts w:eastAsia="Times New Roman"/>
          <w:b/>
          <w:bCs/>
          <w:szCs w:val="24"/>
        </w:rPr>
        <w:t xml:space="preserve"> </w:t>
      </w:r>
    </w:p>
    <w:p w:rsidR="005E3B67" w:rsidRDefault="005E3B67" w:rsidP="005E3B67">
      <w:pPr>
        <w:rPr>
          <w:rFonts w:eastAsia="Calibri"/>
          <w:szCs w:val="24"/>
        </w:rPr>
      </w:pPr>
      <w:r w:rsidRPr="00E939C8">
        <w:rPr>
          <w:rFonts w:eastAsia="Calibri"/>
          <w:bCs/>
          <w:szCs w:val="24"/>
        </w:rPr>
        <w:t>[Mathew</w:t>
      </w:r>
      <w:r w:rsidRPr="00BC427C">
        <w:rPr>
          <w:rFonts w:eastAsia="Calibri"/>
          <w:szCs w:val="24"/>
        </w:rPr>
        <w:t xml:space="preserve">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w:t>
      </w:r>
      <w:hyperlink r:id="rId16" w:history="1">
        <w:r w:rsidRPr="00B163DC">
          <w:rPr>
            <w:rStyle w:val="Hyperlink"/>
            <w:rFonts w:eastAsia="Calibri"/>
            <w:szCs w:val="24"/>
          </w:rPr>
          <w:t>http://www.ciaonet.org/journals/twq/v32i2/f_0016178_13952.pdf</w:t>
        </w:r>
      </w:hyperlink>
      <w:r>
        <w:rPr>
          <w:rFonts w:eastAsia="Calibri"/>
          <w:szCs w:val="24"/>
        </w:rPr>
        <w:t>, accessed: 7/13/13, ML]</w:t>
      </w:r>
    </w:p>
    <w:p w:rsidR="00E67487" w:rsidRPr="00BC427C" w:rsidRDefault="00E67487" w:rsidP="005E3B67">
      <w:pPr>
        <w:rPr>
          <w:rFonts w:eastAsia="Calibri"/>
          <w:szCs w:val="24"/>
        </w:rPr>
      </w:pPr>
    </w:p>
    <w:p w:rsidR="005E3B67" w:rsidRPr="00953A1B" w:rsidRDefault="005E3B67" w:rsidP="005E3B67">
      <w:pPr>
        <w:rPr>
          <w:u w:val="single"/>
        </w:rPr>
      </w:pPr>
      <w:r w:rsidRPr="00953A1B">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953A1B">
        <w:rPr>
          <w:u w:val="single"/>
        </w:rPr>
        <w:t xml:space="preserve">the </w:t>
      </w:r>
      <w:r w:rsidRPr="00953A1B">
        <w:rPr>
          <w:bCs/>
          <w:u w:val="single"/>
        </w:rPr>
        <w:t xml:space="preserve">Great Depression </w:t>
      </w:r>
      <w:r w:rsidRPr="00953A1B">
        <w:t xml:space="preserve">is not likely to be repeated, </w:t>
      </w:r>
      <w:r w:rsidRPr="00953A1B">
        <w:rPr>
          <w:u w:val="single"/>
        </w:rPr>
        <w:t xml:space="preserve">the </w:t>
      </w:r>
      <w:r w:rsidRPr="00953A1B">
        <w:rPr>
          <w:bCs/>
          <w:u w:val="single"/>
        </w:rPr>
        <w:t xml:space="preserve">lessons </w:t>
      </w:r>
      <w:r w:rsidRPr="00953A1B">
        <w:rPr>
          <w:u w:val="single"/>
        </w:rPr>
        <w:t xml:space="preserve">to be drawn from that period </w:t>
      </w:r>
      <w:r w:rsidRPr="00953A1B">
        <w:rPr>
          <w:bCs/>
          <w:u w:val="single"/>
        </w:rPr>
        <w:t xml:space="preserve">include </w:t>
      </w:r>
      <w:r w:rsidRPr="00953A1B">
        <w:rPr>
          <w:u w:val="single"/>
        </w:rPr>
        <w:t xml:space="preserve">the </w:t>
      </w:r>
      <w:r w:rsidRPr="00953A1B">
        <w:rPr>
          <w:bCs/>
          <w:u w:val="single"/>
        </w:rPr>
        <w:t xml:space="preserve">harmful effects on </w:t>
      </w:r>
      <w:r w:rsidRPr="00953A1B">
        <w:rPr>
          <w:u w:val="single"/>
        </w:rPr>
        <w:t xml:space="preserve">fledgling </w:t>
      </w:r>
      <w:r w:rsidRPr="00953A1B">
        <w:rPr>
          <w:bCs/>
          <w:u w:val="single"/>
        </w:rPr>
        <w:t xml:space="preserve">democracies </w:t>
      </w:r>
      <w:r w:rsidRPr="00953A1B">
        <w:rPr>
          <w:u w:val="single"/>
        </w:rPr>
        <w:t xml:space="preserve">and multiethnic societies (think Central Europe in 1920s and 1930s) </w:t>
      </w:r>
      <w:r w:rsidRPr="00953A1B">
        <w:rPr>
          <w:bCs/>
          <w:u w:val="single"/>
        </w:rPr>
        <w:t xml:space="preserve">and </w:t>
      </w:r>
      <w:r w:rsidRPr="00953A1B">
        <w:rPr>
          <w:u w:val="single"/>
        </w:rPr>
        <w:t xml:space="preserve">on the sustainability of multilateral </w:t>
      </w:r>
      <w:r w:rsidRPr="00953A1B">
        <w:rPr>
          <w:bCs/>
          <w:u w:val="single"/>
        </w:rPr>
        <w:t>institutions (</w:t>
      </w:r>
      <w:r w:rsidRPr="00953A1B">
        <w:rPr>
          <w:u w:val="single"/>
        </w:rPr>
        <w:t xml:space="preserve">think League of Nations in the same period). </w:t>
      </w:r>
      <w:r w:rsidRPr="00953A1B">
        <w:t xml:space="preserve">There is no reason to think that this would not be true in the twenty-first as much as in the twentieth century. For that reason, the ways in which </w:t>
      </w:r>
      <w:r w:rsidRPr="00953A1B">
        <w:rPr>
          <w:u w:val="single"/>
        </w:rPr>
        <w:t>the potential for greater conflict could grow</w:t>
      </w:r>
      <w:r w:rsidRPr="00953A1B">
        <w:t xml:space="preserve"> would seem to be even more apt </w:t>
      </w:r>
      <w:r w:rsidRPr="00953A1B">
        <w:rPr>
          <w:u w:val="single"/>
        </w:rPr>
        <w:t>in a constantly volatile economic environment</w:t>
      </w:r>
      <w:r w:rsidRPr="00953A1B">
        <w:t xml:space="preserve"> as they would be if change would be steadier. In surveying those risks, the report stressed the likelihood that terrorism and nonproliferation will remain priorities even as resource issues move up on the international agenda. </w:t>
      </w:r>
      <w:r w:rsidRPr="00953A1B">
        <w:rPr>
          <w:bCs/>
          <w:u w:val="single"/>
        </w:rPr>
        <w:t xml:space="preserve">Terrorism’s appeal will decline if </w:t>
      </w:r>
      <w:r w:rsidRPr="00953A1B">
        <w:rPr>
          <w:u w:val="single"/>
        </w:rPr>
        <w:t>economic</w:t>
      </w:r>
      <w:r w:rsidRPr="00953A1B">
        <w:rPr>
          <w:bCs/>
          <w:u w:val="single"/>
        </w:rPr>
        <w:t xml:space="preserve"> growth continues</w:t>
      </w:r>
      <w:r w:rsidRPr="00953A1B">
        <w:rPr>
          <w:u w:val="single"/>
        </w:rPr>
        <w:t xml:space="preserve"> in the Middle East and youth unemployment is reduced</w:t>
      </w:r>
      <w:r w:rsidRPr="00953A1B">
        <w:t xml:space="preserve">. For those terrorist groups that remain active in 2025, however, the </w:t>
      </w:r>
      <w:r w:rsidRPr="00953A1B">
        <w:rPr>
          <w:u w:val="single"/>
        </w:rPr>
        <w:t>diffusion of technologies and scientific knowledge will place some of the world’s most dangerous capabilities within their reach.</w:t>
      </w:r>
      <w:r w:rsidRPr="00953A1B">
        <w:t xml:space="preserve"> Terrorist groups in 2025 will likely be a combination of descendants of long established groups inheriting organizational structures, command and control processes, and training procedures necessary to conduct sophisticated attack and </w:t>
      </w:r>
      <w:r w:rsidRPr="00953A1B">
        <w:rPr>
          <w:u w:val="single"/>
        </w:rPr>
        <w:t xml:space="preserve">newly emergent collections of </w:t>
      </w:r>
      <w:r w:rsidRPr="00953A1B">
        <w:rPr>
          <w:bCs/>
          <w:u w:val="single"/>
        </w:rPr>
        <w:t xml:space="preserve">the </w:t>
      </w:r>
      <w:r w:rsidRPr="00953A1B">
        <w:rPr>
          <w:u w:val="single"/>
        </w:rPr>
        <w:t xml:space="preserve">angry and </w:t>
      </w:r>
      <w:r w:rsidRPr="00953A1B">
        <w:rPr>
          <w:bCs/>
          <w:u w:val="single"/>
        </w:rPr>
        <w:t xml:space="preserve">disenfranchised </w:t>
      </w:r>
      <w:r w:rsidRPr="00953A1B">
        <w:rPr>
          <w:u w:val="single"/>
        </w:rPr>
        <w:t xml:space="preserve">that </w:t>
      </w:r>
      <w:r w:rsidRPr="00953A1B">
        <w:rPr>
          <w:bCs/>
          <w:u w:val="single"/>
        </w:rPr>
        <w:t>become self-radicalized</w:t>
      </w:r>
      <w:r w:rsidRPr="00953A1B">
        <w:rPr>
          <w:u w:val="single"/>
        </w:rPr>
        <w:t xml:space="preserve">, particularly </w:t>
      </w:r>
      <w:r w:rsidRPr="00953A1B">
        <w:rPr>
          <w:bCs/>
          <w:u w:val="single"/>
        </w:rPr>
        <w:t xml:space="preserve">in </w:t>
      </w:r>
      <w:r w:rsidRPr="00953A1B">
        <w:rPr>
          <w:u w:val="single"/>
        </w:rPr>
        <w:t xml:space="preserve">the </w:t>
      </w:r>
      <w:r w:rsidRPr="00953A1B">
        <w:rPr>
          <w:bCs/>
          <w:u w:val="single"/>
        </w:rPr>
        <w:t xml:space="preserve">absence of economic outlets </w:t>
      </w:r>
      <w:r w:rsidRPr="00953A1B">
        <w:rPr>
          <w:u w:val="single"/>
        </w:rPr>
        <w:t xml:space="preserve">that would become narrower in an economic downturn. </w:t>
      </w:r>
      <w:r w:rsidRPr="00953A1B">
        <w:rPr>
          <w:bCs/>
          <w:u w:val="single"/>
        </w:rPr>
        <w:t xml:space="preserve">The most dangerous casualty of </w:t>
      </w:r>
      <w:r w:rsidRPr="00953A1B">
        <w:rPr>
          <w:u w:val="single"/>
        </w:rPr>
        <w:t xml:space="preserve">any </w:t>
      </w:r>
      <w:r w:rsidRPr="00953A1B">
        <w:rPr>
          <w:bCs/>
          <w:u w:val="single"/>
        </w:rPr>
        <w:t xml:space="preserve">economically-induced drawdown of U.S. military presence would </w:t>
      </w:r>
      <w:r w:rsidRPr="00953A1B">
        <w:rPr>
          <w:u w:val="single"/>
        </w:rPr>
        <w:t xml:space="preserve">almost certainly </w:t>
      </w:r>
      <w:r w:rsidRPr="00953A1B">
        <w:rPr>
          <w:bCs/>
          <w:u w:val="single"/>
        </w:rPr>
        <w:t>be the Middle East</w:t>
      </w:r>
      <w:r w:rsidRPr="00953A1B">
        <w:rPr>
          <w:u w:val="single"/>
        </w:rPr>
        <w:t>.</w:t>
      </w:r>
      <w:r w:rsidRPr="00953A1B">
        <w:t xml:space="preserve"> Although Iran’s acquisition of nuclear weapons is not inevitable, </w:t>
      </w:r>
      <w:r w:rsidRPr="00953A1B">
        <w:rPr>
          <w:bCs/>
          <w:u w:val="single"/>
        </w:rPr>
        <w:t xml:space="preserve">worries about </w:t>
      </w:r>
      <w:r w:rsidRPr="00953A1B">
        <w:rPr>
          <w:u w:val="single"/>
        </w:rPr>
        <w:t xml:space="preserve">a </w:t>
      </w:r>
      <w:r w:rsidRPr="00953A1B">
        <w:rPr>
          <w:bCs/>
          <w:u w:val="single"/>
        </w:rPr>
        <w:t>nuclear-</w:t>
      </w:r>
      <w:r w:rsidRPr="00953A1B">
        <w:rPr>
          <w:u w:val="single"/>
        </w:rPr>
        <w:t xml:space="preserve">armed </w:t>
      </w:r>
      <w:r w:rsidRPr="00953A1B">
        <w:rPr>
          <w:bCs/>
          <w:u w:val="single"/>
        </w:rPr>
        <w:t xml:space="preserve">Iran could lead </w:t>
      </w:r>
      <w:r w:rsidRPr="00953A1B">
        <w:rPr>
          <w:u w:val="single"/>
        </w:rPr>
        <w:t xml:space="preserve">states in </w:t>
      </w:r>
      <w:r w:rsidRPr="00953A1B">
        <w:rPr>
          <w:bCs/>
          <w:u w:val="single"/>
        </w:rPr>
        <w:t xml:space="preserve">the region to develop new security arrangements </w:t>
      </w:r>
      <w:r w:rsidRPr="00953A1B">
        <w:rPr>
          <w:u w:val="single"/>
        </w:rPr>
        <w:t xml:space="preserve">with external powers, acquire additional weapons, </w:t>
      </w:r>
      <w:r w:rsidRPr="00953A1B">
        <w:rPr>
          <w:bCs/>
          <w:u w:val="single"/>
        </w:rPr>
        <w:t xml:space="preserve">and consider pursuing </w:t>
      </w:r>
      <w:r w:rsidRPr="00953A1B">
        <w:rPr>
          <w:u w:val="single"/>
        </w:rPr>
        <w:t>their own</w:t>
      </w:r>
      <w:r w:rsidRPr="00953A1B">
        <w:rPr>
          <w:bCs/>
          <w:u w:val="single"/>
        </w:rPr>
        <w:t xml:space="preserve"> nuclear ambitions. </w:t>
      </w:r>
      <w:r w:rsidRPr="00953A1B">
        <w:rPr>
          <w:u w:val="single"/>
        </w:rPr>
        <w:t xml:space="preserve">It is not clear that the type of stable deterrent relationship </w:t>
      </w:r>
      <w:r w:rsidRPr="00953A1B">
        <w:t xml:space="preserve">that existed between the great powers for most of the Cold War </w:t>
      </w:r>
      <w:r w:rsidRPr="00953A1B">
        <w:rPr>
          <w:u w:val="single"/>
        </w:rPr>
        <w:t>would emerge</w:t>
      </w:r>
      <w:r w:rsidRPr="00953A1B">
        <w:t xml:space="preserve"> naturally in the Middle East with a nuclear Iran. </w:t>
      </w:r>
      <w:r w:rsidRPr="00953A1B">
        <w:rPr>
          <w:u w:val="single"/>
        </w:rPr>
        <w:t xml:space="preserve">Episodes of </w:t>
      </w:r>
      <w:r w:rsidRPr="00953A1B">
        <w:rPr>
          <w:bCs/>
          <w:u w:val="single"/>
        </w:rPr>
        <w:t xml:space="preserve">low intensity conflict and terrorism </w:t>
      </w:r>
      <w:r w:rsidRPr="00953A1B">
        <w:rPr>
          <w:u w:val="single"/>
        </w:rPr>
        <w:t xml:space="preserve">taking place </w:t>
      </w:r>
      <w:r w:rsidRPr="00953A1B">
        <w:rPr>
          <w:bCs/>
          <w:u w:val="single"/>
        </w:rPr>
        <w:t xml:space="preserve">under a nuclear umbrella could lead to </w:t>
      </w:r>
      <w:r w:rsidRPr="00953A1B">
        <w:rPr>
          <w:u w:val="single"/>
        </w:rPr>
        <w:t xml:space="preserve">an </w:t>
      </w:r>
      <w:r w:rsidRPr="00953A1B">
        <w:rPr>
          <w:bCs/>
          <w:u w:val="single"/>
        </w:rPr>
        <w:t xml:space="preserve">unintended escalation </w:t>
      </w:r>
      <w:r w:rsidRPr="00953A1B">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953A1B">
        <w:rPr>
          <w:u w:val="single"/>
        </w:rPr>
        <w:t xml:space="preserve">. The lack of strategic depth in neighboring states like Israel, short warning and missile flight times, and uncertainty of Iranian intentions may place more focus on preemption rather than defense, potentially leading to escalating crises. Types of </w:t>
      </w:r>
      <w:r w:rsidRPr="00953A1B">
        <w:rPr>
          <w:bCs/>
          <w:u w:val="single"/>
        </w:rPr>
        <w:t xml:space="preserve">conflict </w:t>
      </w:r>
      <w:r w:rsidRPr="00953A1B">
        <w:rPr>
          <w:u w:val="single"/>
        </w:rPr>
        <w:t xml:space="preserve">that the world continues to experience, such as </w:t>
      </w:r>
      <w:r w:rsidRPr="00953A1B">
        <w:rPr>
          <w:bCs/>
          <w:u w:val="single"/>
        </w:rPr>
        <w:t>over resources, could reemerge,</w:t>
      </w:r>
      <w:r w:rsidRPr="00953A1B">
        <w:rPr>
          <w:u w:val="single"/>
        </w:rPr>
        <w:t xml:space="preserve"> particularly</w:t>
      </w:r>
      <w:r w:rsidRPr="00953A1B">
        <w:rPr>
          <w:bCs/>
          <w:u w:val="single"/>
        </w:rPr>
        <w:t xml:space="preserve"> if protectionism grows </w:t>
      </w:r>
      <w:r w:rsidRPr="00953A1B">
        <w:rPr>
          <w:u w:val="single"/>
        </w:rPr>
        <w:t>and there is a resort to neo-mercantilist practices.</w:t>
      </w:r>
      <w:r w:rsidRPr="00953A1B">
        <w:rPr>
          <w:bCs/>
          <w:u w:val="single"/>
        </w:rPr>
        <w:t xml:space="preserve"> Perceptions of</w:t>
      </w:r>
      <w:r w:rsidRPr="00953A1B">
        <w:rPr>
          <w:u w:val="single"/>
        </w:rPr>
        <w:t xml:space="preserve"> renewed </w:t>
      </w:r>
      <w:r w:rsidRPr="00953A1B">
        <w:rPr>
          <w:bCs/>
          <w:u w:val="single"/>
        </w:rPr>
        <w:t>energy scarcity will drive countries to take actions to assure</w:t>
      </w:r>
      <w:r w:rsidRPr="00953A1B">
        <w:rPr>
          <w:u w:val="single"/>
        </w:rPr>
        <w:t xml:space="preserve"> their future </w:t>
      </w:r>
      <w:r w:rsidRPr="00953A1B">
        <w:rPr>
          <w:bCs/>
          <w:u w:val="single"/>
        </w:rPr>
        <w:t>access</w:t>
      </w:r>
      <w:r w:rsidRPr="00953A1B">
        <w:rPr>
          <w:u w:val="single"/>
        </w:rPr>
        <w:t xml:space="preserve"> to energy supplies. In the worst case, </w:t>
      </w:r>
      <w:r w:rsidRPr="00953A1B">
        <w:rPr>
          <w:bCs/>
          <w:u w:val="single"/>
        </w:rPr>
        <w:t>this could result in interstate conflicts</w:t>
      </w:r>
      <w:r w:rsidRPr="00953A1B">
        <w:rPr>
          <w:u w:val="single"/>
        </w:rPr>
        <w:t xml:space="preserve"> if government leaders </w:t>
      </w:r>
      <w:r w:rsidRPr="00953A1B">
        <w:rPr>
          <w:u w:val="single"/>
        </w:rPr>
        <w:lastRenderedPageBreak/>
        <w:t>deem assured access to energy resources,</w:t>
      </w:r>
      <w:r w:rsidRPr="00953A1B">
        <w:t xml:space="preserve"> for example,</w:t>
      </w:r>
      <w:r w:rsidRPr="00953A1B">
        <w:rPr>
          <w:u w:val="single"/>
        </w:rPr>
        <w:t xml:space="preserv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w:t>
      </w:r>
      <w:r w:rsidRPr="00953A1B">
        <w:t xml:space="preserve"> development of blue water naval capabilities. If the fiscal stimulus focus for these countries indeed turns inward, one of the most obvious funding targets may be military. </w:t>
      </w:r>
      <w:r w:rsidRPr="00953A1B">
        <w:rPr>
          <w:u w:val="single"/>
        </w:rPr>
        <w:t>Buildup of regional naval capabilities could lead to increased tensions, rivalries, and counterbalancing moves</w:t>
      </w:r>
      <w:r w:rsidRPr="00953A1B">
        <w:t xml:space="preserve">, but it also will create opportunities for multinational cooperation in protecting critical sea lanes. </w:t>
      </w:r>
      <w:r w:rsidRPr="00953A1B">
        <w:rPr>
          <w:u w:val="single"/>
        </w:rPr>
        <w:t xml:space="preserve">With water also becoming scarcer in Asia and the Middle East, </w:t>
      </w:r>
      <w:r w:rsidRPr="00953A1B">
        <w:rPr>
          <w:bCs/>
          <w:u w:val="single"/>
        </w:rPr>
        <w:t>cooperation to manage</w:t>
      </w:r>
      <w:r w:rsidRPr="00953A1B">
        <w:rPr>
          <w:u w:val="single"/>
        </w:rPr>
        <w:t xml:space="preserve"> changing water </w:t>
      </w:r>
      <w:r w:rsidRPr="00953A1B">
        <w:rPr>
          <w:bCs/>
          <w:u w:val="single"/>
        </w:rPr>
        <w:t xml:space="preserve">resources is </w:t>
      </w:r>
      <w:r w:rsidRPr="00953A1B">
        <w:rPr>
          <w:u w:val="single"/>
        </w:rPr>
        <w:t xml:space="preserve">likely to be </w:t>
      </w:r>
      <w:r w:rsidRPr="00953A1B">
        <w:rPr>
          <w:bCs/>
          <w:u w:val="single"/>
        </w:rPr>
        <w:t>increasingly difficult</w:t>
      </w:r>
      <w:r w:rsidRPr="00953A1B">
        <w:t xml:space="preserve"> both within and between states </w:t>
      </w:r>
      <w:r w:rsidRPr="00953A1B">
        <w:rPr>
          <w:u w:val="single"/>
        </w:rPr>
        <w:t>in a more dog-eat-dog world.</w:t>
      </w:r>
      <w:r w:rsidRPr="00953A1B">
        <w:t xml:space="preserve"> What Kind of World will 2025 </w:t>
      </w:r>
      <w:proofErr w:type="gramStart"/>
      <w:r w:rsidRPr="00953A1B">
        <w:t>Be</w:t>
      </w:r>
      <w:proofErr w:type="gramEnd"/>
      <w:r w:rsidRPr="00953A1B">
        <w:t xml:space="preserve">? Perhaps more than lessons, history loves patterns. Despite widespread changes in the world today, there is little to suggest that the future will not resemble the past in several respects. The report asserts that, under most scenarios, </w:t>
      </w:r>
      <w:r w:rsidRPr="00953A1B">
        <w:rPr>
          <w:u w:val="single"/>
        </w:rPr>
        <w:t>the trend toward greater diffusion of authority and power that has been ongoing for a couple of decades is likely to accelerate because of the emergence of new global players, the worsening institutional deficit, potential growth in regional blocs,</w:t>
      </w:r>
      <w:r w:rsidRPr="00953A1B">
        <w:t xml:space="preserve">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953A1B">
        <w:rPr>
          <w:u w:val="single"/>
        </w:rPr>
        <w:t xml:space="preserve">An ongoing financial crisis and </w:t>
      </w:r>
      <w:r w:rsidRPr="00953A1B">
        <w:rPr>
          <w:bCs/>
          <w:u w:val="single"/>
        </w:rPr>
        <w:t xml:space="preserve">prolonged recession would tilt the scales </w:t>
      </w:r>
      <w:r w:rsidRPr="00953A1B">
        <w:rPr>
          <w:u w:val="single"/>
        </w:rPr>
        <w:t xml:space="preserve">even </w:t>
      </w:r>
      <w:r w:rsidRPr="00953A1B">
        <w:rPr>
          <w:bCs/>
          <w:u w:val="single"/>
        </w:rPr>
        <w:t>further in</w:t>
      </w:r>
      <w:r w:rsidRPr="00953A1B">
        <w:rPr>
          <w:u w:val="single"/>
        </w:rPr>
        <w:t xml:space="preserve"> the </w:t>
      </w:r>
      <w:r w:rsidRPr="00953A1B">
        <w:rPr>
          <w:bCs/>
          <w:u w:val="single"/>
        </w:rPr>
        <w:t>direction of a</w:t>
      </w:r>
      <w:r w:rsidRPr="00953A1B">
        <w:rPr>
          <w:u w:val="single"/>
        </w:rPr>
        <w:t xml:space="preserve"> fragmented and </w:t>
      </w:r>
      <w:r w:rsidRPr="00953A1B">
        <w:rPr>
          <w:bCs/>
          <w:u w:val="single"/>
        </w:rPr>
        <w:t>dysfunctional international system with a heightened risk of conflict</w:t>
      </w:r>
      <w:r w:rsidRPr="00953A1B">
        <w:rPr>
          <w:u w:val="single"/>
        </w:rPr>
        <w:t xml:space="preserve">. The report concluded that the </w:t>
      </w:r>
      <w:r w:rsidRPr="00953A1B">
        <w:rPr>
          <w:bCs/>
          <w:u w:val="single"/>
        </w:rPr>
        <w:t xml:space="preserve">rising BRIC powers </w:t>
      </w:r>
      <w:r w:rsidRPr="00953A1B">
        <w:rPr>
          <w:u w:val="single"/>
        </w:rPr>
        <w:t xml:space="preserve">(Brazil, Russia, India, and China) </w:t>
      </w:r>
      <w:r w:rsidRPr="00953A1B">
        <w:rPr>
          <w:bCs/>
          <w:u w:val="single"/>
        </w:rPr>
        <w:t>seem averse to challenging the international system, as Germany and Japan did</w:t>
      </w:r>
      <w:r w:rsidRPr="00953A1B">
        <w:rPr>
          <w:u w:val="single"/>
        </w:rPr>
        <w:t xml:space="preserve"> in the nineteenth and twentieth centuries, </w:t>
      </w:r>
      <w:r w:rsidRPr="00953A1B">
        <w:rPr>
          <w:bCs/>
          <w:u w:val="single"/>
        </w:rPr>
        <w:t xml:space="preserve">but this </w:t>
      </w:r>
      <w:r w:rsidRPr="00953A1B">
        <w:rPr>
          <w:u w:val="single"/>
        </w:rPr>
        <w:t xml:space="preserve">of course </w:t>
      </w:r>
      <w:r w:rsidRPr="00953A1B">
        <w:rPr>
          <w:bCs/>
          <w:u w:val="single"/>
        </w:rPr>
        <w:t>could change if their</w:t>
      </w:r>
      <w:r w:rsidRPr="00953A1B">
        <w:rPr>
          <w:u w:val="single"/>
        </w:rPr>
        <w:t xml:space="preserve"> widespread </w:t>
      </w:r>
      <w:r w:rsidRPr="00953A1B">
        <w:rPr>
          <w:bCs/>
          <w:u w:val="single"/>
        </w:rPr>
        <w:t xml:space="preserve">hopes for </w:t>
      </w:r>
      <w:r w:rsidRPr="00953A1B">
        <w:rPr>
          <w:u w:val="single"/>
        </w:rPr>
        <w:t xml:space="preserve">greater </w:t>
      </w:r>
      <w:r w:rsidRPr="00953A1B">
        <w:rPr>
          <w:bCs/>
          <w:u w:val="single"/>
        </w:rPr>
        <w:t xml:space="preserve">prosperity become frustrated and </w:t>
      </w:r>
      <w:r w:rsidRPr="00953A1B">
        <w:rPr>
          <w:u w:val="single"/>
        </w:rPr>
        <w:t xml:space="preserve">the current </w:t>
      </w:r>
      <w:r w:rsidRPr="00953A1B">
        <w:rPr>
          <w:bCs/>
          <w:u w:val="single"/>
        </w:rPr>
        <w:t>benefits they derive from a globalizing world turn negative</w:t>
      </w:r>
      <w:r w:rsidRPr="00953A1B">
        <w:rPr>
          <w:u w:val="single"/>
        </w:rPr>
        <w:t>.</w:t>
      </w:r>
    </w:p>
    <w:p w:rsidR="005E3B67" w:rsidRDefault="005E3B67" w:rsidP="005E3B67"/>
    <w:p w:rsidR="007559A1" w:rsidRDefault="007559A1" w:rsidP="007559A1">
      <w:pPr>
        <w:pStyle w:val="Heading1"/>
      </w:pPr>
      <w:r>
        <w:lastRenderedPageBreak/>
        <w:t xml:space="preserve">War – Mead </w:t>
      </w:r>
    </w:p>
    <w:p w:rsidR="005E3B67" w:rsidRPr="006628E9" w:rsidRDefault="005E3B67" w:rsidP="005E3B67">
      <w:pPr>
        <w:pStyle w:val="Heading4"/>
        <w:rPr>
          <w:rFonts w:eastAsia="Times New Roman"/>
        </w:rPr>
      </w:pPr>
      <w:r w:rsidRPr="006628E9">
        <w:rPr>
          <w:rFonts w:eastAsia="Times New Roman"/>
        </w:rPr>
        <w:t>Economic decline causes war</w:t>
      </w:r>
    </w:p>
    <w:p w:rsidR="005E3B67" w:rsidRPr="005E3B67" w:rsidRDefault="005E3B67" w:rsidP="005E3B67">
      <w:pPr>
        <w:rPr>
          <w:rFonts w:eastAsia="Times New Roman"/>
          <w:b/>
          <w:sz w:val="26"/>
          <w:szCs w:val="26"/>
        </w:rPr>
      </w:pPr>
      <w:r w:rsidRPr="005E3B67">
        <w:rPr>
          <w:rFonts w:eastAsia="Times New Roman"/>
          <w:b/>
          <w:sz w:val="26"/>
          <w:szCs w:val="26"/>
        </w:rPr>
        <w:t>Mead, Senior Fellow for U.S. Foreign Policy at the Council on Foreign Relations, 9</w:t>
      </w:r>
    </w:p>
    <w:p w:rsidR="005E3B67" w:rsidRDefault="005E3B67" w:rsidP="00E67487">
      <w:r w:rsidRPr="00E67487">
        <w:t>[Walter Russell Mead 2009 “Only Makes You Stronger,” The New Republic, February 4th, Available Online at http://www.tnr.com/story_print.html?id=571cbbb9- 2887 - 4d81 - 8542 - 92e83915f5f8, accessed: 7/13/13, ML]</w:t>
      </w:r>
    </w:p>
    <w:p w:rsidR="00E67487" w:rsidRPr="00E67487" w:rsidRDefault="00E67487" w:rsidP="00E67487"/>
    <w:p w:rsidR="005E3B67" w:rsidRPr="00953A1B" w:rsidRDefault="005E3B67" w:rsidP="005E3B67">
      <w:pPr>
        <w:rPr>
          <w:rFonts w:eastAsia="Times New Roman"/>
        </w:rPr>
      </w:pPr>
      <w:proofErr w:type="gramStart"/>
      <w:r w:rsidRPr="00953A1B">
        <w:rPr>
          <w:rFonts w:eastAsia="Times New Roman"/>
        </w:rPr>
        <w:t>None of which means that we can just sit back and enjoy the ¶ recession.</w:t>
      </w:r>
      <w:proofErr w:type="gramEnd"/>
      <w:r w:rsidRPr="00953A1B">
        <w:rPr>
          <w:rFonts w:eastAsia="Times New Roman"/>
        </w:rPr>
        <w:t xml:space="preserve"> History may suggest that financial crises actually ¶ help capitalist great powers maintain their leads¶ —¶ but it has other, less reassuring messages as well</w:t>
      </w:r>
      <w:proofErr w:type="gramStart"/>
      <w:r w:rsidRPr="00953A1B">
        <w:rPr>
          <w:rFonts w:eastAsia="Times New Roman"/>
        </w:rPr>
        <w:t>¶ .</w:t>
      </w:r>
      <w:proofErr w:type="gramEnd"/>
      <w:r w:rsidRPr="00953A1B">
        <w:rPr>
          <w:rFonts w:eastAsia="Times New Roman"/>
        </w:rPr>
        <w:t xml:space="preserve"> </w:t>
      </w:r>
      <w:r w:rsidRPr="00953A1B">
        <w:rPr>
          <w:rStyle w:val="StyleBoldUnderline"/>
        </w:rPr>
        <w:t>If</w:t>
      </w:r>
      <w:r w:rsidRPr="00953A1B">
        <w:rPr>
          <w:rFonts w:eastAsia="Times New Roman"/>
        </w:rPr>
        <w:t xml:space="preserve"> </w:t>
      </w:r>
      <w:r w:rsidRPr="00953A1B">
        <w:rPr>
          <w:rStyle w:val="StyleBoldUnderline"/>
        </w:rPr>
        <w:t>financial</w:t>
      </w:r>
      <w:r w:rsidRPr="00953A1B">
        <w:rPr>
          <w:rFonts w:eastAsia="Times New Roman"/>
        </w:rPr>
        <w:t xml:space="preserve"> ¶ </w:t>
      </w:r>
      <w:r w:rsidRPr="00953A1B">
        <w:rPr>
          <w:rStyle w:val="StyleBoldUnderline"/>
        </w:rPr>
        <w:t>crises have been a normal part of life during the 300</w:t>
      </w:r>
      <w:r w:rsidRPr="00953A1B">
        <w:rPr>
          <w:rFonts w:eastAsia="Times New Roman"/>
        </w:rPr>
        <w:t xml:space="preserve">¶ -¶ </w:t>
      </w:r>
      <w:r w:rsidRPr="00953A1B">
        <w:rPr>
          <w:rStyle w:val="StyleBoldUnderline"/>
        </w:rPr>
        <w:t>year rise of the liberal</w:t>
      </w:r>
      <w:r w:rsidRPr="00953A1B">
        <w:rPr>
          <w:rFonts w:eastAsia="Times New Roman"/>
        </w:rPr>
        <w:t xml:space="preserve"> ¶ </w:t>
      </w:r>
      <w:r w:rsidRPr="00953A1B">
        <w:rPr>
          <w:rStyle w:val="StyleBoldUnderline"/>
        </w:rPr>
        <w:t>capitalist system</w:t>
      </w:r>
      <w:r w:rsidRPr="00953A1B">
        <w:rPr>
          <w:rFonts w:eastAsia="Times New Roman"/>
        </w:rPr>
        <w:t xml:space="preserve">¶ under the Anglophone powers, ¶ </w:t>
      </w:r>
      <w:r w:rsidRPr="00953A1B">
        <w:rPr>
          <w:rStyle w:val="StyleBoldUnderline"/>
        </w:rPr>
        <w:t>so</w:t>
      </w:r>
      <w:r w:rsidRPr="00953A1B">
        <w:rPr>
          <w:rFonts w:eastAsia="Times New Roman"/>
        </w:rPr>
        <w:t xml:space="preserve">¶ </w:t>
      </w:r>
      <w:r w:rsidRPr="00953A1B">
        <w:rPr>
          <w:rStyle w:val="StyleBoldUnderline"/>
        </w:rPr>
        <w:t>has</w:t>
      </w:r>
      <w:r w:rsidRPr="00953A1B">
        <w:rPr>
          <w:rFonts w:eastAsia="Times New Roman"/>
        </w:rPr>
        <w:t xml:space="preserve">¶ </w:t>
      </w:r>
      <w:r w:rsidRPr="00953A1B">
        <w:rPr>
          <w:rStyle w:val="StyleBoldUnderline"/>
        </w:rPr>
        <w:t>war</w:t>
      </w:r>
      <w:proofErr w:type="gramStart"/>
      <w:r w:rsidRPr="00953A1B">
        <w:rPr>
          <w:rFonts w:eastAsia="Times New Roman"/>
        </w:rPr>
        <w:t>¶ .</w:t>
      </w:r>
      <w:proofErr w:type="gramEnd"/>
      <w:r w:rsidRPr="00953A1B">
        <w:rPr>
          <w:rFonts w:eastAsia="Times New Roman"/>
        </w:rPr>
        <w:t xml:space="preserve"> The wars of the League of ¶ Augsburg and the Spanish Succession; the Seven Years War; the American ¶ Revolution; the Napoleonic Wars; the two World Wars; the cold war: </w:t>
      </w:r>
      <w:r w:rsidRPr="00953A1B">
        <w:rPr>
          <w:rStyle w:val="StyleBoldUnderline"/>
        </w:rPr>
        <w:t>The list of</w:t>
      </w:r>
      <w:r w:rsidRPr="00953A1B">
        <w:rPr>
          <w:rFonts w:eastAsia="Times New Roman"/>
        </w:rPr>
        <w:t xml:space="preserve"> ¶ </w:t>
      </w:r>
      <w:r w:rsidRPr="00953A1B">
        <w:rPr>
          <w:rStyle w:val="StyleBoldUnderline"/>
        </w:rPr>
        <w:t xml:space="preserve">wars is almost as </w:t>
      </w:r>
      <w:proofErr w:type="spellStart"/>
      <w:r w:rsidRPr="00953A1B">
        <w:rPr>
          <w:rStyle w:val="StyleBoldUnderline"/>
        </w:rPr>
        <w:t>lon</w:t>
      </w:r>
      <w:proofErr w:type="spellEnd"/>
      <w:r w:rsidRPr="00953A1B">
        <w:rPr>
          <w:rFonts w:eastAsia="Times New Roman"/>
        </w:rPr>
        <w:t xml:space="preserve">¶ </w:t>
      </w:r>
      <w:r w:rsidRPr="00953A1B">
        <w:rPr>
          <w:rStyle w:val="StyleBoldUnderline"/>
        </w:rPr>
        <w:t>g as</w:t>
      </w:r>
      <w:r w:rsidRPr="00953A1B">
        <w:rPr>
          <w:rFonts w:eastAsia="Times New Roman"/>
        </w:rPr>
        <w:t xml:space="preserve"> </w:t>
      </w:r>
      <w:r w:rsidRPr="00953A1B">
        <w:rPr>
          <w:rStyle w:val="StyleBoldUnderline"/>
        </w:rPr>
        <w:t>the list of financial crises</w:t>
      </w:r>
      <w:r w:rsidRPr="00953A1B">
        <w:rPr>
          <w:rFonts w:eastAsia="Times New Roman"/>
        </w:rPr>
        <w:t xml:space="preserve">.¶ </w:t>
      </w:r>
      <w:r w:rsidRPr="00953A1B">
        <w:rPr>
          <w:rStyle w:val="StyleBoldUnderline"/>
        </w:rPr>
        <w:t>Bad economic times can</w:t>
      </w:r>
      <w:r w:rsidRPr="00953A1B">
        <w:rPr>
          <w:rFonts w:eastAsia="Times New Roman"/>
        </w:rPr>
        <w:t xml:space="preserve"> </w:t>
      </w:r>
      <w:r w:rsidRPr="00953A1B">
        <w:rPr>
          <w:rStyle w:val="StyleBoldUnderline"/>
        </w:rPr>
        <w:t>breed</w:t>
      </w:r>
      <w:r w:rsidRPr="00953A1B">
        <w:rPr>
          <w:rFonts w:eastAsia="Times New Roman"/>
        </w:rPr>
        <w:t xml:space="preserve"> </w:t>
      </w:r>
      <w:r w:rsidRPr="00953A1B">
        <w:rPr>
          <w:rStyle w:val="StyleBoldUnderline"/>
        </w:rPr>
        <w:t>wars</w:t>
      </w:r>
      <w:r w:rsidRPr="00953A1B">
        <w:rPr>
          <w:rFonts w:eastAsia="Times New Roman"/>
        </w:rPr>
        <w:t xml:space="preserve">. </w:t>
      </w:r>
      <w:r w:rsidRPr="00953A1B">
        <w:rPr>
          <w:rStyle w:val="StyleBoldUnderline"/>
        </w:rPr>
        <w:t>Europe was</w:t>
      </w:r>
      <w:r w:rsidRPr="00953A1B">
        <w:rPr>
          <w:rFonts w:eastAsia="Times New Roman"/>
        </w:rPr>
        <w:t xml:space="preserve"> a pretty </w:t>
      </w:r>
      <w:r w:rsidRPr="00953A1B">
        <w:rPr>
          <w:rStyle w:val="StyleBoldUnderline"/>
        </w:rPr>
        <w:t>peaceful</w:t>
      </w:r>
      <w:r w:rsidRPr="00953A1B">
        <w:rPr>
          <w:rFonts w:eastAsia="Times New Roman"/>
        </w:rPr>
        <w:t xml:space="preserve"> place in 1928, </w:t>
      </w:r>
      <w:r w:rsidRPr="00953A1B">
        <w:rPr>
          <w:rStyle w:val="StyleBoldUnderline"/>
        </w:rPr>
        <w:t>but the Depression</w:t>
      </w:r>
      <w:r w:rsidRPr="00953A1B">
        <w:rPr>
          <w:rFonts w:eastAsia="Times New Roman"/>
        </w:rPr>
        <w:t xml:space="preserve"> ¶ </w:t>
      </w:r>
      <w:r w:rsidRPr="00953A1B">
        <w:rPr>
          <w:rStyle w:val="StyleBoldUnderline"/>
        </w:rPr>
        <w:t>poisoned German public opinion</w:t>
      </w:r>
      <w:r w:rsidRPr="00953A1B">
        <w:rPr>
          <w:rFonts w:eastAsia="Times New Roman"/>
        </w:rPr>
        <w:t xml:space="preserve"> and helped bring Adolf Hitler to power</w:t>
      </w:r>
      <w:r w:rsidRPr="00953A1B">
        <w:rPr>
          <w:rStyle w:val="StyleBoldUnderline"/>
        </w:rPr>
        <w:t>. If the</w:t>
      </w:r>
      <w:r w:rsidRPr="00953A1B">
        <w:rPr>
          <w:rFonts w:eastAsia="Times New Roman"/>
        </w:rPr>
        <w:t xml:space="preserve"> ¶ </w:t>
      </w:r>
      <w:r w:rsidRPr="00953A1B">
        <w:rPr>
          <w:rStyle w:val="StyleBoldUnderline"/>
        </w:rPr>
        <w:t>current crisis turns into a depression</w:t>
      </w:r>
      <w:r w:rsidRPr="00953A1B">
        <w:rPr>
          <w:rFonts w:eastAsia="Times New Roman"/>
        </w:rPr>
        <w:t xml:space="preserve">, what¶ </w:t>
      </w:r>
      <w:r w:rsidRPr="00953A1B">
        <w:rPr>
          <w:rStyle w:val="StyleBoldUnderline"/>
        </w:rPr>
        <w:t>rough beasts</w:t>
      </w:r>
      <w:r w:rsidRPr="00953A1B">
        <w:rPr>
          <w:rFonts w:eastAsia="Times New Roman"/>
        </w:rPr>
        <w:t xml:space="preserve"> </w:t>
      </w:r>
      <w:r w:rsidRPr="00953A1B">
        <w:rPr>
          <w:rStyle w:val="StyleBoldUnderline"/>
        </w:rPr>
        <w:t>might start slouching</w:t>
      </w:r>
      <w:r w:rsidRPr="00953A1B">
        <w:rPr>
          <w:rFonts w:eastAsia="Times New Roman"/>
        </w:rPr>
        <w:t xml:space="preserve"> ¶ </w:t>
      </w:r>
      <w:r w:rsidRPr="00953A1B">
        <w:rPr>
          <w:rStyle w:val="StyleBoldUnderline"/>
        </w:rPr>
        <w:t>toward Moscow</w:t>
      </w:r>
      <w:r w:rsidRPr="00953A1B">
        <w:rPr>
          <w:rFonts w:eastAsia="Times New Roman"/>
        </w:rPr>
        <w:t xml:space="preserve">, Karachi, </w:t>
      </w:r>
      <w:r w:rsidRPr="00953A1B">
        <w:rPr>
          <w:rStyle w:val="StyleBoldUnderline"/>
        </w:rPr>
        <w:t>Beijing</w:t>
      </w:r>
      <w:r w:rsidRPr="00953A1B">
        <w:rPr>
          <w:rFonts w:eastAsia="Times New Roman"/>
        </w:rPr>
        <w:t xml:space="preserve">, </w:t>
      </w:r>
      <w:r w:rsidRPr="00953A1B">
        <w:rPr>
          <w:rStyle w:val="StyleBoldUnderline"/>
        </w:rPr>
        <w:t>or New Delhi</w:t>
      </w:r>
      <w:r w:rsidRPr="00953A1B">
        <w:rPr>
          <w:rFonts w:eastAsia="Times New Roman"/>
        </w:rPr>
        <w:t xml:space="preserve"> to be born?¶ The United States may not, yet, ¶ decline, but, ¶ </w:t>
      </w:r>
      <w:r w:rsidRPr="00953A1B">
        <w:rPr>
          <w:rStyle w:val="StyleBoldUnderline"/>
        </w:rPr>
        <w:t>if we can't get the world economy back on track, we may still have to</w:t>
      </w:r>
      <w:r w:rsidRPr="00953A1B">
        <w:rPr>
          <w:rFonts w:eastAsia="Times New Roman"/>
        </w:rPr>
        <w:t xml:space="preserve"> ¶ </w:t>
      </w:r>
      <w:r w:rsidRPr="00953A1B">
        <w:rPr>
          <w:rStyle w:val="StyleBoldUnderline"/>
        </w:rPr>
        <w:t>fight</w:t>
      </w:r>
      <w:r w:rsidRPr="00953A1B">
        <w:rPr>
          <w:rFonts w:eastAsia="Times New Roman"/>
        </w:rPr>
        <w:t>.</w:t>
      </w:r>
    </w:p>
    <w:p w:rsidR="005E3B67" w:rsidRDefault="005E3B67" w:rsidP="005E3B67"/>
    <w:p w:rsidR="007559A1" w:rsidRPr="00BC427C" w:rsidRDefault="007559A1" w:rsidP="007559A1">
      <w:pPr>
        <w:pStyle w:val="Heading1"/>
      </w:pPr>
      <w:r>
        <w:lastRenderedPageBreak/>
        <w:t xml:space="preserve">War – new hotness </w:t>
      </w:r>
    </w:p>
    <w:p w:rsidR="003A7866" w:rsidRDefault="003A7866" w:rsidP="003A7866">
      <w:pPr>
        <w:rPr>
          <w:rStyle w:val="StyleStyleBold12pt"/>
        </w:rPr>
      </w:pPr>
    </w:p>
    <w:p w:rsidR="003A7866" w:rsidRPr="007B1DE0" w:rsidRDefault="003A7866" w:rsidP="003A7866">
      <w:pPr>
        <w:pStyle w:val="Heading4"/>
      </w:pPr>
      <w:r>
        <w:t xml:space="preserve">Econ decline inevitable in the status quo – greater financial crises increases protectionism and causes great power wars </w:t>
      </w:r>
    </w:p>
    <w:p w:rsidR="00E67487" w:rsidRDefault="003A7866" w:rsidP="003A7866">
      <w:r w:rsidRPr="007B1DE0">
        <w:rPr>
          <w:rStyle w:val="StyleStyleBold12pt"/>
        </w:rPr>
        <w:t>James, Professor International Affairs @ Princeton, 7/3/13</w:t>
      </w:r>
      <w:r>
        <w:t xml:space="preserve"> </w:t>
      </w:r>
    </w:p>
    <w:p w:rsidR="003A7866" w:rsidRDefault="003A7866" w:rsidP="003A7866">
      <w:r>
        <w:t>[Harold, Project Syndicate, “Financial Crisis and War“,</w:t>
      </w:r>
      <w:r w:rsidRPr="007B1DE0">
        <w:t>http://www.project-syndicate.org/commentary/financial-crisis-and-war-by-harold-james</w:t>
      </w:r>
      <w:r>
        <w:t>, accessed: 7/19/13, ML]</w:t>
      </w:r>
    </w:p>
    <w:p w:rsidR="00E67487" w:rsidRPr="00E60243" w:rsidRDefault="00E67487" w:rsidP="003A7866"/>
    <w:p w:rsidR="003A7866" w:rsidRDefault="003A7866" w:rsidP="003A7866">
      <w:r>
        <w:t xml:space="preserve">In 1907, </w:t>
      </w:r>
      <w:r w:rsidRPr="0083762F">
        <w:rPr>
          <w:rStyle w:val="StyleBoldUnderline"/>
        </w:rPr>
        <w:t>a major financial crisis</w:t>
      </w:r>
      <w:r>
        <w:t xml:space="preserve"> emanating </w:t>
      </w:r>
      <w:r w:rsidRPr="0083762F">
        <w:rPr>
          <w:rStyle w:val="StyleBoldUnderline"/>
        </w:rPr>
        <w:t>from the U</w:t>
      </w:r>
      <w:r>
        <w:t xml:space="preserve">nited </w:t>
      </w:r>
      <w:r w:rsidRPr="0083762F">
        <w:rPr>
          <w:rStyle w:val="StyleBoldUnderline"/>
        </w:rPr>
        <w:t>S</w:t>
      </w:r>
      <w:r>
        <w:t>tates</w:t>
      </w:r>
      <w:r w:rsidRPr="0083762F">
        <w:rPr>
          <w:rStyle w:val="StyleBoldUnderline"/>
        </w:rPr>
        <w:t xml:space="preserve"> affected the rest of the world</w:t>
      </w:r>
      <w:r>
        <w:t xml:space="preserve"> and demonstrated the fragility of the entire international financial system. </w:t>
      </w:r>
      <w:r w:rsidRPr="0083762F">
        <w:rPr>
          <w:rStyle w:val="StyleBoldUnderline"/>
        </w:rPr>
        <w:t>The response</w:t>
      </w:r>
      <w:r>
        <w:t xml:space="preserve"> </w:t>
      </w:r>
      <w:r w:rsidRPr="0083762F">
        <w:rPr>
          <w:rStyle w:val="StyleBoldUnderline"/>
        </w:rPr>
        <w:t>to</w:t>
      </w:r>
      <w:r>
        <w:t xml:space="preserve"> </w:t>
      </w:r>
      <w:r w:rsidRPr="0083762F">
        <w:rPr>
          <w:rStyle w:val="StyleBoldUnderline"/>
        </w:rPr>
        <w:t>the current</w:t>
      </w:r>
      <w:r>
        <w:t xml:space="preserve"> financial </w:t>
      </w:r>
      <w:r w:rsidRPr="0083762F">
        <w:rPr>
          <w:rStyle w:val="StyleBoldUnderline"/>
        </w:rPr>
        <w:t>crisis is replaying</w:t>
      </w:r>
      <w:r>
        <w:t xml:space="preserve"> a similar dynamic.</w:t>
      </w:r>
    </w:p>
    <w:p w:rsidR="003A7866" w:rsidRDefault="003A7866" w:rsidP="003A7866">
      <w:r>
        <w:t xml:space="preserve">Walter Bagehot’s 1873 classic Lombard Street described the City of London as “the greatest combination of economic power and economic delicacy that the world has ever seen.” In one influential interpretation, popularized by the novelist, </w:t>
      </w:r>
      <w:proofErr w:type="spellStart"/>
      <w:r>
        <w:t>Labour</w:t>
      </w:r>
      <w:proofErr w:type="spellEnd"/>
      <w:r>
        <w:t xml:space="preserve">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w:t>
      </w:r>
    </w:p>
    <w:p w:rsidR="003A7866" w:rsidRDefault="003A7866" w:rsidP="003A7866">
      <w:r w:rsidRPr="0083762F">
        <w:rPr>
          <w:rStyle w:val="StyleBoldUnderline"/>
        </w:rPr>
        <w:t>The aftermath of</w:t>
      </w:r>
      <w:r>
        <w:t xml:space="preserve"> the </w:t>
      </w:r>
      <w:r w:rsidRPr="0083762F">
        <w:rPr>
          <w:rStyle w:val="StyleBoldUnderline"/>
        </w:rPr>
        <w:t>1907</w:t>
      </w:r>
      <w:r>
        <w:t xml:space="preserve"> crash </w:t>
      </w:r>
      <w:r w:rsidRPr="0083762F">
        <w:rPr>
          <w:rStyle w:val="StyleBoldUnderline"/>
        </w:rPr>
        <w:t>drove</w:t>
      </w:r>
      <w:r>
        <w:t xml:space="preserve"> the hegemonic power of the time – </w:t>
      </w:r>
      <w:r w:rsidRPr="0083762F">
        <w:rPr>
          <w:rStyle w:val="StyleBoldUnderline"/>
        </w:rPr>
        <w:t>Great Britain</w:t>
      </w:r>
      <w:r>
        <w:t xml:space="preserve"> – </w:t>
      </w:r>
      <w:r w:rsidRPr="0083762F">
        <w:rPr>
          <w:rStyle w:val="StyleBoldUnderline"/>
        </w:rPr>
        <w:t>to</w:t>
      </w:r>
      <w:r>
        <w:t xml:space="preserve"> </w:t>
      </w:r>
      <w:r w:rsidRPr="0083762F">
        <w:rPr>
          <w:rStyle w:val="StyleBoldUnderline"/>
        </w:rPr>
        <w:t>reflect on how it could use its financial clout to enhance</w:t>
      </w:r>
      <w:r>
        <w:t xml:space="preserve"> its overall strategic </w:t>
      </w:r>
      <w:r w:rsidRPr="0083762F">
        <w:rPr>
          <w:rStyle w:val="StyleBoldUnderline"/>
        </w:rPr>
        <w:t>capacity</w:t>
      </w:r>
      <w:r>
        <w:t xml:space="preserve">. That is the conclusion of an important recent book, Nicholas Lambert’s study of British economic planning and the First World War, entitled Planning Armageddon. Lambert demonstrates how, in a grand strategic gamble, </w:t>
      </w:r>
      <w:r w:rsidRPr="0083762F">
        <w:rPr>
          <w:rStyle w:val="StyleBoldUnderline"/>
        </w:rPr>
        <w:t>Britain began to marry its military</w:t>
      </w:r>
      <w:r>
        <w:t xml:space="preserve"> – and especially naval – </w:t>
      </w:r>
      <w:r w:rsidRPr="0083762F">
        <w:rPr>
          <w:rStyle w:val="StyleBoldUnderline"/>
        </w:rPr>
        <w:t>predominance and its</w:t>
      </w:r>
      <w:r>
        <w:t xml:space="preserve"> global </w:t>
      </w:r>
      <w:r w:rsidRPr="0083762F">
        <w:rPr>
          <w:rStyle w:val="StyleBoldUnderline"/>
        </w:rPr>
        <w:t>financial leadership</w:t>
      </w:r>
      <w:r>
        <w:t>.</w:t>
      </w:r>
    </w:p>
    <w:p w:rsidR="003A7866" w:rsidRDefault="003A7866" w:rsidP="003A7866">
      <w:r>
        <w:t xml:space="preserve">Between 1905 and 1908, the British Admiralty developed the broad outlines of a plan for financial and economic warfare against Europe’s rising power, Germany. </w:t>
      </w:r>
      <w:r w:rsidRPr="0083762F">
        <w:rPr>
          <w:rStyle w:val="StyleBoldUnderline"/>
        </w:rPr>
        <w:t>Economic warfare</w:t>
      </w:r>
      <w:r>
        <w:t xml:space="preserve">, if implemented in full, </w:t>
      </w:r>
      <w:r w:rsidRPr="0083762F">
        <w:rPr>
          <w:rStyle w:val="StyleBoldUnderline"/>
        </w:rPr>
        <w:t>would wreck Germany’s financial system</w:t>
      </w:r>
      <w:r>
        <w:t xml:space="preserve"> and force it out of any military conflict. When Britain’s naval visionaries confronted a rival in the form of the Kaiser’s Germany, they understood how power could thrive on financial fragility.</w:t>
      </w:r>
    </w:p>
    <w:p w:rsidR="003A7866" w:rsidRDefault="003A7866" w:rsidP="003A7866">
      <w:r>
        <w:t>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w:t>
      </w:r>
    </w:p>
    <w:p w:rsidR="003A7866" w:rsidRDefault="003A7866" w:rsidP="003A7866">
      <w:r>
        <w:t xml:space="preserve">For Britain’s rivals, the financial panic of 1907 demonstrated the necessity of mobilizing financial power themselves. </w:t>
      </w:r>
      <w:r w:rsidRPr="0083762F">
        <w:rPr>
          <w:rStyle w:val="StyleBoldUnderline"/>
        </w:rPr>
        <w:t>The US,</w:t>
      </w:r>
      <w:r>
        <w:t xml:space="preserve"> for its part, </w:t>
      </w:r>
      <w:r w:rsidRPr="0083762F">
        <w:rPr>
          <w:rStyle w:val="StyleBoldUnderline"/>
        </w:rPr>
        <w:t>recognized that it needed a central bank analogous to</w:t>
      </w:r>
      <w:r>
        <w:t xml:space="preserve"> </w:t>
      </w:r>
      <w:r w:rsidRPr="0083762F">
        <w:rPr>
          <w:rStyle w:val="StyleBoldUnderline"/>
        </w:rPr>
        <w:t>the Bank of England</w:t>
      </w:r>
      <w:r>
        <w:t xml:space="preserve">. American </w:t>
      </w:r>
      <w:r w:rsidRPr="0083762F">
        <w:rPr>
          <w:rStyle w:val="StyleBoldUnderline"/>
        </w:rPr>
        <w:t>financiers were</w:t>
      </w:r>
      <w:r>
        <w:t xml:space="preserve"> persuaded </w:t>
      </w:r>
      <w:r w:rsidRPr="0083762F">
        <w:rPr>
          <w:rStyle w:val="StyleBoldUnderline"/>
        </w:rPr>
        <w:t>that</w:t>
      </w:r>
      <w:r>
        <w:t xml:space="preserve"> </w:t>
      </w:r>
      <w:r w:rsidRPr="0083762F">
        <w:rPr>
          <w:rStyle w:val="StyleBoldUnderline"/>
        </w:rPr>
        <w:t>New York needed</w:t>
      </w:r>
      <w:r>
        <w:t xml:space="preserve"> to develop </w:t>
      </w:r>
      <w:r w:rsidRPr="0083762F">
        <w:rPr>
          <w:rStyle w:val="StyleBoldUnderline"/>
        </w:rPr>
        <w:t>its own commercial trading system</w:t>
      </w:r>
      <w:r>
        <w:t xml:space="preserve"> to handle bills of exchange in the same way as the London market and arrange their monetization (or “acceptance”).</w:t>
      </w:r>
    </w:p>
    <w:p w:rsidR="003A7866" w:rsidRDefault="003A7866" w:rsidP="003A7866">
      <w:r>
        <w:t>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w:t>
      </w:r>
    </w:p>
    <w:p w:rsidR="003A7866" w:rsidRDefault="003A7866" w:rsidP="003A7866">
      <w:r>
        <w:lastRenderedPageBreak/>
        <w:t xml:space="preserve">Some of the </w:t>
      </w:r>
      <w:r w:rsidRPr="0083762F">
        <w:rPr>
          <w:rStyle w:val="StyleBoldUnderline"/>
        </w:rPr>
        <w:t>dynamics of the pre-1914 financial world are</w:t>
      </w:r>
      <w:r>
        <w:t xml:space="preserve"> now </w:t>
      </w:r>
      <w:r w:rsidRPr="0083762F">
        <w:rPr>
          <w:rStyle w:val="StyleBoldUnderline"/>
        </w:rPr>
        <w:t>reemerging.</w:t>
      </w:r>
      <w:r>
        <w:t xml:space="preserve"> </w:t>
      </w:r>
      <w:r w:rsidRPr="0083762F">
        <w:rPr>
          <w:rStyle w:val="StyleBoldUnderline"/>
        </w:rPr>
        <w:t>In the aftermath</w:t>
      </w:r>
      <w:r>
        <w:t xml:space="preserve"> </w:t>
      </w:r>
      <w:r w:rsidRPr="0083762F">
        <w:rPr>
          <w:rStyle w:val="StyleBoldUnderline"/>
        </w:rPr>
        <w:t>of the 2008 financial crisis</w:t>
      </w:r>
      <w:r>
        <w:t xml:space="preserve">, financial </w:t>
      </w:r>
      <w:r w:rsidRPr="0083762F">
        <w:rPr>
          <w:rStyle w:val="StyleBoldUnderline"/>
        </w:rPr>
        <w:t>institutions appear</w:t>
      </w:r>
      <w:r>
        <w:t xml:space="preserve"> both as </w:t>
      </w:r>
      <w:r w:rsidRPr="0083762F">
        <w:rPr>
          <w:rStyle w:val="StyleBoldUnderline"/>
        </w:rPr>
        <w:t>dangerous</w:t>
      </w:r>
      <w:r>
        <w:t xml:space="preserve"> </w:t>
      </w:r>
      <w:r w:rsidRPr="0083762F">
        <w:rPr>
          <w:rStyle w:val="StyleBoldUnderline"/>
        </w:rPr>
        <w:t>weapons of mass economic destruction</w:t>
      </w:r>
      <w:r>
        <w:t>, but also as potential instruments for the application of national power.</w:t>
      </w:r>
    </w:p>
    <w:p w:rsidR="003A7866" w:rsidRDefault="003A7866" w:rsidP="003A7866">
      <w:r>
        <w:t xml:space="preserve">In managing the 2008 crisis, </w:t>
      </w:r>
      <w:r w:rsidRPr="0083762F">
        <w:rPr>
          <w:rStyle w:val="StyleBoldUnderline"/>
        </w:rPr>
        <w:t>foreign banks’ dependence on US-dollar funding</w:t>
      </w:r>
      <w:r>
        <w:t xml:space="preserve"> </w:t>
      </w:r>
      <w:r w:rsidRPr="0083762F">
        <w:rPr>
          <w:rStyle w:val="StyleBoldUnderline"/>
        </w:rPr>
        <w:t>constituted a major weakness</w:t>
      </w:r>
      <w:r>
        <w:t>, and required the provision of large swap lines by the Federal Reserve. Addressing that flaw requires renationalization of banking, and breaking up the activities of large financial institutions.</w:t>
      </w:r>
    </w:p>
    <w:p w:rsidR="003A7866" w:rsidRPr="0083762F" w:rsidRDefault="003A7866" w:rsidP="003A7866">
      <w:pPr>
        <w:rPr>
          <w:b/>
          <w:bCs/>
          <w:u w:val="single"/>
        </w:rPr>
      </w:pPr>
      <w:r>
        <w:t xml:space="preserve">For </w:t>
      </w:r>
      <w:r w:rsidRPr="0083762F">
        <w:rPr>
          <w:rStyle w:val="StyleBoldUnderline"/>
        </w:rPr>
        <w:t>European bankers</w:t>
      </w:r>
      <w:r>
        <w:t xml:space="preserve">, and some governments, current efforts by the US to revise its approach to the operation of foreign bank subsidiaries within its territory highlight that imperative. They </w:t>
      </w:r>
      <w:r w:rsidRPr="0083762F">
        <w:rPr>
          <w:rStyle w:val="StyleBoldUnderline"/>
        </w:rPr>
        <w:t>view the US move as a new sort of financial protectionism and are threatening retaliation.</w:t>
      </w:r>
    </w:p>
    <w:p w:rsidR="003A7866" w:rsidRDefault="003A7866" w:rsidP="003A7866">
      <w:r>
        <w:t xml:space="preserve">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83762F">
        <w:t>Many countries have begun to look at financial protectionism as a way to inc</w:t>
      </w:r>
      <w:r>
        <w:t>rease their political leverage.</w:t>
      </w:r>
    </w:p>
    <w:p w:rsidR="003A7866" w:rsidRDefault="003A7866" w:rsidP="003A7866">
      <w:r>
        <w:t xml:space="preserve">The next step in this logic is to think about how financial power can be directed to national advantage in the case of a diplomatic conflict. Sanctions are a routine (and not terribly successful) part of the pressure applied to rogue states like Iran and North Korea. But </w:t>
      </w:r>
      <w:r w:rsidRPr="0083762F">
        <w:rPr>
          <w:rStyle w:val="StyleBoldUnderline"/>
        </w:rPr>
        <w:t>financial pressure can be much more powerfully applied to countries that are deeply embedded in the</w:t>
      </w:r>
      <w:r>
        <w:t xml:space="preserve"> global </w:t>
      </w:r>
      <w:r w:rsidRPr="0083762F">
        <w:rPr>
          <w:rStyle w:val="StyleBoldUnderline"/>
        </w:rPr>
        <w:t>economy</w:t>
      </w:r>
      <w:r>
        <w:t>.</w:t>
      </w:r>
    </w:p>
    <w:p w:rsidR="003A7866" w:rsidRPr="0083762F" w:rsidRDefault="003A7866" w:rsidP="003A7866">
      <w:pPr>
        <w:rPr>
          <w:rStyle w:val="Emphasis"/>
        </w:rPr>
      </w:pPr>
      <w:r>
        <w:t xml:space="preserve">In 1907, </w:t>
      </w:r>
      <w:r w:rsidRPr="0083762F">
        <w:rPr>
          <w:rStyle w:val="StyleBoldUnderline"/>
        </w:rPr>
        <w:t>in the wake of an epochal financial crisis that</w:t>
      </w:r>
      <w:r>
        <w:t xml:space="preserve"> almost </w:t>
      </w:r>
      <w:r w:rsidRPr="0083762F">
        <w:rPr>
          <w:rStyle w:val="StyleBoldUnderline"/>
        </w:rPr>
        <w:t>brought a</w:t>
      </w:r>
      <w:r>
        <w:t xml:space="preserve"> </w:t>
      </w:r>
      <w:r w:rsidRPr="0083762F">
        <w:t>complete</w:t>
      </w:r>
      <w:r>
        <w:t xml:space="preserve"> </w:t>
      </w:r>
      <w:r w:rsidRPr="0083762F">
        <w:rPr>
          <w:rStyle w:val="StyleBoldUnderline"/>
        </w:rPr>
        <w:t>global</w:t>
      </w:r>
      <w:r>
        <w:t xml:space="preserve"> </w:t>
      </w:r>
      <w:r w:rsidRPr="0083762F">
        <w:rPr>
          <w:rStyle w:val="StyleBoldUnderline"/>
        </w:rPr>
        <w:t>collapse</w:t>
      </w:r>
      <w:r>
        <w:t xml:space="preserve">, several </w:t>
      </w:r>
      <w:r w:rsidRPr="0083762F">
        <w:rPr>
          <w:rStyle w:val="StyleBoldUnderline"/>
        </w:rPr>
        <w:t>countries started to think of</w:t>
      </w:r>
      <w:r>
        <w:t xml:space="preserve"> </w:t>
      </w:r>
      <w:r w:rsidRPr="0083762F">
        <w:rPr>
          <w:rStyle w:val="StyleBoldUnderline"/>
        </w:rPr>
        <w:t>finance primarily as an instrument of</w:t>
      </w:r>
      <w:r>
        <w:t xml:space="preserve"> raw </w:t>
      </w:r>
      <w:r w:rsidRPr="0083762F">
        <w:rPr>
          <w:rStyle w:val="StyleBoldUnderline"/>
        </w:rPr>
        <w:t>power</w:t>
      </w:r>
      <w:r>
        <w:t xml:space="preserve"> that could and should be turned to national advantage. </w:t>
      </w:r>
      <w:r w:rsidRPr="0083762F">
        <w:rPr>
          <w:rStyle w:val="StyleBoldUnderline"/>
        </w:rPr>
        <w:t>That</w:t>
      </w:r>
      <w:r>
        <w:t xml:space="preserve"> kind of thinking </w:t>
      </w:r>
      <w:r w:rsidRPr="0083762F">
        <w:rPr>
          <w:rStyle w:val="StyleBoldUnderline"/>
        </w:rPr>
        <w:t>brought war</w:t>
      </w:r>
      <w:r>
        <w:t xml:space="preserve"> in 1914. </w:t>
      </w:r>
      <w:r w:rsidRPr="0083762F">
        <w:rPr>
          <w:rStyle w:val="StyleBoldUnderline"/>
        </w:rPr>
        <w:t>A century later</w:t>
      </w:r>
      <w:r>
        <w:t xml:space="preserve">, in 2007-2008, the world experienced an even greater financial shock, and </w:t>
      </w:r>
      <w:r w:rsidRPr="0083762F">
        <w:rPr>
          <w:rStyle w:val="StyleBoldUnderline"/>
        </w:rPr>
        <w:t>nationalistic passions have flared up</w:t>
      </w:r>
      <w:r>
        <w:t xml:space="preserve"> in its wake. </w:t>
      </w:r>
      <w:r w:rsidRPr="0083762F">
        <w:rPr>
          <w:rStyle w:val="Emphasis"/>
        </w:rPr>
        <w:t>Destructive strategies may not be far behind.</w:t>
      </w:r>
    </w:p>
    <w:p w:rsidR="007559A1" w:rsidRPr="00CE72DC" w:rsidRDefault="007559A1" w:rsidP="007559A1">
      <w:pPr>
        <w:pStyle w:val="Heading4"/>
      </w:pPr>
      <w:r>
        <w:t>Economic decline increases the likeliness of nuclear conflict</w:t>
      </w:r>
    </w:p>
    <w:p w:rsidR="00E67487" w:rsidRDefault="007559A1" w:rsidP="007559A1">
      <w:proofErr w:type="spellStart"/>
      <w:r w:rsidRPr="00CA7E28">
        <w:rPr>
          <w:rStyle w:val="StyleStyleBold12pt"/>
        </w:rPr>
        <w:t>Heinberg</w:t>
      </w:r>
      <w:proofErr w:type="spellEnd"/>
      <w:r w:rsidRPr="00CA7E28">
        <w:rPr>
          <w:rStyle w:val="StyleStyleBold12pt"/>
        </w:rPr>
        <w:t xml:space="preserve">, </w:t>
      </w:r>
      <w:r>
        <w:rPr>
          <w:rStyle w:val="StyleStyleBold12pt"/>
        </w:rPr>
        <w:t xml:space="preserve">Senior Fellow-in-Residence of Post Carbon Institute, </w:t>
      </w:r>
      <w:r w:rsidRPr="00CA7E28">
        <w:rPr>
          <w:rStyle w:val="StyleStyleBold12pt"/>
        </w:rPr>
        <w:t>12/</w:t>
      </w:r>
      <w:r>
        <w:rPr>
          <w:rStyle w:val="StyleStyleBold12pt"/>
        </w:rPr>
        <w:t>12</w:t>
      </w:r>
      <w:r w:rsidRPr="00CA7E28">
        <w:rPr>
          <w:rStyle w:val="StyleStyleBold12pt"/>
        </w:rPr>
        <w:t>/12</w:t>
      </w:r>
      <w:r>
        <w:t xml:space="preserve"> </w:t>
      </w:r>
    </w:p>
    <w:p w:rsidR="007559A1" w:rsidRDefault="007559A1" w:rsidP="007559A1">
      <w:r>
        <w:t xml:space="preserve">[Richard, Resilience, “Conflict and Change in the Era of Economic Decline: Part 2: War and peace in a shrinking economy”, </w:t>
      </w:r>
      <w:hyperlink r:id="rId17" w:history="1">
        <w:r w:rsidRPr="00F8253B">
          <w:rPr>
            <w:rStyle w:val="Hyperlink"/>
          </w:rPr>
          <w:t>http://www.resilience.org/stories/2012-12-04/conflict-and-change-in-the-era-of-economic-decline-part-1-the-21st-century-landscape-of-conflict</w:t>
        </w:r>
      </w:hyperlink>
      <w:r>
        <w:t>, accessed: 7/17/13, ML]</w:t>
      </w:r>
    </w:p>
    <w:p w:rsidR="00E67487" w:rsidRPr="006411EF" w:rsidRDefault="00E67487" w:rsidP="007559A1">
      <w:pPr>
        <w:rPr>
          <w:rStyle w:val="StyleBoldUnderline"/>
          <w:b w:val="0"/>
          <w:bCs w:val="0"/>
          <w:u w:val="none"/>
        </w:rPr>
      </w:pPr>
    </w:p>
    <w:p w:rsidR="007559A1" w:rsidRPr="00331678" w:rsidRDefault="007559A1" w:rsidP="007559A1">
      <w:r w:rsidRPr="00331678">
        <w:rPr>
          <w:rStyle w:val="StyleBoldUnderline"/>
        </w:rPr>
        <w:t>When empires crumble</w:t>
      </w:r>
      <w:r w:rsidRPr="00331678">
        <w:t xml:space="preserve">, as they always do, </w:t>
      </w:r>
      <w:r w:rsidRPr="00331678">
        <w:rPr>
          <w:rStyle w:val="StyleBoldUnderline"/>
        </w:rPr>
        <w:t>the result is</w:t>
      </w:r>
      <w:r w:rsidRPr="00331678">
        <w:t xml:space="preserve"> often </w:t>
      </w:r>
      <w:r w:rsidRPr="00331678">
        <w:rPr>
          <w:rStyle w:val="StyleBoldUnderline"/>
        </w:rPr>
        <w:t>a free-for-all among previous</w:t>
      </w:r>
      <w:r w:rsidRPr="00331678">
        <w:t xml:space="preserve"> subject </w:t>
      </w:r>
      <w:r w:rsidRPr="00331678">
        <w:rPr>
          <w:rStyle w:val="StyleBoldUnderline"/>
        </w:rPr>
        <w:t>nations and potential rivals</w:t>
      </w:r>
      <w:r w:rsidRPr="00331678">
        <w:t xml:space="preserve"> as they sort out power relations. The British Empire was a seeming exception to this rule: in that instance, the locus of military, political, and economic power simply migrated to an ally across the Atlantic. </w:t>
      </w:r>
      <w:r w:rsidRPr="00331678">
        <w:rPr>
          <w:rStyle w:val="StyleBoldUnderline"/>
        </w:rPr>
        <w:t>A</w:t>
      </w:r>
      <w:r w:rsidRPr="00331678">
        <w:t xml:space="preserve"> similar </w:t>
      </w:r>
      <w:r w:rsidRPr="00331678">
        <w:rPr>
          <w:rStyle w:val="StyleBoldUnderline"/>
        </w:rPr>
        <w:t xml:space="preserve">graceful transfer seems unlikely </w:t>
      </w:r>
      <w:r w:rsidRPr="00331678">
        <w:rPr>
          <w:b/>
          <w:u w:val="single"/>
        </w:rPr>
        <w:t>in</w:t>
      </w:r>
      <w:r w:rsidRPr="00331678">
        <w:t xml:space="preserve"> </w:t>
      </w:r>
      <w:r w:rsidRPr="00331678">
        <w:rPr>
          <w:rStyle w:val="StyleBoldUnderline"/>
        </w:rPr>
        <w:t>the case of the U.S., as economic decline during the 21st century will be global in scope</w:t>
      </w:r>
      <w:r w:rsidRPr="00331678">
        <w:t xml:space="preserve">. A better analogy to the current case might be the fall of Rome, which led to centuries of incursions by barbarians as well as uprisings in client states.¶ ¶ </w:t>
      </w:r>
      <w:r w:rsidRPr="00331678">
        <w:rPr>
          <w:rStyle w:val="StyleBoldUnderline"/>
        </w:rPr>
        <w:t>Disaster</w:t>
      </w:r>
      <w:r w:rsidRPr="00331678">
        <w:t xml:space="preserve"> per se </w:t>
      </w:r>
      <w:r w:rsidRPr="00331678">
        <w:rPr>
          <w:rStyle w:val="StyleBoldUnderline"/>
        </w:rPr>
        <w:t>need not lead to violence</w:t>
      </w:r>
      <w:r w:rsidRPr="00331678">
        <w:t xml:space="preserve">, as Rebecca </w:t>
      </w:r>
      <w:proofErr w:type="spellStart"/>
      <w:r w:rsidRPr="00331678">
        <w:t>Solnit</w:t>
      </w:r>
      <w:proofErr w:type="spellEnd"/>
      <w:r w:rsidRPr="00331678">
        <w:t xml:space="preserve"> argues in her book A Paradise Built in Hell: The Extraordinary Communities that Arise in Disaster. She documents five disasters—</w:t>
      </w:r>
      <w:r w:rsidRPr="00331678">
        <w:rPr>
          <w:rStyle w:val="StyleBoldUnderline"/>
        </w:rPr>
        <w:t>the aftermath of Hurricane Katrina</w:t>
      </w:r>
      <w:r w:rsidRPr="00331678">
        <w:t>; earthquakes in San Francisco and Mexico City; a giant ship explosion in Halifax, Canada; and 9/11—and s</w:t>
      </w:r>
      <w:r w:rsidRPr="00331678">
        <w:rPr>
          <w:rStyle w:val="StyleBoldUnderline"/>
        </w:rPr>
        <w:t>hows that rioting,</w:t>
      </w:r>
      <w:r w:rsidRPr="00331678">
        <w:t xml:space="preserve"> looting, rape, </w:t>
      </w:r>
      <w:r w:rsidRPr="00331678">
        <w:rPr>
          <w:rStyle w:val="StyleBoldUnderline"/>
        </w:rPr>
        <w:t>and murder were not automatic results.</w:t>
      </w:r>
      <w:r w:rsidRPr="00331678">
        <w:t xml:space="preserve"> </w:t>
      </w:r>
      <w:r w:rsidRPr="00331678">
        <w:rPr>
          <w:rStyle w:val="StyleBoldUnderline"/>
        </w:rPr>
        <w:t>Instead</w:t>
      </w:r>
      <w:r w:rsidRPr="00331678">
        <w:t xml:space="preserve">, for the most part, people pulled together, shared what resources they had, cared for the victims, and in many instances found new sources of joy in everyday life.¶ </w:t>
      </w:r>
      <w:r w:rsidRPr="00331678">
        <w:rPr>
          <w:rStyle w:val="StyleBoldUnderline"/>
        </w:rPr>
        <w:t>However</w:t>
      </w:r>
      <w:r w:rsidRPr="00331678">
        <w:t xml:space="preserve">, </w:t>
      </w:r>
      <w:r w:rsidRPr="00331678">
        <w:rPr>
          <w:rStyle w:val="StyleBoldUnderline"/>
        </w:rPr>
        <w:t xml:space="preserve">the kinds of </w:t>
      </w:r>
      <w:r w:rsidRPr="00331678">
        <w:rPr>
          <w:rStyle w:val="Emphasis"/>
        </w:rPr>
        <w:t>social stresses we are discussing now may differ</w:t>
      </w:r>
      <w:r w:rsidRPr="00331678">
        <w:t xml:space="preserve"> from the disasters </w:t>
      </w:r>
      <w:proofErr w:type="spellStart"/>
      <w:r w:rsidRPr="00331678">
        <w:t>Solnit</w:t>
      </w:r>
      <w:proofErr w:type="spellEnd"/>
      <w:r w:rsidRPr="00331678">
        <w:t xml:space="preserve"> surveys, in that they comprise a “long emergency,” to borrow James Kunstler’s durable phrase. </w:t>
      </w:r>
      <w:r w:rsidRPr="00331678">
        <w:rPr>
          <w:rStyle w:val="StyleBoldUnderline"/>
        </w:rPr>
        <w:t>For every heartwarming anecdote about the convergence of rescuers</w:t>
      </w:r>
      <w:r w:rsidRPr="00331678">
        <w:t xml:space="preserve"> and caregivers on a disaster site, </w:t>
      </w:r>
      <w:r w:rsidRPr="00331678">
        <w:rPr>
          <w:rStyle w:val="StyleBoldUnderline"/>
        </w:rPr>
        <w:t>there is a grim historic tale of resource competition turning normal people into monsters.</w:t>
      </w:r>
      <w:r w:rsidRPr="00331678">
        <w:rPr>
          <w:rStyle w:val="StyleBoldUnderline"/>
          <w:u w:val="none"/>
        </w:rPr>
        <w:t>¶</w:t>
      </w:r>
      <w:r w:rsidRPr="00331678">
        <w:rPr>
          <w:rStyle w:val="StyleBoldUnderline"/>
        </w:rPr>
        <w:t xml:space="preserve"> </w:t>
      </w:r>
      <w:r w:rsidRPr="00331678">
        <w:t xml:space="preserve">¶ </w:t>
      </w:r>
      <w:proofErr w:type="gramStart"/>
      <w:r w:rsidRPr="00331678">
        <w:t>In</w:t>
      </w:r>
      <w:proofErr w:type="gramEnd"/>
      <w:r w:rsidRPr="00331678">
        <w:t xml:space="preserve"> the current context, </w:t>
      </w:r>
      <w:r w:rsidRPr="00331678">
        <w:rPr>
          <w:rStyle w:val="StyleBoldUnderline"/>
        </w:rPr>
        <w:t>a continuing source of concern must be the large number of nuclear</w:t>
      </w:r>
      <w:r w:rsidRPr="00331678">
        <w:t xml:space="preserve"> </w:t>
      </w:r>
      <w:r w:rsidRPr="00331678">
        <w:rPr>
          <w:rStyle w:val="StyleBoldUnderline"/>
        </w:rPr>
        <w:t>weapons</w:t>
      </w:r>
      <w:r w:rsidRPr="00331678">
        <w:t xml:space="preserve"> now </w:t>
      </w:r>
      <w:r w:rsidRPr="00331678">
        <w:rPr>
          <w:rStyle w:val="StyleBoldUnderline"/>
        </w:rPr>
        <w:t>scattered</w:t>
      </w:r>
      <w:r w:rsidRPr="00331678">
        <w:t xml:space="preserve"> among nine nations. </w:t>
      </w:r>
      <w:r w:rsidRPr="00331678">
        <w:rPr>
          <w:rStyle w:val="StyleBoldUnderline"/>
        </w:rPr>
        <w:t>While</w:t>
      </w:r>
      <w:r w:rsidRPr="00331678">
        <w:t xml:space="preserve"> </w:t>
      </w:r>
      <w:r w:rsidRPr="00331678">
        <w:rPr>
          <w:rStyle w:val="StyleBoldUnderline"/>
        </w:rPr>
        <w:t>these</w:t>
      </w:r>
      <w:r w:rsidRPr="00331678">
        <w:t xml:space="preserve"> weapons primarily </w:t>
      </w:r>
      <w:r w:rsidRPr="00331678">
        <w:rPr>
          <w:rStyle w:val="StyleBoldUnderline"/>
        </w:rPr>
        <w:t>exist as a</w:t>
      </w:r>
      <w:r w:rsidRPr="00331678">
        <w:t xml:space="preserve"> </w:t>
      </w:r>
      <w:r w:rsidRPr="00331678">
        <w:rPr>
          <w:rStyle w:val="StyleBoldUnderline"/>
        </w:rPr>
        <w:t>deterrent</w:t>
      </w:r>
      <w:r w:rsidRPr="00331678">
        <w:t xml:space="preserve"> to military aggression, and while the end of the Cold War has arguably reduced the likelihood of a massive release of these weapons in an apocalyptic fury, </w:t>
      </w:r>
      <w:r w:rsidRPr="00331678">
        <w:rPr>
          <w:rStyle w:val="Emphasis"/>
        </w:rPr>
        <w:t xml:space="preserve">it is still possible to imagine several scenarios in which a nuclear detonation could </w:t>
      </w:r>
      <w:r w:rsidRPr="00331678">
        <w:rPr>
          <w:rStyle w:val="Emphasis"/>
        </w:rPr>
        <w:lastRenderedPageBreak/>
        <w:t>occur</w:t>
      </w:r>
      <w:r w:rsidRPr="00331678">
        <w:t xml:space="preserve"> as a result of accident, aggression, pre-emption, or retaliation.¶ ¶ We are in a race—but </w:t>
      </w:r>
      <w:r w:rsidRPr="00331678">
        <w:rPr>
          <w:rStyle w:val="StyleBoldUnderline"/>
        </w:rPr>
        <w:t>it’s not just an arms race</w:t>
      </w:r>
      <w:r w:rsidRPr="00331678">
        <w:t xml:space="preserve">; indeed, it may end up being an arms race in reverse. In many nations around the globe </w:t>
      </w:r>
      <w:r w:rsidRPr="00331678">
        <w:rPr>
          <w:rStyle w:val="StyleBoldUnderline"/>
        </w:rPr>
        <w:t>the means to pay for armaments and war are starting</w:t>
      </w:r>
      <w:r w:rsidRPr="00331678">
        <w:t xml:space="preserve"> </w:t>
      </w:r>
      <w:r w:rsidRPr="00331678">
        <w:rPr>
          <w:rStyle w:val="StyleBoldUnderline"/>
        </w:rPr>
        <w:t>to disappear</w:t>
      </w:r>
      <w:r w:rsidRPr="00331678">
        <w:t xml:space="preserve">; meanwhile, however, </w:t>
      </w:r>
      <w:r w:rsidRPr="00331678">
        <w:rPr>
          <w:rStyle w:val="StyleBoldUnderline"/>
        </w:rPr>
        <w:t>there is increasing incentive to engage in</w:t>
      </w:r>
      <w:r w:rsidRPr="00331678">
        <w:t xml:space="preserve"> </w:t>
      </w:r>
      <w:r w:rsidRPr="00331678">
        <w:rPr>
          <w:rStyle w:val="StyleBoldUnderline"/>
        </w:rPr>
        <w:t>international conflict</w:t>
      </w:r>
      <w:r w:rsidRPr="00331678">
        <w:t xml:space="preserve"> </w:t>
      </w:r>
      <w:r w:rsidRPr="00331678">
        <w:rPr>
          <w:rStyle w:val="StyleBoldUnderline"/>
        </w:rPr>
        <w:t>as a way of re-channeling</w:t>
      </w:r>
      <w:r w:rsidRPr="00331678">
        <w:t xml:space="preserve"> </w:t>
      </w:r>
      <w:r w:rsidRPr="00331678">
        <w:rPr>
          <w:rStyle w:val="StyleBoldUnderline"/>
        </w:rPr>
        <w:t>the energies of jobless young males</w:t>
      </w:r>
      <w:r w:rsidRPr="00331678">
        <w:t xml:space="preserve"> and of distracting the general populace, which might otherwise be in a revolutionary mood. We can only hope that historical </w:t>
      </w:r>
      <w:r w:rsidRPr="00331678">
        <w:rPr>
          <w:rStyle w:val="StyleBoldUnderline"/>
        </w:rPr>
        <w:t>momentum can maintain The Great Peace until industrial nations are</w:t>
      </w:r>
      <w:r w:rsidRPr="00331678">
        <w:t xml:space="preserve"> sufficiently </w:t>
      </w:r>
      <w:r w:rsidRPr="00331678">
        <w:rPr>
          <w:rStyle w:val="StyleBoldUnderline"/>
        </w:rPr>
        <w:t>bankrupt</w:t>
      </w:r>
      <w:r w:rsidRPr="00331678">
        <w:t xml:space="preserve"> that they cannot afford to mount foreign wars on any substantial scale.</w:t>
      </w:r>
    </w:p>
    <w:p w:rsidR="007559A1" w:rsidRDefault="007559A1" w:rsidP="007559A1"/>
    <w:p w:rsidR="007559A1" w:rsidRDefault="007559A1" w:rsidP="007559A1">
      <w:pPr>
        <w:pStyle w:val="Heading1"/>
      </w:pPr>
      <w:proofErr w:type="spellStart"/>
      <w:r>
        <w:lastRenderedPageBreak/>
        <w:t>Heg</w:t>
      </w:r>
      <w:proofErr w:type="spellEnd"/>
      <w:r>
        <w:t xml:space="preserve"> – econ version  </w:t>
      </w:r>
    </w:p>
    <w:p w:rsidR="00E67487" w:rsidRPr="00E67487" w:rsidRDefault="00E67487" w:rsidP="00E67487"/>
    <w:p w:rsidR="007559A1" w:rsidRPr="00F13EAF" w:rsidRDefault="007559A1" w:rsidP="007559A1">
      <w:pPr>
        <w:pStyle w:val="Heading4"/>
        <w:rPr>
          <w:rFonts w:cs="Times New Roman"/>
        </w:rPr>
      </w:pPr>
      <w:r w:rsidRPr="00F13EAF">
        <w:rPr>
          <w:rFonts w:cs="Times New Roman"/>
        </w:rPr>
        <w:t>Economic strength key to American influence- largest internal link</w:t>
      </w:r>
    </w:p>
    <w:p w:rsidR="00E67487" w:rsidRDefault="007559A1" w:rsidP="007559A1">
      <w:r w:rsidRPr="00F13EAF">
        <w:rPr>
          <w:rStyle w:val="StyleStyleBold12pt"/>
        </w:rPr>
        <w:t>Hubbard</w:t>
      </w:r>
      <w:r>
        <w:rPr>
          <w:rStyle w:val="StyleStyleBold12pt"/>
        </w:rPr>
        <w:t>, Assistant at Open Society Foundations Washington,</w:t>
      </w:r>
      <w:r w:rsidRPr="00F13EAF">
        <w:rPr>
          <w:rStyle w:val="StyleStyleBold12pt"/>
        </w:rPr>
        <w:t xml:space="preserve"> ’10</w:t>
      </w:r>
      <w:r w:rsidRPr="00F13EAF">
        <w:t xml:space="preserve"> </w:t>
      </w:r>
    </w:p>
    <w:p w:rsidR="007559A1" w:rsidRPr="00E67487" w:rsidRDefault="007559A1" w:rsidP="00E67487">
      <w:r w:rsidRPr="00E67487">
        <w:t>[Jesse, 2010Hegemonic Stability Theory: An Empirical Analysis By: Jesse Hubbard Jesse Hubbard Program, District Of Columbia International Affairs Previous National Democratic Institute (NDI), National Defense University, Office of Congressman Jim Himes Education PPE at University of Oxford, accessed: 7/13/13, ML]</w:t>
      </w:r>
    </w:p>
    <w:p w:rsidR="00E67487" w:rsidRPr="00EF192D" w:rsidRDefault="00E67487" w:rsidP="007559A1">
      <w:pPr>
        <w:rPr>
          <w:rStyle w:val="StyleBoldUnderline"/>
          <w:b w:val="0"/>
          <w:bCs w:val="0"/>
          <w:szCs w:val="16"/>
          <w:u w:val="none"/>
        </w:rPr>
      </w:pPr>
    </w:p>
    <w:p w:rsidR="007559A1" w:rsidRDefault="007559A1" w:rsidP="007559A1">
      <w:pPr>
        <w:rPr>
          <w:rStyle w:val="StyleBoldUnderline"/>
          <w:b w:val="0"/>
          <w:u w:val="none"/>
        </w:rPr>
      </w:pPr>
      <w:r>
        <w:rPr>
          <w:rStyle w:val="StyleBoldUnderline"/>
          <w:u w:val="none"/>
        </w:rPr>
        <w:t xml:space="preserve">Regression analysis of this data shows that Pearson’s </w:t>
      </w:r>
      <w:proofErr w:type="spellStart"/>
      <w:r>
        <w:rPr>
          <w:rStyle w:val="StyleBoldUnderline"/>
          <w:u w:val="none"/>
        </w:rPr>
        <w:t>r-value</w:t>
      </w:r>
      <w:proofErr w:type="spellEnd"/>
      <w:r>
        <w:rPr>
          <w:rStyle w:val="StyleBoldUnderline"/>
          <w:u w:val="none"/>
        </w:rPr>
        <w:t xml:space="preserve"> is -.836. In the case of American hegemony, </w:t>
      </w:r>
      <w:r w:rsidRPr="00D10154">
        <w:rPr>
          <w:rStyle w:val="StyleBoldUnderline"/>
        </w:rPr>
        <w:t>economic strength is a better predictor of violent conflict than</w:t>
      </w:r>
      <w:r>
        <w:rPr>
          <w:rStyle w:val="StyleBoldUnderline"/>
          <w:u w:val="none"/>
        </w:rPr>
        <w:t xml:space="preserve"> even overall </w:t>
      </w:r>
      <w:r w:rsidRPr="00D10154">
        <w:rPr>
          <w:rStyle w:val="StyleBoldUnderline"/>
        </w:rPr>
        <w:t>national power</w:t>
      </w:r>
      <w:r>
        <w:rPr>
          <w:rStyle w:val="StyleBoldUnderline"/>
          <w:u w:val="none"/>
        </w:rPr>
        <w:t xml:space="preserve">, which had an </w:t>
      </w:r>
      <w:proofErr w:type="spellStart"/>
      <w:r>
        <w:rPr>
          <w:rStyle w:val="StyleBoldUnderline"/>
          <w:u w:val="none"/>
        </w:rPr>
        <w:t>r-value</w:t>
      </w:r>
      <w:proofErr w:type="spellEnd"/>
      <w:r>
        <w:rPr>
          <w:rStyle w:val="StyleBoldUnderline"/>
          <w:u w:val="none"/>
        </w:rPr>
        <w:t xml:space="preserve"> of -.819. The data is also well within the realm of statistical significance, with a p-value of .0014. While the data for British hegemony was not as striking, the same overall pattern holds true in both cases. </w:t>
      </w:r>
      <w:r w:rsidRPr="00D10154">
        <w:rPr>
          <w:rStyle w:val="StyleBoldUnderline"/>
        </w:rPr>
        <w:t>During both periods of hegemony,</w:t>
      </w:r>
      <w:r>
        <w:rPr>
          <w:rStyle w:val="StyleBoldUnderline"/>
          <w:u w:val="none"/>
        </w:rPr>
        <w:t xml:space="preserve"> </w:t>
      </w:r>
      <w:r w:rsidRPr="00D10154">
        <w:rPr>
          <w:rStyle w:val="StyleBoldUnderline"/>
        </w:rPr>
        <w:t>hegemonic strength was negatively related with violent conflict</w:t>
      </w:r>
      <w:r>
        <w:rPr>
          <w:rStyle w:val="StyleBoldUnderline"/>
          <w:u w:val="none"/>
        </w:rPr>
        <w:t xml:space="preserve">, and yet use of force by the hegemon was positively correlated with violent conflict in both cases. Finally, in both cases, </w:t>
      </w:r>
      <w:r w:rsidRPr="00D10154">
        <w:rPr>
          <w:rStyle w:val="StyleBoldUnderline"/>
        </w:rPr>
        <w:t>economic power was more closely associated with conflict levels than military power</w:t>
      </w:r>
      <w:r>
        <w:rPr>
          <w:rStyle w:val="StyleBoldUnderline"/>
          <w:u w:val="none"/>
        </w:rPr>
        <w:t>. Statistical analysis created a more complicated picture of the hegemon’s role in fostering stability than initially anticipated.</w:t>
      </w:r>
    </w:p>
    <w:p w:rsidR="007559A1" w:rsidRDefault="007559A1" w:rsidP="007559A1">
      <w:pPr>
        <w:rPr>
          <w:rStyle w:val="StyleBoldUnderline"/>
          <w:b w:val="0"/>
          <w:u w:val="none"/>
        </w:rPr>
      </w:pPr>
      <w:r>
        <w:rPr>
          <w:rStyle w:val="StyleBoldUnderline"/>
          <w:u w:val="none"/>
        </w:rPr>
        <w:t>VI. Conclusions and Implications for Theory and Policy</w:t>
      </w:r>
    </w:p>
    <w:p w:rsidR="007559A1" w:rsidRDefault="007559A1" w:rsidP="007559A1">
      <w:pPr>
        <w:rPr>
          <w:rStyle w:val="StyleBoldUnderline"/>
          <w:b w:val="0"/>
          <w:u w:val="none"/>
        </w:rPr>
      </w:pPr>
      <w:r>
        <w:rPr>
          <w:rStyle w:val="StyleBoldUnderline"/>
          <w:u w:val="none"/>
        </w:rPr>
        <w:t xml:space="preserve">To elucidate some answers regarding the complexities my analysis unearthed, I turned first to the existing theoretical literature on hegemonic stability theory. The existing literature provides some potential </w:t>
      </w:r>
      <w:r w:rsidRPr="00D10154">
        <w:t>frameworks for understanding these results. Since economic strength proved to be of such crucial importance, reexamining the literature that focuses on hegemonic stability theory’s economic implications</w:t>
      </w:r>
      <w:r>
        <w:rPr>
          <w:rStyle w:val="StyleBoldUnderline"/>
          <w:u w:val="none"/>
        </w:rPr>
        <w:t xml:space="preserve"> was the logical first step. As explained above, the literature on hegemonic stability theory can be broadly divided into two camps – that which focuses on the international economic </w:t>
      </w:r>
      <w:proofErr w:type="gramStart"/>
      <w:r>
        <w:rPr>
          <w:rStyle w:val="StyleBoldUnderline"/>
          <w:u w:val="none"/>
        </w:rPr>
        <w:t>system,</w:t>
      </w:r>
      <w:proofErr w:type="gramEnd"/>
      <w:r>
        <w:rPr>
          <w:rStyle w:val="StyleBoldUnderline"/>
          <w:u w:val="none"/>
        </w:rPr>
        <w:t xml:space="preserve"> and that which focuses on armed conflict and instability. This research falls squarely into the second camp, but insights from the first camp are still of relevance. Even </w:t>
      </w:r>
      <w:proofErr w:type="spellStart"/>
      <w:r>
        <w:rPr>
          <w:rStyle w:val="StyleBoldUnderline"/>
          <w:u w:val="none"/>
        </w:rPr>
        <w:t>Kindleberger’s</w:t>
      </w:r>
      <w:proofErr w:type="spellEnd"/>
      <w:r>
        <w:rPr>
          <w:rStyle w:val="StyleBoldUnderline"/>
          <w:u w:val="none"/>
        </w:rPr>
        <w:t xml:space="preserve"> early work on this question is of relevance. </w:t>
      </w:r>
      <w:proofErr w:type="spellStart"/>
      <w:r w:rsidRPr="00D10154">
        <w:rPr>
          <w:rStyle w:val="StyleBoldUnderline"/>
        </w:rPr>
        <w:t>Kindleberger</w:t>
      </w:r>
      <w:proofErr w:type="spellEnd"/>
      <w:r w:rsidRPr="00D10154">
        <w:rPr>
          <w:rStyle w:val="StyleBoldUnderline"/>
        </w:rPr>
        <w:t xml:space="preserve"> posited that the economic instability</w:t>
      </w:r>
      <w:r>
        <w:rPr>
          <w:rStyle w:val="StyleBoldUnderline"/>
          <w:u w:val="none"/>
        </w:rPr>
        <w:t xml:space="preserve"> between the First and Second World Wars </w:t>
      </w:r>
      <w:r w:rsidRPr="00D10154">
        <w:rPr>
          <w:rStyle w:val="StyleBoldUnderline"/>
        </w:rPr>
        <w:t>could be</w:t>
      </w:r>
      <w:r>
        <w:rPr>
          <w:rStyle w:val="StyleBoldUnderline"/>
          <w:u w:val="none"/>
        </w:rPr>
        <w:t xml:space="preserve"> </w:t>
      </w:r>
      <w:r w:rsidRPr="00D10154">
        <w:rPr>
          <w:rStyle w:val="StyleBoldUnderline"/>
        </w:rPr>
        <w:t>attributed to the lack of an economic hegemon</w:t>
      </w:r>
      <w:r>
        <w:rPr>
          <w:rStyle w:val="StyleBoldUnderline"/>
          <w:u w:val="none"/>
        </w:rPr>
        <w:t xml:space="preserve"> (</w:t>
      </w:r>
      <w:proofErr w:type="spellStart"/>
      <w:r>
        <w:rPr>
          <w:rStyle w:val="StyleBoldUnderline"/>
          <w:u w:val="none"/>
        </w:rPr>
        <w:t>Kindleberger</w:t>
      </w:r>
      <w:proofErr w:type="spellEnd"/>
      <w:r>
        <w:rPr>
          <w:rStyle w:val="StyleBoldUnderline"/>
          <w:u w:val="none"/>
        </w:rPr>
        <w:t xml:space="preserve"> 1973). But </w:t>
      </w:r>
      <w:r w:rsidRPr="00D10154">
        <w:rPr>
          <w:rStyle w:val="StyleBoldUnderline"/>
        </w:rPr>
        <w:t>economic instability</w:t>
      </w:r>
      <w:r>
        <w:rPr>
          <w:rStyle w:val="StyleBoldUnderline"/>
          <w:u w:val="none"/>
        </w:rPr>
        <w:t xml:space="preserve"> obviously </w:t>
      </w:r>
      <w:r w:rsidRPr="00D10154">
        <w:rPr>
          <w:rStyle w:val="StyleBoldUnderline"/>
        </w:rPr>
        <w:t>has spillover effects into the international political arena</w:t>
      </w:r>
      <w:r>
        <w:rPr>
          <w:rStyle w:val="StyleBoldUnderline"/>
          <w:u w:val="none"/>
        </w:rPr>
        <w:t xml:space="preserve">. </w:t>
      </w:r>
      <w:proofErr w:type="gramStart"/>
      <w:r>
        <w:rPr>
          <w:rStyle w:val="StyleBoldUnderline"/>
          <w:u w:val="none"/>
        </w:rPr>
        <w:t>Keynes, writing after WWI, warned in his seminal tract The Economic Consequences of the Peace that Germany’s economic humiliation could have a radicalizing effect on the nation’s political culture (Keynes 1919).</w:t>
      </w:r>
      <w:proofErr w:type="gramEnd"/>
      <w:r>
        <w:rPr>
          <w:rStyle w:val="StyleBoldUnderline"/>
          <w:u w:val="none"/>
        </w:rPr>
        <w:t xml:space="preserve"> Given later events, his warning seems prescient.</w:t>
      </w:r>
    </w:p>
    <w:p w:rsidR="007559A1" w:rsidRPr="00D10154" w:rsidRDefault="007559A1" w:rsidP="007559A1">
      <w:pPr>
        <w:rPr>
          <w:rStyle w:val="StyleBoldUnderline"/>
        </w:rPr>
      </w:pPr>
      <w:r>
        <w:rPr>
          <w:rStyle w:val="StyleBoldUnderline"/>
          <w:u w:val="none"/>
        </w:rPr>
        <w:t xml:space="preserve">In the years </w:t>
      </w:r>
      <w:r w:rsidRPr="00D10154">
        <w:rPr>
          <w:rStyle w:val="StyleBoldUnderline"/>
        </w:rPr>
        <w:t>since the Second World War</w:t>
      </w:r>
      <w:r>
        <w:rPr>
          <w:rStyle w:val="StyleBoldUnderline"/>
          <w:u w:val="none"/>
        </w:rPr>
        <w:t xml:space="preserve">, however, the </w:t>
      </w:r>
      <w:r w:rsidRPr="00D10154">
        <w:rPr>
          <w:rStyle w:val="StyleBoldUnderline"/>
        </w:rPr>
        <w:t>Europea</w:t>
      </w:r>
      <w:r w:rsidRPr="00D10154">
        <w:t>n</w:t>
      </w:r>
      <w:r>
        <w:rPr>
          <w:rStyle w:val="StyleBoldUnderline"/>
          <w:u w:val="none"/>
        </w:rPr>
        <w:t xml:space="preserve"> continent </w:t>
      </w:r>
      <w:r w:rsidRPr="00D10154">
        <w:rPr>
          <w:rStyle w:val="StyleBoldUnderline"/>
        </w:rPr>
        <w:t>has not relapsed</w:t>
      </w:r>
      <w:r>
        <w:rPr>
          <w:rStyle w:val="StyleBoldUnderline"/>
          <w:u w:val="none"/>
        </w:rPr>
        <w:t xml:space="preserve"> in</w:t>
      </w:r>
      <w:r w:rsidRPr="00D10154">
        <w:rPr>
          <w:rStyle w:val="StyleBoldUnderline"/>
        </w:rPr>
        <w:t>to armed conflict</w:t>
      </w:r>
      <w:r>
        <w:rPr>
          <w:rStyle w:val="StyleBoldUnderline"/>
          <w:u w:val="none"/>
        </w:rPr>
        <w:t xml:space="preserve">. What was different after the second global conflagration? Crucially, </w:t>
      </w:r>
      <w:r w:rsidRPr="00D10154">
        <w:rPr>
          <w:rStyle w:val="StyleBoldUnderline"/>
        </w:rPr>
        <w:t>the</w:t>
      </w:r>
      <w:r>
        <w:rPr>
          <w:rStyle w:val="StyleBoldUnderline"/>
          <w:u w:val="none"/>
        </w:rPr>
        <w:t xml:space="preserve"> </w:t>
      </w:r>
      <w:r w:rsidRPr="00D10154">
        <w:rPr>
          <w:rStyle w:val="StyleBoldUnderline"/>
        </w:rPr>
        <w:t>U</w:t>
      </w:r>
      <w:r>
        <w:rPr>
          <w:rStyle w:val="StyleBoldUnderline"/>
          <w:u w:val="none"/>
        </w:rPr>
        <w:t xml:space="preserve">nited </w:t>
      </w:r>
      <w:r w:rsidRPr="00D10154">
        <w:rPr>
          <w:rStyle w:val="StyleBoldUnderline"/>
        </w:rPr>
        <w:t>S</w:t>
      </w:r>
      <w:r>
        <w:rPr>
          <w:rStyle w:val="StyleBoldUnderline"/>
          <w:u w:val="none"/>
        </w:rPr>
        <w:t xml:space="preserve">tates </w:t>
      </w:r>
      <w:r w:rsidRPr="00D10154">
        <w:rPr>
          <w:rStyle w:val="StyleBoldUnderline"/>
        </w:rPr>
        <w:t xml:space="preserve">was in a far more powerful position </w:t>
      </w:r>
      <w:r w:rsidRPr="00D10154">
        <w:t>than Britain was after WWI</w:t>
      </w:r>
      <w:r>
        <w:rPr>
          <w:rStyle w:val="StyleBoldUnderline"/>
          <w:u w:val="none"/>
        </w:rPr>
        <w:t xml:space="preserve">. As the tables above show, Britain’s economic strength after the First World War was about 13% of the total in strength in the international system. In contrast, </w:t>
      </w:r>
      <w:r w:rsidRPr="00D10154">
        <w:rPr>
          <w:rStyle w:val="StyleBoldUnderline"/>
        </w:rPr>
        <w:t>the U</w:t>
      </w:r>
      <w:r>
        <w:rPr>
          <w:rStyle w:val="StyleBoldUnderline"/>
          <w:u w:val="none"/>
        </w:rPr>
        <w:t xml:space="preserve">nited </w:t>
      </w:r>
      <w:r w:rsidRPr="00D10154">
        <w:rPr>
          <w:rStyle w:val="StyleBoldUnderline"/>
        </w:rPr>
        <w:t>S</w:t>
      </w:r>
      <w:r>
        <w:rPr>
          <w:rStyle w:val="StyleBoldUnderline"/>
          <w:u w:val="none"/>
        </w:rPr>
        <w:t xml:space="preserve">tates </w:t>
      </w:r>
      <w:r w:rsidRPr="00D10154">
        <w:rPr>
          <w:rStyle w:val="StyleBoldUnderline"/>
        </w:rPr>
        <w:t>possessed about 53% of relative economic power</w:t>
      </w:r>
      <w:r>
        <w:rPr>
          <w:rStyle w:val="StyleBoldUnderline"/>
          <w:u w:val="none"/>
        </w:rPr>
        <w:t xml:space="preserve"> in the international system in the years immediately following WWII. </w:t>
      </w:r>
      <w:r w:rsidRPr="00D10154">
        <w:rPr>
          <w:rStyle w:val="StyleBoldUnderline"/>
        </w:rPr>
        <w:t>The U.S. helped rebuild Europe’s economic strength</w:t>
      </w:r>
      <w:r>
        <w:rPr>
          <w:rStyle w:val="StyleBoldUnderline"/>
          <w:u w:val="none"/>
        </w:rPr>
        <w:t xml:space="preserve"> with billions of dollars in investment through the Marshall Plan, assistance that was never available to the defeated powers after the First World War (</w:t>
      </w:r>
      <w:proofErr w:type="spellStart"/>
      <w:r>
        <w:rPr>
          <w:rStyle w:val="StyleBoldUnderline"/>
          <w:u w:val="none"/>
        </w:rPr>
        <w:t>Kindleberger</w:t>
      </w:r>
      <w:proofErr w:type="spellEnd"/>
      <w:r>
        <w:rPr>
          <w:rStyle w:val="StyleBoldUnderline"/>
          <w:u w:val="none"/>
        </w:rPr>
        <w:t xml:space="preserve"> 1973). The interwar years were also marked by a series of debilitating trade wars that likely worsened the Great Depression (Ibid.). In contrast, when Britain was more powerful, it was able to facilitate greater free trade, and after World War II, </w:t>
      </w:r>
      <w:r w:rsidRPr="00D10154">
        <w:rPr>
          <w:rStyle w:val="StyleBoldUnderline"/>
        </w:rPr>
        <w:t>the U</w:t>
      </w:r>
      <w:r>
        <w:rPr>
          <w:rStyle w:val="StyleBoldUnderline"/>
          <w:u w:val="none"/>
        </w:rPr>
        <w:t xml:space="preserve">nited </w:t>
      </w:r>
      <w:r w:rsidRPr="00D10154">
        <w:rPr>
          <w:rStyle w:val="StyleBoldUnderline"/>
        </w:rPr>
        <w:t>S</w:t>
      </w:r>
      <w:r>
        <w:rPr>
          <w:rStyle w:val="StyleBoldUnderline"/>
          <w:u w:val="none"/>
        </w:rPr>
        <w:t xml:space="preserve">tates </w:t>
      </w:r>
      <w:r w:rsidRPr="00D10154">
        <w:rPr>
          <w:rStyle w:val="StyleBoldUnderline"/>
        </w:rPr>
        <w:t>played a leading role in creating institutions like the GATT that had an essential role in facilitating</w:t>
      </w:r>
      <w:r>
        <w:rPr>
          <w:rStyle w:val="StyleBoldUnderline"/>
          <w:u w:val="none"/>
        </w:rPr>
        <w:t xml:space="preserve"> global </w:t>
      </w:r>
      <w:r w:rsidRPr="00D10154">
        <w:rPr>
          <w:rStyle w:val="StyleBoldUnderline"/>
        </w:rPr>
        <w:t>trade</w:t>
      </w:r>
      <w:r>
        <w:rPr>
          <w:rStyle w:val="StyleBoldUnderline"/>
          <w:u w:val="none"/>
        </w:rPr>
        <w:t xml:space="preserve"> (</w:t>
      </w:r>
      <w:proofErr w:type="spellStart"/>
      <w:r>
        <w:rPr>
          <w:rStyle w:val="StyleBoldUnderline"/>
          <w:u w:val="none"/>
        </w:rPr>
        <w:t>Organski</w:t>
      </w:r>
      <w:proofErr w:type="spellEnd"/>
      <w:r>
        <w:rPr>
          <w:rStyle w:val="StyleBoldUnderline"/>
          <w:u w:val="none"/>
        </w:rPr>
        <w:t xml:space="preserve"> 1958). The possibility that </w:t>
      </w:r>
      <w:r w:rsidRPr="00D10154">
        <w:rPr>
          <w:rStyle w:val="StyleBoldUnderline"/>
        </w:rPr>
        <w:t>economic stability is an</w:t>
      </w:r>
      <w:r>
        <w:rPr>
          <w:rStyle w:val="StyleBoldUnderline"/>
          <w:u w:val="none"/>
        </w:rPr>
        <w:t xml:space="preserve"> </w:t>
      </w:r>
      <w:r w:rsidRPr="00D10154">
        <w:rPr>
          <w:rStyle w:val="StyleBoldUnderline"/>
        </w:rPr>
        <w:t xml:space="preserve">important factor in </w:t>
      </w:r>
      <w:r>
        <w:rPr>
          <w:rStyle w:val="StyleBoldUnderline"/>
          <w:u w:val="none"/>
        </w:rPr>
        <w:t xml:space="preserve">the overall </w:t>
      </w:r>
      <w:r w:rsidRPr="00D10154">
        <w:rPr>
          <w:rStyle w:val="StyleBoldUnderline"/>
        </w:rPr>
        <w:lastRenderedPageBreak/>
        <w:t>security</w:t>
      </w:r>
      <w:r>
        <w:rPr>
          <w:rStyle w:val="StyleBoldUnderline"/>
          <w:u w:val="none"/>
        </w:rPr>
        <w:t xml:space="preserve"> environment should not be discounted, especially </w:t>
      </w:r>
      <w:r w:rsidRPr="00D10154">
        <w:rPr>
          <w:rStyle w:val="StyleBoldUnderline"/>
        </w:rPr>
        <w:t>given</w:t>
      </w:r>
      <w:r>
        <w:rPr>
          <w:rStyle w:val="StyleBoldUnderline"/>
          <w:u w:val="none"/>
        </w:rPr>
        <w:t xml:space="preserve"> the results of my </w:t>
      </w:r>
      <w:r w:rsidRPr="00D10154">
        <w:rPr>
          <w:rStyle w:val="StyleBoldUnderline"/>
        </w:rPr>
        <w:t>statistical analysis</w:t>
      </w:r>
      <w:r w:rsidRPr="00D10154">
        <w:t>.</w:t>
      </w:r>
    </w:p>
    <w:p w:rsidR="007559A1" w:rsidRDefault="007559A1" w:rsidP="007559A1">
      <w:pPr>
        <w:rPr>
          <w:rStyle w:val="StyleBoldUnderline"/>
          <w:b w:val="0"/>
          <w:u w:val="none"/>
        </w:rPr>
      </w:pPr>
      <w:r>
        <w:rPr>
          <w:rStyle w:val="StyleBoldUnderline"/>
          <w:u w:val="none"/>
        </w:rPr>
        <w:t xml:space="preserve">Another theory that could provide insight into the patterns observed in this research is that of preponderance of power. </w:t>
      </w:r>
      <w:r w:rsidRPr="00D10154">
        <w:rPr>
          <w:rStyle w:val="StyleBoldUnderline"/>
        </w:rPr>
        <w:t>Gilpin theorized that when a state has the preponderance of power</w:t>
      </w:r>
      <w:r>
        <w:rPr>
          <w:rStyle w:val="StyleBoldUnderline"/>
          <w:u w:val="none"/>
        </w:rPr>
        <w:t xml:space="preserve"> in the international system, </w:t>
      </w:r>
      <w:r w:rsidRPr="00D10154">
        <w:rPr>
          <w:rStyle w:val="StyleBoldUnderline"/>
        </w:rPr>
        <w:t>rivals are more likely to resolve their disagreements without</w:t>
      </w:r>
      <w:r>
        <w:rPr>
          <w:rStyle w:val="StyleBoldUnderline"/>
          <w:u w:val="none"/>
        </w:rPr>
        <w:t xml:space="preserve"> resorting to </w:t>
      </w:r>
      <w:r w:rsidRPr="00D10154">
        <w:rPr>
          <w:rStyle w:val="StyleBoldUnderline"/>
        </w:rPr>
        <w:t>armed conflict</w:t>
      </w:r>
      <w:r>
        <w:rPr>
          <w:rStyle w:val="StyleBoldUnderline"/>
          <w:u w:val="none"/>
        </w:rPr>
        <w:t xml:space="preserve"> (Gilpin 1983). The logic behind this claim is simple – it makes more sense to challenge a weaker hegemon than a stronger one. </w:t>
      </w:r>
      <w:r w:rsidRPr="00D10154">
        <w:rPr>
          <w:rStyle w:val="StyleBoldUnderline"/>
        </w:rPr>
        <w:t>This</w:t>
      </w:r>
      <w:r>
        <w:rPr>
          <w:rStyle w:val="StyleBoldUnderline"/>
          <w:u w:val="none"/>
        </w:rPr>
        <w:t xml:space="preserve"> simple yet powerful </w:t>
      </w:r>
      <w:r w:rsidRPr="00D10154">
        <w:rPr>
          <w:rStyle w:val="StyleBoldUnderline"/>
        </w:rPr>
        <w:t>theory can help explain the</w:t>
      </w:r>
      <w:r>
        <w:rPr>
          <w:rStyle w:val="StyleBoldUnderline"/>
          <w:u w:val="none"/>
        </w:rPr>
        <w:t xml:space="preserve"> puzzlingly strong </w:t>
      </w:r>
      <w:r w:rsidRPr="00D10154">
        <w:rPr>
          <w:rStyle w:val="StyleBoldUnderline"/>
        </w:rPr>
        <w:t>positive correlation between military</w:t>
      </w:r>
      <w:r>
        <w:rPr>
          <w:rStyle w:val="StyleBoldUnderline"/>
          <w:u w:val="none"/>
        </w:rPr>
        <w:t xml:space="preserve"> </w:t>
      </w:r>
      <w:r w:rsidRPr="00D10154">
        <w:rPr>
          <w:rStyle w:val="StyleBoldUnderline"/>
        </w:rPr>
        <w:t>conflicts engaged in by the hegemon and conflict overall</w:t>
      </w:r>
      <w:r>
        <w:rPr>
          <w:rStyle w:val="StyleBoldUnderline"/>
          <w:u w:val="none"/>
        </w:rPr>
        <w:t xml:space="preserve">.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D10154">
        <w:rPr>
          <w:rStyle w:val="StyleBoldUnderline"/>
        </w:rPr>
        <w:t>military power is</w:t>
      </w:r>
      <w:r>
        <w:rPr>
          <w:rStyle w:val="StyleBoldUnderline"/>
          <w:u w:val="none"/>
        </w:rPr>
        <w:t xml:space="preserve">, in the long run, </w:t>
      </w:r>
      <w:r w:rsidRPr="00D10154">
        <w:rPr>
          <w:rStyle w:val="StyleBoldUnderline"/>
        </w:rPr>
        <w:t>dependent on economic strength</w:t>
      </w:r>
      <w:r>
        <w:rPr>
          <w:rStyle w:val="StyleBoldUnderline"/>
          <w:u w:val="none"/>
        </w:rPr>
        <w:t xml:space="preserve">. Thus, it is possible that </w:t>
      </w:r>
      <w:r w:rsidRPr="00D10154">
        <w:rPr>
          <w:rStyle w:val="StyleBoldUnderline"/>
        </w:rPr>
        <w:t>as hegemons lose relative economic power, other nations are tempted to challenge them</w:t>
      </w:r>
      <w:r>
        <w:rPr>
          <w:rStyle w:val="StyleBoldUnderline"/>
          <w:u w:val="none"/>
        </w:rPr>
        <w:t xml:space="preserve"> even if their short-term military capabilities are still strong. This would help explain some of the variation found between the economic and military data.</w:t>
      </w:r>
    </w:p>
    <w:p w:rsidR="007559A1" w:rsidRDefault="007559A1" w:rsidP="007559A1">
      <w:pPr>
        <w:rPr>
          <w:rStyle w:val="StyleBoldUnderline"/>
        </w:rPr>
      </w:pPr>
      <w:r>
        <w:rPr>
          <w:rStyle w:val="StyleBoldUnderline"/>
          <w:u w:val="none"/>
        </w:rPr>
        <w:t xml:space="preserve">The results of this analysis are of clear importance beyond the realm of theory. As the debate rages over the role of the United States in the world, hegemonic stability theory has some useful insights to bring to the table. What this research makes clear is that </w:t>
      </w:r>
      <w:r w:rsidRPr="00D10154">
        <w:rPr>
          <w:rStyle w:val="StyleBoldUnderline"/>
        </w:rPr>
        <w:t>a strong hegemon can exert a positive influence on stability in the international system</w:t>
      </w:r>
      <w:r>
        <w:rPr>
          <w:rStyle w:val="StyleBoldUnderline"/>
          <w:u w:val="none"/>
        </w:rPr>
        <w:t xml:space="preserve">. However, this should not give policymakers a justification to engage in conflict or escalate military budgets purely for the sake of international stability. If anything, </w:t>
      </w:r>
      <w:r w:rsidRPr="00D10154">
        <w:rPr>
          <w:rStyle w:val="StyleBoldUnderline"/>
        </w:rPr>
        <w:t>this research points to the central importance of</w:t>
      </w:r>
      <w:r>
        <w:rPr>
          <w:rStyle w:val="StyleBoldUnderline"/>
          <w:u w:val="none"/>
        </w:rPr>
        <w:t xml:space="preserve"> </w:t>
      </w:r>
      <w:r w:rsidRPr="00D10154">
        <w:rPr>
          <w:rStyle w:val="StyleBoldUnderline"/>
        </w:rPr>
        <w:t>economic influence in fostering</w:t>
      </w:r>
      <w:r>
        <w:rPr>
          <w:rStyle w:val="StyleBoldUnderline"/>
          <w:u w:val="none"/>
        </w:rPr>
        <w:t xml:space="preserve"> international </w:t>
      </w:r>
      <w:r w:rsidRPr="00D10154">
        <w:rPr>
          <w:rStyle w:val="StyleBoldUnderline"/>
        </w:rPr>
        <w:t>stability</w:t>
      </w:r>
      <w:r>
        <w:rPr>
          <w:rStyle w:val="StyleBoldUnderline"/>
          <w:u w:val="none"/>
        </w:rPr>
        <w:t xml:space="preserve">. To misconstrue these findings to justify anything else would be a grave error indeed. Hegemons may play a stabilizing role in the international system, but this role is complicated. It is economic strength, not military dominance that is the true test of hegemony. </w:t>
      </w:r>
      <w:r w:rsidRPr="00D10154">
        <w:rPr>
          <w:rStyle w:val="StyleBoldUnderline"/>
        </w:rPr>
        <w:t>A weak state with a strong military is a paper tiger</w:t>
      </w:r>
      <w:r>
        <w:rPr>
          <w:rStyle w:val="StyleBoldUnderline"/>
          <w:u w:val="none"/>
        </w:rPr>
        <w:t xml:space="preserve"> – it may appear fearsome, but it is vulnerable to even a short blast of wind.</w:t>
      </w:r>
    </w:p>
    <w:p w:rsidR="007559A1" w:rsidRPr="00F13EAF" w:rsidRDefault="007559A1" w:rsidP="007559A1">
      <w:pPr>
        <w:pStyle w:val="Heading4"/>
        <w:rPr>
          <w:rFonts w:cs="Times New Roman"/>
        </w:rPr>
      </w:pPr>
      <w:r w:rsidRPr="00F13EAF">
        <w:rPr>
          <w:rFonts w:cs="Times New Roman"/>
        </w:rPr>
        <w:t>That’s key to global stability</w:t>
      </w:r>
    </w:p>
    <w:p w:rsidR="00E67487" w:rsidRDefault="007559A1" w:rsidP="007559A1">
      <w:pPr>
        <w:rPr>
          <w:b/>
        </w:rPr>
      </w:pPr>
      <w:r w:rsidRPr="00D14667">
        <w:rPr>
          <w:rStyle w:val="StyleBoldUnderline"/>
          <w:u w:val="none"/>
        </w:rPr>
        <w:t>Gelb</w:t>
      </w:r>
      <w:r>
        <w:rPr>
          <w:b/>
        </w:rPr>
        <w:t xml:space="preserve">, President Emeritus of the Council on Foreign Relations, </w:t>
      </w:r>
      <w:r w:rsidRPr="00F13EAF">
        <w:rPr>
          <w:b/>
        </w:rPr>
        <w:t xml:space="preserve">’10 </w:t>
      </w:r>
    </w:p>
    <w:p w:rsidR="007559A1" w:rsidRPr="00E67487" w:rsidRDefault="007559A1" w:rsidP="00E67487">
      <w:r w:rsidRPr="00E67487">
        <w:t xml:space="preserve">[Leslie H. </w:t>
      </w:r>
      <w:proofErr w:type="gramStart"/>
      <w:r w:rsidRPr="00E67487">
        <w:t>Gelb  was</w:t>
      </w:r>
      <w:proofErr w:type="gramEnd"/>
      <w:r w:rsidRPr="00E67487">
        <w:t xml:space="preserve"> a senior official in the U.S. Defense Department from 1967 to 1969 and in the State Department from 1977 to 1979, and he was a Columnist and Editor at The New York Times from 1981 to 1993. “GDP Now Matters More Than Force”, Published 2010 by Foreign Affairs in Washington DC, USA. Table of Contents </w:t>
      </w:r>
      <w:proofErr w:type="gramStart"/>
      <w:r w:rsidRPr="00E67487">
        <w:t>A</w:t>
      </w:r>
      <w:proofErr w:type="gramEnd"/>
      <w:r w:rsidRPr="00E67487">
        <w:t xml:space="preserve"> U.S. Foreign Policy for the Age of Economic Power, accessed: 7/13/13, ML]</w:t>
      </w:r>
    </w:p>
    <w:p w:rsidR="00E67487" w:rsidRPr="007548C5" w:rsidRDefault="00E67487" w:rsidP="007559A1">
      <w:pPr>
        <w:rPr>
          <w:rStyle w:val="StyleBoldUnderline"/>
          <w:b w:val="0"/>
          <w:bCs w:val="0"/>
          <w:u w:val="none"/>
        </w:rPr>
      </w:pPr>
    </w:p>
    <w:p w:rsidR="007559A1" w:rsidRPr="0090769E" w:rsidRDefault="007559A1" w:rsidP="007559A1">
      <w:r w:rsidRPr="0090769E">
        <w:t xml:space="preserve">Today, </w:t>
      </w:r>
      <w:r w:rsidRPr="0090769E">
        <w:rPr>
          <w:rStyle w:val="StyleBoldUnderline"/>
        </w:rPr>
        <w:t>the U</w:t>
      </w:r>
      <w:r w:rsidRPr="0090769E">
        <w:t xml:space="preserve">nited </w:t>
      </w:r>
      <w:r w:rsidRPr="0090769E">
        <w:rPr>
          <w:rStyle w:val="StyleBoldUnderline"/>
        </w:rPr>
        <w:t>S</w:t>
      </w:r>
      <w:r w:rsidRPr="0090769E">
        <w:t xml:space="preserve">tates </w:t>
      </w:r>
      <w:r w:rsidRPr="0090769E">
        <w:rPr>
          <w:rStyle w:val="StyleBoldUnderline"/>
        </w:rPr>
        <w:t>continues to be the world's power balancer of choice</w:t>
      </w:r>
      <w:r w:rsidRPr="0090769E">
        <w:t xml:space="preserve">. It is the only regional balancer </w:t>
      </w:r>
      <w:r w:rsidRPr="0090769E">
        <w:rPr>
          <w:rStyle w:val="StyleBoldUnderline"/>
        </w:rPr>
        <w:t>against China</w:t>
      </w:r>
      <w:r w:rsidRPr="0090769E">
        <w:t xml:space="preserve"> in Asia, </w:t>
      </w:r>
      <w:r w:rsidRPr="0090769E">
        <w:rPr>
          <w:rStyle w:val="StyleBoldUnderline"/>
        </w:rPr>
        <w:t>Ru</w:t>
      </w:r>
      <w:r w:rsidRPr="007548C5">
        <w:t>s</w:t>
      </w:r>
      <w:r w:rsidRPr="0090769E">
        <w:rPr>
          <w:rStyle w:val="StyleBoldUnderline"/>
        </w:rPr>
        <w:t>sia</w:t>
      </w:r>
      <w:r w:rsidRPr="0090769E">
        <w:t xml:space="preserve"> in </w:t>
      </w:r>
      <w:proofErr w:type="gramStart"/>
      <w:r w:rsidRPr="0090769E">
        <w:t>eastern</w:t>
      </w:r>
      <w:proofErr w:type="gramEnd"/>
      <w:r w:rsidRPr="0090769E">
        <w:t xml:space="preserve"> Europe, </w:t>
      </w:r>
      <w:r w:rsidRPr="0090769E">
        <w:rPr>
          <w:rStyle w:val="StyleBoldUnderline"/>
        </w:rPr>
        <w:t>and Iran</w:t>
      </w:r>
      <w:r w:rsidRPr="0090769E">
        <w:t xml:space="preserve"> in the Middle East. Although Americans rarely think about this role and foreign leaders often deny it for internal political reasons, the fact is that Americans and non-Americans alike require these services. Even </w:t>
      </w:r>
      <w:r w:rsidRPr="007548C5">
        <w:rPr>
          <w:rStyle w:val="StyleBoldUnderline"/>
        </w:rPr>
        <w:t>Russian leaders</w:t>
      </w:r>
      <w:r w:rsidRPr="0090769E">
        <w:t xml:space="preserve"> today </w:t>
      </w:r>
      <w:r w:rsidRPr="007548C5">
        <w:rPr>
          <w:rStyle w:val="StyleBoldUnderline"/>
        </w:rPr>
        <w:t>look to Washington to check China</w:t>
      </w:r>
      <w:r w:rsidRPr="0090769E">
        <w:t xml:space="preserve">. And </w:t>
      </w:r>
      <w:r w:rsidRPr="0090769E">
        <w:rPr>
          <w:rStyle w:val="StyleBoldUnderline"/>
        </w:rPr>
        <w:t>Chinese leaders</w:t>
      </w:r>
      <w:r w:rsidRPr="0090769E">
        <w:t xml:space="preserve"> surely </w:t>
      </w:r>
      <w:r w:rsidRPr="0090769E">
        <w:rPr>
          <w:rStyle w:val="StyleBoldUnderline"/>
        </w:rPr>
        <w:t>realize that they need the U.S. Navy</w:t>
      </w:r>
      <w:r w:rsidRPr="0090769E">
        <w:t xml:space="preserve"> and Air Force </w:t>
      </w:r>
      <w:r w:rsidRPr="0090769E">
        <w:rPr>
          <w:rStyle w:val="StyleBoldUnderline"/>
        </w:rPr>
        <w:t>to guard</w:t>
      </w:r>
      <w:r w:rsidRPr="0090769E">
        <w:t xml:space="preserve"> the world's </w:t>
      </w:r>
      <w:r w:rsidRPr="0090769E">
        <w:rPr>
          <w:rStyle w:val="StyleBoldUnderline"/>
        </w:rPr>
        <w:t>sea</w:t>
      </w:r>
      <w:r w:rsidRPr="0090769E">
        <w:t xml:space="preserve"> and trading </w:t>
      </w:r>
      <w:r w:rsidRPr="0090769E">
        <w:rPr>
          <w:rStyle w:val="StyleBoldUnderline"/>
        </w:rPr>
        <w:t>lanes</w:t>
      </w:r>
      <w:r w:rsidRPr="0090769E">
        <w:t xml:space="preserve">.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 U.S. forces maintain a stable world order that decidedly benefits China's economic growth, and to date, Beijing has been getting a free ride. </w:t>
      </w:r>
      <w:r w:rsidRPr="0090769E">
        <w:tab/>
      </w:r>
    </w:p>
    <w:p w:rsidR="007559A1" w:rsidRPr="0090769E" w:rsidRDefault="007559A1" w:rsidP="007559A1">
      <w:r w:rsidRPr="0090769E">
        <w:t xml:space="preserve">A NEW APPROACH </w:t>
      </w:r>
      <w:r w:rsidRPr="0090769E">
        <w:tab/>
      </w:r>
    </w:p>
    <w:p w:rsidR="007559A1" w:rsidRPr="0090769E" w:rsidRDefault="007559A1" w:rsidP="007559A1">
      <w:r w:rsidRPr="0090769E">
        <w:t xml:space="preserve">In this environment, </w:t>
      </w:r>
      <w:r w:rsidRPr="0090769E">
        <w:rPr>
          <w:rStyle w:val="StyleBoldUnderline"/>
        </w:rPr>
        <w:t>the</w:t>
      </w:r>
      <w:r w:rsidRPr="0090769E">
        <w:t xml:space="preserve"> first-tier foreign policy </w:t>
      </w:r>
      <w:r w:rsidRPr="0090769E">
        <w:rPr>
          <w:rStyle w:val="StyleBoldUnderline"/>
        </w:rPr>
        <w:t>goals of the U</w:t>
      </w:r>
      <w:r w:rsidRPr="0090769E">
        <w:t xml:space="preserve">nited </w:t>
      </w:r>
      <w:r w:rsidRPr="0090769E">
        <w:rPr>
          <w:rStyle w:val="StyleBoldUnderline"/>
        </w:rPr>
        <w:t>S</w:t>
      </w:r>
      <w:r w:rsidRPr="0090769E">
        <w:t xml:space="preserve">tates </w:t>
      </w:r>
      <w:r w:rsidRPr="007548C5">
        <w:rPr>
          <w:rStyle w:val="StyleBoldUnderline"/>
        </w:rPr>
        <w:t>should be a</w:t>
      </w:r>
      <w:r w:rsidRPr="0090769E">
        <w:t xml:space="preserve"> </w:t>
      </w:r>
      <w:r w:rsidRPr="007548C5">
        <w:rPr>
          <w:rStyle w:val="StyleBoldUnderline"/>
        </w:rPr>
        <w:t>strong economy</w:t>
      </w:r>
      <w:r w:rsidRPr="0090769E">
        <w:t xml:space="preserve"> and the ability to deploy effective counters to threats at the lowest possible cost. Second-tier goals, which are always more controversial, include retaining the military power to remain the world's power balancer, promoting freer trade, maintaining technological advantages (including </w:t>
      </w:r>
      <w:proofErr w:type="spellStart"/>
      <w:r w:rsidRPr="0090769E">
        <w:t>cyberwarfare</w:t>
      </w:r>
      <w:proofErr w:type="spellEnd"/>
      <w:r w:rsidRPr="0090769E">
        <w:t xml:space="preserve"> capabilities), reducing risks from various environmental and health challenges, developing alternative energy supplies, </w:t>
      </w:r>
      <w:r w:rsidRPr="0090769E">
        <w:lastRenderedPageBreak/>
        <w:t xml:space="preserve">and advancing U.S. values such as democracy and human rights. Wherever possible, </w:t>
      </w:r>
      <w:r w:rsidRPr="007548C5">
        <w:t>second</w:t>
      </w:r>
      <w:r w:rsidRPr="0090769E">
        <w:t xml:space="preserve">-tier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w:t>
      </w:r>
      <w:r w:rsidRPr="0090769E">
        <w:tab/>
      </w:r>
    </w:p>
    <w:p w:rsidR="007559A1" w:rsidRPr="0090769E" w:rsidRDefault="007559A1" w:rsidP="007559A1">
      <w:r w:rsidRPr="0090769E">
        <w:t xml:space="preserve">The organizing principle of U.S. foreign policy should be to use power to solve common problems. </w:t>
      </w:r>
      <w:r w:rsidRPr="007548C5">
        <w:rPr>
          <w:rStyle w:val="StyleBoldUnderline"/>
        </w:rPr>
        <w:t>The</w:t>
      </w:r>
      <w:r w:rsidRPr="0090769E">
        <w:t xml:space="preserve"> good old </w:t>
      </w:r>
      <w:r w:rsidRPr="007548C5">
        <w:rPr>
          <w:rStyle w:val="StyleBoldUnderline"/>
        </w:rPr>
        <w:t>days of being able to command others by making military or economic</w:t>
      </w:r>
      <w:r w:rsidRPr="0090769E">
        <w:t xml:space="preserve"> </w:t>
      </w:r>
      <w:r w:rsidRPr="007548C5">
        <w:rPr>
          <w:rStyle w:val="StyleBoldUnderline"/>
        </w:rPr>
        <w:t>threats are</w:t>
      </w:r>
      <w:r w:rsidRPr="0090769E">
        <w:t xml:space="preserve"> largely </w:t>
      </w:r>
      <w:r w:rsidRPr="007548C5">
        <w:rPr>
          <w:rStyle w:val="StyleBoldUnderline"/>
        </w:rPr>
        <w:t>gone</w:t>
      </w:r>
      <w:r w:rsidRPr="0090769E">
        <w:t>. Even the weakest nations can resist the strongest ones or drive up the costs for submission. Now, U</w:t>
      </w:r>
      <w:r w:rsidRPr="007548C5">
        <w:rPr>
          <w:rStyle w:val="StyleBoldUnderline"/>
        </w:rPr>
        <w:t>.S. power derives mainly from others' knowing that</w:t>
      </w:r>
      <w:r w:rsidRPr="0090769E">
        <w:t xml:space="preserve"> </w:t>
      </w:r>
      <w:r w:rsidRPr="007548C5">
        <w:rPr>
          <w:rStyle w:val="StyleBoldUnderline"/>
        </w:rPr>
        <w:t>they cannot solve their problems without the U</w:t>
      </w:r>
      <w:r w:rsidRPr="0090769E">
        <w:t xml:space="preserve">nited </w:t>
      </w:r>
      <w:r w:rsidRPr="007548C5">
        <w:rPr>
          <w:rStyle w:val="StyleBoldUnderline"/>
        </w:rPr>
        <w:t>S</w:t>
      </w:r>
      <w:r w:rsidRPr="0090769E">
        <w:t xml:space="preserve">tates </w:t>
      </w:r>
      <w:r w:rsidRPr="007548C5">
        <w:rPr>
          <w:rStyle w:val="StyleBoldUnderline"/>
        </w:rPr>
        <w:t>and that they will have to</w:t>
      </w:r>
      <w:r w:rsidRPr="0090769E">
        <w:t xml:space="preserve"> </w:t>
      </w:r>
      <w:r w:rsidRPr="007548C5">
        <w:rPr>
          <w:rStyle w:val="StyleBoldUnderline"/>
        </w:rPr>
        <w:t>heed U.S. interests</w:t>
      </w:r>
      <w:r w:rsidRPr="0090769E">
        <w:t xml:space="preserve"> </w:t>
      </w:r>
      <w:r w:rsidRPr="007548C5">
        <w:rPr>
          <w:rStyle w:val="StyleBoldUnderline"/>
        </w:rPr>
        <w:t>to achieve common goals</w:t>
      </w:r>
      <w:r w:rsidRPr="0090769E">
        <w:t xml:space="preserve">. Power by services rendered has largely replaced power by command. </w:t>
      </w:r>
      <w:r w:rsidRPr="0090769E">
        <w:tab/>
      </w:r>
    </w:p>
    <w:p w:rsidR="007559A1" w:rsidRPr="0090769E" w:rsidRDefault="007559A1" w:rsidP="007559A1">
      <w:r w:rsidRPr="0090769E">
        <w:t xml:space="preserve">No matter the decline in U.S. power, most nations do not doubt that </w:t>
      </w:r>
      <w:r w:rsidRPr="007548C5">
        <w:rPr>
          <w:rStyle w:val="StyleBoldUnderline"/>
        </w:rPr>
        <w:t>the United States is</w:t>
      </w:r>
      <w:r w:rsidRPr="0090769E">
        <w:t xml:space="preserve"> </w:t>
      </w:r>
      <w:r w:rsidRPr="007548C5">
        <w:rPr>
          <w:rStyle w:val="StyleBoldUnderline"/>
        </w:rPr>
        <w:t>the</w:t>
      </w:r>
      <w:r w:rsidRPr="0090769E">
        <w:t xml:space="preserve"> indispensable </w:t>
      </w:r>
      <w:r w:rsidRPr="007548C5">
        <w:rPr>
          <w:rStyle w:val="StyleBoldUnderline"/>
        </w:rPr>
        <w:t>leader in solving</w:t>
      </w:r>
      <w:r w:rsidRPr="0090769E">
        <w:t xml:space="preserve"> major </w:t>
      </w:r>
      <w:r w:rsidRPr="007548C5">
        <w:rPr>
          <w:rStyle w:val="StyleBoldUnderline"/>
        </w:rPr>
        <w:t>international problems</w:t>
      </w:r>
      <w:r w:rsidRPr="0090769E">
        <w:t>. This problem-solving capacity creates opportunities for U.S. leadership in everything from trade talks to military-</w:t>
      </w:r>
      <w:r w:rsidRPr="007548C5">
        <w:t xml:space="preserve">conflict resolution to international agreements on global warming. </w:t>
      </w:r>
      <w:r w:rsidRPr="007548C5">
        <w:rPr>
          <w:rStyle w:val="StyleBoldUnderline"/>
        </w:rPr>
        <w:t>Only Washington can help</w:t>
      </w:r>
      <w:r w:rsidRPr="007548C5">
        <w:t xml:space="preserve"> the </w:t>
      </w:r>
      <w:r w:rsidRPr="007548C5">
        <w:rPr>
          <w:rStyle w:val="StyleBoldUnderline"/>
        </w:rPr>
        <w:t>nations bordering the South China Sea forge a formula for sharing</w:t>
      </w:r>
      <w:r w:rsidRPr="007548C5">
        <w:t xml:space="preserve"> the region's </w:t>
      </w:r>
      <w:r w:rsidRPr="007548C5">
        <w:rPr>
          <w:rStyle w:val="StyleBoldUnderline"/>
        </w:rPr>
        <w:t>resources. Only Washington has a chance of pushing the Israelis and the Palestinians toward peace.</w:t>
      </w:r>
      <w:r w:rsidRPr="007548C5">
        <w:t xml:space="preserve"> </w:t>
      </w:r>
      <w:r w:rsidRPr="007548C5">
        <w:rPr>
          <w:rStyle w:val="StyleBoldUnderline"/>
        </w:rPr>
        <w:t>Only Washington</w:t>
      </w:r>
      <w:r w:rsidRPr="0090769E">
        <w:t xml:space="preserve"> </w:t>
      </w:r>
      <w:r w:rsidRPr="007548C5">
        <w:rPr>
          <w:rStyle w:val="StyleBoldUnderline"/>
        </w:rPr>
        <w:t>can bargain to increase the low value of a Chinese currency</w:t>
      </w:r>
      <w:r>
        <w:t xml:space="preserve"> exchange </w:t>
      </w:r>
      <w:r w:rsidRPr="0090769E">
        <w:t>rate that disadvantages almost every nation's trade with China. But it is clear to Americans and non-Americans alike that Washington lacks the power to solve or manage difficult problems alone; the indispensable leader must wor</w:t>
      </w:r>
      <w:r>
        <w:t xml:space="preserve">k with indispensable partners. </w:t>
      </w:r>
    </w:p>
    <w:p w:rsidR="007559A1" w:rsidRPr="0090769E" w:rsidRDefault="007559A1" w:rsidP="007559A1">
      <w:r w:rsidRPr="007548C5">
        <w:rPr>
          <w:rStyle w:val="StyleBoldUnderline"/>
        </w:rPr>
        <w:t>T</w:t>
      </w:r>
      <w:r w:rsidRPr="0090769E">
        <w:t xml:space="preserve">o attract the necessary partners, Washington </w:t>
      </w:r>
      <w:r w:rsidRPr="007548C5">
        <w:t>must do the very thing that habitually afflicts U.S. leaders with political hives: compromise. This does not mean multilateralism for its own sake, nor does it mean abandoning vital national interests. The Obama administration has been criticized for softening UN economic sanctions</w:t>
      </w:r>
      <w:r w:rsidRPr="0090769E">
        <w:t xml:space="preserve">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w:t>
      </w:r>
      <w:r w:rsidRPr="0090769E">
        <w:tab/>
      </w:r>
    </w:p>
    <w:p w:rsidR="007559A1" w:rsidRPr="0090769E" w:rsidRDefault="007559A1" w:rsidP="007559A1">
      <w:r w:rsidRPr="0090769E">
        <w:t xml:space="preserve">U.S. </w:t>
      </w:r>
      <w:r w:rsidRPr="007548C5">
        <w:rPr>
          <w:rStyle w:val="StyleBoldUnderline"/>
        </w:rPr>
        <w:t>policymakers must also be patient</w:t>
      </w:r>
      <w:r w:rsidRPr="0090769E">
        <w:t xml:space="preserve">. The weakest of nations today can resist and delay. </w:t>
      </w:r>
      <w:proofErr w:type="gramStart"/>
      <w:r w:rsidRPr="0090769E">
        <w:t>Pressing prematurely for decisions--an unfortunate hallmark of U.S. style--results in failure, the prime enemy of power.</w:t>
      </w:r>
      <w:proofErr w:type="gramEnd"/>
      <w:r w:rsidRPr="0090769E">
        <w:t xml:space="preserve"> Success breeds power, and failure breeds weakness. Even when various domestic constituencies shout for quick action, Washington's leaders must learn to buy </w:t>
      </w:r>
      <w:r w:rsidRPr="007548C5">
        <w:t>time in order to allow</w:t>
      </w:r>
      <w:r w:rsidRPr="0090769E">
        <w:t xml:space="preserve"> for U.S. power--and the power of U.S.-led coalitions--to take effect abroad</w:t>
      </w:r>
      <w:r w:rsidRPr="007548C5">
        <w:rPr>
          <w:rStyle w:val="StyleBoldUnderline"/>
        </w:rPr>
        <w:t>. Patience is especially valuable in the economic arena</w:t>
      </w:r>
      <w:r w:rsidRPr="0090769E">
        <w:t xml:space="preserve">, where there are far more players than in the military and diplomatic realms. To corral all these players takes time. Military power can work quickly, like a storm; </w:t>
      </w:r>
      <w:r w:rsidRPr="007548C5">
        <w:t>economic power grabs slowly, like the tide. It needs time to erode the shoreline, but it surely does nibble away.</w:t>
      </w:r>
      <w:r w:rsidRPr="0090769E">
        <w:t xml:space="preserve"> </w:t>
      </w:r>
      <w:r w:rsidRPr="0090769E">
        <w:tab/>
      </w:r>
    </w:p>
    <w:p w:rsidR="007559A1" w:rsidRDefault="007559A1" w:rsidP="007559A1">
      <w:r w:rsidRPr="0090769E">
        <w:t xml:space="preserve">To be sure, </w:t>
      </w:r>
      <w:r w:rsidRPr="007548C5">
        <w:rPr>
          <w:rStyle w:val="StyleBoldUnderline"/>
        </w:rPr>
        <w:t xml:space="preserve">U.S. presidents need to preserve the United States' core role as the world's military </w:t>
      </w:r>
      <w:r w:rsidRPr="0090769E">
        <w:t xml:space="preserve">and diplomatic </w:t>
      </w:r>
      <w:r w:rsidRPr="007548C5">
        <w:rPr>
          <w:rStyle w:val="StyleBoldUnderline"/>
        </w:rPr>
        <w:t>balancer</w:t>
      </w:r>
      <w:r w:rsidRPr="0090769E">
        <w:t xml:space="preserve">--for its own sake; and </w:t>
      </w:r>
      <w:r w:rsidRPr="007548C5">
        <w:rPr>
          <w:rStyle w:val="StyleBoldUnderline"/>
        </w:rPr>
        <w:t>because it strengthens U.S.</w:t>
      </w:r>
      <w:r w:rsidRPr="0090769E">
        <w:t xml:space="preserve"> interests in </w:t>
      </w:r>
      <w:r w:rsidRPr="007548C5">
        <w:rPr>
          <w:rStyle w:val="StyleBoldUnderline"/>
        </w:rPr>
        <w:t>economic transactions</w:t>
      </w:r>
      <w:r w:rsidRPr="0090769E">
        <w:t xml:space="preserve">. But </w:t>
      </w:r>
      <w:r w:rsidRPr="007548C5">
        <w:rPr>
          <w:rStyle w:val="StyleBoldUnderline"/>
        </w:rPr>
        <w:t>economics has to be the main driver</w:t>
      </w:r>
      <w:r w:rsidRPr="0090769E">
        <w:t xml:space="preserve"> for current policy, as nations calculate power more in terms of GDP than military might. </w:t>
      </w:r>
      <w:r w:rsidRPr="007548C5">
        <w:rPr>
          <w:rStyle w:val="StyleBoldUnderline"/>
        </w:rPr>
        <w:t xml:space="preserve">U.S. GDP will be the lure and the whip in </w:t>
      </w:r>
      <w:r w:rsidRPr="007548C5">
        <w:t>the</w:t>
      </w:r>
      <w:r w:rsidRPr="007548C5">
        <w:rPr>
          <w:rStyle w:val="StyleBoldUnderline"/>
        </w:rPr>
        <w:t xml:space="preserve"> international affairs</w:t>
      </w:r>
      <w:r w:rsidRPr="0090769E">
        <w:t xml:space="preserve"> of the twenty-first century. </w:t>
      </w:r>
      <w:r w:rsidRPr="007548C5">
        <w:rPr>
          <w:rStyle w:val="StyleBoldUnderline"/>
        </w:rPr>
        <w:t>U.S. interests</w:t>
      </w:r>
      <w:r w:rsidRPr="0090769E">
        <w:t xml:space="preserve"> abroad </w:t>
      </w:r>
      <w:r w:rsidRPr="007548C5">
        <w:rPr>
          <w:rStyle w:val="StyleBoldUnderline"/>
        </w:rPr>
        <w:t>cannot</w:t>
      </w:r>
      <w:r w:rsidRPr="0090769E">
        <w:t xml:space="preserve"> </w:t>
      </w:r>
      <w:r w:rsidRPr="007548C5">
        <w:rPr>
          <w:rStyle w:val="StyleBoldUnderline"/>
        </w:rPr>
        <w:t>be</w:t>
      </w:r>
      <w:r w:rsidRPr="0090769E">
        <w:t xml:space="preserve"> adequately </w:t>
      </w:r>
      <w:r w:rsidRPr="007548C5">
        <w:rPr>
          <w:rStyle w:val="StyleBoldUnderline"/>
        </w:rPr>
        <w:t>protected</w:t>
      </w:r>
      <w:r w:rsidRPr="0090769E">
        <w:t xml:space="preserve"> or advanced </w:t>
      </w:r>
      <w:r w:rsidRPr="007548C5">
        <w:rPr>
          <w:rStyle w:val="StyleBoldUnderline"/>
        </w:rPr>
        <w:t>without an economic reawakening</w:t>
      </w:r>
      <w:r w:rsidRPr="0090769E">
        <w:t xml:space="preserve"> at home. </w:t>
      </w:r>
      <w:r w:rsidRPr="0090769E">
        <w:tab/>
      </w:r>
    </w:p>
    <w:p w:rsidR="007559A1" w:rsidRDefault="007559A1" w:rsidP="007559A1"/>
    <w:p w:rsidR="005E3B67" w:rsidRDefault="005E3B67" w:rsidP="005E3B67">
      <w:pPr>
        <w:pStyle w:val="Heading1"/>
      </w:pPr>
      <w:r>
        <w:lastRenderedPageBreak/>
        <w:t xml:space="preserve"> a/t: econ resilient</w:t>
      </w:r>
    </w:p>
    <w:p w:rsidR="005E3B67" w:rsidRPr="00F13EAF" w:rsidRDefault="005E3B67" w:rsidP="005E3B67">
      <w:pPr>
        <w:pStyle w:val="Heading4"/>
        <w:rPr>
          <w:rFonts w:cs="Times New Roman"/>
        </w:rPr>
      </w:pPr>
      <w:r w:rsidRPr="00F13EAF">
        <w:rPr>
          <w:rFonts w:cs="Times New Roman"/>
        </w:rPr>
        <w:t>No resiliency to prevent a collapse</w:t>
      </w:r>
    </w:p>
    <w:p w:rsidR="00E67487" w:rsidRDefault="005E3B67" w:rsidP="005E3B67">
      <w:pPr>
        <w:rPr>
          <w:rStyle w:val="StyleStyleBold12pt"/>
        </w:rPr>
      </w:pPr>
      <w:proofErr w:type="spellStart"/>
      <w:r>
        <w:rPr>
          <w:rStyle w:val="StyleStyleBold12pt"/>
        </w:rPr>
        <w:t>Isidore</w:t>
      </w:r>
      <w:proofErr w:type="spellEnd"/>
      <w:r>
        <w:rPr>
          <w:rStyle w:val="StyleStyleBold12pt"/>
        </w:rPr>
        <w:t xml:space="preserve">, writer at </w:t>
      </w:r>
      <w:proofErr w:type="spellStart"/>
      <w:r>
        <w:rPr>
          <w:rStyle w:val="StyleStyleBold12pt"/>
        </w:rPr>
        <w:t>CNNMoney</w:t>
      </w:r>
      <w:proofErr w:type="spellEnd"/>
      <w:r>
        <w:rPr>
          <w:rStyle w:val="StyleStyleBold12pt"/>
        </w:rPr>
        <w:t xml:space="preserve">, </w:t>
      </w:r>
      <w:r w:rsidRPr="00F13EAF">
        <w:rPr>
          <w:rStyle w:val="StyleStyleBold12pt"/>
        </w:rPr>
        <w:t xml:space="preserve">‘11 </w:t>
      </w:r>
    </w:p>
    <w:p w:rsidR="005E3B67" w:rsidRDefault="005E3B67" w:rsidP="00E67487">
      <w:r w:rsidRPr="00E67487">
        <w:t xml:space="preserve">[Chris, “Recession 2.0 would hurt worse,” 2011, </w:t>
      </w:r>
      <w:hyperlink r:id="rId18" w:history="1">
        <w:r w:rsidRPr="00E67487">
          <w:rPr>
            <w:rStyle w:val="Hyperlink"/>
          </w:rPr>
          <w:t>http://money.cnn.com/2011/08/10/news/economy/double_dip_recession_economy/index.htm,</w:t>
        </w:r>
      </w:hyperlink>
      <w:r w:rsidRPr="00E67487">
        <w:t xml:space="preserve"> accessed: 7/13/13, ML]</w:t>
      </w:r>
    </w:p>
    <w:p w:rsidR="00E67487" w:rsidRPr="00E67487" w:rsidRDefault="00E67487" w:rsidP="00E67487"/>
    <w:p w:rsidR="005E3B67" w:rsidRDefault="005E3B67" w:rsidP="005E3B67">
      <w:r>
        <w:t xml:space="preserve">And </w:t>
      </w:r>
      <w:r w:rsidRPr="00116721">
        <w:t xml:space="preserve">while </w:t>
      </w:r>
      <w:r w:rsidRPr="00116721">
        <w:rPr>
          <w:rStyle w:val="StyleBoldUnderline"/>
        </w:rPr>
        <w:t>economists</w:t>
      </w:r>
      <w:r w:rsidRPr="00116721">
        <w:t xml:space="preserve"> disagree on just how likely the U.S. economy is to</w:t>
      </w:r>
      <w:r w:rsidRPr="00116721">
        <w:rPr>
          <w:rStyle w:val="StyleBoldUnderline"/>
        </w:rPr>
        <w:t xml:space="preserve"> fall</w:t>
      </w:r>
      <w:r>
        <w:t xml:space="preserve"> into another downturn, they generally </w:t>
      </w:r>
      <w:r w:rsidRPr="00116721">
        <w:rPr>
          <w:rStyle w:val="StyleBoldUnderline"/>
        </w:rPr>
        <w:t>agree on one thing</w:t>
      </w:r>
      <w:r>
        <w:t xml:space="preserve"> -- </w:t>
      </w:r>
      <w:r w:rsidRPr="00116721">
        <w:rPr>
          <w:rStyle w:val="StyleBoldUnderline"/>
        </w:rPr>
        <w:t>a new recession would be worse than the last</w:t>
      </w:r>
      <w:r>
        <w:t xml:space="preserve"> and very difficult to pull out of.</w:t>
      </w:r>
    </w:p>
    <w:p w:rsidR="005E3B67" w:rsidRPr="00116721" w:rsidRDefault="005E3B67" w:rsidP="005E3B67">
      <w:pPr>
        <w:rPr>
          <w:b/>
          <w:bCs/>
          <w:u w:val="single"/>
        </w:rPr>
      </w:pPr>
      <w:r>
        <w:t xml:space="preserve">"Going back into recession now would be scary, because </w:t>
      </w:r>
      <w:r w:rsidRPr="00116721">
        <w:rPr>
          <w:rStyle w:val="StyleBoldUnderline"/>
        </w:rPr>
        <w:t xml:space="preserve">we don't have the resources or the will to </w:t>
      </w:r>
      <w:proofErr w:type="gramStart"/>
      <w:r w:rsidRPr="00116721">
        <w:rPr>
          <w:rStyle w:val="StyleBoldUnderline"/>
        </w:rPr>
        <w:t>respond,</w:t>
      </w:r>
      <w:proofErr w:type="gramEnd"/>
      <w:r>
        <w:t xml:space="preserve"> and our initial starting point is such a point of weakness," said Mark </w:t>
      </w:r>
      <w:proofErr w:type="spellStart"/>
      <w:r>
        <w:t>Zandi</w:t>
      </w:r>
      <w:proofErr w:type="spellEnd"/>
      <w:r>
        <w:t xml:space="preserve">, chief economist at Moody's Analytics. "It won't feel like a new recession. </w:t>
      </w:r>
      <w:r w:rsidRPr="00116721">
        <w:rPr>
          <w:rStyle w:val="StyleBoldUnderline"/>
        </w:rPr>
        <w:t>It would likely feel like a depression."</w:t>
      </w:r>
    </w:p>
    <w:p w:rsidR="005E3B67" w:rsidRDefault="005E3B67" w:rsidP="005E3B67">
      <w:proofErr w:type="spellStart"/>
      <w:r>
        <w:t>Zandi</w:t>
      </w:r>
      <w:proofErr w:type="spellEnd"/>
      <w:r>
        <w:t xml:space="preserve"> said the </w:t>
      </w:r>
      <w:r w:rsidRPr="00116721">
        <w:rPr>
          <w:rStyle w:val="StyleBoldUnderline"/>
        </w:rPr>
        <w:t>recent sell-off in stocks</w:t>
      </w:r>
      <w:r>
        <w:t xml:space="preserve"> have </w:t>
      </w:r>
      <w:r w:rsidRPr="00116721">
        <w:rPr>
          <w:rStyle w:val="StyleBoldUnderline"/>
        </w:rPr>
        <w:t>caused him to raise the odds of a new recession</w:t>
      </w:r>
      <w:r>
        <w:t xml:space="preserve"> to 33% from 25% only 10 days ago.</w:t>
      </w:r>
    </w:p>
    <w:p w:rsidR="005E3B67" w:rsidRDefault="005E3B67" w:rsidP="005E3B67">
      <w:r>
        <w:t xml:space="preserve">Other </w:t>
      </w:r>
      <w:r w:rsidRPr="00116721">
        <w:t xml:space="preserve">economists surveyed by </w:t>
      </w:r>
      <w:proofErr w:type="spellStart"/>
      <w:r w:rsidRPr="00116721">
        <w:t>CNNMoney</w:t>
      </w:r>
      <w:proofErr w:type="spellEnd"/>
      <w:r w:rsidRPr="00116721">
        <w:t xml:space="preserve"> are also raising their recession risk estimates. The survey found an average chance of a new recession to be about 25%, up from a 15</w:t>
      </w:r>
      <w:r>
        <w:t>% chance only three months ago.</w:t>
      </w:r>
    </w:p>
    <w:p w:rsidR="005E3B67" w:rsidRDefault="005E3B67" w:rsidP="005E3B67">
      <w:r>
        <w:t xml:space="preserve">Of the 21 economists who responded to the survey, </w:t>
      </w:r>
      <w:r w:rsidRPr="00116721">
        <w:rPr>
          <w:rStyle w:val="StyleBoldUnderline"/>
        </w:rPr>
        <w:t>six</w:t>
      </w:r>
      <w:r>
        <w:t xml:space="preserve"> have </w:t>
      </w:r>
      <w:r w:rsidRPr="00116721">
        <w:rPr>
          <w:rStyle w:val="StyleBoldUnderline"/>
        </w:rPr>
        <w:t xml:space="preserve">joined </w:t>
      </w:r>
      <w:proofErr w:type="spellStart"/>
      <w:r w:rsidRPr="00116721">
        <w:rPr>
          <w:rStyle w:val="StyleBoldUnderline"/>
        </w:rPr>
        <w:t>Zandi</w:t>
      </w:r>
      <w:proofErr w:type="spellEnd"/>
      <w:r w:rsidRPr="00116721">
        <w:rPr>
          <w:rStyle w:val="StyleBoldUnderline"/>
        </w:rPr>
        <w:t xml:space="preserve"> in increasing their</w:t>
      </w:r>
      <w:r>
        <w:t xml:space="preserve"> </w:t>
      </w:r>
      <w:r w:rsidRPr="00116721">
        <w:rPr>
          <w:rStyle w:val="StyleBoldUnderline"/>
        </w:rPr>
        <w:t>estimates</w:t>
      </w:r>
      <w:r>
        <w:t xml:space="preserve"> in just the last few days. </w:t>
      </w:r>
      <w:r w:rsidRPr="00116721">
        <w:rPr>
          <w:rStyle w:val="StyleBoldUnderline"/>
        </w:rPr>
        <w:t>The main reason: the huge slide in stocks</w:t>
      </w:r>
      <w:r>
        <w:t>. Standard &amp; Poor's downgrade of the U.S. credit rating is another concern.</w:t>
      </w:r>
    </w:p>
    <w:p w:rsidR="005E3B67" w:rsidRDefault="005E3B67" w:rsidP="005E3B67">
      <w:r>
        <w:t xml:space="preserve">"The correction in equity markets raises the risk of recession due to the negative hit to wealth and confidence," said Sal </w:t>
      </w:r>
      <w:proofErr w:type="spellStart"/>
      <w:r>
        <w:t>Guatieri</w:t>
      </w:r>
      <w:proofErr w:type="spellEnd"/>
      <w:r>
        <w:t>, senior economist for BMO Capital Markets.</w:t>
      </w:r>
    </w:p>
    <w:p w:rsidR="005E3B67" w:rsidRDefault="005E3B67" w:rsidP="005E3B67">
      <w:r>
        <w:t>Even with a 430-point rebound in the Dow Jones industrial average Tuesday following the Federal Reserve meeting, major U.S. stock indexes have lost more than 11% of their value over the last 12 trading days.</w:t>
      </w:r>
    </w:p>
    <w:p w:rsidR="005E3B67" w:rsidRDefault="005E3B67" w:rsidP="005E3B67">
      <w:r>
        <w:t>Recovery at risk</w:t>
      </w:r>
    </w:p>
    <w:p w:rsidR="005E3B67" w:rsidRDefault="005E3B67" w:rsidP="005E3B67">
      <w:r>
        <w:t>A plunge in stocks doesn't necessarily mean a new recession. The economy avoided a recession after the stock market crash of 1987.</w:t>
      </w:r>
    </w:p>
    <w:p w:rsidR="005E3B67" w:rsidRDefault="005E3B67" w:rsidP="005E3B67">
      <w:r>
        <w:t xml:space="preserve">"Stock price declines are often misleading indicators of future recessions," said David </w:t>
      </w:r>
      <w:proofErr w:type="spellStart"/>
      <w:r>
        <w:t>Berson</w:t>
      </w:r>
      <w:proofErr w:type="spellEnd"/>
      <w:r>
        <w:t>, chief economist of BMI Group.</w:t>
      </w:r>
    </w:p>
    <w:p w:rsidR="005E3B67" w:rsidRPr="00116721" w:rsidRDefault="005E3B67" w:rsidP="005E3B67">
      <w:pPr>
        <w:rPr>
          <w:b/>
          <w:bCs/>
          <w:u w:val="single"/>
        </w:rPr>
      </w:pPr>
      <w:r>
        <w:t xml:space="preserve">But </w:t>
      </w:r>
      <w:r w:rsidRPr="00116721">
        <w:rPr>
          <w:rStyle w:val="StyleBoldUnderline"/>
        </w:rPr>
        <w:t>with the economy already so fragile, the shock of another stock</w:t>
      </w:r>
      <w:r>
        <w:t xml:space="preserve"> market </w:t>
      </w:r>
      <w:r w:rsidRPr="00116721">
        <w:rPr>
          <w:rStyle w:val="StyleBoldUnderline"/>
        </w:rPr>
        <w:t>drop</w:t>
      </w:r>
      <w:r>
        <w:t xml:space="preserve"> </w:t>
      </w:r>
      <w:r w:rsidRPr="00116721">
        <w:rPr>
          <w:rStyle w:val="StyleBoldUnderline"/>
        </w:rPr>
        <w:t>and resulting loss of wealth could be the tipping point.</w:t>
      </w:r>
    </w:p>
    <w:p w:rsidR="005E3B67" w:rsidRDefault="005E3B67" w:rsidP="005E3B67">
      <w:r>
        <w:t>"</w:t>
      </w:r>
      <w:r w:rsidRPr="00116721">
        <w:rPr>
          <w:rStyle w:val="StyleBoldUnderline"/>
        </w:rPr>
        <w:t>It</w:t>
      </w:r>
      <w:r>
        <w:t xml:space="preserve"> really </w:t>
      </w:r>
      <w:r w:rsidRPr="00116721">
        <w:rPr>
          <w:rStyle w:val="StyleBoldUnderline"/>
        </w:rPr>
        <w:t>does matter where the economy is when it gets hit</w:t>
      </w:r>
      <w:r>
        <w:t xml:space="preserve"> by these shocks," said </w:t>
      </w:r>
      <w:proofErr w:type="spellStart"/>
      <w:r>
        <w:t>Zandi</w:t>
      </w:r>
      <w:proofErr w:type="spellEnd"/>
      <w:r>
        <w:t>. "If we all pull back on spending, that's a prescription for a long, painful recession," he said.</w:t>
      </w:r>
    </w:p>
    <w:p w:rsidR="005E3B67" w:rsidRDefault="005E3B67" w:rsidP="005E3B67">
      <w:r>
        <w:t>Most economists say they aren't worried that S&amp;P's downgrade makes recession more likely, although a few said any bad news at this point increases the risk.</w:t>
      </w:r>
    </w:p>
    <w:p w:rsidR="005E3B67" w:rsidRDefault="005E3B67" w:rsidP="005E3B67">
      <w:r>
        <w:t>"</w:t>
      </w:r>
      <w:r w:rsidRPr="00116721">
        <w:rPr>
          <w:rStyle w:val="StyleBoldUnderline"/>
        </w:rPr>
        <w:t>The downgrade</w:t>
      </w:r>
      <w:r>
        <w:t xml:space="preserve"> has a psychological impact in terms of </w:t>
      </w:r>
      <w:r w:rsidRPr="00116721">
        <w:rPr>
          <w:rStyle w:val="StyleBoldUnderline"/>
        </w:rPr>
        <w:t>hurt</w:t>
      </w:r>
      <w:r>
        <w:t xml:space="preserve">ing </w:t>
      </w:r>
      <w:r w:rsidRPr="00116721">
        <w:rPr>
          <w:rStyle w:val="StyleBoldUnderline"/>
        </w:rPr>
        <w:t>consumer confidence</w:t>
      </w:r>
      <w:r>
        <w:t>," said Lawrence Yun, chief economist with the National Association of Realtors.</w:t>
      </w:r>
    </w:p>
    <w:p w:rsidR="005E3B67" w:rsidRDefault="005E3B67" w:rsidP="005E3B67">
      <w:r>
        <w:t>On shakier ground</w:t>
      </w:r>
    </w:p>
    <w:p w:rsidR="005E3B67" w:rsidRDefault="005E3B67" w:rsidP="005E3B67">
      <w:r>
        <w:t>Another recession could be even worse than the last one for a few reasons.</w:t>
      </w:r>
    </w:p>
    <w:p w:rsidR="005E3B67" w:rsidRDefault="005E3B67" w:rsidP="005E3B67">
      <w:r>
        <w:t xml:space="preserve">For starters, </w:t>
      </w:r>
      <w:r w:rsidRPr="00116721">
        <w:rPr>
          <w:rStyle w:val="StyleBoldUnderline"/>
        </w:rPr>
        <w:t>the economy is more vulnerable</w:t>
      </w:r>
      <w:r>
        <w:t xml:space="preserve"> than it was in 2007 when the Great Recession began. In fact, the economy would enter the new recession much weaker than the start of any other downturn since the end of World War II.</w:t>
      </w:r>
    </w:p>
    <w:p w:rsidR="005E3B67" w:rsidRDefault="005E3B67" w:rsidP="005E3B67">
      <w:r w:rsidRPr="00116721">
        <w:rPr>
          <w:rStyle w:val="StyleBoldUnderline"/>
        </w:rPr>
        <w:t>Unemployment</w:t>
      </w:r>
      <w:r>
        <w:t xml:space="preserve"> currently </w:t>
      </w:r>
      <w:r w:rsidRPr="00116721">
        <w:rPr>
          <w:rStyle w:val="StyleBoldUnderline"/>
        </w:rPr>
        <w:t>stands at 9.1%.</w:t>
      </w:r>
      <w:r>
        <w:t xml:space="preserve"> In November 2007, the month before the start of the Great Recession, it was just 4.7%.</w:t>
      </w:r>
    </w:p>
    <w:p w:rsidR="005E3B67" w:rsidRDefault="005E3B67" w:rsidP="005E3B67">
      <w:r>
        <w:lastRenderedPageBreak/>
        <w:t>And the large number of Americans who have stopped looking for work in the last few years has left the percentage of the population with a job at a 28-year low.</w:t>
      </w:r>
    </w:p>
    <w:p w:rsidR="005E3B67" w:rsidRDefault="005E3B67" w:rsidP="005E3B67">
      <w:r w:rsidRPr="00116721">
        <w:rPr>
          <w:rStyle w:val="StyleBoldUnderline"/>
        </w:rPr>
        <w:t>Various parts of the economy</w:t>
      </w:r>
      <w:r>
        <w:t xml:space="preserve"> also </w:t>
      </w:r>
      <w:r w:rsidRPr="00116721">
        <w:rPr>
          <w:rStyle w:val="StyleBoldUnderline"/>
        </w:rPr>
        <w:t>have yet to recover</w:t>
      </w:r>
      <w:r>
        <w:t xml:space="preserve"> from the last recession and would be at serious risk of lasting damage in a new downturn.</w:t>
      </w:r>
    </w:p>
    <w:p w:rsidR="005E3B67" w:rsidRDefault="005E3B67" w:rsidP="005E3B67">
      <w:r w:rsidRPr="00116721">
        <w:rPr>
          <w:rStyle w:val="StyleBoldUnderline"/>
        </w:rPr>
        <w:t>Home values continue to lose ground and are projected to</w:t>
      </w:r>
      <w:r>
        <w:t xml:space="preserve"> continue their </w:t>
      </w:r>
      <w:r w:rsidRPr="00116721">
        <w:rPr>
          <w:rStyle w:val="StyleBoldUnderline"/>
        </w:rPr>
        <w:t>fall</w:t>
      </w:r>
      <w:r>
        <w:t>. While manufacturing has had a nice rebound in the last two years, industrial production is still 18% below pre-recession levels.</w:t>
      </w:r>
    </w:p>
    <w:p w:rsidR="005E3B67" w:rsidRDefault="005E3B67" w:rsidP="005E3B67">
      <w:r w:rsidRPr="00116721">
        <w:rPr>
          <w:rStyle w:val="StyleBoldUnderline"/>
        </w:rPr>
        <w:t>There are nearly 900 banks on the FDIC's list of troubled institutions,</w:t>
      </w:r>
      <w:r>
        <w:t xml:space="preserve"> the highest number since 1993. Only 76 banks were at risk as the Great Recession took hold.</w:t>
      </w:r>
    </w:p>
    <w:p w:rsidR="005E3B67" w:rsidRDefault="005E3B67" w:rsidP="005E3B67">
      <w:r>
        <w:t xml:space="preserve">But what has economists particularly worried is that </w:t>
      </w:r>
      <w:r w:rsidRPr="00116721">
        <w:rPr>
          <w:rStyle w:val="StyleBoldUnderline"/>
        </w:rPr>
        <w:t>the tools generally used to try to jumpstart an econom</w:t>
      </w:r>
      <w:r>
        <w:t xml:space="preserve">y teetering on the edge of recession </w:t>
      </w:r>
      <w:r w:rsidRPr="00116721">
        <w:rPr>
          <w:rStyle w:val="StyleBoldUnderline"/>
        </w:rPr>
        <w:t>aren't available</w:t>
      </w:r>
      <w:r>
        <w:t xml:space="preserve"> this time around.</w:t>
      </w:r>
    </w:p>
    <w:p w:rsidR="005E3B67" w:rsidRDefault="005E3B67" w:rsidP="005E3B67">
      <w:r>
        <w:t xml:space="preserve">"The reason we didn't go into a depression three years ago is the policy response by Congress and the Fed," said Dan </w:t>
      </w:r>
      <w:proofErr w:type="spellStart"/>
      <w:r>
        <w:t>Seiver</w:t>
      </w:r>
      <w:proofErr w:type="spellEnd"/>
      <w:r>
        <w:t>, a finance professor at San Diego State University. "We won't see that this time."</w:t>
      </w:r>
    </w:p>
    <w:p w:rsidR="005E3B67" w:rsidRPr="00116721" w:rsidRDefault="005E3B67" w:rsidP="005E3B67">
      <w:pPr>
        <w:rPr>
          <w:b/>
          <w:bCs/>
          <w:u w:val="single"/>
        </w:rPr>
      </w:pPr>
      <w:r>
        <w:t xml:space="preserve">Three times between 2008 and 2010, Congress approved massive spending or temporary tax cuts to try to stimulate the economy. But fresh from the bruising debt ceiling battle and credit rating downgrade, and with elections looming, </w:t>
      </w:r>
      <w:r w:rsidRPr="00116721">
        <w:rPr>
          <w:rStyle w:val="StyleBoldUnderline"/>
        </w:rPr>
        <w:t>the federal government has shown little inclination to move in that direction.</w:t>
      </w:r>
    </w:p>
    <w:p w:rsidR="005E3B67" w:rsidRDefault="005E3B67" w:rsidP="005E3B67">
      <w:pPr>
        <w:rPr>
          <w:rStyle w:val="StyleBoldUnderline"/>
        </w:rPr>
      </w:pPr>
      <w:r>
        <w:t xml:space="preserve">So </w:t>
      </w:r>
      <w:r w:rsidRPr="00116721">
        <w:rPr>
          <w:rStyle w:val="StyleBoldUnderline"/>
        </w:rPr>
        <w:t>this new recession would likely have</w:t>
      </w:r>
      <w:r>
        <w:t xml:space="preserve"> virtually </w:t>
      </w:r>
      <w:r w:rsidRPr="00116721">
        <w:rPr>
          <w:rStyle w:val="StyleBoldUnderline"/>
        </w:rPr>
        <w:t>no policy effort to counteract it.</w:t>
      </w:r>
    </w:p>
    <w:p w:rsidR="005E3B67" w:rsidRDefault="005E3B67" w:rsidP="005E3B67">
      <w:pPr>
        <w:rPr>
          <w:rStyle w:val="StyleBoldUnderline"/>
        </w:rPr>
      </w:pPr>
    </w:p>
    <w:p w:rsidR="00981811" w:rsidRDefault="00981811" w:rsidP="00D52968">
      <w:pPr>
        <w:pStyle w:val="Heading1"/>
      </w:pPr>
    </w:p>
    <w:p w:rsidR="00981811" w:rsidRDefault="00981811" w:rsidP="00D52968">
      <w:pPr>
        <w:pStyle w:val="Heading1"/>
      </w:pPr>
      <w:r>
        <w:lastRenderedPageBreak/>
        <w:t>*</w:t>
      </w:r>
      <w:proofErr w:type="spellStart"/>
      <w:r>
        <w:t>Neg</w:t>
      </w:r>
      <w:proofErr w:type="spellEnd"/>
      <w:r>
        <w:t>*</w:t>
      </w:r>
    </w:p>
    <w:p w:rsidR="00D52968" w:rsidRPr="004F0DFB" w:rsidRDefault="00D52968" w:rsidP="00D52968">
      <w:pPr>
        <w:pStyle w:val="Heading1"/>
      </w:pPr>
      <w:r>
        <w:lastRenderedPageBreak/>
        <w:t>No impact</w:t>
      </w:r>
    </w:p>
    <w:p w:rsidR="00D52968" w:rsidRPr="00D663DC" w:rsidRDefault="00D52968" w:rsidP="00D52968">
      <w:pPr>
        <w:pStyle w:val="Heading4"/>
      </w:pPr>
      <w:r>
        <w:t>Economic decline empirically doesn’t cause great power wars – global integration checks</w:t>
      </w:r>
    </w:p>
    <w:p w:rsidR="00D52968" w:rsidRDefault="00D52968" w:rsidP="00D52968">
      <w:r w:rsidRPr="00203839">
        <w:rPr>
          <w:rStyle w:val="StyleStyleBold12pt"/>
        </w:rPr>
        <w:t xml:space="preserve">Barnett, senior managing director of </w:t>
      </w:r>
      <w:proofErr w:type="spellStart"/>
      <w:r w:rsidRPr="00203839">
        <w:rPr>
          <w:rStyle w:val="StyleStyleBold12pt"/>
        </w:rPr>
        <w:t>Enterra</w:t>
      </w:r>
      <w:proofErr w:type="spellEnd"/>
      <w:r w:rsidRPr="00203839">
        <w:rPr>
          <w:rStyle w:val="StyleStyleBold12pt"/>
        </w:rPr>
        <w:t xml:space="preserve"> Solutions, 9</w:t>
      </w:r>
    </w:p>
    <w:p w:rsidR="00D52968" w:rsidRDefault="00D52968" w:rsidP="00D52968">
      <w:r>
        <w:t>[Thomas P.M., August 24, World Politics Review, “</w:t>
      </w:r>
      <w:r w:rsidRPr="00203839">
        <w:t xml:space="preserve">The New Rules: Security Remains Stable </w:t>
      </w:r>
      <w:proofErr w:type="gramStart"/>
      <w:r w:rsidRPr="00203839">
        <w:t>Amid</w:t>
      </w:r>
      <w:proofErr w:type="gramEnd"/>
      <w:r w:rsidRPr="00203839">
        <w:t xml:space="preserve"> Financial Crisis</w:t>
      </w:r>
      <w:r>
        <w:t xml:space="preserve">,” </w:t>
      </w:r>
      <w:hyperlink r:id="rId19" w:history="1">
        <w:r w:rsidRPr="00990B4D">
          <w:rPr>
            <w:rStyle w:val="Hyperlink"/>
          </w:rPr>
          <w:t>http://www.worldpoliticsreview.com/articles/4213/the-new-rules-security-remains-stable-amid-financial-crisis</w:t>
        </w:r>
      </w:hyperlink>
      <w:r>
        <w:t>, accessed 7-13-13, UR]</w:t>
      </w:r>
    </w:p>
    <w:p w:rsidR="00E67487" w:rsidRDefault="00E67487" w:rsidP="00D52968"/>
    <w:p w:rsidR="00D52968" w:rsidRDefault="00D52968" w:rsidP="00D52968">
      <w:r>
        <w:t xml:space="preserve">Can we say that the world has suffered a distinct shift to political radicalism as a result of the economic crisis? </w:t>
      </w:r>
    </w:p>
    <w:p w:rsidR="00D52968" w:rsidRDefault="00D52968" w:rsidP="00D52968">
      <w:r>
        <w:t xml:space="preserve">Indeed, no. </w:t>
      </w:r>
      <w:r w:rsidRPr="008445CE">
        <w:rPr>
          <w:rStyle w:val="StyleBoldUnderline"/>
        </w:rPr>
        <w:t>The world's major economies remain governed by center-left or center-right political factions that remain decidedly friendly to both markets and trade</w:t>
      </w:r>
      <w:r>
        <w:t xml:space="preserve">. In the short run, </w:t>
      </w:r>
      <w:r w:rsidRPr="008445CE">
        <w:rPr>
          <w:rStyle w:val="StyleBoldUnderline"/>
        </w:rPr>
        <w:t>there were attempts across the board to insulate economies from immediate</w:t>
      </w:r>
      <w:r>
        <w:t xml:space="preserve"> damage (in effect, as much protectionism as allowed under current trade rules), </w:t>
      </w:r>
      <w:r w:rsidRPr="008445CE">
        <w:rPr>
          <w:rStyle w:val="StyleBoldUnderline"/>
        </w:rPr>
        <w:t>but there was no great slide into "trade wars.</w:t>
      </w:r>
      <w:r>
        <w:t xml:space="preserve">" Instead, the World Trade Organization is functioning as it was designed to function, and regional efforts toward free-trade agreements have not slowed. </w:t>
      </w:r>
    </w:p>
    <w:p w:rsidR="00D52968" w:rsidRDefault="00D52968" w:rsidP="00D52968">
      <w:r>
        <w:t xml:space="preserve">Can we say Islamic radicalism was inflamed by the economic crisis? </w:t>
      </w:r>
    </w:p>
    <w:p w:rsidR="00D52968" w:rsidRDefault="00D52968" w:rsidP="00D52968">
      <w:r>
        <w:t xml:space="preserve">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p>
    <w:p w:rsidR="00D52968" w:rsidRDefault="00D52968" w:rsidP="00D52968">
      <w:r>
        <w:t xml:space="preserve">At the end of the day, </w:t>
      </w:r>
      <w:r w:rsidRPr="001A2280">
        <w:rPr>
          <w:rStyle w:val="StyleBoldUnderline"/>
        </w:rPr>
        <w:t>the economic crisis did not prove to be sufficiently frightening to provoke major economies into establishing global regulatory schemes</w:t>
      </w:r>
      <w:r>
        <w:t xml:space="preserve">, even as it has sparked a spirited -- and much needed, as I argued last week -- discussion of the continuing viability of the U.S. dollar as the world's primary reserve currency. Naturally, </w:t>
      </w:r>
      <w:r w:rsidRPr="001A2280">
        <w:rPr>
          <w:rStyle w:val="StyleBoldUnderline"/>
        </w:rPr>
        <w:t xml:space="preserve">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w:t>
      </w:r>
      <w:r>
        <w:t>Frankly, I don't welcome a world in which America's fiscal profligacy goes undisciplined, so bring it on -- please!</w:t>
      </w:r>
    </w:p>
    <w:p w:rsidR="00D52968" w:rsidRDefault="00D52968" w:rsidP="00D52968"/>
    <w:p w:rsidR="00D52968" w:rsidRDefault="00D52968" w:rsidP="00D52968">
      <w:pPr>
        <w:pStyle w:val="Heading4"/>
      </w:pPr>
      <w:r>
        <w:t>Causal chains that link economic decline to great power war are factually and empirically untrue</w:t>
      </w:r>
    </w:p>
    <w:p w:rsidR="00D52968" w:rsidRDefault="00D52968" w:rsidP="00D52968">
      <w:r w:rsidRPr="00205BC8">
        <w:rPr>
          <w:rStyle w:val="StyleStyleBold12pt"/>
        </w:rPr>
        <w:t xml:space="preserve">Ferguson, Harvard University Laurence A. </w:t>
      </w:r>
      <w:proofErr w:type="spellStart"/>
      <w:r w:rsidRPr="00205BC8">
        <w:rPr>
          <w:rStyle w:val="StyleStyleBold12pt"/>
        </w:rPr>
        <w:t>Tisch</w:t>
      </w:r>
      <w:proofErr w:type="spellEnd"/>
      <w:r w:rsidRPr="00205BC8">
        <w:rPr>
          <w:rStyle w:val="StyleStyleBold12pt"/>
        </w:rPr>
        <w:t xml:space="preserve"> History Professor, 6</w:t>
      </w:r>
    </w:p>
    <w:p w:rsidR="00D52968" w:rsidRDefault="00D52968" w:rsidP="00D52968">
      <w:r>
        <w:t xml:space="preserve">[Niall, </w:t>
      </w:r>
      <w:r w:rsidRPr="000934DE">
        <w:t>Senior Fellow at the Hoover Institution at Stanford University</w:t>
      </w:r>
      <w:r>
        <w:t>, September/October 2006, Council on Foreign Relations, Foreign Affairs vol. 85 issue 5, pp. 62-63, “</w:t>
      </w:r>
      <w:r w:rsidRPr="00205BC8">
        <w:t>The Next War of the World</w:t>
      </w:r>
      <w:r>
        <w:t>,” accessed 7-13-13, UR]</w:t>
      </w:r>
    </w:p>
    <w:p w:rsidR="00E67487" w:rsidRDefault="00E67487" w:rsidP="00D52968"/>
    <w:p w:rsidR="00D52968" w:rsidRPr="00502714" w:rsidRDefault="00D52968" w:rsidP="00D52968">
      <w:pPr>
        <w:rPr>
          <w:rStyle w:val="StyleBoldUnderline"/>
        </w:rPr>
      </w:pPr>
      <w:r>
        <w:t xml:space="preserve">Nor can economic crises explain the bloodshed. What may be the </w:t>
      </w:r>
      <w:r w:rsidRPr="00502714">
        <w:rPr>
          <w:rStyle w:val="StyleBoldUnderline"/>
        </w:rPr>
        <w:t>most familiar causal chain</w:t>
      </w:r>
      <w:r>
        <w:rPr>
          <w:rStyle w:val="StyleBoldUnderline"/>
        </w:rPr>
        <w:t xml:space="preserve"> </w:t>
      </w:r>
      <w:r w:rsidRPr="00502714">
        <w:rPr>
          <w:rStyle w:val="StyleBoldUnderline"/>
        </w:rPr>
        <w:t>in modern historiography links the Great Depression to the rise of fascism and the</w:t>
      </w:r>
      <w:r>
        <w:rPr>
          <w:rStyle w:val="StyleBoldUnderline"/>
        </w:rPr>
        <w:t xml:space="preserve"> </w:t>
      </w:r>
      <w:r w:rsidRPr="00502714">
        <w:rPr>
          <w:rStyle w:val="StyleBoldUnderline"/>
        </w:rPr>
        <w:t>outbreak of World War II</w:t>
      </w:r>
      <w:r>
        <w:t xml:space="preserve">. But </w:t>
      </w:r>
      <w:r w:rsidRPr="00502714">
        <w:rPr>
          <w:rStyle w:val="StyleBoldUnderline"/>
        </w:rPr>
        <w:t xml:space="preserve">that </w:t>
      </w:r>
      <w:r>
        <w:t xml:space="preserve">simple </w:t>
      </w:r>
      <w:r w:rsidRPr="00502714">
        <w:rPr>
          <w:rStyle w:val="StyleBoldUnderline"/>
        </w:rPr>
        <w:t>story leaves too much out. Nazi Germany started</w:t>
      </w:r>
      <w:r>
        <w:rPr>
          <w:rStyle w:val="StyleBoldUnderline"/>
        </w:rPr>
        <w:t xml:space="preserve"> </w:t>
      </w:r>
      <w:r w:rsidRPr="00502714">
        <w:rPr>
          <w:rStyle w:val="StyleBoldUnderline"/>
        </w:rPr>
        <w:t>the war in Europe only after its economy had recovered. Not all the countries affected by</w:t>
      </w:r>
      <w:r>
        <w:rPr>
          <w:rStyle w:val="StyleBoldUnderline"/>
        </w:rPr>
        <w:t xml:space="preserve"> </w:t>
      </w:r>
      <w:r w:rsidRPr="00502714">
        <w:rPr>
          <w:rStyle w:val="StyleBoldUnderline"/>
        </w:rPr>
        <w:t>the Great Depression were taken over by fascist regimes, nor did all such regimes start</w:t>
      </w:r>
      <w:r>
        <w:rPr>
          <w:rStyle w:val="StyleBoldUnderline"/>
        </w:rPr>
        <w:t xml:space="preserve"> </w:t>
      </w:r>
      <w:r w:rsidRPr="00502714">
        <w:rPr>
          <w:rStyle w:val="StyleBoldUnderline"/>
        </w:rPr>
        <w:t xml:space="preserve">wars of aggression. </w:t>
      </w:r>
      <w:r>
        <w:t xml:space="preserve">In fact, </w:t>
      </w:r>
      <w:r w:rsidRPr="00502714">
        <w:rPr>
          <w:rStyle w:val="StyleBoldUnderline"/>
        </w:rPr>
        <w:t>no general relationship between economics and conflict is</w:t>
      </w:r>
      <w:r>
        <w:rPr>
          <w:rStyle w:val="StyleBoldUnderline"/>
        </w:rPr>
        <w:t xml:space="preserve"> </w:t>
      </w:r>
      <w:r w:rsidRPr="00502714">
        <w:rPr>
          <w:rStyle w:val="StyleBoldUnderline"/>
        </w:rPr>
        <w:t>discernible</w:t>
      </w:r>
      <w:r>
        <w:t xml:space="preserve"> for the century as a whole. </w:t>
      </w:r>
      <w:r w:rsidRPr="00502714">
        <w:rPr>
          <w:rStyle w:val="StyleBoldUnderline"/>
        </w:rPr>
        <w:t xml:space="preserve">Some wars came after </w:t>
      </w:r>
      <w:r w:rsidRPr="00502714">
        <w:rPr>
          <w:rStyle w:val="StyleBoldUnderline"/>
        </w:rPr>
        <w:lastRenderedPageBreak/>
        <w:t>periods of growth, others</w:t>
      </w:r>
      <w:r>
        <w:rPr>
          <w:rStyle w:val="StyleBoldUnderline"/>
        </w:rPr>
        <w:t xml:space="preserve"> </w:t>
      </w:r>
      <w:r w:rsidRPr="00502714">
        <w:rPr>
          <w:rStyle w:val="StyleBoldUnderline"/>
        </w:rPr>
        <w:t>were the causes rather than the consequences of economic catastrophe, and some severe</w:t>
      </w:r>
      <w:r>
        <w:rPr>
          <w:rStyle w:val="StyleBoldUnderline"/>
        </w:rPr>
        <w:t xml:space="preserve"> </w:t>
      </w:r>
      <w:r w:rsidRPr="00502714">
        <w:rPr>
          <w:rStyle w:val="StyleBoldUnderline"/>
        </w:rPr>
        <w:t>economic crises were not followed by wars.</w:t>
      </w:r>
    </w:p>
    <w:p w:rsidR="00D52968" w:rsidRPr="00502714" w:rsidRDefault="00D52968" w:rsidP="00D52968">
      <w:pPr>
        <w:rPr>
          <w:rStyle w:val="StyleBoldUnderline"/>
        </w:rPr>
      </w:pPr>
      <w:r>
        <w:t xml:space="preserve">Many trace responsibility for the butchery to extreme ideologies. The Marxist historian Eric </w:t>
      </w:r>
      <w:proofErr w:type="spellStart"/>
      <w:r>
        <w:t>Hobsbawm</w:t>
      </w:r>
      <w:proofErr w:type="spellEnd"/>
      <w:r>
        <w:t xml:space="preserve"> calls the years between 1914 and 1991 "an era of religious wars" but argues that "the most militant and bloodthirsty religions were secular ideologies." At the other end of the political spectrum, the conservative historian Paul Johnson blames the violence on "the rise of moral relativism, the decline of personal responsibility [and] the repudiation of Judeo-Christian values." But</w:t>
      </w:r>
      <w:r w:rsidRPr="00502714">
        <w:rPr>
          <w:rStyle w:val="StyleBoldUnderline"/>
        </w:rPr>
        <w:t xml:space="preserve"> the rise of new ideologies or the decline of old values cannot be regarded as causes of violence in their own right. Extreme belief systems</w:t>
      </w:r>
      <w:r>
        <w:t xml:space="preserve">, such as anti-Semitism, </w:t>
      </w:r>
      <w:r w:rsidRPr="00502714">
        <w:rPr>
          <w:rStyle w:val="StyleBoldUnderline"/>
        </w:rPr>
        <w:t>have existed for most of modern history, but only at certain times and in certain places have they been widely embraced and translated into violence.</w:t>
      </w:r>
    </w:p>
    <w:p w:rsidR="00D52968" w:rsidRDefault="00D52968" w:rsidP="00D52968"/>
    <w:p w:rsidR="00D52968" w:rsidRDefault="00D52968" w:rsidP="00D52968">
      <w:pPr>
        <w:pStyle w:val="Heading4"/>
      </w:pPr>
      <w:r>
        <w:t xml:space="preserve">No major violence empirically results from economic crashes </w:t>
      </w:r>
    </w:p>
    <w:p w:rsidR="00D52968" w:rsidRPr="003C0464" w:rsidRDefault="00D52968" w:rsidP="00D52968">
      <w:pPr>
        <w:rPr>
          <w:rStyle w:val="StyleStyleBold12pt"/>
        </w:rPr>
      </w:pPr>
      <w:proofErr w:type="spellStart"/>
      <w:r w:rsidRPr="003C0464">
        <w:rPr>
          <w:rStyle w:val="StyleStyleBold12pt"/>
        </w:rPr>
        <w:t>Naím</w:t>
      </w:r>
      <w:proofErr w:type="spellEnd"/>
      <w:r w:rsidRPr="003C0464">
        <w:rPr>
          <w:rStyle w:val="StyleStyleBold12pt"/>
        </w:rPr>
        <w:t>, Editor-in-Chief of Foreign Policy, 10</w:t>
      </w:r>
    </w:p>
    <w:p w:rsidR="00D52968" w:rsidRDefault="00D52968" w:rsidP="00D52968">
      <w:r>
        <w:t>[</w:t>
      </w:r>
      <w:proofErr w:type="spellStart"/>
      <w:r w:rsidRPr="003C0464">
        <w:t>Moisés</w:t>
      </w:r>
      <w:proofErr w:type="spellEnd"/>
      <w:r>
        <w:t xml:space="preserve">, January/February, Foreign Policy, “It Didn’t Happen,” </w:t>
      </w:r>
      <w:hyperlink r:id="rId20" w:history="1">
        <w:r w:rsidRPr="00990B4D">
          <w:rPr>
            <w:rStyle w:val="Hyperlink"/>
          </w:rPr>
          <w:t>http://www.foreignpolicy.com/articles/2010/01/04/it_didnt_happen?wp_login_redirect=0</w:t>
        </w:r>
      </w:hyperlink>
      <w:r>
        <w:t>, accessed 7-13-13, UR]</w:t>
      </w:r>
    </w:p>
    <w:p w:rsidR="00D52968" w:rsidRDefault="00D52968" w:rsidP="00D52968"/>
    <w:p w:rsidR="00D52968" w:rsidRDefault="00D52968" w:rsidP="00D52968">
      <w:r w:rsidRPr="004F0DFB">
        <w:t xml:space="preserve">Just a few months ago, the consensus among influential thinkers was that the economic crisis would unleash a wave of geopolitical plagues. </w:t>
      </w:r>
      <w:r w:rsidRPr="004F0DFB">
        <w:rPr>
          <w:rStyle w:val="StyleBoldUnderline"/>
        </w:rPr>
        <w:t>Xenophobic outbursts, civil wars, collapsing currencies, protectionism, international conflicts, and street riots</w:t>
      </w:r>
      <w:r w:rsidRPr="004F0DFB">
        <w:t xml:space="preserve"> were only some of the dire consequences expected by the experts.</w:t>
      </w:r>
    </w:p>
    <w:p w:rsidR="00D52968" w:rsidRPr="004F0DFB" w:rsidRDefault="00D52968" w:rsidP="00D52968">
      <w:pPr>
        <w:rPr>
          <w:rStyle w:val="StyleBoldUnderline"/>
        </w:rPr>
      </w:pPr>
      <w:r>
        <w:t xml:space="preserve">It </w:t>
      </w:r>
      <w:r w:rsidRPr="004F0DFB">
        <w:rPr>
          <w:rStyle w:val="StyleBoldUnderline"/>
        </w:rPr>
        <w:t>didn't happen. Although the crash did cause severe economic damage</w:t>
      </w:r>
      <w:r>
        <w:t xml:space="preserve"> and widespread human suffering, and though the world did change in important ways for the worse -- the International Monetary Fund, for example, estimates that the global economy's new and permanent trajectory is a 10 percent lower rate of GDP growth than before the crisis -- </w:t>
      </w:r>
      <w:r w:rsidRPr="004F0DFB">
        <w:rPr>
          <w:rStyle w:val="StyleBoldUnderline"/>
        </w:rPr>
        <w:t xml:space="preserve">the scary predictions </w:t>
      </w:r>
      <w:r w:rsidRPr="004F0DFB">
        <w:t>for the most part</w:t>
      </w:r>
      <w:r w:rsidRPr="004F0DFB">
        <w:rPr>
          <w:rStyle w:val="StyleBoldUnderline"/>
        </w:rPr>
        <w:t xml:space="preserve"> failed to materialize.</w:t>
      </w:r>
    </w:p>
    <w:p w:rsidR="00D52968" w:rsidRDefault="00D52968" w:rsidP="00D52968">
      <w:r>
        <w:t>Sadly</w:t>
      </w:r>
      <w:r w:rsidRPr="004F0DFB">
        <w:rPr>
          <w:rStyle w:val="StyleBoldUnderline"/>
        </w:rPr>
        <w:t>, the same experts who failed to foresee the economic crisis were also blindsided by the speed of the recovery</w:t>
      </w:r>
      <w:r>
        <w:t>. More than a year into the crisis, we now know just how off they were. From telling us about the imminent collapse of the international financial system to prophecies of a 10-year recession, here are six of the most common predictions about the crisis that have been proven wrong:</w:t>
      </w:r>
    </w:p>
    <w:p w:rsidR="00D52968" w:rsidRDefault="00D52968" w:rsidP="00D52968">
      <w:r>
        <w:t>The international financial system will collapse.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w:t>
      </w:r>
    </w:p>
    <w:p w:rsidR="00D52968" w:rsidRDefault="00D52968" w:rsidP="00D52968">
      <w:r w:rsidRPr="004F0DFB">
        <w:rPr>
          <w:rStyle w:val="StyleBoldUnderline"/>
        </w:rPr>
        <w:t>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w:t>
      </w:r>
      <w:r>
        <w:t xml:space="preserve"> Even today, the financial system is still frail, banks are still failing, credit is scarce, and risks abound. But the financial system is working, and the perception that it is too unsafe to use or that it can suddenly crash out of existence has largely dissipated.</w:t>
      </w:r>
    </w:p>
    <w:p w:rsidR="00D52968" w:rsidRDefault="00D52968" w:rsidP="00D52968"/>
    <w:p w:rsidR="00D52968" w:rsidRDefault="00D52968" w:rsidP="00D52968">
      <w:pPr>
        <w:pStyle w:val="Heading4"/>
      </w:pPr>
      <w:r>
        <w:t>Economic shocks have no effect on global peace – your authors assume biased studies</w:t>
      </w:r>
    </w:p>
    <w:p w:rsidR="00D52968" w:rsidRDefault="00D52968" w:rsidP="00D52968">
      <w:proofErr w:type="spellStart"/>
      <w:r w:rsidRPr="00205BC8">
        <w:rPr>
          <w:rStyle w:val="StyleStyleBold12pt"/>
        </w:rPr>
        <w:t>Bazzi</w:t>
      </w:r>
      <w:proofErr w:type="spellEnd"/>
      <w:r w:rsidRPr="00205BC8">
        <w:rPr>
          <w:rStyle w:val="StyleStyleBold12pt"/>
        </w:rPr>
        <w:t xml:space="preserve">, </w:t>
      </w:r>
      <w:r>
        <w:rPr>
          <w:rStyle w:val="StyleStyleBold12pt"/>
        </w:rPr>
        <w:t>UC San Diego Department of Economics PhD, and</w:t>
      </w:r>
      <w:r w:rsidRPr="00205BC8">
        <w:rPr>
          <w:rStyle w:val="StyleStyleBold12pt"/>
        </w:rPr>
        <w:t xml:space="preserve"> </w:t>
      </w:r>
      <w:proofErr w:type="spellStart"/>
      <w:r w:rsidRPr="00205BC8">
        <w:rPr>
          <w:rStyle w:val="StyleStyleBold12pt"/>
        </w:rPr>
        <w:t>Blattman</w:t>
      </w:r>
      <w:proofErr w:type="spellEnd"/>
      <w:r w:rsidRPr="00205BC8">
        <w:rPr>
          <w:rStyle w:val="StyleStyleBold12pt"/>
        </w:rPr>
        <w:t xml:space="preserve">, </w:t>
      </w:r>
      <w:r>
        <w:rPr>
          <w:rStyle w:val="StyleStyleBold12pt"/>
        </w:rPr>
        <w:t>Yale Departments of Political Science and Econ Assistant Professor</w:t>
      </w:r>
      <w:r w:rsidRPr="00205BC8">
        <w:rPr>
          <w:rStyle w:val="StyleStyleBold12pt"/>
        </w:rPr>
        <w:t>, 11</w:t>
      </w:r>
    </w:p>
    <w:p w:rsidR="00D52968" w:rsidRDefault="00D52968" w:rsidP="00D52968">
      <w:r>
        <w:lastRenderedPageBreak/>
        <w:t xml:space="preserve">[Samuel and Christopher, December 1, Center for Global Development, “Economic Shocks and Conflict: The (Absence of?) Evidence from Commodity Prices,” </w:t>
      </w:r>
      <w:hyperlink r:id="rId21" w:history="1">
        <w:r w:rsidRPr="00990B4D">
          <w:rPr>
            <w:rStyle w:val="Hyperlink"/>
          </w:rPr>
          <w:t>http://www.cgdev.org/sites/default/files/1425755_file_Bazzi_Blattman_price_shocks_FINAL.pdf</w:t>
        </w:r>
      </w:hyperlink>
      <w:r>
        <w:t>, accessed 7-13-13, UR]</w:t>
      </w:r>
    </w:p>
    <w:p w:rsidR="00D52968" w:rsidRDefault="00D52968" w:rsidP="00D52968"/>
    <w:p w:rsidR="00D52968" w:rsidRDefault="00D52968" w:rsidP="00D52968">
      <w:r>
        <w:t xml:space="preserve">Ultimately, however, the fact that </w:t>
      </w:r>
      <w:r w:rsidRPr="00782DD9">
        <w:rPr>
          <w:rStyle w:val="StyleBoldUnderline"/>
        </w:rPr>
        <w:t>com</w:t>
      </w:r>
      <w:r w:rsidRPr="000863AE">
        <w:rPr>
          <w:rStyle w:val="StyleBoldUnderline"/>
        </w:rPr>
        <w:t>modity price shocks have no discernible effect on new conflict onsets</w:t>
      </w:r>
      <w:r>
        <w:t xml:space="preserve">, but some effect on ongoing conflict, suggests that </w:t>
      </w:r>
      <w:r w:rsidRPr="000863AE">
        <w:rPr>
          <w:rStyle w:val="StyleBoldUnderline"/>
        </w:rPr>
        <w:t xml:space="preserve">political stability might be less sensitive to income or temporary shocks than generally be- </w:t>
      </w:r>
      <w:proofErr w:type="spellStart"/>
      <w:r w:rsidRPr="000863AE">
        <w:rPr>
          <w:rStyle w:val="StyleBoldUnderline"/>
        </w:rPr>
        <w:t>lieved</w:t>
      </w:r>
      <w:proofErr w:type="spellEnd"/>
      <w:r>
        <w:t>. One possibility is that successfully mounting an insurgency is no easy task. It comes with considerable risk, costs, and coordination challenges.</w:t>
      </w:r>
    </w:p>
    <w:p w:rsidR="00D52968" w:rsidRDefault="00D52968" w:rsidP="00D52968">
      <w:r>
        <w:t xml:space="preserve">Another possibility is that the counterfactual is still conflict onset. </w:t>
      </w:r>
      <w:r w:rsidRPr="00782DD9">
        <w:rPr>
          <w:rStyle w:val="StyleBoldUnderline"/>
        </w:rPr>
        <w:t>In poor and fragile nations, income shocks of one type or another are ubiquitous. If a nation is so fragile that a change in prices could lead to war, then other shocks may trigger war even in the absence of a price shock.</w:t>
      </w:r>
      <w:r>
        <w:t xml:space="preserve"> The same argument has been made in debunking the myth that price shocks led to fiscal collapse and low growth in developing nations in the 1980s.19</w:t>
      </w:r>
    </w:p>
    <w:p w:rsidR="00D52968" w:rsidRDefault="00D52968" w:rsidP="00D52968">
      <w:r>
        <w:t>B. A general problem of publication bias?</w:t>
      </w:r>
    </w:p>
    <w:p w:rsidR="00D52968" w:rsidRDefault="00D52968" w:rsidP="00D52968">
      <w:r>
        <w:t>More generally</w:t>
      </w:r>
      <w:r w:rsidRPr="00782DD9">
        <w:rPr>
          <w:rStyle w:val="StyleBoldUnderline"/>
        </w:rPr>
        <w:t xml:space="preserve">, these findings should heighten our concern with publication bias in the con- </w:t>
      </w:r>
      <w:proofErr w:type="spellStart"/>
      <w:r w:rsidRPr="00782DD9">
        <w:rPr>
          <w:rStyle w:val="StyleBoldUnderline"/>
        </w:rPr>
        <w:t>flict</w:t>
      </w:r>
      <w:proofErr w:type="spellEnd"/>
      <w:r w:rsidRPr="00782DD9">
        <w:rPr>
          <w:rStyle w:val="StyleBoldUnderline"/>
        </w:rPr>
        <w:t xml:space="preserve"> literature. </w:t>
      </w:r>
      <w:r>
        <w:t xml:space="preserve">Our results run against a number of published results on commodity shocks and conflict, mainly </w:t>
      </w:r>
      <w:r w:rsidRPr="00782DD9">
        <w:rPr>
          <w:rStyle w:val="StyleBoldUnderline"/>
        </w:rPr>
        <w:t xml:space="preserve">because of select samples, misspecification, </w:t>
      </w:r>
      <w:r w:rsidRPr="00782DD9">
        <w:t>and</w:t>
      </w:r>
      <w:r w:rsidRPr="00782DD9">
        <w:rPr>
          <w:rStyle w:val="StyleBoldUnderline"/>
        </w:rPr>
        <w:t xml:space="preserve"> sensitivity to model </w:t>
      </w:r>
      <w:proofErr w:type="spellStart"/>
      <w:r w:rsidRPr="00782DD9">
        <w:rPr>
          <w:rStyle w:val="StyleBoldUnderline"/>
        </w:rPr>
        <w:t>assump</w:t>
      </w:r>
      <w:proofErr w:type="spellEnd"/>
      <w:r w:rsidRPr="00782DD9">
        <w:rPr>
          <w:rStyle w:val="StyleBoldUnderline"/>
        </w:rPr>
        <w:t xml:space="preserve">- </w:t>
      </w:r>
      <w:proofErr w:type="spellStart"/>
      <w:r w:rsidRPr="00782DD9">
        <w:rPr>
          <w:rStyle w:val="StyleBoldUnderline"/>
        </w:rPr>
        <w:t>tions</w:t>
      </w:r>
      <w:proofErr w:type="spellEnd"/>
      <w:r w:rsidRPr="00782DD9">
        <w:rPr>
          <w:rStyle w:val="StyleBoldUnderline"/>
        </w:rPr>
        <w:t>, and</w:t>
      </w:r>
      <w:r w:rsidRPr="00782DD9">
        <w:t>, most importantly,</w:t>
      </w:r>
      <w:r w:rsidRPr="00782DD9">
        <w:rPr>
          <w:rStyle w:val="StyleBoldUnderline"/>
        </w:rPr>
        <w:t xml:space="preserve"> alternative measures of instability.</w:t>
      </w:r>
    </w:p>
    <w:p w:rsidR="00D52968" w:rsidRPr="00782DD9" w:rsidRDefault="00D52968" w:rsidP="00D52968">
      <w:pPr>
        <w:rPr>
          <w:rStyle w:val="StyleBoldUnderline"/>
        </w:rPr>
      </w:pPr>
      <w:r>
        <w:t xml:space="preserve">Across the social and hard sciences, there is a concern that the majority of published research findings are false (e.g. Gerber et al. 2001). Ioannidis (2005) demonstrates that a published find- </w:t>
      </w:r>
      <w:proofErr w:type="spellStart"/>
      <w:r>
        <w:t>ing</w:t>
      </w:r>
      <w:proofErr w:type="spellEnd"/>
      <w:r>
        <w:t xml:space="preserve"> is less likely to be true when there is a greater number and lesser pre-selection of tested </w:t>
      </w:r>
      <w:proofErr w:type="spellStart"/>
      <w:r>
        <w:t>rela</w:t>
      </w:r>
      <w:proofErr w:type="spellEnd"/>
      <w:r>
        <w:t xml:space="preserve">- </w:t>
      </w:r>
      <w:proofErr w:type="spellStart"/>
      <w:r>
        <w:t>tionships</w:t>
      </w:r>
      <w:proofErr w:type="spellEnd"/>
      <w:r>
        <w:t xml:space="preserve">; there is greater flexibility in designs, definitions, outcomes, and models; and when more teams are involved in the chase of statistical significance. The cross-national study of con- </w:t>
      </w:r>
      <w:proofErr w:type="spellStart"/>
      <w:r>
        <w:t>flict</w:t>
      </w:r>
      <w:proofErr w:type="spellEnd"/>
      <w:r>
        <w:t xml:space="preserve"> is an extreme case of all these. Most worryingly, </w:t>
      </w:r>
      <w:r w:rsidRPr="00782DD9">
        <w:rPr>
          <w:rStyle w:val="StyleBoldUnderline"/>
        </w:rPr>
        <w:t>almost no paper looks at alternative de- pendent variables or publishes systematic robustness checks.</w:t>
      </w:r>
      <w:r>
        <w:t xml:space="preserve"> </w:t>
      </w:r>
      <w:proofErr w:type="spellStart"/>
      <w:r>
        <w:t>Hegre</w:t>
      </w:r>
      <w:proofErr w:type="spellEnd"/>
      <w:r>
        <w:t xml:space="preserve"> and </w:t>
      </w:r>
      <w:proofErr w:type="spellStart"/>
      <w:r>
        <w:t>Sambanis</w:t>
      </w:r>
      <w:proofErr w:type="spellEnd"/>
      <w:r>
        <w:t xml:space="preserve"> (2006) have shown that </w:t>
      </w:r>
      <w:r w:rsidRPr="00782DD9">
        <w:rPr>
          <w:rStyle w:val="StyleBoldUnderline"/>
        </w:rPr>
        <w:t xml:space="preserve">the majority of published conflict results are fragile, though they focus on time- invariant </w:t>
      </w:r>
      <w:proofErr w:type="spellStart"/>
      <w:r w:rsidRPr="00782DD9">
        <w:rPr>
          <w:rStyle w:val="StyleBoldUnderline"/>
        </w:rPr>
        <w:t>regressors</w:t>
      </w:r>
      <w:proofErr w:type="spellEnd"/>
      <w:r w:rsidRPr="00782DD9">
        <w:rPr>
          <w:rStyle w:val="StyleBoldUnderline"/>
        </w:rPr>
        <w:t xml:space="preserve"> and not the time-varying shocks that have grown in popularity.</w:t>
      </w:r>
    </w:p>
    <w:p w:rsidR="00D52968" w:rsidRDefault="00D52968" w:rsidP="00D52968">
      <w:r>
        <w:t xml:space="preserve">We are also concerned there is a “file drawer problem” (Rosenthal 1979). Consider this </w:t>
      </w:r>
      <w:proofErr w:type="spellStart"/>
      <w:r>
        <w:t>deci</w:t>
      </w:r>
      <w:proofErr w:type="spellEnd"/>
      <w:r>
        <w:t xml:space="preserve">- </w:t>
      </w:r>
      <w:proofErr w:type="spellStart"/>
      <w:proofErr w:type="gramStart"/>
      <w:r>
        <w:t>sion</w:t>
      </w:r>
      <w:proofErr w:type="spellEnd"/>
      <w:proofErr w:type="gramEnd"/>
      <w:r>
        <w:t xml:space="preserve"> rule: scholars that discover robust results that fit a theoretical intuition pursue the results;</w:t>
      </w:r>
      <w:r w:rsidRPr="000863AE">
        <w:t xml:space="preserve"> </w:t>
      </w:r>
      <w:r>
        <w:t xml:space="preserve">but if results are not robust the scholar (or referees) worry about problems with the data or </w:t>
      </w:r>
      <w:proofErr w:type="spellStart"/>
      <w:r>
        <w:t>em</w:t>
      </w:r>
      <w:proofErr w:type="spellEnd"/>
      <w:r>
        <w:t xml:space="preserve">- </w:t>
      </w:r>
      <w:proofErr w:type="spellStart"/>
      <w:r>
        <w:t>pirical</w:t>
      </w:r>
      <w:proofErr w:type="spellEnd"/>
      <w:r>
        <w:t xml:space="preserve"> strategy, and identify additional work to be done. If further analysis produces a robust re- </w:t>
      </w:r>
      <w:proofErr w:type="spellStart"/>
      <w:r>
        <w:t>sult</w:t>
      </w:r>
      <w:proofErr w:type="spellEnd"/>
      <w:r>
        <w:t>, it is published. If not, back to the file drawer. In the aggregate, the consequences are dire: a lower threshold of evidence for initially significant results than ambiguous ones.20</w:t>
      </w:r>
    </w:p>
    <w:p w:rsidR="00D52968" w:rsidRDefault="00D52968" w:rsidP="00D52968"/>
    <w:p w:rsidR="00D52968" w:rsidRDefault="00D52968" w:rsidP="00D52968">
      <w:pPr>
        <w:pStyle w:val="Heading1"/>
      </w:pPr>
      <w:r>
        <w:lastRenderedPageBreak/>
        <w:t>Economy Resilient</w:t>
      </w:r>
    </w:p>
    <w:p w:rsidR="00D52968" w:rsidRDefault="00D52968" w:rsidP="00D52968">
      <w:pPr>
        <w:pStyle w:val="Heading4"/>
      </w:pPr>
      <w:r>
        <w:t>Economy is resilient – there are inherent market checks</w:t>
      </w:r>
    </w:p>
    <w:p w:rsidR="00D52968" w:rsidRDefault="00D52968" w:rsidP="00D52968">
      <w:proofErr w:type="spellStart"/>
      <w:r w:rsidRPr="003B5EFE">
        <w:rPr>
          <w:rStyle w:val="StyleStyleBold12pt"/>
        </w:rPr>
        <w:t>Zakaria</w:t>
      </w:r>
      <w:proofErr w:type="spellEnd"/>
      <w:r w:rsidRPr="003B5EFE">
        <w:rPr>
          <w:rStyle w:val="StyleStyleBold12pt"/>
        </w:rPr>
        <w:t>, Editor of Newsweek International, 9</w:t>
      </w:r>
    </w:p>
    <w:p w:rsidR="00D52968" w:rsidRDefault="00D52968" w:rsidP="00D52968">
      <w:r>
        <w:t>[</w:t>
      </w:r>
      <w:proofErr w:type="spellStart"/>
      <w:r>
        <w:t>Fareed</w:t>
      </w:r>
      <w:proofErr w:type="spellEnd"/>
      <w:r>
        <w:t xml:space="preserve">, December 11, Newsweek, “The Secrets of Stability,” </w:t>
      </w:r>
      <w:hyperlink r:id="rId22" w:history="1">
        <w:r w:rsidRPr="00990B4D">
          <w:rPr>
            <w:rStyle w:val="Hyperlink"/>
          </w:rPr>
          <w:t>http://www.thedailybeast.com/newsweek/2009/12/11/the-secrets-of-stability.html</w:t>
        </w:r>
      </w:hyperlink>
      <w:r>
        <w:t>, accessed 7-13-13, UR]</w:t>
      </w:r>
    </w:p>
    <w:p w:rsidR="00D52968" w:rsidRDefault="00D52968" w:rsidP="00D52968"/>
    <w:p w:rsidR="00D52968" w:rsidRPr="00B47D38" w:rsidRDefault="00D52968" w:rsidP="00D52968">
      <w:pPr>
        <w:rPr>
          <w:b/>
          <w:u w:val="single"/>
        </w:rPr>
      </w:pPr>
      <w:r w:rsidRPr="00B47D38">
        <w:rPr>
          <w:rStyle w:val="StyleBoldUnderline"/>
        </w:rPr>
        <w:t>Pundits</w:t>
      </w:r>
      <w:r>
        <w:t xml:space="preserve"> whose bearishness had been vindicated </w:t>
      </w:r>
      <w:r w:rsidRPr="00B47D38">
        <w:rPr>
          <w:rStyle w:val="StyleBoldUnderline"/>
        </w:rPr>
        <w:t>predicted we were doomed to a long, painful bust, with cascading failures in sector after sector, country after country</w:t>
      </w:r>
      <w:r>
        <w:t xml:space="preserve">. In a widely cited essay that appeared in The Atlantic this May, Simon Johnson, </w:t>
      </w:r>
      <w:r w:rsidRPr="00B47D38">
        <w:rPr>
          <w:rStyle w:val="StyleBoldUnderline"/>
        </w:rPr>
        <w:t>former chief economist of the International Monetary Fund, wrote: "The conventional wisdom among the elite is still that the current slump 'cannot be as bad as the Great Depression.' This view is wrong. What we face now could, in fact, be worse than the Great Depression."</w:t>
      </w:r>
    </w:p>
    <w:p w:rsidR="00D52968" w:rsidRDefault="00D52968" w:rsidP="00D52968">
      <w:r>
        <w:t xml:space="preserve">Others predicted that these economic shocks would lead to political instability and violence in the worst-hit countries. At his confirmation hearing in February, the </w:t>
      </w:r>
      <w:r w:rsidRPr="00B47D38">
        <w:rPr>
          <w:rStyle w:val="StyleBoldUnderline"/>
        </w:rPr>
        <w:t>new U.S. director of national intelligence, Adm. Dennis Blair, cautioned the Senate that "the financial crisis and global recession are likely to produce a wave of economic crises in emerging-market nations over the next year."</w:t>
      </w:r>
      <w:r>
        <w:t xml:space="preserve"> Hillary Clinton endorsed this grim view. And she was hardly alone. Foreign Policy ran a cover story predicting serious unrest in several emerging markets.</w:t>
      </w:r>
    </w:p>
    <w:p w:rsidR="00D52968" w:rsidRDefault="00D52968" w:rsidP="00D52968">
      <w:r>
        <w:t>Of one thing everyone was sure: nothing would ever be the same again. Not the financial industry, not capitalism, not globalization.</w:t>
      </w:r>
    </w:p>
    <w:p w:rsidR="00D52968" w:rsidRPr="003E2D17" w:rsidRDefault="00D52968" w:rsidP="00D52968">
      <w:pPr>
        <w:rPr>
          <w:b/>
          <w:u w:val="single"/>
        </w:rPr>
      </w:pPr>
      <w:r>
        <w:t>One year later</w:t>
      </w:r>
      <w:r w:rsidRPr="003E2D17">
        <w:rPr>
          <w:rStyle w:val="StyleBoldUnderline"/>
        </w:rPr>
        <w:t>, how much has the world really changed?</w:t>
      </w:r>
      <w: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3E2D17">
        <w:rPr>
          <w:rStyle w:val="StyleBoldUnderline"/>
        </w:rPr>
        <w:t>things look nothing like they did in the 1930s. The predictions of economic and political collapse have not materialized at all.</w:t>
      </w:r>
    </w:p>
    <w:p w:rsidR="00D52968" w:rsidRDefault="00D52968" w:rsidP="00D52968">
      <w:r>
        <w:t xml:space="preserve">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t>" says</w:t>
      </w:r>
      <w:proofErr w:type="gramEnd"/>
      <w:r>
        <w:t xml:space="preserve"> Charles Kaye, the co-head of Warburg </w:t>
      </w:r>
      <w:proofErr w:type="spellStart"/>
      <w:r>
        <w:t>Pincus</w:t>
      </w:r>
      <w:proofErr w:type="spellEnd"/>
      <w:r>
        <w:t>. "We had this huge crisis, and now we're back to business as usual?"</w:t>
      </w:r>
    </w:p>
    <w:p w:rsidR="00D52968" w:rsidRDefault="00D52968" w:rsidP="00D52968">
      <w:r>
        <w:t xml:space="preserve">This revival did not happen because </w:t>
      </w:r>
      <w:r w:rsidRPr="003E2D17">
        <w:rPr>
          <w:rStyle w:val="StyleBoldUnderline"/>
        </w:rPr>
        <w:t>markets managed to stabilize themselves on their own</w:t>
      </w:r>
      <w:r>
        <w:t xml:space="preserve">. Rather, </w:t>
      </w:r>
      <w:r w:rsidRPr="003E2D17">
        <w:rPr>
          <w:rStyle w:val="StyleBoldUnderline"/>
        </w:rPr>
        <w:t xml:space="preserve">governments, having learned the lessons of the Great Depression, were determined not to repeat the same mistakes once this crisis hit. By massively expanding state support for the economy—through central banks and national treasuries—they buffered the worst of the damage. </w:t>
      </w:r>
      <w:r>
        <w:t xml:space="preserve">(Whether they made new mistakes in the process remains to be seen.) The extensive </w:t>
      </w:r>
      <w:r w:rsidRPr="003E2D17">
        <w:rPr>
          <w:rStyle w:val="StyleBoldUnderline"/>
        </w:rPr>
        <w:t>social safety nets that have been established across the industrialized world also cushioned the pain felt by many.</w:t>
      </w:r>
      <w:r>
        <w:t xml:space="preserve"> Times are still tough, but things are nowhere near as bad as in the 1930s, when governments played a tiny role in national economies.</w:t>
      </w:r>
    </w:p>
    <w:p w:rsidR="00D52968" w:rsidRDefault="00D52968" w:rsidP="00D52968">
      <w:r>
        <w:t xml:space="preserve">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w:t>
      </w:r>
      <w:r>
        <w:lastRenderedPageBreak/>
        <w:t>fix until the real motor of the economy started cranking again—the animal spirits of investors, consumers, and companies seeking risk and profit.</w:t>
      </w:r>
    </w:p>
    <w:p w:rsidR="00D52968" w:rsidRDefault="00D52968" w:rsidP="00D52968">
      <w:r>
        <w:t xml:space="preserve">Beyond all this, though, I believe </w:t>
      </w:r>
      <w:r w:rsidRPr="003E2D17">
        <w:rPr>
          <w:rStyle w:val="StyleBoldUnderlin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The current global economic system is inherently more resilient than we think. </w:t>
      </w:r>
      <w:r>
        <w:t>The world today is characterized by three major forces for stability, each reinforcing the other and each historical in nature.</w:t>
      </w:r>
    </w:p>
    <w:p w:rsidR="00D52968" w:rsidRDefault="00D52968" w:rsidP="00D52968"/>
    <w:p w:rsidR="00D52968" w:rsidRDefault="00D52968" w:rsidP="00D52968">
      <w:pPr>
        <w:pStyle w:val="Heading1"/>
      </w:pPr>
      <w:r>
        <w:lastRenderedPageBreak/>
        <w:t>AT: Royal/Diversionary Theory</w:t>
      </w:r>
    </w:p>
    <w:p w:rsidR="00D52968" w:rsidRDefault="00D52968" w:rsidP="00D52968">
      <w:pPr>
        <w:pStyle w:val="Heading4"/>
      </w:pPr>
      <w:r>
        <w:t>Diversionary theory is false</w:t>
      </w:r>
    </w:p>
    <w:p w:rsidR="00D52968" w:rsidRDefault="00D52968" w:rsidP="00D52968">
      <w:proofErr w:type="spellStart"/>
      <w:r w:rsidRPr="000934DE">
        <w:rPr>
          <w:rStyle w:val="StyleStyleBold12pt"/>
        </w:rPr>
        <w:t>Meernik</w:t>
      </w:r>
      <w:proofErr w:type="spellEnd"/>
      <w:r w:rsidRPr="000934DE">
        <w:rPr>
          <w:rStyle w:val="StyleStyleBold12pt"/>
        </w:rPr>
        <w:t>, University of North Texas College of Arts and Science Political Science Professor and Deputy Director of the Castleberry Peace Institute, Waterman, University of North Texas Graduate Student, 96</w:t>
      </w:r>
    </w:p>
    <w:p w:rsidR="00D52968" w:rsidRDefault="00D52968" w:rsidP="00D52968">
      <w:r>
        <w:t xml:space="preserve">[James and Peter, September, </w:t>
      </w:r>
      <w:r w:rsidRPr="000934DE">
        <w:t>Political Research Quarterly, Vol. 49, No. 3</w:t>
      </w:r>
      <w:r>
        <w:t>. ***PAGE#*** “</w:t>
      </w:r>
      <w:r w:rsidRPr="000934DE">
        <w:t>The Myth of the Diversionary Use of Force by American Presidents</w:t>
      </w:r>
      <w:r>
        <w:t xml:space="preserve">,” </w:t>
      </w:r>
      <w:hyperlink r:id="rId23" w:history="1">
        <w:r w:rsidRPr="00990B4D">
          <w:rPr>
            <w:rStyle w:val="Hyperlink"/>
          </w:rPr>
          <w:t>http://www.jstor.org/stable/pdfplus/449098.pdf?acceptTC=true</w:t>
        </w:r>
      </w:hyperlink>
      <w:r>
        <w:t>, accessed 7-13-13, UR]</w:t>
      </w:r>
    </w:p>
    <w:p w:rsidR="00E67487" w:rsidRDefault="00E67487" w:rsidP="00D52968"/>
    <w:p w:rsidR="00D52968" w:rsidRDefault="00D52968" w:rsidP="00D52968">
      <w:proofErr w:type="gramStart"/>
      <w:r>
        <w:t>The Misery Index.</w:t>
      </w:r>
      <w:proofErr w:type="gramEnd"/>
      <w:r>
        <w:t xml:space="preserve"> Quite often the chief domestic problem presidents wish to deflect attention from is the state of the economy. </w:t>
      </w:r>
      <w:r w:rsidRPr="00E463BF">
        <w:rPr>
          <w:rStyle w:val="StyleBoldUnderline"/>
        </w:rPr>
        <w:t>Many researchers have demonstrated that there is a positive relationship between</w:t>
      </w:r>
      <w:r>
        <w:t xml:space="preserve"> the misery index (</w:t>
      </w:r>
      <w:r w:rsidRPr="00E463BF">
        <w:rPr>
          <w:rStyle w:val="StyleBoldUnderline"/>
        </w:rPr>
        <w:t>inflation + unemployment) and the diversionary use of force</w:t>
      </w:r>
      <w:r>
        <w:t xml:space="preserve"> (</w:t>
      </w:r>
      <w:proofErr w:type="spellStart"/>
      <w:r>
        <w:t>Ostrom</w:t>
      </w:r>
      <w:proofErr w:type="spellEnd"/>
      <w:r>
        <w:t xml:space="preserve"> and Job 1986; Job and </w:t>
      </w:r>
      <w:proofErr w:type="spellStart"/>
      <w:r>
        <w:t>Ostrom</w:t>
      </w:r>
      <w:proofErr w:type="spellEnd"/>
      <w:r>
        <w:t xml:space="preserve"> 1986; </w:t>
      </w:r>
      <w:proofErr w:type="spellStart"/>
      <w:r>
        <w:t>Russett</w:t>
      </w:r>
      <w:proofErr w:type="spellEnd"/>
      <w:r>
        <w:t xml:space="preserve"> 1989; James and </w:t>
      </w:r>
      <w:proofErr w:type="spellStart"/>
      <w:r>
        <w:t>Oneal</w:t>
      </w:r>
      <w:proofErr w:type="spellEnd"/>
      <w:r>
        <w:t xml:space="preserve"> 1991). </w:t>
      </w:r>
      <w:r w:rsidRPr="00E463BF">
        <w:rPr>
          <w:rStyle w:val="StyleBoldUnderline"/>
        </w:rPr>
        <w:t xml:space="preserve">While this hypothesis makes intuitive sense, it would seem to fail more common-sense tests. Would a public that is facing increasing prices and decreasing employment opportunities really care about and reward presidents for </w:t>
      </w:r>
      <w:proofErr w:type="spellStart"/>
      <w:r w:rsidRPr="00E463BF">
        <w:rPr>
          <w:rStyle w:val="StyleBoldUnderline"/>
        </w:rPr>
        <w:t>adven-tures</w:t>
      </w:r>
      <w:proofErr w:type="spellEnd"/>
      <w:r w:rsidRPr="00E463BF">
        <w:rPr>
          <w:rStyle w:val="StyleBoldUnderline"/>
        </w:rPr>
        <w:t xml:space="preserve"> overseas? And if they do give presidents a sudden burst in approval ratings, isn’t it likely to evaporate rather quickly</w:t>
      </w:r>
      <w:r>
        <w:t xml:space="preserve"> (</w:t>
      </w:r>
      <w:proofErr w:type="spellStart"/>
      <w:r>
        <w:t>Lian</w:t>
      </w:r>
      <w:proofErr w:type="spellEnd"/>
      <w:r>
        <w:t xml:space="preserve"> and </w:t>
      </w:r>
      <w:proofErr w:type="spellStart"/>
      <w:r>
        <w:t>Oneal</w:t>
      </w:r>
      <w:proofErr w:type="spellEnd"/>
      <w:r>
        <w:t xml:space="preserve"> 1993)? Still, the issue remains, do presidents believe public attention can be distracted from economic problems? It is our contention </w:t>
      </w:r>
      <w:r w:rsidRPr="00E463BF">
        <w:rPr>
          <w:rStyle w:val="StyleBoldUnderline"/>
        </w:rPr>
        <w:t>presidents are aware of these difficulties and employ military force anyway</w:t>
      </w:r>
      <w:r>
        <w:t xml:space="preserve">. Again, we argue </w:t>
      </w:r>
      <w:r w:rsidRPr="00E463BF">
        <w:rPr>
          <w:rStyle w:val="StyleBoldUnderline"/>
        </w:rPr>
        <w:t>that it does not make sense theoretically to maintain that presidents engage in this sort of behavior regularly during hard economic times given these problems.</w:t>
      </w:r>
      <w:r>
        <w:t xml:space="preserve"> Therefore, we hypothesize </w:t>
      </w:r>
      <w:r w:rsidRPr="00E463BF">
        <w:rPr>
          <w:rStyle w:val="StyleBoldUnderline"/>
        </w:rPr>
        <w:t>that there should be no relationship between the misery index and the probability of a diversionary use of military force.</w:t>
      </w:r>
      <w:r>
        <w:t xml:space="preserve"> To construct this variable, we add the inflation and unemployment rates during the month previous to the date in which the international crisis first occurred.</w:t>
      </w:r>
    </w:p>
    <w:p w:rsidR="00D52968" w:rsidRDefault="00D52968" w:rsidP="00D52968"/>
    <w:p w:rsidR="00D52968" w:rsidRDefault="00D52968" w:rsidP="00D52968"/>
    <w:p w:rsidR="00D52968" w:rsidRPr="00D17C4E" w:rsidRDefault="00D52968" w:rsidP="00D52968"/>
    <w:p w:rsidR="00D52968" w:rsidRPr="005E3B67" w:rsidRDefault="00D52968" w:rsidP="00D52968"/>
    <w:p w:rsidR="00D52968" w:rsidRPr="005E3B67" w:rsidRDefault="00D52968" w:rsidP="00D52968"/>
    <w:p w:rsidR="00981811" w:rsidRDefault="00981811" w:rsidP="00981811">
      <w:pPr>
        <w:pStyle w:val="Heading1"/>
      </w:pPr>
      <w:r>
        <w:lastRenderedPageBreak/>
        <w:t>U.S. Econ High</w:t>
      </w:r>
    </w:p>
    <w:p w:rsidR="00981811" w:rsidRPr="00BC6644" w:rsidRDefault="00981811" w:rsidP="00981811">
      <w:pPr>
        <w:pStyle w:val="Heading4"/>
        <w:rPr>
          <w:rStyle w:val="StyleStyleBold12pt"/>
          <w:b/>
        </w:rPr>
      </w:pPr>
      <w:r w:rsidRPr="00BC6644">
        <w:rPr>
          <w:rStyle w:val="StyleStyleBold12pt"/>
          <w:b/>
        </w:rPr>
        <w:t>U.S. economy will begin to grow into 2014 – sequ</w:t>
      </w:r>
      <w:r w:rsidR="00E67487">
        <w:rPr>
          <w:rStyle w:val="StyleStyleBold12pt"/>
          <w:b/>
        </w:rPr>
        <w:t>es</w:t>
      </w:r>
      <w:r w:rsidRPr="00BC6644">
        <w:rPr>
          <w:rStyle w:val="StyleStyleBold12pt"/>
          <w:b/>
        </w:rPr>
        <w:t>tration spending cuts starting to wane and housing market improving</w:t>
      </w:r>
    </w:p>
    <w:p w:rsidR="00E67487" w:rsidRDefault="00981811" w:rsidP="00981811">
      <w:pPr>
        <w:rPr>
          <w:rStyle w:val="StyleStyleBold12pt"/>
        </w:rPr>
      </w:pPr>
      <w:r>
        <w:rPr>
          <w:rStyle w:val="StyleStyleBold12pt"/>
        </w:rPr>
        <w:t xml:space="preserve">Conference Board on Canada, 7/15/13 </w:t>
      </w:r>
    </w:p>
    <w:p w:rsidR="00981811" w:rsidRPr="00E67487" w:rsidRDefault="00981811" w:rsidP="00E67487">
      <w:r w:rsidRPr="00E67487">
        <w:t>[Conference Board on Canada, 7-15-13, Sacr</w:t>
      </w:r>
      <w:r w:rsidR="00E67487" w:rsidRPr="00E67487">
        <w:t>a</w:t>
      </w:r>
      <w:r w:rsidRPr="00E67487">
        <w:t>mento Bee, “U.S. to Pick Up the Pace in 2013”, http://www.sacbee.com/2013/07/15/5567349/us-economy-to-pick-up-the-pace.html, accessed 7-16-13, HG]</w:t>
      </w:r>
    </w:p>
    <w:p w:rsidR="00E67487" w:rsidRPr="007078FC" w:rsidRDefault="00E67487" w:rsidP="00981811">
      <w:pPr>
        <w:rPr>
          <w:rStyle w:val="StyleStyleBold12pt"/>
          <w:b w:val="0"/>
        </w:rPr>
      </w:pPr>
    </w:p>
    <w:p w:rsidR="00981811" w:rsidRPr="007078FC" w:rsidRDefault="00981811" w:rsidP="00981811">
      <w:r w:rsidRPr="007078FC">
        <w:t xml:space="preserve">OTTAWA, July 15, 2013 -- /CNW/ - </w:t>
      </w:r>
      <w:r w:rsidRPr="00BC6644">
        <w:rPr>
          <w:rStyle w:val="StyleBoldUnderline"/>
        </w:rPr>
        <w:t xml:space="preserve">The </w:t>
      </w:r>
      <w:hyperlink r:id="rId24" w:history="1">
        <w:r w:rsidRPr="00BC6644">
          <w:rPr>
            <w:rStyle w:val="StyleBoldUnderline"/>
          </w:rPr>
          <w:t>U.S. economy</w:t>
        </w:r>
      </w:hyperlink>
      <w:r w:rsidRPr="00BC6644">
        <w:rPr>
          <w:rStyle w:val="StyleBoldUnderline"/>
        </w:rPr>
        <w:t xml:space="preserve"> is in for another year of sluggish growth in 2013, but a rebound in the </w:t>
      </w:r>
      <w:hyperlink r:id="rId25" w:history="1">
        <w:r w:rsidRPr="00BC6644">
          <w:rPr>
            <w:rStyle w:val="StyleBoldUnderline"/>
          </w:rPr>
          <w:t>housing market</w:t>
        </w:r>
      </w:hyperlink>
      <w:r w:rsidRPr="00BC6644">
        <w:rPr>
          <w:rStyle w:val="StyleBoldUnderline"/>
        </w:rPr>
        <w:t xml:space="preserve"> is expected to lead to stronger gains next year</w:t>
      </w:r>
      <w:r w:rsidRPr="007078FC">
        <w:t xml:space="preserve">, according to The Conference Board of Canada's </w:t>
      </w:r>
      <w:hyperlink r:id="rId26" w:history="1">
        <w:r w:rsidRPr="007078FC">
          <w:t xml:space="preserve">U.S. Outlook - </w:t>
        </w:r>
        <w:proofErr w:type="gramStart"/>
        <w:r w:rsidRPr="007078FC">
          <w:t>Summer</w:t>
        </w:r>
        <w:proofErr w:type="gramEnd"/>
        <w:r w:rsidRPr="007078FC">
          <w:t xml:space="preserve"> 2013</w:t>
        </w:r>
      </w:hyperlink>
      <w:r w:rsidRPr="007078FC">
        <w:t>.</w:t>
      </w:r>
    </w:p>
    <w:p w:rsidR="00981811" w:rsidRPr="007078FC" w:rsidRDefault="00981811" w:rsidP="00981811">
      <w:r w:rsidRPr="00BC6644">
        <w:rPr>
          <w:rStyle w:val="StyleBoldUnderline"/>
        </w:rPr>
        <w:t xml:space="preserve">"Growth in the U.S. economy will pick up toward the end of this year as the impact of </w:t>
      </w:r>
      <w:proofErr w:type="gramStart"/>
      <w:r w:rsidRPr="00BC6644">
        <w:rPr>
          <w:rStyle w:val="StyleBoldUnderline"/>
        </w:rPr>
        <w:t>the sequester</w:t>
      </w:r>
      <w:proofErr w:type="gramEnd"/>
      <w:r w:rsidRPr="00BC6644">
        <w:rPr>
          <w:rStyle w:val="StyleBoldUnderline"/>
        </w:rPr>
        <w:t xml:space="preserve"> and higher taxes fades,"</w:t>
      </w:r>
      <w:r w:rsidRPr="007078FC">
        <w:t xml:space="preserve"> said </w:t>
      </w:r>
      <w:hyperlink r:id="rId27" w:history="1">
        <w:r w:rsidRPr="007078FC">
          <w:t>Kip Beckman</w:t>
        </w:r>
      </w:hyperlink>
      <w:r w:rsidRPr="007078FC">
        <w:t>, Principal Economist. "Bolstered by the rebound in the U.S. housing market, private sector activity will offset some of the drag on the economy created by the deadlock over fiscal policy."</w:t>
      </w:r>
    </w:p>
    <w:p w:rsidR="00981811" w:rsidRPr="007078FC" w:rsidRDefault="00981811" w:rsidP="00981811">
      <w:r w:rsidRPr="00BC6644">
        <w:rPr>
          <w:rStyle w:val="StyleBoldUnderline"/>
        </w:rPr>
        <w:t>The tight supply of homes currently on the market has resulted in rising prices and increasing residential construction. Housing prices have started to rebound in many parts of the U.S., which, in turn, is boosting household wealth and spending</w:t>
      </w:r>
      <w:r w:rsidRPr="007078FC">
        <w:t>. Real household spending is expected to pick up steam in the second half of this year.</w:t>
      </w:r>
    </w:p>
    <w:p w:rsidR="00981811" w:rsidRPr="007078FC" w:rsidRDefault="00981811" w:rsidP="00981811">
      <w:r w:rsidRPr="007078FC">
        <w:t>The sharp rebound in the U.S. housing market will also support investment spending on equipment and enable the private sector to grow at a pace of three per cent or better in 2013.</w:t>
      </w:r>
    </w:p>
    <w:p w:rsidR="00981811" w:rsidRDefault="00981811" w:rsidP="00981811">
      <w:pPr>
        <w:rPr>
          <w:rStyle w:val="StyleBoldUnderline"/>
        </w:rPr>
      </w:pPr>
      <w:r w:rsidRPr="007078FC">
        <w:t xml:space="preserve">The U.S. economy is on track to grow by two per cent this year. </w:t>
      </w:r>
      <w:r w:rsidRPr="00BC6644">
        <w:rPr>
          <w:rStyle w:val="StyleBoldUnderline"/>
        </w:rPr>
        <w:t>In 2014, the drag on the economy created by the tax increases and sharp cuts in spending under the sequester provisions should wane, which will allow the United States to post a solid gain of 3.2 per cent in real GDP.</w:t>
      </w:r>
    </w:p>
    <w:p w:rsidR="00981811" w:rsidRDefault="00981811" w:rsidP="00981811">
      <w:pPr>
        <w:rPr>
          <w:rStyle w:val="StyleBoldUnderline"/>
        </w:rPr>
      </w:pPr>
    </w:p>
    <w:p w:rsidR="00981811" w:rsidRDefault="00981811" w:rsidP="00981811">
      <w:pPr>
        <w:rPr>
          <w:rStyle w:val="StyleBoldUnderline"/>
        </w:rPr>
      </w:pPr>
    </w:p>
    <w:p w:rsidR="00981811" w:rsidRPr="00E67487" w:rsidRDefault="00981811" w:rsidP="00E67487">
      <w:pPr>
        <w:pStyle w:val="Heading4"/>
      </w:pPr>
      <w:r w:rsidRPr="00E67487">
        <w:t>2014 U.S. economy to pick up because of increases made in housing</w:t>
      </w:r>
    </w:p>
    <w:p w:rsidR="00E67487" w:rsidRDefault="00981811" w:rsidP="00981811">
      <w:pPr>
        <w:rPr>
          <w:rStyle w:val="StyleStyleBold12pt"/>
        </w:rPr>
      </w:pPr>
      <w:r>
        <w:rPr>
          <w:rStyle w:val="StyleStyleBold12pt"/>
        </w:rPr>
        <w:t xml:space="preserve">Newsroom America, 7/15/13 </w:t>
      </w:r>
    </w:p>
    <w:p w:rsidR="00981811" w:rsidRDefault="00981811" w:rsidP="00981811">
      <w:r w:rsidRPr="00E67487">
        <w:t xml:space="preserve">[7-15-13, Newsroom America, “U.S. to Pick </w:t>
      </w:r>
      <w:proofErr w:type="gramStart"/>
      <w:r w:rsidRPr="00E67487">
        <w:t>Up</w:t>
      </w:r>
      <w:proofErr w:type="gramEnd"/>
      <w:r w:rsidRPr="00E67487">
        <w:t xml:space="preserve"> the Pace in 2014, Say Economists”, http://www.newsroomamerica.com/story/375497.html, accessed 7-16-13, HG]</w:t>
      </w:r>
    </w:p>
    <w:p w:rsidR="00E67487" w:rsidRPr="00BC6644" w:rsidRDefault="00E67487" w:rsidP="00981811">
      <w:pPr>
        <w:rPr>
          <w:rStyle w:val="StyleStyleBold12pt"/>
          <w:b w:val="0"/>
        </w:rPr>
      </w:pPr>
    </w:p>
    <w:p w:rsidR="00981811" w:rsidRPr="00BC6644" w:rsidRDefault="00981811" w:rsidP="00981811">
      <w:r w:rsidRPr="00BC6644">
        <w:t xml:space="preserve">(Newsroom America) -- </w:t>
      </w:r>
      <w:r w:rsidRPr="00BC6644">
        <w:rPr>
          <w:rStyle w:val="StyleBoldUnderline"/>
        </w:rPr>
        <w:t>The U.S. economy is in for another year of sluggish growth in 2013, but a rebound in the housing market is expected to lead to stronger gains next year</w:t>
      </w:r>
      <w:r w:rsidRPr="00BC6644">
        <w:t xml:space="preserve">, according to The Conference Board of Canada's U.S. Outlook - </w:t>
      </w:r>
      <w:proofErr w:type="gramStart"/>
      <w:r w:rsidRPr="00BC6644">
        <w:t>Summer</w:t>
      </w:r>
      <w:proofErr w:type="gramEnd"/>
      <w:r w:rsidRPr="00BC6644">
        <w:t xml:space="preserve"> 2013.</w:t>
      </w:r>
    </w:p>
    <w:p w:rsidR="00981811" w:rsidRPr="00BC6644" w:rsidRDefault="00981811" w:rsidP="00981811">
      <w:r w:rsidRPr="00BC6644">
        <w:t>"</w:t>
      </w:r>
      <w:r w:rsidRPr="00BC6644">
        <w:rPr>
          <w:rStyle w:val="StyleBoldUnderline"/>
        </w:rPr>
        <w:t>Growth in the U.S. economy will pick up toward the end of this year as the impact of the sequester and higher taxes fades</w:t>
      </w:r>
      <w:r w:rsidRPr="00BC6644">
        <w:t xml:space="preserve">," said Kip </w:t>
      </w:r>
      <w:proofErr w:type="gramStart"/>
      <w:r w:rsidRPr="00BC6644">
        <w:t>Beckman ,</w:t>
      </w:r>
      <w:proofErr w:type="gramEnd"/>
      <w:r w:rsidRPr="00BC6644">
        <w:t xml:space="preserve"> Principal Economist.</w:t>
      </w:r>
    </w:p>
    <w:p w:rsidR="00981811" w:rsidRPr="00BC6644" w:rsidRDefault="00981811" w:rsidP="00981811">
      <w:pPr>
        <w:rPr>
          <w:rStyle w:val="StyleBoldUnderline"/>
        </w:rPr>
      </w:pPr>
      <w:r w:rsidRPr="00BC6644">
        <w:rPr>
          <w:rStyle w:val="StyleBoldUnderline"/>
        </w:rPr>
        <w:t>"Bolstered by the rebound in the U.S. housing market, private sector activity will offset some of the drag on the economy created by the deadlock over fiscal policy."</w:t>
      </w:r>
    </w:p>
    <w:p w:rsidR="00981811" w:rsidRPr="00BC6644" w:rsidRDefault="00981811" w:rsidP="00981811">
      <w:r w:rsidRPr="00BC6644">
        <w:t>The outlook predicts:</w:t>
      </w:r>
    </w:p>
    <w:p w:rsidR="00981811" w:rsidRPr="00BC6644" w:rsidRDefault="00981811" w:rsidP="00981811">
      <w:r w:rsidRPr="00BC6644">
        <w:t>* The U.S. economy will expand by 2 per cent this year and 3.2 per cent in 2014. * Higher taxes and steep cuts in government spending will cut 1.5 percentage points from real GDP in 2013. * Housing starts are forecast to increase in the range of 30 per cent annually over the next two years.</w:t>
      </w:r>
    </w:p>
    <w:p w:rsidR="00981811" w:rsidRPr="00BC6644" w:rsidRDefault="00981811" w:rsidP="00981811">
      <w:r w:rsidRPr="00BC6644">
        <w:t xml:space="preserve">The tight supply of homes currently on the market has resulted in rising prices and increasing residential construction. Housing prices have started to rebound in many parts of the U.S., which, in turn, is boosting </w:t>
      </w:r>
      <w:r w:rsidRPr="00BC6644">
        <w:lastRenderedPageBreak/>
        <w:t>household wealth and spending. Real household spending is expected to pick up steam in the second half of this year.</w:t>
      </w:r>
    </w:p>
    <w:p w:rsidR="00981811" w:rsidRPr="00BC6644" w:rsidRDefault="00981811" w:rsidP="00981811">
      <w:r w:rsidRPr="00BC6644">
        <w:t>The sharp rebound in the U.S. housing market will also support investment spending on equipment and enable the private sector to grow at a pace of three per cent or better in 2013, according to The Conference Board of Canada.</w:t>
      </w:r>
    </w:p>
    <w:p w:rsidR="00981811" w:rsidRPr="00BC6644" w:rsidRDefault="00981811" w:rsidP="00981811">
      <w:r w:rsidRPr="00BC6644">
        <w:rPr>
          <w:rStyle w:val="StyleBoldUnderline"/>
        </w:rPr>
        <w:t>"The U.S. economy is on track to grow by two per cent this year. In 2014, the drag on the economy created by the tax increases and sharp cuts in spending under the sequester provisions should wane, which will allow the United States to post a solid gain of 3.2 per cent in real GDP,"</w:t>
      </w:r>
      <w:r w:rsidRPr="00BC6644">
        <w:t xml:space="preserve"> it said.</w:t>
      </w:r>
    </w:p>
    <w:p w:rsidR="007559A1" w:rsidRDefault="007559A1" w:rsidP="005E3B67">
      <w:pPr>
        <w:pStyle w:val="Heading1"/>
      </w:pPr>
    </w:p>
    <w:p w:rsidR="007559A1" w:rsidRDefault="007559A1" w:rsidP="005E3B67">
      <w:pPr>
        <w:pStyle w:val="Heading1"/>
      </w:pPr>
      <w:r>
        <w:lastRenderedPageBreak/>
        <w:t>***Mexico***</w:t>
      </w:r>
    </w:p>
    <w:p w:rsidR="005716D4" w:rsidRDefault="005716D4" w:rsidP="005716D4">
      <w:pPr>
        <w:pStyle w:val="Heading1"/>
      </w:pPr>
      <w:r>
        <w:lastRenderedPageBreak/>
        <w:t>UQ – Mexico Econ low now</w:t>
      </w:r>
    </w:p>
    <w:p w:rsidR="005716D4" w:rsidRDefault="005716D4" w:rsidP="005716D4">
      <w:pPr>
        <w:pStyle w:val="Heading4"/>
      </w:pPr>
      <w:r>
        <w:t>Mexico’s economy low now- and won’t recover: no sustainable path to improve economy kills investor confidence</w:t>
      </w:r>
    </w:p>
    <w:p w:rsidR="00E67487" w:rsidRDefault="005716D4" w:rsidP="005716D4">
      <w:pPr>
        <w:rPr>
          <w:rStyle w:val="StyleStyleBold12pt"/>
        </w:rPr>
      </w:pPr>
      <w:r w:rsidRPr="007675D3">
        <w:rPr>
          <w:rStyle w:val="StyleStyleBold12pt"/>
        </w:rPr>
        <w:t xml:space="preserve">Business Mexico Online 7-11-13 </w:t>
      </w:r>
    </w:p>
    <w:p w:rsidR="005716D4" w:rsidRPr="00E67487" w:rsidRDefault="005716D4" w:rsidP="00E67487">
      <w:r w:rsidRPr="00E67487">
        <w:t xml:space="preserve">(“IMF Lowers estimate of Mexican GDP growth in 2013-2014” </w:t>
      </w:r>
      <w:hyperlink r:id="rId28" w:history="1">
        <w:r w:rsidRPr="00E67487">
          <w:rPr>
            <w:rStyle w:val="Hyperlink"/>
          </w:rPr>
          <w:t>http://business-mexico-online.com/imf-lowers-estimate-of-mexican-gdp-growth-in-2012-and-2014/</w:t>
        </w:r>
      </w:hyperlink>
      <w:r w:rsidRPr="00E67487">
        <w:t xml:space="preserve"> accessed 7-17-13 KR)</w:t>
      </w:r>
    </w:p>
    <w:p w:rsidR="005716D4" w:rsidRDefault="005716D4" w:rsidP="005716D4"/>
    <w:p w:rsidR="005716D4" w:rsidRDefault="005716D4" w:rsidP="005716D4">
      <w:r>
        <w:t xml:space="preserve">Amid weakening growth worldwide, the International Monetary Fund has lowered its estimates for GDP growth of </w:t>
      </w:r>
      <w:r w:rsidRPr="007675D3">
        <w:rPr>
          <w:rStyle w:val="StyleBoldUnderline"/>
        </w:rPr>
        <w:t>the Mexican economy by one-half of a percentage point in 2013 and 0.2 percent in 2014</w:t>
      </w:r>
    </w:p>
    <w:p w:rsidR="005716D4" w:rsidRDefault="005716D4" w:rsidP="005716D4">
      <w:r>
        <w:t>The IMF lowered its expected GDP growth in Mexico in 2013 from 3.4 percent to 2.9 percent. Photo: BMO</w:t>
      </w:r>
    </w:p>
    <w:p w:rsidR="005716D4" w:rsidRDefault="005716D4" w:rsidP="005716D4">
      <w:r>
        <w:t>In general, the IMF estimates that emerging markets and developing economies will grow 5 percent in 2013 and 5.5 percent in 2014, which is down from estimates it released in April.</w:t>
      </w:r>
    </w:p>
    <w:p w:rsidR="005716D4" w:rsidRDefault="005716D4" w:rsidP="005716D4">
      <w:r w:rsidRPr="007675D3">
        <w:rPr>
          <w:rStyle w:val="StyleBoldUnderline"/>
        </w:rPr>
        <w:t>Expected GDP growth in Mexico in 2013 was lowered from 3.4 percent to 2.9 percent, while 2014 estimates for Mexico were lowered from 3.4 percent to 3.2 percent</w:t>
      </w:r>
      <w:r>
        <w:t>.</w:t>
      </w:r>
    </w:p>
    <w:p w:rsidR="005716D4" w:rsidRDefault="005716D4" w:rsidP="005716D4">
      <w:r w:rsidRPr="007675D3">
        <w:rPr>
          <w:rStyle w:val="Emphasis"/>
        </w:rPr>
        <w:t>The strength of the global recovery remains uncertain</w:t>
      </w:r>
      <w:r>
        <w:t>, says the IMF, which also lowered its growth estimates for the global economy from 3.3 percent to 3.1 percent in 2012 and from 4 percent down to 3.8 percent in 2014.</w:t>
      </w:r>
    </w:p>
    <w:p w:rsidR="005716D4" w:rsidRDefault="005716D4" w:rsidP="005716D4">
      <w:r w:rsidRPr="007675D3">
        <w:rPr>
          <w:rStyle w:val="StyleBoldUnderline"/>
        </w:rPr>
        <w:t>“Lack of decisive actions to put public finances on a sustainable path in key advanced economies could hit investors’ confidence and global growth,”</w:t>
      </w:r>
      <w:r>
        <w:t xml:space="preserve"> said the IMF in its latest Regional Economic Outlook.</w:t>
      </w:r>
    </w:p>
    <w:p w:rsidR="005716D4" w:rsidRDefault="005716D4" w:rsidP="005716D4">
      <w:pPr>
        <w:pStyle w:val="Heading4"/>
      </w:pPr>
      <w:r>
        <w:t>Mexico’s economy looks like its growing but internal structural problems show 50% of the population lives in poverty</w:t>
      </w:r>
    </w:p>
    <w:p w:rsidR="005716D4" w:rsidRDefault="005716D4" w:rsidP="005716D4">
      <w:proofErr w:type="spellStart"/>
      <w:r w:rsidRPr="0031465D">
        <w:rPr>
          <w:rStyle w:val="StyleStyleBold12pt"/>
        </w:rPr>
        <w:t>Villagran</w:t>
      </w:r>
      <w:proofErr w:type="spellEnd"/>
      <w:r w:rsidRPr="0031465D">
        <w:rPr>
          <w:rStyle w:val="StyleStyleBold12pt"/>
        </w:rPr>
        <w:t xml:space="preserve"> Christian Science Monitor Correspondent 4-24-13</w:t>
      </w:r>
      <w:r>
        <w:t xml:space="preserve"> (Lauren, The Christian Science Monitor, “is </w:t>
      </w:r>
      <w:proofErr w:type="spellStart"/>
      <w:r>
        <w:t>Mexico</w:t>
      </w:r>
      <w:proofErr w:type="gramStart"/>
      <w:r>
        <w:t>;s</w:t>
      </w:r>
      <w:proofErr w:type="spellEnd"/>
      <w:proofErr w:type="gramEnd"/>
      <w:r>
        <w:t xml:space="preserve"> economy more of a fiesta or a siesta?”  </w:t>
      </w:r>
      <w:hyperlink r:id="rId29" w:history="1">
        <w:r w:rsidRPr="00291C8D">
          <w:rPr>
            <w:rStyle w:val="Hyperlink"/>
          </w:rPr>
          <w:t>http://www.csmonitor.com/World/Americas/2013/0424/Is-Mexico-s-economy-more-a-fiesta-or-a-siesta</w:t>
        </w:r>
      </w:hyperlink>
      <w:r>
        <w:t xml:space="preserve"> accessed 7-16-13 KR)</w:t>
      </w:r>
    </w:p>
    <w:p w:rsidR="005716D4" w:rsidRDefault="005716D4" w:rsidP="005716D4">
      <w:r>
        <w:t xml:space="preserve">China, India, and Brazil are out. Mexico is in – at least according to international observers who have been cooing over Mexico's rise in recent months. </w:t>
      </w:r>
    </w:p>
    <w:p w:rsidR="005716D4" w:rsidRPr="007675D3" w:rsidRDefault="005716D4" w:rsidP="005716D4">
      <w:pPr>
        <w:rPr>
          <w:b/>
          <w:u w:val="single"/>
        </w:rPr>
      </w:pPr>
      <w:r w:rsidRPr="007675D3">
        <w:rPr>
          <w:rStyle w:val="StyleBoldUnderline"/>
        </w:rPr>
        <w:t>With a new year and a new government</w:t>
      </w:r>
      <w:proofErr w:type="gramStart"/>
      <w:r w:rsidRPr="007675D3">
        <w:rPr>
          <w:rStyle w:val="StyleBoldUnderline"/>
        </w:rPr>
        <w:t>,  the</w:t>
      </w:r>
      <w:proofErr w:type="gramEnd"/>
      <w:r w:rsidRPr="007675D3">
        <w:rPr>
          <w:rStyle w:val="StyleBoldUnderline"/>
        </w:rPr>
        <w:t xml:space="preserve"> way the world views Mexico has already changed dramatically. Mexico has enviable economic stability and a forecast for growth, improved social mobility, and an emerging middle class. It is competing with Brazil to become the economic darling of Latin America and is challenging China in manufacturing prowess. The drug war rages on in many regions, but optimism for Mexico’s future is trumping the dark prognoses of the recent past. </w:t>
      </w:r>
    </w:p>
    <w:p w:rsidR="005716D4" w:rsidRDefault="005716D4" w:rsidP="005716D4">
      <w:r>
        <w:t>But is all the optimism for Mexico’s future warranted?</w:t>
      </w:r>
    </w:p>
    <w:p w:rsidR="005716D4" w:rsidRDefault="005716D4" w:rsidP="005716D4">
      <w:r>
        <w:t>There are two sides to the coin when comes to Mexico's future as a global economic force. The new government inherited an economy rebounding from the impact of the economic crisis, but how the administration approaches deep-rooted challenges like poverty and inequality will determine whether the current optimism gains momentum or peters out.</w:t>
      </w:r>
    </w:p>
    <w:p w:rsidR="005716D4" w:rsidRDefault="005716D4" w:rsidP="005716D4">
      <w:r>
        <w:t xml:space="preserve">Mexico’s potential remains enigmatic. There is no doubting the country’s macroeconomic successes, economists say. </w:t>
      </w:r>
      <w:proofErr w:type="gramStart"/>
      <w:r>
        <w:t>A stable currency over nearly 20 years, steady (if sometimes slow) economic growth; and fiscal discipline have</w:t>
      </w:r>
      <w:proofErr w:type="gramEnd"/>
      <w:r>
        <w:t xml:space="preserve"> combined to keep Mexico sailing in smooth waters. Mexico has signed a dozen trade pacts, which have opened it to the world. That’s the bird’s eye view. </w:t>
      </w:r>
    </w:p>
    <w:p w:rsidR="005716D4" w:rsidRDefault="005716D4" w:rsidP="005716D4">
      <w:r>
        <w:t>But zoom in and Mexico’s troubles come into focus.</w:t>
      </w:r>
    </w:p>
    <w:p w:rsidR="005716D4" w:rsidRPr="0031465D" w:rsidRDefault="005716D4" w:rsidP="005716D4">
      <w:pPr>
        <w:rPr>
          <w:rStyle w:val="StyleBoldUnderline"/>
        </w:rPr>
      </w:pPr>
      <w:r w:rsidRPr="0031465D">
        <w:rPr>
          <w:rStyle w:val="StyleBoldUnderline"/>
        </w:rPr>
        <w:lastRenderedPageBreak/>
        <w:t xml:space="preserve">Despite a more open economy and a growing middle class, nearly half the population remains poor, living on as little as $80 per month or less. The widely industrialized north and central regions contrast with the poverty entrenched across much of the south. </w:t>
      </w:r>
      <w:proofErr w:type="gramStart"/>
      <w:r w:rsidRPr="0031465D">
        <w:rPr>
          <w:rStyle w:val="StyleBoldUnderline"/>
        </w:rPr>
        <w:t>Nationwide, between 50 and 62 percent of workers toil in the informal economy, according to the World Bank – an uncharted area in which workers frequently don’t pay taxes and lack the safety nets of health insurance or employment contracts.</w:t>
      </w:r>
      <w:proofErr w:type="gramEnd"/>
    </w:p>
    <w:p w:rsidR="005716D4" w:rsidRPr="0031465D" w:rsidRDefault="005716D4" w:rsidP="005716D4">
      <w:pPr>
        <w:rPr>
          <w:rStyle w:val="StyleBoldUnderline"/>
        </w:rPr>
      </w:pPr>
      <w:r w:rsidRPr="0031465D">
        <w:rPr>
          <w:rStyle w:val="StyleBoldUnderline"/>
        </w:rPr>
        <w:t xml:space="preserve">“We need to ensure that the benefits of this intelligent global integration reach all the economic players at a national level – small and medium-sized businesses, and all regions of the country,” said Economy Secretary Ildefonso Guajardo at a recent conference. “It’s unsustainable to continue having two </w:t>
      </w:r>
      <w:proofErr w:type="spellStart"/>
      <w:r w:rsidRPr="0031465D">
        <w:rPr>
          <w:rStyle w:val="StyleBoldUnderline"/>
        </w:rPr>
        <w:t>Mexicos</w:t>
      </w:r>
      <w:proofErr w:type="spellEnd"/>
      <w:r w:rsidRPr="0031465D">
        <w:rPr>
          <w:rStyle w:val="StyleBoldUnderline"/>
        </w:rPr>
        <w:t xml:space="preserve">.” </w:t>
      </w:r>
    </w:p>
    <w:p w:rsidR="005716D4" w:rsidRDefault="005716D4" w:rsidP="005716D4"/>
    <w:p w:rsidR="005716D4" w:rsidRPr="002B6FC3" w:rsidRDefault="005716D4" w:rsidP="005716D4">
      <w:pPr>
        <w:pStyle w:val="Heading4"/>
        <w:rPr>
          <w:rStyle w:val="StyleStyleBold12pt"/>
          <w:b/>
        </w:rPr>
      </w:pPr>
      <w:r w:rsidRPr="002B6FC3">
        <w:rPr>
          <w:rStyle w:val="StyleStyleBold12pt"/>
          <w:b/>
        </w:rPr>
        <w:t xml:space="preserve">Despite low inflation, Mexico’s economy is weaker than expected, and shows weak signs of recovery – Our evidence is future predictive. </w:t>
      </w:r>
    </w:p>
    <w:p w:rsidR="00E67487" w:rsidRDefault="005716D4" w:rsidP="005716D4">
      <w:r w:rsidRPr="002B6FC3">
        <w:rPr>
          <w:rStyle w:val="StyleStyleBold12pt"/>
        </w:rPr>
        <w:t>Young, Mexico City News Financial Reporter 7-12-13</w:t>
      </w:r>
      <w:r>
        <w:t xml:space="preserve"> </w:t>
      </w:r>
    </w:p>
    <w:p w:rsidR="005716D4" w:rsidRPr="00E67487" w:rsidRDefault="005716D4" w:rsidP="00E67487">
      <w:r w:rsidRPr="00E67487">
        <w:t>(James, Mexico City News, “Bank of Mexico: Economic Slowdown Could Drive Inflation Lower” https://mninews.marketnews.com/index.php/bank-mexico-economic-slowdown-could-drive-inflation-lower?q=content/bank-mexico-economic-slowdown-could-drive-inflation-</w:t>
      </w:r>
      <w:proofErr w:type="gramStart"/>
      <w:r w:rsidRPr="00E67487">
        <w:t>lower ,</w:t>
      </w:r>
      <w:proofErr w:type="gramEnd"/>
      <w:r w:rsidRPr="00E67487">
        <w:t xml:space="preserve"> accessed 7-14-13 KR)</w:t>
      </w:r>
    </w:p>
    <w:p w:rsidR="005716D4" w:rsidRDefault="005716D4" w:rsidP="005716D4"/>
    <w:p w:rsidR="005716D4" w:rsidRDefault="005716D4" w:rsidP="005716D4">
      <w:r>
        <w:t>--Keeps Policy Rate on Hold at 4.0% as Expected</w:t>
      </w:r>
    </w:p>
    <w:p w:rsidR="005716D4" w:rsidRDefault="005716D4" w:rsidP="005716D4">
      <w:r>
        <w:t xml:space="preserve">MEXICO CITY (MNI) - </w:t>
      </w:r>
      <w:r w:rsidRPr="002B6FC3">
        <w:rPr>
          <w:rStyle w:val="StyleBoldUnderline"/>
        </w:rPr>
        <w:t>The Bank of Mexico announced Friday it is keeping the key policy rate on hold at 4.0% as expected, with headline inflation dropping quickly amid a noted deceleration in the Mexican economy and an external environment that is both volatile and weak.</w:t>
      </w:r>
    </w:p>
    <w:p w:rsidR="005716D4" w:rsidRPr="002B6FC3" w:rsidRDefault="005716D4" w:rsidP="005716D4">
      <w:pPr>
        <w:rPr>
          <w:b/>
          <w:u w:val="single"/>
        </w:rPr>
      </w:pPr>
      <w:r w:rsidRPr="002B6FC3">
        <w:rPr>
          <w:rStyle w:val="StyleBoldUnderline"/>
        </w:rPr>
        <w:t>The board also noted the possibility of prolonged weakness in the local economy as a possible negative pressure on inflation, suggesting a more positive balance of risks for inflation.</w:t>
      </w:r>
    </w:p>
    <w:p w:rsidR="005716D4" w:rsidRDefault="005716D4" w:rsidP="005716D4">
      <w:r>
        <w:t>The policy board said held tight on the rate, "taking into consideration the recent evolution of inflation and its outlooks, the important deceleration demonstrated in the Mexican economy, the fragility of the external environment and the volatility of international financial markets."</w:t>
      </w:r>
    </w:p>
    <w:p w:rsidR="005716D4" w:rsidRDefault="005716D4" w:rsidP="005716D4">
      <w:r>
        <w:t>The board described its current stance on monetary policy as "congruent with a scenario in which generalized pressure on inflation is not expected" and where the CPI is approaching the medium-term permanent objective of 3%.</w:t>
      </w:r>
    </w:p>
    <w:p w:rsidR="005716D4" w:rsidRDefault="005716D4" w:rsidP="005716D4">
      <w:r>
        <w:t>Policymakers pledged in the statement to "remain vigilant" on inflation pressures and to "be alert to the implications that the evolution of economic activity and the relative monetary policy posture in Mexico has on the outlook for inflation."</w:t>
      </w:r>
    </w:p>
    <w:p w:rsidR="005716D4" w:rsidRPr="002B6FC3" w:rsidRDefault="005716D4" w:rsidP="005716D4">
      <w:pPr>
        <w:rPr>
          <w:b/>
          <w:u w:val="single"/>
        </w:rPr>
      </w:pPr>
      <w:r>
        <w:t xml:space="preserve">As reported by state statistics agency INEGI Tuesday, </w:t>
      </w:r>
      <w:r w:rsidRPr="002B6FC3">
        <w:rPr>
          <w:rStyle w:val="StyleBoldUnderline"/>
        </w:rPr>
        <w:t>annual headline inflation saw an surprising drop to 4.09% in June from 4.63% in May, led by a key drop in food prices after non-core prices saw their highest jump in nearly a decade in the first half of May, with consensus expectations going into the report closer to 4.14%.</w:t>
      </w:r>
    </w:p>
    <w:p w:rsidR="005716D4" w:rsidRDefault="005716D4" w:rsidP="005716D4">
      <w:r w:rsidRPr="002B6FC3">
        <w:rPr>
          <w:rStyle w:val="StyleBoldUnderline"/>
        </w:rPr>
        <w:t>The bump in inflation and subsequent plummet seems to confirm the outlook provided months earlier by monetary policymakers,</w:t>
      </w:r>
      <w:r>
        <w:t xml:space="preserve"> who restated in the decision their outlook for headline to stay between 3 and 4% for 2H 2013 and for core to remain below that level for the rest of 2013 and 2014.</w:t>
      </w:r>
    </w:p>
    <w:p w:rsidR="005716D4" w:rsidRPr="002B6FC3" w:rsidRDefault="005716D4" w:rsidP="005716D4">
      <w:pPr>
        <w:rPr>
          <w:b/>
          <w:u w:val="single"/>
        </w:rPr>
      </w:pPr>
      <w:r w:rsidRPr="002B6FC3">
        <w:rPr>
          <w:rStyle w:val="StyleBoldUnderline"/>
        </w:rPr>
        <w:t xml:space="preserve">Mexico has shown a stronger-than-expected </w:t>
      </w:r>
      <w:r w:rsidRPr="002B6FC3">
        <w:rPr>
          <w:rStyle w:val="Emphasis"/>
        </w:rPr>
        <w:t xml:space="preserve">weakness </w:t>
      </w:r>
      <w:r w:rsidRPr="002B6FC3">
        <w:rPr>
          <w:rStyle w:val="StyleBoldUnderline"/>
        </w:rPr>
        <w:t xml:space="preserve">in number of industrial sectors built upon poor external demand as well as a drop in public spending in 1H </w:t>
      </w:r>
      <w:r w:rsidRPr="002B6FC3">
        <w:rPr>
          <w:rStyle w:val="Emphasis"/>
        </w:rPr>
        <w:t>2013 with only weak signs of recovery</w:t>
      </w:r>
      <w:r w:rsidRPr="002B6FC3">
        <w:rPr>
          <w:rStyle w:val="StyleBoldUnderline"/>
        </w:rPr>
        <w:t xml:space="preserve"> in April and May.</w:t>
      </w:r>
    </w:p>
    <w:p w:rsidR="005716D4" w:rsidRPr="002B6FC3" w:rsidRDefault="005716D4" w:rsidP="005716D4">
      <w:pPr>
        <w:rPr>
          <w:b/>
          <w:u w:val="single"/>
        </w:rPr>
      </w:pPr>
      <w:r>
        <w:t xml:space="preserve">An hour before the announcement, state statistics agency INEGI released May industrial production data showing a </w:t>
      </w:r>
      <w:proofErr w:type="spellStart"/>
      <w:r>
        <w:t>seasonalized</w:t>
      </w:r>
      <w:proofErr w:type="spellEnd"/>
      <w:r>
        <w:t xml:space="preserve"> annual increase of 1.39%, the strongest calendar-adjusted result in 11-months; however, </w:t>
      </w:r>
      <w:r w:rsidRPr="002B6FC3">
        <w:rPr>
          <w:rStyle w:val="StyleBoldUnderline"/>
        </w:rPr>
        <w:t>the data showed continued weakness in construction, despite some rebound in manufacturing.</w:t>
      </w:r>
    </w:p>
    <w:p w:rsidR="005716D4" w:rsidRDefault="005716D4" w:rsidP="005716D4">
      <w:r>
        <w:lastRenderedPageBreak/>
        <w:t>In light of the recent comments from the Fed regarding a possible tapering of asset purchases and the subsequent market reaction sending the peso lower and long-term rates "considerably higher", the board also noted in the statement the reaction was "orderly" and did not have an effect on inflation outlook.</w:t>
      </w:r>
    </w:p>
    <w:p w:rsidR="005716D4" w:rsidRDefault="005716D4" w:rsidP="005716D4">
      <w:r>
        <w:t>"Taking into consideration the degree of capacity in the economy and the low pass through in variations in the exchange rate, we do not expect the recent depreciation of the national currency to generate inflationary pressures."</w:t>
      </w:r>
    </w:p>
    <w:p w:rsidR="005716D4" w:rsidRPr="002B6FC3" w:rsidRDefault="005716D4" w:rsidP="005716D4">
      <w:pPr>
        <w:rPr>
          <w:b/>
          <w:u w:val="single"/>
        </w:rPr>
      </w:pPr>
      <w:r>
        <w:t xml:space="preserve">The board added, "The rhythm of economic expansion is expected to grow in the second half of the year. </w:t>
      </w:r>
      <w:r w:rsidRPr="002B6FC3">
        <w:rPr>
          <w:rStyle w:val="StyleBoldUnderline"/>
        </w:rPr>
        <w:t>Nevertheless, in light of the speed and depth which has taken place with the economic deceleration (here), the downside risks for economic activity in Mexico have increased."</w:t>
      </w:r>
    </w:p>
    <w:p w:rsidR="005716D4" w:rsidRPr="002B6FC3" w:rsidRDefault="005716D4" w:rsidP="005716D4">
      <w:pPr>
        <w:rPr>
          <w:b/>
          <w:u w:val="single"/>
        </w:rPr>
      </w:pPr>
      <w:r>
        <w:t xml:space="preserve">Looking abroad, the Bank of Mexico governors </w:t>
      </w:r>
      <w:r w:rsidRPr="002B6FC3">
        <w:rPr>
          <w:rStyle w:val="StyleBoldUnderline"/>
        </w:rPr>
        <w:t>reported a stronger negative growth risks in general as well as a lower inflation scenario, bolstered by low commodity prices, weak internal demand in emerging economies, particularly in Asia, a weak Eurozone struggling with debt relief, and a U.S. growth outlook that continues to be downgraded despite recent positive signs in job reports.</w:t>
      </w:r>
    </w:p>
    <w:p w:rsidR="005716D4" w:rsidRDefault="005716D4" w:rsidP="005716D4">
      <w:r>
        <w:t xml:space="preserve">The central bank is set to release the minutes of today's decision meeting July 26. </w:t>
      </w:r>
      <w:proofErr w:type="gramStart"/>
      <w:r>
        <w:t>IT's</w:t>
      </w:r>
      <w:proofErr w:type="gramEnd"/>
      <w:r>
        <w:t xml:space="preserve"> next meeting is September 6.</w:t>
      </w:r>
    </w:p>
    <w:p w:rsidR="005716D4" w:rsidRDefault="005716D4" w:rsidP="005716D4"/>
    <w:p w:rsidR="005716D4" w:rsidRDefault="005716D4" w:rsidP="005716D4">
      <w:pPr>
        <w:pStyle w:val="Heading4"/>
      </w:pPr>
      <w:r>
        <w:t xml:space="preserve">Bank is at a record low- Mexico’s monetary position means that it </w:t>
      </w:r>
      <w:proofErr w:type="spellStart"/>
      <w:r>
        <w:t>wont</w:t>
      </w:r>
      <w:proofErr w:type="spellEnd"/>
      <w:r>
        <w:t xml:space="preserve"> grow for a while</w:t>
      </w:r>
    </w:p>
    <w:p w:rsidR="00E67487" w:rsidRDefault="005716D4" w:rsidP="005716D4">
      <w:proofErr w:type="spellStart"/>
      <w:r w:rsidRPr="004F3B0D">
        <w:rPr>
          <w:rStyle w:val="StyleStyleBold12pt"/>
        </w:rPr>
        <w:t>Cattan</w:t>
      </w:r>
      <w:proofErr w:type="spellEnd"/>
      <w:r w:rsidRPr="004F3B0D">
        <w:rPr>
          <w:rStyle w:val="StyleStyleBold12pt"/>
        </w:rPr>
        <w:t xml:space="preserve"> and Martin Bloomberg Mexico Economy and Government correspondents, 7-12-13</w:t>
      </w:r>
      <w:r w:rsidRPr="004F3B0D">
        <w:t xml:space="preserve"> </w:t>
      </w:r>
    </w:p>
    <w:p w:rsidR="005716D4" w:rsidRPr="00E67487" w:rsidRDefault="005716D4" w:rsidP="00E67487">
      <w:r w:rsidRPr="00E67487">
        <w:t>(</w:t>
      </w:r>
      <w:proofErr w:type="spellStart"/>
      <w:r w:rsidRPr="00E67487">
        <w:t>Nacha</w:t>
      </w:r>
      <w:proofErr w:type="spellEnd"/>
      <w:r w:rsidRPr="00E67487">
        <w:t xml:space="preserve"> and Eric, Bloomberg, “Mexico Holds Key Rate as Weaker Peso Undermines CPI Gains” </w:t>
      </w:r>
      <w:hyperlink r:id="rId30" w:history="1">
        <w:r w:rsidRPr="00E67487">
          <w:rPr>
            <w:rStyle w:val="Hyperlink"/>
          </w:rPr>
          <w:t>http://www.bloomberg.com/news/2013-07-12/mexico-holds-key-rate-as-weaker-peso-undermines-cpi-gains.html</w:t>
        </w:r>
      </w:hyperlink>
      <w:r w:rsidRPr="00E67487">
        <w:t xml:space="preserve"> accessed 7-12-13 KR)</w:t>
      </w:r>
    </w:p>
    <w:p w:rsidR="00E67487" w:rsidRPr="004F3B0D" w:rsidRDefault="00E67487" w:rsidP="005716D4"/>
    <w:p w:rsidR="005716D4" w:rsidRPr="002B0292" w:rsidRDefault="005716D4" w:rsidP="005716D4">
      <w:pPr>
        <w:rPr>
          <w:b/>
          <w:u w:val="single"/>
        </w:rPr>
      </w:pPr>
      <w:r w:rsidRPr="002B0292">
        <w:rPr>
          <w:rStyle w:val="StyleBoldUnderline"/>
        </w:rPr>
        <w:t xml:space="preserve">Mexico’s central bank kept its overnight rate at a </w:t>
      </w:r>
      <w:r w:rsidRPr="00173266">
        <w:rPr>
          <w:rStyle w:val="Emphasis"/>
        </w:rPr>
        <w:t>record low</w:t>
      </w:r>
      <w:r w:rsidRPr="002B0292">
        <w:rPr>
          <w:rStyle w:val="StyleBoldUnderline"/>
        </w:rPr>
        <w:t xml:space="preserve"> as policy </w:t>
      </w:r>
      <w:proofErr w:type="gramStart"/>
      <w:r w:rsidRPr="002B0292">
        <w:rPr>
          <w:rStyle w:val="StyleBoldUnderline"/>
        </w:rPr>
        <w:t>makers</w:t>
      </w:r>
      <w:proofErr w:type="gramEnd"/>
      <w:r w:rsidRPr="002B0292">
        <w:rPr>
          <w:rStyle w:val="StyleBoldUnderline"/>
        </w:rPr>
        <w:t xml:space="preserve"> balance slowing growth with above-target inflation and a weakening currency in Latin America’s second-biggest economy.</w:t>
      </w:r>
    </w:p>
    <w:p w:rsidR="005716D4" w:rsidRPr="002B0292" w:rsidRDefault="005716D4" w:rsidP="005716D4">
      <w:pPr>
        <w:rPr>
          <w:b/>
          <w:u w:val="single"/>
        </w:rPr>
      </w:pPr>
      <w:proofErr w:type="spellStart"/>
      <w:r>
        <w:t>Banco</w:t>
      </w:r>
      <w:proofErr w:type="spellEnd"/>
      <w:r>
        <w:t xml:space="preserve"> de Mexico, led by Governor Agustin </w:t>
      </w:r>
      <w:proofErr w:type="spellStart"/>
      <w:r>
        <w:t>Carstens</w:t>
      </w:r>
      <w:proofErr w:type="spellEnd"/>
      <w:r>
        <w:t xml:space="preserve">, held the overnight rate at 4 percent today, as forecast by all 23 economists surveyed by Bloomberg. </w:t>
      </w:r>
      <w:r w:rsidRPr="002B0292">
        <w:rPr>
          <w:rStyle w:val="StyleBoldUnderline"/>
        </w:rPr>
        <w:t>The peso has plunged 3.2 percent since Federal Reserve Chairman Ben S. Bernanke signaled May 22 the U.S. could dial back its monthly bond-buying program.</w:t>
      </w:r>
    </w:p>
    <w:p w:rsidR="005716D4" w:rsidRDefault="005716D4" w:rsidP="005716D4">
      <w:r>
        <w:t>Annual inflation has eased more than expected to just above the 2 percent to 4 percent target range and economists lowered their growth forecasts for this year to the slowest pace since the 2009 recession</w:t>
      </w:r>
      <w:r w:rsidRPr="002B0292">
        <w:rPr>
          <w:rStyle w:val="StyleBoldUnderline"/>
        </w:rPr>
        <w:t>. Policy makers said in today’s statement keeping the rate unchanged was appropriate as they measure the risks of a prolonged economic deceleration and new inflationary pressures.</w:t>
      </w:r>
    </w:p>
    <w:p w:rsidR="005716D4" w:rsidRPr="002B0292" w:rsidRDefault="005716D4" w:rsidP="005716D4">
      <w:pPr>
        <w:rPr>
          <w:rStyle w:val="StyleBoldUnderline"/>
        </w:rPr>
      </w:pPr>
      <w:r w:rsidRPr="002B0292">
        <w:rPr>
          <w:rStyle w:val="StyleBoldUnderline"/>
        </w:rPr>
        <w:t>Policy makers were “dovish, due to the economic slowdown on a global level as well as in Mexico, and more comfortable with the inflation trajectory</w:t>
      </w:r>
      <w:r>
        <w:t xml:space="preserve">,” Delia </w:t>
      </w:r>
      <w:proofErr w:type="spellStart"/>
      <w:r>
        <w:t>Paredes</w:t>
      </w:r>
      <w:proofErr w:type="spellEnd"/>
      <w:r>
        <w:t xml:space="preserve">, an economist at </w:t>
      </w:r>
      <w:proofErr w:type="spellStart"/>
      <w:r>
        <w:t>Grupo</w:t>
      </w:r>
      <w:proofErr w:type="spellEnd"/>
      <w:r>
        <w:t xml:space="preserve"> </w:t>
      </w:r>
      <w:proofErr w:type="spellStart"/>
      <w:r>
        <w:t>Financiero</w:t>
      </w:r>
      <w:proofErr w:type="spellEnd"/>
      <w:r>
        <w:t xml:space="preserve"> </w:t>
      </w:r>
      <w:proofErr w:type="spellStart"/>
      <w:r>
        <w:t>Banorte</w:t>
      </w:r>
      <w:proofErr w:type="spellEnd"/>
      <w:r>
        <w:t xml:space="preserve"> SAB, said in an e-mailed response to questions. “</w:t>
      </w:r>
      <w:r w:rsidRPr="002B0292">
        <w:rPr>
          <w:rStyle w:val="StyleBoldUnderline"/>
        </w:rPr>
        <w:t>Nevertheless, the volatility and Mexico’s monetary position relative to other countries are what won’t permit them to move rates for a period of time.”</w:t>
      </w:r>
    </w:p>
    <w:p w:rsidR="00A03EB4" w:rsidRDefault="00A03EB4" w:rsidP="00A03EB4">
      <w:pPr>
        <w:pStyle w:val="Heading1"/>
      </w:pPr>
      <w:r>
        <w:lastRenderedPageBreak/>
        <w:t xml:space="preserve">Terrorism </w:t>
      </w:r>
      <w:r w:rsidR="005779BC">
        <w:t>internal</w:t>
      </w:r>
    </w:p>
    <w:p w:rsidR="00A03EB4" w:rsidRDefault="00A03EB4" w:rsidP="00A03EB4">
      <w:pPr>
        <w:pStyle w:val="Heading4"/>
      </w:pPr>
      <w:r>
        <w:t>Economic decline destabilizes immigration flows which causes Terrorism</w:t>
      </w:r>
    </w:p>
    <w:p w:rsidR="00A03EB4" w:rsidRDefault="00A03EB4" w:rsidP="00A03EB4">
      <w:pPr>
        <w:rPr>
          <w:rStyle w:val="StyleStyleBold12pt"/>
        </w:rPr>
      </w:pPr>
      <w:r>
        <w:rPr>
          <w:rStyle w:val="StyleStyleBold12pt"/>
        </w:rPr>
        <w:t xml:space="preserve">Brown, Former Homeland Security </w:t>
      </w:r>
      <w:proofErr w:type="gramStart"/>
      <w:r>
        <w:rPr>
          <w:rStyle w:val="StyleStyleBold12pt"/>
        </w:rPr>
        <w:t>Under</w:t>
      </w:r>
      <w:proofErr w:type="gramEnd"/>
      <w:r>
        <w:rPr>
          <w:rStyle w:val="StyleStyleBold12pt"/>
        </w:rPr>
        <w:t xml:space="preserve"> Secretary, 9</w:t>
      </w:r>
    </w:p>
    <w:p w:rsidR="00A03EB4" w:rsidRPr="00E67487" w:rsidRDefault="00A03EB4" w:rsidP="00E67487">
      <w:r w:rsidRPr="00E67487">
        <w:t xml:space="preserve">(Michael Brown, Former Under Secretary of Homeland Security, Author of “Deadly Indifference”, National Security Blog Expert - The National Journal, Political Blogger - The Daily Caller, Radio Talk Show Host - "The Michael Brown Show", Founder &amp; Chairman, January 15, 2009, Michael Brown Today, “Border Control: Collapse of Mexico is a Homeland Security &amp; National Security Issue,” </w:t>
      </w:r>
      <w:hyperlink r:id="rId31" w:history="1">
        <w:r w:rsidRPr="00E67487">
          <w:rPr>
            <w:rStyle w:val="Hyperlink"/>
          </w:rPr>
          <w:t>http://www.michaelbrowntoday.com/2009/01/border-control-collapse-of-mexico-is-a-homeland-security-national-security-issue/</w:t>
        </w:r>
      </w:hyperlink>
      <w:r w:rsidRPr="00E67487">
        <w:t>, accessed July 16, 2013, EK)</w:t>
      </w:r>
    </w:p>
    <w:p w:rsidR="00E67487" w:rsidRDefault="00E67487" w:rsidP="00A03EB4"/>
    <w:p w:rsidR="00A03EB4" w:rsidRPr="004A301B" w:rsidRDefault="00A03EB4" w:rsidP="00A03EB4">
      <w:pPr>
        <w:rPr>
          <w:rStyle w:val="StyleBoldUnderline"/>
        </w:rPr>
      </w:pPr>
      <w:r>
        <w:t xml:space="preserve">By failing to secure the borders and control immigration, </w:t>
      </w:r>
      <w:r w:rsidRPr="004A301B">
        <w:rPr>
          <w:rStyle w:val="StyleBoldUnderline"/>
        </w:rPr>
        <w:t>we have opened ourselves up to a frightening scenario. The United States could face a flood of refugees from Mexico if it were to collapse, overwhelming state and local governments along the U.S.-Mexico border. During a time of economic duress, the costs would be overwhelming and would simply add to the already burgeoning costs at the federal level.</w:t>
      </w:r>
    </w:p>
    <w:p w:rsidR="00A03EB4" w:rsidRPr="004A301B" w:rsidRDefault="00A03EB4" w:rsidP="00A03EB4">
      <w:pPr>
        <w:rPr>
          <w:rStyle w:val="StyleBoldUnderline"/>
        </w:rPr>
      </w:pPr>
      <w:r>
        <w:t xml:space="preserve">Immigration and border control never was nor should it ever be about racism. </w:t>
      </w:r>
      <w:r w:rsidRPr="004A301B">
        <w:rPr>
          <w:rStyle w:val="StyleBoldUnderline"/>
        </w:rPr>
        <w:t>Immigration and border control are national security and homeland security issues.</w:t>
      </w:r>
    </w:p>
    <w:p w:rsidR="00A03EB4" w:rsidRDefault="00A03EB4" w:rsidP="00A03EB4">
      <w:r w:rsidRPr="004A301B">
        <w:rPr>
          <w:rStyle w:val="StyleBoldUnderline"/>
        </w:rPr>
        <w:t>Sleeper cells from numerous terrorist groups</w:t>
      </w:r>
      <w:r>
        <w:t xml:space="preserve"> </w:t>
      </w:r>
      <w:r w:rsidRPr="004A301B">
        <w:rPr>
          <w:rStyle w:val="StyleBoldUnderline"/>
        </w:rPr>
        <w:t>could</w:t>
      </w:r>
      <w:r>
        <w:t xml:space="preserve">, and probably already have, </w:t>
      </w:r>
      <w:r w:rsidRPr="004A301B">
        <w:rPr>
          <w:rStyle w:val="StyleBoldUnderline"/>
        </w:rPr>
        <w:t>infiltrate</w:t>
      </w:r>
      <w:r>
        <w:t xml:space="preserve">d </w:t>
      </w:r>
      <w:r w:rsidRPr="004A301B">
        <w:rPr>
          <w:rStyle w:val="StyleBoldUnderline"/>
        </w:rPr>
        <w:t xml:space="preserve">the United States, just </w:t>
      </w:r>
      <w:proofErr w:type="spellStart"/>
      <w:r w:rsidRPr="004A301B">
        <w:rPr>
          <w:rStyle w:val="StyleBoldUnderline"/>
        </w:rPr>
        <w:t>laying</w:t>
      </w:r>
      <w:proofErr w:type="spellEnd"/>
      <w:r w:rsidRPr="004A301B">
        <w:rPr>
          <w:rStyle w:val="StyleBoldUnderline"/>
        </w:rPr>
        <w:t xml:space="preserve"> in wait to attack at an appropriately vulnerable time.</w:t>
      </w:r>
    </w:p>
    <w:p w:rsidR="00A03EB4" w:rsidRDefault="00A03EB4" w:rsidP="00A03EB4">
      <w:r>
        <w:t>Immigration control should permit as many workers as the country can handle or need. The primary purpose of immigration control should not be about keeping Mexican workers out, but rather simply knowing who is here.</w:t>
      </w:r>
    </w:p>
    <w:p w:rsidR="00A03EB4" w:rsidRDefault="00A03EB4" w:rsidP="00A03EB4">
      <w:r>
        <w:t>At some point, Congress must demand, and the President must implement, appropriate immigration control and border control, if for no other reason, than to stem the possibility of Mexican refugees, escaping an out of control drug war, overwhelming state and local governments.</w:t>
      </w:r>
    </w:p>
    <w:p w:rsidR="00A03EB4" w:rsidRDefault="00A03EB4" w:rsidP="00A03EB4">
      <w:r>
        <w:t>And, whether that collapse ever occurs or not, Congress must demand and the President must implement, border and immigration control so we know who is here, and keep out those who would do us harm.</w:t>
      </w:r>
    </w:p>
    <w:p w:rsidR="00A03EB4" w:rsidRDefault="00A03EB4" w:rsidP="00A03EB4"/>
    <w:p w:rsidR="00A03EB4" w:rsidRDefault="00A03EB4" w:rsidP="00A03EB4"/>
    <w:p w:rsidR="005E3B67" w:rsidRDefault="005779BC" w:rsidP="005E3B67">
      <w:pPr>
        <w:pStyle w:val="Heading1"/>
      </w:pPr>
      <w:r>
        <w:lastRenderedPageBreak/>
        <w:t>S</w:t>
      </w:r>
      <w:r w:rsidR="005E3B67">
        <w:t xml:space="preserve">tability </w:t>
      </w:r>
      <w:r>
        <w:t>internal</w:t>
      </w:r>
    </w:p>
    <w:p w:rsidR="005E3B67" w:rsidRDefault="005E3B67" w:rsidP="005E3B67">
      <w:pPr>
        <w:pStyle w:val="Heading4"/>
      </w:pPr>
      <w:r>
        <w:t>Economic Growth in Mexico checks violence</w:t>
      </w:r>
    </w:p>
    <w:p w:rsidR="005E3B67" w:rsidRPr="001E4AA0" w:rsidRDefault="005E3B67" w:rsidP="005E3B67">
      <w:pPr>
        <w:rPr>
          <w:rStyle w:val="StyleStyleBold12pt"/>
        </w:rPr>
      </w:pPr>
      <w:r>
        <w:rPr>
          <w:rStyle w:val="StyleStyleBold12pt"/>
        </w:rPr>
        <w:t>Daily Mail, 5/4</w:t>
      </w:r>
      <w:r w:rsidR="00E67487">
        <w:rPr>
          <w:rStyle w:val="StyleStyleBold12pt"/>
        </w:rPr>
        <w:t>/13</w:t>
      </w:r>
    </w:p>
    <w:p w:rsidR="005E3B67" w:rsidRPr="00E67487" w:rsidRDefault="005E3B67" w:rsidP="00E67487">
      <w:r w:rsidRPr="00E67487">
        <w:t xml:space="preserve">(Daily Mail Associated Press Reporter, May, 4, 2013, Daily Mail, “Obama defends America's right to fight drugs in Latin America as he visits Costa Rica,” </w:t>
      </w:r>
      <w:hyperlink r:id="rId32" w:history="1">
        <w:r w:rsidRPr="00E67487">
          <w:rPr>
            <w:rStyle w:val="Hyperlink"/>
          </w:rPr>
          <w:t>http://www.dailymail.co.uk/news/article-2319334/Obama-bemoans-drug-violence-Central-America-defending-administrations-efforts-curb-U-S-demand-narcotics-trade.html</w:t>
        </w:r>
      </w:hyperlink>
      <w:r w:rsidRPr="00E67487">
        <w:t>, accessed July 13, 2013, EK)</w:t>
      </w:r>
    </w:p>
    <w:p w:rsidR="005E3B67" w:rsidRDefault="005E3B67" w:rsidP="005E3B67"/>
    <w:p w:rsidR="005E3B67" w:rsidRPr="001E4AA0" w:rsidRDefault="005E3B67" w:rsidP="005E3B67">
      <w:pPr>
        <w:rPr>
          <w:rStyle w:val="StyleBoldUnderline"/>
        </w:rPr>
      </w:pPr>
      <w:r>
        <w:t xml:space="preserve">In both </w:t>
      </w:r>
      <w:r w:rsidRPr="001E4AA0">
        <w:rPr>
          <w:rStyle w:val="StyleBoldUnderline"/>
        </w:rPr>
        <w:t>Mexico</w:t>
      </w:r>
      <w:r>
        <w:t xml:space="preserve"> and Costa Rica, Obama </w:t>
      </w:r>
      <w:r w:rsidRPr="001E4AA0">
        <w:rPr>
          <w:rStyle w:val="StyleBoldUnderline"/>
        </w:rPr>
        <w:t>cast economic growth as the best way to combat violence and keep drugs and organized crime from taking hold of another generation.</w:t>
      </w:r>
    </w:p>
    <w:p w:rsidR="005E3B67" w:rsidRPr="001E4AA0" w:rsidRDefault="005E3B67" w:rsidP="005E3B67">
      <w:pPr>
        <w:rPr>
          <w:rStyle w:val="StyleBoldUnderline"/>
        </w:rPr>
      </w:pPr>
      <w:r w:rsidRPr="001E4AA0">
        <w:rPr>
          <w:rStyle w:val="StyleBoldUnderline"/>
        </w:rPr>
        <w:t>'We have to make sure that everybody feels opportunity</w:t>
      </w:r>
      <w:r>
        <w:t xml:space="preserve">,' the president declared in Costa Rica. 'Even in countries that are doing well, the scourge of drugs and drug trafficking will still be there. And there still needs to be a strong law enforcement component. </w:t>
      </w:r>
      <w:r w:rsidRPr="001E4AA0">
        <w:rPr>
          <w:rStyle w:val="StyleBoldUnderline"/>
        </w:rPr>
        <w:t>But we can do better than we are currently doing.'</w:t>
      </w:r>
    </w:p>
    <w:p w:rsidR="005E3B67" w:rsidRDefault="005E3B67" w:rsidP="005E3B67">
      <w:r w:rsidRPr="001E4AA0">
        <w:rPr>
          <w:rStyle w:val="StyleBoldUnderline"/>
        </w:rPr>
        <w:t>The president</w:t>
      </w:r>
      <w:r>
        <w:t xml:space="preserve"> had sounded a similar message earlier Friday in Mexico, which he touted as a nation ready to take 'its rightful place in the world.' </w:t>
      </w:r>
    </w:p>
    <w:p w:rsidR="005E3B67" w:rsidRPr="001E4AA0" w:rsidRDefault="005E3B67" w:rsidP="005E3B67">
      <w:pPr>
        <w:rPr>
          <w:rStyle w:val="StyleBoldUnderline"/>
        </w:rPr>
      </w:pPr>
      <w:r>
        <w:t xml:space="preserve">During a speech to students, </w:t>
      </w:r>
      <w:r w:rsidRPr="001E4AA0">
        <w:rPr>
          <w:rStyle w:val="StyleBoldUnderline"/>
        </w:rPr>
        <w:t>he urged Mexico's young people to help the region move beyond 'old stereotypes' and highlighted developments in technology and manufacturing.</w:t>
      </w:r>
    </w:p>
    <w:p w:rsidR="005E3B67" w:rsidRDefault="005E3B67" w:rsidP="005E3B67">
      <w:r>
        <w:t xml:space="preserve">While </w:t>
      </w:r>
      <w:r w:rsidRPr="001E4AA0">
        <w:rPr>
          <w:rStyle w:val="StyleBoldUnderline"/>
        </w:rPr>
        <w:t>many people in Central America are also weary of the focus on the drug-fueled violence, it remains an undeniable part of daily life in many parts of the region.</w:t>
      </w:r>
      <w:r>
        <w:t xml:space="preserve"> Costa Rica has fared better than many of its neighbors, but it worries about spillover from nearby countries. Honduras, for example, now has the highest homicide rate in the world, with about 7,200 people murdered last year in the tiny nation of 8 million people, most in drug-related crime.</w:t>
      </w:r>
    </w:p>
    <w:p w:rsidR="005E3B67" w:rsidRDefault="005E3B67" w:rsidP="005E3B67"/>
    <w:p w:rsidR="005E3B67" w:rsidRPr="00A81E40" w:rsidRDefault="005E3B67" w:rsidP="005E3B67">
      <w:pPr>
        <w:pStyle w:val="Heading4"/>
      </w:pPr>
      <w:r>
        <w:t>Economic growth solves for violence in Mexico</w:t>
      </w:r>
    </w:p>
    <w:p w:rsidR="005E3B67" w:rsidRPr="004111EB" w:rsidRDefault="005E3B67" w:rsidP="005E3B67">
      <w:pPr>
        <w:rPr>
          <w:rStyle w:val="StyleStyleBold12pt"/>
        </w:rPr>
      </w:pPr>
      <w:proofErr w:type="spellStart"/>
      <w:r>
        <w:rPr>
          <w:rStyle w:val="StyleStyleBold12pt"/>
        </w:rPr>
        <w:t>Ugarte</w:t>
      </w:r>
      <w:proofErr w:type="spellEnd"/>
      <w:r>
        <w:rPr>
          <w:rStyle w:val="StyleStyleBold12pt"/>
        </w:rPr>
        <w:t>, Boston Review Correspondent, 13</w:t>
      </w:r>
    </w:p>
    <w:p w:rsidR="005E3B67" w:rsidRDefault="005E3B67" w:rsidP="005E3B67">
      <w:r>
        <w:t xml:space="preserve">(Pedro Salazar </w:t>
      </w:r>
      <w:proofErr w:type="spellStart"/>
      <w:r>
        <w:t>Ugarte</w:t>
      </w:r>
      <w:proofErr w:type="spellEnd"/>
      <w:r>
        <w:t xml:space="preserve">, researcher at the Legal Research Institute of the National Autonomous University of Mexico,  January 10, 2013, Boston Review, “Taking Off: Mexico's Demographic Challenge,” </w:t>
      </w:r>
      <w:hyperlink r:id="rId33" w:history="1">
        <w:r w:rsidRPr="007C2762">
          <w:rPr>
            <w:rStyle w:val="Hyperlink"/>
          </w:rPr>
          <w:t>http://bostonreview.net/world/taking</w:t>
        </w:r>
      </w:hyperlink>
      <w:r>
        <w:t>, accessed July 13, 2013, EK)</w:t>
      </w:r>
    </w:p>
    <w:p w:rsidR="005E3B67" w:rsidRDefault="005E3B67" w:rsidP="005E3B67">
      <w:pPr>
        <w:rPr>
          <w:rStyle w:val="StyleBoldUnderline"/>
        </w:rPr>
      </w:pPr>
    </w:p>
    <w:p w:rsidR="005E3B67" w:rsidRDefault="005E3B67" w:rsidP="005E3B67">
      <w:r w:rsidRPr="00A81E40">
        <w:rPr>
          <w:rStyle w:val="StyleBoldUnderline"/>
        </w:rPr>
        <w:t xml:space="preserve">Mexico is going through crucial and unprecedented times. It may take off or it may collapse. And I do not exaggerate or mean this rhetorically. </w:t>
      </w:r>
      <w:r w:rsidRPr="004111EB">
        <w:rPr>
          <w:rStyle w:val="StyleBoldUnderline"/>
        </w:rPr>
        <w:t>Never before has Mexico had so many young people:</w:t>
      </w:r>
      <w:r w:rsidRPr="00A81E40">
        <w:t xml:space="preserve"> nearly 30 million men and women aged 15–29, representing 26.4 percent of the country’s population. </w:t>
      </w:r>
      <w:r w:rsidRPr="004111EB">
        <w:rPr>
          <w:rStyle w:val="StyleBoldUnderline"/>
        </w:rPr>
        <w:t>They are what we call in Mexico the “demographic bonus,” at first considered a great opportunity to enhance the country’s growth and development, and now a threat to its existence.</w:t>
      </w:r>
    </w:p>
    <w:p w:rsidR="005E3B67" w:rsidRDefault="005E3B67" w:rsidP="005E3B67">
      <w:r>
        <w:t>Despite improvements in education—95 percent of the population has at least finished elementary school—and a relatively stable economy, most of these young adults are victims of the inequality and exclusion characteristic of Mexican society. In 2010, when the last census was taken in Mexico, 17.1 percent of the adolescents (15–17 years old) and 24.2 percent of the young adults living in Mexico did not go to school or have a job. Millions of them have been excluded from these key social institutions: learning and work. Young men and women, Mexico’s future, are being left without futures of their own.</w:t>
      </w:r>
    </w:p>
    <w:p w:rsidR="005E3B67" w:rsidRDefault="005E3B67" w:rsidP="005E3B67">
      <w:proofErr w:type="gramStart"/>
      <w:r>
        <w:t>Given these demographics, the only way for the country to avert disaster lies in achieving economic and social inclusion for young people.</w:t>
      </w:r>
      <w:proofErr w:type="gramEnd"/>
      <w:r>
        <w:t xml:space="preserve"> This is a very large challenge considering Mexico’s profound inequality: 52 million people, 46 percent of the population, live in poverty alongside the richest man on earth—Carlos Slim </w:t>
      </w:r>
      <w:proofErr w:type="spellStart"/>
      <w:r>
        <w:t>Helú</w:t>
      </w:r>
      <w:proofErr w:type="spellEnd"/>
      <w:r>
        <w:t>. These extreme disparities are straining social cohesion.</w:t>
      </w:r>
    </w:p>
    <w:p w:rsidR="005E3B67" w:rsidRPr="004111EB" w:rsidRDefault="005E3B67" w:rsidP="005E3B67">
      <w:pPr>
        <w:rPr>
          <w:b/>
          <w:bCs/>
          <w:u w:val="single"/>
        </w:rPr>
      </w:pPr>
      <w:r w:rsidRPr="004111EB">
        <w:rPr>
          <w:rStyle w:val="StyleBoldUnderline"/>
        </w:rPr>
        <w:lastRenderedPageBreak/>
        <w:t>If Mexico does not guarantee its young people a fair chance at success, it can expect a violent future.</w:t>
      </w:r>
    </w:p>
    <w:p w:rsidR="005E3B67" w:rsidRPr="004111EB" w:rsidRDefault="005E3B67" w:rsidP="005E3B67">
      <w:pPr>
        <w:rPr>
          <w:b/>
          <w:bCs/>
          <w:u w:val="single"/>
        </w:rPr>
      </w:pPr>
      <w:r w:rsidRPr="004111EB">
        <w:rPr>
          <w:rStyle w:val="StyleBoldUnderline"/>
        </w:rPr>
        <w:t xml:space="preserve">A lot is said about violence in Mexico and deaths related to the “war against organized crime” that president Felipe </w:t>
      </w:r>
      <w:proofErr w:type="spellStart"/>
      <w:r w:rsidRPr="004111EB">
        <w:rPr>
          <w:rStyle w:val="StyleBoldUnderline"/>
        </w:rPr>
        <w:t>Calderón</w:t>
      </w:r>
      <w:proofErr w:type="spellEnd"/>
      <w:r w:rsidRPr="004111EB">
        <w:rPr>
          <w:rStyle w:val="StyleBoldUnderline"/>
        </w:rPr>
        <w:t xml:space="preserve"> started. The administration calculates about 40,000 deaths, and researchers estimate at least 60,000. But the cost of violence goes far beyond even those numbers. Thousands have been displaced or seen their lives otherwise destroyed.</w:t>
      </w:r>
    </w:p>
    <w:p w:rsidR="005E3B67" w:rsidRDefault="005E3B67" w:rsidP="005E3B67">
      <w:r>
        <w:t xml:space="preserve">The causes of the violence are diverse. Mexico’s proximity to the United States—the promised land for millions of immigrants crossing through Mexico, where the demand for drugs is high and arms sales policies are very liberal—is one problem. The corruption and judicial inefficiency are others. And social causes loom large: poverty and marginalization allow the creation of what the economist </w:t>
      </w:r>
      <w:proofErr w:type="spellStart"/>
      <w:r>
        <w:t>Ciro</w:t>
      </w:r>
      <w:proofErr w:type="spellEnd"/>
      <w:r>
        <w:t xml:space="preserve"> Murayama calls a “criminal reserve army.” Those who have no path into civilized society will likely look for recognition, acceptance, and economic resources elsewhere.</w:t>
      </w:r>
    </w:p>
    <w:p w:rsidR="005E3B67" w:rsidRDefault="005E3B67" w:rsidP="005E3B67"/>
    <w:p w:rsidR="005E3B67" w:rsidRDefault="005E3B67" w:rsidP="005E3B67">
      <w:pPr>
        <w:pStyle w:val="Heading4"/>
      </w:pPr>
      <w:r>
        <w:t>Mexican Economic Growth key to preventing violence</w:t>
      </w:r>
    </w:p>
    <w:p w:rsidR="005E3B67" w:rsidRPr="00585FEC" w:rsidRDefault="005E3B67" w:rsidP="005E3B67">
      <w:pPr>
        <w:rPr>
          <w:rStyle w:val="StyleStyleBold12pt"/>
        </w:rPr>
      </w:pPr>
      <w:proofErr w:type="spellStart"/>
      <w:r>
        <w:rPr>
          <w:rStyle w:val="StyleStyleBold12pt"/>
        </w:rPr>
        <w:t>Shoichet</w:t>
      </w:r>
      <w:proofErr w:type="spellEnd"/>
      <w:r>
        <w:rPr>
          <w:rStyle w:val="StyleStyleBold12pt"/>
        </w:rPr>
        <w:t>, CNN News Correspondent, 12</w:t>
      </w:r>
    </w:p>
    <w:p w:rsidR="005E3B67" w:rsidRPr="00E67487" w:rsidRDefault="005E3B67" w:rsidP="005E3B67">
      <w:r>
        <w:t xml:space="preserve">(Catherine E. </w:t>
      </w:r>
      <w:proofErr w:type="spellStart"/>
      <w:r>
        <w:t>Shoichet</w:t>
      </w:r>
      <w:proofErr w:type="spellEnd"/>
      <w:r>
        <w:t xml:space="preserve">, November 27, 2012, CNN News, “Mexican president-elect: Economic growth is key weapon in drug war,” </w:t>
      </w:r>
      <w:hyperlink r:id="rId34" w:history="1">
        <w:r w:rsidRPr="007C2762">
          <w:rPr>
            <w:rStyle w:val="Hyperlink"/>
          </w:rPr>
          <w:t>http://www.cnn.com/2012/11/27/politics/mexico-president-interview</w:t>
        </w:r>
      </w:hyperlink>
      <w:r>
        <w:t>, accessed July 12, 2013, EK)</w:t>
      </w:r>
    </w:p>
    <w:p w:rsidR="00E67487" w:rsidRDefault="00E67487" w:rsidP="005E3B67"/>
    <w:p w:rsidR="005E3B67" w:rsidRDefault="005E3B67" w:rsidP="005E3B67">
      <w:r>
        <w:t xml:space="preserve">(CNN) -- </w:t>
      </w:r>
      <w:r w:rsidRPr="00585FEC">
        <w:rPr>
          <w:rStyle w:val="StyleBoldUnderline"/>
        </w:rPr>
        <w:t>Creating more economic opportunities will be Mexico's greatest weapon in the war on drugs,</w:t>
      </w:r>
      <w:r>
        <w:t xml:space="preserve"> the country's president-elect said Tuesday.</w:t>
      </w:r>
    </w:p>
    <w:p w:rsidR="005E3B67" w:rsidRDefault="005E3B67" w:rsidP="005E3B67">
      <w:r>
        <w:t>"</w:t>
      </w:r>
      <w:r w:rsidRPr="00585FEC">
        <w:rPr>
          <w:rStyle w:val="StyleBoldUnderline"/>
        </w:rPr>
        <w:t>That</w:t>
      </w:r>
      <w:r>
        <w:t xml:space="preserve">, I think, </w:t>
      </w:r>
      <w:r w:rsidRPr="00585FEC">
        <w:rPr>
          <w:rStyle w:val="StyleBoldUnderline"/>
        </w:rPr>
        <w:t>is going to be the best way my government can prevent organized crime</w:t>
      </w:r>
      <w:r>
        <w:t>," President-elect Enrique Pena Nieto told CNN's Wolf Blitzer.</w:t>
      </w:r>
    </w:p>
    <w:p w:rsidR="005E3B67" w:rsidRDefault="005E3B67" w:rsidP="005E3B67">
      <w:r w:rsidRPr="00585FEC">
        <w:rPr>
          <w:rStyle w:val="StyleBoldUnderline"/>
        </w:rPr>
        <w:t>Without jobs and social programs, he said, "millions of my countrymen have no other option than to dedicate themselves sometimes to criminal activity</w:t>
      </w:r>
      <w:r>
        <w:t>."</w:t>
      </w:r>
    </w:p>
    <w:p w:rsidR="005E3B67" w:rsidRDefault="005E3B67" w:rsidP="005E3B67">
      <w:r>
        <w:t xml:space="preserve">The wide-ranging interview was recorded just a few hours before the incoming leader met with U.S. President Barack Obama in Washington. In his first meeting with Obama, </w:t>
      </w:r>
      <w:r w:rsidRPr="00585FEC">
        <w:rPr>
          <w:rStyle w:val="StyleBoldUnderline"/>
        </w:rPr>
        <w:t>Pena Nieto said he planned to focus on building trust and boosting economic ties to create jobs.</w:t>
      </w:r>
    </w:p>
    <w:p w:rsidR="005E3B67" w:rsidRDefault="005E3B67" w:rsidP="005E3B67">
      <w:r>
        <w:t>Mexican leader eyes economic ties with U.S.</w:t>
      </w:r>
    </w:p>
    <w:p w:rsidR="005E3B67" w:rsidRDefault="005E3B67" w:rsidP="005E3B67">
      <w:r>
        <w:t xml:space="preserve">"We've lost presence and competitiveness on the international market. ... </w:t>
      </w:r>
      <w:r w:rsidRPr="00585FEC">
        <w:rPr>
          <w:rStyle w:val="StyleBoldUnderline"/>
        </w:rPr>
        <w:t>There's still space, an opportunity, to achieve greater integration as far as productivity, which will allow us to improve the competitive conditions for creating jobs across North America,</w:t>
      </w:r>
      <w:r>
        <w:t>" he said.</w:t>
      </w:r>
    </w:p>
    <w:p w:rsidR="005E3B67" w:rsidRDefault="005E3B67" w:rsidP="005E3B67">
      <w:r>
        <w:t xml:space="preserve">Pena Nieto, 46, said his security strategy will focus on reducing the drug-related violence that took 60,000 lives during his predecessor's six-year term, though he provided few specifics about how he would stem the violence or what aspects of outgoing President Felipe </w:t>
      </w:r>
      <w:proofErr w:type="spellStart"/>
      <w:r>
        <w:t>Caderon's</w:t>
      </w:r>
      <w:proofErr w:type="spellEnd"/>
      <w:r>
        <w:t xml:space="preserve"> strategy he will change.</w:t>
      </w:r>
    </w:p>
    <w:p w:rsidR="005E3B67" w:rsidRPr="00585FEC" w:rsidRDefault="005E3B67" w:rsidP="005E3B67">
      <w:pPr>
        <w:rPr>
          <w:rStyle w:val="StyleBoldUnderline"/>
        </w:rPr>
      </w:pPr>
      <w:r>
        <w:t>"</w:t>
      </w:r>
      <w:r w:rsidRPr="00585FEC">
        <w:rPr>
          <w:rStyle w:val="StyleBoldUnderline"/>
        </w:rPr>
        <w:t>We will keep the policies tha</w:t>
      </w:r>
      <w:r>
        <w:t xml:space="preserve">t I think </w:t>
      </w:r>
      <w:r w:rsidRPr="00585FEC">
        <w:rPr>
          <w:rStyle w:val="StyleBoldUnderline"/>
        </w:rPr>
        <w:t>work</w:t>
      </w:r>
      <w:r>
        <w:t xml:space="preserve">," he said, "including cooperation with the United </w:t>
      </w:r>
      <w:r w:rsidRPr="00585FEC">
        <w:rPr>
          <w:rStyle w:val="StyleBoldUnderline"/>
        </w:rPr>
        <w:t>States to effectively fight organized crime."</w:t>
      </w:r>
    </w:p>
    <w:p w:rsidR="005E3B67" w:rsidRDefault="005E3B67" w:rsidP="005E3B67"/>
    <w:p w:rsidR="005E3B67" w:rsidRPr="009332B0" w:rsidRDefault="005E3B67" w:rsidP="005E3B67">
      <w:pPr>
        <w:pStyle w:val="Heading4"/>
      </w:pPr>
      <w:r>
        <w:t>Mexican Economic growth key to stability</w:t>
      </w:r>
    </w:p>
    <w:p w:rsidR="005E3B67" w:rsidRPr="00EC2275" w:rsidRDefault="005E3B67" w:rsidP="005E3B67">
      <w:pPr>
        <w:rPr>
          <w:rStyle w:val="StyleStyleBold12pt"/>
        </w:rPr>
      </w:pPr>
      <w:r>
        <w:rPr>
          <w:rStyle w:val="StyleStyleBold12pt"/>
        </w:rPr>
        <w:t>Rico, Arizona Daily Star Correspondent, 12</w:t>
      </w:r>
    </w:p>
    <w:p w:rsidR="005E3B67" w:rsidRDefault="005E3B67" w:rsidP="005E3B67">
      <w:r>
        <w:t xml:space="preserve"> (Gabriela Rico, September 23, 2012, Arizona Daily Star, “Booming economy overshadowed by Mexico's violence,” </w:t>
      </w:r>
      <w:hyperlink r:id="rId35" w:history="1">
        <w:r w:rsidRPr="007C2762">
          <w:rPr>
            <w:rStyle w:val="Hyperlink"/>
          </w:rPr>
          <w:t>http://azstarnet.com/business/booming-economy-overshadowed-by-mexico-s-violence/article_8af5dee9-6a33-5188-9d3d-fc1eb0f2fb64.html</w:t>
        </w:r>
      </w:hyperlink>
      <w:r>
        <w:t>, accessed July 12, 2013, EK)</w:t>
      </w:r>
    </w:p>
    <w:p w:rsidR="00E67487" w:rsidRDefault="00E67487" w:rsidP="005E3B67"/>
    <w:p w:rsidR="005E3B67" w:rsidRDefault="005E3B67" w:rsidP="005E3B67">
      <w:r>
        <w:t>Overshadowed by drug violence, Mexico's emerging economy surprises many.</w:t>
      </w:r>
    </w:p>
    <w:p w:rsidR="005E3B67" w:rsidRDefault="005E3B67" w:rsidP="005E3B67">
      <w:r>
        <w:t xml:space="preserve">Forbes Magazine reports </w:t>
      </w:r>
      <w:r w:rsidRPr="009332B0">
        <w:rPr>
          <w:rStyle w:val="StyleBoldUnderline"/>
        </w:rPr>
        <w:t>that Mexico is "the little darling of emerging market investors" and poised to become Latin American's largest economy</w:t>
      </w:r>
      <w:r>
        <w:t>, surpassing Brazil.</w:t>
      </w:r>
    </w:p>
    <w:p w:rsidR="005E3B67" w:rsidRPr="009332B0" w:rsidRDefault="005E3B67" w:rsidP="005E3B67">
      <w:pPr>
        <w:rPr>
          <w:b/>
          <w:bCs/>
          <w:u w:val="single"/>
        </w:rPr>
      </w:pPr>
      <w:r>
        <w:lastRenderedPageBreak/>
        <w:t>"Stars appear to be increasingly aligned for an economic outperformance" by Mexico, says a report by Nomura Securities, cited in The New York Times. "</w:t>
      </w:r>
      <w:r w:rsidRPr="009332B0">
        <w:rPr>
          <w:rStyle w:val="StyleBoldUnderline"/>
        </w:rPr>
        <w:t>A changing of the guard is slowly but surely taking place."</w:t>
      </w:r>
    </w:p>
    <w:p w:rsidR="005E3B67" w:rsidRDefault="005E3B67" w:rsidP="005E3B67">
      <w:r>
        <w:t xml:space="preserve">Most headlines around the globe for the past six years have focused on outgoing president Felipe </w:t>
      </w:r>
      <w:proofErr w:type="spellStart"/>
      <w:r>
        <w:t>Calderón's</w:t>
      </w:r>
      <w:proofErr w:type="spellEnd"/>
      <w:r>
        <w:t xml:space="preserve"> war with the drug cartel.</w:t>
      </w:r>
    </w:p>
    <w:p w:rsidR="005E3B67" w:rsidRDefault="005E3B67" w:rsidP="005E3B67">
      <w:r>
        <w:t>"The sight of miles upon miles of factories outside the industrial capital of Monterrey attracts far less attention than the image of nine bodies hanging from a bridge in the border city of Nuevo Laredo," the Times wrote.</w:t>
      </w:r>
    </w:p>
    <w:p w:rsidR="005E3B67" w:rsidRPr="009332B0" w:rsidRDefault="005E3B67" w:rsidP="005E3B67">
      <w:pPr>
        <w:rPr>
          <w:b/>
          <w:bCs/>
          <w:u w:val="single"/>
        </w:rPr>
      </w:pPr>
      <w:r>
        <w:t>In his final state-of-the nation report earlier this month</w:t>
      </w:r>
      <w:r w:rsidRPr="009332B0">
        <w:rPr>
          <w:rStyle w:val="StyleBoldUnderline"/>
        </w:rPr>
        <w:t xml:space="preserve">, </w:t>
      </w:r>
      <w:proofErr w:type="spellStart"/>
      <w:r w:rsidRPr="009332B0">
        <w:rPr>
          <w:rStyle w:val="StyleBoldUnderline"/>
        </w:rPr>
        <w:t>Calderón</w:t>
      </w:r>
      <w:proofErr w:type="spellEnd"/>
      <w:r w:rsidRPr="009332B0">
        <w:rPr>
          <w:rStyle w:val="StyleBoldUnderline"/>
        </w:rPr>
        <w:t xml:space="preserve"> defended his war and cited the government's programs that helped turn Mexico's economy.</w:t>
      </w:r>
    </w:p>
    <w:p w:rsidR="005E3B67" w:rsidRDefault="005E3B67" w:rsidP="005E3B67">
      <w:r>
        <w:t>A huge investment in infrastructure - from airports to seaports, highways and railroads - boosted trade and caught the eye of manufacturers from around the world.</w:t>
      </w:r>
    </w:p>
    <w:p w:rsidR="005E3B67" w:rsidRDefault="005E3B67" w:rsidP="005E3B67">
      <w:r>
        <w:t>With better infrastructure came better manufacturing jobs.</w:t>
      </w:r>
    </w:p>
    <w:p w:rsidR="005E3B67" w:rsidRDefault="005E3B67" w:rsidP="005E3B67">
      <w:proofErr w:type="spellStart"/>
      <w:r>
        <w:t>Calderón</w:t>
      </w:r>
      <w:proofErr w:type="spellEnd"/>
      <w:r>
        <w:t xml:space="preserve"> said more than 2 million jobs were created during his six years in office.</w:t>
      </w:r>
    </w:p>
    <w:p w:rsidR="005E3B67" w:rsidRDefault="005E3B67" w:rsidP="005E3B67">
      <w:r>
        <w:t xml:space="preserve">The economic downturn in the United States and anti-illegal </w:t>
      </w:r>
      <w:proofErr w:type="gramStart"/>
      <w:r>
        <w:t>immigrants</w:t>
      </w:r>
      <w:proofErr w:type="gramEnd"/>
      <w:r>
        <w:t xml:space="preserve"> sentiments in states such as Arizona also sent many Mexicans home.</w:t>
      </w:r>
    </w:p>
    <w:p w:rsidR="005E3B67" w:rsidRPr="009332B0" w:rsidRDefault="005E3B67" w:rsidP="005E3B67">
      <w:pPr>
        <w:rPr>
          <w:b/>
          <w:bCs/>
          <w:u w:val="single"/>
        </w:rPr>
      </w:pPr>
      <w:r w:rsidRPr="009332B0">
        <w:rPr>
          <w:rStyle w:val="StyleBoldUnderline"/>
        </w:rPr>
        <w:t>That boosted the middle class, analysts say, as those workers put their U.S.-learned skills toward opening businesses or working in manufacturing plants.</w:t>
      </w:r>
    </w:p>
    <w:p w:rsidR="005E3B67" w:rsidRDefault="005E3B67" w:rsidP="005E3B67">
      <w:r>
        <w:t xml:space="preserve">This, in turn, attracted retailers such as </w:t>
      </w:r>
      <w:proofErr w:type="spellStart"/>
      <w:r>
        <w:t>Walmart</w:t>
      </w:r>
      <w:proofErr w:type="spellEnd"/>
      <w:r>
        <w:t>, Costco, Home Depot and Sam's Club to open stores in Mexico.</w:t>
      </w:r>
    </w:p>
    <w:p w:rsidR="005E3B67" w:rsidRDefault="005E3B67" w:rsidP="005E3B67">
      <w:r>
        <w:t xml:space="preserve">"Not only is Mexico doing better, </w:t>
      </w:r>
      <w:proofErr w:type="spellStart"/>
      <w:r>
        <w:t>macroeconomically</w:t>
      </w:r>
      <w:proofErr w:type="spellEnd"/>
      <w:r>
        <w:t xml:space="preserve"> speaking, than the false stereotypes would have us think, Mexico is actually doing better than the United States," Richard Fisher, president of the Federal Reserve Bank of Dallas told The Washington Post.</w:t>
      </w:r>
    </w:p>
    <w:p w:rsidR="005E3B67" w:rsidRDefault="005E3B67" w:rsidP="005E3B67">
      <w:r>
        <w:t xml:space="preserve">In their report, "Mexico: A Middle Class Society, Poor No More, Developed Not Yet," economists Luis De La </w:t>
      </w:r>
      <w:proofErr w:type="spellStart"/>
      <w:r>
        <w:t>Calle</w:t>
      </w:r>
      <w:proofErr w:type="spellEnd"/>
      <w:r>
        <w:t xml:space="preserve"> and Luis Rubio of the Mexico Institute at the Woodrow Wilson Center for Scholars, discuss the impact of this growth.</w:t>
      </w:r>
    </w:p>
    <w:p w:rsidR="005E3B67" w:rsidRPr="009332B0" w:rsidRDefault="005E3B67" w:rsidP="005E3B67">
      <w:pPr>
        <w:rPr>
          <w:rStyle w:val="StyleBoldUnderline"/>
        </w:rPr>
      </w:pPr>
      <w:r>
        <w:t>"</w:t>
      </w:r>
      <w:r w:rsidRPr="009332B0">
        <w:rPr>
          <w:rStyle w:val="StyleBoldUnderline"/>
        </w:rPr>
        <w:t xml:space="preserve">The implications of this change are immeasurable, and among its consequences is the appearance of a society that values stability </w:t>
      </w:r>
      <w:r>
        <w:t xml:space="preserve">and demands more accountability from its authorities," they wrote. </w:t>
      </w:r>
      <w:r w:rsidRPr="009332B0">
        <w:rPr>
          <w:rStyle w:val="StyleBoldUnderline"/>
        </w:rPr>
        <w:t>"The rise of the Mexican middle class is the most relevant development of the last decade in the country.</w:t>
      </w:r>
    </w:p>
    <w:p w:rsidR="005E3B67" w:rsidRDefault="005E3B67" w:rsidP="005E3B67"/>
    <w:p w:rsidR="005E3B67" w:rsidRDefault="005E3B67" w:rsidP="005E3B67"/>
    <w:p w:rsidR="005E3B67" w:rsidRDefault="005E3B67" w:rsidP="005E3B67"/>
    <w:p w:rsidR="005E3B67" w:rsidRDefault="005E3B67" w:rsidP="005E3B67">
      <w:pPr>
        <w:pStyle w:val="Heading4"/>
      </w:pPr>
      <w:r>
        <w:t>Economic growth key to stability</w:t>
      </w:r>
    </w:p>
    <w:p w:rsidR="005E3B67" w:rsidRPr="00EC2275" w:rsidRDefault="005E3B67" w:rsidP="005E3B67">
      <w:pPr>
        <w:rPr>
          <w:rStyle w:val="StyleStyleBold12pt"/>
        </w:rPr>
      </w:pPr>
      <w:r>
        <w:rPr>
          <w:rStyle w:val="StyleStyleBold12pt"/>
        </w:rPr>
        <w:t>Central Bank News, 7/12</w:t>
      </w:r>
      <w:r w:rsidR="00E67487">
        <w:rPr>
          <w:rStyle w:val="StyleStyleBold12pt"/>
        </w:rPr>
        <w:t>/13</w:t>
      </w:r>
    </w:p>
    <w:p w:rsidR="005E3B67" w:rsidRDefault="005E3B67" w:rsidP="005E3B67">
      <w:r>
        <w:t xml:space="preserve">(Central Bank News, July 12, 2013, Central Bank News, “Mexico holds rate steady as downside growth risks rise,” </w:t>
      </w:r>
      <w:hyperlink r:id="rId36" w:history="1">
        <w:r w:rsidRPr="007C2762">
          <w:rPr>
            <w:rStyle w:val="Hyperlink"/>
          </w:rPr>
          <w:t>http://beforeitsnews.com/economy/2013/07/mexico-holds-rate-steady-as-downside-growth-risks-rise-2537064.html</w:t>
        </w:r>
      </w:hyperlink>
      <w:r>
        <w:t>, accessed July 12, 2013, EK)</w:t>
      </w:r>
    </w:p>
    <w:p w:rsidR="005E3B67" w:rsidRDefault="005E3B67" w:rsidP="005E3B67"/>
    <w:p w:rsidR="005E3B67" w:rsidRPr="00185D1C" w:rsidRDefault="005E3B67" w:rsidP="005E3B67">
      <w:pPr>
        <w:rPr>
          <w:rStyle w:val="StyleBoldUnderline"/>
        </w:rPr>
      </w:pPr>
      <w:r>
        <w:t xml:space="preserve"> Mexico’s central bank held its benchmark target for the overnight rate steady at 4.0 percent, saying this policy stance is consistent with a lack of inflationary pressures</w:t>
      </w:r>
      <w:r w:rsidRPr="00185D1C">
        <w:rPr>
          <w:rStyle w:val="StyleBoldUnderline"/>
        </w:rPr>
        <w:t>, slower economic growth and the fragile and volatile international financial markets.</w:t>
      </w:r>
    </w:p>
    <w:p w:rsidR="005E3B67" w:rsidRDefault="005E3B67" w:rsidP="005E3B67">
      <w:r>
        <w:t xml:space="preserve"> The Bank of Mexico, which cut its rate in March, said recent information suggest that the economic slowdown since the second half of last year “worsened significantly” in the second quarter of this year, reflecting lower exports and weak domestic spending.</w:t>
      </w:r>
    </w:p>
    <w:p w:rsidR="005E3B67" w:rsidRDefault="005E3B67" w:rsidP="005E3B67">
      <w:r>
        <w:t xml:space="preserve"> Like other emerging market economies, </w:t>
      </w:r>
      <w:r w:rsidRPr="00185D1C">
        <w:rPr>
          <w:rStyle w:val="StyleBoldUnderline"/>
        </w:rPr>
        <w:t>Mexico’s peso has depreciated</w:t>
      </w:r>
      <w:r>
        <w:t xml:space="preserve"> in recent months due to expectations of changes to U.S. monetary policy and long-term interest rates have </w:t>
      </w:r>
      <w:r w:rsidRPr="00185D1C">
        <w:rPr>
          <w:rStyle w:val="StyleBoldUnderline"/>
        </w:rPr>
        <w:t>“increased considerably,” increasing the downside risks to Mexico’s economy,</w:t>
      </w:r>
      <w:r>
        <w:t xml:space="preserve"> the bank said.</w:t>
      </w:r>
    </w:p>
    <w:p w:rsidR="005E3B67" w:rsidRDefault="005E3B67" w:rsidP="005E3B67">
      <w:r>
        <w:lastRenderedPageBreak/>
        <w:t xml:space="preserve">    However, the central bank said the rise market interest rates and the decline in the peso had been in an orderly fashion and economic activity is expected to improve in the next half year, a slightly less pessimistic outlook than in its previous statement from June.</w:t>
      </w:r>
    </w:p>
    <w:p w:rsidR="005E3B67" w:rsidRDefault="005E3B67" w:rsidP="005E3B67"/>
    <w:p w:rsidR="005E3B67" w:rsidRDefault="005E3B67" w:rsidP="005E3B67">
      <w:pPr>
        <w:pStyle w:val="Heading4"/>
      </w:pPr>
      <w:r>
        <w:t>Increased economic growth boosts Mexico’s ability to cope with violence</w:t>
      </w:r>
    </w:p>
    <w:p w:rsidR="005E3B67" w:rsidRPr="00DF7FE1" w:rsidRDefault="005E3B67" w:rsidP="005E3B67">
      <w:pPr>
        <w:rPr>
          <w:rStyle w:val="StyleStyleBold12pt"/>
        </w:rPr>
      </w:pPr>
      <w:r>
        <w:rPr>
          <w:rStyle w:val="StyleStyleBold12pt"/>
        </w:rPr>
        <w:t xml:space="preserve">Freidman, </w:t>
      </w:r>
      <w:proofErr w:type="spellStart"/>
      <w:r>
        <w:rPr>
          <w:rStyle w:val="StyleStyleBold12pt"/>
        </w:rPr>
        <w:t>Stratfor</w:t>
      </w:r>
      <w:proofErr w:type="spellEnd"/>
      <w:r>
        <w:rPr>
          <w:rStyle w:val="StyleStyleBold12pt"/>
        </w:rPr>
        <w:t xml:space="preserve"> CEO, 12</w:t>
      </w:r>
    </w:p>
    <w:p w:rsidR="005E3B67" w:rsidRDefault="005E3B67" w:rsidP="005E3B67">
      <w:r>
        <w:t xml:space="preserve">(George Friedman, Chairman of </w:t>
      </w:r>
      <w:proofErr w:type="spellStart"/>
      <w:r>
        <w:t>Stratfor</w:t>
      </w:r>
      <w:proofErr w:type="spellEnd"/>
      <w:r>
        <w:t xml:space="preserve">, guides </w:t>
      </w:r>
      <w:proofErr w:type="spellStart"/>
      <w:r>
        <w:t>Stratfor's</w:t>
      </w:r>
      <w:proofErr w:type="spellEnd"/>
      <w:r>
        <w:t xml:space="preserve"> strategic vision and oversees the development and training of the company's intelligence unit. He has been featured in TIME, The New York Times Magazine, The Wall Street Journal, The New York Times, Fortune, Newsweek, The Financial Times and many other domestic and international publications, as well as broadcast media ranging from NPR to CNN to CNBC. He and </w:t>
      </w:r>
      <w:proofErr w:type="spellStart"/>
      <w:r>
        <w:t>Stratfor</w:t>
      </w:r>
      <w:proofErr w:type="spellEnd"/>
      <w:r>
        <w:t xml:space="preserve"> were also featured in cover stories in Barron's and the New Statesman, August 21, 2012, </w:t>
      </w:r>
      <w:proofErr w:type="spellStart"/>
      <w:r>
        <w:t>Stratfor</w:t>
      </w:r>
      <w:proofErr w:type="spellEnd"/>
      <w:r>
        <w:t xml:space="preserve"> Global Intelligence, </w:t>
      </w:r>
      <w:hyperlink r:id="rId37" w:history="1">
        <w:r w:rsidRPr="007C2762">
          <w:rPr>
            <w:rStyle w:val="Hyperlink"/>
          </w:rPr>
          <w:t>http://www.stratfor.com/weekly/mexicos-strategy</w:t>
        </w:r>
      </w:hyperlink>
      <w:r>
        <w:t>, accessed July 12, 2013, EK)</w:t>
      </w:r>
    </w:p>
    <w:p w:rsidR="005E3B67" w:rsidRDefault="005E3B67" w:rsidP="005E3B67"/>
    <w:p w:rsidR="005E3B67" w:rsidRDefault="005E3B67" w:rsidP="005E3B67">
      <w:r>
        <w:t xml:space="preserve">From the Mexican point of view, this is a manageable situation. The borderland is distinct from the Mexican heartland. </w:t>
      </w:r>
      <w:r w:rsidRPr="00DF7FE1">
        <w:rPr>
          <w:rStyle w:val="StyleBoldUnderline"/>
        </w:rPr>
        <w:t xml:space="preserve">So long as the violence does not overwhelm the heartland, it is tolerable. The inflow of money does not offend the Mexican government. More precisely, the Mexican government has limited resources to suppress the trade and violence, and there are financial benefits to its existence. </w:t>
      </w:r>
      <w:r>
        <w:t>The Mexican strategy is to try to block the spread of lawlessness into Mexico proper but to accept the lawlessness in a region that historically has been lawless.</w:t>
      </w:r>
    </w:p>
    <w:p w:rsidR="005E3B67" w:rsidRDefault="005E3B67" w:rsidP="005E3B67"/>
    <w:p w:rsidR="005E3B67" w:rsidRDefault="005E3B67" w:rsidP="005E3B67"/>
    <w:p w:rsidR="005E3B67" w:rsidRDefault="005E3B67" w:rsidP="005E3B67">
      <w:pPr>
        <w:pStyle w:val="Heading4"/>
      </w:pPr>
      <w:r>
        <w:t>Mexican Economic Growth encourages stability</w:t>
      </w:r>
    </w:p>
    <w:p w:rsidR="005E3B67" w:rsidRPr="00DF7FE1" w:rsidRDefault="005E3B67" w:rsidP="005E3B67">
      <w:pPr>
        <w:rPr>
          <w:rStyle w:val="StyleStyleBold12pt"/>
        </w:rPr>
      </w:pPr>
      <w:r>
        <w:rPr>
          <w:rStyle w:val="StyleStyleBold12pt"/>
        </w:rPr>
        <w:t xml:space="preserve">Freidman, </w:t>
      </w:r>
      <w:proofErr w:type="spellStart"/>
      <w:r>
        <w:rPr>
          <w:rStyle w:val="StyleStyleBold12pt"/>
        </w:rPr>
        <w:t>Stratfor</w:t>
      </w:r>
      <w:proofErr w:type="spellEnd"/>
      <w:r>
        <w:rPr>
          <w:rStyle w:val="StyleStyleBold12pt"/>
        </w:rPr>
        <w:t xml:space="preserve"> CEO, 12</w:t>
      </w:r>
    </w:p>
    <w:p w:rsidR="005E3B67" w:rsidRDefault="005E3B67" w:rsidP="005E3B67">
      <w:r>
        <w:t xml:space="preserve">(George Friedman, Chairman of </w:t>
      </w:r>
      <w:proofErr w:type="spellStart"/>
      <w:r>
        <w:t>Stratfor</w:t>
      </w:r>
      <w:proofErr w:type="spellEnd"/>
      <w:r>
        <w:t xml:space="preserve">, guides </w:t>
      </w:r>
      <w:proofErr w:type="spellStart"/>
      <w:r>
        <w:t>Stratfor's</w:t>
      </w:r>
      <w:proofErr w:type="spellEnd"/>
      <w:r>
        <w:t xml:space="preserve"> strategic vision and oversees the development and training of the company's intelligence unit. He has been featured in TIME, The New York Times Magazine, The Wall Street Journal, The New York Times, Fortune, Newsweek, The Financial Times and many other domestic and international publications, as well as broadcast media ranging from NPR to CNN to CNBC. He and </w:t>
      </w:r>
      <w:proofErr w:type="spellStart"/>
      <w:r>
        <w:t>Stratfor</w:t>
      </w:r>
      <w:proofErr w:type="spellEnd"/>
      <w:r>
        <w:t xml:space="preserve"> were also featured in cover stories in Barron's and the New Statesman, August 21, 2012, </w:t>
      </w:r>
      <w:proofErr w:type="spellStart"/>
      <w:r>
        <w:t>Stratfor</w:t>
      </w:r>
      <w:proofErr w:type="spellEnd"/>
      <w:r>
        <w:t xml:space="preserve"> Global Intelligence, </w:t>
      </w:r>
      <w:hyperlink r:id="rId38" w:history="1">
        <w:r w:rsidRPr="007C2762">
          <w:rPr>
            <w:rStyle w:val="Hyperlink"/>
          </w:rPr>
          <w:t>http://www.stratfor.com/weekly/mexicos-strategy</w:t>
        </w:r>
      </w:hyperlink>
      <w:r>
        <w:t>, accessed July 12, 2013, EK)</w:t>
      </w:r>
    </w:p>
    <w:p w:rsidR="005E3B67" w:rsidRDefault="005E3B67" w:rsidP="005E3B67"/>
    <w:p w:rsidR="005E3B67" w:rsidRDefault="005E3B67" w:rsidP="005E3B67">
      <w:r w:rsidRPr="00DF7FE1">
        <w:rPr>
          <w:rStyle w:val="StyleBoldUnderline"/>
        </w:rPr>
        <w:t>Mexico still has to deal with its core issue, which is maintaining its internal social stability</w:t>
      </w:r>
      <w:r>
        <w:t xml:space="preserve">. </w:t>
      </w:r>
      <w:r w:rsidRPr="00DF7FE1">
        <w:rPr>
          <w:rStyle w:val="StyleBoldUnderline"/>
        </w:rPr>
        <w:t xml:space="preserve">It is, however, beginning to develop foreign policy issues beyond the United States. </w:t>
      </w:r>
      <w:r>
        <w:t xml:space="preserve">In particular, it is developing an interest in managing Central America, possibly in collaboration with Colombia. Its purpose, ironically, is the control of illegal immigrants and drug smuggling. </w:t>
      </w:r>
      <w:r w:rsidRPr="00DF7FE1">
        <w:rPr>
          <w:rStyle w:val="StyleBoldUnderline"/>
        </w:rPr>
        <w:t>These are not trivial moves. Were it not for the United States, Mexico would be a great regional power</w:t>
      </w:r>
      <w:r>
        <w:t>. Given the United States, it must manage that relationship before any other.</w:t>
      </w:r>
    </w:p>
    <w:p w:rsidR="005E3B67" w:rsidRDefault="005E3B67" w:rsidP="005E3B67">
      <w:r>
        <w:t>G</w:t>
      </w:r>
      <w:r w:rsidRPr="00DF7FE1">
        <w:rPr>
          <w:rStyle w:val="StyleBoldUnderline"/>
        </w:rPr>
        <w:t>iven Mexico's dramatic economic growth and given time, this equation will change.</w:t>
      </w:r>
      <w:r>
        <w:t xml:space="preserve"> Over time, we expect there will be two significant powers in North America. But in the short run, the traditional strategic problems of Mexico remain: how to deal with the United States, how to contain the northern borderland and how to maintain national unity in the face of potential social unrest.</w:t>
      </w:r>
    </w:p>
    <w:p w:rsidR="005E3B67" w:rsidRDefault="005E3B67" w:rsidP="005E3B67"/>
    <w:p w:rsidR="005E3B67" w:rsidRDefault="00D52968" w:rsidP="005E3B67">
      <w:pPr>
        <w:pStyle w:val="Heading1"/>
      </w:pPr>
      <w:r>
        <w:lastRenderedPageBreak/>
        <w:t xml:space="preserve"> </w:t>
      </w:r>
      <w:r w:rsidR="005E3B67">
        <w:t xml:space="preserve">Stability – brink </w:t>
      </w:r>
    </w:p>
    <w:p w:rsidR="005E3B67" w:rsidRDefault="005E3B67" w:rsidP="005E3B67">
      <w:pPr>
        <w:pStyle w:val="Heading4"/>
      </w:pPr>
      <w:r>
        <w:t>Mexican collapse is likely—laundry list of reasons</w:t>
      </w:r>
    </w:p>
    <w:p w:rsidR="005E3B67" w:rsidRPr="005A72E7" w:rsidRDefault="005E3B67" w:rsidP="005E3B67">
      <w:pPr>
        <w:rPr>
          <w:rStyle w:val="StyleStyleBold12pt"/>
        </w:rPr>
      </w:pPr>
      <w:proofErr w:type="spellStart"/>
      <w:r>
        <w:rPr>
          <w:rStyle w:val="StyleStyleBold12pt"/>
        </w:rPr>
        <w:t>Debusmann</w:t>
      </w:r>
      <w:proofErr w:type="spellEnd"/>
      <w:r>
        <w:rPr>
          <w:rStyle w:val="StyleStyleBold12pt"/>
        </w:rPr>
        <w:t>, New York Times Correspondent, 9</w:t>
      </w:r>
    </w:p>
    <w:p w:rsidR="005E3B67" w:rsidRDefault="005E3B67" w:rsidP="005E3B67">
      <w:r>
        <w:t xml:space="preserve">(Bernd </w:t>
      </w:r>
      <w:proofErr w:type="spellStart"/>
      <w:r>
        <w:t>Debusmann</w:t>
      </w:r>
      <w:proofErr w:type="spellEnd"/>
      <w:r>
        <w:t xml:space="preserve">, writer on international affairs, Former Reuters correspondent, news editor and columnist, January 9, 2009, New York Times, “Among top U.S. fears: A failed Mexican state,” </w:t>
      </w:r>
      <w:hyperlink r:id="rId39" w:history="1">
        <w:r w:rsidRPr="007C2762">
          <w:rPr>
            <w:rStyle w:val="Hyperlink"/>
          </w:rPr>
          <w:t>http://www.nytimes.com/2009/01/09/world/americas/09iht-letter.1.19217792.html?_r=0</w:t>
        </w:r>
      </w:hyperlink>
      <w:r>
        <w:t>, accessed July 16, 2013, EK)</w:t>
      </w:r>
    </w:p>
    <w:p w:rsidR="005E3B67" w:rsidRDefault="005E3B67" w:rsidP="005E3B67"/>
    <w:p w:rsidR="005E3B67" w:rsidRPr="005A72E7" w:rsidRDefault="005E3B67" w:rsidP="005E3B67">
      <w:r w:rsidRPr="005A72E7">
        <w:t xml:space="preserve">What do Pakistan and </w:t>
      </w:r>
      <w:r w:rsidRPr="006D071D">
        <w:rPr>
          <w:rStyle w:val="StyleBoldUnderline"/>
        </w:rPr>
        <w:t>Mexico</w:t>
      </w:r>
      <w:r w:rsidRPr="005A72E7">
        <w:t xml:space="preserve"> have in common? </w:t>
      </w:r>
      <w:r w:rsidRPr="006D071D">
        <w:rPr>
          <w:rStyle w:val="StyleBoldUnderline"/>
        </w:rPr>
        <w:t>They figure in the nightmares of U.S. military planners trying to peer into the future and identify the next big threats</w:t>
      </w:r>
      <w:r w:rsidRPr="005A72E7">
        <w:t>.</w:t>
      </w:r>
      <w:r>
        <w:t xml:space="preserve"> </w:t>
      </w:r>
      <w:r w:rsidRPr="005A72E7">
        <w:t>The two countries are mentioned in the same breath in a just-published study by the United States Joint Forces Command, whose jobs include providing an annual look into the future to prevent the U.S. military from being caught off guard by unexpected developments.</w:t>
      </w:r>
    </w:p>
    <w:p w:rsidR="005E3B67" w:rsidRPr="005A72E7" w:rsidRDefault="005E3B67" w:rsidP="005E3B67">
      <w:r w:rsidRPr="005A72E7">
        <w:t>"In terms of worst-case scenarios for the Joint Force and indeed the world, two l</w:t>
      </w:r>
      <w:r w:rsidRPr="006D071D">
        <w:rPr>
          <w:rStyle w:val="StyleBoldUnderline"/>
        </w:rPr>
        <w:t>arge and important state</w:t>
      </w:r>
      <w:r w:rsidRPr="005A72E7">
        <w:t xml:space="preserve">s </w:t>
      </w:r>
      <w:r w:rsidRPr="006D071D">
        <w:rPr>
          <w:rStyle w:val="StyleBoldUnderline"/>
        </w:rPr>
        <w:t>bear consideration for a rapid and sudden collapse</w:t>
      </w:r>
      <w:r w:rsidRPr="005A72E7">
        <w:t xml:space="preserve">: Pakistan and </w:t>
      </w:r>
      <w:r w:rsidRPr="006D071D">
        <w:rPr>
          <w:rStyle w:val="StyleBoldUnderline"/>
        </w:rPr>
        <w:t>Mexico</w:t>
      </w:r>
      <w:r w:rsidRPr="005A72E7">
        <w:t xml:space="preserve">," says the study - called Joint Operating Environment 2008 - in a chapter </w:t>
      </w:r>
      <w:r w:rsidRPr="006D071D">
        <w:rPr>
          <w:rStyle w:val="StyleBoldUnderline"/>
        </w:rPr>
        <w:t>on "weak and failing states.</w:t>
      </w:r>
      <w:r w:rsidRPr="005A72E7">
        <w:t xml:space="preserve">" Such states, it says, </w:t>
      </w:r>
      <w:r w:rsidRPr="006D071D">
        <w:rPr>
          <w:rStyle w:val="StyleBoldUnderline"/>
        </w:rPr>
        <w:t>usually pose chronic, long-term problems that can be managed over time.</w:t>
      </w:r>
    </w:p>
    <w:p w:rsidR="005E3B67" w:rsidRPr="005A72E7" w:rsidRDefault="005E3B67" w:rsidP="005E3B67">
      <w:r w:rsidRPr="005A72E7">
        <w:t>But the little-studied phenomenon of "</w:t>
      </w:r>
      <w:r w:rsidRPr="006D071D">
        <w:rPr>
          <w:rStyle w:val="StyleBoldUnderline"/>
        </w:rPr>
        <w:t>rapid collapse,"</w:t>
      </w:r>
      <w:r w:rsidRPr="005A72E7">
        <w:t xml:space="preserve"> according to the study, "</w:t>
      </w:r>
      <w:r w:rsidRPr="006D071D">
        <w:rPr>
          <w:rStyle w:val="StyleBoldUnderline"/>
        </w:rPr>
        <w:t>usually comes as a surprise, has a rapid onset, and poses acute problems."</w:t>
      </w:r>
      <w:r w:rsidRPr="005A72E7">
        <w:t xml:space="preserve"> Think Yugoslavia and its disintegration in 1990 into a chaotic tangle of warring nationalities and bloodshed on a horrific scale.</w:t>
      </w:r>
    </w:p>
    <w:p w:rsidR="005E3B67" w:rsidRPr="005A72E7" w:rsidRDefault="005E3B67" w:rsidP="005E3B67">
      <w:r w:rsidRPr="005A72E7">
        <w:t xml:space="preserve">Nuclear-armed Pakistan, where Al Qaeda has established safe havens in the rugged regions bordering Afghanistan, is a regular feature in dire warnings. Thomas </w:t>
      </w:r>
      <w:proofErr w:type="spellStart"/>
      <w:r w:rsidRPr="005A72E7">
        <w:t>Fingar</w:t>
      </w:r>
      <w:proofErr w:type="spellEnd"/>
      <w:r w:rsidRPr="005A72E7">
        <w:t xml:space="preserve">, who retired as the chief U.S. intelligence analyst in December, termed Pakistan "one of the single </w:t>
      </w:r>
      <w:proofErr w:type="gramStart"/>
      <w:r w:rsidRPr="005A72E7">
        <w:t>most challenging</w:t>
      </w:r>
      <w:proofErr w:type="gramEnd"/>
      <w:r w:rsidRPr="005A72E7">
        <w:t xml:space="preserve"> places on the planet."</w:t>
      </w:r>
    </w:p>
    <w:p w:rsidR="005E3B67" w:rsidRPr="005A72E7" w:rsidRDefault="005E3B67" w:rsidP="005E3B67">
      <w:r w:rsidRPr="005A72E7">
        <w:t>This is fairly routine language for Pakistan, but not for Mexico, which shares a 2,000-mile, or 3,200-kilometer, border with the United States.</w:t>
      </w:r>
    </w:p>
    <w:p w:rsidR="005E3B67" w:rsidRPr="005A72E7" w:rsidRDefault="005E3B67" w:rsidP="005E3B67">
      <w:r w:rsidRPr="006D071D">
        <w:rPr>
          <w:rStyle w:val="StyleBoldUnderline"/>
        </w:rPr>
        <w:t>Mexico</w:t>
      </w:r>
      <w:r w:rsidRPr="005A72E7">
        <w:t>'s mention beside Pakistan in a study by an organization as weighty as the Joint Forces Command, which controls almost all conventional forces based in the continental United States, speaks volumes about growing concern over what is happening south of the U.S. border.</w:t>
      </w:r>
    </w:p>
    <w:p w:rsidR="005E3B67" w:rsidRPr="006D071D" w:rsidRDefault="005E3B67" w:rsidP="005E3B67">
      <w:pPr>
        <w:rPr>
          <w:rStyle w:val="StyleBoldUnderline"/>
        </w:rPr>
      </w:pPr>
      <w:r w:rsidRPr="006D071D">
        <w:rPr>
          <w:rStyle w:val="StyleBoldUnderline"/>
        </w:rPr>
        <w:t>Vicious and widening violence pitting drug cartels against each other and against the Mexican state have left more than 8,000 Mexicans dead over the past two years. Kidnappings have become a routine part of Mexican daily life. Common crime is widespread. Pervasive corruption has hollowed out the state.</w:t>
      </w:r>
    </w:p>
    <w:p w:rsidR="005E3B67" w:rsidRPr="006D071D" w:rsidRDefault="005E3B67" w:rsidP="005E3B67">
      <w:pPr>
        <w:rPr>
          <w:rStyle w:val="StyleBoldUnderline"/>
        </w:rPr>
      </w:pPr>
      <w:r w:rsidRPr="005A72E7">
        <w:t xml:space="preserve">In November, in a case that shocked even those (on both sides of the border) who consider corruption endemic in Mexico, the former </w:t>
      </w:r>
      <w:r w:rsidRPr="006D071D">
        <w:rPr>
          <w:rStyle w:val="StyleBoldUnderline"/>
        </w:rPr>
        <w:t xml:space="preserve">drug czar </w:t>
      </w:r>
      <w:proofErr w:type="spellStart"/>
      <w:r w:rsidRPr="005A72E7">
        <w:t>Noé</w:t>
      </w:r>
      <w:proofErr w:type="spellEnd"/>
      <w:r w:rsidRPr="005A72E7">
        <w:t xml:space="preserve"> </w:t>
      </w:r>
      <w:proofErr w:type="spellStart"/>
      <w:r w:rsidRPr="005A72E7">
        <w:t>Ramírez</w:t>
      </w:r>
      <w:proofErr w:type="spellEnd"/>
      <w:r w:rsidRPr="005A72E7">
        <w:t xml:space="preserve"> was charged with </w:t>
      </w:r>
      <w:r w:rsidRPr="006D071D">
        <w:rPr>
          <w:rStyle w:val="StyleBoldUnderline"/>
        </w:rPr>
        <w:t>accept</w:t>
      </w:r>
      <w:r w:rsidRPr="005A72E7">
        <w:t xml:space="preserve">ing at least $450,000 a month in </w:t>
      </w:r>
      <w:r w:rsidRPr="006D071D">
        <w:rPr>
          <w:rStyle w:val="StyleBoldUnderline"/>
        </w:rPr>
        <w:t>bribes from a drug cartel in exchange for information about police and anti-narcotics operations.</w:t>
      </w:r>
    </w:p>
    <w:p w:rsidR="005E3B67" w:rsidRPr="005A72E7" w:rsidRDefault="005E3B67" w:rsidP="005E3B67">
      <w:r w:rsidRPr="005A72E7">
        <w:t xml:space="preserve">A month later, a </w:t>
      </w:r>
      <w:r w:rsidRPr="006D071D">
        <w:rPr>
          <w:rStyle w:val="StyleBoldUnderline"/>
        </w:rPr>
        <w:t>Mexican army major</w:t>
      </w:r>
      <w:r w:rsidRPr="005A72E7">
        <w:t xml:space="preserve">, Arturo González, was arrested on suspicion that he </w:t>
      </w:r>
      <w:r w:rsidRPr="006D071D">
        <w:rPr>
          <w:rStyle w:val="StyleBoldUnderline"/>
        </w:rPr>
        <w:t xml:space="preserve">sold information about President Felipe </w:t>
      </w:r>
      <w:proofErr w:type="spellStart"/>
      <w:r w:rsidRPr="006D071D">
        <w:rPr>
          <w:rStyle w:val="StyleBoldUnderline"/>
        </w:rPr>
        <w:t>Calderón's</w:t>
      </w:r>
      <w:proofErr w:type="spellEnd"/>
      <w:r w:rsidRPr="006D071D">
        <w:rPr>
          <w:rStyle w:val="StyleBoldUnderline"/>
        </w:rPr>
        <w:t xml:space="preserve"> movements</w:t>
      </w:r>
      <w:r w:rsidRPr="005A72E7">
        <w:t xml:space="preserve"> for $100,000 a month. González belonged to a special unit responsible for protecting the president.</w:t>
      </w:r>
    </w:p>
    <w:p w:rsidR="005E3B67" w:rsidRPr="005A72E7" w:rsidRDefault="005E3B67" w:rsidP="005E3B67">
      <w:r w:rsidRPr="005A72E7">
        <w:t>Depending on one's view, the arrests are successes in a publicly declared anticorruption drive or evidence of how deeply criminal mafias have penetrated the organs of the state.</w:t>
      </w:r>
    </w:p>
    <w:p w:rsidR="005E3B67" w:rsidRPr="006D071D" w:rsidRDefault="005E3B67" w:rsidP="005E3B67">
      <w:pPr>
        <w:rPr>
          <w:rStyle w:val="StyleBoldUnderline"/>
        </w:rPr>
      </w:pPr>
      <w:r w:rsidRPr="005A72E7">
        <w:t xml:space="preserve">According to the Joint Forces study, </w:t>
      </w:r>
      <w:r w:rsidRPr="006D071D">
        <w:rPr>
          <w:rStyle w:val="StyleBoldUnderline"/>
        </w:rPr>
        <w:t>a sudden collapse in Mexico is</w:t>
      </w:r>
      <w:r w:rsidRPr="005A72E7">
        <w:t xml:space="preserve"> less </w:t>
      </w:r>
      <w:r w:rsidRPr="006D071D">
        <w:rPr>
          <w:rStyle w:val="StyleBoldUnderline"/>
        </w:rPr>
        <w:t>likely</w:t>
      </w:r>
      <w:r w:rsidRPr="005A72E7">
        <w:t xml:space="preserve"> than in Pakistan, "but </w:t>
      </w:r>
      <w:r w:rsidRPr="006D071D">
        <w:rPr>
          <w:rStyle w:val="StyleBoldUnderline"/>
        </w:rPr>
        <w:t>the government, its politicians, police, and judicial infrastructure are all under sustained assault and pressure by criminal gangs and drug cartels. How that internal conflict turns out over the next several years will have a major impact on the stability of the Mexican state."</w:t>
      </w:r>
    </w:p>
    <w:p w:rsidR="005E3B67" w:rsidRPr="006D071D" w:rsidRDefault="005E3B67" w:rsidP="005E3B67">
      <w:pPr>
        <w:rPr>
          <w:rStyle w:val="StyleBoldUnderline"/>
        </w:rPr>
      </w:pPr>
      <w:r w:rsidRPr="005A72E7">
        <w:lastRenderedPageBreak/>
        <w:t>It added: "</w:t>
      </w:r>
      <w:r w:rsidRPr="006D071D">
        <w:rPr>
          <w:rStyle w:val="StyleBoldUnderline"/>
        </w:rPr>
        <w:t>Any descent by Mexico into chaos would demand an American response based on the serious implications for homeland security alone."</w:t>
      </w:r>
    </w:p>
    <w:p w:rsidR="005E3B67" w:rsidRDefault="005E3B67" w:rsidP="005E3B67">
      <w:r w:rsidRPr="005A72E7">
        <w:t xml:space="preserve">What form such a response might take is anyone's guess, and the study does not spell it out, nor does it address the economic implications of its worst-case scenario. </w:t>
      </w:r>
      <w:r w:rsidRPr="006D071D">
        <w:rPr>
          <w:rStyle w:val="StyleBoldUnderline"/>
        </w:rPr>
        <w:t>Mexico is the third biggest trade partner of the United States</w:t>
      </w:r>
      <w:r w:rsidRPr="005A72E7">
        <w:t xml:space="preserve"> (after Canada and China) and its third-biggest supplier of oil (after Canada and Saudi Arabia)</w:t>
      </w:r>
      <w:r>
        <w:t>.</w:t>
      </w:r>
    </w:p>
    <w:p w:rsidR="005E3B67" w:rsidRDefault="005E3B67" w:rsidP="005E3B67"/>
    <w:p w:rsidR="005E3B67" w:rsidRDefault="005E3B67" w:rsidP="005E3B67">
      <w:pPr>
        <w:pStyle w:val="Heading1"/>
      </w:pPr>
      <w:r>
        <w:lastRenderedPageBreak/>
        <w:t>US relations</w:t>
      </w:r>
      <w:r w:rsidR="00D52968">
        <w:t xml:space="preserve"> internal</w:t>
      </w:r>
    </w:p>
    <w:p w:rsidR="005E3B67" w:rsidRDefault="005E3B67" w:rsidP="005E3B67">
      <w:pPr>
        <w:pStyle w:val="Heading4"/>
      </w:pPr>
      <w:r>
        <w:t>Mexico’s Economic Growth critical to relations with the US</w:t>
      </w:r>
    </w:p>
    <w:p w:rsidR="005E3B67" w:rsidRPr="00A81E40" w:rsidRDefault="005E3B67" w:rsidP="005E3B67">
      <w:pPr>
        <w:rPr>
          <w:rStyle w:val="StyleStyleBold12pt"/>
        </w:rPr>
      </w:pPr>
      <w:r>
        <w:rPr>
          <w:rStyle w:val="StyleStyleBold12pt"/>
        </w:rPr>
        <w:t>Reyes, NBC Latino Correspondent, 4/29</w:t>
      </w:r>
      <w:r w:rsidR="00E67487">
        <w:rPr>
          <w:rStyle w:val="StyleStyleBold12pt"/>
        </w:rPr>
        <w:t>/13</w:t>
      </w:r>
    </w:p>
    <w:p w:rsidR="005E3B67" w:rsidRDefault="005E3B67" w:rsidP="005E3B67">
      <w:r>
        <w:t xml:space="preserve">(Raul A. Reyes, April 29, 2013, NBC News Latino, “Opinion: President Obama has the chance to improve US/Mexico relations,” </w:t>
      </w:r>
      <w:hyperlink r:id="rId40" w:history="1">
        <w:r w:rsidRPr="007C2762">
          <w:rPr>
            <w:rStyle w:val="Hyperlink"/>
          </w:rPr>
          <w:t>http://nbclatino.com/2013/04/29/opinion-president-obama-has-the-chance-to-improve-usmexico-relations/</w:t>
        </w:r>
      </w:hyperlink>
      <w:r>
        <w:t>, accessed July 13, 2013, EK)</w:t>
      </w:r>
    </w:p>
    <w:p w:rsidR="00E67487" w:rsidRDefault="00E67487" w:rsidP="005E3B67"/>
    <w:p w:rsidR="005E3B67" w:rsidRDefault="005E3B67" w:rsidP="005E3B67">
      <w:r>
        <w:t xml:space="preserve">This week, </w:t>
      </w:r>
      <w:r w:rsidRPr="00A81E40">
        <w:rPr>
          <w:rStyle w:val="StyleBoldUnderline"/>
        </w:rPr>
        <w:t>President Obama is off to Mexico</w:t>
      </w:r>
      <w:r>
        <w:t xml:space="preserve"> and Costa Rica for a three-day trip starting Thursday. A White House statement said </w:t>
      </w:r>
      <w:r w:rsidRPr="00A81E40">
        <w:rPr>
          <w:rStyle w:val="StyleBoldUnderline"/>
        </w:rPr>
        <w:t xml:space="preserve">that the trip </w:t>
      </w:r>
      <w:proofErr w:type="gramStart"/>
      <w:r w:rsidRPr="00A81E40">
        <w:rPr>
          <w:rStyle w:val="StyleBoldUnderline"/>
        </w:rPr>
        <w:t>is ”</w:t>
      </w:r>
      <w:proofErr w:type="gramEnd"/>
      <w:r w:rsidRPr="00A81E40">
        <w:rPr>
          <w:rStyle w:val="StyleBoldUnderline"/>
        </w:rPr>
        <w:t xml:space="preserve">is an important opportunity to reinforce the deep cultural, familial and economic ties that </w:t>
      </w:r>
      <w:r w:rsidRPr="00A81E40">
        <w:t>so</w:t>
      </w:r>
      <w:r w:rsidRPr="00A81E40">
        <w:rPr>
          <w:rStyle w:val="StyleBoldUnderline"/>
        </w:rPr>
        <w:t xml:space="preserve"> </w:t>
      </w:r>
      <w:r w:rsidRPr="00A81E40">
        <w:t>many</w:t>
      </w:r>
      <w:r w:rsidRPr="00A81E40">
        <w:rPr>
          <w:rStyle w:val="StyleBoldUnderline"/>
        </w:rPr>
        <w:t xml:space="preserve"> Americans share with Mexico</w:t>
      </w:r>
      <w:r>
        <w:t xml:space="preserve"> and Central America.”  Obama plans to meet with Mexico’s President Enrique Peña Nieto to discuss economic and trade issues.  His last visit to Mexico was in June, for the G-20 summit in Los </w:t>
      </w:r>
      <w:proofErr w:type="spellStart"/>
      <w:r>
        <w:t>Cabos</w:t>
      </w:r>
      <w:proofErr w:type="spellEnd"/>
      <w:r>
        <w:t>.</w:t>
      </w:r>
    </w:p>
    <w:p w:rsidR="005E3B67" w:rsidRPr="00A81E40" w:rsidRDefault="005E3B67" w:rsidP="005E3B67">
      <w:pPr>
        <w:rPr>
          <w:rStyle w:val="StyleBoldUnderline"/>
        </w:rPr>
      </w:pPr>
      <w:r w:rsidRPr="00A81E40">
        <w:rPr>
          <w:rStyle w:val="StyleBoldUnderline"/>
        </w:rPr>
        <w:t>The U.S. and Mexico are as tightly bound as siblings, and often just as dysfunctional</w:t>
      </w:r>
      <w:r>
        <w:t xml:space="preserve">.  While both governments are concerned with immigration and drug violence, President Obama must forge a more positive, productive partnership.  </w:t>
      </w:r>
      <w:r w:rsidRPr="00A81E40">
        <w:rPr>
          <w:rStyle w:val="StyleBoldUnderline"/>
        </w:rPr>
        <w:t>Mexico is enjoying remarkable economic growth, and Obama neglects our southern neighbor at his own peril.</w:t>
      </w:r>
    </w:p>
    <w:p w:rsidR="005E3B67" w:rsidRDefault="005E3B67" w:rsidP="005E3B67">
      <w:r>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Obama bears responsibility for his failure to reform U.S. gun laws.  </w:t>
      </w:r>
      <w:proofErr w:type="spellStart"/>
      <w:r>
        <w:t>ThinkProgress</w:t>
      </w:r>
      <w:proofErr w:type="spellEnd"/>
      <w:r>
        <w:t xml:space="preserve"> reports that the expiration of the assault weapons ban has resulted in the deaths of hundreds of Mexicans in cartel violence.  Even worse, America’s demand for illegal drugs fuels the growth of these cartels. </w:t>
      </w:r>
    </w:p>
    <w:p w:rsidR="005E3B67" w:rsidRPr="00A81E40" w:rsidRDefault="005E3B67" w:rsidP="005E3B67">
      <w:pPr>
        <w:rPr>
          <w:rStyle w:val="StyleBoldUnderline"/>
        </w:rPr>
      </w:pPr>
      <w:r>
        <w:t xml:space="preserve">However, Obama would be wise to recognize that relations with Mexico should not center on these issues alone.  As president-elect, Peña Nieto wrote in The Washington Post that, “It is a mistake to limit our bilateral relationship to drugs and security concerns.  Our mutual interests are too vast and complex to be restricted in this short-sighted way.”  </w:t>
      </w:r>
      <w:r w:rsidRPr="00A81E40">
        <w:rPr>
          <w:rStyle w:val="StyleBoldUnderline"/>
        </w:rPr>
        <w:t>He wants a deeper relationship, one that is defined by shared economic goals.</w:t>
      </w:r>
    </w:p>
    <w:p w:rsidR="005E3B67" w:rsidRPr="00A81E40" w:rsidRDefault="005E3B67" w:rsidP="005E3B67">
      <w:pPr>
        <w:rPr>
          <w:rStyle w:val="StyleBoldUnderline"/>
        </w:rPr>
      </w:pPr>
      <w:r>
        <w:t xml:space="preserve">That’s the smart way forward.  Since 2008, </w:t>
      </w:r>
      <w:r w:rsidRPr="00A81E40">
        <w:rPr>
          <w:rStyle w:val="StyleBoldUnderline"/>
        </w:rPr>
        <w:t xml:space="preserve">Mexico has seen steady economic growth, which has been a net benefit to the U.S. </w:t>
      </w:r>
      <w:r>
        <w:t xml:space="preserve"> The U.S. exports more to Mexico than to China and Japan combined, and U.S./Mexico trade hit almost $500 billion in 2012.  </w:t>
      </w:r>
      <w:r w:rsidRPr="00A81E40">
        <w:rPr>
          <w:rStyle w:val="StyleBoldUnderline"/>
        </w:rPr>
        <w:t>Obama should build on these ties to create greater economic integration.  If he and Peña Nieto were to collaborate on ways of matching Mexico’s young labor force with American technology and training, it would be a recipe for a regional economic boom</w:t>
      </w:r>
      <w:r>
        <w:t xml:space="preserve">.  </w:t>
      </w:r>
      <w:r w:rsidRPr="00A81E40">
        <w:rPr>
          <w:rStyle w:val="StyleBoldUnderline"/>
        </w:rPr>
        <w:t>Greater U.S. investment in Mexico will make the country safer, as the cartels generally leave multinational operations alone.</w:t>
      </w:r>
    </w:p>
    <w:p w:rsidR="005E3B67" w:rsidRPr="00A81E40" w:rsidRDefault="005E3B67" w:rsidP="005E3B67">
      <w:pPr>
        <w:rPr>
          <w:rStyle w:val="StyleBoldUnderline"/>
        </w:rPr>
      </w:pPr>
      <w:r>
        <w:t xml:space="preserve">Politically, Obama cannot afford to take Mexico for granted.  Consider that Mexico has been fully engaged with Cuba since the revolution in 1959 (which was launched from Mexico).  And although the U.S. has not recognized Venezuela’s Nicolas </w:t>
      </w:r>
      <w:proofErr w:type="spellStart"/>
      <w:r>
        <w:t>Maduro</w:t>
      </w:r>
      <w:proofErr w:type="spellEnd"/>
      <w:r>
        <w:t xml:space="preserve"> as successor to Hugo Chavez, Mexico recognized his election on April 19.  So </w:t>
      </w:r>
      <w:r w:rsidRPr="00A81E40">
        <w:rPr>
          <w:rStyle w:val="StyleBoldUnderline"/>
        </w:rPr>
        <w:t>Mexico is not an ally that automatically falls in lockstep with American interests.</w:t>
      </w:r>
      <w:r>
        <w:t xml:space="preserve">  </w:t>
      </w:r>
      <w:r w:rsidRPr="00A81E40">
        <w:rPr>
          <w:rStyle w:val="StyleBoldUnderline"/>
        </w:rPr>
        <w:t>Perhaps with more attention from the Obama administration, Peña Nieto could be persuaded to be more supportive of U.S. policies for the region.</w:t>
      </w:r>
    </w:p>
    <w:p w:rsidR="005E3B67" w:rsidRDefault="005E3B67" w:rsidP="005E3B67">
      <w:r>
        <w:t xml:space="preserve">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Obama should take the lead in encouraging more communication and cooperation with Mexico.  Already, Peña Nieto favors opening </w:t>
      </w:r>
      <w:r>
        <w:lastRenderedPageBreak/>
        <w:t>Mexico’s energy sector to private investment, and he may even allow foreign investment in its state oil company.</w:t>
      </w:r>
    </w:p>
    <w:p w:rsidR="005E3B67" w:rsidRDefault="005E3B67" w:rsidP="005E3B67">
      <w:pPr>
        <w:rPr>
          <w:rStyle w:val="StyleBoldUnderline"/>
        </w:rPr>
      </w:pPr>
      <w:r w:rsidRPr="00A81E40">
        <w:rPr>
          <w:rStyle w:val="StyleBoldUnderline"/>
        </w:rPr>
        <w:t>President Obama has the chance to turn a page in U.S./Mexico relations, and he should not miss it. It’s time for a foreign policy with Mexico based on its potential, not on its problems.</w:t>
      </w:r>
    </w:p>
    <w:p w:rsidR="005E3B67" w:rsidRPr="00A81E40" w:rsidRDefault="005E3B67" w:rsidP="005E3B67"/>
    <w:p w:rsidR="005E3B67" w:rsidRDefault="005E3B67" w:rsidP="005E3B67">
      <w:pPr>
        <w:pStyle w:val="Heading4"/>
      </w:pPr>
      <w:r>
        <w:t>Mexican Economic Growth key to US relations</w:t>
      </w:r>
    </w:p>
    <w:p w:rsidR="005E3B67" w:rsidRPr="00DF7FE1" w:rsidRDefault="005E3B67" w:rsidP="005E3B67">
      <w:pPr>
        <w:rPr>
          <w:rStyle w:val="StyleStyleBold12pt"/>
        </w:rPr>
      </w:pPr>
      <w:r>
        <w:rPr>
          <w:rStyle w:val="StyleStyleBold12pt"/>
        </w:rPr>
        <w:t xml:space="preserve">Freidman, </w:t>
      </w:r>
      <w:proofErr w:type="spellStart"/>
      <w:r>
        <w:rPr>
          <w:rStyle w:val="StyleStyleBold12pt"/>
        </w:rPr>
        <w:t>Stratfor</w:t>
      </w:r>
      <w:proofErr w:type="spellEnd"/>
      <w:r>
        <w:rPr>
          <w:rStyle w:val="StyleStyleBold12pt"/>
        </w:rPr>
        <w:t xml:space="preserve"> CEO, 12</w:t>
      </w:r>
    </w:p>
    <w:p w:rsidR="005E3B67" w:rsidRDefault="005E3B67" w:rsidP="005E3B67">
      <w:r>
        <w:t xml:space="preserve">(George Friedman, Chairman of </w:t>
      </w:r>
      <w:proofErr w:type="spellStart"/>
      <w:r>
        <w:t>Stratfor</w:t>
      </w:r>
      <w:proofErr w:type="spellEnd"/>
      <w:r>
        <w:t xml:space="preserve">, guides </w:t>
      </w:r>
      <w:proofErr w:type="spellStart"/>
      <w:r>
        <w:t>Stratfor's</w:t>
      </w:r>
      <w:proofErr w:type="spellEnd"/>
      <w:r>
        <w:t xml:space="preserve"> strategic vision and oversees the development and training of the company's intelligence unit. He has been featured in TIME, The New York Times Magazine, The Wall Street Journal, The New York Times, Fortune, Newsweek, The Financial Times and many other domestic and international publications, as well as broadcast media ranging from NPR to CNN to CNBC. He and </w:t>
      </w:r>
      <w:proofErr w:type="spellStart"/>
      <w:r>
        <w:t>Stratfor</w:t>
      </w:r>
      <w:proofErr w:type="spellEnd"/>
      <w:r>
        <w:t xml:space="preserve"> were also featured in cover stories in Barron's and the New Statesman, August 21, 2012, </w:t>
      </w:r>
      <w:proofErr w:type="spellStart"/>
      <w:r>
        <w:t>Stratfor</w:t>
      </w:r>
      <w:proofErr w:type="spellEnd"/>
      <w:r>
        <w:t xml:space="preserve"> Global Intelligence, </w:t>
      </w:r>
      <w:hyperlink r:id="rId41" w:history="1">
        <w:r w:rsidRPr="007C2762">
          <w:rPr>
            <w:rStyle w:val="Hyperlink"/>
          </w:rPr>
          <w:t>http://www.stratfor.com/weekly/mexicos-strategy</w:t>
        </w:r>
      </w:hyperlink>
      <w:r>
        <w:t>, accessed July 12, 2013, EK)</w:t>
      </w:r>
    </w:p>
    <w:p w:rsidR="005E3B67" w:rsidRDefault="005E3B67" w:rsidP="005E3B67"/>
    <w:p w:rsidR="005E3B67" w:rsidRPr="00DF7FE1" w:rsidRDefault="005E3B67" w:rsidP="005E3B67">
      <w:pPr>
        <w:rPr>
          <w:b/>
          <w:bCs/>
          <w:u w:val="single"/>
        </w:rPr>
      </w:pPr>
      <w:r>
        <w:t>A few years ago, I wrote about Mexico possibly becoming a failed state because of the effect of the cartels on the country</w:t>
      </w:r>
      <w:r w:rsidRPr="00DF7FE1">
        <w:rPr>
          <w:rStyle w:val="StyleBoldUnderline"/>
        </w:rPr>
        <w:t xml:space="preserve">. Mexico may have come close to that, but it stabilized itself and took a different course instead -- one of impressive economic growth in the face of instability. </w:t>
      </w:r>
    </w:p>
    <w:p w:rsidR="005E3B67" w:rsidRDefault="005E3B67" w:rsidP="005E3B67">
      <w:r>
        <w:t>Mexican Economics</w:t>
      </w:r>
    </w:p>
    <w:p w:rsidR="005E3B67" w:rsidRPr="00DF7FE1" w:rsidRDefault="005E3B67" w:rsidP="005E3B67">
      <w:pPr>
        <w:rPr>
          <w:b/>
          <w:bCs/>
          <w:u w:val="single"/>
        </w:rPr>
      </w:pPr>
      <w:r>
        <w:t xml:space="preserve">Discussion of national strategy normally begins with the question of national security. But a discussion of Mexico's strategy must begin with economics. This is because Mexico's neighbor is the United States, whose military power in North America denies Mexico military options that other nations might have. </w:t>
      </w:r>
      <w:r w:rsidRPr="00DF7FE1">
        <w:rPr>
          <w:rStyle w:val="StyleBoldUnderline"/>
        </w:rPr>
        <w:t>But proximity to the United States does not deny Mexico economic options. Indeed, while the United States overwhelms Mexico from a national security standpoint, it offers possibilities for economic growth.</w:t>
      </w:r>
    </w:p>
    <w:p w:rsidR="005E3B67" w:rsidRPr="00DF7FE1" w:rsidRDefault="005E3B67" w:rsidP="005E3B67">
      <w:pPr>
        <w:rPr>
          <w:b/>
          <w:bCs/>
          <w:u w:val="single"/>
        </w:rPr>
      </w:pPr>
      <w:r>
        <w:t xml:space="preserve">Mexico is now the world's 14th-largest economy, just above South Korea and just below Australia. Its gross domestic product was $1.16 trillion in 2011. It grew by 3.8 percent in 2011 and 5.5 percent in 2010. Before a major contraction of 6.9 percent in 2009 following the 2008 crisis, Mexico's GDP grew by an average of 3.3 percent in the five years between 2004 and 2008. When looked at in terms of purchasing power parity, a measure of GDP in terms of actual purchasing power, </w:t>
      </w:r>
      <w:r w:rsidRPr="00DF7FE1">
        <w:rPr>
          <w:rStyle w:val="StyleBoldUnderline"/>
        </w:rPr>
        <w:t>Mexico is the 11th-largest economy in the world, just behind France and Italy. It is also forecast to grow at just below 4 percent again this year, despite slowing global economic trends, thanks in part to rising U.S. consumption.</w:t>
      </w:r>
    </w:p>
    <w:p w:rsidR="005E3B67" w:rsidRDefault="005E3B67" w:rsidP="005E3B67">
      <w:r w:rsidRPr="00DF7FE1">
        <w:rPr>
          <w:rStyle w:val="StyleBoldUnderline"/>
        </w:rPr>
        <w:t>Total economic size and growth is extremely important to total national power. But Mexico has a single profound economic problem</w:t>
      </w:r>
      <w:r>
        <w:t xml:space="preserve">: According to the Organization for Economic Co-operation and Development, Mexico </w:t>
      </w:r>
      <w:r w:rsidRPr="00DF7FE1">
        <w:rPr>
          <w:rStyle w:val="StyleBoldUnderline"/>
        </w:rPr>
        <w:t>has the second-highest level of inequality among member nations.</w:t>
      </w:r>
      <w:r>
        <w:t xml:space="preserve"> </w:t>
      </w:r>
      <w:r w:rsidRPr="00DF7FE1">
        <w:rPr>
          <w:rStyle w:val="StyleBoldUnderline"/>
        </w:rPr>
        <w:t>More than 50 percent of Mexico's population lives in poverty</w:t>
      </w:r>
      <w:r>
        <w:t>, and some 14.9 percent of its people live in intense poverty, meaning they have difficulty securing the necessities of life. At the same time, Mexico is home to the richest man in the world, telecommunications mogul Carlos Slim.</w:t>
      </w:r>
    </w:p>
    <w:p w:rsidR="005E3B67" w:rsidRDefault="005E3B67" w:rsidP="005E3B67">
      <w:r w:rsidRPr="00DF7FE1">
        <w:rPr>
          <w:rStyle w:val="StyleBoldUnderline"/>
        </w:rPr>
        <w:t>Mexico ranked only 62nd in per capita GDP in 2011; China, on the other hand, ranked 91st.</w:t>
      </w:r>
      <w:r>
        <w:t xml:space="preserve"> No one would dispute that China is a significant national power. Few would dispute that China suffers from social instability. This means that in terms of evaluating Mexico's role in the international system, we must look at the aggregate numbers. Given those numbers, Mexico has entered the ranks of the leading economic powers and is growing more quickly than nations ahead of it. When we look at the distribution of wealth, the internal reality is that, like China, Mexico has deep weaknesses.</w:t>
      </w:r>
    </w:p>
    <w:p w:rsidR="005E3B67" w:rsidRPr="00DF7FE1" w:rsidRDefault="005E3B67" w:rsidP="005E3B67">
      <w:pPr>
        <w:rPr>
          <w:b/>
          <w:bCs/>
          <w:u w:val="single"/>
        </w:rPr>
      </w:pPr>
      <w:r w:rsidRPr="00DF7FE1">
        <w:rPr>
          <w:rStyle w:val="StyleBoldUnderline"/>
        </w:rPr>
        <w:t>The primary strategic problem for Mexico is the potential for internal instability driven by inequality.</w:t>
      </w:r>
      <w:r>
        <w:t xml:space="preserve"> Northern and central Mexico </w:t>
      </w:r>
      <w:proofErr w:type="gramStart"/>
      <w:r>
        <w:t>have</w:t>
      </w:r>
      <w:proofErr w:type="gramEnd"/>
      <w:r>
        <w:t xml:space="preserve"> the highest human development index, nearly on the European level, while the mountainous, southernmost states are well below that level</w:t>
      </w:r>
      <w:r w:rsidRPr="00DF7FE1">
        <w:rPr>
          <w:rStyle w:val="StyleBoldUnderline"/>
        </w:rPr>
        <w:t xml:space="preserve">. Mexican inequality is geographically defined, though even the wealthiest regions have significant pockets of </w:t>
      </w:r>
      <w:r w:rsidRPr="00DF7FE1">
        <w:rPr>
          <w:rStyle w:val="StyleBoldUnderline"/>
        </w:rPr>
        <w:lastRenderedPageBreak/>
        <w:t>inequality. We must remember that this is not Western-style gradient inequality, but cliff inequality where the poor live utterly different lives from even the middle class.</w:t>
      </w:r>
    </w:p>
    <w:p w:rsidR="005E3B67" w:rsidRDefault="005E3B67" w:rsidP="005E3B67">
      <w:r w:rsidRPr="00DF7FE1">
        <w:rPr>
          <w:rStyle w:val="StyleBoldUnderline"/>
        </w:rPr>
        <w:t>Mexico is using classic tools for managing this problem</w:t>
      </w:r>
      <w:r>
        <w:t xml:space="preserve">. Since poverty imposes limits to domestic consumption, </w:t>
      </w:r>
      <w:r w:rsidRPr="00DF7FE1">
        <w:rPr>
          <w:rStyle w:val="StyleBoldUnderline"/>
        </w:rPr>
        <w:t>Mexico is an exporter</w:t>
      </w:r>
      <w:r>
        <w:t>. It exported $349.6 billion in 2011, which means it derives just under 30 percent of its GDP from exports. This is just above the Chinese level and creates a serious vulnerability in Mexico's economy, since it becomes dependent on other countries' appetite for Mexican goods.</w:t>
      </w:r>
    </w:p>
    <w:p w:rsidR="005E3B67" w:rsidRDefault="005E3B67" w:rsidP="005E3B67">
      <w:pPr>
        <w:rPr>
          <w:rStyle w:val="StyleBoldUnderline"/>
        </w:rPr>
      </w:pPr>
      <w:r>
        <w:t xml:space="preserve">This is compounded by the fact that 78.5 percent of Mexico's exports go to the United States. That means that 23.8 percent of Mexico's GDP depends on the appetite of the American </w:t>
      </w:r>
      <w:r w:rsidRPr="00DF7FE1">
        <w:rPr>
          <w:rStyle w:val="StyleBoldUnderline"/>
        </w:rPr>
        <w:t>markets. On the flip side, 48.8 percent of its imports come from the United States, making it an asymmetric relationship. Although both sides need the exports, Mexico must have them. The United States benefits from them but not on the same order.</w:t>
      </w:r>
    </w:p>
    <w:p w:rsidR="005E3B67" w:rsidRDefault="005E3B67" w:rsidP="005E3B67">
      <w:pPr>
        <w:rPr>
          <w:rStyle w:val="StyleBoldUnderline"/>
        </w:rPr>
      </w:pPr>
    </w:p>
    <w:p w:rsidR="005E3B67" w:rsidRPr="00566DD2" w:rsidRDefault="005E3B67" w:rsidP="005E3B67">
      <w:pPr>
        <w:pStyle w:val="Heading4"/>
        <w:rPr>
          <w:rStyle w:val="StyleStyleBold12pt"/>
          <w:b/>
          <w:bCs/>
        </w:rPr>
      </w:pPr>
      <w:r>
        <w:rPr>
          <w:rStyle w:val="StyleStyleBold12pt"/>
          <w:b/>
          <w:bCs/>
        </w:rPr>
        <w:t>Economic strength is vital to US-Mexico relations</w:t>
      </w:r>
      <w:r w:rsidRPr="00566DD2">
        <w:rPr>
          <w:rStyle w:val="StyleStyleBold12pt"/>
          <w:b/>
          <w:bCs/>
        </w:rPr>
        <w:t>—</w:t>
      </w:r>
      <w:r>
        <w:rPr>
          <w:rStyle w:val="StyleStyleBold12pt"/>
          <w:b/>
          <w:bCs/>
        </w:rPr>
        <w:t>relations are based off trade and investment</w:t>
      </w:r>
    </w:p>
    <w:p w:rsidR="005E3B67" w:rsidRPr="00566DD2" w:rsidRDefault="005E3B67" w:rsidP="005E3B67">
      <w:pPr>
        <w:rPr>
          <w:rStyle w:val="StyleStyleBold12pt"/>
        </w:rPr>
      </w:pPr>
      <w:r w:rsidRPr="00566DD2">
        <w:rPr>
          <w:rStyle w:val="StyleStyleBold12pt"/>
        </w:rPr>
        <w:t>Starr, US-Mexico Network Director, 12</w:t>
      </w:r>
    </w:p>
    <w:p w:rsidR="005E3B67" w:rsidRPr="00566DD2" w:rsidRDefault="005E3B67" w:rsidP="005E3B67">
      <w:r w:rsidRPr="00566DD2">
        <w:t>(Pamela K., Associate Professor and University Fellow for the Center on Public Diplomacy @ University of Southern California</w:t>
      </w:r>
      <w:r>
        <w:t xml:space="preserve">, October 2012, </w:t>
      </w:r>
      <w:r w:rsidRPr="00566DD2">
        <w:t xml:space="preserve">“U.S.-Mexico Relations and Mexican Domestic Politics,” p. 7-8, </w:t>
      </w:r>
      <w:hyperlink r:id="rId42" w:history="1">
        <w:r w:rsidRPr="00566DD2">
          <w:rPr>
            <w:rStyle w:val="Hyperlink"/>
          </w:rPr>
          <w:t>http://college.usc.edu/usmexnet/wp-content/uploads/2010/10/Camp-Oxford-paper-final.doc</w:t>
        </w:r>
      </w:hyperlink>
      <w:r w:rsidRPr="00566DD2">
        <w:t>, Accessed 7/13/13, JC)</w:t>
      </w:r>
    </w:p>
    <w:p w:rsidR="005E3B67" w:rsidRPr="00A60507" w:rsidRDefault="005E3B67" w:rsidP="005E3B67"/>
    <w:p w:rsidR="005E3B67" w:rsidRDefault="005E3B67" w:rsidP="005E3B67">
      <w:r w:rsidRPr="00566DD2">
        <w:rPr>
          <w:rStyle w:val="StyleBoldUnderline"/>
        </w:rPr>
        <w:t>The</w:t>
      </w:r>
      <w:r w:rsidRPr="00566DD2">
        <w:t xml:space="preserve"> </w:t>
      </w:r>
      <w:r>
        <w:t xml:space="preserve">resulting “special </w:t>
      </w:r>
      <w:r w:rsidRPr="00566DD2">
        <w:rPr>
          <w:rStyle w:val="StyleBoldUnderline"/>
        </w:rPr>
        <w:t>relationship” between the U</w:t>
      </w:r>
      <w:r>
        <w:t xml:space="preserve">nited </w:t>
      </w:r>
      <w:r w:rsidRPr="00566DD2">
        <w:rPr>
          <w:rStyle w:val="StyleBoldUnderline"/>
        </w:rPr>
        <w:t>S</w:t>
      </w:r>
      <w:r>
        <w:t xml:space="preserve">tates </w:t>
      </w:r>
      <w:r w:rsidRPr="00566DD2">
        <w:rPr>
          <w:rStyle w:val="StyleBoldUnderline"/>
        </w:rPr>
        <w:t>and Mexico</w:t>
      </w:r>
      <w:r>
        <w:t xml:space="preserve"> during the Cold War </w:t>
      </w:r>
      <w:r w:rsidRPr="00566DD2">
        <w:rPr>
          <w:rStyle w:val="StyleBoldUnderline"/>
        </w:rPr>
        <w:t xml:space="preserve">allowed </w:t>
      </w:r>
      <w:r>
        <w:t xml:space="preserve">successive </w:t>
      </w:r>
      <w:r w:rsidRPr="00566DD2">
        <w:rPr>
          <w:rStyle w:val="StyleBoldUnderline"/>
        </w:rPr>
        <w:t>Mexican</w:t>
      </w:r>
      <w:r>
        <w:t xml:space="preserve"> governments a striking degree of domestic and foreign policy </w:t>
      </w:r>
      <w:r w:rsidRPr="00566DD2">
        <w:rPr>
          <w:rStyle w:val="StyleBoldUnderline"/>
        </w:rPr>
        <w:t>autonomy, but with the caveat that</w:t>
      </w:r>
      <w:r>
        <w:t xml:space="preserve"> their </w:t>
      </w:r>
      <w:proofErr w:type="gramStart"/>
      <w:r>
        <w:t>behavior never challenge</w:t>
      </w:r>
      <w:proofErr w:type="gramEnd"/>
      <w:r>
        <w:t xml:space="preserve"> U.S. strategic interests and that </w:t>
      </w:r>
      <w:r w:rsidRPr="00566DD2">
        <w:rPr>
          <w:rStyle w:val="StyleBoldUnderline"/>
        </w:rPr>
        <w:t>Mexico remain a stable ally on the U.S. southern border.</w:t>
      </w:r>
      <w:r>
        <w:t xml:space="preserve"> </w:t>
      </w:r>
      <w:r w:rsidRPr="00566DD2">
        <w:rPr>
          <w:rStyle w:val="StyleBoldUnderline"/>
        </w:rPr>
        <w:t>This</w:t>
      </w:r>
      <w:r>
        <w:t xml:space="preserve"> peculiar </w:t>
      </w:r>
      <w:r w:rsidRPr="00566DD2">
        <w:rPr>
          <w:rStyle w:val="StyleBoldUnderline"/>
        </w:rPr>
        <w:t>relationship was reinforced by</w:t>
      </w:r>
      <w:r>
        <w:t xml:space="preserve"> the limited </w:t>
      </w:r>
      <w:r w:rsidRPr="00566DD2">
        <w:rPr>
          <w:rStyle w:val="StyleBoldUnderline"/>
        </w:rPr>
        <w:t>ties between the two countries made possible by</w:t>
      </w:r>
      <w:r>
        <w:t xml:space="preserve"> the </w:t>
      </w:r>
      <w:r w:rsidRPr="00566DD2">
        <w:rPr>
          <w:rStyle w:val="StyleBoldUnderline"/>
        </w:rPr>
        <w:t>restrictions on</w:t>
      </w:r>
      <w:r>
        <w:t xml:space="preserve"> global</w:t>
      </w:r>
      <w:r w:rsidRPr="00566DD2">
        <w:rPr>
          <w:rStyle w:val="StyleBoldUnderline"/>
        </w:rPr>
        <w:t xml:space="preserve"> trade, investment, and communication</w:t>
      </w:r>
      <w:r>
        <w:t xml:space="preserve"> that characterized the international setting until the mid-1960s. This backdrop legitimated and reinforced Mexico’s protectionist approach to economic policy, which created another barrier to U.S. involvement in the Mexican economy and by extension in Mexican politics</w:t>
      </w:r>
      <w:r w:rsidRPr="00566DD2">
        <w:t>.</w:t>
      </w:r>
      <w:r w:rsidRPr="00566DD2">
        <w:footnoteReference w:id="1"/>
      </w:r>
      <w:r w:rsidRPr="00566DD2">
        <w:t xml:space="preserve"> </w:t>
      </w:r>
      <w:r w:rsidRPr="00566DD2">
        <w:rPr>
          <w:rStyle w:val="StyleBoldUnderline"/>
        </w:rPr>
        <w:t>This international foundation for a bilateral relationship based on mutual neglect changed dramatically beginning in the 1970s</w:t>
      </w:r>
      <w:r>
        <w:t xml:space="preserve"> and quickly picked up pace in the last two decades of the twentieth century.</w:t>
      </w:r>
      <w:r>
        <w:rPr>
          <w:rStyle w:val="FootnoteReference"/>
        </w:rPr>
        <w:footnoteReference w:id="2"/>
      </w:r>
      <w:r>
        <w:t xml:space="preserve"> </w:t>
      </w:r>
    </w:p>
    <w:p w:rsidR="005E3B67" w:rsidRPr="00A60507" w:rsidRDefault="005E3B67" w:rsidP="005E3B67">
      <w:r w:rsidRPr="00566DD2">
        <w:rPr>
          <w:rStyle w:val="StyleBoldUnderline"/>
        </w:rPr>
        <w:t>Advances in</w:t>
      </w:r>
      <w:r>
        <w:t xml:space="preserve"> communication and transportation technologies amplified reductions in </w:t>
      </w:r>
      <w:r w:rsidRPr="00566DD2">
        <w:rPr>
          <w:rStyle w:val="StyleBoldUnderline"/>
        </w:rPr>
        <w:t>trade</w:t>
      </w:r>
      <w:r>
        <w:t xml:space="preserve"> barriers to </w:t>
      </w:r>
      <w:r w:rsidRPr="00566DD2">
        <w:rPr>
          <w:rStyle w:val="StyleBoldUnderline"/>
        </w:rPr>
        <w:t>swell interactions among economies and polities, setting off</w:t>
      </w:r>
      <w:r>
        <w:t xml:space="preserve"> the process we now know as </w:t>
      </w:r>
      <w:r w:rsidRPr="00566DD2">
        <w:rPr>
          <w:rStyle w:val="StyleBoldUnderline"/>
        </w:rPr>
        <w:t>“globalization.”</w:t>
      </w:r>
      <w:r>
        <w:t xml:space="preserve"> </w:t>
      </w:r>
      <w:r w:rsidRPr="00566DD2">
        <w:rPr>
          <w:rStyle w:val="StyleBoldUnderline"/>
        </w:rPr>
        <w:t>This process gradually eliminated the autarkic international context that had made the arm’s-length relationship functional and instead encouraged increased bilateral ties across a wide spectrum of issues</w:t>
      </w:r>
      <w:r w:rsidRPr="00566DD2">
        <w:t xml:space="preserve">. </w:t>
      </w:r>
      <w:r w:rsidRPr="00566DD2">
        <w:rPr>
          <w:rStyle w:val="StyleBoldUnderline"/>
        </w:rPr>
        <w:t>Improved transportation and communication technologies, for example, reduced the costs of migration just as weak job creation in Mexico’s growing labor market met up with a sudden increase in U.S. demand for low-skilled labor.</w:t>
      </w:r>
      <w:r>
        <w:t xml:space="preserve"> As a result, Mexican migration north intensified during the 1970s. At the same time, market-driven changes in the supply and demand for illicit drugs increased their flow into the United States from Mexican territory. And </w:t>
      </w:r>
      <w:r w:rsidRPr="00566DD2">
        <w:rPr>
          <w:rStyle w:val="StyleBoldUnderline"/>
        </w:rPr>
        <w:t>the oil boom and associated borrowing spree of the 1970s increased Mexico’s economic dealings with the U</w:t>
      </w:r>
      <w:r w:rsidRPr="00566DD2">
        <w:t xml:space="preserve">nited </w:t>
      </w:r>
      <w:r w:rsidRPr="00566DD2">
        <w:rPr>
          <w:rStyle w:val="StyleBoldUnderline"/>
        </w:rPr>
        <w:t>S</w:t>
      </w:r>
      <w:r w:rsidRPr="00566DD2">
        <w:t>tates</w:t>
      </w:r>
      <w:r>
        <w:t xml:space="preserve">. This </w:t>
      </w:r>
      <w:r w:rsidRPr="00566DD2">
        <w:rPr>
          <w:rStyle w:val="StyleBoldUnderline"/>
        </w:rPr>
        <w:t>expansion in the number and type of cross-border ties was amplified by Mexico’s ensuing decision to open its economy to international trade and capital flows</w:t>
      </w:r>
      <w:r>
        <w:t xml:space="preserve">, and especially the </w:t>
      </w:r>
      <w:r>
        <w:lastRenderedPageBreak/>
        <w:t xml:space="preserve">associated decision to negotiate a free trade agreement with the United States. As the interconnections between these two traditionally “distant neighbors” grew, the viability of the old approach to bilateral relations faded. </w:t>
      </w:r>
    </w:p>
    <w:p w:rsidR="005E3B67" w:rsidRPr="00C3318B" w:rsidRDefault="005E3B67" w:rsidP="005E3B67">
      <w:pPr>
        <w:pStyle w:val="Heading4"/>
      </w:pPr>
      <w:r>
        <w:t>Mexican economic collapse jeopardizes relations—cooperation between Nieto and Obama is predicated off economic concerns</w:t>
      </w:r>
    </w:p>
    <w:p w:rsidR="005E3B67" w:rsidRPr="00C3318B" w:rsidRDefault="005E3B67" w:rsidP="005E3B67">
      <w:pPr>
        <w:rPr>
          <w:rStyle w:val="StyleStyleBold12pt"/>
        </w:rPr>
      </w:pPr>
      <w:proofErr w:type="spellStart"/>
      <w:r w:rsidRPr="00C3318B">
        <w:rPr>
          <w:rStyle w:val="StyleStyleBold12pt"/>
        </w:rPr>
        <w:t>Seelke</w:t>
      </w:r>
      <w:proofErr w:type="spellEnd"/>
      <w:r w:rsidRPr="00C3318B">
        <w:rPr>
          <w:rStyle w:val="StyleStyleBold12pt"/>
        </w:rPr>
        <w:t>, Congressional Research Service specialist in Latin American Affairs, 1/16/13</w:t>
      </w:r>
    </w:p>
    <w:p w:rsidR="005E3B67" w:rsidRDefault="005E3B67" w:rsidP="005E3B67">
      <w:r>
        <w:t>(</w:t>
      </w:r>
      <w:r w:rsidRPr="00C3318B">
        <w:t xml:space="preserve">Clare </w:t>
      </w:r>
      <w:proofErr w:type="spellStart"/>
      <w:r w:rsidRPr="00C3318B">
        <w:t>Ribando</w:t>
      </w:r>
      <w:proofErr w:type="spellEnd"/>
      <w:r>
        <w:t xml:space="preserve">, Congressional Research Service, “Mexico’s New Administration: Priorities and </w:t>
      </w:r>
    </w:p>
    <w:p w:rsidR="005E3B67" w:rsidRDefault="005E3B67" w:rsidP="005E3B67">
      <w:r>
        <w:t xml:space="preserve">Key Issues in U.S.-Mexican Relations,” p. 1-2, </w:t>
      </w:r>
      <w:hyperlink r:id="rId43" w:history="1">
        <w:r>
          <w:rPr>
            <w:rStyle w:val="Hyperlink"/>
          </w:rPr>
          <w:t>http://www.fas.org/sgp/crs/row/R42917.pdf</w:t>
        </w:r>
      </w:hyperlink>
      <w:r>
        <w:t>, Accessed 7/13/13, JC)</w:t>
      </w:r>
    </w:p>
    <w:p w:rsidR="005E3B67" w:rsidRPr="00C3318B" w:rsidRDefault="005E3B67" w:rsidP="005E3B67"/>
    <w:p w:rsidR="005E3B67" w:rsidRDefault="005E3B67" w:rsidP="005E3B67">
      <w:r>
        <w:t>As Mexico is experiencing a major domestic shift in power, U</w:t>
      </w:r>
      <w:r w:rsidRPr="00C3318B">
        <w:rPr>
          <w:rStyle w:val="StyleBoldUnderline"/>
        </w:rPr>
        <w:t>.S.-Mexican relations could also be ¶ in for some changes.</w:t>
      </w:r>
      <w:r>
        <w:t xml:space="preserve"> This year marks the first time in 12 years that </w:t>
      </w:r>
      <w:r w:rsidRPr="00C3318B">
        <w:t>U.S. and Mexican presidential ¶ terms are beginning at</w:t>
      </w:r>
      <w:r>
        <w:t xml:space="preserve"> roughly the same time. </w:t>
      </w:r>
      <w:r w:rsidRPr="00C3318B">
        <w:rPr>
          <w:rStyle w:val="StyleBoldUnderline"/>
        </w:rPr>
        <w:t>While</w:t>
      </w:r>
      <w:r>
        <w:t xml:space="preserve"> President Barack </w:t>
      </w:r>
      <w:r w:rsidRPr="00C3318B">
        <w:rPr>
          <w:rStyle w:val="StyleBoldUnderline"/>
        </w:rPr>
        <w:t>Obama and</w:t>
      </w:r>
      <w:r>
        <w:t xml:space="preserve"> President Peña </w:t>
      </w:r>
      <w:r w:rsidRPr="00C3318B">
        <w:rPr>
          <w:sz w:val="12"/>
        </w:rPr>
        <w:t xml:space="preserve">¶ </w:t>
      </w:r>
      <w:r w:rsidRPr="00C3318B">
        <w:rPr>
          <w:rStyle w:val="StyleBoldUnderline"/>
        </w:rPr>
        <w:t>Nieto both face</w:t>
      </w:r>
      <w:r>
        <w:t xml:space="preserve"> a full slate of </w:t>
      </w:r>
      <w:r w:rsidRPr="00C3318B">
        <w:rPr>
          <w:rStyle w:val="StyleBoldUnderline"/>
        </w:rPr>
        <w:t xml:space="preserve">domestic challenges, analysts have urged both leaders to work ¶ together on issues that are of critical importance </w:t>
      </w:r>
      <w:r w:rsidRPr="00C3318B">
        <w:t>to both countries</w:t>
      </w:r>
      <w:r w:rsidRPr="00C3318B">
        <w:rPr>
          <w:rStyle w:val="StyleBoldUnderline"/>
        </w:rPr>
        <w:t xml:space="preserve">, particularly those aimed at </w:t>
      </w:r>
      <w:r w:rsidRPr="00C3318B">
        <w:t>¶ boosting</w:t>
      </w:r>
      <w:r w:rsidRPr="00C3318B">
        <w:rPr>
          <w:rStyle w:val="StyleBoldUnderline"/>
        </w:rPr>
        <w:t xml:space="preserve"> trade and job creation.</w:t>
      </w:r>
      <w:r>
        <w:t xml:space="preserve"> At a pre-inaugural meeting in late November 2012, President </w:t>
      </w:r>
      <w:r w:rsidRPr="00C3318B">
        <w:rPr>
          <w:sz w:val="12"/>
        </w:rPr>
        <w:t xml:space="preserve">¶ </w:t>
      </w:r>
      <w:r w:rsidRPr="00C3318B">
        <w:rPr>
          <w:rStyle w:val="StyleBoldUnderline"/>
        </w:rPr>
        <w:t xml:space="preserve">Obama embraced </w:t>
      </w:r>
      <w:r w:rsidRPr="00C3318B">
        <w:t>President Peña</w:t>
      </w:r>
      <w:r w:rsidRPr="00C3318B">
        <w:rPr>
          <w:rStyle w:val="StyleBoldUnderline"/>
        </w:rPr>
        <w:t xml:space="preserve"> Nieto’s desire to bolster economic ties </w:t>
      </w:r>
      <w:r w:rsidRPr="00C3318B">
        <w:t>and to focus on a broad ¶ array of bilateral issues</w:t>
      </w:r>
      <w:r>
        <w:t xml:space="preserve"> rather than focusing predominantly on security issues.3</w:t>
      </w:r>
    </w:p>
    <w:p w:rsidR="005E3B67" w:rsidRDefault="005E3B67" w:rsidP="005E3B67">
      <w:r w:rsidRPr="00C3318B">
        <w:rPr>
          <w:rStyle w:val="StyleBoldUnderline"/>
        </w:rPr>
        <w:t>Congress and the U</w:t>
      </w:r>
      <w:r>
        <w:t xml:space="preserve">nited </w:t>
      </w:r>
      <w:r w:rsidRPr="00C3318B">
        <w:rPr>
          <w:rStyle w:val="StyleBoldUnderline"/>
        </w:rPr>
        <w:t>S</w:t>
      </w:r>
      <w:r>
        <w:t xml:space="preserve">tates </w:t>
      </w:r>
      <w:r w:rsidRPr="00C3318B">
        <w:rPr>
          <w:rStyle w:val="StyleBoldUnderline"/>
        </w:rPr>
        <w:t>have a strong interest in the impact of the</w:t>
      </w:r>
      <w:r>
        <w:t xml:space="preserve"> Peña </w:t>
      </w:r>
      <w:r w:rsidRPr="00C3318B">
        <w:rPr>
          <w:rStyle w:val="StyleBoldUnderline"/>
        </w:rPr>
        <w:t>Nieto government ¶ on economic</w:t>
      </w:r>
      <w:r>
        <w:t xml:space="preserve"> and security </w:t>
      </w:r>
      <w:r w:rsidRPr="00C3318B">
        <w:rPr>
          <w:rStyle w:val="StyleBoldUnderline"/>
        </w:rPr>
        <w:t>conditions in</w:t>
      </w:r>
      <w:r>
        <w:t xml:space="preserve"> Mexico and on </w:t>
      </w:r>
      <w:r w:rsidRPr="00C3318B">
        <w:rPr>
          <w:rStyle w:val="StyleBoldUnderline"/>
        </w:rPr>
        <w:t>U.S.-Mexican relations.</w:t>
      </w:r>
      <w:r>
        <w:t xml:space="preserve"> </w:t>
      </w:r>
      <w:r w:rsidRPr="00C3318B">
        <w:rPr>
          <w:rStyle w:val="StyleBoldUnderline"/>
        </w:rPr>
        <w:t>Economically, the ¶ United States and Mexico are heavily interdependent, and the U.S. economy could benefit if ¶ Mexico is able to sustain or expand its economic growth rate</w:t>
      </w:r>
      <w:r>
        <w:t xml:space="preserve"> (which has averaged 3% over the </w:t>
      </w:r>
      <w:r w:rsidRPr="00C3318B">
        <w:rPr>
          <w:sz w:val="12"/>
        </w:rPr>
        <w:t xml:space="preserve">¶ </w:t>
      </w:r>
      <w:r>
        <w:t xml:space="preserve">last three years). Similarly, security conditions in Mexico affect U.S. national security, </w:t>
      </w:r>
      <w:r w:rsidRPr="00C3318B">
        <w:rPr>
          <w:sz w:val="12"/>
        </w:rPr>
        <w:t xml:space="preserve">¶ </w:t>
      </w:r>
      <w:r>
        <w:t xml:space="preserve">particularly along the nearly 2,000 mile U.S.-Mexico border. </w:t>
      </w:r>
      <w:r w:rsidRPr="00A60507">
        <w:t xml:space="preserve">Congress may closely monitor¶ whether the reduction in organized-crime related violence that Mexico experienced in 2012 can ¶ be sustained without jeopardizing bilateral efforts </w:t>
      </w:r>
      <w:r w:rsidRPr="00C3318B">
        <w:t>against drug trafficking and organized crime</w:t>
      </w:r>
      <w:r>
        <w:t xml:space="preserve">. </w:t>
      </w:r>
      <w:r w:rsidRPr="00C3318B">
        <w:rPr>
          <w:sz w:val="12"/>
        </w:rPr>
        <w:t xml:space="preserve">¶ </w:t>
      </w:r>
      <w:r w:rsidRPr="00C3318B">
        <w:t>Maintaining strong bilateral cooperation on these and other issues, while also ensuring that U.S. ¶ interests are protected, are likely to be of keen interest to Congress.</w:t>
      </w:r>
    </w:p>
    <w:p w:rsidR="005E3B67" w:rsidRDefault="005E3B67" w:rsidP="005E3B67"/>
    <w:p w:rsidR="005E3B67" w:rsidRDefault="005E3B67" w:rsidP="005E3B67">
      <w:pPr>
        <w:pStyle w:val="Heading4"/>
      </w:pPr>
      <w:r>
        <w:t>Economic decline forces Mexico to improve relations with the US—viewed as key to restructuring</w:t>
      </w:r>
    </w:p>
    <w:p w:rsidR="005E3B67" w:rsidRPr="00E40AC6" w:rsidRDefault="005E3B67" w:rsidP="005E3B67">
      <w:pPr>
        <w:rPr>
          <w:rStyle w:val="StyleStyleBold12pt"/>
        </w:rPr>
      </w:pPr>
      <w:r w:rsidRPr="00E40AC6">
        <w:rPr>
          <w:rStyle w:val="StyleStyleBold12pt"/>
        </w:rPr>
        <w:t>Esparza, UC Riverside professor, et al 12</w:t>
      </w:r>
    </w:p>
    <w:p w:rsidR="005E3B67" w:rsidRDefault="005E3B67" w:rsidP="005E3B67">
      <w:r>
        <w:t xml:space="preserve">(Diego Esparza, Antonio </w:t>
      </w:r>
      <w:proofErr w:type="spellStart"/>
      <w:r>
        <w:t>Ugues</w:t>
      </w:r>
      <w:proofErr w:type="spellEnd"/>
      <w:r>
        <w:t xml:space="preserve"> Jr.</w:t>
      </w:r>
      <w:r w:rsidRPr="00E40AC6">
        <w:rPr>
          <w:sz w:val="12"/>
        </w:rPr>
        <w:t xml:space="preserve">¶ </w:t>
      </w:r>
      <w:r>
        <w:t xml:space="preserve">UC Riverside professor, and Paul Hernandez, UC Riverside professor, March 22 2012, Western Political Science Association, “The History of Mexican Drug Policy,” p. 9, </w:t>
      </w:r>
      <w:hyperlink r:id="rId44" w:history="1">
        <w:r>
          <w:rPr>
            <w:rStyle w:val="Hyperlink"/>
          </w:rPr>
          <w:t>http://wpsa.research.pdx.edu/meet/2012/esparza1.pdf</w:t>
        </w:r>
      </w:hyperlink>
      <w:r>
        <w:t>, Accessed 7/13/13, JC)</w:t>
      </w:r>
    </w:p>
    <w:p w:rsidR="005E3B67" w:rsidRPr="00566DD2" w:rsidRDefault="005E3B67" w:rsidP="005E3B67"/>
    <w:p w:rsidR="005E3B67" w:rsidRDefault="005E3B67" w:rsidP="005E3B67">
      <w:r>
        <w:t xml:space="preserve">This equilibrium was disrupted by changes to the structural conditions placed on </w:t>
      </w:r>
      <w:r w:rsidRPr="00566DD2">
        <w:rPr>
          <w:sz w:val="12"/>
        </w:rPr>
        <w:t xml:space="preserve">¶ </w:t>
      </w:r>
      <w:r>
        <w:t xml:space="preserve">the Mexican presidency during the Miguel de La Madrid administration (1982-1988). In </w:t>
      </w:r>
      <w:r w:rsidRPr="00566DD2">
        <w:rPr>
          <w:sz w:val="12"/>
        </w:rPr>
        <w:t xml:space="preserve">¶ </w:t>
      </w:r>
      <w:r>
        <w:t xml:space="preserve">1982 </w:t>
      </w:r>
      <w:r w:rsidRPr="00E40AC6">
        <w:rPr>
          <w:rStyle w:val="StyleBoldUnderline"/>
        </w:rPr>
        <w:t>México faced a significant economic shock when it announced that it could no ¶ longer make its principal payments on foreign loans</w:t>
      </w:r>
      <w:r>
        <w:t xml:space="preserve">, a majority of which was owed </w:t>
      </w:r>
      <w:r w:rsidRPr="00E40AC6">
        <w:rPr>
          <w:rStyle w:val="StyleBoldUnderline"/>
        </w:rPr>
        <w:t>to</w:t>
      </w:r>
      <w:r>
        <w:t xml:space="preserve"> </w:t>
      </w:r>
      <w:r w:rsidRPr="00566DD2">
        <w:rPr>
          <w:sz w:val="12"/>
        </w:rPr>
        <w:t xml:space="preserve">¶ </w:t>
      </w:r>
      <w:r>
        <w:t xml:space="preserve">major </w:t>
      </w:r>
      <w:r w:rsidRPr="00E40AC6">
        <w:rPr>
          <w:rStyle w:val="StyleBoldUnderline"/>
        </w:rPr>
        <w:t>U.S.</w:t>
      </w:r>
      <w:r>
        <w:t xml:space="preserve"> commercial</w:t>
      </w:r>
      <w:r w:rsidRPr="00E40AC6">
        <w:rPr>
          <w:rStyle w:val="StyleBoldUnderline"/>
        </w:rPr>
        <w:t xml:space="preserve"> banks</w:t>
      </w:r>
      <w:r>
        <w:t xml:space="preserve"> (Bruner and Simms, 1987). </w:t>
      </w:r>
      <w:r w:rsidRPr="00E40AC6">
        <w:rPr>
          <w:rStyle w:val="StyleBoldUnderline"/>
        </w:rPr>
        <w:t>This led to increased pressure ¶ from the U</w:t>
      </w:r>
      <w:r>
        <w:t xml:space="preserve">nited </w:t>
      </w:r>
      <w:r w:rsidRPr="00E40AC6">
        <w:rPr>
          <w:rStyle w:val="StyleBoldUnderline"/>
        </w:rPr>
        <w:t>S</w:t>
      </w:r>
      <w:r>
        <w:t xml:space="preserve">tates and international financial institutions (i.e. the IMF) </w:t>
      </w:r>
      <w:r w:rsidRPr="00E40AC6">
        <w:rPr>
          <w:rStyle w:val="StyleBoldUnderline"/>
        </w:rPr>
        <w:t>to adopt ¶ liberal market economic policies</w:t>
      </w:r>
      <w:r>
        <w:t xml:space="preserve">. In an attempt </w:t>
      </w:r>
      <w:r w:rsidRPr="00E40AC6">
        <w:rPr>
          <w:rStyle w:val="StyleBoldUnderline"/>
        </w:rPr>
        <w:t>to restructure and salvage its economy, ¶ México began to seek closer cooperation with the U.S. on financial and political affairs</w:t>
      </w:r>
      <w:r>
        <w:t xml:space="preserve"> </w:t>
      </w:r>
      <w:r w:rsidRPr="00566DD2">
        <w:rPr>
          <w:sz w:val="12"/>
        </w:rPr>
        <w:t xml:space="preserve">¶ </w:t>
      </w:r>
      <w:r>
        <w:t xml:space="preserve">(Doyle, 1993; 83). </w:t>
      </w:r>
      <w:r w:rsidRPr="00E40AC6">
        <w:rPr>
          <w:rStyle w:val="StyleBoldUnderline"/>
        </w:rPr>
        <w:t>This</w:t>
      </w:r>
      <w:r>
        <w:t xml:space="preserve"> largely </w:t>
      </w:r>
      <w:r w:rsidRPr="00E40AC6">
        <w:rPr>
          <w:rStyle w:val="StyleBoldUnderline"/>
        </w:rPr>
        <w:t>meant</w:t>
      </w:r>
      <w:r>
        <w:t xml:space="preserve"> the privatization of government owned enterprises, </w:t>
      </w:r>
      <w:r w:rsidRPr="00566DD2">
        <w:rPr>
          <w:sz w:val="12"/>
        </w:rPr>
        <w:t xml:space="preserve">¶ </w:t>
      </w:r>
      <w:r>
        <w:t xml:space="preserve">a reduction in government subsidies to farmers, and increased </w:t>
      </w:r>
      <w:r w:rsidRPr="00E40AC6">
        <w:rPr>
          <w:rStyle w:val="StyleBoldUnderline"/>
        </w:rPr>
        <w:t>liberalization of trade with ¶ the U</w:t>
      </w:r>
      <w:r>
        <w:t xml:space="preserve">nited </w:t>
      </w:r>
      <w:r w:rsidRPr="00E40AC6">
        <w:rPr>
          <w:rStyle w:val="StyleBoldUnderline"/>
        </w:rPr>
        <w:t>S</w:t>
      </w:r>
      <w:r>
        <w:t xml:space="preserve">tates. </w:t>
      </w:r>
    </w:p>
    <w:p w:rsidR="005E3B67" w:rsidRPr="00566DD2" w:rsidRDefault="005E3B67" w:rsidP="005E3B67">
      <w:r>
        <w:t xml:space="preserve">What is significant is that </w:t>
      </w:r>
      <w:r w:rsidRPr="00E40AC6">
        <w:rPr>
          <w:rStyle w:val="StyleBoldUnderline"/>
        </w:rPr>
        <w:t>this shock precipitated the increased influence that the ¶ U</w:t>
      </w:r>
      <w:r>
        <w:t xml:space="preserve">nited </w:t>
      </w:r>
      <w:r w:rsidRPr="00E40AC6">
        <w:rPr>
          <w:rStyle w:val="StyleBoldUnderline"/>
        </w:rPr>
        <w:t>S</w:t>
      </w:r>
      <w:r>
        <w:t xml:space="preserve">tates </w:t>
      </w:r>
      <w:r w:rsidRPr="00E40AC6">
        <w:rPr>
          <w:rStyle w:val="StyleBoldUnderline"/>
        </w:rPr>
        <w:t>would have</w:t>
      </w:r>
      <w:r>
        <w:t xml:space="preserve"> and later build </w:t>
      </w:r>
      <w:r w:rsidRPr="00E40AC6">
        <w:rPr>
          <w:rStyle w:val="StyleBoldUnderline"/>
        </w:rPr>
        <w:t>in Mexican domestic policy</w:t>
      </w:r>
      <w:r>
        <w:t xml:space="preserve">. This </w:t>
      </w:r>
      <w:r w:rsidRPr="00E40AC6">
        <w:rPr>
          <w:rStyle w:val="StyleBoldUnderline"/>
        </w:rPr>
        <w:t>increased ¶ influence meant that the Mexican president would now have to take into consideration ¶ the preferences of the U</w:t>
      </w:r>
      <w:r w:rsidRPr="00E40AC6">
        <w:t>nited</w:t>
      </w:r>
      <w:r w:rsidRPr="00E40AC6">
        <w:rPr>
          <w:rStyle w:val="StyleBoldUnderline"/>
        </w:rPr>
        <w:t xml:space="preserve"> S</w:t>
      </w:r>
      <w:r w:rsidRPr="00E40AC6">
        <w:t xml:space="preserve">tates </w:t>
      </w:r>
      <w:r w:rsidRPr="00E40AC6">
        <w:rPr>
          <w:rStyle w:val="StyleBoldUnderline"/>
        </w:rPr>
        <w:lastRenderedPageBreak/>
        <w:t xml:space="preserve">in </w:t>
      </w:r>
      <w:r w:rsidRPr="00E40AC6">
        <w:t xml:space="preserve">both </w:t>
      </w:r>
      <w:r w:rsidRPr="00E40AC6">
        <w:rPr>
          <w:rStyle w:val="StyleBoldUnderline"/>
        </w:rPr>
        <w:t>economic and anti-drug policies.</w:t>
      </w:r>
      <w:r>
        <w:t xml:space="preserve"> The initial </w:t>
      </w:r>
      <w:r w:rsidRPr="00566DD2">
        <w:rPr>
          <w:sz w:val="12"/>
        </w:rPr>
        <w:t xml:space="preserve">¶ </w:t>
      </w:r>
      <w:r>
        <w:t xml:space="preserve">manifestation of this increased influence was Ronald Reagan’s push for a U.S. presence </w:t>
      </w:r>
      <w:r w:rsidRPr="00566DD2">
        <w:rPr>
          <w:sz w:val="12"/>
        </w:rPr>
        <w:t xml:space="preserve">¶ </w:t>
      </w:r>
      <w:r>
        <w:t xml:space="preserve">in México through the offices of the Drug Enforcement Agency. What is important to </w:t>
      </w:r>
      <w:r w:rsidRPr="00566DD2">
        <w:rPr>
          <w:sz w:val="12"/>
        </w:rPr>
        <w:t xml:space="preserve">¶ </w:t>
      </w:r>
      <w:r>
        <w:t xml:space="preserve">note is that, despite the success of Operation Condor in the </w:t>
      </w:r>
      <w:proofErr w:type="spellStart"/>
      <w:r>
        <w:t>Echeverría</w:t>
      </w:r>
      <w:proofErr w:type="spellEnd"/>
      <w:r>
        <w:t xml:space="preserve">/Portillo era, it was </w:t>
      </w:r>
      <w:r w:rsidRPr="00566DD2">
        <w:rPr>
          <w:sz w:val="12"/>
        </w:rPr>
        <w:t xml:space="preserve">¶ </w:t>
      </w:r>
      <w:r>
        <w:t>not until the Administration of Miguel de la Madrid that drug trafficking became “</w:t>
      </w:r>
      <w:proofErr w:type="gramStart"/>
      <w:r>
        <w:t>an</w:t>
      </w:r>
      <w:proofErr w:type="gramEnd"/>
      <w:r>
        <w:t xml:space="preserve"> </w:t>
      </w:r>
      <w:r w:rsidRPr="00566DD2">
        <w:rPr>
          <w:sz w:val="12"/>
        </w:rPr>
        <w:t xml:space="preserve">¶ </w:t>
      </w:r>
      <w:r>
        <w:t>important topic on the domestic or international agenda” in México (</w:t>
      </w:r>
      <w:proofErr w:type="spellStart"/>
      <w:r>
        <w:t>Chabat</w:t>
      </w:r>
      <w:proofErr w:type="spellEnd"/>
      <w:r>
        <w:t xml:space="preserve"> 2002, 135).</w:t>
      </w:r>
    </w:p>
    <w:p w:rsidR="005E3B67" w:rsidRPr="000022F2" w:rsidRDefault="005E3B67" w:rsidP="005E3B67"/>
    <w:p w:rsidR="005E3B67" w:rsidRDefault="005E3B67" w:rsidP="005E3B67"/>
    <w:p w:rsidR="005E3B67" w:rsidRPr="005C11EB" w:rsidRDefault="00981811" w:rsidP="005E3B67">
      <w:pPr>
        <w:pStyle w:val="Heading1"/>
      </w:pPr>
      <w:r>
        <w:lastRenderedPageBreak/>
        <w:t>D</w:t>
      </w:r>
      <w:r w:rsidR="005E3B67">
        <w:t xml:space="preserve">rug </w:t>
      </w:r>
      <w:r w:rsidR="00E67487">
        <w:t>C</w:t>
      </w:r>
      <w:r w:rsidR="005E3B67">
        <w:t>artels</w:t>
      </w:r>
      <w:r>
        <w:t xml:space="preserve"> </w:t>
      </w:r>
      <w:r w:rsidR="00E67487">
        <w:t>I</w:t>
      </w:r>
      <w:r>
        <w:t xml:space="preserve">nternal </w:t>
      </w:r>
    </w:p>
    <w:p w:rsidR="005E3B67" w:rsidRPr="00E40AC6" w:rsidRDefault="005E3B67" w:rsidP="005E3B67">
      <w:pPr>
        <w:pStyle w:val="Heading4"/>
      </w:pPr>
      <w:r>
        <w:t>Continued economic growth crucial to Mexican drug war—produces jobs and social programs that offer alternatives to crime</w:t>
      </w:r>
    </w:p>
    <w:p w:rsidR="005E3B67" w:rsidRPr="00E40AC6" w:rsidRDefault="005E3B67" w:rsidP="005E3B67">
      <w:pPr>
        <w:rPr>
          <w:rStyle w:val="StyleStyleBold12pt"/>
        </w:rPr>
      </w:pPr>
      <w:r w:rsidRPr="00E40AC6">
        <w:rPr>
          <w:rStyle w:val="StyleStyleBold12pt"/>
        </w:rPr>
        <w:t>CNN 12</w:t>
      </w:r>
    </w:p>
    <w:p w:rsidR="005E3B67" w:rsidRPr="00E40AC6" w:rsidRDefault="005E3B67" w:rsidP="005E3B67">
      <w:r w:rsidRPr="00E40AC6">
        <w:t xml:space="preserve">(Catherine E. </w:t>
      </w:r>
      <w:proofErr w:type="spellStart"/>
      <w:r w:rsidRPr="00E40AC6">
        <w:t>Shoichet</w:t>
      </w:r>
      <w:proofErr w:type="spellEnd"/>
      <w:r w:rsidRPr="00E40AC6">
        <w:t xml:space="preserve">, 11/27/12, CNN News, “Mexican president-elect: Economic growth is key weapon in drug war,” </w:t>
      </w:r>
      <w:hyperlink r:id="rId45" w:history="1">
        <w:r w:rsidRPr="00E40AC6">
          <w:rPr>
            <w:rStyle w:val="Hyperlink"/>
          </w:rPr>
          <w:t>http://www.cnn.com/2012/11/27/politics/mexico-president-interview</w:t>
        </w:r>
      </w:hyperlink>
      <w:r w:rsidRPr="00E40AC6">
        <w:t>, Accessed 7/13/13, JC)</w:t>
      </w:r>
    </w:p>
    <w:p w:rsidR="005E3B67" w:rsidRPr="00E40AC6" w:rsidRDefault="005E3B67" w:rsidP="005E3B67"/>
    <w:p w:rsidR="005E3B67" w:rsidRPr="00E40AC6" w:rsidRDefault="005E3B67" w:rsidP="005E3B67">
      <w:r w:rsidRPr="00E40AC6">
        <w:t xml:space="preserve">(CNN) -- Creating more </w:t>
      </w:r>
      <w:r w:rsidRPr="00E40AC6">
        <w:rPr>
          <w:rStyle w:val="StyleBoldUnderline"/>
        </w:rPr>
        <w:t>economic opportunities will be Mexico's greatest weapon in the war on drugs</w:t>
      </w:r>
      <w:r w:rsidRPr="00E40AC6">
        <w:t xml:space="preserve">, the country's president-elect </w:t>
      </w:r>
      <w:r w:rsidRPr="00E40AC6">
        <w:rPr>
          <w:rStyle w:val="StyleBoldUnderline"/>
        </w:rPr>
        <w:t>said</w:t>
      </w:r>
      <w:r w:rsidRPr="00E40AC6">
        <w:t xml:space="preserve"> Tuesday.</w:t>
      </w:r>
    </w:p>
    <w:p w:rsidR="005E3B67" w:rsidRPr="00E40AC6" w:rsidRDefault="005E3B67" w:rsidP="005E3B67">
      <w:r w:rsidRPr="00E40AC6">
        <w:t>"That, I think, is going to be the best way my government can prevent organized crime," President-elect </w:t>
      </w:r>
      <w:hyperlink r:id="rId46" w:tgtFrame="_blank" w:history="1">
        <w:r w:rsidRPr="00E40AC6">
          <w:rPr>
            <w:rStyle w:val="Hyperlink"/>
          </w:rPr>
          <w:t xml:space="preserve">Enrique Pena </w:t>
        </w:r>
        <w:r w:rsidRPr="00E40AC6">
          <w:rPr>
            <w:rStyle w:val="StyleBoldUnderline"/>
          </w:rPr>
          <w:t>Nieto</w:t>
        </w:r>
      </w:hyperlink>
      <w:r w:rsidRPr="00E40AC6">
        <w:rPr>
          <w:rStyle w:val="StyleBoldUnderline"/>
        </w:rPr>
        <w:t> </w:t>
      </w:r>
      <w:r w:rsidRPr="00E40AC6">
        <w:t>told CNN's Wolf Blitzer.</w:t>
      </w:r>
    </w:p>
    <w:p w:rsidR="005E3B67" w:rsidRPr="00E40AC6" w:rsidRDefault="005E3B67" w:rsidP="005E3B67">
      <w:pPr>
        <w:rPr>
          <w:rStyle w:val="StyleBoldUnderline"/>
        </w:rPr>
      </w:pPr>
      <w:r w:rsidRPr="00E40AC6">
        <w:rPr>
          <w:rStyle w:val="StyleBoldUnderline"/>
        </w:rPr>
        <w:t>Without jobs and social programs</w:t>
      </w:r>
      <w:r w:rsidRPr="00E40AC6">
        <w:t>, he said, "</w:t>
      </w:r>
      <w:r w:rsidRPr="00E40AC6">
        <w:rPr>
          <w:rStyle w:val="StyleBoldUnderline"/>
        </w:rPr>
        <w:t xml:space="preserve">millions </w:t>
      </w:r>
      <w:r w:rsidRPr="00E40AC6">
        <w:t xml:space="preserve">of my countrymen </w:t>
      </w:r>
      <w:r w:rsidRPr="00E40AC6">
        <w:rPr>
          <w:rStyle w:val="StyleBoldUnderline"/>
        </w:rPr>
        <w:t>have no other option than to dedicate themselves</w:t>
      </w:r>
      <w:r w:rsidRPr="00E40AC6">
        <w:t xml:space="preserve"> sometimes </w:t>
      </w:r>
      <w:r w:rsidRPr="00E40AC6">
        <w:rPr>
          <w:rStyle w:val="StyleBoldUnderline"/>
        </w:rPr>
        <w:t>to criminal activity."</w:t>
      </w:r>
    </w:p>
    <w:p w:rsidR="005E3B67" w:rsidRPr="00E40AC6" w:rsidRDefault="005E3B67" w:rsidP="005E3B67">
      <w:pPr>
        <w:rPr>
          <w:rStyle w:val="StyleBoldUnderline"/>
        </w:rPr>
      </w:pPr>
      <w:r w:rsidRPr="00E40AC6">
        <w:t xml:space="preserve">The wide-ranging interview was recorded just a few hours before the incoming leader met with U.S. President Barack Obama in Washington. </w:t>
      </w:r>
      <w:r w:rsidRPr="00E40AC6">
        <w:rPr>
          <w:rStyle w:val="StyleBoldUnderline"/>
        </w:rPr>
        <w:t>In his first meeting with Obama</w:t>
      </w:r>
      <w:r w:rsidRPr="00E40AC6">
        <w:t xml:space="preserve">, Pena </w:t>
      </w:r>
      <w:r w:rsidRPr="00E40AC6">
        <w:rPr>
          <w:rStyle w:val="StyleBoldUnderline"/>
        </w:rPr>
        <w:t>Nieto said he planned to focus on building trust and boosting economic ties to create jobs.</w:t>
      </w:r>
    </w:p>
    <w:p w:rsidR="005E3B67" w:rsidRPr="00D14667" w:rsidRDefault="005E3B67" w:rsidP="005E3B67">
      <w:pPr>
        <w:rPr>
          <w:rStyle w:val="StyleStyleBold12pt"/>
          <w:b w:val="0"/>
          <w:bCs w:val="0"/>
        </w:rPr>
      </w:pPr>
      <w:r w:rsidRPr="00E40AC6">
        <w:t>"</w:t>
      </w:r>
      <w:r w:rsidRPr="00E40AC6">
        <w:rPr>
          <w:rStyle w:val="StyleBoldUnderline"/>
        </w:rPr>
        <w:t>We've lost presence and competitiveness on the international market. ... There's still space, an opportunity, to achieve greater integration as far as productivity, which will allow us to improve the competitive conditions for creating jobs</w:t>
      </w:r>
      <w:r w:rsidRPr="00E40AC6">
        <w:t xml:space="preserve"> across North America," he said.</w:t>
      </w:r>
    </w:p>
    <w:p w:rsidR="005E3B67" w:rsidRPr="00D8367D" w:rsidRDefault="005E3B67" w:rsidP="005E3B67">
      <w:pPr>
        <w:pStyle w:val="Heading4"/>
        <w:rPr>
          <w:rStyle w:val="StyleStyleBold12pt"/>
          <w:b/>
        </w:rPr>
      </w:pPr>
      <w:r w:rsidRPr="00D8367D">
        <w:rPr>
          <w:rStyle w:val="StyleStyleBold12pt"/>
          <w:b/>
        </w:rPr>
        <w:t>Mexican economic decline results in rise of drug cartels – empirical examples prove</w:t>
      </w:r>
    </w:p>
    <w:p w:rsidR="005E3B67" w:rsidRPr="00E67487" w:rsidRDefault="005E3B67" w:rsidP="00E67487">
      <w:pPr>
        <w:rPr>
          <w:rStyle w:val="StyleStyleBold12pt"/>
        </w:rPr>
      </w:pPr>
      <w:r w:rsidRPr="00E67487">
        <w:rPr>
          <w:rStyle w:val="StyleStyleBold12pt"/>
        </w:rPr>
        <w:t>Barnes, Bonner Means Baker Fellow</w:t>
      </w:r>
      <w:r w:rsidRPr="00E67487">
        <w:rPr>
          <w:rStyle w:val="StyleStyleBold12pt"/>
          <w:rFonts w:ascii="MS Mincho" w:eastAsia="MS Mincho" w:hAnsi="MS Mincho" w:cs="MS Mincho" w:hint="eastAsia"/>
        </w:rPr>
        <w:t> </w:t>
      </w:r>
      <w:r w:rsidRPr="00E67487">
        <w:rPr>
          <w:rStyle w:val="StyleStyleBold12pt"/>
        </w:rPr>
        <w:t xml:space="preserve">James A. Baker III Institute for Public Policy Rice University, 11 </w:t>
      </w:r>
    </w:p>
    <w:p w:rsidR="005E3B67" w:rsidRPr="00E67487" w:rsidRDefault="005E3B67" w:rsidP="00E67487">
      <w:r w:rsidRPr="00E67487">
        <w:t>[Joe, 4-29-11, James A. Baker III Institute for Public Policy, “The Future of Oil in Mexico”, http://www.bakerinstitute.org/publications/EF-pub-BarnesBilateral-04292011.pdf, accessed 7-13-13, HG]</w:t>
      </w:r>
    </w:p>
    <w:p w:rsidR="005E3B67" w:rsidRPr="00B11F74" w:rsidRDefault="005E3B67" w:rsidP="005E3B67">
      <w:pPr>
        <w:widowControl w:val="0"/>
        <w:autoSpaceDE w:val="0"/>
        <w:autoSpaceDN w:val="0"/>
        <w:adjustRightInd w:val="0"/>
        <w:rPr>
          <w:rStyle w:val="StyleStyleBold12pt"/>
          <w:rFonts w:ascii="Times" w:hAnsi="Times" w:cs="Times"/>
          <w:b w:val="0"/>
        </w:rPr>
      </w:pPr>
    </w:p>
    <w:p w:rsidR="005E3B67" w:rsidRPr="00B11F74" w:rsidRDefault="005E3B67" w:rsidP="005E3B67">
      <w:r w:rsidRPr="00D8367D">
        <w:rPr>
          <w:rStyle w:val="StyleBoldUnderline"/>
        </w:rPr>
        <w:t>There is already a short- to medium-term risk of substantial instability in Mexico</w:t>
      </w:r>
      <w:r w:rsidRPr="00B11F74">
        <w:t xml:space="preserve">. As noted, </w:t>
      </w:r>
      <w:r w:rsidRPr="00D8367D">
        <w:rPr>
          <w:rStyle w:val="StyleBoldUnderline"/>
        </w:rPr>
        <w:t>the country is enduring extremely high levels of drug-related violence.</w:t>
      </w:r>
      <w:r w:rsidRPr="00B11F74">
        <w:t xml:space="preserve"> Even if the Mexican government eventually succeeds in its efforts to suppress this violence, the process is likely to be expensive, bloody, and corrosive in terms of human rights. </w:t>
      </w:r>
      <w:r w:rsidRPr="00D8367D">
        <w:rPr>
          <w:rStyle w:val="StyleBoldUnderline"/>
        </w:rPr>
        <w:t>A period of feeble economic growth, combined with a fiscal crisis associated with a drop in revenues from Pemex, could create a “perfect storm” south of the border.</w:t>
      </w:r>
      <w:r w:rsidRPr="00B11F74">
        <w:t xml:space="preserve"> If this were to occur, Washington would have no choice but to respond.</w:t>
      </w:r>
    </w:p>
    <w:p w:rsidR="005E3B67" w:rsidRDefault="005E3B67" w:rsidP="005E3B67">
      <w:r w:rsidRPr="00D8367D">
        <w:rPr>
          <w:rStyle w:val="StyleBoldUnderline"/>
        </w:rPr>
        <w:t>In the longer-term, the United States has a clear interest in robust economic growth and fiscal sustainability in Mexico</w:t>
      </w:r>
      <w:r w:rsidRPr="00B11F74">
        <w:t xml:space="preserve">.34 There is at least one major example of the U.S. coming to Mexico’s aid in an economic emergency. In 1994, the United States extended US$20 billion in loan guarantees to Mexico when the peso collapsed, in large part to make U.S. creditors whole.35 </w:t>
      </w:r>
      <w:r w:rsidRPr="00D8367D">
        <w:rPr>
          <w:rStyle w:val="StyleBoldUnderline"/>
        </w:rPr>
        <w:t>Not least, a healthy Mexican economy would reduce the flow of illegal immigration to the United States</w:t>
      </w:r>
      <w:r w:rsidRPr="00B11F74">
        <w:t xml:space="preserve">.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w:t>
      </w:r>
      <w:proofErr w:type="spellStart"/>
      <w:r w:rsidRPr="00B11F74">
        <w:t>Statol</w:t>
      </w:r>
      <w:proofErr w:type="spellEnd"/>
      <w:r w:rsidRPr="00B11F74">
        <w:t xml:space="preserve"> would m</w:t>
      </w:r>
      <w:r>
        <w:t>ark an important improvement.36</w:t>
      </w:r>
    </w:p>
    <w:p w:rsidR="005E3B67" w:rsidRDefault="005E3B67" w:rsidP="005E3B67"/>
    <w:p w:rsidR="005E3B67" w:rsidRDefault="005E3B67" w:rsidP="005E3B67"/>
    <w:p w:rsidR="005E3B67" w:rsidRDefault="005E3B67" w:rsidP="005E3B67">
      <w:pPr>
        <w:pStyle w:val="Heading4"/>
      </w:pPr>
      <w:r>
        <w:lastRenderedPageBreak/>
        <w:t xml:space="preserve">Further rise in drug cartels results in </w:t>
      </w:r>
      <w:proofErr w:type="spellStart"/>
      <w:r>
        <w:t>narco</w:t>
      </w:r>
      <w:proofErr w:type="spellEnd"/>
      <w:r>
        <w:t>-terrorism and collapse of the Mexican state</w:t>
      </w:r>
    </w:p>
    <w:p w:rsidR="00E67487" w:rsidRDefault="005E3B67" w:rsidP="005E3B67">
      <w:pPr>
        <w:rPr>
          <w:rStyle w:val="StyleStyleBold12pt"/>
        </w:rPr>
      </w:pPr>
      <w:proofErr w:type="spellStart"/>
      <w:r>
        <w:rPr>
          <w:rStyle w:val="StyleStyleBold12pt"/>
        </w:rPr>
        <w:t>Couto</w:t>
      </w:r>
      <w:proofErr w:type="spellEnd"/>
      <w:r>
        <w:rPr>
          <w:rStyle w:val="StyleStyleBold12pt"/>
        </w:rPr>
        <w:t xml:space="preserve">, professor of political science at Liberty University, 13 </w:t>
      </w:r>
    </w:p>
    <w:p w:rsidR="005E3B67" w:rsidRPr="00E67487" w:rsidRDefault="005E3B67" w:rsidP="005E3B67">
      <w:r w:rsidRPr="00E67487">
        <w:t>[Andrew, 2013, Liberty University, “Mexican Drug Cartels: Significance and Potential Impacts on the United States”, http://digitalcommons.liberty.edu/cgi/viewcontent.cgi?article=1373&amp;context=honors&amp;seiredir=1&amp;referer=http%3A%2F%2Fwww.google.com%2Furl%3Fsa%3Dt%26rct%3Dj%26q%3Ddrug%252Bcartel%252Bimpacts%26source%3Dweb%26cd%3D12%26ved%3D0CC8QFjABOAo%26url%3Dhttp%253A%252F%252Fdigitalcommons.liberty.edu%252Fcgi%252Fviewcontent.cgi%253Farticle%253D1373%2526context%253Dhonors%26ei%3DaM_hUYiGLKMigKp0YHoBw%26usg%3DAFQjCNEvOeR702dl9zQ5Q8MvLuAy0fDxQ%26sig2%3D6b8LrjKoW4NPdWaV3x1tJw%26bvm%3Dbv.48705608%2Cd.cGE#search=%22drug%2Bcartel%2Bimpacts%22, accessed 7-13-13, HG]</w:t>
      </w:r>
    </w:p>
    <w:p w:rsidR="005E3B67" w:rsidRPr="00830F0A" w:rsidRDefault="005E3B67" w:rsidP="005E3B67">
      <w:pPr>
        <w:rPr>
          <w:rStyle w:val="StyleStyleBold12pt"/>
          <w:b w:val="0"/>
        </w:rPr>
      </w:pPr>
    </w:p>
    <w:p w:rsidR="005E3B67" w:rsidRPr="00830F0A" w:rsidRDefault="005E3B67" w:rsidP="005E3B67">
      <w:r w:rsidRPr="00830F0A">
        <w:t xml:space="preserve">Another </w:t>
      </w:r>
      <w:r w:rsidRPr="00050F87">
        <w:rPr>
          <w:rStyle w:val="StyleBoldUnderline"/>
        </w:rPr>
        <w:t xml:space="preserve">threat to the U.S. in the scenario of a failed Mexican state is the presence of </w:t>
      </w:r>
      <w:proofErr w:type="spellStart"/>
      <w:r w:rsidRPr="00050F87">
        <w:rPr>
          <w:rStyle w:val="StyleBoldUnderline"/>
        </w:rPr>
        <w:t>narco</w:t>
      </w:r>
      <w:proofErr w:type="spellEnd"/>
      <w:r w:rsidRPr="00050F87">
        <w:rPr>
          <w:rStyle w:val="StyleBoldUnderline"/>
        </w:rPr>
        <w:t>-terrorism.</w:t>
      </w:r>
      <w:r w:rsidRPr="00830F0A">
        <w:t xml:space="preserve"> </w:t>
      </w:r>
      <w:proofErr w:type="spellStart"/>
      <w:r w:rsidRPr="00830F0A">
        <w:t>Narco</w:t>
      </w:r>
      <w:proofErr w:type="spellEnd"/>
      <w:r w:rsidRPr="00830F0A">
        <w:t xml:space="preserve">-terrorism is a theory in criminal justice explaining </w:t>
      </w:r>
      <w:r w:rsidRPr="00050F87">
        <w:rPr>
          <w:rStyle w:val="StyleBoldUnderline"/>
        </w:rPr>
        <w:t>the relationship between the drug trade and terrorist groups. Terrorist groups often rely on the sale of illicit drugs to supply their acts of terrorism; drug cartels (e.g. Los Zetas) often engage in acts of a terrorist nature to establish dominance in an area or otherwise further their agenda</w:t>
      </w:r>
      <w:r w:rsidRPr="00830F0A">
        <w:t xml:space="preserve"> (White, 2009</w:t>
      </w:r>
      <w:r w:rsidRPr="00050F87">
        <w:rPr>
          <w:rStyle w:val="StyleBoldUnderline"/>
        </w:rPr>
        <w:t>). The United States has begun to see ties between Middle Eastern terrorism and Los Zetas</w:t>
      </w:r>
      <w:r w:rsidRPr="00830F0A">
        <w:t xml:space="preserve">. </w:t>
      </w:r>
      <w:proofErr w:type="spellStart"/>
      <w:r w:rsidRPr="00830F0A">
        <w:t>Jordy</w:t>
      </w:r>
      <w:proofErr w:type="spellEnd"/>
      <w:r w:rsidRPr="00830F0A">
        <w:t xml:space="preserve"> </w:t>
      </w:r>
      <w:proofErr w:type="spellStart"/>
      <w:r w:rsidRPr="00830F0A">
        <w:t>Yager</w:t>
      </w:r>
      <w:proofErr w:type="spellEnd"/>
      <w:r w:rsidRPr="00830F0A">
        <w:t xml:space="preserve"> reports that “U.S. intelligence and security officials have been monitoring the ties of the major drug cartels operating in Mexico, such as the Los Zetas cartel, for possible connections to Al Qaeda or Al Qaeda affiliates” (2011). Ileana Ros-Lehtinen, a Florida congresswoman, asserts “it seems that our sworn enemy Iran sees a potential kindred spirit in the drug cartels in Mexico” (</w:t>
      </w:r>
      <w:proofErr w:type="spellStart"/>
      <w:r w:rsidRPr="00830F0A">
        <w:t>Beith</w:t>
      </w:r>
      <w:proofErr w:type="spellEnd"/>
      <w:r w:rsidRPr="00830F0A">
        <w:t xml:space="preserve">, 2012, p. 30). </w:t>
      </w:r>
      <w:r w:rsidRPr="00050F87">
        <w:rPr>
          <w:rStyle w:val="StyleBoldUnderline"/>
        </w:rPr>
        <w:t>With ties between Mexican drug cartels and foreign terrorist groups, it is no stretch to think that a failed Mexican state could become a training ground for terrorists aimed at the United States</w:t>
      </w:r>
      <w:r w:rsidRPr="00830F0A">
        <w:t xml:space="preserve">. This possibility is both worrisome to and being investigated by the U.S. (Gregory, 2011, p. 245). </w:t>
      </w:r>
      <w:r w:rsidRPr="00050F87">
        <w:rPr>
          <w:rStyle w:val="StyleBoldUnderline"/>
        </w:rPr>
        <w:t>Terrorists training in Mexico to attack the U.S. would become an important priority for homeland security measures should Mexico become a failed state.</w:t>
      </w:r>
    </w:p>
    <w:p w:rsidR="005E3B67" w:rsidRPr="00830F0A" w:rsidRDefault="005E3B67" w:rsidP="005E3B67">
      <w:r w:rsidRPr="00830F0A">
        <w:t xml:space="preserve">Also, </w:t>
      </w:r>
      <w:r w:rsidRPr="00050F87">
        <w:rPr>
          <w:rStyle w:val="StyleBoldUnderline"/>
        </w:rPr>
        <w:t>a failed Mexican state would become a hostile neighbor to the United States where now sits an amiable one. The one change from a unified Mexico as an ally to a chaotic fragmented Mexico as a hostile next-door security threat would necessitate a change in U.S. foreign policy.</w:t>
      </w:r>
      <w:r w:rsidRPr="00830F0A">
        <w:t xml:space="preserve"> Thus, the drug trade with all its trafficking and related violence that plagues Mexico is also a concern to the United States. To ignore the Sinaloa Cartel and Los Zetas because they are located in another country would be foolish. The next section will discuss various potential solutions or preventative measures that can remedy or mitigate this problem.</w:t>
      </w:r>
    </w:p>
    <w:p w:rsidR="005E3B67" w:rsidRDefault="005E3B67" w:rsidP="005E3B67"/>
    <w:p w:rsidR="005E3B67" w:rsidRDefault="005E3B67" w:rsidP="005E3B67"/>
    <w:p w:rsidR="005E3B67" w:rsidRDefault="005E3B67" w:rsidP="005E3B67">
      <w:pPr>
        <w:pStyle w:val="Heading4"/>
      </w:pPr>
      <w:r>
        <w:t xml:space="preserve">Rise of drug cartels turns into a </w:t>
      </w:r>
      <w:proofErr w:type="spellStart"/>
      <w:r>
        <w:t>narco</w:t>
      </w:r>
      <w:proofErr w:type="spellEnd"/>
      <w:r>
        <w:t>-state – threatens U.S. security and spills over the border to the U.S.</w:t>
      </w:r>
    </w:p>
    <w:p w:rsidR="00E67487" w:rsidRDefault="005E3B67" w:rsidP="005E3B67">
      <w:pPr>
        <w:rPr>
          <w:rStyle w:val="StyleStyleBold12pt"/>
        </w:rPr>
      </w:pPr>
      <w:proofErr w:type="spellStart"/>
      <w:r>
        <w:rPr>
          <w:rStyle w:val="StyleStyleBold12pt"/>
        </w:rPr>
        <w:t>Couto</w:t>
      </w:r>
      <w:proofErr w:type="spellEnd"/>
      <w:r>
        <w:rPr>
          <w:rStyle w:val="StyleStyleBold12pt"/>
        </w:rPr>
        <w:t xml:space="preserve">, professor of political science at Liberty University, 13 </w:t>
      </w:r>
    </w:p>
    <w:p w:rsidR="005E3B67" w:rsidRPr="00E67487" w:rsidRDefault="005E3B67" w:rsidP="00E67487">
      <w:r w:rsidRPr="00E67487">
        <w:t>[Andrew, 2013, Liberty University, “Mexican Drug Cartels: Significance and Potential Impacts on the United States”, http://digitalcommons.liberty.edu/cgi/viewcontent.cgi?article=1373&amp;context=honors&amp;seiredir=1&amp;referer=http%3A%2F%2Fwww.google.com%2Furl%3Fsa%3Dt%26rct%3Dj%26q%3Ddrug%252Bcartel%252Bimpacts%26source%3Dweb%26cd%3D12%26ved%3D0CC8QFjABOAo%26url%3Dhttp%253A%252F%252Fdigitalcommons.liberty.edu%252Fcgi%252Fviewcontent.cgi%253Farticle%253D1373%2526context%253Dhonors%26ei%3DaM_hUYiGLKMigKp0YHoBw%26usg%3DAFQjCNEvOeR702dl9zQ5Q8MvLuAy0fDxQ%26sig2%3D6b8LrjKoW4NPdWaV3x1tJw%26bvm%3Dbv.48705608%2Cd.cGE#search=%22drug%2Bcartel%2Bimpacts%22, accessed 7-13-13, HG]</w:t>
      </w:r>
    </w:p>
    <w:p w:rsidR="005E3B67" w:rsidRDefault="005E3B67" w:rsidP="005E3B67"/>
    <w:p w:rsidR="005E3B67" w:rsidRPr="00830F0A" w:rsidRDefault="005E3B67" w:rsidP="005E3B67">
      <w:r w:rsidRPr="00830F0A">
        <w:t xml:space="preserve">With regard to the future, some </w:t>
      </w:r>
      <w:r w:rsidRPr="00050F87">
        <w:rPr>
          <w:rStyle w:val="StyleBoldUnderline"/>
        </w:rPr>
        <w:t>scholars grimly predict that with the growth of drug cartels, Mexico is at-risk to become a failed state or a “</w:t>
      </w:r>
      <w:proofErr w:type="spellStart"/>
      <w:r w:rsidRPr="00050F87">
        <w:rPr>
          <w:rStyle w:val="StyleBoldUnderline"/>
        </w:rPr>
        <w:t>narco</w:t>
      </w:r>
      <w:proofErr w:type="spellEnd"/>
      <w:r w:rsidRPr="00050F87">
        <w:rPr>
          <w:rStyle w:val="StyleBoldUnderline"/>
        </w:rPr>
        <w:t xml:space="preserve">-state” </w:t>
      </w:r>
      <w:r w:rsidRPr="00830F0A">
        <w:t>(</w:t>
      </w:r>
      <w:proofErr w:type="spellStart"/>
      <w:r w:rsidRPr="00830F0A">
        <w:t>Kellner</w:t>
      </w:r>
      <w:proofErr w:type="spellEnd"/>
      <w:r w:rsidRPr="00830F0A">
        <w:t xml:space="preserve"> &amp; </w:t>
      </w:r>
      <w:proofErr w:type="spellStart"/>
      <w:r w:rsidRPr="00830F0A">
        <w:t>Pipitone</w:t>
      </w:r>
      <w:proofErr w:type="spellEnd"/>
      <w:r w:rsidRPr="00830F0A">
        <w:t xml:space="preserve">, 2010, p. 37). In either scenario, </w:t>
      </w:r>
      <w:r w:rsidRPr="00050F87">
        <w:rPr>
          <w:rStyle w:val="StyleBoldUnderline"/>
        </w:rPr>
        <w:t>the Sinaloa Cartel or Los Zetas (presumably whichever group won the power struggle) would come to control larger and larger swaths of land with little if any interference from the central Mexican government.</w:t>
      </w:r>
      <w:r w:rsidRPr="00830F0A">
        <w:t xml:space="preserve"> Joel </w:t>
      </w:r>
      <w:proofErr w:type="spellStart"/>
      <w:r w:rsidRPr="00830F0A">
        <w:t>Kurtzman</w:t>
      </w:r>
      <w:proofErr w:type="spellEnd"/>
      <w:r w:rsidRPr="00830F0A">
        <w:t xml:space="preserve"> seriously considers the possibility that Mexico is regressing into a failed state similar perhaps to the situation in Pakistan (2009). Whether the government completely collapses or remains but without power would be irrelevant. </w:t>
      </w:r>
      <w:r w:rsidRPr="00050F87">
        <w:rPr>
          <w:rStyle w:val="StyleBoldUnderline"/>
        </w:rPr>
        <w:t>Mexican authorities viciously disagree with these allegations, asserting that a comparison between Pakistan and Mexico is unfeasible</w:t>
      </w:r>
      <w:r w:rsidRPr="00830F0A">
        <w:t xml:space="preserve"> (Davis, 2010). Anticipation of a failed Mexican state is no longer the prediction of extremist commentators but the U.S. government (Gregory, 2011, p. 244). That the possibility of a failed state is considered speaks to the severity of the situation in Mexico.</w:t>
      </w:r>
    </w:p>
    <w:p w:rsidR="005E3B67" w:rsidRPr="00830F0A" w:rsidRDefault="005E3B67" w:rsidP="005E3B67">
      <w:r w:rsidRPr="00050F87">
        <w:rPr>
          <w:rStyle w:val="StyleBoldUnderline"/>
        </w:rPr>
        <w:t>Still more serious is the fear that Mexico may develop into a “</w:t>
      </w:r>
      <w:proofErr w:type="spellStart"/>
      <w:r w:rsidRPr="00050F87">
        <w:rPr>
          <w:rStyle w:val="StyleBoldUnderline"/>
        </w:rPr>
        <w:t>narco</w:t>
      </w:r>
      <w:proofErr w:type="spellEnd"/>
      <w:r w:rsidRPr="00050F87">
        <w:rPr>
          <w:rStyle w:val="StyleBoldUnderline"/>
        </w:rPr>
        <w:t>-state.”</w:t>
      </w:r>
      <w:r w:rsidRPr="00830F0A">
        <w:t xml:space="preserve"> Barry McCaffrey argues that “</w:t>
      </w:r>
      <w:r w:rsidRPr="00050F87">
        <w:rPr>
          <w:rStyle w:val="StyleBoldUnderline"/>
        </w:rPr>
        <w:t>It is not inconceivable that the violent, warring collection of criminal drug cartels could overwhelm the institution of the state and establish de facto control over broad regions of Mexico”</w:t>
      </w:r>
      <w:r w:rsidRPr="00830F0A">
        <w:t xml:space="preserve"> (as cited in </w:t>
      </w:r>
      <w:proofErr w:type="spellStart"/>
      <w:r w:rsidRPr="00830F0A">
        <w:t>Kellner</w:t>
      </w:r>
      <w:proofErr w:type="spellEnd"/>
      <w:r w:rsidRPr="00830F0A">
        <w:t xml:space="preserve"> &amp; </w:t>
      </w:r>
      <w:proofErr w:type="spellStart"/>
      <w:r w:rsidRPr="00830F0A">
        <w:t>Pipitone</w:t>
      </w:r>
      <w:proofErr w:type="spellEnd"/>
      <w:r w:rsidRPr="00830F0A">
        <w:t>, 2010, p. 37). In such a solemn scenario, it is more likely that the victorious cartel would splinter shortly after victory, plunging the nation into further chaos. In this most severe of predictions, the repercussions for U.S. security can be clearly seen.</w:t>
      </w:r>
    </w:p>
    <w:p w:rsidR="005E3B67" w:rsidRPr="00830F0A" w:rsidRDefault="005E3B67" w:rsidP="005E3B67">
      <w:r w:rsidRPr="00050F87">
        <w:rPr>
          <w:rStyle w:val="StyleBoldUnderline"/>
        </w:rPr>
        <w:t xml:space="preserve">The danger of a Mexican fragmented, failed, or </w:t>
      </w:r>
      <w:proofErr w:type="spellStart"/>
      <w:r w:rsidRPr="00050F87">
        <w:rPr>
          <w:rStyle w:val="StyleBoldUnderline"/>
        </w:rPr>
        <w:t>narco</w:t>
      </w:r>
      <w:proofErr w:type="spellEnd"/>
      <w:r w:rsidRPr="00050F87">
        <w:rPr>
          <w:rStyle w:val="StyleBoldUnderline"/>
        </w:rPr>
        <w:t>-state is a potential future threat to the U.S.;</w:t>
      </w:r>
      <w:r w:rsidRPr="00830F0A">
        <w:t xml:space="preserve"> the members of the U.S. government are aware of this problem. Recent pressure has “compelled Obama’s security and foreign policy aides to consider Mexico’s</w:t>
      </w:r>
    </w:p>
    <w:p w:rsidR="005E3B67" w:rsidRPr="00830F0A" w:rsidRDefault="005E3B67" w:rsidP="005E3B67">
      <w:r w:rsidRPr="00830F0A">
        <w:t xml:space="preserve"> ‘</w:t>
      </w:r>
      <w:proofErr w:type="gramStart"/>
      <w:r w:rsidRPr="00830F0A">
        <w:t>widening</w:t>
      </w:r>
      <w:proofErr w:type="gramEnd"/>
      <w:r w:rsidRPr="00830F0A">
        <w:t xml:space="preserve"> </w:t>
      </w:r>
      <w:proofErr w:type="spellStart"/>
      <w:r w:rsidRPr="00830F0A">
        <w:t>narco</w:t>
      </w:r>
      <w:proofErr w:type="spellEnd"/>
      <w:r w:rsidRPr="00830F0A">
        <w:t xml:space="preserve">-insurgency’ as urgently as the economy and the wars in Iraq and Afghanistan” (Shank, 2009, p. 18). Also, Governor Perry of Texas has requested that President Obama send 1,000 troops to the U.S.-Mexican border as </w:t>
      </w:r>
      <w:proofErr w:type="gramStart"/>
      <w:r w:rsidRPr="00830F0A">
        <w:t>a deterrence</w:t>
      </w:r>
      <w:proofErr w:type="gramEnd"/>
      <w:r w:rsidRPr="00830F0A">
        <w:t xml:space="preserve"> to drug violence coming over the border (Shank, 2009). </w:t>
      </w:r>
      <w:r w:rsidRPr="00050F87">
        <w:rPr>
          <w:rStyle w:val="StyleBoldUnderline"/>
        </w:rPr>
        <w:t>Were the state of Mexico to fail, the most pressing threat to U.S. security would be the seepage of violence, drugs, and cartel activity into the United States.</w:t>
      </w:r>
    </w:p>
    <w:p w:rsidR="005E3B67" w:rsidRDefault="005E3B67" w:rsidP="005E3B67"/>
    <w:p w:rsidR="005E3B67" w:rsidRDefault="005E3B67" w:rsidP="005E3B67"/>
    <w:p w:rsidR="005E3B67" w:rsidRDefault="005E3B67" w:rsidP="005E3B67"/>
    <w:p w:rsidR="005E3B67" w:rsidRDefault="005E3B67" w:rsidP="005E3B67"/>
    <w:p w:rsidR="005E3B67" w:rsidRDefault="005E3B67" w:rsidP="005E3B67">
      <w:pPr>
        <w:pStyle w:val="Heading1"/>
      </w:pPr>
      <w:r>
        <w:lastRenderedPageBreak/>
        <w:t>Bioterrorism</w:t>
      </w:r>
      <w:r w:rsidR="00981811">
        <w:t xml:space="preserve"> impact </w:t>
      </w:r>
    </w:p>
    <w:p w:rsidR="005E3B67" w:rsidRPr="00E67487" w:rsidRDefault="005E3B67" w:rsidP="00E67487">
      <w:pPr>
        <w:pStyle w:val="Heading4"/>
      </w:pPr>
      <w:r w:rsidRPr="00E67487">
        <w:t>Mexican economic decline results in a flood of refugees and compromises national security – increases the number of undocumented people in the U.S.</w:t>
      </w:r>
    </w:p>
    <w:p w:rsidR="00E67487" w:rsidRDefault="005E3B67" w:rsidP="005E3B67">
      <w:pPr>
        <w:rPr>
          <w:rStyle w:val="StyleStyleBold12pt"/>
        </w:rPr>
      </w:pPr>
      <w:r w:rsidRPr="00D8367D">
        <w:rPr>
          <w:rStyle w:val="StyleStyleBold12pt"/>
        </w:rPr>
        <w:t xml:space="preserve">Brown, Former </w:t>
      </w:r>
      <w:proofErr w:type="gramStart"/>
      <w:r w:rsidRPr="00D8367D">
        <w:rPr>
          <w:rStyle w:val="StyleStyleBold12pt"/>
        </w:rPr>
        <w:t>Under</w:t>
      </w:r>
      <w:proofErr w:type="gramEnd"/>
      <w:r w:rsidRPr="00D8367D">
        <w:rPr>
          <w:rStyle w:val="StyleStyleBold12pt"/>
        </w:rPr>
        <w:t xml:space="preserve"> Secretary of Homeland Security, 9 </w:t>
      </w:r>
    </w:p>
    <w:p w:rsidR="005E3B67" w:rsidRPr="00E67487" w:rsidRDefault="005E3B67" w:rsidP="00E67487">
      <w:r w:rsidRPr="00E67487">
        <w:t>[Michael, 1-15-9, Michael Brown, “Border Control: Collapse of Mexico is a Homeland Security and National Security Issue”, http://www.michaelbrowntoday.com/2009/01/border-control-collapse-of-mexico-is-a-homeland-security-national-security-issue/, accessed 7-13-13, HG]</w:t>
      </w:r>
    </w:p>
    <w:p w:rsidR="00E67487" w:rsidRPr="0010293F" w:rsidRDefault="00E67487" w:rsidP="005E3B67">
      <w:pPr>
        <w:rPr>
          <w:bCs/>
        </w:rPr>
      </w:pPr>
    </w:p>
    <w:p w:rsidR="005E3B67" w:rsidRPr="00D8367D" w:rsidRDefault="005E3B67" w:rsidP="005E3B67">
      <w:pPr>
        <w:rPr>
          <w:rStyle w:val="StyleBoldUnderline"/>
        </w:rPr>
      </w:pPr>
      <w:r w:rsidRPr="00D8367D">
        <w:t xml:space="preserve">The Mexican possibility may seem less likely, but the government, its politicians, police and judicial infrastructure are all under sustained assault and press by criminal gangs and drug cartels. </w:t>
      </w:r>
      <w:r w:rsidRPr="00D8367D">
        <w:rPr>
          <w:rStyle w:val="StyleBoldUnderline"/>
        </w:rPr>
        <w:t>How that internal conflict turns out over the next several years will have a major impact on the stability of the Mexican state. Any descent by Mexico into chaos would demand an American response based on the serious implications for homeland security alone.</w:t>
      </w:r>
    </w:p>
    <w:p w:rsidR="005E3B67" w:rsidRPr="00D8367D" w:rsidRDefault="005E3B67" w:rsidP="005E3B67">
      <w:pPr>
        <w:rPr>
          <w:rStyle w:val="StyleBoldUnderline"/>
        </w:rPr>
      </w:pPr>
      <w:r w:rsidRPr="00D8367D">
        <w:rPr>
          <w:rStyle w:val="StyleBoldUnderline"/>
        </w:rPr>
        <w:t>By failing to secure the borders and control immigration, we have opened ourselves up to a frightening scenario. The United States could face a flood of refugees from Mexico if it were to collapse, overwhelming state and local governments along the U.S.-Mexico border. During a time of economic duress, the costs would be overwhelming and would simply add to the already burgeoning costs at the federal level.</w:t>
      </w:r>
    </w:p>
    <w:p w:rsidR="005E3B67" w:rsidRPr="00D8367D" w:rsidRDefault="005E3B67" w:rsidP="005E3B67">
      <w:pPr>
        <w:rPr>
          <w:rStyle w:val="StyleBoldUnderline"/>
        </w:rPr>
      </w:pPr>
      <w:r w:rsidRPr="00D8367D">
        <w:t xml:space="preserve">Immigration and border control never was nor should it ever be about racism. </w:t>
      </w:r>
      <w:r w:rsidRPr="00D8367D">
        <w:rPr>
          <w:rStyle w:val="StyleBoldUnderline"/>
        </w:rPr>
        <w:t>Immigration and border control are national security and homeland security issues.</w:t>
      </w:r>
    </w:p>
    <w:p w:rsidR="005E3B67" w:rsidRPr="00D8367D" w:rsidRDefault="005E3B67" w:rsidP="005E3B67">
      <w:r w:rsidRPr="00D8367D">
        <w:t xml:space="preserve">Sleeper cells from numerous terrorist groups could, and probably already have, infiltrated the United States, just </w:t>
      </w:r>
      <w:proofErr w:type="spellStart"/>
      <w:r w:rsidRPr="00D8367D">
        <w:t>laying</w:t>
      </w:r>
      <w:proofErr w:type="spellEnd"/>
      <w:r w:rsidRPr="00D8367D">
        <w:t xml:space="preserve"> in wait to attack at an appropriately vulnerable time.</w:t>
      </w:r>
    </w:p>
    <w:p w:rsidR="005E3B67" w:rsidRPr="00D8367D" w:rsidRDefault="005E3B67" w:rsidP="005E3B67">
      <w:pPr>
        <w:rPr>
          <w:rStyle w:val="StyleBoldUnderline"/>
        </w:rPr>
      </w:pPr>
      <w:r w:rsidRPr="00D8367D">
        <w:t xml:space="preserve">Immigration control should permit as many workers as the country can handle or need. </w:t>
      </w:r>
      <w:r w:rsidRPr="00D8367D">
        <w:rPr>
          <w:rStyle w:val="StyleBoldUnderline"/>
        </w:rPr>
        <w:t>The primary purpose of immigration control should not be about keeping Mexican workers out, but rather simply knowing who is here.</w:t>
      </w:r>
    </w:p>
    <w:p w:rsidR="005E3B67" w:rsidRPr="00D8367D" w:rsidRDefault="005E3B67" w:rsidP="005E3B67">
      <w:r w:rsidRPr="00D8367D">
        <w:t>At some point, Congress must demand, and the President must implement, appropriate immigration control and border control, if for no other reason, than to stem the possibility of Mexican refugees, escaping an out of control drug war, overwhelming state and local governments.</w:t>
      </w:r>
    </w:p>
    <w:p w:rsidR="005E3B67" w:rsidRDefault="005E3B67" w:rsidP="005E3B67">
      <w:pPr>
        <w:rPr>
          <w:rStyle w:val="StyleBoldUnderline"/>
        </w:rPr>
      </w:pPr>
      <w:r w:rsidRPr="00D8367D">
        <w:rPr>
          <w:rStyle w:val="StyleBoldUnderline"/>
        </w:rPr>
        <w:t>And, whether that collapse ever occurs or not, Congress must demand and the President must implement, border and immigration control so we know who is here, and keep out those who would do us harm.</w:t>
      </w:r>
    </w:p>
    <w:p w:rsidR="005E3B67" w:rsidRDefault="005E3B67" w:rsidP="005E3B67">
      <w:pPr>
        <w:rPr>
          <w:rStyle w:val="StyleBoldUnderline"/>
        </w:rPr>
      </w:pPr>
    </w:p>
    <w:p w:rsidR="005E3B67" w:rsidRPr="00E67487" w:rsidRDefault="005E3B67" w:rsidP="00E67487">
      <w:pPr>
        <w:pStyle w:val="Heading4"/>
      </w:pPr>
      <w:r w:rsidRPr="00E67487">
        <w:t>Mexican economy is key to fight illegal immigration</w:t>
      </w:r>
    </w:p>
    <w:p w:rsidR="005E3B67" w:rsidRDefault="005E3B67" w:rsidP="005E3B67">
      <w:pPr>
        <w:rPr>
          <w:rStyle w:val="StyleStyleBold12pt"/>
        </w:rPr>
      </w:pPr>
      <w:proofErr w:type="spellStart"/>
      <w:r>
        <w:rPr>
          <w:rStyle w:val="StyleStyleBold12pt"/>
        </w:rPr>
        <w:t>Bansal</w:t>
      </w:r>
      <w:proofErr w:type="spellEnd"/>
      <w:r>
        <w:rPr>
          <w:rStyle w:val="StyleStyleBold12pt"/>
        </w:rPr>
        <w:t xml:space="preserve">, staff writer for Religion Today, 7 </w:t>
      </w:r>
    </w:p>
    <w:p w:rsidR="005E3B67" w:rsidRPr="00E67487" w:rsidRDefault="005E3B67" w:rsidP="00E67487">
      <w:r w:rsidRPr="00E67487">
        <w:t>[</w:t>
      </w:r>
      <w:proofErr w:type="spellStart"/>
      <w:r w:rsidRPr="00E67487">
        <w:t>Monisha</w:t>
      </w:r>
      <w:proofErr w:type="spellEnd"/>
      <w:r w:rsidRPr="00E67487">
        <w:t>, 1-30-13, Religion Today, “Helping the Mexican Economy Key to Ending Illegal Immigration”, http://www.religiontoday.com/1466713/, accessed 7-13-13, HG]</w:t>
      </w:r>
    </w:p>
    <w:p w:rsidR="00E67487" w:rsidRPr="009B524D" w:rsidRDefault="00E67487" w:rsidP="005E3B67">
      <w:pPr>
        <w:rPr>
          <w:rStyle w:val="StyleStyleBold12pt"/>
          <w:b w:val="0"/>
        </w:rPr>
      </w:pPr>
    </w:p>
    <w:p w:rsidR="005E3B67" w:rsidRPr="009B524D" w:rsidRDefault="005E3B67" w:rsidP="005E3B67">
      <w:pPr>
        <w:rPr>
          <w:rStyle w:val="StyleBoldUnderline"/>
        </w:rPr>
      </w:pPr>
      <w:r w:rsidRPr="009B524D">
        <w:t xml:space="preserve">(CNSNews.com) - Amid a growing national debate over how to deal with illegal aliens, one expert suggested Monday that </w:t>
      </w:r>
      <w:r w:rsidRPr="009B524D">
        <w:rPr>
          <w:rStyle w:val="StyleBoldUnderline"/>
        </w:rPr>
        <w:t>the way to solve the immigration problem in the United States is to boost the Mexican economy.</w:t>
      </w:r>
    </w:p>
    <w:p w:rsidR="005E3B67" w:rsidRPr="009B524D" w:rsidRDefault="005E3B67" w:rsidP="005E3B67">
      <w:r w:rsidRPr="009B524D">
        <w:rPr>
          <w:rStyle w:val="StyleBoldUnderline"/>
        </w:rPr>
        <w:t>"If you solve the Mexico problem, the rest becomes much easier to deal with. That is the heart of the problem,"</w:t>
      </w:r>
      <w:r w:rsidRPr="009B524D">
        <w:t xml:space="preserve"> said Doug Massey, co-director of the Mexican Migration Project at Princeton Unive</w:t>
      </w:r>
      <w:r>
        <w:t>rsity.</w:t>
      </w:r>
    </w:p>
    <w:p w:rsidR="005E3B67" w:rsidRPr="009B524D" w:rsidRDefault="005E3B67" w:rsidP="005E3B67">
      <w:r w:rsidRPr="009B524D">
        <w:lastRenderedPageBreak/>
        <w:t>Massey was joined at a Capitol Hill press conference by Jeffrey Passel, a demographer with the Pew Hispanic Center. According to Passel, the number of illegal immigrants has been steadily increasing over the past 20 years and is probably now approaching 12 million.</w:t>
      </w:r>
    </w:p>
    <w:p w:rsidR="005E3B67" w:rsidRPr="009B524D" w:rsidRDefault="005E3B67" w:rsidP="005E3B67">
      <w:pPr>
        <w:rPr>
          <w:rStyle w:val="StyleBoldUnderline"/>
        </w:rPr>
      </w:pPr>
      <w:r w:rsidRPr="009B524D">
        <w:rPr>
          <w:rStyle w:val="StyleBoldUnderline"/>
        </w:rPr>
        <w:t xml:space="preserve">About 56 percent of them are from Mexico, he said. </w:t>
      </w:r>
      <w:proofErr w:type="gramStart"/>
      <w:r w:rsidRPr="009B524D">
        <w:rPr>
          <w:rStyle w:val="StyleBoldUnderline"/>
        </w:rPr>
        <w:t>As many as 85 percent of Mexicans who enter the United States each year do so illegally.</w:t>
      </w:r>
      <w:proofErr w:type="gramEnd"/>
    </w:p>
    <w:p w:rsidR="005E3B67" w:rsidRPr="009B524D" w:rsidRDefault="005E3B67" w:rsidP="005E3B67">
      <w:r w:rsidRPr="009B524D">
        <w:t>"There is a very strong relationship between availability of jobs in the U.S. and the flow of illegal immigration," said Passel, adding that undocumented aliens comprise five perce</w:t>
      </w:r>
      <w:r>
        <w:t>nt of the workforce in the U.S.</w:t>
      </w:r>
    </w:p>
    <w:p w:rsidR="005E3B67" w:rsidRPr="009B524D" w:rsidRDefault="005E3B67" w:rsidP="005E3B67">
      <w:r w:rsidRPr="009B524D">
        <w:t xml:space="preserve">Massey said the goal of undocumented Mexicans in the U.S. is not to live in the country permanently but </w:t>
      </w:r>
      <w:r w:rsidRPr="009B524D">
        <w:rPr>
          <w:rStyle w:val="StyleBoldUnderline"/>
        </w:rPr>
        <w:t>"to use the U.S. labor market as an instrument to raise money to solve an economic problem at home."</w:t>
      </w:r>
    </w:p>
    <w:p w:rsidR="005E3B67" w:rsidRPr="009B524D" w:rsidRDefault="005E3B67" w:rsidP="005E3B67">
      <w:r w:rsidRPr="009B524D">
        <w:t xml:space="preserve">"We've tried this experiment over the last 20 years of trying to integrate the North American economy without including labor, and it has backfired," he argued. </w:t>
      </w:r>
      <w:r w:rsidRPr="009B524D">
        <w:rPr>
          <w:rStyle w:val="StyleBoldUnderline"/>
        </w:rPr>
        <w:t>"It has resulted in a record number of illegal people working in the United States."</w:t>
      </w:r>
    </w:p>
    <w:p w:rsidR="005E3B67" w:rsidRPr="009B524D" w:rsidRDefault="005E3B67" w:rsidP="005E3B67">
      <w:r w:rsidRPr="009B524D">
        <w:t>Massey said the pol</w:t>
      </w:r>
      <w:r>
        <w:t>icy was one of "contradiction."</w:t>
      </w:r>
    </w:p>
    <w:p w:rsidR="005E3B67" w:rsidRPr="009B524D" w:rsidRDefault="005E3B67" w:rsidP="005E3B67">
      <w:pPr>
        <w:rPr>
          <w:rStyle w:val="StyleBoldUnderline"/>
        </w:rPr>
      </w:pPr>
      <w:r w:rsidRPr="009B524D">
        <w:rPr>
          <w:rStyle w:val="StyleBoldUnderline"/>
        </w:rPr>
        <w:t>"It's not because there was an increase in the inflow. It's because there is a decrease in the outflow," he said. "The decrease in the outflow is due to our own border policies."</w:t>
      </w:r>
    </w:p>
    <w:p w:rsidR="005E3B67" w:rsidRPr="009B524D" w:rsidRDefault="005E3B67" w:rsidP="005E3B67">
      <w:r w:rsidRPr="009B524D">
        <w:t xml:space="preserve">Massey advocated "amnesty" for those who entered the United States as minors and a path for earned legal immigration status for other illegal immigrants in the U.S. To </w:t>
      </w:r>
      <w:proofErr w:type="spellStart"/>
      <w:r w:rsidRPr="009B524D">
        <w:t>disincentivize</w:t>
      </w:r>
      <w:proofErr w:type="spellEnd"/>
      <w:r w:rsidRPr="009B524D">
        <w:t xml:space="preserve"> Mexicans from crossing the border illegally, Massey said, the U.S. should help their home country</w:t>
      </w:r>
      <w:r>
        <w:t xml:space="preserve"> to raise its economic outlook.</w:t>
      </w:r>
    </w:p>
    <w:p w:rsidR="005E3B67" w:rsidRPr="009B524D" w:rsidRDefault="005E3B67" w:rsidP="005E3B67">
      <w:r w:rsidRPr="009B524D">
        <w:t xml:space="preserve">He also questioned expensive border enforcement strategies, like </w:t>
      </w:r>
      <w:r>
        <w:t>the building of a border fence.</w:t>
      </w:r>
    </w:p>
    <w:p w:rsidR="005E3B67" w:rsidRPr="009B524D" w:rsidRDefault="005E3B67" w:rsidP="005E3B67">
      <w:r w:rsidRPr="009B524D">
        <w:rPr>
          <w:rStyle w:val="StyleBoldUnderline"/>
        </w:rPr>
        <w:t>"Rather than spending $3 or 4 billion per year on border enforcement, I think the United States would do much better by taking some of that money and translating it into other areas of national security and the war on terror,"</w:t>
      </w:r>
      <w:r>
        <w:t xml:space="preserve"> Massey said.</w:t>
      </w:r>
    </w:p>
    <w:p w:rsidR="005E3B67" w:rsidRPr="009B524D" w:rsidRDefault="005E3B67" w:rsidP="005E3B67">
      <w:r w:rsidRPr="009B524D">
        <w:t>But many believe strongly in the need for stricter law enforcement</w:t>
      </w:r>
      <w:r>
        <w:t xml:space="preserve"> along the U.S.-Mexican border.</w:t>
      </w:r>
    </w:p>
    <w:p w:rsidR="005E3B67" w:rsidRPr="009B524D" w:rsidRDefault="005E3B67" w:rsidP="005E3B67">
      <w:r w:rsidRPr="009B524D">
        <w:t>"It is often said that our borders are our nation's first line of defense," said Rep. Duncan Hunter (R-Calif.), who proposes extending the San Diego border fence through Arizona, New Mexico and Texas. The fence has been a</w:t>
      </w:r>
      <w:r>
        <w:t>uthorized and partially funded.</w:t>
      </w:r>
    </w:p>
    <w:p w:rsidR="005E3B67" w:rsidRPr="009B524D" w:rsidRDefault="005E3B67" w:rsidP="005E3B67">
      <w:r w:rsidRPr="009B524D">
        <w:t>"Through the implementation of additional border fencing and its accompanying infrastructure, our borders will truly be our first line of defense and not our greatest vulnerabilit</w:t>
      </w:r>
      <w:r>
        <w:t>y," Hunter said in a statement.</w:t>
      </w:r>
    </w:p>
    <w:p w:rsidR="005E3B67" w:rsidRPr="009B524D" w:rsidRDefault="005E3B67" w:rsidP="005E3B67">
      <w:r w:rsidRPr="009B524D">
        <w:t xml:space="preserve">"Based on our experiences in San Diego County, we know that border fencing works," he said. "Since fence construction began in 1996, crime rates have dropped dramatically, vehicle drug drive </w:t>
      </w:r>
      <w:proofErr w:type="spellStart"/>
      <w:r w:rsidRPr="009B524D">
        <w:t>throughs</w:t>
      </w:r>
      <w:proofErr w:type="spellEnd"/>
      <w:r w:rsidRPr="009B524D">
        <w:t xml:space="preserve"> have been eliminated and apprehensions have decreased as a resu</w:t>
      </w:r>
      <w:r>
        <w:t>lt of fewer crossing attempts."</w:t>
      </w:r>
    </w:p>
    <w:p w:rsidR="005E3B67" w:rsidRPr="009B524D" w:rsidRDefault="005E3B67" w:rsidP="005E3B67">
      <w:r w:rsidRPr="009B524D">
        <w:t>Massey said he doubted the fence extension would be built. "Even if they did they would have to use illegal labor," h</w:t>
      </w:r>
      <w:r>
        <w:t xml:space="preserve">e told Cybercast News </w:t>
      </w:r>
      <w:proofErr w:type="gramStart"/>
      <w:r>
        <w:t>Service .</w:t>
      </w:r>
      <w:proofErr w:type="gramEnd"/>
    </w:p>
    <w:p w:rsidR="005E3B67" w:rsidRDefault="005E3B67" w:rsidP="005E3B67">
      <w:pPr>
        <w:rPr>
          <w:rStyle w:val="StyleBoldUnderline"/>
        </w:rPr>
      </w:pPr>
      <w:r w:rsidRPr="00327CA5">
        <w:rPr>
          <w:rStyle w:val="StyleBoldUnderline"/>
        </w:rPr>
        <w:t>"Putting more money on the Mexican border is useless, is counterproductive," he said. "We're wasting our money on enforcing our border with our largest trading partner who poses no conceivable security threat and is in fact a close ally."</w:t>
      </w:r>
    </w:p>
    <w:p w:rsidR="005E3B67" w:rsidRDefault="005E3B67" w:rsidP="005E3B67"/>
    <w:p w:rsidR="005E3B67" w:rsidRDefault="005E3B67" w:rsidP="005E3B67">
      <w:pPr>
        <w:rPr>
          <w:rStyle w:val="StyleBoldUnderline"/>
        </w:rPr>
      </w:pPr>
    </w:p>
    <w:p w:rsidR="005E3B67" w:rsidRPr="00E67487" w:rsidRDefault="005E3B67" w:rsidP="00E67487">
      <w:pPr>
        <w:pStyle w:val="Heading4"/>
      </w:pPr>
      <w:r w:rsidRPr="00E67487">
        <w:t>Illegal immigrants destroy bioterror prevention capabilities – that’s key to containing an attack</w:t>
      </w:r>
    </w:p>
    <w:p w:rsidR="005E3B67" w:rsidRDefault="005E3B67" w:rsidP="005E3B67">
      <w:pPr>
        <w:rPr>
          <w:rStyle w:val="StyleStyleBold12pt"/>
        </w:rPr>
      </w:pPr>
      <w:r>
        <w:rPr>
          <w:rStyle w:val="StyleStyleBold12pt"/>
        </w:rPr>
        <w:t xml:space="preserve">Gonzalez, </w:t>
      </w:r>
      <w:proofErr w:type="gramStart"/>
      <w:r>
        <w:rPr>
          <w:rStyle w:val="StyleStyleBold12pt"/>
        </w:rPr>
        <w:t>The</w:t>
      </w:r>
      <w:proofErr w:type="gramEnd"/>
      <w:r>
        <w:rPr>
          <w:rStyle w:val="StyleStyleBold12pt"/>
        </w:rPr>
        <w:t xml:space="preserve"> Arizona Republic, 7 </w:t>
      </w:r>
    </w:p>
    <w:p w:rsidR="005E3B67" w:rsidRPr="00E67487" w:rsidRDefault="005E3B67" w:rsidP="00E67487">
      <w:r w:rsidRPr="00E67487">
        <w:t>[Daniel, 5-19-7, The Arizona Republic, “Migrants Weak Link in Facing Bioterror”, http://thebreakingnews.com/showarticle.php?articleID=5406, accessed 7-13-13, HG]</w:t>
      </w:r>
    </w:p>
    <w:p w:rsidR="00E67487" w:rsidRPr="00327CA5" w:rsidRDefault="00E67487" w:rsidP="005E3B67">
      <w:pPr>
        <w:rPr>
          <w:rStyle w:val="StyleStyleBold12pt"/>
          <w:b w:val="0"/>
        </w:rPr>
      </w:pPr>
    </w:p>
    <w:p w:rsidR="005E3B67" w:rsidRDefault="005E3B67" w:rsidP="005E3B67">
      <w:r w:rsidRPr="00327CA5">
        <w:lastRenderedPageBreak/>
        <w:t xml:space="preserve">A year after the county received a poor grade for its bioterrorism-preparedness </w:t>
      </w:r>
      <w:proofErr w:type="gramStart"/>
      <w:r w:rsidRPr="00327CA5">
        <w:t>plan,</w:t>
      </w:r>
      <w:proofErr w:type="gramEnd"/>
      <w:r w:rsidRPr="00327CA5">
        <w:t xml:space="preserve"> it is at the forefront of the issue  nationwide as communities scramble to meet federal mandates. </w:t>
      </w:r>
      <w:r w:rsidRPr="00327CA5">
        <w:rPr>
          <w:rStyle w:val="StyleBoldUnderline"/>
        </w:rPr>
        <w:t xml:space="preserve">To contain a bioterrorism attack, county health </w:t>
      </w:r>
      <w:proofErr w:type="gramStart"/>
      <w:r w:rsidRPr="00327CA5">
        <w:rPr>
          <w:rStyle w:val="StyleBoldUnderline"/>
        </w:rPr>
        <w:t>officials</w:t>
      </w:r>
      <w:proofErr w:type="gramEnd"/>
      <w:r w:rsidRPr="00327CA5">
        <w:rPr>
          <w:rStyle w:val="StyleBoldUnderline"/>
        </w:rPr>
        <w:t xml:space="preserve">  would have just 48 hours to get lifesaving medicine to every man, woman and child - more than 4 million people in all -  or risk massive death.  But health officials worry that stepped-up immigration enforcement could make many illegal immigrants reluctant to go  to government-sponsored distribution centers to receive the drugs</w:t>
      </w:r>
      <w:r w:rsidRPr="00327CA5">
        <w:t xml:space="preserve">. Without treatment, the immigrants risk illness or  death, and </w:t>
      </w:r>
      <w:r w:rsidRPr="00327CA5">
        <w:rPr>
          <w:rStyle w:val="StyleBoldUnderline"/>
        </w:rPr>
        <w:t>they could spread certain diseases to others.</w:t>
      </w:r>
      <w:r w:rsidRPr="00327CA5">
        <w:t xml:space="preserve"> </w:t>
      </w:r>
      <w:r w:rsidRPr="00327CA5">
        <w:rPr>
          <w:rStyle w:val="StyleBoldUnderline"/>
        </w:rPr>
        <w:t> "They are going to rank as among the hardest-to-reach populations,"</w:t>
      </w:r>
      <w:r w:rsidRPr="00327CA5">
        <w:t xml:space="preserve"> said Mark Hart, the health department's special-  populations coordinator. "</w:t>
      </w:r>
      <w:r w:rsidRPr="00327CA5">
        <w:rPr>
          <w:rStyle w:val="StyleBoldUnderline"/>
        </w:rPr>
        <w:t>It is a twofold challenge: finding and informing them, and then getting them to come."</w:t>
      </w:r>
      <w:r w:rsidRPr="00327CA5">
        <w:t xml:space="preserve">  Maricopa County has received nearly $1.3 </w:t>
      </w:r>
      <w:proofErr w:type="spellStart"/>
      <w:r w:rsidRPr="00327CA5">
        <w:t>millionunder</w:t>
      </w:r>
      <w:proofErr w:type="spellEnd"/>
      <w:r w:rsidRPr="00327CA5">
        <w:t xml:space="preserve"> </w:t>
      </w:r>
      <w:proofErr w:type="gramStart"/>
      <w:r w:rsidRPr="00327CA5">
        <w:t>a Centers</w:t>
      </w:r>
      <w:proofErr w:type="gramEnd"/>
      <w:r w:rsidRPr="00327CA5">
        <w:t xml:space="preserve"> for Disease Control and Prevention program to help  </w:t>
      </w:r>
      <w:r w:rsidRPr="00327CA5">
        <w:rPr>
          <w:rStyle w:val="StyleBoldUnderline"/>
        </w:rPr>
        <w:t>cities increase their ability to deliver medicine and supplies during a large-scale public health emergency. More than  70communities nationwide have received funding</w:t>
      </w:r>
      <w:r w:rsidRPr="00327CA5">
        <w:t xml:space="preserve">.  In April 2006, the CDC gave the county a "red" rating, the lowest possible, for its bioterrorism-preparedness plan, in  part because officials hadn't addressed how they would reach the entire community.  That prompted health officials to study how to reach the Valley's diverse population, including illegal immigrants, Hart  said.  The planning has taken on greater urgency with the Feb. 3 Super Bowl XLII in Glendale just around the corner. Today,  health officials plan to conduct their first bioterrorism drill, at Cactus Shadows High School in Cave Creek. The </w:t>
      </w:r>
      <w:proofErr w:type="gramStart"/>
      <w:r w:rsidRPr="00327CA5">
        <w:t>drill will</w:t>
      </w:r>
      <w:proofErr w:type="gramEnd"/>
      <w:r w:rsidRPr="00327CA5">
        <w:t xml:space="preserve">  test the county's ability to distribute antibiotics in the event of an anthrax attack.  Immigrants targeted  Since </w:t>
      </w:r>
      <w:proofErr w:type="gramStart"/>
      <w:r w:rsidRPr="00327CA5">
        <w:t>1999,</w:t>
      </w:r>
      <w:proofErr w:type="gramEnd"/>
      <w:r w:rsidRPr="00327CA5">
        <w:t xml:space="preserve"> the federal government has provided money to public health departments to plan for a bioterrorism attack.  The funding skyrocketed after the Sept. 11, 2001, terrorist attacks and the anthrax-tainted letters sent to </w:t>
      </w:r>
      <w:proofErr w:type="gramStart"/>
      <w:r w:rsidRPr="00327CA5">
        <w:t>lawmakers</w:t>
      </w:r>
      <w:proofErr w:type="gramEnd"/>
      <w:r w:rsidRPr="00327CA5">
        <w:t xml:space="preserve">  afterward.  So far, $5 billion has been dispersed, said Donna Knutson, a senior adviser at the CDC.  Atlanta health officials decided to target illegal immigrants because the population is so large. With about 500,000,  Arizona proportionately has the largest undocumented population of any state, according to the Pew Hispanic Center. Migrants weak link in facing bioterror 5/24/07  The majority of illegal immigrants are believed to live in Maricopa County, the 13th-largest metropolitan area in the  country.  </w:t>
      </w:r>
      <w:r w:rsidRPr="00327CA5">
        <w:rPr>
          <w:rStyle w:val="StyleBoldUnderline"/>
        </w:rPr>
        <w:t>Public health departments around the country recognize that many residents may be hard to reach, but it's unusual to  target illegal immigrants. There are an estimated 11 million to 12 million nationwide.</w:t>
      </w:r>
      <w:r w:rsidRPr="00327CA5">
        <w:t xml:space="preserve">  In California, which has 2.5 million illegal immigrants, public health departments have created plans that would use  several languages to alert residents of an attack.  The messages would also assure residents that they could receive services regardless of immigration status and  without fear of being turned over to immigration authorities, said Jonathan Freedman, a program director at the Los  Angeles County Department of Public Health. About one-third of the county's 10 million residents are foreign-born, he  said.  Controversy expected  Maricopa County health officials want to go a step further.  To get the message out and persuade illegal immigrants to come forward in the event of an attack, health officials are  identifying people who are trusted in the community, including priests, church pastors and community leaders.  "It's going to have to be a grass-roots movement," Hart said. "The b</w:t>
      </w:r>
      <w:r>
        <w:t xml:space="preserve">ottom line is building trust." </w:t>
      </w:r>
    </w:p>
    <w:p w:rsidR="005E3B67" w:rsidRDefault="005E3B67" w:rsidP="005E3B67"/>
    <w:p w:rsidR="005E3B67" w:rsidRDefault="005E3B67" w:rsidP="005E3B67"/>
    <w:p w:rsidR="005E3B67" w:rsidRPr="00E67487" w:rsidRDefault="005E3B67" w:rsidP="00E67487">
      <w:pPr>
        <w:pStyle w:val="Heading4"/>
      </w:pPr>
      <w:r w:rsidRPr="00E67487">
        <w:t>Bioterror attacks coming now and outweigh nuclear war</w:t>
      </w:r>
    </w:p>
    <w:p w:rsidR="00E67487" w:rsidRPr="00E67487" w:rsidRDefault="005E3B67" w:rsidP="00E67487">
      <w:pPr>
        <w:rPr>
          <w:rStyle w:val="StyleStyleBold12pt"/>
        </w:rPr>
      </w:pPr>
      <w:r w:rsidRPr="00E67487">
        <w:rPr>
          <w:rStyle w:val="StyleStyleBold12pt"/>
        </w:rPr>
        <w:t xml:space="preserve">Maurer, </w:t>
      </w:r>
      <w:r w:rsidR="00E67487" w:rsidRPr="00E67487">
        <w:rPr>
          <w:rStyle w:val="StyleStyleBold12pt"/>
        </w:rPr>
        <w:t xml:space="preserve">UC-Berkeley </w:t>
      </w:r>
      <w:hyperlink r:id="rId47" w:history="1">
        <w:r w:rsidRPr="00E67487">
          <w:rPr>
            <w:rStyle w:val="StyleStyleBold12pt"/>
          </w:rPr>
          <w:t xml:space="preserve">Goldman School </w:t>
        </w:r>
        <w:r w:rsidR="00E67487" w:rsidRPr="00E67487">
          <w:rPr>
            <w:rStyle w:val="StyleStyleBold12pt"/>
          </w:rPr>
          <w:t xml:space="preserve">of Public Policy </w:t>
        </w:r>
      </w:hyperlink>
      <w:r w:rsidR="00E67487" w:rsidRPr="00E67487">
        <w:rPr>
          <w:rStyle w:val="StyleStyleBold12pt"/>
        </w:rPr>
        <w:t>Director, 7</w:t>
      </w:r>
    </w:p>
    <w:p w:rsidR="005E3B67" w:rsidRPr="00E67487" w:rsidRDefault="00E67487" w:rsidP="00E67487">
      <w:r>
        <w:t xml:space="preserve">[Steven, Lifeboat Foundation, “Lifeboat Foundation </w:t>
      </w:r>
      <w:proofErr w:type="spellStart"/>
      <w:r>
        <w:t>Bioshield</w:t>
      </w:r>
      <w:proofErr w:type="spellEnd"/>
      <w:r>
        <w:t>, accessed 7-13-13, HG]</w:t>
      </w:r>
      <w:r w:rsidR="005E3B67" w:rsidRPr="00E67487">
        <w:t xml:space="preserve"> </w:t>
      </w:r>
    </w:p>
    <w:p w:rsidR="005E3B67" w:rsidRPr="00B60CCC" w:rsidRDefault="005E3B67" w:rsidP="005E3B67">
      <w:pPr>
        <w:rPr>
          <w:rStyle w:val="StyleStyleBold12pt"/>
        </w:rPr>
      </w:pPr>
    </w:p>
    <w:p w:rsidR="005E3B67" w:rsidRPr="00874C77" w:rsidRDefault="005E3B67" w:rsidP="005E3B67">
      <w:r w:rsidRPr="00B60CCC">
        <w:rPr>
          <w:rStyle w:val="StyleBoldUnderline"/>
        </w:rPr>
        <w:t>“We have an existential threat now in the form of the possibility of a bioengineered malevolent biological virus</w:t>
      </w:r>
      <w:r w:rsidRPr="00874C77">
        <w:t xml:space="preserve">. With all the talk of bioterrorism, the possibility of a bioengineered bioterrorism agent gets little and inadequate attention. </w:t>
      </w:r>
      <w:r w:rsidRPr="00B60CCC">
        <w:rPr>
          <w:rStyle w:val="StyleBoldUnderline"/>
        </w:rPr>
        <w:t xml:space="preserve">The tools and knowledge to create a bioengineered pathogen are </w:t>
      </w:r>
      <w:r w:rsidRPr="00B60CCC">
        <w:rPr>
          <w:rStyle w:val="Emphasis"/>
        </w:rPr>
        <w:t>more widespread than the tools and knowledge to create an atomic weapon, yet it could be far more destructive.</w:t>
      </w:r>
      <w:r w:rsidRPr="00874C77">
        <w:t xml:space="preserve"> I’m on the </w:t>
      </w:r>
      <w:hyperlink r:id="rId48" w:history="1">
        <w:r w:rsidRPr="00874C77">
          <w:t>Army Science Advisory Group</w:t>
        </w:r>
      </w:hyperlink>
      <w:r w:rsidRPr="00874C77">
        <w:t xml:space="preserve"> (a board of five people who advise the </w:t>
      </w:r>
      <w:r w:rsidRPr="00874C77">
        <w:lastRenderedPageBreak/>
        <w:t>Army on science and technology), and the Army is the institution responsible for the nation’s bioterrorism protection. Without revealing anything confidential, I can say that there is acute awareness of these dangers, but there is neither the funding nor national priority to address them in an adequate way.”</w:t>
      </w:r>
    </w:p>
    <w:p w:rsidR="005E3B67" w:rsidRPr="00874C77" w:rsidRDefault="005E3B67" w:rsidP="005E3B67">
      <w:r w:rsidRPr="00B60CCC">
        <w:rPr>
          <w:rStyle w:val="StyleBoldUnderline"/>
        </w:rPr>
        <w:t>Today more than a quarter of all deaths worldwide — 15 million each year — are due to infectious diseases</w:t>
      </w:r>
      <w:r w:rsidRPr="00874C77">
        <w:t>. These include 4 million from respiratory infections, 3 million from HIV/AIDS, and 2 million from waterborne diseases such as cholera. This is a continuing and intolerable holocaust that, while sparing no class, strikes hardest at the weak, t</w:t>
      </w:r>
      <w:r>
        <w:t>he impoverished, and the young.</w:t>
      </w:r>
    </w:p>
    <w:p w:rsidR="005E3B67" w:rsidRPr="00B60CCC" w:rsidRDefault="005E3B67" w:rsidP="005E3B67">
      <w:pPr>
        <w:rPr>
          <w:rStyle w:val="StyleBoldUnderline"/>
        </w:rPr>
      </w:pPr>
      <w:r w:rsidRPr="00B60CCC">
        <w:rPr>
          <w:rStyle w:val="StyleBoldUnderline"/>
        </w:rPr>
        <w:t>The new realities of terrorism and suicide bombers pull us one step further. How would we react to the devastation caused by a virus or bacterium or other pathogen unleashed not by the forces of nature, but intentionally by man? </w:t>
      </w:r>
    </w:p>
    <w:p w:rsidR="005E3B67" w:rsidRPr="00874C77" w:rsidRDefault="005E3B67" w:rsidP="005E3B67">
      <w:r w:rsidRPr="00B60CCC">
        <w:rPr>
          <w:rStyle w:val="StyleBoldUnderline"/>
        </w:rPr>
        <w:t>No intelligence agency, no matter how astute, and no military, no matter how powerful and dedicated, can assure that a small terrorist group using readily available equipment in a small and apparently innocuous setting cannot mount a first-order biological attack</w:t>
      </w:r>
      <w:r w:rsidRPr="00874C77">
        <w:t>. With the rapid advancements in technology, we are rapidly moving from having to worry about state-based biological programs to smaller terro</w:t>
      </w:r>
      <w:r>
        <w:t>rist-based biological programs.</w:t>
      </w:r>
    </w:p>
    <w:p w:rsidR="005E3B67" w:rsidRPr="00874C77" w:rsidRDefault="005E3B67" w:rsidP="005E3B67">
      <w:r w:rsidRPr="00874C77">
        <w:t xml:space="preserve">It’s possible today to synthesize virulent pathogens from scratch, or to engineer and manufacture </w:t>
      </w:r>
      <w:hyperlink r:id="rId49" w:history="1">
        <w:r w:rsidRPr="00874C77">
          <w:t>prions</w:t>
        </w:r>
      </w:hyperlink>
      <w:r w:rsidRPr="00874C77">
        <w:t xml:space="preserve"> that, introduced undetectably over time into a nation’s food supply, would after a long delay afflict millions with a terrible and often fatal disease. It’</w:t>
      </w:r>
      <w:r>
        <w:t>s a new world.</w:t>
      </w:r>
    </w:p>
    <w:p w:rsidR="005E3B67" w:rsidRPr="00B60CCC" w:rsidRDefault="005E3B67" w:rsidP="005E3B67">
      <w:pPr>
        <w:rPr>
          <w:rStyle w:val="StyleBoldUnderline"/>
        </w:rPr>
      </w:pPr>
      <w:r w:rsidRPr="00B60CCC">
        <w:rPr>
          <w:rStyle w:val="StyleBoldUnderline"/>
        </w:rPr>
        <w:t>Though not as initially dramatic as a nuclear blast, biological warfare is potentially far more destructive than the kind of nuclear attack feasible at the operational level of the terrorist. And biological war is itself distressingly easy to wage.</w:t>
      </w:r>
    </w:p>
    <w:p w:rsidR="005E3B67" w:rsidRPr="005E3B67" w:rsidRDefault="005E3B67" w:rsidP="005E3B67"/>
    <w:p w:rsidR="00981811" w:rsidRDefault="00981811" w:rsidP="00981811">
      <w:pPr>
        <w:pStyle w:val="Heading1"/>
      </w:pPr>
    </w:p>
    <w:p w:rsidR="00981811" w:rsidRDefault="00981811" w:rsidP="00981811">
      <w:pPr>
        <w:pStyle w:val="Heading1"/>
      </w:pPr>
      <w:r>
        <w:lastRenderedPageBreak/>
        <w:t>*</w:t>
      </w:r>
      <w:proofErr w:type="spellStart"/>
      <w:r>
        <w:t>Neg</w:t>
      </w:r>
      <w:proofErr w:type="spellEnd"/>
      <w:r>
        <w:t>*</w:t>
      </w:r>
    </w:p>
    <w:p w:rsidR="00981811" w:rsidRDefault="00981811" w:rsidP="00981811">
      <w:pPr>
        <w:pStyle w:val="Heading1"/>
      </w:pPr>
      <w:r>
        <w:lastRenderedPageBreak/>
        <w:t>Alt Causes to Mexico’s Econ</w:t>
      </w:r>
    </w:p>
    <w:p w:rsidR="00981811" w:rsidRDefault="00981811" w:rsidP="00981811">
      <w:pPr>
        <w:rPr>
          <w:rStyle w:val="StyleBoldUnderline"/>
        </w:rPr>
      </w:pPr>
    </w:p>
    <w:p w:rsidR="00981811" w:rsidRDefault="00981811" w:rsidP="00981811">
      <w:pPr>
        <w:pStyle w:val="Heading4"/>
      </w:pPr>
      <w:r>
        <w:t>Cannot solve for violence without solving for poverty</w:t>
      </w:r>
    </w:p>
    <w:p w:rsidR="00981811" w:rsidRPr="004111EB" w:rsidRDefault="00981811" w:rsidP="00981811">
      <w:pPr>
        <w:rPr>
          <w:rStyle w:val="StyleStyleBold12pt"/>
        </w:rPr>
      </w:pPr>
      <w:proofErr w:type="spellStart"/>
      <w:r>
        <w:rPr>
          <w:rStyle w:val="StyleStyleBold12pt"/>
        </w:rPr>
        <w:t>Ugarte</w:t>
      </w:r>
      <w:proofErr w:type="spellEnd"/>
      <w:r>
        <w:rPr>
          <w:rStyle w:val="StyleStyleBold12pt"/>
        </w:rPr>
        <w:t>, Boston Review Correspondent, 13</w:t>
      </w:r>
    </w:p>
    <w:p w:rsidR="00981811" w:rsidRDefault="00981811" w:rsidP="00981811">
      <w:r>
        <w:t xml:space="preserve">(Pedro Salazar </w:t>
      </w:r>
      <w:proofErr w:type="spellStart"/>
      <w:r>
        <w:t>Ugarte</w:t>
      </w:r>
      <w:proofErr w:type="spellEnd"/>
      <w:r>
        <w:t xml:space="preserve">, researcher at the Legal Research Institute of the National Autonomous University of Mexico,  January 10, 2013, Boston Review, “Taking Off: Mexico's Demographic Challenge,” </w:t>
      </w:r>
      <w:hyperlink r:id="rId50" w:history="1">
        <w:r w:rsidRPr="007C2762">
          <w:rPr>
            <w:rStyle w:val="Hyperlink"/>
          </w:rPr>
          <w:t>http://bostonreview.net/world/taking</w:t>
        </w:r>
      </w:hyperlink>
      <w:r>
        <w:t>, accessed July 13, 2013, EK)</w:t>
      </w:r>
    </w:p>
    <w:p w:rsidR="00E67487" w:rsidRDefault="00E67487" w:rsidP="00981811"/>
    <w:p w:rsidR="00981811" w:rsidRDefault="00981811" w:rsidP="00981811">
      <w:r w:rsidRPr="004111EB">
        <w:rPr>
          <w:rStyle w:val="StyleBoldUnderline"/>
        </w:rPr>
        <w:t>Since the 1980s, Mexico’s development model has been neoliberalism, characterized by a decrease in state intervention in the economy and an increase in exports.</w:t>
      </w:r>
      <w:r>
        <w:t xml:space="preserve"> Without getting into an ideological debate, we can say that </w:t>
      </w:r>
      <w:r w:rsidRPr="004111EB">
        <w:rPr>
          <w:rStyle w:val="StyleBoldUnderline"/>
        </w:rPr>
        <w:t>this model’s results have been mediocre</w:t>
      </w:r>
      <w:r>
        <w:t xml:space="preserve">. Mexico’s per capita GDP has grown less than 1 percent annually in the last 30 years, extreme poverty has declined only 2.6 percent in two decades, and the level of inequality did not budge between 1984 and 2010. The facts speak for themselves; this model must change. If we continue to favor neoliberalism, inequality and slow growth will turn our demographic bonus into a time bomb. </w:t>
      </w:r>
      <w:proofErr w:type="gramStart"/>
      <w:r>
        <w:t>Today, people older than 65 represent only 9 percent of Mexico’s population, but in the year 2050 they will represent 25 percent</w:t>
      </w:r>
      <w:r w:rsidRPr="004111EB">
        <w:rPr>
          <w:rStyle w:val="StyleBoldUnderline"/>
        </w:rPr>
        <w:t>.</w:t>
      </w:r>
      <w:proofErr w:type="gramEnd"/>
      <w:r w:rsidRPr="004111EB">
        <w:rPr>
          <w:rStyle w:val="StyleBoldUnderline"/>
        </w:rPr>
        <w:t xml:space="preserve"> A stable economy with plenty of international reserves isn’t much good if poverty is corroding our social fabric and creating a segregated society.</w:t>
      </w:r>
    </w:p>
    <w:p w:rsidR="00981811" w:rsidRDefault="00981811" w:rsidP="00981811"/>
    <w:p w:rsidR="00981811" w:rsidRDefault="00981811" w:rsidP="00981811"/>
    <w:p w:rsidR="00981811" w:rsidRDefault="00981811" w:rsidP="00981811"/>
    <w:p w:rsidR="00981811" w:rsidRDefault="00981811" w:rsidP="00981811">
      <w:pPr>
        <w:pStyle w:val="Heading4"/>
      </w:pPr>
      <w:r>
        <w:t>Economic growth not key to stability—too many alternate causes like corruption</w:t>
      </w:r>
    </w:p>
    <w:p w:rsidR="00981811" w:rsidRPr="007753E8" w:rsidRDefault="00981811" w:rsidP="00981811">
      <w:pPr>
        <w:rPr>
          <w:rStyle w:val="StyleStyleBold12pt"/>
        </w:rPr>
      </w:pPr>
      <w:r>
        <w:rPr>
          <w:rStyle w:val="StyleStyleBold12pt"/>
        </w:rPr>
        <w:t>Dorn, CATO Journal Editor, 1</w:t>
      </w:r>
    </w:p>
    <w:p w:rsidR="00981811" w:rsidRDefault="00E67487" w:rsidP="00981811">
      <w:r>
        <w:t xml:space="preserve">(James A. Dorn, </w:t>
      </w:r>
      <w:r w:rsidR="00981811">
        <w:t xml:space="preserve">October 21, 2001, CATO Institute, “Mexico Needs Monetary Stability,” </w:t>
      </w:r>
      <w:hyperlink r:id="rId51" w:history="1">
        <w:r w:rsidR="00981811" w:rsidRPr="007C2762">
          <w:rPr>
            <w:rStyle w:val="Hyperlink"/>
          </w:rPr>
          <w:t>http://www.cato.org/publications/commentary/mexico-needs-monetary-stability</w:t>
        </w:r>
      </w:hyperlink>
      <w:r w:rsidR="00981811">
        <w:t>, accessed July 13, 2013, EK)</w:t>
      </w:r>
    </w:p>
    <w:p w:rsidR="00E67487" w:rsidRDefault="00E67487" w:rsidP="00981811"/>
    <w:p w:rsidR="00981811" w:rsidRDefault="00981811" w:rsidP="00981811">
      <w:r w:rsidRPr="007753E8">
        <w:rPr>
          <w:rStyle w:val="StyleBoldUnderline"/>
        </w:rPr>
        <w:t>Because of past mistakes, Mexico’s monetary credibility is still fragile</w:t>
      </w:r>
      <w:r>
        <w:t xml:space="preserve">. Inflation is still too high, implying that money growth is still too rapid. </w:t>
      </w:r>
      <w:r w:rsidRPr="007753E8">
        <w:rPr>
          <w:rStyle w:val="StyleBoldUnderline"/>
        </w:rPr>
        <w:t xml:space="preserve">If the </w:t>
      </w:r>
      <w:proofErr w:type="spellStart"/>
      <w:r w:rsidRPr="007753E8">
        <w:rPr>
          <w:rStyle w:val="StyleBoldUnderline"/>
        </w:rPr>
        <w:t>Banco</w:t>
      </w:r>
      <w:proofErr w:type="spellEnd"/>
      <w:r w:rsidRPr="007753E8">
        <w:rPr>
          <w:rStyle w:val="StyleBoldUnderline"/>
        </w:rPr>
        <w:t xml:space="preserve"> de México wishes to permanently enhance its reputation, it must convince markets that its first principle is “Do no harm.”</w:t>
      </w:r>
      <w:r>
        <w:t xml:space="preserve"> That means the Bank should concentrate on what it can do — control the monetary base — and limit itself to one target, long-run price stability, and not try to do what it cannot do — fine-tune the real economy.</w:t>
      </w:r>
    </w:p>
    <w:p w:rsidR="00981811" w:rsidRDefault="00981811" w:rsidP="00981811">
      <w:r>
        <w:t>The choice of a rule to achieve zero inflation is less important than a credible commitment to that objective. Commitment requires that the Bank realize that it cannot serve two masters: it cannot pursue an independent monetary policy aimed at stabilizing the price level and at the same time peg the nominal exchange rate, without imposing capital controls.</w:t>
      </w:r>
    </w:p>
    <w:p w:rsidR="00981811" w:rsidRDefault="00981811" w:rsidP="00981811">
      <w:r>
        <w:t xml:space="preserve">To his credit, Mr. Ortiz has focused on using monetary policy to strengthen the peso’s domestic purchasing power and believes that the market ought to set the exchange rate. In May he said, “Companies </w:t>
      </w:r>
      <w:proofErr w:type="gramStart"/>
      <w:r>
        <w:t>here have</w:t>
      </w:r>
      <w:proofErr w:type="gramEnd"/>
      <w:r>
        <w:t xml:space="preserve"> to realize there isn’t going to be a peso bailout, nor will we compromise on our inflation goals.”</w:t>
      </w:r>
    </w:p>
    <w:p w:rsidR="00981811" w:rsidRDefault="00981811" w:rsidP="00981811">
      <w:r>
        <w:t>The challenge is to bring inflation down further and for the Mexican Congress to make price stability the Bank’s sole responsibility. As in New Zealand, the governor of the central bank should be made liable for failure to end persistent inflation. By adopting a monetary rule, such as New Zealand’s inflation targeting rule, the Bank could institutionalize the goal of zero inflation.</w:t>
      </w:r>
    </w:p>
    <w:p w:rsidR="00981811" w:rsidRDefault="00981811" w:rsidP="00981811">
      <w:r>
        <w:lastRenderedPageBreak/>
        <w:t xml:space="preserve">Mr. Ortiz is moving toward inflation targeting, but </w:t>
      </w:r>
      <w:r w:rsidRPr="007753E8">
        <w:rPr>
          <w:rStyle w:val="StyleBoldUnderline"/>
        </w:rPr>
        <w:t>Mexican monetary policy is still largely discretionary.</w:t>
      </w:r>
      <w:r>
        <w:t xml:space="preserve"> Central </w:t>
      </w:r>
      <w:proofErr w:type="gramStart"/>
      <w:r>
        <w:t>bankers</w:t>
      </w:r>
      <w:proofErr w:type="gramEnd"/>
      <w:r>
        <w:t xml:space="preserve"> desire discretion because they think they can do better than a rule, but the experience of all central banks, including the Federal Reserve Bank, is not encouraging in that regard. When Fed chairman Alan Greenspan departs, the Fed will have a new head but no rule to guide it.</w:t>
      </w:r>
    </w:p>
    <w:p w:rsidR="00981811" w:rsidRDefault="00981811" w:rsidP="00981811">
      <w:r>
        <w:t>With U.S. inflation close to 3 percent and no anchor for the future value of the dollar, Mexico would do better to implement real reform and adopt a rule-based monetary regime than to follow the Fed.</w:t>
      </w:r>
    </w:p>
    <w:p w:rsidR="00981811" w:rsidRDefault="00981811" w:rsidP="00981811">
      <w:pPr>
        <w:rPr>
          <w:rStyle w:val="StyleBoldUnderline"/>
        </w:rPr>
      </w:pPr>
      <w:r w:rsidRPr="007753E8">
        <w:rPr>
          <w:rStyle w:val="StyleBoldUnderline"/>
        </w:rPr>
        <w:t xml:space="preserve">Price stability, however, is not enough. To foster economic growth, Mexico needs to combat corruption by moving closer to the rule of law, to further liberalize internal and external trade, to privatize and cut the size of government, and to let freedom reign. That means people should be free to choose the currencies they wish to hold as legal tender so that the </w:t>
      </w:r>
      <w:proofErr w:type="spellStart"/>
      <w:r w:rsidRPr="007753E8">
        <w:rPr>
          <w:rStyle w:val="StyleBoldUnderline"/>
        </w:rPr>
        <w:t>Banco</w:t>
      </w:r>
      <w:proofErr w:type="spellEnd"/>
      <w:r w:rsidRPr="007753E8">
        <w:rPr>
          <w:rStyle w:val="StyleBoldUnderline"/>
        </w:rPr>
        <w:t xml:space="preserve"> de México is under constant pressure to improve its performance in achieving price stability.</w:t>
      </w:r>
    </w:p>
    <w:p w:rsidR="00981811" w:rsidRDefault="00981811" w:rsidP="00981811">
      <w:pPr>
        <w:rPr>
          <w:rStyle w:val="StyleBoldUnderline"/>
        </w:rPr>
      </w:pPr>
    </w:p>
    <w:p w:rsidR="00981811" w:rsidRPr="00E67487" w:rsidRDefault="00981811" w:rsidP="00E67487">
      <w:pPr>
        <w:pStyle w:val="Heading4"/>
      </w:pPr>
      <w:r w:rsidRPr="00E67487">
        <w:t>Economic Growth Cannot solve for stability or violence—too many internal divides</w:t>
      </w:r>
    </w:p>
    <w:p w:rsidR="00981811" w:rsidRDefault="00981811" w:rsidP="00981811">
      <w:pPr>
        <w:rPr>
          <w:rStyle w:val="StyleStyleBold12pt"/>
        </w:rPr>
      </w:pPr>
      <w:r>
        <w:rPr>
          <w:rStyle w:val="StyleStyleBold12pt"/>
        </w:rPr>
        <w:t>Thomas White Global Investing Firm, 10</w:t>
      </w:r>
    </w:p>
    <w:p w:rsidR="00981811" w:rsidRDefault="00981811" w:rsidP="00981811">
      <w:r w:rsidRPr="00752D22">
        <w:t>(</w:t>
      </w:r>
      <w:r>
        <w:t xml:space="preserve">Thomas White Global Investing Firm, June 10, Thomas White International, “Mexico: Striving for Sustainable Growth,” </w:t>
      </w:r>
      <w:hyperlink r:id="rId52" w:history="1">
        <w:r w:rsidRPr="007C2762">
          <w:rPr>
            <w:rStyle w:val="Hyperlink"/>
          </w:rPr>
          <w:t>http://www.thomaswhite.com/world-markets/mexico-striving-for-sustainable-growth/</w:t>
        </w:r>
      </w:hyperlink>
      <w:r>
        <w:t>, accessed July 13, 2013, EK)</w:t>
      </w:r>
    </w:p>
    <w:p w:rsidR="00E67487" w:rsidRPr="00752D22" w:rsidRDefault="00E67487" w:rsidP="00981811"/>
    <w:p w:rsidR="00981811" w:rsidRPr="007753E8" w:rsidRDefault="00981811" w:rsidP="00981811">
      <w:pPr>
        <w:rPr>
          <w:b/>
          <w:bCs/>
          <w:u w:val="single"/>
        </w:rPr>
      </w:pPr>
      <w:r w:rsidRPr="007753E8">
        <w:rPr>
          <w:rStyle w:val="StyleBoldUnderline"/>
        </w:rPr>
        <w:t>Mexico now has a population of over 110 million and the urban-rural divide is stark, with large numbers flocking to urban centers in search of better employment opportunities.</w:t>
      </w:r>
      <w:r>
        <w:t xml:space="preserve"> The metropolitan area around the capital Mexico City is one of the largest urban conglomerations in the world, with a population of over 21 million people. </w:t>
      </w:r>
      <w:r w:rsidRPr="007753E8">
        <w:rPr>
          <w:rStyle w:val="StyleBoldUnderline"/>
        </w:rPr>
        <w:t>Widespread poverty and income inequality is a major challenge facing the nation, with nearly one in five Mexicans living in poverty. The inadequate social security coverage makes the plight of the poor even worse.</w:t>
      </w:r>
    </w:p>
    <w:p w:rsidR="00981811" w:rsidRDefault="00981811" w:rsidP="00981811">
      <w:r>
        <w:t>With its people in search of jobs, Mexico faces the huge problem of illegal immigration to the U.S. Relations between the two countries have often been clouded by the issue of Mexican immigrants, especially since high unemployment became a highly politically sensitive issue in the U.S. after the recession. Arizona’s tougher immigration laws to restrict the inflow of Mexicans have been criticized by the Mexican government. But the U.S. government has recently stepped up border patrol and allocated more funds for border protection. The only long-term solution to this problem is to create more employment opportunities within Mexico.</w:t>
      </w:r>
    </w:p>
    <w:p w:rsidR="00981811" w:rsidRPr="00752D22" w:rsidRDefault="00981811" w:rsidP="00981811">
      <w:pPr>
        <w:rPr>
          <w:b/>
          <w:bCs/>
          <w:u w:val="single"/>
        </w:rPr>
      </w:pPr>
      <w:r>
        <w:t xml:space="preserve">Drug trafficking is another simmering issue with its northern neighbor and probably the most difficult challenge facing Mexico. The country is the biggest source of marijuana and cocaine flowing into the U.S. The drug trade is controlled by cartels based in border areas and along the southeast coast. One of </w:t>
      </w:r>
      <w:r w:rsidRPr="00752D22">
        <w:rPr>
          <w:rStyle w:val="StyleBoldUnderline"/>
        </w:rPr>
        <w:t xml:space="preserve">the cartel leaders is listed among the </w:t>
      </w:r>
      <w:proofErr w:type="gramStart"/>
      <w:r w:rsidRPr="00752D22">
        <w:rPr>
          <w:rStyle w:val="StyleBoldUnderline"/>
        </w:rPr>
        <w:t>world’s</w:t>
      </w:r>
      <w:proofErr w:type="gramEnd"/>
      <w:r w:rsidRPr="00752D22">
        <w:rPr>
          <w:rStyle w:val="StyleBoldUnderline"/>
        </w:rPr>
        <w:t xml:space="preserve"> richest and they use their financial wealth to further the trade. These cartels readily resort to violence, extortion and murder to ensure smooth trafficking. Though President Calderon’s administration has vastly expanded the campaign against drug trafficking, with the support of the U.S. government, it is estimated that more than 23,000 lives have been lost since 2006 in drug-related violence.</w:t>
      </w:r>
    </w:p>
    <w:p w:rsidR="00981811" w:rsidRDefault="00981811" w:rsidP="00981811">
      <w:r>
        <w:t xml:space="preserve">Considering the large domestic market where the </w:t>
      </w:r>
      <w:r w:rsidRPr="00752D22">
        <w:rPr>
          <w:rStyle w:val="StyleBoldUnderline"/>
        </w:rPr>
        <w:t xml:space="preserve">average income levels are nearly thrice that of China, an export-oriented manufacturing sector, and a relatively young population, Mexico should command a place among the most attractive emerging markets globally. That the country receives far less attention when compared to China, India, Brazil or even Russia speaks volumes about the poor economic management in the country. Dominance by select business groups over entire sectors have restricted domestic competition and made foreign businesses apprehensive about investing in the country. </w:t>
      </w:r>
      <w:r>
        <w:t>However, recent initiatives to address drug-related violence, political instability and poor governance will likely help improve Mexico’s profile in the world.</w:t>
      </w:r>
    </w:p>
    <w:p w:rsidR="00981811" w:rsidRDefault="00981811" w:rsidP="00981811"/>
    <w:p w:rsidR="00981811" w:rsidRPr="00065F54" w:rsidRDefault="00981811" w:rsidP="00981811">
      <w:pPr>
        <w:rPr>
          <w:rStyle w:val="StyleBoldUnderline"/>
        </w:rPr>
      </w:pPr>
    </w:p>
    <w:p w:rsidR="00981811" w:rsidRPr="006E6932" w:rsidRDefault="00981811" w:rsidP="00981811">
      <w:pPr>
        <w:pStyle w:val="Heading4"/>
      </w:pPr>
      <w:r>
        <w:lastRenderedPageBreak/>
        <w:t>Alt cause – Corruption tanks the economy</w:t>
      </w:r>
    </w:p>
    <w:p w:rsidR="00981811" w:rsidRDefault="00981811" w:rsidP="00981811">
      <w:pPr>
        <w:rPr>
          <w:rStyle w:val="StyleStyleBold12pt"/>
        </w:rPr>
      </w:pPr>
      <w:r w:rsidRPr="0041067D">
        <w:rPr>
          <w:rStyle w:val="StyleStyleBold12pt"/>
        </w:rPr>
        <w:t xml:space="preserve">Archibald, </w:t>
      </w:r>
      <w:r>
        <w:rPr>
          <w:rStyle w:val="StyleStyleBold12pt"/>
        </w:rPr>
        <w:t xml:space="preserve">New York Times, Mexico Bureau Chief, </w:t>
      </w:r>
      <w:r w:rsidRPr="0041067D">
        <w:rPr>
          <w:rStyle w:val="StyleStyleBold12pt"/>
        </w:rPr>
        <w:t>12</w:t>
      </w:r>
    </w:p>
    <w:p w:rsidR="00981811" w:rsidRDefault="00981811" w:rsidP="00981811">
      <w:r>
        <w:t xml:space="preserve">[Randal C. Archibald, 4-23-12, New York Times, “Even as It Hurts Mexican Economy, Bribery Is Taken in Stride”, </w:t>
      </w:r>
      <w:hyperlink r:id="rId53" w:history="1">
        <w:r w:rsidRPr="001E21FD">
          <w:rPr>
            <w:rStyle w:val="Hyperlink"/>
          </w:rPr>
          <w:t>http://www.nytimes.com/2012/04/24/world/americas/bribery-tolerated-even-as-it-hurts-mexican-economy.html</w:t>
        </w:r>
      </w:hyperlink>
      <w:r>
        <w:t>, accessed, 7-13-13 AMS]</w:t>
      </w:r>
    </w:p>
    <w:p w:rsidR="00981811" w:rsidRDefault="00981811" w:rsidP="00981811"/>
    <w:p w:rsidR="00981811" w:rsidRDefault="00981811" w:rsidP="00981811">
      <w:r w:rsidRPr="0041067D">
        <w:rPr>
          <w:rStyle w:val="StyleBoldUnderline"/>
        </w:rPr>
        <w:t xml:space="preserve">Fiscal watchdogs chafe at the way bribery and other forms of corruption are taken in stride here. Studies have found it costs the economy upward of $114 billion </w:t>
      </w:r>
      <w:r>
        <w:t xml:space="preserve">— </w:t>
      </w:r>
      <w:r w:rsidRPr="0041067D">
        <w:rPr>
          <w:rStyle w:val="StyleBoldUnderline"/>
        </w:rPr>
        <w:t>10 percent of its gross domestic product — and dampens potential investment.</w:t>
      </w:r>
    </w:p>
    <w:p w:rsidR="00981811" w:rsidRDefault="00981811" w:rsidP="00981811">
      <w:r w:rsidRPr="0041067D">
        <w:rPr>
          <w:rStyle w:val="StyleBoldUnderline"/>
        </w:rPr>
        <w:t>The Mexican chapter of Transparency International said corruption</w:t>
      </w:r>
      <w:r>
        <w:t xml:space="preserve"> over all </w:t>
      </w:r>
      <w:r w:rsidRPr="0041067D">
        <w:rPr>
          <w:rStyle w:val="StyleBoldUnderline"/>
        </w:rPr>
        <w:t xml:space="preserve">was on the rise in Mexico </w:t>
      </w:r>
      <w:r>
        <w:t>and last year ranked it 100 out of 183 countries in its perception of corruption index, and last among the 34 countries in the Organization for Economic Cooperation and Development.</w:t>
      </w:r>
    </w:p>
    <w:p w:rsidR="00981811" w:rsidRDefault="00981811" w:rsidP="00981811">
      <w:r>
        <w:t xml:space="preserve">A study in January by Global Financial Integrity, a research group in Washington, said </w:t>
      </w:r>
      <w:r w:rsidRPr="006E6932">
        <w:rPr>
          <w:rStyle w:val="StyleBoldUnderline"/>
        </w:rPr>
        <w:t>Mexico over all had lost $872 billion</w:t>
      </w:r>
      <w:r>
        <w:t xml:space="preserve"> </w:t>
      </w:r>
      <w:proofErr w:type="gramStart"/>
      <w:r>
        <w:t xml:space="preserve">between 1970 to 2010 </w:t>
      </w:r>
      <w:r w:rsidRPr="006E6932">
        <w:rPr>
          <w:rStyle w:val="StyleBoldUnderline"/>
        </w:rPr>
        <w:t>to crime, corruption and tax evasion</w:t>
      </w:r>
      <w:proofErr w:type="gramEnd"/>
      <w:r>
        <w:t>, with an acceleration of losses since the North American Free Trade Agreement began in 1994 and ushered in a wave of foreign investment.</w:t>
      </w:r>
    </w:p>
    <w:p w:rsidR="00981811" w:rsidRPr="006E6932" w:rsidRDefault="00981811" w:rsidP="00981811">
      <w:pPr>
        <w:rPr>
          <w:rStyle w:val="StyleBoldUnderline"/>
        </w:rPr>
      </w:pPr>
      <w:r w:rsidRPr="006E6932">
        <w:rPr>
          <w:rStyle w:val="StyleBoldUnderline"/>
        </w:rPr>
        <w:t>“It is very much a part of business,”</w:t>
      </w:r>
      <w:r>
        <w:t xml:space="preserve"> said Heather Lowe, legal counsel for the group. “</w:t>
      </w:r>
      <w:r w:rsidRPr="006E6932">
        <w:rPr>
          <w:rStyle w:val="StyleBoldUnderline"/>
        </w:rPr>
        <w:t>It is an international business issue, but it hits Mexico significantly.”</w:t>
      </w:r>
    </w:p>
    <w:p w:rsidR="00981811" w:rsidRDefault="00981811" w:rsidP="00981811">
      <w:r>
        <w:t xml:space="preserve">“What our report showed,” she added, “is </w:t>
      </w:r>
      <w:r w:rsidRPr="006E6932">
        <w:rPr>
          <w:rStyle w:val="StyleBoldUnderline"/>
        </w:rPr>
        <w:t>a disregard for the rule of the law among a lot of the business community in Mexico, whether it is to evade taxes or engage in bribery or other crimes.</w:t>
      </w:r>
      <w:r>
        <w:t xml:space="preserve"> There is a general disregard for the law in Mexico, and American law, too.”</w:t>
      </w:r>
    </w:p>
    <w:p w:rsidR="00981811" w:rsidRDefault="00981811" w:rsidP="00981811">
      <w:r w:rsidRPr="006E6932">
        <w:rPr>
          <w:rStyle w:val="StyleBoldUnderline"/>
        </w:rPr>
        <w:t xml:space="preserve">Mexico is the only developing country that shares a border with a major industrial democracy, making temptation </w:t>
      </w:r>
      <w:proofErr w:type="gramStart"/>
      <w:r w:rsidRPr="006E6932">
        <w:rPr>
          <w:rStyle w:val="StyleBoldUnderline"/>
        </w:rPr>
        <w:t>go</w:t>
      </w:r>
      <w:proofErr w:type="gramEnd"/>
      <w:r w:rsidRPr="006E6932">
        <w:rPr>
          <w:rStyle w:val="StyleBoldUnderline"/>
        </w:rPr>
        <w:t xml:space="preserve"> both ways,</w:t>
      </w:r>
      <w:r>
        <w:t xml:space="preserve"> she said.</w:t>
      </w:r>
    </w:p>
    <w:p w:rsidR="00981811" w:rsidRDefault="00981811" w:rsidP="00981811">
      <w:r w:rsidRPr="006E6932">
        <w:t xml:space="preserve">While </w:t>
      </w:r>
      <w:r w:rsidRPr="006E6932">
        <w:rPr>
          <w:rStyle w:val="StyleBoldUnderline"/>
        </w:rPr>
        <w:t>Mexican bribery investigations are few</w:t>
      </w:r>
      <w:r>
        <w:t xml:space="preserve"> and far between — government officials here have promised to look into the Wal-Mart allegations — American prosecutors have sought to crack down in recent years, using a 1977 law that bars American companies from paying bribes abroad.</w:t>
      </w:r>
    </w:p>
    <w:p w:rsidR="00981811" w:rsidRDefault="00981811" w:rsidP="00981811">
      <w:r w:rsidRPr="006E6932">
        <w:rPr>
          <w:rStyle w:val="StyleBoldUnderline"/>
        </w:rPr>
        <w:t>In</w:t>
      </w:r>
      <w:r>
        <w:t xml:space="preserve"> May, </w:t>
      </w:r>
      <w:r w:rsidRPr="006E6932">
        <w:rPr>
          <w:rStyle w:val="StyleBoldUnderline"/>
        </w:rPr>
        <w:t>a California company and two of its executives were convicted on conspiracy charges for bribing a Mexican electric utility executive with a yacht, Ferrari and other goods</w:t>
      </w:r>
      <w:r>
        <w:t xml:space="preserve"> </w:t>
      </w:r>
      <w:r w:rsidRPr="006E6932">
        <w:rPr>
          <w:rStyle w:val="StyleBoldUnderline"/>
        </w:rPr>
        <w:t>in exchange for contracts.</w:t>
      </w:r>
      <w:r>
        <w:t xml:space="preserve"> And last month </w:t>
      </w:r>
      <w:proofErr w:type="spellStart"/>
      <w:r>
        <w:t>Bizjet</w:t>
      </w:r>
      <w:proofErr w:type="spellEnd"/>
      <w:r>
        <w:t xml:space="preserve"> agreed to pay $11.8 million to settle charges it bribed Mexican and Panamanian officials to win aircraft maintenance work from government agencies.</w:t>
      </w:r>
    </w:p>
    <w:p w:rsidR="00981811" w:rsidRDefault="00981811" w:rsidP="00981811">
      <w:pPr>
        <w:rPr>
          <w:rStyle w:val="StyleBoldUnderline"/>
        </w:rPr>
      </w:pPr>
      <w:r>
        <w:t xml:space="preserve">But </w:t>
      </w:r>
      <w:r w:rsidRPr="006E6932">
        <w:rPr>
          <w:rStyle w:val="StyleBoldUnderline"/>
        </w:rPr>
        <w:t>promised reforms in Mexico never seem to take root,</w:t>
      </w:r>
      <w:r>
        <w:t xml:space="preserve"> with </w:t>
      </w:r>
      <w:r w:rsidRPr="004A41BA">
        <w:rPr>
          <w:rStyle w:val="StyleBoldUnderline"/>
        </w:rPr>
        <w:t>a justice system rife with impunity and botched and delayed investigations.</w:t>
      </w:r>
      <w:r>
        <w:t xml:space="preserve"> On top of the business-related bribes are the drug-related ones, in which members of organized </w:t>
      </w:r>
      <w:r w:rsidRPr="004A41BA">
        <w:t>crime</w:t>
      </w:r>
      <w:r w:rsidRPr="004A41BA">
        <w:rPr>
          <w:rStyle w:val="StyleBoldUnderline"/>
        </w:rPr>
        <w:t xml:space="preserve"> groups buy off police officers or politicians to look the other way.</w:t>
      </w:r>
    </w:p>
    <w:p w:rsidR="002B3952" w:rsidRDefault="002B3952" w:rsidP="002B3952"/>
    <w:p w:rsidR="00981811" w:rsidRDefault="00981811" w:rsidP="00981811">
      <w:pPr>
        <w:pStyle w:val="Heading4"/>
      </w:pPr>
      <w:r>
        <w:t>Alt c</w:t>
      </w:r>
      <w:r w:rsidRPr="0019078F">
        <w:t>ause – Significant decline in tourism</w:t>
      </w:r>
    </w:p>
    <w:p w:rsidR="00981811" w:rsidRPr="008649A0" w:rsidRDefault="00981811" w:rsidP="00981811">
      <w:pPr>
        <w:rPr>
          <w:rStyle w:val="StyleStyleBold12pt"/>
        </w:rPr>
      </w:pPr>
      <w:r>
        <w:rPr>
          <w:rStyle w:val="StyleStyleBold12pt"/>
        </w:rPr>
        <w:t>Mexico Gulf Reporter 11</w:t>
      </w:r>
    </w:p>
    <w:p w:rsidR="00981811" w:rsidRDefault="00981811" w:rsidP="00981811">
      <w:r>
        <w:t xml:space="preserve">[11-21-11, Mexico Gulf Reporter, “Mexico reports major decline in tourism due to </w:t>
      </w:r>
      <w:proofErr w:type="spellStart"/>
      <w:r>
        <w:t>narco</w:t>
      </w:r>
      <w:proofErr w:type="spellEnd"/>
      <w:r>
        <w:t xml:space="preserve"> crime, world economic woes”, </w:t>
      </w:r>
      <w:hyperlink r:id="rId54" w:history="1">
        <w:r w:rsidRPr="001E21FD">
          <w:rPr>
            <w:rStyle w:val="Hyperlink"/>
          </w:rPr>
          <w:t>http://www.mexicogulfreporter.com/2011/11/mexico-reports-major-decline-in-tourism.html</w:t>
        </w:r>
      </w:hyperlink>
      <w:r>
        <w:t>, accessed, 7-13-13 AMS]</w:t>
      </w:r>
    </w:p>
    <w:p w:rsidR="00981811" w:rsidRPr="0019078F" w:rsidRDefault="00981811" w:rsidP="00981811"/>
    <w:p w:rsidR="00981811" w:rsidRPr="0019078F" w:rsidRDefault="00981811" w:rsidP="00981811">
      <w:r w:rsidRPr="0019078F">
        <w:t xml:space="preserve">Faltering economies in the United States and Europe have combined with unprecedented </w:t>
      </w:r>
      <w:r w:rsidRPr="0019078F">
        <w:rPr>
          <w:rStyle w:val="StyleBoldUnderline"/>
        </w:rPr>
        <w:t xml:space="preserve">levels of </w:t>
      </w:r>
      <w:proofErr w:type="spellStart"/>
      <w:r w:rsidRPr="0019078F">
        <w:rPr>
          <w:rStyle w:val="StyleBoldUnderline"/>
        </w:rPr>
        <w:t>narcoviolence</w:t>
      </w:r>
      <w:proofErr w:type="spellEnd"/>
      <w:r w:rsidRPr="0019078F">
        <w:rPr>
          <w:rStyle w:val="StyleBoldUnderline"/>
        </w:rPr>
        <w:t xml:space="preserve"> in Mexico to produce a significant decline in the country's tourist industry in recent years, says a private trade organization here.</w:t>
      </w:r>
    </w:p>
    <w:p w:rsidR="00981811" w:rsidRPr="0019078F" w:rsidRDefault="00981811" w:rsidP="00981811">
      <w:r w:rsidRPr="008649A0">
        <w:rPr>
          <w:rStyle w:val="StyleBoldUnderline"/>
        </w:rPr>
        <w:t>Tourism has fallen off 13%</w:t>
      </w:r>
      <w:r w:rsidRPr="0019078F">
        <w:t xml:space="preserve"> in the past half dozen years, </w:t>
      </w:r>
      <w:r w:rsidRPr="008649A0">
        <w:rPr>
          <w:rStyle w:val="StyleBoldUnderline"/>
        </w:rPr>
        <w:t>and Mexico's high ranking as an international tourist destination has dropped drastically</w:t>
      </w:r>
      <w:r w:rsidRPr="0019078F">
        <w:t xml:space="preserve"> in the same period.</w:t>
      </w:r>
    </w:p>
    <w:p w:rsidR="00981811" w:rsidRPr="0019078F" w:rsidRDefault="00981811" w:rsidP="00981811">
      <w:r w:rsidRPr="0019078F">
        <w:t xml:space="preserve">The dire statistics were reported by the Mexican Hotel and Motel Association (MHMA). In 2010-2011, </w:t>
      </w:r>
      <w:r w:rsidRPr="008649A0">
        <w:rPr>
          <w:rStyle w:val="StyleBoldUnderline"/>
        </w:rPr>
        <w:t xml:space="preserve">the United States, Australia and several western European nations advised their citizens to steer clear of areas constituting 65% of Mexico's national territory, due to high levels of organized crime </w:t>
      </w:r>
      <w:r w:rsidRPr="008649A0">
        <w:rPr>
          <w:rStyle w:val="StyleBoldUnderline"/>
        </w:rPr>
        <w:lastRenderedPageBreak/>
        <w:t>violence in those regions</w:t>
      </w:r>
      <w:r>
        <w:t xml:space="preserve"> </w:t>
      </w:r>
      <w:r w:rsidRPr="0019078F">
        <w:t>(http://mexicogulfreporter.blogspot.com/2011/11/65-of-mexico-declared-off-limits-to.html). Last year 12,658 people were murdered in drug related crimes, according to MHMA. The preceding year, 2009, brought troubles of its own when an outbreak of swine flu (H1N1) scared off foreign tourists for many months.</w:t>
      </w:r>
    </w:p>
    <w:p w:rsidR="00981811" w:rsidRPr="008649A0" w:rsidRDefault="00981811" w:rsidP="00981811">
      <w:pPr>
        <w:rPr>
          <w:rStyle w:val="StyleBoldUnderline"/>
        </w:rPr>
      </w:pPr>
      <w:r w:rsidRPr="0019078F">
        <w:t xml:space="preserve">Not surprisingly, the trade group reports that border cities and states in northern Mexico, such as Chihuahua, have been the hardest hit. Those </w:t>
      </w:r>
      <w:r w:rsidRPr="008649A0">
        <w:rPr>
          <w:rStyle w:val="StyleBoldUnderline"/>
        </w:rPr>
        <w:t xml:space="preserve">areas are frequently battlegrounds for drug cartels fighting over narcotics routes </w:t>
      </w:r>
      <w:r w:rsidRPr="0019078F">
        <w:t xml:space="preserve">leading to the U.S. border, </w:t>
      </w:r>
      <w:r w:rsidRPr="008649A0">
        <w:rPr>
          <w:rStyle w:val="StyleBoldUnderline"/>
        </w:rPr>
        <w:t>and vehicular travel in the region can be particularly dangerous.</w:t>
      </w:r>
    </w:p>
    <w:p w:rsidR="00981811" w:rsidRPr="008649A0" w:rsidRDefault="00981811" w:rsidP="00981811">
      <w:pPr>
        <w:rPr>
          <w:rStyle w:val="StyleBoldUnderline"/>
        </w:rPr>
      </w:pPr>
      <w:r w:rsidRPr="008649A0">
        <w:rPr>
          <w:rStyle w:val="StyleBoldUnderline"/>
        </w:rPr>
        <w:t>MHMA reports that one severely affected tourist resort</w:t>
      </w:r>
      <w:r w:rsidRPr="0019078F">
        <w:t xml:space="preserve"> is </w:t>
      </w:r>
      <w:proofErr w:type="spellStart"/>
      <w:r w:rsidRPr="0019078F">
        <w:t>Rosartio</w:t>
      </w:r>
      <w:proofErr w:type="spellEnd"/>
      <w:r w:rsidRPr="0019078F">
        <w:t xml:space="preserve"> in Baja California </w:t>
      </w:r>
      <w:proofErr w:type="gramStart"/>
      <w:r w:rsidRPr="0019078F">
        <w:t>state</w:t>
      </w:r>
      <w:proofErr w:type="gramEnd"/>
      <w:r w:rsidRPr="0019078F">
        <w:t xml:space="preserve">. Offering pristine beaches and located less than an hour's drive from downtown San Diego, tourism and related industries there </w:t>
      </w:r>
      <w:r w:rsidRPr="008649A0">
        <w:rPr>
          <w:rStyle w:val="StyleBoldUnderline"/>
        </w:rPr>
        <w:t>are desperately trying to survive on an average hotel occupancy rate of 16%.</w:t>
      </w:r>
    </w:p>
    <w:p w:rsidR="00981811" w:rsidRPr="0019078F" w:rsidRDefault="00981811" w:rsidP="00981811">
      <w:r w:rsidRPr="0019078F">
        <w:t xml:space="preserve">According to the World Travel Organization, in 2007 Mexico ranked in eighth place as the preferred choice of international visitors. In 2008 that ranking dropped to 19th, and in 2010 it fell to 23rd place. The administration of </w:t>
      </w:r>
      <w:proofErr w:type="gramStart"/>
      <w:r w:rsidRPr="0019078F">
        <w:t>president</w:t>
      </w:r>
      <w:proofErr w:type="gramEnd"/>
      <w:r w:rsidRPr="0019078F">
        <w:t xml:space="preserve"> Felipe </w:t>
      </w:r>
      <w:proofErr w:type="spellStart"/>
      <w:r w:rsidRPr="0019078F">
        <w:t>Calderón</w:t>
      </w:r>
      <w:proofErr w:type="spellEnd"/>
      <w:r w:rsidRPr="0019078F">
        <w:t xml:space="preserve"> has exerted great effort to restore confidence in the country's security, but in many areas the tourism trade is but a shadow of what it was several years ago. </w:t>
      </w:r>
      <w:proofErr w:type="gramStart"/>
      <w:r w:rsidRPr="0019078F">
        <w:t>Once packed resorts like Acapulco and Veracruz have suffered a severe decline in business.</w:t>
      </w:r>
      <w:proofErr w:type="gramEnd"/>
      <w:r w:rsidRPr="0019078F">
        <w:t xml:space="preserve"> Both have been ravaged by highly public acts of </w:t>
      </w:r>
      <w:proofErr w:type="spellStart"/>
      <w:r w:rsidRPr="0019078F">
        <w:t>narco</w:t>
      </w:r>
      <w:proofErr w:type="spellEnd"/>
      <w:r w:rsidRPr="0019078F">
        <w:t xml:space="preserve"> terrorism, including widespread extortion and mass executions.</w:t>
      </w:r>
    </w:p>
    <w:p w:rsidR="00981811" w:rsidRPr="0019078F" w:rsidRDefault="00981811" w:rsidP="00981811">
      <w:r w:rsidRPr="008649A0">
        <w:t xml:space="preserve">Federal and state tourism departments, as well as private travel agencies </w:t>
      </w:r>
      <w:r w:rsidRPr="0019078F">
        <w:t>throughout Mexico, are quick to point out that the problem is much more one of public perception than reality. Only a handful of foreign tourists have been involved in any kind of violence in recent years, including ordinary domestic crime, and most major resorts operate with extremely high levels of vigilance and private security.</w:t>
      </w:r>
    </w:p>
    <w:p w:rsidR="00981811" w:rsidRDefault="00981811" w:rsidP="00981811">
      <w:r w:rsidRPr="008649A0">
        <w:rPr>
          <w:rStyle w:val="StyleBoldUnderline"/>
        </w:rPr>
        <w:t>The country's precipitous decline as a travel destination is one more worry for a nation facing</w:t>
      </w:r>
      <w:r w:rsidRPr="0019078F">
        <w:t xml:space="preserve"> many other </w:t>
      </w:r>
      <w:r w:rsidRPr="008649A0">
        <w:rPr>
          <w:rStyle w:val="StyleBoldUnderline"/>
        </w:rPr>
        <w:t>challenges</w:t>
      </w:r>
      <w:r w:rsidRPr="0019078F">
        <w:t xml:space="preserve">. </w:t>
      </w:r>
      <w:r w:rsidRPr="008649A0">
        <w:rPr>
          <w:rStyle w:val="StyleBoldUnderline"/>
        </w:rPr>
        <w:t>In the state of Morelos</w:t>
      </w:r>
      <w:r w:rsidRPr="0019078F">
        <w:t xml:space="preserve">, for instance, with </w:t>
      </w:r>
      <w:r w:rsidRPr="008649A0">
        <w:rPr>
          <w:rStyle w:val="StyleBoldUnderline"/>
        </w:rPr>
        <w:t>its once popular</w:t>
      </w:r>
      <w:r w:rsidRPr="0019078F">
        <w:t xml:space="preserve"> </w:t>
      </w:r>
      <w:r w:rsidRPr="008649A0">
        <w:rPr>
          <w:rStyle w:val="StyleBoldUnderline"/>
        </w:rPr>
        <w:t>destination of Cuernavaca, a local trade organization says that tourism accounts for almost 12% of the state's gross domestic product, and provides nearly 50,000 jobs. With similar economic importance in many other regions of the country, Mexico will have to find ways to lure back visitors as soon as possible. It must hope, too, that a factor beyond its direct control -- the worldwide economy</w:t>
      </w:r>
      <w:r w:rsidRPr="008649A0">
        <w:t xml:space="preserve">, especially </w:t>
      </w:r>
      <w:r w:rsidRPr="0019078F">
        <w:t>that of its big neighbor to the north -- improves enough to encourage travelers who have been staying home in recent years.</w:t>
      </w:r>
    </w:p>
    <w:p w:rsidR="00981811" w:rsidRDefault="00981811" w:rsidP="00981811"/>
    <w:p w:rsidR="00981811" w:rsidRDefault="00981811" w:rsidP="00981811">
      <w:pPr>
        <w:pStyle w:val="Heading4"/>
      </w:pPr>
      <w:r>
        <w:t xml:space="preserve">Alt cause – Decline in remittances </w:t>
      </w:r>
    </w:p>
    <w:p w:rsidR="00981811" w:rsidRPr="00B07DD0" w:rsidRDefault="00981811" w:rsidP="00981811">
      <w:pPr>
        <w:rPr>
          <w:rStyle w:val="StyleStyleBold12pt"/>
        </w:rPr>
      </w:pPr>
      <w:r w:rsidRPr="00B07DD0">
        <w:rPr>
          <w:rStyle w:val="StyleStyleBold12pt"/>
        </w:rPr>
        <w:t>Wilson</w:t>
      </w:r>
      <w:r>
        <w:rPr>
          <w:rStyle w:val="StyleStyleBold12pt"/>
        </w:rPr>
        <w:t>, University of Missouri, St. Louis,</w:t>
      </w:r>
      <w:r w:rsidRPr="00B07DD0">
        <w:rPr>
          <w:rStyle w:val="StyleStyleBold12pt"/>
        </w:rPr>
        <w:t xml:space="preserve"> 9</w:t>
      </w:r>
    </w:p>
    <w:p w:rsidR="00981811" w:rsidRDefault="00981811" w:rsidP="00981811">
      <w:r>
        <w:t xml:space="preserve">[Tamar Diana Wilson, “Economic Crisis and the Decline of Remittances to Mexico”, </w:t>
      </w:r>
      <w:hyperlink r:id="rId55" w:history="1">
        <w:r w:rsidRPr="001E21FD">
          <w:rPr>
            <w:rStyle w:val="Hyperlink"/>
          </w:rPr>
          <w:t>http://www.academia.edu/2483508/Economic_Crisis_and_the_Decline_of_Remittances_to_Mexico</w:t>
        </w:r>
      </w:hyperlink>
      <w:r>
        <w:t>, Anthropological Quarterly, Vol. 82, No. 2, pp. 587–598, accessed, 7-13-13 AMS]</w:t>
      </w:r>
    </w:p>
    <w:p w:rsidR="00981811" w:rsidRPr="00682ECC" w:rsidRDefault="00981811" w:rsidP="00981811"/>
    <w:p w:rsidR="00981811" w:rsidRPr="00616A3C" w:rsidRDefault="00981811" w:rsidP="00981811">
      <w:r w:rsidRPr="005F155C">
        <w:rPr>
          <w:rStyle w:val="StyleBoldUnderline"/>
        </w:rPr>
        <w:t>Migrant sending states are affected differently according to numbers of families dependent on remittances. The governor of the state of México</w:t>
      </w:r>
      <w:r>
        <w:t xml:space="preserve">(one of Mexico’s 32 states) </w:t>
      </w:r>
      <w:r w:rsidRPr="005F155C">
        <w:rPr>
          <w:rStyle w:val="StyleBoldUnderline"/>
        </w:rPr>
        <w:t>has claimed that remittances to families in that state fell by 8 percent</w:t>
      </w:r>
      <w:r>
        <w:t xml:space="preserve"> in 2008 as compared to 2007 (</w:t>
      </w:r>
      <w:proofErr w:type="spellStart"/>
      <w:r>
        <w:t>Fernández</w:t>
      </w:r>
      <w:proofErr w:type="spellEnd"/>
      <w:r>
        <w:t>, 2008: 1).According to an institute that oversees the well-being of the Maya in the state of Yucatan (</w:t>
      </w:r>
      <w:proofErr w:type="spellStart"/>
      <w:r>
        <w:t>Instituto</w:t>
      </w:r>
      <w:proofErr w:type="spellEnd"/>
      <w:r>
        <w:t xml:space="preserve"> de </w:t>
      </w:r>
      <w:proofErr w:type="spellStart"/>
      <w:r>
        <w:t>Apoyo</w:t>
      </w:r>
      <w:proofErr w:type="spellEnd"/>
      <w:r>
        <w:t xml:space="preserve"> al </w:t>
      </w:r>
      <w:proofErr w:type="spellStart"/>
      <w:r>
        <w:t>Indígena</w:t>
      </w:r>
      <w:proofErr w:type="spellEnd"/>
      <w:r>
        <w:t xml:space="preserve"> Maya) </w:t>
      </w:r>
      <w:r w:rsidRPr="005F155C">
        <w:rPr>
          <w:rStyle w:val="StyleBoldUnderline"/>
        </w:rPr>
        <w:t>there has been a fall in remittances from the United States to the state of Yucatán amount-</w:t>
      </w:r>
      <w:proofErr w:type="spellStart"/>
      <w:r w:rsidRPr="005F155C">
        <w:rPr>
          <w:rStyle w:val="StyleBoldUnderline"/>
        </w:rPr>
        <w:t>ing</w:t>
      </w:r>
      <w:proofErr w:type="spellEnd"/>
      <w:r w:rsidRPr="005F155C">
        <w:rPr>
          <w:rStyle w:val="StyleBoldUnderline"/>
        </w:rPr>
        <w:t xml:space="preserve"> to 10 million pesos per month, due to the recession in the country.</w:t>
      </w:r>
      <w:r>
        <w:t xml:space="preserve"> There are approximately 150 thousand </w:t>
      </w:r>
      <w:proofErr w:type="spellStart"/>
      <w:r>
        <w:t>Yucatecans</w:t>
      </w:r>
      <w:proofErr w:type="spellEnd"/>
      <w:r>
        <w:t xml:space="preserve"> in the United States who had previously been remitting about 100 million pesos </w:t>
      </w:r>
      <w:proofErr w:type="gramStart"/>
      <w:r>
        <w:t>annually(</w:t>
      </w:r>
      <w:proofErr w:type="spellStart"/>
      <w:proofErr w:type="gramEnd"/>
      <w:r>
        <w:t>Bofill</w:t>
      </w:r>
      <w:proofErr w:type="spellEnd"/>
      <w:r>
        <w:t xml:space="preserve"> Gómez, 2008). A functionary in the historically powerful </w:t>
      </w:r>
      <w:proofErr w:type="spellStart"/>
      <w:r>
        <w:t>PartidoRevolucionario</w:t>
      </w:r>
      <w:proofErr w:type="spellEnd"/>
      <w:r>
        <w:t xml:space="preserve"> </w:t>
      </w:r>
      <w:r w:rsidRPr="005F155C">
        <w:rPr>
          <w:rStyle w:val="StyleBoldUnderline"/>
        </w:rPr>
        <w:t xml:space="preserve">Institutional (PRI) predicts the possible economic collapse of 10 Mexican states due to the fall in remittances </w:t>
      </w:r>
      <w:r>
        <w:t xml:space="preserve">and the expected return of migrants to their places of origin fomented by the economic cri-sis in the United States (Franco 2008). The states predicted to be worst affected economically are Zacatecas, Michoacán, </w:t>
      </w:r>
      <w:proofErr w:type="spellStart"/>
      <w:r>
        <w:t>Hidlago</w:t>
      </w:r>
      <w:proofErr w:type="spellEnd"/>
      <w:r>
        <w:t>, Tlaxcala, Campeche, Guerrero, Oaxaca, Puebla, Querétaro and Jalisco (Franco2008), all with a long tradition of migration to the United States.</w:t>
      </w:r>
    </w:p>
    <w:p w:rsidR="00981811" w:rsidRDefault="00981811" w:rsidP="00981811"/>
    <w:p w:rsidR="00981811" w:rsidRDefault="00981811" w:rsidP="00981811">
      <w:pPr>
        <w:pStyle w:val="Heading1"/>
      </w:pPr>
      <w:r>
        <w:lastRenderedPageBreak/>
        <w:t>Mexico Econ high now</w:t>
      </w:r>
    </w:p>
    <w:p w:rsidR="00981811" w:rsidRDefault="00981811" w:rsidP="00981811">
      <w:pPr>
        <w:pStyle w:val="Heading4"/>
      </w:pPr>
      <w:r>
        <w:t xml:space="preserve">Investor confidence low now, but economy set to pick up, investment will follow. </w:t>
      </w:r>
    </w:p>
    <w:p w:rsidR="002B3952" w:rsidRDefault="00981811" w:rsidP="00981811">
      <w:proofErr w:type="spellStart"/>
      <w:r w:rsidRPr="008B5D24">
        <w:rPr>
          <w:rStyle w:val="StyleStyleBold12pt"/>
        </w:rPr>
        <w:t>Amaral</w:t>
      </w:r>
      <w:proofErr w:type="spellEnd"/>
      <w:r w:rsidRPr="008B5D24">
        <w:rPr>
          <w:rStyle w:val="StyleStyleBold12pt"/>
        </w:rPr>
        <w:t xml:space="preserve"> </w:t>
      </w:r>
      <w:proofErr w:type="spellStart"/>
      <w:r>
        <w:rPr>
          <w:rStyle w:val="StyleStyleBold12pt"/>
        </w:rPr>
        <w:t>Fundweb</w:t>
      </w:r>
      <w:proofErr w:type="spellEnd"/>
      <w:r>
        <w:rPr>
          <w:rStyle w:val="StyleStyleBold12pt"/>
        </w:rPr>
        <w:t xml:space="preserve"> Writer </w:t>
      </w:r>
      <w:r w:rsidRPr="008B5D24">
        <w:rPr>
          <w:rStyle w:val="StyleStyleBold12pt"/>
        </w:rPr>
        <w:t>7-17-13</w:t>
      </w:r>
      <w:r>
        <w:t xml:space="preserve"> </w:t>
      </w:r>
    </w:p>
    <w:p w:rsidR="00981811" w:rsidRDefault="00981811" w:rsidP="00981811">
      <w:r>
        <w:t xml:space="preserve">(Rodrigo, </w:t>
      </w:r>
      <w:proofErr w:type="spellStart"/>
      <w:r>
        <w:t>Fundweb</w:t>
      </w:r>
      <w:proofErr w:type="spellEnd"/>
      <w:r>
        <w:t xml:space="preserve">, “Emerging markets fight for survival” </w:t>
      </w:r>
      <w:hyperlink r:id="rId56" w:history="1">
        <w:r w:rsidRPr="003B6938">
          <w:rPr>
            <w:rStyle w:val="Hyperlink"/>
          </w:rPr>
          <w:t>http://www.fundweb.co.uk/fund-strategy/issues/17th-july-2013/emerging-markets-fight-for-survival/1074132.article</w:t>
        </w:r>
      </w:hyperlink>
      <w:r>
        <w:t xml:space="preserve"> accessed 7-17-13 KR)</w:t>
      </w:r>
    </w:p>
    <w:p w:rsidR="002B3952" w:rsidRDefault="002B3952" w:rsidP="00981811"/>
    <w:p w:rsidR="00981811" w:rsidRPr="00DE0538" w:rsidRDefault="00981811" w:rsidP="00981811">
      <w:pPr>
        <w:rPr>
          <w:rStyle w:val="StyleBoldUnderline"/>
        </w:rPr>
      </w:pPr>
      <w:r>
        <w:t xml:space="preserve">In Conway’s view, </w:t>
      </w:r>
      <w:r w:rsidRPr="0039410E">
        <w:rPr>
          <w:rStyle w:val="StyleBoldUnderline"/>
        </w:rPr>
        <w:t>the decision of diving into the market should really be linked to the time horizon that each investor has in their investment strategy. “Money invested today will show a very good return in a three-year horizon,” h</w:t>
      </w:r>
      <w:r>
        <w:t>e says. “</w:t>
      </w:r>
      <w:r w:rsidRPr="00DE0538">
        <w:rPr>
          <w:rStyle w:val="StyleBoldUnderline"/>
        </w:rPr>
        <w:t xml:space="preserve">The problem is between now and the end of the year, when you could still </w:t>
      </w:r>
      <w:proofErr w:type="gramStart"/>
      <w:r w:rsidRPr="00DE0538">
        <w:rPr>
          <w:rStyle w:val="StyleBoldUnderline"/>
        </w:rPr>
        <w:t>see</w:t>
      </w:r>
      <w:proofErr w:type="gramEnd"/>
      <w:r w:rsidRPr="00DE0538">
        <w:rPr>
          <w:rStyle w:val="StyleBoldUnderline"/>
        </w:rPr>
        <w:t xml:space="preserve"> some underperformance of emerging markets. There could be in the very near term a better buying opportunity.”</w:t>
      </w:r>
    </w:p>
    <w:p w:rsidR="00981811" w:rsidRPr="00DE0538" w:rsidRDefault="00981811" w:rsidP="00981811">
      <w:pPr>
        <w:rPr>
          <w:b/>
          <w:u w:val="single"/>
        </w:rPr>
      </w:pPr>
      <w:r w:rsidRPr="00DE0538">
        <w:rPr>
          <w:rStyle w:val="StyleBoldUnderline"/>
        </w:rPr>
        <w:t xml:space="preserve">“At the moment, emerging markets do not have a lot of upside,” </w:t>
      </w:r>
      <w:proofErr w:type="spellStart"/>
      <w:r w:rsidRPr="00DE0538">
        <w:rPr>
          <w:rStyle w:val="StyleBoldUnderline"/>
        </w:rPr>
        <w:t>Pidcock</w:t>
      </w:r>
      <w:proofErr w:type="spellEnd"/>
      <w:r w:rsidRPr="00DE0538">
        <w:rPr>
          <w:rStyle w:val="StyleBoldUnderline"/>
        </w:rPr>
        <w:t xml:space="preserve"> says. “But once we leave the current phase, they will have good upside again.”</w:t>
      </w:r>
    </w:p>
    <w:p w:rsidR="00981811" w:rsidRPr="00DE0538" w:rsidRDefault="00981811" w:rsidP="00981811">
      <w:pPr>
        <w:rPr>
          <w:b/>
          <w:u w:val="single"/>
        </w:rPr>
      </w:pPr>
      <w:r w:rsidRPr="00DE0538">
        <w:rPr>
          <w:rStyle w:val="StyleBoldUnderline"/>
        </w:rPr>
        <w:t xml:space="preserve">When investors feel confident the tide has </w:t>
      </w:r>
      <w:proofErr w:type="spellStart"/>
      <w:r w:rsidRPr="00DE0538">
        <w:rPr>
          <w:rStyle w:val="StyleBoldUnderline"/>
        </w:rPr>
        <w:t>tuned</w:t>
      </w:r>
      <w:proofErr w:type="spellEnd"/>
      <w:r w:rsidRPr="00DE0538">
        <w:rPr>
          <w:rStyle w:val="StyleBoldUnderline"/>
        </w:rPr>
        <w:t xml:space="preserve"> again, the question is where they can find the best opportunities</w:t>
      </w:r>
      <w:r>
        <w:t xml:space="preserve">. </w:t>
      </w:r>
      <w:proofErr w:type="spellStart"/>
      <w:r>
        <w:t>Pidcock</w:t>
      </w:r>
      <w:proofErr w:type="spellEnd"/>
      <w:r>
        <w:t xml:space="preserve">, for example, says the less impressive performance of China will have a strong say on who will be the winners and losers in the emerging world. “South Africa, Brazil and possibly Indonesia, who rely on commodities, should struggle,” he says. </w:t>
      </w:r>
      <w:r w:rsidRPr="00DE0538">
        <w:rPr>
          <w:rStyle w:val="StyleBoldUnderline"/>
        </w:rPr>
        <w:t xml:space="preserve">“But countries that benefit from low commodity prices, like Thailand, Philippines, India and </w:t>
      </w:r>
      <w:r w:rsidRPr="00DE0538">
        <w:rPr>
          <w:rStyle w:val="Emphasis"/>
        </w:rPr>
        <w:t>Mexico</w:t>
      </w:r>
      <w:r w:rsidRPr="00DE0538">
        <w:rPr>
          <w:rStyle w:val="StyleBoldUnderline"/>
        </w:rPr>
        <w:t>, will probably do better.”</w:t>
      </w:r>
    </w:p>
    <w:p w:rsidR="00981811" w:rsidRDefault="00981811" w:rsidP="00981811">
      <w:r>
        <w:t xml:space="preserve">LGIM’s </w:t>
      </w:r>
      <w:proofErr w:type="spellStart"/>
      <w:r>
        <w:t>Coulton</w:t>
      </w:r>
      <w:proofErr w:type="spellEnd"/>
      <w:r>
        <w:t>, for his part, likes the perspectives for India. It is true, he says, that India has a large deficit and has faced a lot of pressure on its currency but it has also done things correctly in terms of policy.  “The government has started to get its act together on the reform and fiscal side. For example, it has recently passed a reform of gas prices, which is a huge deal in a country like India,” he says.</w:t>
      </w:r>
    </w:p>
    <w:p w:rsidR="00981811" w:rsidRDefault="00981811" w:rsidP="00981811">
      <w:r>
        <w:t xml:space="preserve">India has also recently improved the way it approves investment projects and has allowed foreign direct investment to be made in the vital retail sector. </w:t>
      </w:r>
      <w:proofErr w:type="spellStart"/>
      <w:r>
        <w:t>Coulton</w:t>
      </w:r>
      <w:proofErr w:type="spellEnd"/>
      <w:r>
        <w:t xml:space="preserve"> also points out that India’s trade deficit looks close to peaking and growth, at less than 5 per cent a year, is probably as low as it is likely to get. He expects therefore some rebounding of the Indian economy.</w:t>
      </w:r>
    </w:p>
    <w:p w:rsidR="00981811" w:rsidRDefault="00981811" w:rsidP="00981811">
      <w:r>
        <w:t>A worry for investors in India is the weakness of the rupee but that is hardly a peculiarity of the South Asian country. “If you want to invest in India, and probably most other emerging markets for that matter, you should hedge the currency,” Crawl says. “Emerging market currencies could continue to devalue against the dollar, given we anticipate a strong US dollar.”</w:t>
      </w:r>
    </w:p>
    <w:p w:rsidR="00981811" w:rsidRPr="00DE0538" w:rsidRDefault="00981811" w:rsidP="00981811">
      <w:pPr>
        <w:rPr>
          <w:rStyle w:val="StyleBoldUnderline"/>
        </w:rPr>
      </w:pPr>
      <w:r w:rsidRPr="00DE0538">
        <w:rPr>
          <w:rStyle w:val="StyleBoldUnderline"/>
        </w:rPr>
        <w:t xml:space="preserve">In any case, it is necessary to look around and pick and </w:t>
      </w:r>
      <w:proofErr w:type="spellStart"/>
      <w:r w:rsidRPr="00DE0538">
        <w:rPr>
          <w:rStyle w:val="StyleBoldUnderline"/>
        </w:rPr>
        <w:t>chose</w:t>
      </w:r>
      <w:proofErr w:type="spellEnd"/>
      <w:r w:rsidRPr="00DE0538">
        <w:rPr>
          <w:rStyle w:val="StyleBoldUnderline"/>
        </w:rPr>
        <w:t xml:space="preserve"> the right opportunities in the emerging world, she points out. “Mexico has gone through some structural reforms.</w:t>
      </w:r>
    </w:p>
    <w:p w:rsidR="00981811" w:rsidRDefault="00981811" w:rsidP="00981811">
      <w:r w:rsidRPr="00DE0538">
        <w:rPr>
          <w:rStyle w:val="StyleBoldUnderline"/>
        </w:rPr>
        <w:t xml:space="preserve">It has proximity with the US and offers a cheap </w:t>
      </w:r>
      <w:proofErr w:type="spellStart"/>
      <w:r w:rsidRPr="00DE0538">
        <w:rPr>
          <w:rStyle w:val="StyleBoldUnderline"/>
        </w:rPr>
        <w:t>labour</w:t>
      </w:r>
      <w:proofErr w:type="spellEnd"/>
      <w:r w:rsidRPr="00DE0538">
        <w:rPr>
          <w:rStyle w:val="StyleBoldUnderline"/>
        </w:rPr>
        <w:t xml:space="preserve"> force, so it is a good area to invest in,” she says</w:t>
      </w:r>
      <w:r>
        <w:t>.</w:t>
      </w:r>
    </w:p>
    <w:p w:rsidR="00981811" w:rsidRDefault="00981811" w:rsidP="00981811"/>
    <w:p w:rsidR="00981811" w:rsidRDefault="00981811" w:rsidP="00981811">
      <w:pPr>
        <w:pStyle w:val="Heading4"/>
      </w:pPr>
      <w:r>
        <w:t>Economy set to rise- increase in stimulus spending</w:t>
      </w:r>
    </w:p>
    <w:p w:rsidR="002B3952" w:rsidRDefault="00981811" w:rsidP="00981811">
      <w:r w:rsidRPr="00B0797C">
        <w:rPr>
          <w:rStyle w:val="StyleStyleBold12pt"/>
        </w:rPr>
        <w:t>Gulf News 7-16-13</w:t>
      </w:r>
      <w:r>
        <w:t xml:space="preserve"> </w:t>
      </w:r>
    </w:p>
    <w:p w:rsidR="00981811" w:rsidRDefault="00981811" w:rsidP="00981811">
      <w:r>
        <w:t xml:space="preserve">(“Mexico eyes $309b to improve infrastructure” </w:t>
      </w:r>
      <w:hyperlink r:id="rId57" w:history="1">
        <w:r w:rsidRPr="00291C8D">
          <w:rPr>
            <w:rStyle w:val="Hyperlink"/>
          </w:rPr>
          <w:t>http://gulfnews.com/business/economy/mexico-eyes-309b-to-improve-infrastructure-1.1209665</w:t>
        </w:r>
      </w:hyperlink>
      <w:r>
        <w:t xml:space="preserve"> ac</w:t>
      </w:r>
      <w:r w:rsidR="002B3952">
        <w:t>c</w:t>
      </w:r>
      <w:r>
        <w:t>essed 7-17-13 KR)</w:t>
      </w:r>
    </w:p>
    <w:p w:rsidR="002B3952" w:rsidRDefault="002B3952" w:rsidP="00981811"/>
    <w:p w:rsidR="00981811" w:rsidRDefault="00981811" w:rsidP="00981811">
      <w:r>
        <w:t xml:space="preserve">Mexico City, Distrito Federal: </w:t>
      </w:r>
      <w:r w:rsidRPr="00B0797C">
        <w:rPr>
          <w:rStyle w:val="StyleBoldUnderline"/>
        </w:rPr>
        <w:t xml:space="preserve">Mexico’s president on Monday eyed $309 billion in private and public investments to improve the country’s infrastructure during his six-year term by </w:t>
      </w:r>
      <w:proofErr w:type="spellStart"/>
      <w:r w:rsidRPr="00B0797C">
        <w:rPr>
          <w:rStyle w:val="StyleBoldUnderline"/>
        </w:rPr>
        <w:t>modernising</w:t>
      </w:r>
      <w:proofErr w:type="spellEnd"/>
      <w:r w:rsidRPr="00B0797C">
        <w:rPr>
          <w:rStyle w:val="StyleBoldUnderline"/>
        </w:rPr>
        <w:t xml:space="preserve"> roads, building passenger trains and boosting the energy sector.</w:t>
      </w:r>
    </w:p>
    <w:p w:rsidR="00981811" w:rsidRDefault="00981811" w:rsidP="00981811">
      <w:r>
        <w:lastRenderedPageBreak/>
        <w:t xml:space="preserve">President Enrique Pena Nieto, who took office in December, said the flow of investments during the 2013-2018 </w:t>
      </w:r>
      <w:proofErr w:type="gramStart"/>
      <w:r>
        <w:t>period</w:t>
      </w:r>
      <w:proofErr w:type="gramEnd"/>
      <w:r>
        <w:t xml:space="preserve"> will depend on the approval of a fiscal reform that will be sent to the congress in September.</w:t>
      </w:r>
    </w:p>
    <w:p w:rsidR="00981811" w:rsidRDefault="00981811" w:rsidP="00981811">
      <w:r w:rsidRPr="00B0797C">
        <w:rPr>
          <w:rStyle w:val="StyleBoldUnderline"/>
        </w:rPr>
        <w:t>“I am convinced that one of the fundamental elements to transform our country is to develop infrastructure throughout the length and width of the national territory,</w:t>
      </w:r>
      <w:r>
        <w:t>” Pena Nieto said in a speech at the historic National Palace.</w:t>
      </w:r>
    </w:p>
    <w:p w:rsidR="00981811" w:rsidRDefault="00981811" w:rsidP="00981811">
      <w:r>
        <w:t>The goal is to build new seaports, improve airports and provide universal access to telecommunications.</w:t>
      </w:r>
    </w:p>
    <w:p w:rsidR="00981811" w:rsidRDefault="00981811" w:rsidP="00981811">
      <w:r>
        <w:t xml:space="preserve">He said Mexico will build and </w:t>
      </w:r>
      <w:proofErr w:type="spellStart"/>
      <w:r>
        <w:t>modernise</w:t>
      </w:r>
      <w:proofErr w:type="spellEnd"/>
      <w:r>
        <w:t xml:space="preserve"> 19,000 </w:t>
      </w:r>
      <w:proofErr w:type="spellStart"/>
      <w:r>
        <w:t>kilometres</w:t>
      </w:r>
      <w:proofErr w:type="spellEnd"/>
      <w:r>
        <w:t xml:space="preserve"> of roads and 371 </w:t>
      </w:r>
      <w:proofErr w:type="spellStart"/>
      <w:r>
        <w:t>kilometres</w:t>
      </w:r>
      <w:proofErr w:type="spellEnd"/>
      <w:r>
        <w:t xml:space="preserve"> of railways as well as to launch three high-speed trains. Pena Nieto has pledged to bring back passenger train service to Mexico.</w:t>
      </w:r>
    </w:p>
    <w:p w:rsidR="00981811" w:rsidRDefault="00981811" w:rsidP="00981811">
      <w:r>
        <w:t xml:space="preserve">Investments will also be </w:t>
      </w:r>
      <w:proofErr w:type="spellStart"/>
      <w:r>
        <w:t>channelled</w:t>
      </w:r>
      <w:proofErr w:type="spellEnd"/>
      <w:r>
        <w:t xml:space="preserve"> toward the water and power utility companies and the country’s state-run energy giant </w:t>
      </w:r>
      <w:proofErr w:type="spellStart"/>
      <w:r>
        <w:t>Petroleos</w:t>
      </w:r>
      <w:proofErr w:type="spellEnd"/>
      <w:r>
        <w:t xml:space="preserve"> </w:t>
      </w:r>
      <w:proofErr w:type="spellStart"/>
      <w:r>
        <w:t>Mexicanos</w:t>
      </w:r>
      <w:proofErr w:type="spellEnd"/>
      <w:r>
        <w:t xml:space="preserve"> (Pemex), but he gave few details amid plans to introduce legislation to attract more private investment to Pemex.</w:t>
      </w:r>
    </w:p>
    <w:p w:rsidR="00981811" w:rsidRDefault="00981811" w:rsidP="00981811">
      <w:r>
        <w:t xml:space="preserve">Lamenting the disappointing growth of infrastructure in Latin America’s second biggest economy, Pena Nieto said the </w:t>
      </w:r>
      <w:proofErr w:type="spellStart"/>
      <w:r>
        <w:t>programme</w:t>
      </w:r>
      <w:proofErr w:type="spellEnd"/>
      <w:r>
        <w:t xml:space="preserve"> is aimed at “converting Mexico into a great, global logistical </w:t>
      </w:r>
      <w:proofErr w:type="spellStart"/>
      <w:r>
        <w:t>centre</w:t>
      </w:r>
      <w:proofErr w:type="spellEnd"/>
      <w:r>
        <w:t>.”</w:t>
      </w:r>
    </w:p>
    <w:p w:rsidR="00981811" w:rsidRPr="00B0797C" w:rsidRDefault="00981811" w:rsidP="00981811">
      <w:pPr>
        <w:rPr>
          <w:rStyle w:val="StyleBoldUnderline"/>
        </w:rPr>
      </w:pPr>
      <w:r w:rsidRPr="00B0797C">
        <w:rPr>
          <w:rStyle w:val="StyleBoldUnderline"/>
        </w:rPr>
        <w:t>The massive public works project aims to better connect regions and remote communities; speed up cargo train transport and revive passenger service; build four seaports; and improve Mexico City’s saturated international airport.</w:t>
      </w:r>
    </w:p>
    <w:p w:rsidR="00981811" w:rsidRDefault="00981811" w:rsidP="00981811">
      <w:r w:rsidRPr="00B0797C">
        <w:rPr>
          <w:rStyle w:val="Emphasis"/>
        </w:rPr>
        <w:t xml:space="preserve">“Everybody knows with more </w:t>
      </w:r>
      <w:proofErr w:type="gramStart"/>
      <w:r w:rsidRPr="00B0797C">
        <w:rPr>
          <w:rStyle w:val="Emphasis"/>
        </w:rPr>
        <w:t>infrastructure</w:t>
      </w:r>
      <w:proofErr w:type="gramEnd"/>
      <w:r w:rsidRPr="00B0797C">
        <w:rPr>
          <w:rStyle w:val="Emphasis"/>
        </w:rPr>
        <w:t>, more competitiveness and productivity, economic growth will take off and social well-being go up,</w:t>
      </w:r>
      <w:r>
        <w:t>” Pena Nieto said.</w:t>
      </w:r>
    </w:p>
    <w:p w:rsidR="00981811" w:rsidRDefault="00981811" w:rsidP="00981811">
      <w:proofErr w:type="gramStart"/>
      <w:r>
        <w:t>According to the World Economic Forum’s Global Competitiveness Index, Mexico ranks 68th out of 144 nations when it comes to infrastructure.</w:t>
      </w:r>
      <w:proofErr w:type="gramEnd"/>
    </w:p>
    <w:p w:rsidR="00981811" w:rsidRDefault="00981811" w:rsidP="00981811">
      <w:r w:rsidRPr="00B0797C">
        <w:rPr>
          <w:rStyle w:val="StyleBoldUnderline"/>
        </w:rPr>
        <w:t xml:space="preserve">In October 2008, then-president Felipe Calderon launched a $4.1 billion infrastructure </w:t>
      </w:r>
      <w:proofErr w:type="spellStart"/>
      <w:r w:rsidRPr="00B0797C">
        <w:rPr>
          <w:rStyle w:val="StyleBoldUnderline"/>
        </w:rPr>
        <w:t>programme</w:t>
      </w:r>
      <w:proofErr w:type="spellEnd"/>
      <w:r w:rsidRPr="00B0797C">
        <w:rPr>
          <w:rStyle w:val="StyleBoldUnderline"/>
        </w:rPr>
        <w:t xml:space="preserve"> to offset the effects of the global financial crisis on Mexico’s economy</w:t>
      </w:r>
      <w:r>
        <w:t>.</w:t>
      </w:r>
    </w:p>
    <w:p w:rsidR="00981811" w:rsidRDefault="00981811" w:rsidP="00981811">
      <w:r>
        <w:t>The size of Pena Nieto’s plan surprised analysts, who had expected investments of $31 billion in the transport and communications sector.</w:t>
      </w:r>
    </w:p>
    <w:p w:rsidR="00981811" w:rsidRDefault="00981811" w:rsidP="00981811">
      <w:r>
        <w:t>“</w:t>
      </w:r>
      <w:r w:rsidRPr="00B0797C">
        <w:rPr>
          <w:rStyle w:val="StyleBoldUnderline"/>
        </w:rPr>
        <w:t>Spending in this type of public works will be felt in the last quarter of this year, when public spending will go back up,</w:t>
      </w:r>
      <w:r>
        <w:t xml:space="preserve">” </w:t>
      </w:r>
      <w:proofErr w:type="spellStart"/>
      <w:r>
        <w:t>Issac</w:t>
      </w:r>
      <w:proofErr w:type="spellEnd"/>
      <w:r>
        <w:t xml:space="preserve"> Velasco, analysts with the brokerage firm </w:t>
      </w:r>
      <w:proofErr w:type="spellStart"/>
      <w:r>
        <w:t>Ve</w:t>
      </w:r>
      <w:proofErr w:type="spellEnd"/>
      <w:r>
        <w:t xml:space="preserve"> </w:t>
      </w:r>
      <w:proofErr w:type="spellStart"/>
      <w:r>
        <w:t>por</w:t>
      </w:r>
      <w:proofErr w:type="spellEnd"/>
      <w:r>
        <w:t xml:space="preserve"> Mas, told AFP.</w:t>
      </w:r>
    </w:p>
    <w:p w:rsidR="00981811" w:rsidRDefault="00981811" w:rsidP="00981811">
      <w:r>
        <w:t>The government’s plan would be equivalent to 25 per cent of the country’s gross domestic product, Velasco said.</w:t>
      </w:r>
    </w:p>
    <w:p w:rsidR="00981811" w:rsidRDefault="00981811" w:rsidP="00981811">
      <w:pPr>
        <w:pStyle w:val="Heading4"/>
      </w:pPr>
      <w:r>
        <w:t>Economy will grow now- Pemex reform</w:t>
      </w:r>
    </w:p>
    <w:p w:rsidR="00F65572" w:rsidRDefault="00981811" w:rsidP="00981811">
      <w:proofErr w:type="spellStart"/>
      <w:r w:rsidRPr="001A5877">
        <w:rPr>
          <w:rStyle w:val="StyleStyleBold12pt"/>
        </w:rPr>
        <w:t>Peixe</w:t>
      </w:r>
      <w:proofErr w:type="spellEnd"/>
      <w:r w:rsidRPr="001A5877">
        <w:rPr>
          <w:rStyle w:val="StyleStyleBold12pt"/>
        </w:rPr>
        <w:t xml:space="preserve"> oilprice.com 7-10-13</w:t>
      </w:r>
      <w:r>
        <w:t xml:space="preserve"> </w:t>
      </w:r>
    </w:p>
    <w:p w:rsidR="00981811" w:rsidRDefault="00981811" w:rsidP="00981811">
      <w:r>
        <w:t xml:space="preserve">(Joao, Oil Price, “Will an End to Pemex’s Monopoly Boost Economic Growth in Mexico” </w:t>
      </w:r>
      <w:hyperlink r:id="rId58" w:history="1">
        <w:r w:rsidRPr="00291C8D">
          <w:rPr>
            <w:rStyle w:val="Hyperlink"/>
          </w:rPr>
          <w:t>http://oilprice.com/Latest-Energy-News/World-News/Will-an-End-to-Pemexs-Monopoly-Boost-Economic-Growth-in-Mexico.html</w:t>
        </w:r>
      </w:hyperlink>
      <w:r>
        <w:t xml:space="preserve"> accessed 7-16-13 KR)</w:t>
      </w:r>
    </w:p>
    <w:p w:rsidR="00981811" w:rsidRDefault="00981811" w:rsidP="00981811"/>
    <w:p w:rsidR="00981811" w:rsidRDefault="00981811" w:rsidP="00981811">
      <w:r>
        <w:t xml:space="preserve">The board members at </w:t>
      </w:r>
      <w:proofErr w:type="spellStart"/>
      <w:r>
        <w:t>Petroleos</w:t>
      </w:r>
      <w:proofErr w:type="spellEnd"/>
      <w:r>
        <w:t xml:space="preserve"> </w:t>
      </w:r>
      <w:proofErr w:type="spellStart"/>
      <w:r>
        <w:t>Mexicanos</w:t>
      </w:r>
      <w:proofErr w:type="spellEnd"/>
      <w:r>
        <w:t xml:space="preserve"> (</w:t>
      </w:r>
      <w:r w:rsidRPr="001A5877">
        <w:rPr>
          <w:rStyle w:val="StyleBoldUnderline"/>
        </w:rPr>
        <w:t>Pemex), the state-run oil company of Mexico, have agreed that their company’s monopoly on oil production in the country must be ended in order to attract investment and see more development of new fields.</w:t>
      </w:r>
    </w:p>
    <w:p w:rsidR="00981811" w:rsidRDefault="00981811" w:rsidP="00981811">
      <w:r w:rsidRPr="001A5877">
        <w:rPr>
          <w:rStyle w:val="StyleBoldUnderline"/>
        </w:rPr>
        <w:t>Mexico’s oil output volumes have been declining for eight straight years and it has been suggested that large reforms are needed to lure foreign investment to the nation’s oil and natural gas fields.</w:t>
      </w:r>
      <w:r>
        <w:t xml:space="preserve"> The necessary changes are expected to be introduced by President Enrique Pena Nieto by the end of the summer, and it is estimated that </w:t>
      </w:r>
      <w:r w:rsidRPr="001A5877">
        <w:rPr>
          <w:rStyle w:val="StyleBoldUnderline"/>
        </w:rPr>
        <w:t>they will encourage as much as $50 billion in investments each year.</w:t>
      </w:r>
    </w:p>
    <w:p w:rsidR="00981811" w:rsidRPr="001A5877" w:rsidRDefault="00981811" w:rsidP="00981811">
      <w:pPr>
        <w:rPr>
          <w:b/>
          <w:u w:val="single"/>
        </w:rPr>
      </w:pPr>
      <w:r>
        <w:t>Hector Moreira, who used to work in Mexico’s Energy Ministry, said; “</w:t>
      </w:r>
      <w:r w:rsidRPr="001A5877">
        <w:rPr>
          <w:rStyle w:val="StyleBoldUnderline"/>
        </w:rPr>
        <w:t>we need far more investment, we need capacity in production and we need technology. We need to transform the energy sector in a very deep way. I think now is the time.”</w:t>
      </w:r>
    </w:p>
    <w:p w:rsidR="00981811" w:rsidRPr="001A5877" w:rsidRDefault="00981811" w:rsidP="00981811">
      <w:pPr>
        <w:rPr>
          <w:b/>
          <w:u w:val="single"/>
        </w:rPr>
      </w:pPr>
      <w:r w:rsidRPr="001A5877">
        <w:rPr>
          <w:rStyle w:val="StyleBoldUnderline"/>
        </w:rPr>
        <w:t xml:space="preserve">Mexico’s economic growth has been slowing in recent years, and this is putting pressure on Pena Nieto to make changes that will stimulate more growth. According to Bloomberg, Barclays predicts the economy to grow by 2.5% in 2013, the slowest rate since 2009, and JPMorgan predict GDP to </w:t>
      </w:r>
      <w:r w:rsidRPr="001A5877">
        <w:rPr>
          <w:rStyle w:val="StyleBoldUnderline"/>
        </w:rPr>
        <w:lastRenderedPageBreak/>
        <w:t xml:space="preserve">increase by 2.8%. </w:t>
      </w:r>
      <w:proofErr w:type="gramStart"/>
      <w:r w:rsidRPr="001A5877">
        <w:rPr>
          <w:rStyle w:val="StyleBoldUnderline"/>
        </w:rPr>
        <w:t>the</w:t>
      </w:r>
      <w:proofErr w:type="gramEnd"/>
      <w:r w:rsidRPr="001A5877">
        <w:rPr>
          <w:rStyle w:val="StyleBoldUnderline"/>
        </w:rPr>
        <w:t xml:space="preserve"> country’s annual growth of 1.7% over the last five years is half the rate of Brazil.</w:t>
      </w:r>
    </w:p>
    <w:p w:rsidR="00981811" w:rsidRDefault="00981811" w:rsidP="00981811">
      <w:r>
        <w:t xml:space="preserve">Gabriel </w:t>
      </w:r>
      <w:proofErr w:type="spellStart"/>
      <w:r>
        <w:t>Casillas</w:t>
      </w:r>
      <w:proofErr w:type="spellEnd"/>
      <w:r>
        <w:t xml:space="preserve">, the chief economist for Mexico’s </w:t>
      </w:r>
      <w:proofErr w:type="spellStart"/>
      <w:r>
        <w:t>Banorte</w:t>
      </w:r>
      <w:proofErr w:type="spellEnd"/>
      <w:r>
        <w:t>, stated that “</w:t>
      </w:r>
      <w:r w:rsidRPr="001A5877">
        <w:rPr>
          <w:rStyle w:val="StyleBoldUnderline"/>
        </w:rPr>
        <w:t>this administration doesn’t only have the willingness, but the political power and political capital” to make the needed changes that could ultimately result in faster economic growth, and a stronger currency</w:t>
      </w:r>
      <w:r>
        <w:t>.</w:t>
      </w:r>
    </w:p>
    <w:p w:rsidR="00981811" w:rsidRPr="00B0797C" w:rsidRDefault="00981811" w:rsidP="00981811">
      <w:r>
        <w:t xml:space="preserve">Energy industry reforms, and changes to the tax laws are expected to boost growth to 6% if approved, although Eduardo </w:t>
      </w:r>
      <w:proofErr w:type="spellStart"/>
      <w:r>
        <w:t>Cepeda</w:t>
      </w:r>
      <w:proofErr w:type="spellEnd"/>
      <w:r>
        <w:t>, the head of JPMorgan in Mexico warns that a failure to enact the reforms this year could see the national stock market fall by 10%.</w:t>
      </w:r>
    </w:p>
    <w:p w:rsidR="00981811" w:rsidRPr="001A5877" w:rsidRDefault="00981811" w:rsidP="00981811">
      <w:pPr>
        <w:pStyle w:val="Heading4"/>
        <w:rPr>
          <w:rStyle w:val="StyleStyleBold12pt"/>
          <w:b/>
        </w:rPr>
      </w:pPr>
      <w:r w:rsidRPr="001A5877">
        <w:rPr>
          <w:rStyle w:val="StyleStyleBold12pt"/>
          <w:b/>
        </w:rPr>
        <w:t xml:space="preserve">Economy growing now- increase in government spending and future predictive </w:t>
      </w:r>
    </w:p>
    <w:p w:rsidR="00F65572" w:rsidRDefault="00981811" w:rsidP="00981811">
      <w:r w:rsidRPr="0031465D">
        <w:rPr>
          <w:rStyle w:val="Heading4Char"/>
        </w:rPr>
        <w:t xml:space="preserve">Arai, Bloomberg managing editor and </w:t>
      </w:r>
      <w:proofErr w:type="spellStart"/>
      <w:r w:rsidRPr="0031465D">
        <w:rPr>
          <w:rStyle w:val="Heading4Char"/>
        </w:rPr>
        <w:t>Cattan</w:t>
      </w:r>
      <w:proofErr w:type="spellEnd"/>
      <w:r w:rsidRPr="0031465D">
        <w:rPr>
          <w:rStyle w:val="Heading4Char"/>
        </w:rPr>
        <w:t xml:space="preserve">, Bloomberg Mexico Economy and Government </w:t>
      </w:r>
      <w:proofErr w:type="gramStart"/>
      <w:r w:rsidRPr="0031465D">
        <w:rPr>
          <w:rStyle w:val="Heading4Char"/>
        </w:rPr>
        <w:t>Correspondent  6</w:t>
      </w:r>
      <w:proofErr w:type="gramEnd"/>
      <w:r w:rsidRPr="0031465D">
        <w:rPr>
          <w:rStyle w:val="Heading4Char"/>
        </w:rPr>
        <w:t>-17-13</w:t>
      </w:r>
      <w:r>
        <w:t xml:space="preserve"> </w:t>
      </w:r>
    </w:p>
    <w:p w:rsidR="00981811" w:rsidRDefault="00981811" w:rsidP="00981811">
      <w:r>
        <w:t xml:space="preserve">(Adrianna and </w:t>
      </w:r>
      <w:proofErr w:type="spellStart"/>
      <w:r>
        <w:t>Nacha</w:t>
      </w:r>
      <w:proofErr w:type="spellEnd"/>
      <w:r>
        <w:t>, Bloomberg, “</w:t>
      </w:r>
      <w:proofErr w:type="spellStart"/>
      <w:r>
        <w:t>Videgaray</w:t>
      </w:r>
      <w:proofErr w:type="spellEnd"/>
      <w:r>
        <w:t xml:space="preserve"> Says Mexico’s Growth to Quicken as Spending Rises” </w:t>
      </w:r>
      <w:hyperlink r:id="rId59" w:history="1">
        <w:r w:rsidRPr="00291C8D">
          <w:rPr>
            <w:rStyle w:val="Hyperlink"/>
          </w:rPr>
          <w:t>http://www.bloomberg.com/news/2013-06-17/videgaray-says-mexico-s-growth-to-quicken-as-spending-increases.html</w:t>
        </w:r>
      </w:hyperlink>
      <w:r>
        <w:t xml:space="preserve"> accessed 7-16-13 KR)</w:t>
      </w:r>
    </w:p>
    <w:p w:rsidR="00F65572" w:rsidRDefault="00F65572" w:rsidP="00981811"/>
    <w:p w:rsidR="00981811" w:rsidRPr="0031465D" w:rsidRDefault="00981811" w:rsidP="00981811">
      <w:pPr>
        <w:rPr>
          <w:rStyle w:val="StyleBoldUnderline"/>
        </w:rPr>
      </w:pPr>
      <w:r w:rsidRPr="0031465D">
        <w:rPr>
          <w:rStyle w:val="StyleBoldUnderline"/>
        </w:rPr>
        <w:t xml:space="preserve">Mexico’s economic growth will quicken as the government increases spending in the second half of the year, Finance Minister Luis </w:t>
      </w:r>
      <w:proofErr w:type="spellStart"/>
      <w:r w:rsidRPr="0031465D">
        <w:rPr>
          <w:rStyle w:val="StyleBoldUnderline"/>
        </w:rPr>
        <w:t>Videgaray</w:t>
      </w:r>
      <w:proofErr w:type="spellEnd"/>
      <w:r w:rsidRPr="0031465D">
        <w:rPr>
          <w:rStyle w:val="StyleBoldUnderline"/>
        </w:rPr>
        <w:t xml:space="preserve"> said.</w:t>
      </w:r>
    </w:p>
    <w:p w:rsidR="00981811" w:rsidRDefault="00981811" w:rsidP="00981811">
      <w:r>
        <w:t xml:space="preserve">The economy grew at the slowest pace in more than three years in the first quarter after spending was contained after a new government took over in December, </w:t>
      </w:r>
      <w:proofErr w:type="spellStart"/>
      <w:r>
        <w:t>Videgaray</w:t>
      </w:r>
      <w:proofErr w:type="spellEnd"/>
      <w:r>
        <w:t xml:space="preserve"> said in an interview in London. President Enrique Pena Nieto took office on Dec. 1.</w:t>
      </w:r>
    </w:p>
    <w:p w:rsidR="00981811" w:rsidRDefault="00981811" w:rsidP="00981811">
      <w:proofErr w:type="spellStart"/>
      <w:r>
        <w:t>Videgaray</w:t>
      </w:r>
      <w:proofErr w:type="spellEnd"/>
      <w:r>
        <w:t xml:space="preserve"> Says Spending to Boost Mexico's Growth12:28</w:t>
      </w:r>
    </w:p>
    <w:p w:rsidR="00981811" w:rsidRDefault="00981811" w:rsidP="00981811">
      <w:r>
        <w:t xml:space="preserve">June 17 (Bloomberg) -- </w:t>
      </w:r>
      <w:r w:rsidRPr="0031465D">
        <w:rPr>
          <w:rStyle w:val="StyleBoldUnderline"/>
        </w:rPr>
        <w:t xml:space="preserve">Mexican Finance Minister Luis </w:t>
      </w:r>
      <w:proofErr w:type="spellStart"/>
      <w:r w:rsidRPr="0031465D">
        <w:rPr>
          <w:rStyle w:val="StyleBoldUnderline"/>
        </w:rPr>
        <w:t>Videgaray</w:t>
      </w:r>
      <w:proofErr w:type="spellEnd"/>
      <w:r w:rsidRPr="0031465D">
        <w:rPr>
          <w:rStyle w:val="StyleBoldUnderline"/>
        </w:rPr>
        <w:t xml:space="preserve"> talks about the country's economy, currency fluctuations and fiscal policy. </w:t>
      </w:r>
      <w:proofErr w:type="spellStart"/>
      <w:r>
        <w:t>Videgaray</w:t>
      </w:r>
      <w:proofErr w:type="spellEnd"/>
      <w:r>
        <w:t xml:space="preserve"> speaks with Bloomberg's Adriana Arai in London. (Source: Bloomberg)</w:t>
      </w:r>
    </w:p>
    <w:p w:rsidR="00981811" w:rsidRDefault="00981811" w:rsidP="00981811">
      <w:r>
        <w:t>Investor confidence in Mexico has waned after the economy expanded less than analysts expected in the first quarter and government plans to overhaul the state-controlled oil industry were held up. Capital flows also have slowed on signs the U.S. Federal Reserve could scale back asset purchases as economic growth strengthens.</w:t>
      </w:r>
    </w:p>
    <w:p w:rsidR="00981811" w:rsidRPr="0031465D" w:rsidRDefault="00981811" w:rsidP="00981811">
      <w:pPr>
        <w:rPr>
          <w:rStyle w:val="StyleBoldUnderline"/>
        </w:rPr>
      </w:pPr>
      <w:r>
        <w:t>“</w:t>
      </w:r>
      <w:r w:rsidRPr="0031465D">
        <w:rPr>
          <w:rStyle w:val="StyleBoldUnderline"/>
        </w:rPr>
        <w:t xml:space="preserve">We expect much more accelerated spending in the second semester,” </w:t>
      </w:r>
      <w:proofErr w:type="spellStart"/>
      <w:r w:rsidRPr="0031465D">
        <w:rPr>
          <w:rStyle w:val="StyleBoldUnderline"/>
        </w:rPr>
        <w:t>Videgaray</w:t>
      </w:r>
      <w:proofErr w:type="spellEnd"/>
      <w:r w:rsidRPr="0031465D">
        <w:rPr>
          <w:rStyle w:val="StyleBoldUnderline"/>
        </w:rPr>
        <w:t xml:space="preserve"> said. “The budget is there and the revenue is there.”</w:t>
      </w:r>
    </w:p>
    <w:p w:rsidR="00981811" w:rsidRDefault="00981811" w:rsidP="00981811">
      <w:r>
        <w:t>Mexico’s government spending fell about 7 percent in real terms to 1.16 trillion pesos, or $90 billion, in the first four months of 2013 compared to the year-earlier period, according to data from the central bank.</w:t>
      </w:r>
    </w:p>
    <w:p w:rsidR="00981811" w:rsidRDefault="00981811" w:rsidP="00981811">
      <w:r>
        <w:t xml:space="preserve">Mexico’s government reduced its forecast for growth this year to 3.1 percent from 3.5 percent last month after the economy grew 0.8 percent in the first quarter, the slowest pace since the 2009 recession. </w:t>
      </w:r>
      <w:proofErr w:type="spellStart"/>
      <w:r>
        <w:t>Grupo</w:t>
      </w:r>
      <w:proofErr w:type="spellEnd"/>
      <w:r>
        <w:t xml:space="preserve"> </w:t>
      </w:r>
      <w:proofErr w:type="spellStart"/>
      <w:r>
        <w:t>Financiero</w:t>
      </w:r>
      <w:proofErr w:type="spellEnd"/>
      <w:r>
        <w:t xml:space="preserve"> </w:t>
      </w:r>
      <w:proofErr w:type="spellStart"/>
      <w:r>
        <w:t>Banorte</w:t>
      </w:r>
      <w:proofErr w:type="spellEnd"/>
      <w:r>
        <w:t xml:space="preserve"> SAB, Mexico’s third-largest bank, cut its estimate for 2013 to 2.7 percent from 3 percent today.</w:t>
      </w:r>
    </w:p>
    <w:p w:rsidR="00981811" w:rsidRDefault="00981811" w:rsidP="00981811">
      <w:r>
        <w:t>Protection Cost</w:t>
      </w:r>
    </w:p>
    <w:p w:rsidR="00981811" w:rsidRPr="0031465D" w:rsidRDefault="00981811" w:rsidP="00981811">
      <w:pPr>
        <w:rPr>
          <w:rStyle w:val="StyleBoldUnderline"/>
        </w:rPr>
      </w:pPr>
      <w:r w:rsidRPr="0031465D">
        <w:rPr>
          <w:rStyle w:val="StyleBoldUnderline"/>
        </w:rPr>
        <w:t xml:space="preserve">The cost to protect Mexican debt against non-payment for five years with credit-default swaps has </w:t>
      </w:r>
      <w:proofErr w:type="gramStart"/>
      <w:r w:rsidRPr="0031465D">
        <w:rPr>
          <w:rStyle w:val="StyleBoldUnderline"/>
        </w:rPr>
        <w:t>risen</w:t>
      </w:r>
      <w:proofErr w:type="gramEnd"/>
      <w:r w:rsidRPr="0031465D">
        <w:rPr>
          <w:rStyle w:val="StyleBoldUnderline"/>
        </w:rPr>
        <w:t xml:space="preserve"> 43 basis points to 127 basis points in the past month, the most since 2009, according to data compiled by Bloomberg. That’s more than Brazil’s 33-point rise.</w:t>
      </w:r>
    </w:p>
    <w:p w:rsidR="00981811" w:rsidRDefault="00981811" w:rsidP="00981811">
      <w:r>
        <w:t>The peso’s one-month historical volatility, a measure of the magnitude of the currency’s fluctuations during the period, rose to 14 percent, the highest on a closing basis in 17 months, and the most among the region’s major currencies. The peso weakened today 1.0 percent to 12.8290 per dollar.</w:t>
      </w:r>
    </w:p>
    <w:p w:rsidR="00981811" w:rsidRPr="0031465D" w:rsidRDefault="00981811" w:rsidP="00981811">
      <w:pPr>
        <w:rPr>
          <w:rStyle w:val="StyleBoldUnderline"/>
        </w:rPr>
      </w:pPr>
      <w:proofErr w:type="spellStart"/>
      <w:r w:rsidRPr="0031465D">
        <w:rPr>
          <w:rStyle w:val="StyleBoldUnderline"/>
        </w:rPr>
        <w:t>Videgaray</w:t>
      </w:r>
      <w:proofErr w:type="spellEnd"/>
      <w:r w:rsidRPr="0031465D">
        <w:rPr>
          <w:rStyle w:val="StyleBoldUnderline"/>
        </w:rPr>
        <w:t xml:space="preserve"> said markets have already priced in a “good part” of the effect that the scaling back of so-called quantitative easing will have on Mexico.</w:t>
      </w:r>
    </w:p>
    <w:p w:rsidR="00981811" w:rsidRPr="0031465D" w:rsidRDefault="00981811" w:rsidP="00981811">
      <w:pPr>
        <w:rPr>
          <w:rStyle w:val="StyleBoldUnderline"/>
        </w:rPr>
      </w:pPr>
      <w:r w:rsidRPr="0031465D">
        <w:rPr>
          <w:rStyle w:val="StyleBoldUnderline"/>
        </w:rPr>
        <w:t>The Federal Reserve’s unwinding of asset purchases “is something to be expected and we should be able to handle it in an orderly manner,” he said.</w:t>
      </w:r>
    </w:p>
    <w:p w:rsidR="00981811" w:rsidRDefault="00981811" w:rsidP="00981811"/>
    <w:p w:rsidR="00981811" w:rsidRDefault="00981811" w:rsidP="00981811">
      <w:pPr>
        <w:pStyle w:val="Heading4"/>
      </w:pPr>
      <w:r>
        <w:lastRenderedPageBreak/>
        <w:t>Economy set to increase now</w:t>
      </w:r>
    </w:p>
    <w:p w:rsidR="00F65572" w:rsidRDefault="00981811" w:rsidP="00981811">
      <w:pPr>
        <w:rPr>
          <w:rStyle w:val="StyleStyleBold12pt"/>
        </w:rPr>
      </w:pPr>
      <w:proofErr w:type="spellStart"/>
      <w:r w:rsidRPr="004F3B0D">
        <w:rPr>
          <w:rStyle w:val="StyleStyleBold12pt"/>
        </w:rPr>
        <w:t>Cattan</w:t>
      </w:r>
      <w:proofErr w:type="spellEnd"/>
      <w:r w:rsidRPr="004F3B0D">
        <w:rPr>
          <w:rStyle w:val="StyleStyleBold12pt"/>
        </w:rPr>
        <w:t xml:space="preserve"> and Martin Bloomberg Mexico Economy and Government correspondent</w:t>
      </w:r>
      <w:r>
        <w:rPr>
          <w:rStyle w:val="StyleStyleBold12pt"/>
        </w:rPr>
        <w:t xml:space="preserve">, 7-10-13 </w:t>
      </w:r>
    </w:p>
    <w:p w:rsidR="00981811" w:rsidRDefault="00981811" w:rsidP="00981811">
      <w:r>
        <w:rPr>
          <w:rStyle w:val="StyleStyleBold12pt"/>
        </w:rPr>
        <w:t>(</w:t>
      </w:r>
      <w:proofErr w:type="spellStart"/>
      <w:r w:rsidRPr="004F3B0D">
        <w:t>Nacha</w:t>
      </w:r>
      <w:proofErr w:type="spellEnd"/>
      <w:r w:rsidRPr="004F3B0D">
        <w:t xml:space="preserve"> and Eric, Bloomberg</w:t>
      </w:r>
      <w:r>
        <w:t xml:space="preserve">, “Mexico Leading Reform may Boost Economy in 2014, </w:t>
      </w:r>
      <w:proofErr w:type="spellStart"/>
      <w:r>
        <w:t>Aportela</w:t>
      </w:r>
      <w:proofErr w:type="spellEnd"/>
      <w:r>
        <w:t xml:space="preserve"> Says” </w:t>
      </w:r>
      <w:hyperlink r:id="rId60" w:history="1">
        <w:r w:rsidRPr="00E04288">
          <w:rPr>
            <w:rStyle w:val="Hyperlink"/>
          </w:rPr>
          <w:t>http://www.bloomberg.com/news/2013-07-10/mexico-lending-reform-may-boost-economy-in-2014-aportela-says.html</w:t>
        </w:r>
      </w:hyperlink>
      <w:r>
        <w:t>, accessed 7/12/13 KR)</w:t>
      </w:r>
    </w:p>
    <w:p w:rsidR="00F65572" w:rsidRDefault="00F65572" w:rsidP="00981811">
      <w:pPr>
        <w:rPr>
          <w:rStyle w:val="StyleStyleBold12pt"/>
        </w:rPr>
      </w:pPr>
    </w:p>
    <w:p w:rsidR="00981811" w:rsidRDefault="00981811" w:rsidP="00981811">
      <w:r w:rsidRPr="005D543C">
        <w:rPr>
          <w:rStyle w:val="StyleBoldUnderline"/>
        </w:rPr>
        <w:t>A bill to boost bank lending in Mexico would have an immediate impact on the economy, helping to boost growth as soon as next year,</w:t>
      </w:r>
      <w:r>
        <w:t xml:space="preserve"> Deputy Finance Minister Fernando </w:t>
      </w:r>
      <w:proofErr w:type="spellStart"/>
      <w:r>
        <w:t>Aportela</w:t>
      </w:r>
      <w:proofErr w:type="spellEnd"/>
      <w:r>
        <w:t xml:space="preserve"> said.</w:t>
      </w:r>
    </w:p>
    <w:p w:rsidR="00981811" w:rsidRDefault="00981811" w:rsidP="00981811">
      <w:r w:rsidRPr="005D543C">
        <w:rPr>
          <w:rStyle w:val="StyleBoldUnderline"/>
        </w:rPr>
        <w:t xml:space="preserve">The bill encourages development banks to work more closely with the financial industry to lift lending, which reached only 26 percent of gross domestic product last year, </w:t>
      </w:r>
      <w:proofErr w:type="spellStart"/>
      <w:r w:rsidRPr="005D543C">
        <w:rPr>
          <w:rStyle w:val="StyleBoldUnderline"/>
        </w:rPr>
        <w:t>Aportela</w:t>
      </w:r>
      <w:proofErr w:type="spellEnd"/>
      <w:r w:rsidRPr="005D543C">
        <w:rPr>
          <w:rStyle w:val="StyleBoldUnderline"/>
        </w:rPr>
        <w:t xml:space="preserve"> said today at the Bloomberg Mexico Conference in New York</w:t>
      </w:r>
      <w:r>
        <w:t xml:space="preserve">. </w:t>
      </w:r>
      <w:proofErr w:type="spellStart"/>
      <w:r>
        <w:t>Aportela</w:t>
      </w:r>
      <w:proofErr w:type="spellEnd"/>
      <w:r>
        <w:t xml:space="preserve"> said he expects the reform bill, which was presented in May, to be debated in special congressional sessions in August.</w:t>
      </w:r>
    </w:p>
    <w:p w:rsidR="00981811" w:rsidRDefault="00981811" w:rsidP="00981811">
      <w:r>
        <w:t xml:space="preserve">Mexico’s commercial bank lending as a percentage of GDP is the lowest among Latin American nations, according to the most recent data from the International Monetary Fund. President Enrique Pena Nieto’s reform proposals, which also include measures targeting the energy industry and taxes, would lift growth by at least one percentage point, </w:t>
      </w:r>
      <w:proofErr w:type="spellStart"/>
      <w:r>
        <w:t>Aportela</w:t>
      </w:r>
      <w:proofErr w:type="spellEnd"/>
      <w:r>
        <w:t xml:space="preserve"> said.</w:t>
      </w:r>
    </w:p>
    <w:p w:rsidR="00981811" w:rsidRDefault="00981811" w:rsidP="00981811">
      <w:pPr>
        <w:rPr>
          <w:rStyle w:val="StyleBoldUnderline"/>
        </w:rPr>
      </w:pPr>
      <w:r>
        <w:t>“</w:t>
      </w:r>
      <w:r w:rsidRPr="005D543C">
        <w:rPr>
          <w:rStyle w:val="StyleBoldUnderline"/>
        </w:rPr>
        <w:t xml:space="preserve">We’re trying to have in our package elements to accelerate” the impact on the economy, </w:t>
      </w:r>
      <w:proofErr w:type="spellStart"/>
      <w:r w:rsidRPr="005D543C">
        <w:rPr>
          <w:rStyle w:val="StyleBoldUnderline"/>
        </w:rPr>
        <w:t>Aportela</w:t>
      </w:r>
      <w:proofErr w:type="spellEnd"/>
      <w:r w:rsidRPr="005D543C">
        <w:rPr>
          <w:rStyle w:val="StyleBoldUnderline"/>
        </w:rPr>
        <w:t xml:space="preserve"> said. “We’re expecting to feel the effects of the financial reform, if we get approval by Congress, during 2014.”</w:t>
      </w:r>
    </w:p>
    <w:p w:rsidR="00981811" w:rsidRDefault="00981811" w:rsidP="00981811"/>
    <w:p w:rsidR="00981811" w:rsidRDefault="00981811" w:rsidP="00981811">
      <w:pPr>
        <w:pStyle w:val="Heading4"/>
      </w:pPr>
      <w:r>
        <w:t>Mexico’s Manufacturing proves that the economy is increasing</w:t>
      </w:r>
    </w:p>
    <w:p w:rsidR="00F65572" w:rsidRDefault="00981811" w:rsidP="00981811">
      <w:proofErr w:type="spellStart"/>
      <w:r w:rsidRPr="00081226">
        <w:rPr>
          <w:rStyle w:val="StyleStyleBold12pt"/>
        </w:rPr>
        <w:t>Aeppel</w:t>
      </w:r>
      <w:proofErr w:type="spellEnd"/>
      <w:r w:rsidRPr="00081226">
        <w:rPr>
          <w:rStyle w:val="StyleStyleBold12pt"/>
        </w:rPr>
        <w:t xml:space="preserve"> </w:t>
      </w:r>
      <w:proofErr w:type="spellStart"/>
      <w:r w:rsidRPr="00081226">
        <w:rPr>
          <w:rStyle w:val="StyleStyleBold12pt"/>
        </w:rPr>
        <w:t>Wallstreet</w:t>
      </w:r>
      <w:proofErr w:type="spellEnd"/>
      <w:r w:rsidRPr="00081226">
        <w:rPr>
          <w:rStyle w:val="StyleStyleBold12pt"/>
        </w:rPr>
        <w:t xml:space="preserve"> Journal Editor 6-28-13</w:t>
      </w:r>
      <w:r>
        <w:t xml:space="preserve"> </w:t>
      </w:r>
    </w:p>
    <w:p w:rsidR="00981811" w:rsidRDefault="00981811" w:rsidP="00981811">
      <w:r>
        <w:t xml:space="preserve">(Timothy, Wall Street Journal, “Mexico Manufacturing Looks to Gain Competitive Edge on China” </w:t>
      </w:r>
      <w:hyperlink r:id="rId61" w:history="1">
        <w:r w:rsidRPr="00E04288">
          <w:rPr>
            <w:rStyle w:val="Hyperlink"/>
          </w:rPr>
          <w:t>http://blogs.wsj.com/economics/2013/06/28/mexico-manufacturing-looks-to-gain-competitive-edge-on-china/</w:t>
        </w:r>
      </w:hyperlink>
      <w:r>
        <w:t>, accessed 7-12-13 KR)</w:t>
      </w:r>
    </w:p>
    <w:p w:rsidR="00F65572" w:rsidRDefault="00F65572" w:rsidP="00981811"/>
    <w:p w:rsidR="00981811" w:rsidRPr="00081226" w:rsidRDefault="00981811" w:rsidP="00981811">
      <w:r w:rsidRPr="00081226">
        <w:t>Bloomberg News</w:t>
      </w:r>
    </w:p>
    <w:p w:rsidR="00981811" w:rsidRPr="00081226" w:rsidRDefault="00981811" w:rsidP="00981811">
      <w:pPr>
        <w:rPr>
          <w:b/>
          <w:u w:val="single"/>
        </w:rPr>
      </w:pPr>
      <w:r w:rsidRPr="00081226">
        <w:t xml:space="preserve">That’s the assessment of the Boston Consulting Group, which in a new report estimates Mexican factory wages will be nearly 30% lower than China’s by 2015, when adjusted for productivity differences. </w:t>
      </w:r>
      <w:r w:rsidRPr="00081226">
        <w:rPr>
          <w:rStyle w:val="StyleBoldUnderline"/>
        </w:rPr>
        <w:t>Mexican workers typically produce more per hour than their Chinese counterparts. By that same measure, Mexico already last year became a less expensive place than China to make some products, according to BCG’s estimates.</w:t>
      </w:r>
    </w:p>
    <w:p w:rsidR="00981811" w:rsidRPr="00081226" w:rsidRDefault="00981811" w:rsidP="00981811">
      <w:pPr>
        <w:rPr>
          <w:b/>
          <w:u w:val="single"/>
        </w:rPr>
      </w:pPr>
      <w:r w:rsidRPr="00081226">
        <w:rPr>
          <w:rStyle w:val="StyleBoldUnderline"/>
        </w:rPr>
        <w:t>Mexico’s strengthening factory sector is helping boost that nation’s economy. BCG estimates that within five years, Mexico’s factories will churn out up to $60 billion a year more in goods — much of it destined for export. About two-thirds of Mexico’s exports currently go to the U.S.</w:t>
      </w:r>
    </w:p>
    <w:p w:rsidR="00981811" w:rsidRPr="00081226" w:rsidRDefault="00981811" w:rsidP="00981811">
      <w:pPr>
        <w:rPr>
          <w:b/>
          <w:u w:val="single"/>
        </w:rPr>
      </w:pPr>
      <w:r w:rsidRPr="00081226">
        <w:t xml:space="preserve">“We know there’s a lot of work leaving China for Mexico, because it’s cheaper,” says Harold L. </w:t>
      </w:r>
      <w:proofErr w:type="spellStart"/>
      <w:r w:rsidRPr="00081226">
        <w:t>Sirkin</w:t>
      </w:r>
      <w:proofErr w:type="spellEnd"/>
      <w:r w:rsidRPr="00081226">
        <w:t xml:space="preserve">, a BCG senior partner. </w:t>
      </w:r>
      <w:r w:rsidRPr="00081226">
        <w:rPr>
          <w:rStyle w:val="StyleBoldUnderline"/>
        </w:rPr>
        <w:t>He says Mexico’s gains will help U.S. manufacturers as well, “since products made in Mexico contain four times as many U.S.-made parts, on average, as those made in China.”</w:t>
      </w:r>
    </w:p>
    <w:p w:rsidR="00981811" w:rsidRPr="00081226" w:rsidRDefault="00981811" w:rsidP="00981811">
      <w:r w:rsidRPr="00081226">
        <w:t xml:space="preserve">Mr. </w:t>
      </w:r>
      <w:proofErr w:type="spellStart"/>
      <w:r w:rsidRPr="00081226">
        <w:t>Sirkin</w:t>
      </w:r>
      <w:proofErr w:type="spellEnd"/>
      <w:r w:rsidRPr="00081226">
        <w:t xml:space="preserve"> says four industries in particular are getting a boost: electronics, automobi</w:t>
      </w:r>
      <w:r>
        <w:t>les, appliances, and machinery.</w:t>
      </w:r>
    </w:p>
    <w:p w:rsidR="00981811" w:rsidRPr="00081226" w:rsidRDefault="00981811" w:rsidP="00981811">
      <w:pPr>
        <w:rPr>
          <w:b/>
          <w:u w:val="single"/>
        </w:rPr>
      </w:pPr>
      <w:r w:rsidRPr="00081226">
        <w:t xml:space="preserve">Besides having relatively low wages, </w:t>
      </w:r>
      <w:r w:rsidRPr="00081226">
        <w:rPr>
          <w:rStyle w:val="StyleBoldUnderline"/>
        </w:rPr>
        <w:t>Mexico is also benefiting from its close proximity to the U.S. and low energy costs. Mexico also has more free trade agreements — 44 — than any other country. That makes it an attractive place to make goods destined for many markets.</w:t>
      </w:r>
    </w:p>
    <w:p w:rsidR="00981811" w:rsidRPr="00081226" w:rsidRDefault="00981811" w:rsidP="00981811"/>
    <w:p w:rsidR="005E3B67" w:rsidRDefault="005E3B67" w:rsidP="005E3B67">
      <w:pPr>
        <w:pStyle w:val="Heading1"/>
      </w:pPr>
    </w:p>
    <w:p w:rsidR="005E3B67" w:rsidRDefault="005E3B67" w:rsidP="005E3B67"/>
    <w:p w:rsidR="005E3B67" w:rsidRDefault="005E3B67" w:rsidP="00981811"/>
    <w:p w:rsidR="005E3B67" w:rsidRDefault="005E3B67" w:rsidP="005E3B67">
      <w:pPr>
        <w:pStyle w:val="Heading1"/>
      </w:pPr>
      <w:r>
        <w:lastRenderedPageBreak/>
        <w:t>***Internals***</w:t>
      </w:r>
    </w:p>
    <w:p w:rsidR="005E3B67" w:rsidRPr="005E3B67" w:rsidRDefault="005E3B67" w:rsidP="005E3B67">
      <w:pPr>
        <w:pStyle w:val="Heading1"/>
      </w:pPr>
      <w:r>
        <w:lastRenderedPageBreak/>
        <w:t>US key</w:t>
      </w:r>
      <w:r w:rsidR="00A03EB4">
        <w:t xml:space="preserve"> to global economy</w:t>
      </w:r>
    </w:p>
    <w:p w:rsidR="005E3B67" w:rsidRPr="00F13EAF" w:rsidRDefault="005E3B67" w:rsidP="005E3B67">
      <w:pPr>
        <w:pStyle w:val="Heading4"/>
        <w:rPr>
          <w:rFonts w:cs="Times New Roman"/>
        </w:rPr>
      </w:pPr>
      <w:r>
        <w:rPr>
          <w:rFonts w:cs="Times New Roman"/>
        </w:rPr>
        <w:t>US key to the global economy</w:t>
      </w:r>
    </w:p>
    <w:p w:rsidR="00F65572" w:rsidRDefault="005E3B67" w:rsidP="005E3B67">
      <w:proofErr w:type="spellStart"/>
      <w:r>
        <w:rPr>
          <w:rStyle w:val="StyleStyleBold12pt"/>
        </w:rPr>
        <w:t>Caploe</w:t>
      </w:r>
      <w:proofErr w:type="spellEnd"/>
      <w:r>
        <w:rPr>
          <w:rStyle w:val="StyleStyleBold12pt"/>
        </w:rPr>
        <w:t xml:space="preserve">, CEO of the Singapore-incorporated American Centre for Applied Liberal Arts and Humanities in Asia, </w:t>
      </w:r>
      <w:r w:rsidRPr="00F13EAF">
        <w:rPr>
          <w:rStyle w:val="StyleStyleBold12pt"/>
        </w:rPr>
        <w:t>‘9</w:t>
      </w:r>
      <w:r w:rsidRPr="00F13EAF">
        <w:t xml:space="preserve"> </w:t>
      </w:r>
    </w:p>
    <w:p w:rsidR="005E3B67" w:rsidRPr="00F65572" w:rsidRDefault="005E3B67" w:rsidP="00F65572">
      <w:r w:rsidRPr="00F65572">
        <w:t xml:space="preserve">(David </w:t>
      </w:r>
      <w:proofErr w:type="spellStart"/>
      <w:r w:rsidRPr="00F65572">
        <w:t>Caploe</w:t>
      </w:r>
      <w:proofErr w:type="spellEnd"/>
      <w:r w:rsidRPr="00F65572">
        <w:t>, “Focus still on America to lead global recovery”, April 7, The Strait Times, lexis, accessed: 7/3/13, ML]</w:t>
      </w:r>
    </w:p>
    <w:p w:rsidR="00F65572" w:rsidRDefault="00F65572" w:rsidP="005E3B67">
      <w:pPr>
        <w:rPr>
          <w:sz w:val="16"/>
        </w:rPr>
      </w:pPr>
    </w:p>
    <w:p w:rsidR="005E3B67" w:rsidRPr="00B70047" w:rsidRDefault="005E3B67" w:rsidP="005E3B67">
      <w:pPr>
        <w:rPr>
          <w:rStyle w:val="StyleBoldUnderline"/>
        </w:rPr>
      </w:pPr>
      <w:r w:rsidRPr="00B70047">
        <w:t xml:space="preserve">IN THE aftermath of the G-20 summit, most observers seem to have missed perhaps the most crucial statement of the entire event, made by United States President Barack Obama at his pre-conference meeting with British Prime Minister Gordon Brown: </w:t>
      </w:r>
      <w:r w:rsidRPr="00B70047">
        <w:rPr>
          <w:rStyle w:val="StyleBoldUnderline"/>
        </w:rPr>
        <w:t>'The world has become</w:t>
      </w:r>
      <w:r w:rsidRPr="00B70047">
        <w:t xml:space="preserve"> </w:t>
      </w:r>
      <w:r w:rsidRPr="00B70047">
        <w:rPr>
          <w:rStyle w:val="StyleBoldUnderline"/>
        </w:rPr>
        <w:t>accustomed to the US being a voracious consumer market, the engine that drives</w:t>
      </w:r>
      <w:r w:rsidRPr="00B70047">
        <w:t xml:space="preserve"> a lot of </w:t>
      </w:r>
      <w:r w:rsidRPr="00B70047">
        <w:rPr>
          <w:rStyle w:val="StyleBoldUnderline"/>
        </w:rPr>
        <w:t>economic growth worldwide</w:t>
      </w:r>
      <w:r w:rsidRPr="00B70047">
        <w:t xml:space="preserve">,' he said. </w:t>
      </w:r>
      <w:r w:rsidRPr="00B70047">
        <w:rPr>
          <w:rStyle w:val="StyleBoldUnderline"/>
        </w:rPr>
        <w:t>'If there is going to be renewed growth, it just can't be the US</w:t>
      </w:r>
      <w:r w:rsidRPr="00B70047">
        <w:t xml:space="preserve"> as the engine.'  While superficially sensible, this view is deeply problematic. To begin with, it ignores the fact that the global economy has in fact been 'America-</w:t>
      </w:r>
      <w:proofErr w:type="spellStart"/>
      <w:r w:rsidRPr="00B70047">
        <w:t>centred</w:t>
      </w:r>
      <w:proofErr w:type="spellEnd"/>
      <w:r w:rsidRPr="00B70047">
        <w:t xml:space="preserve">' for more than 60 years. </w:t>
      </w:r>
      <w:r w:rsidRPr="00B70047">
        <w:rPr>
          <w:rStyle w:val="StyleBoldUnderline"/>
        </w:rPr>
        <w:t>Countries</w:t>
      </w:r>
      <w:r w:rsidRPr="00B70047">
        <w:t xml:space="preserve"> - China, Japan, Canada, Brazil, Korea, Mexico and so on </w:t>
      </w:r>
      <w:r w:rsidRPr="00B70047">
        <w:rPr>
          <w:rStyle w:val="StyleBoldUnderline"/>
        </w:rPr>
        <w:t>- either sell to the</w:t>
      </w:r>
      <w:r w:rsidRPr="00B70047">
        <w:t xml:space="preserve"> </w:t>
      </w:r>
      <w:r w:rsidRPr="00B70047">
        <w:rPr>
          <w:rStyle w:val="StyleBoldUnderline"/>
        </w:rPr>
        <w:t>US or they sell to countries that sell to the US.</w:t>
      </w:r>
      <w:r w:rsidRPr="00B70047">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B70047">
        <w:rPr>
          <w:rStyle w:val="StyleBoldUnderline"/>
        </w:rPr>
        <w:t>this</w:t>
      </w:r>
      <w:r w:rsidRPr="00B70047">
        <w:t xml:space="preserve"> deep </w:t>
      </w:r>
      <w:r w:rsidRPr="00B70047">
        <w:rPr>
          <w:rStyle w:val="StyleBoldUnderline"/>
        </w:rPr>
        <w:t>inter</w:t>
      </w:r>
      <w:r w:rsidRPr="00B70047">
        <w:t>-</w:t>
      </w:r>
      <w:r w:rsidRPr="00B70047">
        <w:rPr>
          <w:rStyle w:val="StyleBoldUnderline"/>
        </w:rPr>
        <w:t>connection between the US and the rest of the world</w:t>
      </w:r>
      <w:r w:rsidRPr="00B70047">
        <w:t xml:space="preserve"> also </w:t>
      </w:r>
      <w:r w:rsidRPr="00B70047">
        <w:rPr>
          <w:rStyle w:val="StyleBoldUnderline"/>
        </w:rPr>
        <w:t>explains</w:t>
      </w:r>
      <w:r w:rsidRPr="00B70047">
        <w:t xml:space="preserve"> </w:t>
      </w:r>
      <w:r w:rsidRPr="00B70047">
        <w:rPr>
          <w:rStyle w:val="StyleBoldUnderline"/>
        </w:rPr>
        <w:t>how the collapse of a</w:t>
      </w:r>
      <w:r w:rsidRPr="00B70047">
        <w:t xml:space="preserve"> relatively </w:t>
      </w:r>
      <w:r w:rsidRPr="00B70047">
        <w:rPr>
          <w:rStyle w:val="StyleBoldUnderline"/>
        </w:rPr>
        <w:t>small sector of the US economy</w:t>
      </w:r>
      <w:r w:rsidRPr="00B70047">
        <w:t xml:space="preserve"> - 'sub-prime' housing, logarithmically </w:t>
      </w:r>
      <w:proofErr w:type="spellStart"/>
      <w:r w:rsidRPr="00B70047">
        <w:t>exponentialised</w:t>
      </w:r>
      <w:proofErr w:type="spellEnd"/>
      <w:r w:rsidRPr="00B70047">
        <w:t xml:space="preserve"> by Wall Street's ingenious chicanery - has </w:t>
      </w:r>
      <w:r w:rsidRPr="00B70047">
        <w:rPr>
          <w:rStyle w:val="StyleBoldUnderline"/>
        </w:rPr>
        <w:t>cascaded into the worst global</w:t>
      </w:r>
      <w:r w:rsidRPr="00B70047">
        <w:t xml:space="preserve"> </w:t>
      </w:r>
      <w:r w:rsidRPr="00B70047">
        <w:rPr>
          <w:rStyle w:val="StyleBoldUnderline"/>
        </w:rPr>
        <w:t>economic crisis</w:t>
      </w:r>
      <w:r w:rsidRPr="00B70047">
        <w:t xml:space="preserve"> </w:t>
      </w:r>
      <w:r w:rsidRPr="00B70047">
        <w:rPr>
          <w:rStyle w:val="StyleBoldUnderline"/>
        </w:rPr>
        <w:t>since the</w:t>
      </w:r>
      <w:r w:rsidRPr="00B70047">
        <w:t xml:space="preserve"> Great </w:t>
      </w:r>
      <w:r w:rsidRPr="00B70047">
        <w:rPr>
          <w:rStyle w:val="StyleBoldUnderline"/>
        </w:rPr>
        <w:t>Depression</w:t>
      </w:r>
      <w:r w:rsidRPr="00B70047">
        <w:t xml:space="preserve">.  To put it simply, </w:t>
      </w:r>
      <w:proofErr w:type="spellStart"/>
      <w:r w:rsidRPr="00B70047">
        <w:t>Mr</w:t>
      </w:r>
      <w:proofErr w:type="spellEnd"/>
      <w:r w:rsidRPr="00B70047">
        <w:t xml:space="preserve"> Obama doesn't seem to understand that there is no other engine for the world economy - and hasn't been for the last six decades. </w:t>
      </w:r>
      <w:r w:rsidRPr="00B70047">
        <w:rPr>
          <w:rStyle w:val="StyleBoldUnderline"/>
        </w:rPr>
        <w:t>If the US does not drive global economic growth, growth is not going to happen</w:t>
      </w:r>
      <w:r w:rsidRPr="00B70047">
        <w:t xml:space="preserve">. Thus, </w:t>
      </w:r>
      <w:r w:rsidRPr="00B70047">
        <w:rPr>
          <w:rStyle w:val="StyleBoldUnderline"/>
        </w:rPr>
        <w:t>US policies to deal with</w:t>
      </w:r>
      <w:r w:rsidRPr="00B70047">
        <w:t xml:space="preserve"> </w:t>
      </w:r>
      <w:r w:rsidRPr="00B70047">
        <w:rPr>
          <w:rStyle w:val="StyleBoldUnderline"/>
        </w:rPr>
        <w:t>the current crisis are critical</w:t>
      </w:r>
      <w:r w:rsidRPr="00B70047">
        <w:t xml:space="preserve">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B70047">
        <w:t>Stiglitz</w:t>
      </w:r>
      <w:proofErr w:type="spellEnd"/>
      <w:r w:rsidRPr="00B70047">
        <w:t xml:space="preserve"> and Paul </w:t>
      </w:r>
      <w:proofErr w:type="spellStart"/>
      <w:r w:rsidRPr="00B70047">
        <w:rPr>
          <w:rStyle w:val="StyleBoldUnderline"/>
        </w:rPr>
        <w:t>Krugman</w:t>
      </w:r>
      <w:proofErr w:type="spellEnd"/>
      <w:r w:rsidRPr="00B70047">
        <w:t xml:space="preserve"> have </w:t>
      </w:r>
      <w:r w:rsidRPr="00B70047">
        <w:rPr>
          <w:rStyle w:val="StyleBoldUnderline"/>
        </w:rPr>
        <w:t>pointed out</w:t>
      </w:r>
      <w:r w:rsidRPr="00B70047">
        <w:t xml:space="preserve">, </w:t>
      </w:r>
      <w:r w:rsidRPr="00B70047">
        <w:rPr>
          <w:rStyle w:val="StyleBoldUnderline"/>
        </w:rPr>
        <w:t>the administration's unwillingness to confront</w:t>
      </w:r>
      <w:r w:rsidRPr="00B70047">
        <w:t xml:space="preserve"> </w:t>
      </w:r>
      <w:r w:rsidRPr="00B70047">
        <w:rPr>
          <w:rStyle w:val="StyleBoldUnderline"/>
        </w:rPr>
        <w:t>US banks</w:t>
      </w:r>
      <w:r w:rsidRPr="00B70047">
        <w:t xml:space="preserve"> is the main reason why they are continuing their increasingly inexplicable credit freeze, thus </w:t>
      </w:r>
      <w:r w:rsidRPr="00B70047">
        <w:rPr>
          <w:rStyle w:val="StyleBoldUnderline"/>
        </w:rPr>
        <w:t>ravaging the American</w:t>
      </w:r>
      <w:r w:rsidRPr="00B70047">
        <w:t xml:space="preserve"> </w:t>
      </w:r>
      <w:r w:rsidRPr="00B70047">
        <w:rPr>
          <w:rStyle w:val="StyleBoldUnderline"/>
        </w:rPr>
        <w:t>and global economies.</w:t>
      </w:r>
    </w:p>
    <w:p w:rsidR="005E3B67" w:rsidRDefault="005E3B67" w:rsidP="005E3B67">
      <w:pPr>
        <w:rPr>
          <w:rStyle w:val="StyleBoldUnderline"/>
        </w:rPr>
      </w:pPr>
    </w:p>
    <w:p w:rsidR="005E3B67" w:rsidRDefault="005E3B67" w:rsidP="005E3B67">
      <w:pPr>
        <w:pStyle w:val="Heading1"/>
      </w:pPr>
      <w:r>
        <w:lastRenderedPageBreak/>
        <w:t>Mexico key to global economy</w:t>
      </w:r>
    </w:p>
    <w:p w:rsidR="005E3B67" w:rsidRDefault="005E3B67" w:rsidP="005E3B67">
      <w:pPr>
        <w:rPr>
          <w:b/>
        </w:rPr>
      </w:pPr>
    </w:p>
    <w:p w:rsidR="005E3B67" w:rsidRDefault="005E3B67" w:rsidP="005E3B67">
      <w:pPr>
        <w:pStyle w:val="Heading4"/>
      </w:pPr>
      <w:r>
        <w:t>Economic cooperation between the United States and Mexico is critical to the global economy, China and Japan cannot sustain</w:t>
      </w:r>
    </w:p>
    <w:p w:rsidR="005E3B67" w:rsidRPr="00C27294" w:rsidRDefault="005E3B67" w:rsidP="00C27294">
      <w:pPr>
        <w:rPr>
          <w:rStyle w:val="StyleStyleBold12pt"/>
        </w:rPr>
      </w:pPr>
      <w:r w:rsidRPr="00C27294">
        <w:rPr>
          <w:rStyle w:val="StyleStyleBold12pt"/>
        </w:rPr>
        <w:t>Shifter, Georgetown Latin American Studies Professor, 13</w:t>
      </w:r>
    </w:p>
    <w:p w:rsidR="005E3B67" w:rsidRDefault="005E3B67" w:rsidP="005E3B67">
      <w:r>
        <w:t xml:space="preserve">[Michael, President of the Inter-American Dialogue, Adjunct Professor of Latin American Studies at Georgetown University's School of Foreign Service, February 2013, Inter-American Dialogue, “A More Ambitious Agenda: A Report of the Inter-American Dialogue’s </w:t>
      </w:r>
      <w:proofErr w:type="spellStart"/>
      <w:r>
        <w:t>Comission</w:t>
      </w:r>
      <w:proofErr w:type="spellEnd"/>
      <w:r>
        <w:t xml:space="preserve"> on Mexico-US Relations,” </w:t>
      </w:r>
      <w:hyperlink r:id="rId62" w:history="1">
        <w:r w:rsidRPr="007C2762">
          <w:rPr>
            <w:rStyle w:val="Hyperlink"/>
          </w:rPr>
          <w:t>http://www.thedialogue.org/PublicationFiles/IAD9042_USMexicoReportEnglishFinal.pdf</w:t>
        </w:r>
      </w:hyperlink>
      <w:r>
        <w:t>, pg. 2, accessed July 16, 2013, EK)</w:t>
      </w:r>
    </w:p>
    <w:p w:rsidR="00C27294" w:rsidRPr="0039034A" w:rsidRDefault="00C27294" w:rsidP="005E3B67"/>
    <w:p w:rsidR="005E3B67" w:rsidRDefault="005E3B67" w:rsidP="005E3B67">
      <w:r>
        <w:t xml:space="preserve"> The first is to </w:t>
      </w:r>
      <w:r w:rsidRPr="005A72E7">
        <w:rPr>
          <w:rStyle w:val="StyleBoldUnderline"/>
        </w:rPr>
        <w:t>reinforce and deepen economic cooperation</w:t>
      </w:r>
      <w:r>
        <w:t>. That i</w:t>
      </w:r>
      <w:r w:rsidRPr="005A72E7">
        <w:rPr>
          <w:rStyle w:val="StyleBoldUnderline"/>
        </w:rPr>
        <w:t xml:space="preserve">ncludes increasing the productivity and international competitiveness of both nations, opening opportunities for </w:t>
      </w:r>
      <w:proofErr w:type="spellStart"/>
      <w:r w:rsidRPr="005A72E7">
        <w:rPr>
          <w:rStyle w:val="StyleBoldUnderline"/>
        </w:rPr>
        <w:t>longterm</w:t>
      </w:r>
      <w:proofErr w:type="spellEnd"/>
      <w:r w:rsidRPr="005A72E7">
        <w:rPr>
          <w:rStyle w:val="StyleBoldUnderline"/>
        </w:rPr>
        <w:t xml:space="preserve"> growth and job creation, and setting the stage for further economic integration. </w:t>
      </w:r>
      <w:r w:rsidRPr="005A72E7">
        <w:t>In a world of persistent, widespread economic insecurity,</w:t>
      </w:r>
      <w:r w:rsidRPr="005A72E7">
        <w:rPr>
          <w:rStyle w:val="StyleBoldUnderline"/>
        </w:rPr>
        <w:t xml:space="preserve"> the more the United States and Mexico coordinate and integrate their economies, the more ably they can compete for global markets.</w:t>
      </w:r>
      <w:r>
        <w:t xml:space="preserve"> </w:t>
      </w:r>
      <w:r w:rsidRPr="005A72E7">
        <w:rPr>
          <w:rStyle w:val="StyleBoldUnderline"/>
        </w:rPr>
        <w:t xml:space="preserve">Their economic cooperation is more vital than ever as drivers of the global economy falter—as the European financial crisis persists, as China enters a period of slower growth, as Japan remains stalled, and as many emerging markets appear increasingly vulnerable. </w:t>
      </w:r>
      <w:r w:rsidRPr="005A72E7">
        <w:t>Among</w:t>
      </w:r>
      <w:r>
        <w:t xml:space="preserve"> the concrete objectives </w:t>
      </w:r>
      <w:r w:rsidRPr="005A72E7">
        <w:rPr>
          <w:rStyle w:val="StyleBoldUnderline"/>
        </w:rPr>
        <w:t>the two countries should</w:t>
      </w:r>
      <w:r>
        <w:t xml:space="preserve"> consider are </w:t>
      </w:r>
      <w:r w:rsidRPr="005A72E7">
        <w:rPr>
          <w:rStyle w:val="StyleBoldUnderline"/>
        </w:rPr>
        <w:t>develop</w:t>
      </w:r>
      <w:r>
        <w:t xml:space="preserve">ment of </w:t>
      </w:r>
      <w:r w:rsidRPr="005A72E7">
        <w:rPr>
          <w:rStyle w:val="StyleBoldUnderline"/>
        </w:rPr>
        <w:t>a framework to make their shared labor markets more efficient and equitable; formation of a coherent North American energy market</w:t>
      </w:r>
      <w:r>
        <w:t xml:space="preserve"> (which could help meet the needs of energy-poor Central America); and coordination among the United States, Mexico, and Canada in negotiations toward the Trans-Pacific Partnership (TPP).</w:t>
      </w:r>
    </w:p>
    <w:p w:rsidR="005E3B67" w:rsidRDefault="005E3B67" w:rsidP="005E3B67"/>
    <w:p w:rsidR="005E3B67" w:rsidRDefault="005E3B67" w:rsidP="005E3B67">
      <w:pPr>
        <w:rPr>
          <w:b/>
        </w:rPr>
      </w:pPr>
    </w:p>
    <w:p w:rsidR="005E3B67" w:rsidRPr="003559A1" w:rsidRDefault="005E3B67" w:rsidP="005E3B67">
      <w:pPr>
        <w:pStyle w:val="Heading4"/>
      </w:pPr>
      <w:r w:rsidRPr="003559A1">
        <w:t>Mexican economic crisis tanks the global economy</w:t>
      </w:r>
    </w:p>
    <w:p w:rsidR="00A8781F" w:rsidRPr="00A8781F" w:rsidRDefault="005E3B67" w:rsidP="00A8781F">
      <w:pPr>
        <w:rPr>
          <w:rStyle w:val="StyleStyleBold12pt"/>
        </w:rPr>
      </w:pPr>
      <w:r w:rsidRPr="00A8781F">
        <w:rPr>
          <w:rStyle w:val="StyleStyleBold12pt"/>
        </w:rPr>
        <w:t xml:space="preserve">Rangel, fellow at the Monterrey Bureau, 95 </w:t>
      </w:r>
    </w:p>
    <w:p w:rsidR="005E3B67" w:rsidRDefault="005E3B67" w:rsidP="005E3B67">
      <w:r w:rsidRPr="003559A1">
        <w:t>(Enrique Rangel, “Pressure on the Peso,” November 28</w:t>
      </w:r>
      <w:r w:rsidRPr="003559A1">
        <w:rPr>
          <w:vertAlign w:val="superscript"/>
        </w:rPr>
        <w:t>th</w:t>
      </w:r>
      <w:r w:rsidRPr="003559A1">
        <w:t>, 1995, from The Dallas Morning News, lexis)</w:t>
      </w:r>
    </w:p>
    <w:p w:rsidR="00A8781F" w:rsidRPr="003559A1" w:rsidRDefault="00A8781F" w:rsidP="005E3B67"/>
    <w:p w:rsidR="005E3B67" w:rsidRPr="003559A1" w:rsidRDefault="005E3B67" w:rsidP="005E3B67">
      <w:r w:rsidRPr="003559A1">
        <w:t xml:space="preserve">All year long, thousands of </w:t>
      </w:r>
      <w:r w:rsidRPr="003559A1">
        <w:rPr>
          <w:bCs/>
          <w:u w:val="single"/>
        </w:rPr>
        <w:t>foreign investors have nervously watched Mexico’s volatile financial markets</w:t>
      </w:r>
      <w:r w:rsidRPr="003559A1">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w:t>
      </w:r>
      <w:r w:rsidRPr="003559A1">
        <w:rPr>
          <w:bCs/>
          <w:u w:val="single"/>
        </w:rPr>
        <w:t>few people abroad ever cared about a weak peso. But now it’s different</w:t>
      </w:r>
      <w:r w:rsidRPr="003559A1">
        <w:t xml:space="preserve">, experts say. This time, </w:t>
      </w:r>
      <w:r w:rsidRPr="003559A1">
        <w:rPr>
          <w:bCs/>
          <w:u w:val="single"/>
        </w:rPr>
        <w:t>the world is keeping a close eye on Mexico’s unfolding financial crisis for one simple reason: Mexico is a major international player. If its economy were to collapse, it would drag down a few other countries and thousands of foreign investors. If recovery is prolonged, the world economy will feel the slowdown.</w:t>
      </w:r>
      <w:r w:rsidRPr="003559A1">
        <w:t xml:space="preserve"> “</w:t>
      </w:r>
      <w:r w:rsidRPr="003559A1">
        <w:rPr>
          <w:bCs/>
          <w:u w:val="single"/>
        </w:rPr>
        <w:t xml:space="preserve">It took </w:t>
      </w:r>
      <w:proofErr w:type="gramStart"/>
      <w:r w:rsidRPr="003559A1">
        <w:rPr>
          <w:bCs/>
          <w:u w:val="single"/>
        </w:rPr>
        <w:t>a peso</w:t>
      </w:r>
      <w:proofErr w:type="gramEnd"/>
      <w:r w:rsidRPr="003559A1">
        <w:rPr>
          <w:bCs/>
          <w:u w:val="single"/>
        </w:rPr>
        <w:t xml:space="preserve"> devaluation so that other countries could notice the key role that Mexico plays in today’s global economy</w:t>
      </w:r>
      <w:r w:rsidRPr="003559A1">
        <w:t xml:space="preserve">,” said economist Victor Lopez </w:t>
      </w:r>
      <w:proofErr w:type="spellStart"/>
      <w:r w:rsidRPr="003559A1">
        <w:t>Villafane</w:t>
      </w:r>
      <w:proofErr w:type="spellEnd"/>
      <w:r w:rsidRPr="003559A1">
        <w:t xml:space="preserve"> of the Monterrey Institute of Technology. “I hate to say it, </w:t>
      </w:r>
      <w:r w:rsidRPr="003559A1">
        <w:rPr>
          <w:bCs/>
          <w:u w:val="single"/>
        </w:rPr>
        <w:t>but if Mexico were to default on its debts, that would trigger an international financial collapse</w:t>
      </w:r>
      <w:r w:rsidRPr="003559A1">
        <w:t>” not seen since the Great Depression, said Dr. Lopez, who has conducted comparative studies of the Mexican economy and the economies of some Asian and Latin American countries. “</w:t>
      </w:r>
      <w:r w:rsidRPr="003559A1">
        <w:rPr>
          <w:bCs/>
          <w:u w:val="single"/>
        </w:rPr>
        <w:t>That’s why it’s in the best interests of the United States and the industrialized world to help Mexico weather its economic crisis,”</w:t>
      </w:r>
      <w:r w:rsidRPr="003559A1">
        <w:t xml:space="preserve"> he said. The crisis began last December when the Mexican government devalued the currency. Last March, after weeks of debate, </w:t>
      </w:r>
      <w:r w:rsidRPr="003559A1">
        <w:lastRenderedPageBreak/>
        <w:t xml:space="preserve">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3559A1">
        <w:rPr>
          <w:bCs/>
          <w:u w:val="single"/>
        </w:rPr>
        <w:t>No country understands better the importance of Mexico to the global economy than the United States,</w:t>
      </w:r>
      <w:r w:rsidRPr="003559A1">
        <w:t xml:space="preserve"> said Jorge Gonzalez Davila, an economist at Trinity University in San Antonio. “</w:t>
      </w:r>
      <w:r w:rsidRPr="003559A1">
        <w:rPr>
          <w:bCs/>
          <w:u w:val="single"/>
        </w:rPr>
        <w:t xml:space="preserve">Despite the rhetoric that you hear in Washington, I think that most people agree - even those who oppose any aid to Mexico - that </w:t>
      </w:r>
      <w:r w:rsidRPr="003559A1">
        <w:rPr>
          <w:b/>
          <w:bCs/>
          <w:u w:val="single"/>
        </w:rPr>
        <w:t>when Mexico sneezes, everybody catches a cold</w:t>
      </w:r>
      <w:r w:rsidRPr="003559A1">
        <w:rPr>
          <w:bCs/>
          <w:u w:val="single"/>
        </w:rPr>
        <w:t>,</w:t>
      </w:r>
      <w:r w:rsidRPr="003559A1">
        <w:t>” Mr. Gonzalez said. “</w:t>
      </w:r>
      <w:r w:rsidRPr="003559A1">
        <w:rPr>
          <w:bCs/>
          <w:u w:val="single"/>
        </w:rPr>
        <w:t>That’s why nowadays any talk of aid to Mexico or trade with Mexico gets a lot of attention,</w:t>
      </w:r>
      <w:r w:rsidRPr="003559A1">
        <w:t xml:space="preserve">” he said. Most economists, </w:t>
      </w:r>
      <w:r w:rsidRPr="003559A1">
        <w:rPr>
          <w:bCs/>
        </w:rPr>
        <w:t>analysts and business leaders on both sides of the border agree that the biggest impact abroad of a prolonged Mexican fiscal crisis may be on the U.S. econom</w:t>
      </w:r>
      <w:r w:rsidRPr="003559A1">
        <w:t>y, especially in Texas and in cities bordering Mexico.</w:t>
      </w:r>
    </w:p>
    <w:p w:rsidR="000022F2" w:rsidRDefault="000022F2" w:rsidP="005E3B67"/>
    <w:p w:rsidR="005E3B67" w:rsidRPr="00E81994" w:rsidRDefault="00981811" w:rsidP="005E3B67">
      <w:pPr>
        <w:pStyle w:val="Heading1"/>
      </w:pPr>
      <w:r>
        <w:lastRenderedPageBreak/>
        <w:t>US-Mexico interdependent</w:t>
      </w:r>
    </w:p>
    <w:p w:rsidR="005E3B67" w:rsidRPr="00C3318B" w:rsidRDefault="005E3B67" w:rsidP="005E3B67">
      <w:pPr>
        <w:pStyle w:val="Heading4"/>
        <w:rPr>
          <w:rStyle w:val="StyleStyleBold12pt"/>
          <w:b/>
          <w:bCs/>
        </w:rPr>
      </w:pPr>
      <w:r w:rsidRPr="00C3318B">
        <w:rPr>
          <w:rStyle w:val="StyleStyleBold12pt"/>
          <w:b/>
          <w:bCs/>
        </w:rPr>
        <w:t>Mexican and US economies are interdependent—collapse of manufacturing sector devastates US industries</w:t>
      </w:r>
    </w:p>
    <w:p w:rsidR="005E3B67" w:rsidRDefault="005E3B67" w:rsidP="005E3B67">
      <w:r w:rsidRPr="00AE7633">
        <w:rPr>
          <w:rStyle w:val="StyleStyleBold12pt"/>
        </w:rPr>
        <w:t>Wilson, Mexico Institute program associate at the Woodrow Wilson International Center for Scholars, 11</w:t>
      </w:r>
    </w:p>
    <w:p w:rsidR="005E3B67" w:rsidRPr="00A8781F" w:rsidRDefault="005E3B67" w:rsidP="00A8781F">
      <w:r w:rsidRPr="00A8781F">
        <w:t xml:space="preserve">(Christopher E., former Mexico Analyst for the U.S. Military,  member of the Center for North American Studies at American University, and MA in International Affairs from American University, November 11, Mexico Institute, “Working Together: Economic Ties Between the United States and Mexico,” p. 1-3, </w:t>
      </w:r>
      <w:hyperlink r:id="rId63" w:history="1">
        <w:r w:rsidRPr="00A8781F">
          <w:rPr>
            <w:rStyle w:val="Hyperlink"/>
          </w:rPr>
          <w:t>http://www.wilsoncenter.org/sites/default/files/Working%20Together%20Full%20Document.pdf</w:t>
        </w:r>
      </w:hyperlink>
      <w:r w:rsidRPr="00A8781F">
        <w:t>, Accessed 7/13/13, JC)</w:t>
      </w:r>
    </w:p>
    <w:p w:rsidR="005E3B67" w:rsidRDefault="005E3B67" w:rsidP="005E3B67"/>
    <w:p w:rsidR="005E3B67" w:rsidRPr="00AE7633" w:rsidRDefault="005E3B67" w:rsidP="005E3B67">
      <w:pPr>
        <w:rPr>
          <w:rStyle w:val="StyleBoldUnderline"/>
        </w:rPr>
      </w:pPr>
      <w:r>
        <w:t xml:space="preserve">The </w:t>
      </w:r>
      <w:r w:rsidRPr="00AE7633">
        <w:rPr>
          <w:rStyle w:val="StyleBoldUnderline"/>
        </w:rPr>
        <w:t>integration of the U</w:t>
      </w:r>
      <w:r>
        <w:t>nited</w:t>
      </w:r>
      <w:r w:rsidRPr="00AE7633">
        <w:rPr>
          <w:rStyle w:val="StyleBoldUnderline"/>
        </w:rPr>
        <w:t xml:space="preserve"> S</w:t>
      </w:r>
      <w:r w:rsidRPr="00AE7633">
        <w:t>tates</w:t>
      </w:r>
      <w:r>
        <w:t xml:space="preserve"> </w:t>
      </w:r>
      <w:r w:rsidRPr="00AE7633">
        <w:rPr>
          <w:rStyle w:val="StyleBoldUnderline"/>
        </w:rPr>
        <w:t xml:space="preserve">and Mexican economies has ¶ transformed the nature of the bilateral relationship </w:t>
      </w:r>
      <w:r w:rsidRPr="00AE7633">
        <w:t xml:space="preserve">from one of ¶ competition </w:t>
      </w:r>
      <w:r w:rsidRPr="00AE7633">
        <w:rPr>
          <w:rStyle w:val="StyleBoldUnderline"/>
        </w:rPr>
        <w:t>to partnership</w:t>
      </w:r>
      <w:r w:rsidRPr="00AE7633">
        <w:t xml:space="preserve">. </w:t>
      </w:r>
      <w:r w:rsidRPr="00AE7633">
        <w:rPr>
          <w:rStyle w:val="StyleBoldUnderline"/>
        </w:rPr>
        <w:t>U.S. jobs, competitiveness and economic growth ¶ have all benefited</w:t>
      </w:r>
      <w:r>
        <w:t xml:space="preserve"> from the nation’s relationship with Mexico. </w:t>
      </w:r>
      <w:r w:rsidRPr="00AE7633">
        <w:rPr>
          <w:rStyle w:val="StyleBoldUnderline"/>
        </w:rPr>
        <w:t>As the second ¶ largest destination for U.S. exports and third largest source of imports, 6 ¶ million U.S. jobs depend on</w:t>
      </w:r>
      <w:r>
        <w:t xml:space="preserve"> trade with </w:t>
      </w:r>
      <w:r w:rsidRPr="00AE7633">
        <w:rPr>
          <w:rStyle w:val="StyleBoldUnderline"/>
        </w:rPr>
        <w:t>Mexico.</w:t>
      </w:r>
      <w:r>
        <w:t>1</w:t>
      </w:r>
      <w:r w:rsidRPr="00AE7633">
        <w:rPr>
          <w:sz w:val="12"/>
        </w:rPr>
        <w:t>¶</w:t>
      </w:r>
      <w:r>
        <w:rPr>
          <w:sz w:val="12"/>
        </w:rPr>
        <w:t xml:space="preserve"> </w:t>
      </w:r>
      <w:r>
        <w:t xml:space="preserve">That means one in every </w:t>
      </w:r>
      <w:r w:rsidRPr="00AE7633">
        <w:rPr>
          <w:sz w:val="12"/>
        </w:rPr>
        <w:t xml:space="preserve">¶ </w:t>
      </w:r>
      <w:r>
        <w:t xml:space="preserve">twenty-four workers in the nation depend on U.S.-Mexico trade for their </w:t>
      </w:r>
      <w:r w:rsidRPr="00AE7633">
        <w:rPr>
          <w:sz w:val="12"/>
        </w:rPr>
        <w:t xml:space="preserve">¶ </w:t>
      </w:r>
      <w:r>
        <w:t>employment.2</w:t>
      </w:r>
      <w:r w:rsidRPr="00AE7633">
        <w:rPr>
          <w:sz w:val="12"/>
        </w:rPr>
        <w:t>¶</w:t>
      </w:r>
      <w:r>
        <w:rPr>
          <w:sz w:val="12"/>
        </w:rPr>
        <w:t xml:space="preserve"> </w:t>
      </w:r>
      <w:r w:rsidRPr="00AE7633">
        <w:rPr>
          <w:rStyle w:val="StyleBoldUnderline"/>
        </w:rPr>
        <w:t xml:space="preserve">Beyond the $393 billion in bilateral merchandise trade each ¶ year is another $35 billion in services </w:t>
      </w:r>
      <w:r w:rsidRPr="00AE7633">
        <w:t>trade</w:t>
      </w:r>
      <w:r w:rsidRPr="00AE7633">
        <w:rPr>
          <w:rStyle w:val="StyleBoldUnderline"/>
        </w:rPr>
        <w:t xml:space="preserve"> and </w:t>
      </w:r>
      <w:r w:rsidRPr="00AE7633">
        <w:t>an accumulated total of</w:t>
      </w:r>
      <w:r w:rsidRPr="00AE7633">
        <w:rPr>
          <w:rStyle w:val="StyleBoldUnderline"/>
        </w:rPr>
        <w:t xml:space="preserve"> $103 ¶ billion in foreign direct investment </w:t>
      </w:r>
      <w:r w:rsidRPr="00AE7633">
        <w:t>holdings.3</w:t>
      </w:r>
    </w:p>
    <w:p w:rsidR="005E3B67" w:rsidRPr="00AE7633" w:rsidRDefault="005E3B67" w:rsidP="005E3B67">
      <w:pPr>
        <w:rPr>
          <w:rStyle w:val="StyleBoldUnderline"/>
        </w:rPr>
      </w:pPr>
      <w:r>
        <w:t xml:space="preserve">As important as the intensity of U.S.-Mexico economic integration is its </w:t>
      </w:r>
      <w:r w:rsidRPr="00AE7633">
        <w:rPr>
          <w:sz w:val="12"/>
        </w:rPr>
        <w:t xml:space="preserve">¶ </w:t>
      </w:r>
      <w:r>
        <w:t xml:space="preserve">quality. Most people think of imports and exports as goods made by one </w:t>
      </w:r>
      <w:r w:rsidRPr="00AE7633">
        <w:rPr>
          <w:sz w:val="12"/>
        </w:rPr>
        <w:t xml:space="preserve">¶ </w:t>
      </w:r>
      <w:r>
        <w:t xml:space="preserve">country and then purchased by another, but </w:t>
      </w:r>
      <w:r w:rsidRPr="00AE7633">
        <w:rPr>
          <w:rStyle w:val="StyleBoldUnderline"/>
        </w:rPr>
        <w:t xml:space="preserve">for the U.S. and Mexico, </w:t>
      </w:r>
      <w:proofErr w:type="spellStart"/>
      <w:r w:rsidRPr="00AE7633">
        <w:rPr>
          <w:rStyle w:val="StyleBoldUnderline"/>
        </w:rPr>
        <w:t>crossborder</w:t>
      </w:r>
      <w:proofErr w:type="spellEnd"/>
      <w:r w:rsidRPr="00AE7633">
        <w:rPr>
          <w:rStyle w:val="StyleBoldUnderline"/>
        </w:rPr>
        <w:t xml:space="preserve"> trade often occurs in the context of production sharing. </w:t>
      </w:r>
      <w:proofErr w:type="gramStart"/>
      <w:r w:rsidRPr="00AE7633">
        <w:rPr>
          <w:rStyle w:val="StyleBoldUnderline"/>
        </w:rPr>
        <w:t>Manufacturers</w:t>
      </w:r>
      <w:proofErr w:type="gramEnd"/>
      <w:r w:rsidRPr="00AE7633">
        <w:rPr>
          <w:rStyle w:val="StyleBoldUnderline"/>
        </w:rPr>
        <w:t xml:space="preserve"> ¶ in each nation work together to create goods, and regional supply chains ¶ crisscross the U.S.-Mexico border.</w:t>
      </w:r>
      <w:r>
        <w:t xml:space="preserve"> Many imports and exports are therefore of </w:t>
      </w:r>
      <w:r w:rsidRPr="00AE7633">
        <w:rPr>
          <w:sz w:val="12"/>
        </w:rPr>
        <w:t xml:space="preserve">¶ </w:t>
      </w:r>
      <w:r>
        <w:t xml:space="preserve">a temporary nature as an item is being produced. Cars built in North America, </w:t>
      </w:r>
      <w:r w:rsidRPr="00AE7633">
        <w:rPr>
          <w:sz w:val="12"/>
        </w:rPr>
        <w:t xml:space="preserve">¶ </w:t>
      </w:r>
      <w:r>
        <w:t xml:space="preserve">for example, are said to cross the United States’ borders eight times during </w:t>
      </w:r>
      <w:r w:rsidRPr="00AE7633">
        <w:rPr>
          <w:sz w:val="12"/>
        </w:rPr>
        <w:t xml:space="preserve">¶ </w:t>
      </w:r>
      <w:r>
        <w:t xml:space="preserve">production, integrating materials and parts developed in Mexico and Canada. </w:t>
      </w:r>
      <w:r w:rsidRPr="00AE7633">
        <w:rPr>
          <w:sz w:val="12"/>
        </w:rPr>
        <w:t xml:space="preserve">¶ </w:t>
      </w:r>
      <w:r w:rsidRPr="00AE7633">
        <w:rPr>
          <w:rStyle w:val="StyleBoldUnderline"/>
        </w:rPr>
        <w:t>Several other U.S. industries, including electronics, appliances and machinery</w:t>
      </w:r>
      <w:proofErr w:type="gramStart"/>
      <w:r w:rsidRPr="00AE7633">
        <w:rPr>
          <w:rStyle w:val="StyleBoldUnderline"/>
        </w:rPr>
        <w:t>,¶</w:t>
      </w:r>
      <w:proofErr w:type="gramEnd"/>
      <w:r w:rsidRPr="00AE7633">
        <w:rPr>
          <w:rStyle w:val="StyleBoldUnderline"/>
        </w:rPr>
        <w:t xml:space="preserve"> all rely on the assistance of Mexican manufacturers</w:t>
      </w:r>
      <w:r>
        <w:t xml:space="preserve"> as well. In fact, a full 40% </w:t>
      </w:r>
      <w:r w:rsidRPr="00AE7633">
        <w:rPr>
          <w:sz w:val="12"/>
        </w:rPr>
        <w:t xml:space="preserve">¶ </w:t>
      </w:r>
      <w:r>
        <w:t xml:space="preserve">of the content of U.S. imports from Mexico was originally made in the United </w:t>
      </w:r>
      <w:r w:rsidRPr="00AE7633">
        <w:rPr>
          <w:sz w:val="12"/>
        </w:rPr>
        <w:t xml:space="preserve">¶ </w:t>
      </w:r>
      <w:r>
        <w:t xml:space="preserve">States, and it is likely that </w:t>
      </w:r>
      <w:r w:rsidRPr="00AE7633">
        <w:rPr>
          <w:rStyle w:val="StyleBoldUnderline"/>
        </w:rPr>
        <w:t>the domestic content in Mexican imports from the ¶ U</w:t>
      </w:r>
      <w:r w:rsidRPr="00AE7633">
        <w:t>nited</w:t>
      </w:r>
      <w:r w:rsidRPr="00AE7633">
        <w:rPr>
          <w:rStyle w:val="StyleBoldUnderline"/>
        </w:rPr>
        <w:t xml:space="preserve"> S</w:t>
      </w:r>
      <w:r w:rsidRPr="00AE7633">
        <w:t xml:space="preserve">tates </w:t>
      </w:r>
      <w:r w:rsidRPr="00AE7633">
        <w:rPr>
          <w:rStyle w:val="StyleBoldUnderline"/>
        </w:rPr>
        <w:t xml:space="preserve">is </w:t>
      </w:r>
      <w:r w:rsidRPr="00AE7633">
        <w:t xml:space="preserve">also </w:t>
      </w:r>
      <w:r w:rsidRPr="00AE7633">
        <w:rPr>
          <w:rStyle w:val="StyleBoldUnderline"/>
        </w:rPr>
        <w:t>very high</w:t>
      </w:r>
      <w:r>
        <w:t>.4</w:t>
      </w:r>
      <w:r w:rsidRPr="00AE7633">
        <w:rPr>
          <w:sz w:val="12"/>
        </w:rPr>
        <w:t>¶</w:t>
      </w:r>
      <w:r>
        <w:rPr>
          <w:sz w:val="12"/>
        </w:rPr>
        <w:t xml:space="preserve"> </w:t>
      </w:r>
      <w:r>
        <w:t xml:space="preserve">That means despite an </w:t>
      </w:r>
      <w:proofErr w:type="spellStart"/>
      <w:r>
        <w:t>Hecho</w:t>
      </w:r>
      <w:proofErr w:type="spellEnd"/>
      <w:r>
        <w:t xml:space="preserve"> en México or “Made </w:t>
      </w:r>
      <w:r w:rsidRPr="00AE7633">
        <w:rPr>
          <w:sz w:val="12"/>
        </w:rPr>
        <w:t xml:space="preserve">¶ </w:t>
      </w:r>
      <w:r>
        <w:t xml:space="preserve">in Mexico” label, a large portion of the money U.S. consumers spend on Mexican </w:t>
      </w:r>
      <w:r w:rsidRPr="00AE7633">
        <w:rPr>
          <w:sz w:val="12"/>
        </w:rPr>
        <w:t xml:space="preserve">¶ </w:t>
      </w:r>
      <w:r>
        <w:t xml:space="preserve">imports actually goes to U.S. companies and workers. The same cannot be said </w:t>
      </w:r>
      <w:r w:rsidRPr="00AE7633">
        <w:rPr>
          <w:sz w:val="12"/>
        </w:rPr>
        <w:t xml:space="preserve">¶ </w:t>
      </w:r>
      <w:r>
        <w:t xml:space="preserve">for Chinese imports, which have only 4% U.S. content, or for goods coming </w:t>
      </w:r>
      <w:r w:rsidRPr="00AE7633">
        <w:rPr>
          <w:sz w:val="12"/>
        </w:rPr>
        <w:t xml:space="preserve">¶ </w:t>
      </w:r>
      <w:r>
        <w:t xml:space="preserve">from any other country in the world, with the exception of Canada, where U.S. </w:t>
      </w:r>
      <w:r w:rsidRPr="00AE7633">
        <w:rPr>
          <w:sz w:val="12"/>
        </w:rPr>
        <w:t xml:space="preserve">¶ </w:t>
      </w:r>
      <w:r>
        <w:t>content is 25%.5</w:t>
      </w:r>
      <w:r w:rsidRPr="00AE7633">
        <w:rPr>
          <w:sz w:val="12"/>
        </w:rPr>
        <w:t>¶</w:t>
      </w:r>
      <w:r>
        <w:rPr>
          <w:sz w:val="12"/>
        </w:rPr>
        <w:t xml:space="preserve"> </w:t>
      </w:r>
      <w:r>
        <w:t xml:space="preserve">Taken together, goods from Mexico and Canada represent a </w:t>
      </w:r>
      <w:r w:rsidRPr="00AE7633">
        <w:rPr>
          <w:sz w:val="12"/>
        </w:rPr>
        <w:t xml:space="preserve">¶ </w:t>
      </w:r>
      <w:r>
        <w:t>full 75% of all the domestic content that returns to the U.S. as imports.6</w:t>
      </w:r>
      <w:r w:rsidRPr="00AE7633">
        <w:rPr>
          <w:sz w:val="12"/>
        </w:rPr>
        <w:t>¶</w:t>
      </w:r>
      <w:r>
        <w:rPr>
          <w:sz w:val="12"/>
        </w:rPr>
        <w:t xml:space="preserve"> </w:t>
      </w:r>
      <w:r>
        <w:t xml:space="preserve">This is </w:t>
      </w:r>
      <w:r w:rsidRPr="00AE7633">
        <w:rPr>
          <w:sz w:val="12"/>
        </w:rPr>
        <w:t xml:space="preserve">¶ </w:t>
      </w:r>
      <w:r>
        <w:t xml:space="preserve">because </w:t>
      </w:r>
      <w:r w:rsidRPr="00AE7633">
        <w:rPr>
          <w:rStyle w:val="StyleBoldUnderline"/>
        </w:rPr>
        <w:t>only Mexico</w:t>
      </w:r>
      <w:r>
        <w:t xml:space="preserve">, Canada and the Caribbean Basin </w:t>
      </w:r>
      <w:r w:rsidRPr="00AE7633">
        <w:rPr>
          <w:rStyle w:val="StyleBoldUnderline"/>
        </w:rPr>
        <w:t xml:space="preserve">have production processes </w:t>
      </w:r>
      <w:r w:rsidRPr="00AE7633">
        <w:t>¶ that are</w:t>
      </w:r>
      <w:r w:rsidRPr="00AE7633">
        <w:rPr>
          <w:rStyle w:val="StyleBoldUnderline"/>
        </w:rPr>
        <w:t xml:space="preserve"> deeply integrated with the United States.</w:t>
      </w:r>
    </w:p>
    <w:p w:rsidR="005E3B67" w:rsidRDefault="005E3B67" w:rsidP="005E3B67">
      <w:r w:rsidRPr="00AE7633">
        <w:t>The Southwest</w:t>
      </w:r>
      <w:r w:rsidRPr="00AE7633">
        <w:rPr>
          <w:rStyle w:val="StyleBoldUnderline"/>
        </w:rPr>
        <w:t xml:space="preserve"> Border states are especially integrated with Mexico</w:t>
      </w:r>
      <w:r>
        <w:t xml:space="preserve">, and the </w:t>
      </w:r>
      <w:r w:rsidRPr="00AE7633">
        <w:rPr>
          <w:sz w:val="12"/>
        </w:rPr>
        <w:t xml:space="preserve">¶ </w:t>
      </w:r>
      <w:r>
        <w:t xml:space="preserve">Mexican market accounts for a quarter to more than a third of all exports for </w:t>
      </w:r>
      <w:r w:rsidRPr="00AE7633">
        <w:rPr>
          <w:sz w:val="12"/>
        </w:rPr>
        <w:t xml:space="preserve">¶ </w:t>
      </w:r>
      <w:r>
        <w:t>Texas, New Mexico, and Arizona.7</w:t>
      </w:r>
      <w:r w:rsidRPr="00AE7633">
        <w:rPr>
          <w:sz w:val="12"/>
        </w:rPr>
        <w:t>¶</w:t>
      </w:r>
      <w:r>
        <w:rPr>
          <w:sz w:val="12"/>
        </w:rPr>
        <w:t xml:space="preserve"> </w:t>
      </w:r>
      <w:r>
        <w:t xml:space="preserve">However, states throughout the country trade </w:t>
      </w:r>
      <w:r w:rsidRPr="00AE7633">
        <w:rPr>
          <w:sz w:val="12"/>
        </w:rPr>
        <w:t xml:space="preserve">¶ </w:t>
      </w:r>
      <w:r>
        <w:t xml:space="preserve">intensely with their southern neighbor. </w:t>
      </w:r>
      <w:r w:rsidRPr="00AE7633">
        <w:rPr>
          <w:rStyle w:val="StyleBoldUnderline"/>
        </w:rPr>
        <w:t xml:space="preserve">Mexico is the top export destination ¶ for </w:t>
      </w:r>
      <w:r w:rsidRPr="00AE7633">
        <w:t xml:space="preserve">five states: </w:t>
      </w:r>
      <w:r w:rsidRPr="00AE7633">
        <w:rPr>
          <w:rStyle w:val="StyleBoldUnderline"/>
        </w:rPr>
        <w:t>California, Arizona, New Mexico, Texas and New Hampshire, ¶ and is the second most important market for another seventeen</w:t>
      </w:r>
      <w:r>
        <w:t xml:space="preserve"> states across the </w:t>
      </w:r>
      <w:r w:rsidRPr="00AE7633">
        <w:rPr>
          <w:sz w:val="12"/>
        </w:rPr>
        <w:t xml:space="preserve">¶ </w:t>
      </w:r>
      <w:r>
        <w:t xml:space="preserve">country. </w:t>
      </w:r>
      <w:r w:rsidRPr="00AE7633">
        <w:rPr>
          <w:rStyle w:val="StyleBoldUnderline"/>
        </w:rPr>
        <w:t>Several states in the U.S. heartland have particularly close economic ties ¶ to Mexico, including Nebraska, Iowa, Kansas, South Dakota, and Michigan</w:t>
      </w:r>
      <w:r>
        <w:t>.8</w:t>
      </w:r>
      <w:r w:rsidRPr="00AE7633">
        <w:rPr>
          <w:sz w:val="12"/>
        </w:rPr>
        <w:t xml:space="preserve">¶ </w:t>
      </w:r>
      <w:r>
        <w:t>In fact, the Detroit metropolitan area exports more goods to Mexico than other</w:t>
      </w:r>
      <w:r w:rsidRPr="00AE7633">
        <w:rPr>
          <w:sz w:val="12"/>
        </w:rPr>
        <w:t xml:space="preserve">¶ </w:t>
      </w:r>
      <w:r>
        <w:t xml:space="preserve">city in the United States, a sign of the importance of Mexico and Canada to </w:t>
      </w:r>
      <w:r w:rsidRPr="00AE7633">
        <w:rPr>
          <w:sz w:val="12"/>
        </w:rPr>
        <w:t xml:space="preserve">¶ </w:t>
      </w:r>
      <w:r>
        <w:t>regional motor vehicle manufacturing.9</w:t>
      </w:r>
      <w:r w:rsidRPr="00AE7633">
        <w:rPr>
          <w:sz w:val="12"/>
        </w:rPr>
        <w:t>¶</w:t>
      </w:r>
      <w:r>
        <w:rPr>
          <w:sz w:val="12"/>
        </w:rPr>
        <w:t xml:space="preserve"> </w:t>
      </w:r>
      <w:r>
        <w:t xml:space="preserve">At the end of this report, you will </w:t>
      </w:r>
      <w:r w:rsidRPr="00AE7633">
        <w:rPr>
          <w:sz w:val="12"/>
        </w:rPr>
        <w:t xml:space="preserve">¶ </w:t>
      </w:r>
      <w:r>
        <w:t xml:space="preserve">find tables and graphs that show how </w:t>
      </w:r>
      <w:r>
        <w:lastRenderedPageBreak/>
        <w:t xml:space="preserve">much each state and several metropolitan </w:t>
      </w:r>
      <w:r w:rsidRPr="00AE7633">
        <w:rPr>
          <w:sz w:val="12"/>
        </w:rPr>
        <w:t xml:space="preserve">¶ </w:t>
      </w:r>
      <w:r>
        <w:t xml:space="preserve">areas depend on trade with Mexico and roughly what this means in terms </w:t>
      </w:r>
      <w:r w:rsidRPr="00AE7633">
        <w:rPr>
          <w:sz w:val="12"/>
        </w:rPr>
        <w:t xml:space="preserve">¶ </w:t>
      </w:r>
      <w:r>
        <w:t>of job-creation.</w:t>
      </w:r>
    </w:p>
    <w:p w:rsidR="005E3B67" w:rsidRDefault="005E3B67" w:rsidP="005E3B67"/>
    <w:p w:rsidR="00A03EB4" w:rsidRDefault="00A03EB4" w:rsidP="005E3B67"/>
    <w:p w:rsidR="00A03EB4" w:rsidRDefault="00A03EB4" w:rsidP="00A03EB4">
      <w:pPr>
        <w:pStyle w:val="Heading1"/>
      </w:pPr>
    </w:p>
    <w:p w:rsidR="00A03EB4" w:rsidRDefault="00A03EB4" w:rsidP="00A03EB4">
      <w:pPr>
        <w:pStyle w:val="Heading1"/>
      </w:pPr>
      <w:r>
        <w:lastRenderedPageBreak/>
        <w:t xml:space="preserve">***a/t: </w:t>
      </w:r>
      <w:proofErr w:type="spellStart"/>
      <w:r>
        <w:t>dedev</w:t>
      </w:r>
      <w:proofErr w:type="spellEnd"/>
      <w:r>
        <w:t>***</w:t>
      </w:r>
    </w:p>
    <w:p w:rsidR="00A03EB4" w:rsidRDefault="00A03EB4" w:rsidP="00A03EB4">
      <w:pPr>
        <w:pStyle w:val="Heading1"/>
      </w:pPr>
      <w:r>
        <w:lastRenderedPageBreak/>
        <w:t>a/t: k waves</w:t>
      </w:r>
    </w:p>
    <w:p w:rsidR="00A03EB4" w:rsidRDefault="00A03EB4" w:rsidP="00A03EB4">
      <w:pPr>
        <w:pStyle w:val="Heading4"/>
      </w:pPr>
      <w:r w:rsidRPr="00FC5620">
        <w:t>No theoretical or empirical defense of K-Waves</w:t>
      </w:r>
    </w:p>
    <w:p w:rsidR="00A03EB4" w:rsidRDefault="00A03EB4" w:rsidP="00A03EB4">
      <w:pPr>
        <w:rPr>
          <w:rStyle w:val="StyleStyleBold12pt"/>
        </w:rPr>
      </w:pPr>
      <w:r>
        <w:rPr>
          <w:rStyle w:val="StyleStyleBold12pt"/>
        </w:rPr>
        <w:t>North, Austrian School economic analyst, 9</w:t>
      </w:r>
    </w:p>
    <w:p w:rsidR="00A03EB4" w:rsidRDefault="00A03EB4" w:rsidP="00A03EB4">
      <w:r>
        <w:t>[</w:t>
      </w:r>
      <w:r w:rsidRPr="00FC5620">
        <w:t xml:space="preserve">Gary North, </w:t>
      </w:r>
      <w:r>
        <w:t xml:space="preserve">6-27-09, </w:t>
      </w:r>
      <w:r w:rsidRPr="00FC5620">
        <w:t>PhD in History, edited the financial newsletter, Remnant Review,</w:t>
      </w:r>
      <w:r>
        <w:t xml:space="preserve"> </w:t>
      </w:r>
      <w:r w:rsidRPr="00FC5620">
        <w:t xml:space="preserve">“The Myth of the Kondratieff Wave,” </w:t>
      </w:r>
      <w:hyperlink r:id="rId64" w:history="1">
        <w:r w:rsidRPr="00725171">
          <w:rPr>
            <w:rStyle w:val="Hyperlink"/>
          </w:rPr>
          <w:t>http://www.lewrockwell.com/north/north725.html</w:t>
        </w:r>
      </w:hyperlink>
      <w:r>
        <w:t>, accessed 7-17-</w:t>
      </w:r>
      <w:proofErr w:type="gramStart"/>
      <w:r>
        <w:t>13  AMS</w:t>
      </w:r>
      <w:proofErr w:type="gramEnd"/>
      <w:r>
        <w:t>]</w:t>
      </w:r>
    </w:p>
    <w:p w:rsidR="00A03EB4" w:rsidRPr="00FC5620" w:rsidRDefault="00A03EB4" w:rsidP="00A03EB4"/>
    <w:p w:rsidR="00A03EB4" w:rsidRDefault="00A03EB4" w:rsidP="00A03EB4">
      <w:r w:rsidRPr="00FC5620">
        <w:rPr>
          <w:rStyle w:val="StyleBoldUnderline"/>
        </w:rPr>
        <w:t>Kondratieff had at most two and a half cycles in his two papers. That number was available for only four data series. Of the 36 data series, he could find evidence of cycles in only 11 of them.</w:t>
      </w:r>
      <w:r w:rsidRPr="00FC5620">
        <w:t xml:space="preserve"> The monetary series and the real series correlated in only 11 of 21 series, all short. </w:t>
      </w:r>
    </w:p>
    <w:p w:rsidR="00A03EB4" w:rsidRDefault="00A03EB4" w:rsidP="00A03EB4">
      <w:proofErr w:type="spellStart"/>
      <w:r w:rsidRPr="00FC5620">
        <w:t>Pugsley</w:t>
      </w:r>
      <w:proofErr w:type="spellEnd"/>
      <w:r w:rsidRPr="00FC5620">
        <w:t xml:space="preserve"> then cited extensively from an article by C. </w:t>
      </w:r>
      <w:r w:rsidRPr="00FC5620">
        <w:rPr>
          <w:rStyle w:val="StyleBoldUnderline"/>
        </w:rPr>
        <w:t xml:space="preserve">Van </w:t>
      </w:r>
      <w:proofErr w:type="spellStart"/>
      <w:r w:rsidRPr="00FC5620">
        <w:rPr>
          <w:rStyle w:val="StyleBoldUnderline"/>
        </w:rPr>
        <w:t>Ewijk</w:t>
      </w:r>
      <w:proofErr w:type="spellEnd"/>
      <w:r w:rsidRPr="00FC5620">
        <w:rPr>
          <w:rStyle w:val="StyleBoldUnderline"/>
        </w:rPr>
        <w:t xml:space="preserve"> of the University of Amsterdam (The Economist, Nov. 3, 1981). Van </w:t>
      </w:r>
      <w:proofErr w:type="spellStart"/>
      <w:r w:rsidRPr="00FC5620">
        <w:rPr>
          <w:rStyle w:val="StyleBoldUnderline"/>
        </w:rPr>
        <w:t>Ewijk</w:t>
      </w:r>
      <w:proofErr w:type="spellEnd"/>
      <w:r w:rsidRPr="00FC5620">
        <w:rPr>
          <w:rStyle w:val="StyleBoldUnderline"/>
        </w:rPr>
        <w:t xml:space="preserve"> noted that Kondratieff followed no consistent methodology in choosing the types of trend curves that he selected for different data sources. Kondratieff used various statistical techniques to smooth the curves to make them appear as long waves. "In case after case, no wave could be identified.</w:t>
      </w:r>
      <w:r w:rsidRPr="00FC5620">
        <w:t xml:space="preserve">" He used price data, but these did not correlate with the actual economic output of the four economies that he studied. </w:t>
      </w:r>
    </w:p>
    <w:p w:rsidR="00A03EB4" w:rsidRPr="00FC5620" w:rsidRDefault="00A03EB4" w:rsidP="00A03EB4">
      <w:pPr>
        <w:rPr>
          <w:rStyle w:val="StyleBoldUnderline"/>
        </w:rPr>
      </w:pPr>
      <w:r w:rsidRPr="00FC5620">
        <w:rPr>
          <w:rStyle w:val="StyleBoldUnderline"/>
        </w:rPr>
        <w:t>Then the waves that he presented were further "idealized" by whoever created the chart that has circulated ever since.</w:t>
      </w:r>
      <w:r w:rsidRPr="00FC5620">
        <w:t xml:space="preserve"> </w:t>
      </w:r>
      <w:proofErr w:type="spellStart"/>
      <w:r w:rsidRPr="00FC5620">
        <w:t>Pugsley</w:t>
      </w:r>
      <w:proofErr w:type="spellEnd"/>
      <w:r w:rsidRPr="00FC5620">
        <w:t xml:space="preserve"> noted: </w:t>
      </w:r>
      <w:r w:rsidRPr="00FC5620">
        <w:rPr>
          <w:rStyle w:val="StyleBoldUnderline"/>
        </w:rPr>
        <w:t xml:space="preserve">"The upward movement of prices from 1933 to the present has already spanned fifty years, which is supposed to be the average length of a complete cycle." </w:t>
      </w:r>
    </w:p>
    <w:p w:rsidR="00A03EB4" w:rsidRPr="00FC5620" w:rsidRDefault="00A03EB4" w:rsidP="00A03EB4">
      <w:pPr>
        <w:rPr>
          <w:rStyle w:val="StyleBoldUnderline"/>
        </w:rPr>
      </w:pPr>
      <w:r w:rsidRPr="00FC5620">
        <w:t xml:space="preserve">So far, price inflation has extended for about 75 years. Yet the deflationists are still predicting long-term, severe price deflation, and some of them invoke the Kondratieff wave to prove their assertion. </w:t>
      </w:r>
      <w:proofErr w:type="spellStart"/>
      <w:r w:rsidRPr="00FC5620">
        <w:t>Pugsley</w:t>
      </w:r>
      <w:proofErr w:type="spellEnd"/>
      <w:r w:rsidRPr="00FC5620">
        <w:t xml:space="preserve"> concluded: </w:t>
      </w:r>
      <w:r w:rsidRPr="00FC5620">
        <w:rPr>
          <w:rStyle w:val="StyleBoldUnderline"/>
        </w:rPr>
        <w:t>In not one case does the evidence corroborate the existence of the wave. Prices and output are not directly related – if anything they are inversely related.</w:t>
      </w:r>
      <w:r w:rsidRPr="00FC5620">
        <w:t xml:space="preserve"> The forty-five to sixty-year period of the wave is only partially evident in the nineteenth century, and then only in the price series. </w:t>
      </w:r>
      <w:r w:rsidRPr="00FC5620">
        <w:rPr>
          <w:rStyle w:val="StyleBoldUnderline"/>
        </w:rPr>
        <w:t xml:space="preserve">Price moves in the twentieth century do not correspond to this periodicity, as claimed by long-wave proponents. There is absolutely no statistical correlation between series of real variables such as production and consumption, and monetary series such as prices and interest rates. Production and prices of the four countries studied do not statistically correlate; thus there is no wave operating coincidentally in the industrialized countries. </w:t>
      </w:r>
    </w:p>
    <w:p w:rsidR="00A03EB4" w:rsidRPr="00FC5620" w:rsidRDefault="00A03EB4" w:rsidP="00A03EB4">
      <w:r w:rsidRPr="00FC5620">
        <w:rPr>
          <w:rStyle w:val="StyleBoldUnderline"/>
        </w:rPr>
        <w:t>In other words, Kondratieff's hypothesis is simply not supported by any evidence.</w:t>
      </w:r>
      <w:r w:rsidRPr="00FC5620">
        <w:t xml:space="preserve"> The long wave exists only in the minds of a few misguided analysts, but not in the real world. It is pure hokum. </w:t>
      </w:r>
    </w:p>
    <w:p w:rsidR="00A03EB4" w:rsidRPr="00FC5620" w:rsidRDefault="00A03EB4" w:rsidP="00A03EB4">
      <w:pPr>
        <w:pStyle w:val="Heading1"/>
      </w:pPr>
      <w:proofErr w:type="gramStart"/>
      <w:r>
        <w:lastRenderedPageBreak/>
        <w:t>warming</w:t>
      </w:r>
      <w:proofErr w:type="gramEnd"/>
      <w:r>
        <w:t xml:space="preserve"> impact</w:t>
      </w:r>
    </w:p>
    <w:p w:rsidR="00A03EB4" w:rsidRDefault="00A03EB4" w:rsidP="00A03EB4">
      <w:pPr>
        <w:pStyle w:val="Heading4"/>
      </w:pPr>
      <w:r>
        <w:t>Econ collapse doesn’t solve warming – [try or die for growth]</w:t>
      </w:r>
    </w:p>
    <w:p w:rsidR="00A03EB4" w:rsidRPr="0029553D" w:rsidRDefault="00A03EB4" w:rsidP="00A03EB4">
      <w:pPr>
        <w:rPr>
          <w:rStyle w:val="StyleStyleBold12pt"/>
        </w:rPr>
      </w:pPr>
      <w:r>
        <w:rPr>
          <w:rStyle w:val="StyleStyleBold12pt"/>
        </w:rPr>
        <w:t xml:space="preserve">Elliott, </w:t>
      </w:r>
      <w:proofErr w:type="gramStart"/>
      <w:r>
        <w:rPr>
          <w:rStyle w:val="StyleStyleBold12pt"/>
        </w:rPr>
        <w:t>The</w:t>
      </w:r>
      <w:proofErr w:type="gramEnd"/>
      <w:r>
        <w:rPr>
          <w:rStyle w:val="StyleStyleBold12pt"/>
        </w:rPr>
        <w:t xml:space="preserve"> Guardian Economics Editor, 8</w:t>
      </w:r>
    </w:p>
    <w:p w:rsidR="00A03EB4" w:rsidRDefault="00A03EB4" w:rsidP="00A03EB4">
      <w:r>
        <w:t>[Larry Elliott, 8-24-08, The Guardian, “Can a dose of recession solve climate change?</w:t>
      </w:r>
      <w:proofErr w:type="gramStart"/>
      <w:r>
        <w:t>”,</w:t>
      </w:r>
      <w:proofErr w:type="gramEnd"/>
      <w:r>
        <w:t xml:space="preserve"> </w:t>
      </w:r>
      <w:hyperlink r:id="rId65" w:history="1">
        <w:r w:rsidRPr="00725171">
          <w:rPr>
            <w:rStyle w:val="Hyperlink"/>
          </w:rPr>
          <w:t>http://www.guardian.co.uk/business/2008/aug/25/economicgrowth.globalrecession</w:t>
        </w:r>
      </w:hyperlink>
      <w:r>
        <w:t>, accessed, 7-18-3 AMS]</w:t>
      </w:r>
    </w:p>
    <w:p w:rsidR="00A8781F" w:rsidRDefault="00A8781F" w:rsidP="00A03EB4"/>
    <w:p w:rsidR="00A03EB4" w:rsidRDefault="00A03EB4" w:rsidP="00A03EB4">
      <w:r>
        <w:t xml:space="preserve">This may strike some as a strange way of looking at things. Sure, the global economy is slowing. But what's so bad about that? Is it, in fact, bad news that the world economy will no longer grow at its recent rate of 5% a year? And if the answer to that question is "no", </w:t>
      </w:r>
      <w:r w:rsidRPr="000D53CD">
        <w:rPr>
          <w:rStyle w:val="StyleBoldUnderline"/>
        </w:rPr>
        <w:t>wouldn't it be good news if this modest retrenchment was turned into a full-blown slump?</w:t>
      </w:r>
      <w:r>
        <w:t xml:space="preserve"> Indeed, why stop there? Shouldn't those who fear for the future of the planet pursue something akin to the Great Depression of the 1930s?</w:t>
      </w:r>
    </w:p>
    <w:p w:rsidR="00A03EB4" w:rsidRDefault="00A03EB4" w:rsidP="00A03EB4">
      <w:r>
        <w:t xml:space="preserve">It's an interesting thought. </w:t>
      </w:r>
      <w:r w:rsidRPr="0029553D">
        <w:rPr>
          <w:rStyle w:val="StyleBoldUnderline"/>
        </w:rPr>
        <w:t xml:space="preserve">Logically, if </w:t>
      </w:r>
      <w:r>
        <w:t xml:space="preserve">the obsession with </w:t>
      </w:r>
      <w:r w:rsidRPr="0029553D">
        <w:rPr>
          <w:rStyle w:val="StyleBoldUnderline"/>
        </w:rPr>
        <w:t>growth at all costs has increased emissions to the point where rising temperatures pose a threat to mankind's existence</w:t>
      </w:r>
      <w:r>
        <w:t xml:space="preserve"> (as many experts believe</w:t>
      </w:r>
      <w:r w:rsidRPr="0029553D">
        <w:rPr>
          <w:rStyle w:val="StyleBoldUnderline"/>
        </w:rPr>
        <w:t>) then a prolonged period of</w:t>
      </w:r>
      <w:r>
        <w:t xml:space="preserve"> slow or </w:t>
      </w:r>
      <w:r w:rsidRPr="0029553D">
        <w:rPr>
          <w:rStyle w:val="StyleBoldUnderline"/>
        </w:rPr>
        <w:t>negative growth will limit the damage to the environment.</w:t>
      </w:r>
      <w:r>
        <w:t xml:space="preserve"> At the very least, it would provide a breathing space to come up with an international agreement on how to tackle the problem.</w:t>
      </w:r>
    </w:p>
    <w:p w:rsidR="00A03EB4" w:rsidRDefault="00A03EB4" w:rsidP="00A03EB4">
      <w:r>
        <w:t xml:space="preserve">There are many reasons why </w:t>
      </w:r>
      <w:r w:rsidRPr="0029553D">
        <w:rPr>
          <w:rStyle w:val="StyleBoldUnderline"/>
        </w:rPr>
        <w:t>it is not quite as simple as that.</w:t>
      </w:r>
      <w:r>
        <w:t xml:space="preserve"> My rudimentary understanding of the science of climate change is that </w:t>
      </w:r>
      <w:r w:rsidRPr="0029553D">
        <w:rPr>
          <w:rStyle w:val="StyleBoldUnderline"/>
        </w:rPr>
        <w:t>concentrations of greenhouse gases have been building up over many decades</w:t>
      </w:r>
      <w:r>
        <w:t xml:space="preserve">, and </w:t>
      </w:r>
      <w:r w:rsidRPr="0029553D">
        <w:rPr>
          <w:rStyle w:val="StyleBoldUnderline"/>
        </w:rPr>
        <w:t>you can't simply turn them off like a tap.</w:t>
      </w:r>
      <w:r>
        <w:t xml:space="preserve"> </w:t>
      </w:r>
      <w:r w:rsidRPr="0029553D">
        <w:rPr>
          <w:rStyle w:val="StyleBoldUnderline"/>
        </w:rPr>
        <w:t>Even a</w:t>
      </w:r>
      <w:r>
        <w:t xml:space="preserve"> three- or four-year </w:t>
      </w:r>
      <w:r w:rsidRPr="0029553D">
        <w:rPr>
          <w:rStyle w:val="StyleBoldUnderline"/>
        </w:rPr>
        <w:t>1930s-style global slump would have little or no impact,</w:t>
      </w:r>
      <w:r>
        <w:t xml:space="preserve"> particularly if it was followed by a period of vigorous catch-up growth</w:t>
      </w:r>
      <w:r w:rsidRPr="0029553D">
        <w:rPr>
          <w:rStyle w:val="StyleBoldUnderline"/>
        </w:rPr>
        <w:t>. On a chart showing growth</w:t>
      </w:r>
      <w:r>
        <w:t xml:space="preserve"> </w:t>
      </w:r>
      <w:r w:rsidRPr="0029553D">
        <w:rPr>
          <w:rStyle w:val="StyleBoldUnderline"/>
        </w:rPr>
        <w:t>since the</w:t>
      </w:r>
      <w:r>
        <w:t xml:space="preserve"> dawn of the </w:t>
      </w:r>
      <w:r w:rsidRPr="0029553D">
        <w:rPr>
          <w:rStyle w:val="StyleBoldUnderline"/>
        </w:rPr>
        <w:t>industrial age</w:t>
      </w:r>
      <w:r>
        <w:t xml:space="preserve"> 250 years ago, </w:t>
      </w:r>
      <w:r w:rsidRPr="0029553D">
        <w:rPr>
          <w:rStyle w:val="StyleBoldUnderline"/>
        </w:rPr>
        <w:t>the Great Depression is a blip</w:t>
      </w:r>
      <w:r>
        <w:t>. Similarly, Britain's trade deficit always comes down in recessions because imports go down, but then widens again once the economy returns to its trend rate of growth.</w:t>
      </w:r>
    </w:p>
    <w:p w:rsidR="00A03EB4" w:rsidRDefault="00A03EB4" w:rsidP="00A03EB4">
      <w:r w:rsidRPr="0029553D">
        <w:rPr>
          <w:rStyle w:val="StyleBoldUnderline"/>
        </w:rPr>
        <w:t xml:space="preserve">Politically, recessions are not helpful to the cause of environmentalism. Climate change is replaced by concerns about unemployment </w:t>
      </w:r>
      <w:r>
        <w:t>and stimulating growth. To be fair, politicians respond to what they hear from voters: Gordon Brown's survival as prime minister depends on how well his package of economic measures is received, not on what he does or doesn't do to limit greenhouse gases.</w:t>
      </w:r>
    </w:p>
    <w:p w:rsidR="00A03EB4" w:rsidRPr="0029553D" w:rsidRDefault="00A03EB4" w:rsidP="00A03EB4">
      <w:pPr>
        <w:rPr>
          <w:rStyle w:val="StyleBoldUnderline"/>
        </w:rPr>
      </w:pPr>
      <w:r>
        <w:t xml:space="preserve">Looking back, </w:t>
      </w:r>
      <w:r w:rsidRPr="0029553D">
        <w:rPr>
          <w:rStyle w:val="StyleBoldUnderline"/>
        </w:rPr>
        <w:t>it is clear that every advance in the green movement has coincided with period of strong growth</w:t>
      </w:r>
      <w:r>
        <w:t xml:space="preserve"> - the early 1970s, the late 1980s and the first half of the current decade. </w:t>
      </w:r>
      <w:r w:rsidRPr="0029553D">
        <w:rPr>
          <w:rStyle w:val="StyleBoldUnderline"/>
        </w:rPr>
        <w:t>It was tough enough to get world leaders to make tackling climate change a priority when the world economy was experiencing its longest period of sustained growth: it will be mightily</w:t>
      </w:r>
      <w:r>
        <w:t xml:space="preserve"> </w:t>
      </w:r>
      <w:r w:rsidRPr="0029553D">
        <w:rPr>
          <w:rStyle w:val="StyleBoldUnderline"/>
        </w:rPr>
        <w:t>difficult to persuade them to take measures that might</w:t>
      </w:r>
      <w:r>
        <w:t xml:space="preserve"> have a </w:t>
      </w:r>
      <w:r w:rsidRPr="0029553D">
        <w:rPr>
          <w:rStyle w:val="StyleBoldUnderline"/>
        </w:rPr>
        <w:t>dampen growth while the dole queues are lengthening.</w:t>
      </w:r>
    </w:p>
    <w:p w:rsidR="00A03EB4" w:rsidRPr="0029553D" w:rsidRDefault="00A03EB4" w:rsidP="00A03EB4">
      <w:pPr>
        <w:rPr>
          <w:rStyle w:val="StyleBoldUnderline"/>
        </w:rPr>
      </w:pPr>
      <w:r w:rsidRPr="0029553D">
        <w:rPr>
          <w:rStyle w:val="StyleBoldUnderline"/>
        </w:rPr>
        <w:t>Those most likely to suffer are workers</w:t>
      </w:r>
      <w:r>
        <w:t xml:space="preserve"> in the most marginal jobs and pensioners who will have to pay perhaps </w:t>
      </w:r>
      <w:r w:rsidRPr="0029553D">
        <w:rPr>
          <w:rStyle w:val="StyleBoldUnderline"/>
        </w:rPr>
        <w:t>20% of their income on energy bills.</w:t>
      </w:r>
    </w:p>
    <w:p w:rsidR="00A03EB4" w:rsidRDefault="00A03EB4" w:rsidP="00A03EB4">
      <w:r>
        <w:t xml:space="preserve">Hence, </w:t>
      </w:r>
      <w:r w:rsidRPr="0029553D">
        <w:rPr>
          <w:rStyle w:val="StyleBoldUnderline"/>
        </w:rPr>
        <w:t xml:space="preserve">recession does not offer even a temporary solution to the problem of climate change </w:t>
      </w:r>
      <w:r>
        <w:t xml:space="preserve">and </w:t>
      </w:r>
      <w:r w:rsidRPr="0029553D">
        <w:rPr>
          <w:rStyle w:val="StyleBoldUnderline"/>
        </w:rPr>
        <w:t>it is a fantasy to imagine that it does</w:t>
      </w:r>
      <w:r>
        <w:t xml:space="preserve">. The real issue is whether it is possible to challenge the "growth-at-any-cost model" and come up with an alternative that is environmentally benign, economically robust and politically feasible. Hitting all three buttons is mightily difficult but </w:t>
      </w:r>
      <w:r w:rsidRPr="0029553D">
        <w:rPr>
          <w:rStyle w:val="StyleBoldUnderline"/>
        </w:rPr>
        <w:t xml:space="preserve">attempting </w:t>
      </w:r>
      <w:r>
        <w:t xml:space="preserve">to do so </w:t>
      </w:r>
      <w:r w:rsidRPr="0029553D">
        <w:rPr>
          <w:rStyle w:val="StyleBoldUnderline"/>
        </w:rPr>
        <w:t>is</w:t>
      </w:r>
      <w:r>
        <w:t xml:space="preserve"> a heck of a lot </w:t>
      </w:r>
      <w:r w:rsidRPr="0029553D">
        <w:rPr>
          <w:rStyle w:val="StyleBoldUnderline"/>
        </w:rPr>
        <w:t>more constructive than waiting for industrial capitalism to collapse</w:t>
      </w:r>
      <w:r>
        <w:t xml:space="preserve"> under the weight of its own contradictions.</w:t>
      </w:r>
    </w:p>
    <w:p w:rsidR="00A03EB4" w:rsidRDefault="00A03EB4" w:rsidP="00A03EB4">
      <w:pPr>
        <w:pStyle w:val="Heading1"/>
      </w:pPr>
      <w:r>
        <w:lastRenderedPageBreak/>
        <w:t xml:space="preserve">  1ar – growth solves</w:t>
      </w:r>
    </w:p>
    <w:p w:rsidR="00A03EB4" w:rsidRPr="007B3065" w:rsidRDefault="00A03EB4" w:rsidP="00A03EB4"/>
    <w:p w:rsidR="00A03EB4" w:rsidRPr="00D05918" w:rsidRDefault="00A03EB4" w:rsidP="00A03EB4">
      <w:pPr>
        <w:pStyle w:val="Heading4"/>
      </w:pPr>
      <w:r w:rsidRPr="00D05918">
        <w:t>Growth leads to carbon sequestration</w:t>
      </w:r>
    </w:p>
    <w:p w:rsidR="00A03EB4" w:rsidRPr="00D05918" w:rsidRDefault="00A03EB4" w:rsidP="00A03EB4">
      <w:pPr>
        <w:rPr>
          <w:rStyle w:val="StyleStyleBold12pt"/>
        </w:rPr>
      </w:pPr>
      <w:r w:rsidRPr="00D05918">
        <w:rPr>
          <w:rStyle w:val="StyleStyleBold12pt"/>
        </w:rPr>
        <w:t>Anderson, Executive Director of the Political Economy Research Center, 4</w:t>
      </w:r>
    </w:p>
    <w:p w:rsidR="00A03EB4" w:rsidRDefault="00A03EB4" w:rsidP="00A03EB4">
      <w:r>
        <w:t xml:space="preserve">[Terry Anderson, 4-24-04, “Why Economic Growth is Good for the Environment”, </w:t>
      </w:r>
      <w:hyperlink r:id="rId66" w:history="1">
        <w:r w:rsidRPr="00725171">
          <w:rPr>
            <w:rStyle w:val="Hyperlink"/>
          </w:rPr>
          <w:t>http://www.perc.org/articles/article446.php</w:t>
        </w:r>
      </w:hyperlink>
      <w:r>
        <w:t xml:space="preserve">, accessed, 7-18-13 AMS] </w:t>
      </w:r>
    </w:p>
    <w:p w:rsidR="00A03EB4" w:rsidRDefault="00A03EB4" w:rsidP="00A03EB4"/>
    <w:p w:rsidR="00A03EB4" w:rsidRDefault="00A03EB4" w:rsidP="00A03EB4">
      <w:pPr>
        <w:rPr>
          <w:rStyle w:val="StyleBoldUnderline"/>
        </w:rPr>
      </w:pPr>
      <w:r w:rsidRPr="00D05918">
        <w:t xml:space="preserve">Hansen's essay concludes on an optimistic note, saying "the main elements [new technologies] required to halt climate change have come into being with remarkable rapidity." This statement would not have surprised economist Julian Simon. He saw the "ultimate resource" to be the human mind and believed it to be best motivated by market forces. Because of a combination of market forces and technological innovations, we are not running out of natural resources. As a resource becomes more scarce, prices increase, thus encouraging development of cheaper alternatives and technological innovations. Just as fossil fuel replaced scarce whale oil, its use will be reduced by new technology and alternative fuel sources. Market forces also cause economic growth, which in turn leads to environmental improvements. Put simply, poor people are willing to sacrifice clean water and air, healthy forests, and wildlife habitat for economic growth. But as their incomes rise above subsistence, "economic growth helps to undo the damage done in earlier years," says economist Bruce </w:t>
      </w:r>
      <w:proofErr w:type="spellStart"/>
      <w:r w:rsidRPr="00D05918">
        <w:t>Yandle</w:t>
      </w:r>
      <w:proofErr w:type="spellEnd"/>
      <w:r w:rsidRPr="00D05918">
        <w:t xml:space="preserve">. "If economic growth is good for the environment, policies that stimulate growth ought to be good for the environment." The link between greenhouse gas emissions and economic prosperity is no different. Using data from the United States, Professor Robert McCormick finds that </w:t>
      </w:r>
      <w:r w:rsidRPr="00D05918">
        <w:rPr>
          <w:rStyle w:val="StyleBoldUnderline"/>
        </w:rPr>
        <w:t>"higher GDP reduces total net [greenhouse gas] emissions."</w:t>
      </w:r>
      <w:r w:rsidRPr="00D05918">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w:t>
      </w:r>
      <w:r w:rsidRPr="00D05918">
        <w:rPr>
          <w:rStyle w:val="StyleBoldUnderline"/>
        </w:rPr>
        <w:t>economic growth in the United States has increased carbon sequestration in many ways</w:t>
      </w:r>
      <w:r w:rsidRPr="00D05918">
        <w:t xml:space="preserve">, </w:t>
      </w:r>
      <w:r w:rsidRPr="00D05918">
        <w:rPr>
          <w:rStyle w:val="StyleBoldUnderline"/>
        </w:rPr>
        <w:t>including improved methods of storing waste, increased forest coverage, and greater agricultural productivity</w:t>
      </w:r>
      <w:r w:rsidRPr="00D05918">
        <w:t xml:space="preserve"> that reduces the acreage of cultivated land. Because </w:t>
      </w:r>
      <w:r w:rsidRPr="00D05918">
        <w:rPr>
          <w:rStyle w:val="StyleBoldUnderline"/>
        </w:rPr>
        <w:t>rich economies sequester more carbon than poor ones,</w:t>
      </w:r>
      <w:r w:rsidRPr="00D05918">
        <w:t xml:space="preserve"> stored carbon must be subtracted from emissions to determine an economy's net addition to greenhouse gas emissions. McCormick's data show </w:t>
      </w:r>
      <w:r w:rsidRPr="00D05918">
        <w:rPr>
          <w:rStyle w:val="StyleBoldUnderline"/>
        </w:rPr>
        <w:t>that "rich countries take more carbon out of the air than poorer ones"</w:t>
      </w:r>
      <w:r w:rsidRPr="00D05918">
        <w:t xml:space="preserve"> and that "</w:t>
      </w:r>
      <w:r w:rsidRPr="00D05918">
        <w:rPr>
          <w:rStyle w:val="StyleBoldUnderline"/>
        </w:rPr>
        <w:t>the growth rate of net carbon emission per person will soon be negative in the U</w:t>
      </w:r>
      <w:r w:rsidRPr="00D05918">
        <w:t xml:space="preserve">nited </w:t>
      </w:r>
      <w:r w:rsidRPr="00D05918">
        <w:rPr>
          <w:rStyle w:val="StyleBoldUnderline"/>
        </w:rPr>
        <w:t>S</w:t>
      </w:r>
      <w:r w:rsidRPr="00D05918">
        <w:t>tates." Put differently—</w:t>
      </w:r>
      <w:r w:rsidRPr="00D05918">
        <w:rPr>
          <w:rStyle w:val="StyleBoldUnderline"/>
        </w:rPr>
        <w:t>richer may well be cooler.</w:t>
      </w:r>
      <w:r w:rsidRPr="00D05918">
        <w:t xml:space="preserve"> Global-warming policy analysts agree that greenhouse gas regulations such as those proposed at Kyoto would have negative impacts on the economy. Therefore, as McCormick warns, </w:t>
      </w:r>
      <w:r w:rsidRPr="00D05918">
        <w:rPr>
          <w:rStyle w:val="StyleBoldUnderline"/>
        </w:rPr>
        <w:t>we should</w:t>
      </w:r>
      <w:r w:rsidRPr="00D05918">
        <w:t xml:space="preserve"> take great care </w:t>
      </w:r>
      <w:proofErr w:type="gramStart"/>
      <w:r w:rsidRPr="00D05918">
        <w:t>that regulations</w:t>
      </w:r>
      <w:proofErr w:type="gramEnd"/>
      <w:r w:rsidRPr="00D05918">
        <w:t xml:space="preserve"> in the name of global warming </w:t>
      </w:r>
      <w:r w:rsidRPr="00D05918">
        <w:rPr>
          <w:rStyle w:val="StyleBoldUnderline"/>
        </w:rPr>
        <w:t xml:space="preserve">"not kill the goose that lays the golden eggs." </w:t>
      </w:r>
    </w:p>
    <w:p w:rsidR="00A03EB4" w:rsidRDefault="00A03EB4" w:rsidP="00A03EB4"/>
    <w:p w:rsidR="00A03EB4" w:rsidRDefault="00A03EB4" w:rsidP="00A03EB4">
      <w:pPr>
        <w:pStyle w:val="Heading4"/>
      </w:pPr>
      <w:r>
        <w:t>CCS solves warming</w:t>
      </w:r>
    </w:p>
    <w:p w:rsidR="00A03EB4" w:rsidRDefault="00A03EB4" w:rsidP="00A03EB4">
      <w:r w:rsidRPr="007B3065">
        <w:rPr>
          <w:rStyle w:val="StyleStyleBold12pt"/>
        </w:rPr>
        <w:t>Science Daily 7</w:t>
      </w:r>
      <w:r>
        <w:t xml:space="preserve"> </w:t>
      </w:r>
    </w:p>
    <w:p w:rsidR="00A03EB4" w:rsidRDefault="00A03EB4" w:rsidP="00A03EB4">
      <w:r>
        <w:t xml:space="preserve">[6-11-07, “Carbon Capture </w:t>
      </w:r>
      <w:proofErr w:type="gramStart"/>
      <w:r>
        <w:t>And Storage To</w:t>
      </w:r>
      <w:proofErr w:type="gramEnd"/>
      <w:r>
        <w:t xml:space="preserve"> Combat Global Warming Examined,” </w:t>
      </w:r>
      <w:hyperlink r:id="rId67" w:history="1">
        <w:r w:rsidRPr="00725171">
          <w:rPr>
            <w:rStyle w:val="Hyperlink"/>
          </w:rPr>
          <w:t>http://www.sciencedaily.com/releases/2007/06/070611153957.htm</w:t>
        </w:r>
      </w:hyperlink>
      <w:r>
        <w:t xml:space="preserve">, accessed, 7-19-13 AMS] </w:t>
      </w:r>
    </w:p>
    <w:p w:rsidR="00A8781F" w:rsidRPr="007B3065" w:rsidRDefault="00A8781F" w:rsidP="00A03EB4"/>
    <w:p w:rsidR="00A03EB4" w:rsidRPr="00D05918" w:rsidRDefault="00A03EB4" w:rsidP="00A03EB4">
      <w:r w:rsidRPr="00D05918">
        <w:t xml:space="preserve">Carbon capture and storage, also called </w:t>
      </w:r>
      <w:r w:rsidRPr="00D05918">
        <w:rPr>
          <w:rStyle w:val="StyleBoldUnderline"/>
        </w:rPr>
        <w:t>carbon sequestration, traps carbon dioxide</w:t>
      </w:r>
      <w:r w:rsidRPr="00D05918">
        <w:t xml:space="preserve"> after it is produced and injects it underground. </w:t>
      </w:r>
      <w:r w:rsidRPr="00D05918">
        <w:rPr>
          <w:rStyle w:val="StyleBoldUnderline"/>
        </w:rPr>
        <w:t>The gas never enters the atmosphere.</w:t>
      </w:r>
      <w:r w:rsidRPr="00D05918">
        <w:t xml:space="preserve"> The practice could transform heavy carbon </w:t>
      </w:r>
      <w:proofErr w:type="spellStart"/>
      <w:r w:rsidRPr="00D05918">
        <w:t>spewers</w:t>
      </w:r>
      <w:proofErr w:type="spellEnd"/>
      <w:r w:rsidRPr="00D05918">
        <w:t>, such as coal power plants, into relatively clean machines with regard to global warming.</w:t>
      </w:r>
    </w:p>
    <w:p w:rsidR="00A03EB4" w:rsidRPr="00D05918" w:rsidRDefault="00A03EB4" w:rsidP="00A03EB4">
      <w:r w:rsidRPr="00D05918">
        <w:lastRenderedPageBreak/>
        <w:t xml:space="preserve">''The notion is that the sooner we wean ourselves off fossil fuels, the sooner we'll be able to tackle the climate problem,'' said Sally Benson, executive director of the Global Climate and Energy Project (GCEP) and professor of energy resources engineering. ''But </w:t>
      </w:r>
      <w:r w:rsidRPr="00D05918">
        <w:rPr>
          <w:rStyle w:val="StyleBoldUnderline"/>
        </w:rPr>
        <w:t>the idea that we can take fossil fuels out of the mix</w:t>
      </w:r>
      <w:r w:rsidRPr="00D05918">
        <w:t xml:space="preserve"> very quickly </w:t>
      </w:r>
      <w:r w:rsidRPr="00D05918">
        <w:rPr>
          <w:rStyle w:val="StyleBoldUnderline"/>
        </w:rPr>
        <w:t>is unrealistic. We're reliant on fossil fuels,</w:t>
      </w:r>
      <w:r w:rsidRPr="00D05918">
        <w:t xml:space="preserve"> and a good pathway is to find ways to use them that don't create a problem for the climate.''</w:t>
      </w:r>
    </w:p>
    <w:p w:rsidR="00A03EB4" w:rsidRPr="00D05918" w:rsidRDefault="00A03EB4" w:rsidP="00A03EB4">
      <w:r w:rsidRPr="00D05918">
        <w:rPr>
          <w:rStyle w:val="StyleBoldUnderline"/>
        </w:rPr>
        <w:t>Carbon capture has the potential to reduce</w:t>
      </w:r>
      <w:r w:rsidRPr="00D05918">
        <w:t xml:space="preserve"> more than </w:t>
      </w:r>
      <w:r w:rsidRPr="00D05918">
        <w:rPr>
          <w:rStyle w:val="StyleBoldUnderline"/>
        </w:rPr>
        <w:t>90 percent of</w:t>
      </w:r>
      <w:r w:rsidRPr="00D05918">
        <w:t xml:space="preserve"> an individual plant's carbon </w:t>
      </w:r>
      <w:r w:rsidRPr="00D05918">
        <w:rPr>
          <w:rStyle w:val="StyleBoldUnderline"/>
        </w:rPr>
        <w:t>emissions,</w:t>
      </w:r>
      <w:r w:rsidRPr="00D05918">
        <w:t xml:space="preserve"> said Lynn Orr, director of GCEP and professor of energy resources engineering. Stationary facilities that burn fossil fuels-such as power plants or cement factories-would be candidates for the technology, he said.</w:t>
      </w:r>
    </w:p>
    <w:p w:rsidR="00A03EB4" w:rsidRPr="00D05918" w:rsidRDefault="00A03EB4" w:rsidP="00A03EB4">
      <w:r w:rsidRPr="00D05918">
        <w:t xml:space="preserve">Capturing carbon dioxide from small, mobile sources, such as cars, would be more difficult, Orr said. But with power plants comprising 40 percent of the world's fossil fuel-derived carbon emissions, he added, </w:t>
      </w:r>
      <w:r w:rsidRPr="007B3065">
        <w:rPr>
          <w:rStyle w:val="StyleBoldUnderline"/>
        </w:rPr>
        <w:t>the potential for reductions is significant</w:t>
      </w:r>
      <w:r w:rsidRPr="00D05918">
        <w:t>.</w:t>
      </w:r>
    </w:p>
    <w:p w:rsidR="00A03EB4" w:rsidRPr="00D05918" w:rsidRDefault="00A03EB4" w:rsidP="00A03EB4">
      <w:r w:rsidRPr="00D05918">
        <w:t>Not only can a lot of carbon dioxide be captured, but the Earth's capacity to store it is also vast, he added.</w:t>
      </w:r>
    </w:p>
    <w:p w:rsidR="00A03EB4" w:rsidRPr="00605D1E" w:rsidRDefault="00A03EB4" w:rsidP="00A03EB4"/>
    <w:p w:rsidR="00A03EB4" w:rsidRDefault="00A03EB4" w:rsidP="00A03EB4">
      <w:pPr>
        <w:pStyle w:val="Heading1"/>
      </w:pPr>
      <w:r>
        <w:lastRenderedPageBreak/>
        <w:t xml:space="preserve">  1ar – a/t: export pollution</w:t>
      </w:r>
    </w:p>
    <w:p w:rsidR="00A03EB4" w:rsidRDefault="00A03EB4" w:rsidP="00A03EB4"/>
    <w:p w:rsidR="00A03EB4" w:rsidRDefault="00A03EB4" w:rsidP="00A03EB4">
      <w:pPr>
        <w:pStyle w:val="Heading4"/>
      </w:pPr>
      <w:r>
        <w:t>Tech diffusion solves</w:t>
      </w:r>
    </w:p>
    <w:p w:rsidR="00A03EB4" w:rsidRPr="00CA2E08" w:rsidRDefault="00A03EB4" w:rsidP="00A03EB4">
      <w:pPr>
        <w:rPr>
          <w:rStyle w:val="StyleStyleBold12pt"/>
        </w:rPr>
      </w:pPr>
      <w:proofErr w:type="spellStart"/>
      <w:r>
        <w:rPr>
          <w:rStyle w:val="StyleStyleBold12pt"/>
        </w:rPr>
        <w:t>Garsous</w:t>
      </w:r>
      <w:proofErr w:type="spellEnd"/>
      <w:r w:rsidR="00A8781F">
        <w:rPr>
          <w:rStyle w:val="StyleStyleBold12pt"/>
        </w:rPr>
        <w:t>, European Center for Advanced Research in Economics and Statistics,</w:t>
      </w:r>
      <w:r>
        <w:rPr>
          <w:rStyle w:val="StyleStyleBold12pt"/>
        </w:rPr>
        <w:t xml:space="preserve"> 11</w:t>
      </w:r>
      <w:r w:rsidRPr="00CA2E08">
        <w:rPr>
          <w:rStyle w:val="StyleStyleBold12pt"/>
        </w:rPr>
        <w:t xml:space="preserve"> </w:t>
      </w:r>
    </w:p>
    <w:p w:rsidR="00A03EB4" w:rsidRPr="00A8781F" w:rsidRDefault="00A03EB4" w:rsidP="00A8781F">
      <w:r w:rsidRPr="00A8781F">
        <w:t>[</w:t>
      </w:r>
      <w:proofErr w:type="spellStart"/>
      <w:r w:rsidRPr="00A8781F">
        <w:t>Gregoire</w:t>
      </w:r>
      <w:proofErr w:type="spellEnd"/>
      <w:r w:rsidRPr="00A8781F">
        <w:t xml:space="preserve"> </w:t>
      </w:r>
      <w:proofErr w:type="spellStart"/>
      <w:r w:rsidRPr="00A8781F">
        <w:t>Garsous</w:t>
      </w:r>
      <w:proofErr w:type="spellEnd"/>
      <w:r w:rsidRPr="00A8781F">
        <w:t xml:space="preserve">, September 2011, European Center for Advanced Research in Economics and Statistics (ECARES) “The Technology Diffusion and the Green Growth,” </w:t>
      </w:r>
      <w:hyperlink r:id="rId68" w:history="1">
        <w:r w:rsidRPr="00A8781F">
          <w:rPr>
            <w:rStyle w:val="Hyperlink"/>
          </w:rPr>
          <w:t>http://www.epip.eu/conferences/epip06/papers/Parallel%20Session%20Papers/GARSOUS%20Gregoire.pdf</w:t>
        </w:r>
      </w:hyperlink>
      <w:r w:rsidRPr="00A8781F">
        <w:t>, accessed 7-19-13 AMS]</w:t>
      </w:r>
    </w:p>
    <w:p w:rsidR="00A8781F" w:rsidRDefault="00A8781F" w:rsidP="00A03EB4"/>
    <w:p w:rsidR="00A03EB4" w:rsidRDefault="00A03EB4" w:rsidP="00A03EB4">
      <w:proofErr w:type="spellStart"/>
      <w:r>
        <w:t>Acemoglu</w:t>
      </w:r>
      <w:proofErr w:type="spellEnd"/>
      <w:r>
        <w:t xml:space="preserve"> et al. (2010) conclude that a subsidy for research in the clean sector should be</w:t>
      </w:r>
      <w:r w:rsidR="00A01FB2">
        <w:t xml:space="preserve"> </w:t>
      </w:r>
      <w:r>
        <w:t>introduced to redirect technical change and to close the productivity gap between the dirty and</w:t>
      </w:r>
      <w:r w:rsidR="00A01FB2">
        <w:t xml:space="preserve"> </w:t>
      </w:r>
      <w:r>
        <w:t>the clean sector. Nonetheless, their model is a one-country framework and nothing is said about</w:t>
      </w:r>
      <w:r w:rsidR="00A01FB2">
        <w:t xml:space="preserve"> </w:t>
      </w:r>
      <w:r>
        <w:t xml:space="preserve">industrial policy in a multi-country framework. </w:t>
      </w:r>
      <w:proofErr w:type="spellStart"/>
      <w:r>
        <w:t>Aghion</w:t>
      </w:r>
      <w:proofErr w:type="spellEnd"/>
      <w:r>
        <w:t xml:space="preserve"> et al. (2009a) suggests that </w:t>
      </w:r>
      <w:r w:rsidRPr="00CA2E08">
        <w:rPr>
          <w:rStyle w:val="StyleBoldUnderline"/>
        </w:rPr>
        <w:t>green technologies will spread across countries from developed towards developing economies</w:t>
      </w:r>
      <w:r>
        <w:t xml:space="preserve">. As a result, developed economies should act as leaders and </w:t>
      </w:r>
      <w:r w:rsidRPr="00CA2E08">
        <w:rPr>
          <w:rStyle w:val="StyleBoldUnderline"/>
        </w:rPr>
        <w:t>unila</w:t>
      </w:r>
      <w:r>
        <w:rPr>
          <w:rStyle w:val="StyleBoldUnderline"/>
        </w:rPr>
        <w:t>teral intervention should be suff</w:t>
      </w:r>
      <w:r w:rsidRPr="00CA2E08">
        <w:rPr>
          <w:rStyle w:val="StyleBoldUnderline"/>
        </w:rPr>
        <w:t>icient to avoid an environmental disaster</w:t>
      </w:r>
      <w:r>
        <w:t xml:space="preserve">. However, no solid analytical framework has so far been set up to validate such a statement. The purpose of the present paper is </w:t>
      </w:r>
      <w:proofErr w:type="gramStart"/>
      <w:r>
        <w:t xml:space="preserve">to  </w:t>
      </w:r>
      <w:proofErr w:type="spellStart"/>
      <w:r>
        <w:t>ll</w:t>
      </w:r>
      <w:proofErr w:type="spellEnd"/>
      <w:proofErr w:type="gramEnd"/>
      <w:r>
        <w:t xml:space="preserve"> this void.</w:t>
      </w:r>
    </w:p>
    <w:p w:rsidR="00A03EB4" w:rsidRPr="00CA2E08" w:rsidRDefault="00A03EB4" w:rsidP="00A03EB4">
      <w:pPr>
        <w:rPr>
          <w:b/>
          <w:bCs/>
          <w:u w:val="single"/>
        </w:rPr>
      </w:pPr>
      <w:r>
        <w:t xml:space="preserve">In a world where developed and developing countries interact, </w:t>
      </w:r>
      <w:r w:rsidRPr="00CA2E08">
        <w:rPr>
          <w:rStyle w:val="StyleBoldUnderline"/>
        </w:rPr>
        <w:t xml:space="preserve">technology </w:t>
      </w:r>
      <w:proofErr w:type="spellStart"/>
      <w:r w:rsidRPr="00CA2E08">
        <w:rPr>
          <w:rStyle w:val="StyleBoldUnderline"/>
        </w:rPr>
        <w:t>diusion</w:t>
      </w:r>
      <w:proofErr w:type="spellEnd"/>
      <w:r w:rsidRPr="00CA2E08">
        <w:rPr>
          <w:rStyle w:val="StyleBoldUnderline"/>
        </w:rPr>
        <w:t xml:space="preserve"> mechanisms</w:t>
      </w:r>
      <w:r w:rsidR="00A01FB2">
        <w:rPr>
          <w:rStyle w:val="StyleBoldUnderline"/>
        </w:rPr>
        <w:t xml:space="preserve"> </w:t>
      </w:r>
      <w:r w:rsidRPr="00CA2E08">
        <w:rPr>
          <w:rStyle w:val="StyleBoldUnderline"/>
        </w:rPr>
        <w:t>among countries will play a fundamental role for climate change mitigation.</w:t>
      </w:r>
      <w:r>
        <w:t xml:space="preserve"> One can</w:t>
      </w:r>
      <w:r w:rsidR="00A01FB2">
        <w:t xml:space="preserve"> </w:t>
      </w:r>
      <w:r>
        <w:t xml:space="preserve">think that </w:t>
      </w:r>
      <w:r w:rsidRPr="00CA2E08">
        <w:rPr>
          <w:rStyle w:val="StyleBoldUnderline"/>
        </w:rPr>
        <w:t>two types of technology are available</w:t>
      </w:r>
      <w:r>
        <w:t xml:space="preserve">. </w:t>
      </w:r>
      <w:proofErr w:type="gramStart"/>
      <w:r>
        <w:t xml:space="preserve">First, a </w:t>
      </w:r>
      <w:r w:rsidRPr="00CA2E08">
        <w:rPr>
          <w:rStyle w:val="StyleBoldUnderline"/>
        </w:rPr>
        <w:t>dirty t</w:t>
      </w:r>
      <w:r>
        <w:rPr>
          <w:rStyle w:val="StyleBoldUnderline"/>
        </w:rPr>
        <w:t xml:space="preserve">echnology with which we produce </w:t>
      </w:r>
      <w:r w:rsidRPr="00CA2E08">
        <w:rPr>
          <w:rStyle w:val="StyleBoldUnderline"/>
        </w:rPr>
        <w:t>dirty inputs that imply GHG emissions.</w:t>
      </w:r>
      <w:proofErr w:type="gramEnd"/>
      <w:r>
        <w:t xml:space="preserve"> </w:t>
      </w:r>
      <w:r w:rsidRPr="00CA2E08">
        <w:rPr>
          <w:rStyle w:val="StyleBoldUnderline"/>
        </w:rPr>
        <w:t xml:space="preserve">Second, </w:t>
      </w:r>
      <w:proofErr w:type="gramStart"/>
      <w:r w:rsidRPr="00CA2E08">
        <w:rPr>
          <w:rStyle w:val="StyleBoldUnderline"/>
        </w:rPr>
        <w:t>a clean technology</w:t>
      </w:r>
      <w:proofErr w:type="gramEnd"/>
      <w:r w:rsidRPr="00CA2E08">
        <w:rPr>
          <w:rStyle w:val="StyleBoldUnderline"/>
        </w:rPr>
        <w:t xml:space="preserve"> with which we produce</w:t>
      </w:r>
      <w:r>
        <w:rPr>
          <w:rStyle w:val="StyleBoldUnderline"/>
        </w:rPr>
        <w:t xml:space="preserve"> </w:t>
      </w:r>
      <w:r w:rsidRPr="00CA2E08">
        <w:rPr>
          <w:rStyle w:val="StyleBoldUnderline"/>
        </w:rPr>
        <w:t>clean inputs that has no negative impact on the environment</w:t>
      </w:r>
      <w:r>
        <w:t xml:space="preserve">. We can fairly assume that the world technology frontier is </w:t>
      </w:r>
      <w:proofErr w:type="spellStart"/>
      <w:r>
        <w:t>dened</w:t>
      </w:r>
      <w:proofErr w:type="spellEnd"/>
      <w:r>
        <w:t xml:space="preserve"> by the most advanced technology of the developed countries, namely the dirty technology. If technical change (i.e. innovation) is redirected towards the clean technologies sector, this would imply a transition period during which clean technologies are catching up with dirty technologies since no innovation would occur on the latter. In other words, the world technology frontier would stand still for this transition period</w:t>
      </w:r>
      <w:r w:rsidRPr="00CA2E08">
        <w:rPr>
          <w:rStyle w:val="StyleBoldUnderline"/>
        </w:rPr>
        <w:t>. As developing countries are converging towards developed countries by</w:t>
      </w:r>
      <w:r>
        <w:t xml:space="preserve"> (at least partially) </w:t>
      </w:r>
      <w:r w:rsidRPr="00CA2E08">
        <w:rPr>
          <w:rStyle w:val="StyleBoldUnderline"/>
        </w:rPr>
        <w:t>copying their technology, there is a risk that developing countries imitate the</w:t>
      </w:r>
      <w:r>
        <w:t xml:space="preserve"> best available technology, namely the </w:t>
      </w:r>
      <w:r w:rsidRPr="00CA2E08">
        <w:rPr>
          <w:rStyle w:val="StyleBoldUnderline"/>
        </w:rPr>
        <w:t>dirty one.</w:t>
      </w:r>
      <w:r>
        <w:t xml:space="preserve"> Therefore, we must consider the question of whether it is necessary to implement mechanisms that would prevent this situation.</w:t>
      </w:r>
    </w:p>
    <w:p w:rsidR="00A03EB4" w:rsidRDefault="00A8781F" w:rsidP="00A03EB4">
      <w:pPr>
        <w:pStyle w:val="Heading4"/>
      </w:pPr>
      <w:r>
        <w:t>US is model</w:t>
      </w:r>
      <w:r w:rsidR="00A03EB4">
        <w:t>ed</w:t>
      </w:r>
    </w:p>
    <w:p w:rsidR="00A03EB4" w:rsidRDefault="00A03EB4" w:rsidP="00A03EB4">
      <w:proofErr w:type="spellStart"/>
      <w:r w:rsidRPr="00395E3F">
        <w:rPr>
          <w:rStyle w:val="StyleStyleBold12pt"/>
        </w:rPr>
        <w:t>Khosla</w:t>
      </w:r>
      <w:proofErr w:type="spellEnd"/>
      <w:r>
        <w:rPr>
          <w:rStyle w:val="StyleStyleBold12pt"/>
        </w:rPr>
        <w:t>,</w:t>
      </w:r>
      <w:r w:rsidRPr="00395E3F">
        <w:rPr>
          <w:rStyle w:val="StyleStyleBold12pt"/>
        </w:rPr>
        <w:t xml:space="preserve"> </w:t>
      </w:r>
      <w:r>
        <w:rPr>
          <w:rStyle w:val="StyleStyleBold12pt"/>
        </w:rPr>
        <w:t>I</w:t>
      </w:r>
      <w:r w:rsidR="00A8781F">
        <w:rPr>
          <w:rStyle w:val="StyleStyleBold12pt"/>
        </w:rPr>
        <w:t>nternational Union for Conservation of Nature</w:t>
      </w:r>
      <w:r>
        <w:rPr>
          <w:rStyle w:val="StyleStyleBold12pt"/>
        </w:rPr>
        <w:t xml:space="preserve"> President, </w:t>
      </w:r>
      <w:r w:rsidRPr="00395E3F">
        <w:rPr>
          <w:rStyle w:val="StyleStyleBold12pt"/>
        </w:rPr>
        <w:t>9</w:t>
      </w:r>
      <w:r>
        <w:t xml:space="preserve">  </w:t>
      </w:r>
    </w:p>
    <w:p w:rsidR="00A03EB4" w:rsidRDefault="00A03EB4" w:rsidP="00A03EB4">
      <w:r>
        <w:t xml:space="preserve">[Ashok </w:t>
      </w:r>
      <w:proofErr w:type="spellStart"/>
      <w:r>
        <w:t>Khosla</w:t>
      </w:r>
      <w:proofErr w:type="spellEnd"/>
      <w:r>
        <w:t xml:space="preserve">, 1-27-09, International Union for Conservation of Nature, UICN, “A new President for the United States: We have a dream”, </w:t>
      </w:r>
      <w:hyperlink r:id="rId69" w:history="1">
        <w:r w:rsidRPr="00725171">
          <w:rPr>
            <w:rStyle w:val="Hyperlink"/>
          </w:rPr>
          <w:t>http://www.iucn.org/es/news/?2595/new-President-for-the-United-States-We-have-a-dream</w:t>
        </w:r>
      </w:hyperlink>
      <w:r>
        <w:t>, accessed, 7-19-13 AMS]</w:t>
      </w:r>
    </w:p>
    <w:p w:rsidR="00A8781F" w:rsidRDefault="00A8781F" w:rsidP="00A03EB4"/>
    <w:p w:rsidR="00A03EB4" w:rsidRDefault="00A03EB4" w:rsidP="00A03EB4">
      <w:r>
        <w:t>With all the fanfare and show business skills they possess, Americans last week welcomed their new President with an unprecedented display of support and joy. The remarkable resonance President Obama has evoked with his fellow citizens should also encourage a new hope beyond their nation -- and indeed throughout the world.</w:t>
      </w:r>
    </w:p>
    <w:p w:rsidR="00A03EB4" w:rsidRDefault="00A03EB4" w:rsidP="00A03EB4">
      <w:r>
        <w:t xml:space="preserve"> </w:t>
      </w:r>
      <w:r w:rsidRPr="00395E3F">
        <w:rPr>
          <w:rStyle w:val="StyleBoldUnderline"/>
        </w:rPr>
        <w:t>A rejuvenated America</w:t>
      </w:r>
      <w:r>
        <w:t xml:space="preserve">, with a renewed purpose, commitment and energy to make its contribution once again towards a better world </w:t>
      </w:r>
      <w:r w:rsidRPr="00395E3F">
        <w:rPr>
          <w:rStyle w:val="StyleBoldUnderline"/>
        </w:rPr>
        <w:t xml:space="preserve">could well be the turning point that can </w:t>
      </w:r>
      <w:r w:rsidRPr="00782C9F">
        <w:rPr>
          <w:rStyle w:val="StyleBoldUnderline"/>
        </w:rPr>
        <w:t>reverse the current decline</w:t>
      </w:r>
      <w:r>
        <w:t xml:space="preserve"> in the state of the global economy, the health of its life support systems and the morale of people everywhere. This extraordinary change in regime brings with it the promise of a deep change in attitudes and aspirations of Americans, a change that will lead, hopefully, to new directions in their nation’s </w:t>
      </w:r>
      <w:r>
        <w:lastRenderedPageBreak/>
        <w:t>policies and action. In particular, we can hope that from being a very reluctant partner in global discussions, especially on issues relating to environment and sustainable development, the United States will become an active leader in international efforts to address the Millennial threats now confronting civilization and even the survival of the human species.</w:t>
      </w:r>
    </w:p>
    <w:p w:rsidR="00A03EB4" w:rsidRDefault="00A03EB4" w:rsidP="00A03EB4">
      <w:r>
        <w:t>For the conservation of biodiversity, so essential to maintaining life on Earth, this promise of change has come not a moment too soon.</w:t>
      </w:r>
    </w:p>
    <w:p w:rsidR="00A03EB4" w:rsidRDefault="00A03EB4" w:rsidP="00A03EB4">
      <w:r>
        <w:t xml:space="preserve">It would be a mistake to put all of our hopes on the shoulder of one young man, however capable he might be. The environmental challenges the world is facing cannot be addressed by one country, let alone by one man. At the same time, </w:t>
      </w:r>
      <w:r w:rsidRPr="00782C9F">
        <w:rPr>
          <w:rStyle w:val="StyleBoldUnderline"/>
        </w:rPr>
        <w:t>an inspired US</w:t>
      </w:r>
      <w:r>
        <w:t xml:space="preserve"> President guided by competent people, who does not shy away from exercising the true responsibilities and leadership his country is capable of, </w:t>
      </w:r>
      <w:r w:rsidRPr="00782C9F">
        <w:rPr>
          <w:rStyle w:val="StyleBoldUnderline"/>
        </w:rPr>
        <w:t xml:space="preserve">could </w:t>
      </w:r>
      <w:r>
        <w:t xml:space="preserve">do a lot to </w:t>
      </w:r>
      <w:r w:rsidRPr="00782C9F">
        <w:rPr>
          <w:rStyle w:val="StyleBoldUnderline"/>
        </w:rPr>
        <w:t>spur the international community into action.</w:t>
      </w:r>
      <w:r>
        <w:t xml:space="preserve"> To paraphrase one of his illustrious predecessors, “the world asks for action and action now.” What was true in President Roosevelt’s America 77 years ago is even more appropriate today.</w:t>
      </w:r>
    </w:p>
    <w:p w:rsidR="00A03EB4" w:rsidRDefault="00A03EB4" w:rsidP="00A03EB4">
      <w:r>
        <w:t xml:space="preserve">From IUCN’s perspective, </w:t>
      </w:r>
      <w:r w:rsidRPr="00782C9F">
        <w:t>the first signals are encouraging.</w:t>
      </w:r>
      <w:r>
        <w:t xml:space="preserve"> The US has seriously begun to discuss </w:t>
      </w:r>
      <w:r w:rsidRPr="00782C9F">
        <w:rPr>
          <w:rStyle w:val="StyleBoldUnderline"/>
        </w:rPr>
        <w:t xml:space="preserve">constructive engagement in climate change </w:t>
      </w:r>
      <w:r w:rsidRPr="00782C9F">
        <w:t>debates.</w:t>
      </w:r>
      <w:r>
        <w:t xml:space="preserve"> With Copenhagen a mere 11 months away, this commitment is long overdue and certainly very welcome. </w:t>
      </w:r>
      <w:r w:rsidRPr="00782C9F">
        <w:rPr>
          <w:rStyle w:val="StyleBoldUnderline"/>
        </w:rPr>
        <w:t>Many governments still worry that if they set tough standards to control carbon emissions, their industry and agriculture will become uncompetitive</w:t>
      </w:r>
      <w:r>
        <w:t xml:space="preserve">, a fear that leads to </w:t>
      </w:r>
      <w:r w:rsidRPr="00782C9F">
        <w:rPr>
          <w:rStyle w:val="StyleBoldUnderline"/>
        </w:rPr>
        <w:t xml:space="preserve">a foot-dragging “you go first” attitude </w:t>
      </w:r>
      <w:r>
        <w:t xml:space="preserve">that is </w:t>
      </w:r>
      <w:r w:rsidRPr="00782C9F">
        <w:rPr>
          <w:rStyle w:val="StyleBoldUnderline"/>
        </w:rPr>
        <w:t>blocking progress.</w:t>
      </w:r>
      <w:r>
        <w:t xml:space="preserve"> A </w:t>
      </w:r>
      <w:r w:rsidRPr="00782C9F">
        <w:rPr>
          <w:rStyle w:val="StyleBoldUnderline"/>
        </w:rPr>
        <w:t>positive intervention by the United States</w:t>
      </w:r>
      <w:r>
        <w:t xml:space="preserve"> </w:t>
      </w:r>
      <w:r w:rsidRPr="00782C9F">
        <w:rPr>
          <w:rStyle w:val="StyleBoldUnderline"/>
        </w:rPr>
        <w:t>could provide the vital catalyst that moves the basis of the present negotiations beyond the narrowly defined national interests that lie at the heart of the current impasse</w:t>
      </w:r>
      <w:r>
        <w:t>.</w:t>
      </w:r>
    </w:p>
    <w:p w:rsidR="00A03EB4" w:rsidRDefault="00A03EB4" w:rsidP="00A03EB4">
      <w:r>
        <w:t>The logjam in</w:t>
      </w:r>
      <w:r w:rsidRPr="00782C9F">
        <w:rPr>
          <w:rStyle w:val="StyleBoldUnderline"/>
        </w:rPr>
        <w:t xml:space="preserve"> international negotiations on climate change should not be difficult to break if the US were to lead</w:t>
      </w:r>
      <w:r w:rsidRPr="00782C9F">
        <w:t xml:space="preserve"> the industrialized countries to agree that much of their wealth has been acquired at the expense of the environment </w:t>
      </w:r>
      <w:r>
        <w:t xml:space="preserve">(in this case greenhouse gases emitted over the past two hundred years) and that </w:t>
      </w:r>
      <w:r w:rsidRPr="00782C9F">
        <w:t xml:space="preserve">with </w:t>
      </w:r>
      <w:r>
        <w:t>the some of the benefits that this wealth has brought, comes the obligation to deal with the problems that have resulted as side-effects.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sustainability – both as a goal with intrinsic merit and also as an example to others.</w:t>
      </w:r>
    </w:p>
    <w:p w:rsidR="00A03EB4" w:rsidRDefault="00A03EB4" w:rsidP="00A03EB4">
      <w:r>
        <w:t>But climate is not the only critical global environmental issue that this new administration will have to deal with. Conservation of biodiversity, a crucial prerequisite for the wellbeing of all humanity, no less America, needs as much attention, and just as urgently. The United States’ self-interest in conserving living natural resources strongly converges with the global common good in every sphere: in the oceans, by arresting the precipitate decline of fish stocks and the alarming rise of acidification; on land, by regenerating the health of our soils, forests and rivers; and in the atmosphere by reducing the massive emission of pollutants from our wasteful industries, construction, agriculture and transport systems.</w:t>
      </w:r>
    </w:p>
    <w:p w:rsidR="00A03EB4" w:rsidRDefault="00A03EB4" w:rsidP="00A03EB4"/>
    <w:p w:rsidR="00A03EB4" w:rsidRDefault="00A03EB4" w:rsidP="00A03EB4">
      <w:pPr>
        <w:pStyle w:val="Heading1"/>
      </w:pPr>
      <w:r>
        <w:lastRenderedPageBreak/>
        <w:t xml:space="preserve">  1ar – a/t: consume more</w:t>
      </w:r>
    </w:p>
    <w:p w:rsidR="00A03EB4" w:rsidRDefault="00A03EB4" w:rsidP="00A03EB4"/>
    <w:p w:rsidR="00A03EB4" w:rsidRPr="0035799C" w:rsidRDefault="00A03EB4" w:rsidP="00A03EB4">
      <w:pPr>
        <w:pStyle w:val="Heading4"/>
      </w:pPr>
      <w:r>
        <w:t>Their arguments are false resources are sustainable</w:t>
      </w:r>
    </w:p>
    <w:p w:rsidR="00A03EB4" w:rsidRPr="0035799C" w:rsidRDefault="00A03EB4" w:rsidP="00A03EB4">
      <w:pPr>
        <w:rPr>
          <w:rStyle w:val="StyleStyleBold12pt"/>
        </w:rPr>
      </w:pPr>
      <w:proofErr w:type="spellStart"/>
      <w:r w:rsidRPr="0035799C">
        <w:rPr>
          <w:rStyle w:val="StyleStyleBold12pt"/>
        </w:rPr>
        <w:t>Sagoff</w:t>
      </w:r>
      <w:proofErr w:type="spellEnd"/>
      <w:r w:rsidRPr="0035799C">
        <w:rPr>
          <w:rStyle w:val="StyleStyleBold12pt"/>
        </w:rPr>
        <w:t>, Director of the Institute for Philosophy and Public Policy and Professor of Philosophy at George Mason University, 97</w:t>
      </w:r>
    </w:p>
    <w:p w:rsidR="00A03EB4" w:rsidRDefault="00A03EB4" w:rsidP="00A03EB4">
      <w:r>
        <w:t>[</w:t>
      </w:r>
      <w:r w:rsidRPr="0035799C">
        <w:t>Mark</w:t>
      </w:r>
      <w:r>
        <w:t xml:space="preserve"> </w:t>
      </w:r>
      <w:proofErr w:type="spellStart"/>
      <w:r>
        <w:t>Sagoff</w:t>
      </w:r>
      <w:proofErr w:type="spellEnd"/>
      <w:r w:rsidRPr="0035799C">
        <w:t xml:space="preserve">, </w:t>
      </w:r>
      <w:r>
        <w:t xml:space="preserve">June 1997, </w:t>
      </w:r>
      <w:r w:rsidRPr="0035799C">
        <w:t xml:space="preserve">[“Do We Consume Too Much?” June </w:t>
      </w:r>
      <w:hyperlink r:id="rId70" w:history="1">
        <w:r w:rsidRPr="0035799C">
          <w:rPr>
            <w:rStyle w:val="Hyperlink"/>
          </w:rPr>
          <w:t>http://www.theatlantic.com/past/docs/issues/97jun/consume.htm</w:t>
        </w:r>
      </w:hyperlink>
      <w:r>
        <w:t>, accessed, 7-19-13 AMS]</w:t>
      </w:r>
    </w:p>
    <w:p w:rsidR="00A03EB4" w:rsidRPr="0035799C" w:rsidRDefault="00A03EB4" w:rsidP="00A03EB4"/>
    <w:p w:rsidR="00A03EB4" w:rsidRDefault="00A03EB4" w:rsidP="00A03EB4">
      <w:r>
        <w:t>These prudential and economic arguments are not likely to succeed much longer</w:t>
      </w:r>
      <w:r w:rsidRPr="0035799C">
        <w:rPr>
          <w:rStyle w:val="StyleBoldUnderline"/>
        </w:rPr>
        <w:t>. It is simply wrong to believe that nature sets physical limits to economic growth</w:t>
      </w:r>
      <w:r>
        <w:t xml:space="preserve"> -- that is, to prosperity and the production and consumption of goods and services on which it is based. </w:t>
      </w:r>
      <w:proofErr w:type="gramStart"/>
      <w:r w:rsidRPr="0035799C">
        <w:rPr>
          <w:rStyle w:val="StyleBoldUnderline"/>
        </w:rPr>
        <w:t>The idea that increasing consumption will inevitably lead to depletion and scarcity,</w:t>
      </w:r>
      <w:r>
        <w:t xml:space="preserve"> as plausible as it may seem, </w:t>
      </w:r>
      <w:r w:rsidRPr="0035799C">
        <w:rPr>
          <w:rStyle w:val="StyleBoldUnderline"/>
        </w:rPr>
        <w:t>is mistaken both in principle and in fact.</w:t>
      </w:r>
      <w:proofErr w:type="gramEnd"/>
      <w:r w:rsidRPr="0035799C">
        <w:rPr>
          <w:rStyle w:val="StyleBoldUnderline"/>
        </w:rPr>
        <w:t xml:space="preserve"> </w:t>
      </w:r>
      <w:r w:rsidRPr="0035799C">
        <w:t>It is based</w:t>
      </w:r>
      <w:r>
        <w:t xml:space="preserve"> on four misconceptions.</w:t>
      </w:r>
    </w:p>
    <w:p w:rsidR="00A03EB4" w:rsidRDefault="00A03EB4" w:rsidP="00A03EB4">
      <w:r>
        <w:t>Misconception No. 1: We Are</w:t>
      </w:r>
    </w:p>
    <w:p w:rsidR="00A03EB4" w:rsidRDefault="00A03EB4" w:rsidP="00A03EB4">
      <w:r>
        <w:t>Running Out of Raw Materials</w:t>
      </w:r>
    </w:p>
    <w:p w:rsidR="00A03EB4" w:rsidRDefault="00A03EB4" w:rsidP="00A03EB4">
      <w:r>
        <w:t>IN the 1970s Paul Ehrlich, a biologist at Stanford University, predicted that global shortages would soon send prices for food, fresh water, energy, metals, paper, and other materials sharply higher. "It seems certain," Paul and Anne Ehrlich wrote in The End of Affluence (1974), "that energy shortages will be with us for the rest of the century, and that before 1985 mankind will enter a genuine age of scarcity in which many things besides energy will be in short supply." Crucial materials would near depletion during the 1980s, Ehrlich predicted, pushing prices out of reach. "Starvation among people will be accompanied by starvation of industries for the materials they require."</w:t>
      </w:r>
    </w:p>
    <w:p w:rsidR="00A03EB4" w:rsidRDefault="00A03EB4" w:rsidP="00A03EB4">
      <w:r>
        <w:t>Things have not turned out as Ehrlich expected. In the early 1990s real prices for food overall fell. Raw materials -- including energy resources -- are generally more abundant and less expensive today than they were twenty years ago. When Ehrlich wrote, economically recoverable world reserves of petroleum stood at 640 billion barrels. Since that time reserves have increased by more than 50 percent, reaching more than 1,000 billion barrels in 1989. They have held steady in spite of rising consumption. The pre-tax real price of gasoline was lower during this decade than at any other time since 1947. The World Energy Council announced in 1992 that "fears of imminent [resource] exhaustion that were widely held 20 years ago are now considered to have been unfounded."</w:t>
      </w:r>
    </w:p>
    <w:p w:rsidR="00A03EB4" w:rsidRPr="0035799C" w:rsidRDefault="00A03EB4" w:rsidP="00A03EB4">
      <w:pPr>
        <w:rPr>
          <w:rStyle w:val="StyleBoldUnderline"/>
        </w:rPr>
      </w:pPr>
      <w:r>
        <w:t>The World Resources Institute, in a 1994-1995 report, referred to "the frequently expressed concern that high levels of consumption will lead to resource depletion and to physical shortages that might limit growth or development opportunity." Examining the evidence, however, the institute said that "</w:t>
      </w:r>
      <w:r w:rsidRPr="0035799C">
        <w:rPr>
          <w:rStyle w:val="StyleBoldUnderline"/>
        </w:rPr>
        <w:t>the world is not yet running out of most nonrenewable resources and is not likely to</w:t>
      </w:r>
      <w:r>
        <w:t>, at least in the next few decades." A 1988 report from the Office of Technology Assessment concluded, "</w:t>
      </w:r>
      <w:r w:rsidRPr="0035799C">
        <w:rPr>
          <w:rStyle w:val="StyleBoldUnderline"/>
        </w:rPr>
        <w:t>The nation's future has probably never been less constrained by the cost of natural resources."</w:t>
      </w:r>
    </w:p>
    <w:p w:rsidR="00A03EB4" w:rsidRDefault="00A03EB4" w:rsidP="00A03EB4">
      <w:r w:rsidRPr="0035799C">
        <w:rPr>
          <w:rStyle w:val="StyleBoldUnderline"/>
        </w:rPr>
        <w:t>It is reasonable to expect that as raw materials become less expensive, they will be more rapidly depleted. This expectation is also mistaken</w:t>
      </w:r>
      <w:r>
        <w:t>. From 1980 to 1990, for example, while the prices of resource-based commodities declined (the price of rubber by 40 percent, cement by 40 percent, and coal by almost 50 percent), reserves of most raw materials increased. Economists offer three explanations.</w:t>
      </w:r>
    </w:p>
    <w:p w:rsidR="00A03EB4" w:rsidRDefault="00A03EB4" w:rsidP="00A03EB4">
      <w:r>
        <w:t xml:space="preserve">First, </w:t>
      </w:r>
      <w:r w:rsidRPr="0035799C">
        <w:rPr>
          <w:rStyle w:val="StyleBoldUnderline"/>
        </w:rPr>
        <w:t>with regard to subsoil resources, the world becomes ever more adept at discovering new reserves and exploiting old ones.</w:t>
      </w:r>
      <w:r>
        <w:t xml:space="preserve"> </w:t>
      </w:r>
      <w:r w:rsidRPr="0035799C">
        <w:t>Exploring for oil,</w:t>
      </w:r>
      <w:r>
        <w:t xml:space="preserve"> for example, used to be a hit-or-miss proposition, resulting in a lot of dry holes. Today </w:t>
      </w:r>
      <w:r w:rsidRPr="0035799C">
        <w:rPr>
          <w:rStyle w:val="StyleBoldUnderline"/>
        </w:rPr>
        <w:t>oil companies can use seismic waves to help them create precise computer images of the earth. New methods of extraction</w:t>
      </w:r>
      <w:r>
        <w:t xml:space="preserve"> -- for example, using bacteria to leach metals from low-grade ores -- </w:t>
      </w:r>
      <w:r w:rsidRPr="0035799C">
        <w:rPr>
          <w:rStyle w:val="StyleBoldUnderline"/>
        </w:rPr>
        <w:t>greatly increase resource recovery</w:t>
      </w:r>
      <w:r>
        <w:t xml:space="preserve">. </w:t>
      </w:r>
      <w:r w:rsidRPr="0035799C">
        <w:rPr>
          <w:rStyle w:val="StyleBoldUnderline"/>
        </w:rPr>
        <w:t xml:space="preserve">Reserves of resources "are actually </w:t>
      </w:r>
      <w:r w:rsidRPr="0035799C">
        <w:rPr>
          <w:rStyle w:val="StyleBoldUnderline"/>
        </w:rPr>
        <w:lastRenderedPageBreak/>
        <w:t>functions of technology,"</w:t>
      </w:r>
      <w:r>
        <w:t xml:space="preserve"> one analyst has written. "The more advanced the technology, the more reserves become known and recoverable."</w:t>
      </w:r>
    </w:p>
    <w:p w:rsidR="00A03EB4" w:rsidRPr="0035799C" w:rsidRDefault="00A03EB4" w:rsidP="00A03EB4">
      <w:pPr>
        <w:rPr>
          <w:rStyle w:val="StyleBoldUnderline"/>
        </w:rPr>
      </w:pPr>
      <w:r>
        <w:t xml:space="preserve">Second, </w:t>
      </w:r>
      <w:r w:rsidRPr="0035799C">
        <w:rPr>
          <w:rStyle w:val="StyleBoldUnderline"/>
        </w:rPr>
        <w:t>plentiful resources can be used in place of those that become scarce.</w:t>
      </w:r>
      <w:r>
        <w:t xml:space="preserve"> Analysts speak of an Age of Substitutability and point, for example, to nanotubes, tiny cylinders of carbon whose molecular structure forms fibers a hundred times as strong as steel, at one sixth the weight. </w:t>
      </w:r>
      <w:r w:rsidRPr="0035799C">
        <w:rPr>
          <w:rStyle w:val="StyleBoldUnderline"/>
        </w:rPr>
        <w:t>As technologies that use more-abundant resources substitute for those needing less-abundant ones</w:t>
      </w:r>
      <w:r>
        <w:t xml:space="preserve"> -- for example, ceramics in place of tungsten, fiber optics in place of copper wire, aluminum cans in place of tin ones </w:t>
      </w:r>
      <w:r w:rsidRPr="0035799C">
        <w:rPr>
          <w:rStyle w:val="StyleBoldUnderline"/>
        </w:rPr>
        <w:t>-- the demand for and the price of the less-abundant resources decline.</w:t>
      </w:r>
    </w:p>
    <w:p w:rsidR="00A03EB4" w:rsidRDefault="00A03EB4" w:rsidP="00A03EB4">
      <w:r>
        <w:t xml:space="preserve">One can easily find earlier </w:t>
      </w:r>
      <w:r w:rsidRPr="0035799C">
        <w:rPr>
          <w:rStyle w:val="StyleBoldUnderline"/>
        </w:rPr>
        <w:t>instances of substitution.</w:t>
      </w:r>
      <w:r>
        <w:t xml:space="preserve"> During the early nineteenth century whale oil was the preferred fuel for household illumination. A dwindling supply prompted innovations in the lighting industry, including the invention of gas and kerosene lamps and Edison's carbon-filament electric bulb. Whale oil has substitutes, such as electricity and petroleum-based lubricants. Whales are irreplaceable.</w:t>
      </w:r>
    </w:p>
    <w:p w:rsidR="00A03EB4" w:rsidRDefault="00A03EB4" w:rsidP="00A03EB4">
      <w:r>
        <w:t>Third</w:t>
      </w:r>
      <w:r w:rsidRPr="0035799C">
        <w:rPr>
          <w:rStyle w:val="StyleBoldUnderline"/>
        </w:rPr>
        <w:t>, the more we learn about materials, the more efficiently we use them</w:t>
      </w:r>
      <w:r>
        <w:t xml:space="preserve">. The </w:t>
      </w:r>
      <w:r w:rsidRPr="0035799C">
        <w:rPr>
          <w:rStyle w:val="StyleBoldUnderline"/>
        </w:rPr>
        <w:t xml:space="preserve">progress from candles to carbon-filament to tungsten incandescent lamps, for example, decreased the energy required for and the cost </w:t>
      </w:r>
      <w:r w:rsidRPr="0035799C">
        <w:t>of a unit of household lighting by many times</w:t>
      </w:r>
      <w:r w:rsidRPr="0035799C">
        <w:rPr>
          <w:rStyle w:val="StyleBoldUnderline"/>
        </w:rPr>
        <w:t>.</w:t>
      </w:r>
      <w:r>
        <w:t xml:space="preserve"> Compact fluorescent lights are four times as efficient as today's incandescent bulbs and last ten to twenty times as long. Comparable energy savings are available in other appliances: for example, refrigerators sold in 1993 were 23 percent more efficient than those sold in 1990 and 65 percent more efficient than those sold in 1980, saving consumers billions in electric bills.</w:t>
      </w:r>
    </w:p>
    <w:p w:rsidR="00A03EB4" w:rsidRDefault="00A03EB4" w:rsidP="00A03EB4">
      <w:r>
        <w:t xml:space="preserve">Amory </w:t>
      </w:r>
      <w:proofErr w:type="spellStart"/>
      <w:r>
        <w:t>Lovins</w:t>
      </w:r>
      <w:proofErr w:type="spellEnd"/>
      <w:r>
        <w:t xml:space="preserve">, the director of the Rocky Mountain Institute, has described in these pages a new generation of </w:t>
      </w:r>
      <w:proofErr w:type="spellStart"/>
      <w:r>
        <w:t>ultralight</w:t>
      </w:r>
      <w:proofErr w:type="spellEnd"/>
      <w:r>
        <w:t xml:space="preserve"> automobiles that could deliver the safety and muscle of today's cars but with far better mileage -- four times as much in prototypes and ten times as much in projected models (see "Reinventing the Wheels," January, 1995, Atlantic). Since in today's cars only 15 to 20 percent of the fuel's energy reaches the wheels (the rest is lost in the engine and the transmission), and since materials lighter and stronger than steel are available or on the way, no expert questions the feasibility of the high-mileage vehicles </w:t>
      </w:r>
      <w:proofErr w:type="spellStart"/>
      <w:r>
        <w:t>Lovins</w:t>
      </w:r>
      <w:proofErr w:type="spellEnd"/>
      <w:r>
        <w:t xml:space="preserve"> describes.</w:t>
      </w:r>
    </w:p>
    <w:p w:rsidR="00A03EB4" w:rsidRDefault="00A03EB4" w:rsidP="00A03EB4">
      <w:r w:rsidRPr="0035799C">
        <w:rPr>
          <w:rStyle w:val="StyleBoldUnderline"/>
        </w:rPr>
        <w:t>Computers and cameras are examples of consumer goods getting lighter and smaller as they get better.</w:t>
      </w:r>
      <w:r>
        <w:t xml:space="preserve"> The game-maker Sega is marketing a hand-held children's game, called </w:t>
      </w:r>
      <w:proofErr w:type="gramStart"/>
      <w:r>
        <w:t>Saturn, that</w:t>
      </w:r>
      <w:proofErr w:type="gramEnd"/>
      <w:r>
        <w:t xml:space="preserve"> has more computing power than the 1976 Cray supercomputer, which the United States tried to keep out of the hands of the Soviets. Improvements that extend the useful life of objects also save resources. Platinum spark plugs in today's cars last for 100,000 miles, as do "fill-for-life" transmission fluids. On average, cars bought in 1993 have a useful life more than 40 percent longer than those bought in 1970.</w:t>
      </w:r>
    </w:p>
    <w:p w:rsidR="00A03EB4" w:rsidRPr="006E095D" w:rsidRDefault="00A03EB4" w:rsidP="00A03EB4">
      <w:r w:rsidRPr="0035799C">
        <w:rPr>
          <w:rStyle w:val="StyleBoldUnderline"/>
        </w:rPr>
        <w:t>As lighter materials replace heavier ones, the U.S. economy continues to shed weight. Our per capita consumption of raw materials such as forestry products and metals has, measured by weight, declined steadily over the past twenty years</w:t>
      </w:r>
      <w:r>
        <w:t>. A recent World Resources Institute study measured the "materials intensity" of our economy -- that is, "the total material input and the hidden or indirect material flows, including deliberate landscape alterations" required for each dollar's worth of economic output. "The result shows a clearly declining pattern of materials intensity, supporting the conclusion that economic activity is growing somewhat more rapidly than natural resource use." Of course, we should do better. The Organization for Economic Cooperation and Development, an association of the world's industrialized nations, has proposed that its members strive as a long-range goal to decrease their materials intensity by a factor of ten.</w:t>
      </w:r>
    </w:p>
    <w:p w:rsidR="00A03EB4" w:rsidRDefault="00A03EB4" w:rsidP="00A03EB4">
      <w:pPr>
        <w:pStyle w:val="Heading1"/>
      </w:pPr>
      <w:r>
        <w:lastRenderedPageBreak/>
        <w:t xml:space="preserve">  1ar – collapse causes warming</w:t>
      </w:r>
    </w:p>
    <w:p w:rsidR="00A03EB4" w:rsidRDefault="00A03EB4" w:rsidP="00A03EB4"/>
    <w:p w:rsidR="00A03EB4" w:rsidRDefault="00A03EB4" w:rsidP="00A03EB4"/>
    <w:p w:rsidR="00A03EB4" w:rsidRDefault="00A03EB4" w:rsidP="00A03EB4">
      <w:pPr>
        <w:pStyle w:val="Heading4"/>
      </w:pPr>
      <w:r>
        <w:t>Recession undermines investment in clean tech</w:t>
      </w:r>
    </w:p>
    <w:p w:rsidR="00A03EB4" w:rsidRPr="007B3065" w:rsidRDefault="00A03EB4" w:rsidP="00A03EB4">
      <w:pPr>
        <w:widowControl w:val="0"/>
        <w:rPr>
          <w:rStyle w:val="StyleStyleBold12pt"/>
        </w:rPr>
      </w:pPr>
      <w:r w:rsidRPr="007B3065">
        <w:rPr>
          <w:rStyle w:val="StyleStyleBold12pt"/>
        </w:rPr>
        <w:t xml:space="preserve">Pendleton, senior research fellow @ the Institute for Public Policy Research 11 </w:t>
      </w:r>
    </w:p>
    <w:p w:rsidR="00A03EB4" w:rsidRDefault="00A03EB4" w:rsidP="00A03EB4">
      <w:pPr>
        <w:widowControl w:val="0"/>
      </w:pPr>
      <w:r>
        <w:t xml:space="preserve">[Andrew Pendleton, 2-24-11, “Growth and Climate Change… Again,” </w:t>
      </w:r>
      <w:hyperlink r:id="rId71" w:history="1">
        <w:r w:rsidRPr="00725171">
          <w:rPr>
            <w:rStyle w:val="Hyperlink"/>
          </w:rPr>
          <w:t>http://politicalclimate.net/2011/02/24/growth-and-climate-change-again/</w:t>
        </w:r>
      </w:hyperlink>
      <w:r>
        <w:t>, accessed, 7-19-13 AMS]</w:t>
      </w:r>
    </w:p>
    <w:p w:rsidR="00F9066C" w:rsidRDefault="00F9066C" w:rsidP="00A03EB4">
      <w:pPr>
        <w:widowControl w:val="0"/>
      </w:pPr>
    </w:p>
    <w:p w:rsidR="00A03EB4" w:rsidRPr="007B3065" w:rsidRDefault="00A03EB4" w:rsidP="00A03EB4">
      <w:r w:rsidRPr="007B3065">
        <w:t xml:space="preserve">Similarly the sun – which is either primarily or secondarily the source of all renewable energy – is limitless in terms of our ability to exploit it. The challenge of tackling climate change, though fraught with complex politics and systemic and technological challenges, is at heart simply a matter of </w:t>
      </w:r>
      <w:proofErr w:type="spellStart"/>
      <w:r w:rsidRPr="007B3065">
        <w:t>decarbonising</w:t>
      </w:r>
      <w:proofErr w:type="spellEnd"/>
      <w:r w:rsidRPr="007B3065">
        <w:t xml:space="preserve"> energy systems. Energy is of course material to economic growth, but </w:t>
      </w:r>
      <w:r w:rsidRPr="007B3065">
        <w:rPr>
          <w:rStyle w:val="StyleBoldUnderline"/>
        </w:rPr>
        <w:t xml:space="preserve">there is no reason why growth can’t be decoupled from emissions </w:t>
      </w:r>
      <w:r w:rsidRPr="007B3065">
        <w:t>by a shift to apparently limitless clean energy.</w:t>
      </w:r>
    </w:p>
    <w:p w:rsidR="00A03EB4" w:rsidRPr="007B3065" w:rsidRDefault="00A03EB4" w:rsidP="00A03EB4">
      <w:pPr>
        <w:rPr>
          <w:rStyle w:val="StyleBoldUnderline"/>
        </w:rPr>
      </w:pPr>
      <w:r w:rsidRPr="007B3065">
        <w:t xml:space="preserve">And herein lies the most important and significant reason why the </w:t>
      </w:r>
      <w:r w:rsidRPr="007B3065">
        <w:rPr>
          <w:rStyle w:val="StyleBoldUnderline"/>
        </w:rPr>
        <w:t>de-growth prescription is precisely the opposite of what is needed for a successful climate change cure.</w:t>
      </w:r>
      <w:r w:rsidRPr="007B3065">
        <w:t xml:space="preserve"> </w:t>
      </w:r>
      <w:r w:rsidRPr="007B3065">
        <w:rPr>
          <w:rStyle w:val="StyleBoldUnderline"/>
        </w:rPr>
        <w:t>The recent global recession</w:t>
      </w:r>
      <w:r w:rsidRPr="007B3065">
        <w:t xml:space="preserve"> — a primary example of what happens when economies s</w:t>
      </w:r>
      <w:r>
        <w:t xml:space="preserve">top growing — </w:t>
      </w:r>
      <w:r w:rsidRPr="007B3065">
        <w:rPr>
          <w:rStyle w:val="StyleBoldUnderline"/>
        </w:rPr>
        <w:t>illuminates this.</w:t>
      </w:r>
    </w:p>
    <w:p w:rsidR="00A03EB4" w:rsidRPr="007B3065" w:rsidRDefault="00A03EB4" w:rsidP="00A03EB4">
      <w:pPr>
        <w:rPr>
          <w:rStyle w:val="StyleBoldUnderline"/>
        </w:rPr>
      </w:pPr>
      <w:r w:rsidRPr="007B3065">
        <w:t xml:space="preserve">In order </w:t>
      </w:r>
      <w:r w:rsidRPr="007B3065">
        <w:rPr>
          <w:rStyle w:val="StyleBoldUnderline"/>
        </w:rPr>
        <w:t xml:space="preserve">to make the transition from </w:t>
      </w:r>
      <w:r w:rsidRPr="007B3065">
        <w:t xml:space="preserve">incumbent </w:t>
      </w:r>
      <w:r w:rsidRPr="007B3065">
        <w:rPr>
          <w:rStyle w:val="StyleBoldUnderline"/>
        </w:rPr>
        <w:t>dirty technologies to new, clean technologies, we need high levels of investment.</w:t>
      </w:r>
      <w:r w:rsidRPr="007B3065">
        <w:t xml:space="preserve"> And yet </w:t>
      </w:r>
      <w:r w:rsidRPr="007B3065">
        <w:rPr>
          <w:rStyle w:val="StyleBoldUnderline"/>
        </w:rPr>
        <w:t>during the 2008 recession</w:t>
      </w:r>
      <w:r w:rsidRPr="007B3065">
        <w:t xml:space="preserve">, </w:t>
      </w:r>
      <w:r w:rsidRPr="007B3065">
        <w:rPr>
          <w:rStyle w:val="StyleBoldUnderline"/>
        </w:rPr>
        <w:t>investment</w:t>
      </w:r>
      <w:r w:rsidRPr="007B3065">
        <w:t xml:space="preserve"> in many countries </w:t>
      </w:r>
      <w:r w:rsidRPr="007B3065">
        <w:rPr>
          <w:rStyle w:val="StyleBoldUnderline"/>
        </w:rPr>
        <w:t>collapsed.</w:t>
      </w:r>
      <w:r w:rsidRPr="007B3065">
        <w:t xml:space="preserve"> In the United States, for instance, by the beginning of 2009 private sector investment in new plant and equipment was below 2005 levels. So </w:t>
      </w:r>
      <w:r w:rsidRPr="007B3065">
        <w:rPr>
          <w:rStyle w:val="StyleBoldUnderline"/>
        </w:rPr>
        <w:t>while recession no doubt also produced an interruption in the growth of greenhouse-gas emissions</w:t>
      </w:r>
      <w:r w:rsidRPr="007B3065">
        <w:t xml:space="preserve">, </w:t>
      </w:r>
      <w:r w:rsidRPr="007B3065">
        <w:rPr>
          <w:rStyle w:val="StyleBoldUnderline"/>
        </w:rPr>
        <w:t>the economics of recession meant</w:t>
      </w:r>
      <w:r w:rsidRPr="007B3065">
        <w:t xml:space="preserve"> that </w:t>
      </w:r>
      <w:r w:rsidRPr="007B3065">
        <w:rPr>
          <w:rStyle w:val="StyleBoldUnderline"/>
        </w:rPr>
        <w:t>less was done to mitigate future emissions.</w:t>
      </w:r>
      <w:r w:rsidRPr="007B3065">
        <w:t xml:space="preserve"> Unless you believe that climate change can be tackled without new technologies, </w:t>
      </w:r>
      <w:r w:rsidRPr="007B3065">
        <w:rPr>
          <w:rStyle w:val="StyleBoldUnderline"/>
        </w:rPr>
        <w:t>this is clearly a bad thing.</w:t>
      </w:r>
    </w:p>
    <w:p w:rsidR="00A03EB4" w:rsidRPr="007B3065" w:rsidRDefault="00A03EB4" w:rsidP="00A03EB4">
      <w:pPr>
        <w:rPr>
          <w:rStyle w:val="StyleBoldUnderline"/>
        </w:rPr>
      </w:pPr>
      <w:r w:rsidRPr="007B3065">
        <w:t>In the political economy, the need for growth is just as keenly felt. The US recession produced levels of unemployment in excess of 10% and the Democrat government has struggled to reduce this quickly enough to avoid heavy losses in mid-term elections;</w:t>
      </w:r>
      <w:r w:rsidRPr="007B3065">
        <w:rPr>
          <w:rStyle w:val="StyleBoldUnderline"/>
        </w:rPr>
        <w:t xml:space="preserve"> if climate legislation was difficult</w:t>
      </w:r>
      <w:r w:rsidRPr="007B3065">
        <w:t xml:space="preserve"> in Obama’s first few months in power, </w:t>
      </w:r>
      <w:r w:rsidRPr="007B3065">
        <w:rPr>
          <w:rStyle w:val="StyleBoldUnderline"/>
        </w:rPr>
        <w:t xml:space="preserve">it is nigh-on impossible now and recession is no doubt </w:t>
      </w:r>
      <w:r w:rsidRPr="007B3065">
        <w:t>in part</w:t>
      </w:r>
      <w:r w:rsidRPr="007B3065">
        <w:rPr>
          <w:rStyle w:val="StyleBoldUnderline"/>
        </w:rPr>
        <w:t xml:space="preserve"> to blame </w:t>
      </w:r>
      <w:r w:rsidRPr="007B3065">
        <w:t>for this.</w:t>
      </w:r>
    </w:p>
    <w:p w:rsidR="00A03EB4" w:rsidRPr="007B3065" w:rsidRDefault="00A03EB4" w:rsidP="00A03EB4">
      <w:pPr>
        <w:rPr>
          <w:rStyle w:val="StyleBoldUnderline"/>
        </w:rPr>
      </w:pPr>
      <w:r w:rsidRPr="007B3065">
        <w:t>In other words</w:t>
      </w:r>
      <w:r w:rsidRPr="007B3065">
        <w:rPr>
          <w:rStyle w:val="StyleBoldUnderline"/>
        </w:rPr>
        <w:t>, recession</w:t>
      </w:r>
      <w:r w:rsidRPr="007B3065">
        <w:t xml:space="preserve"> in our existing economies </w:t>
      </w:r>
      <w:r w:rsidRPr="007B3065">
        <w:rPr>
          <w:rStyle w:val="StyleBoldUnderline"/>
        </w:rPr>
        <w:t>equates strongly with</w:t>
      </w:r>
      <w:r w:rsidRPr="007B3065">
        <w:t xml:space="preserve"> human misery and entrenched, outmoded </w:t>
      </w:r>
      <w:r w:rsidRPr="007B3065">
        <w:rPr>
          <w:rStyle w:val="StyleBoldUnderline"/>
        </w:rPr>
        <w:t>industrial practices</w:t>
      </w:r>
      <w:r w:rsidRPr="007B3065">
        <w:t xml:space="preserve">. Growth shouldn’t be the only game in town; it’s a measure of success and not — as Johnson says — an end in itself. Inequality and how the proceeds of growth are better shared is an important debate too. But </w:t>
      </w:r>
      <w:r w:rsidRPr="007B3065">
        <w:rPr>
          <w:rStyle w:val="StyleBoldUnderline"/>
        </w:rPr>
        <w:t>without it, our chances of investing in a cleaner, more sustainable future, avoiding dangerous climate change and raising living standards are scant indeed.</w:t>
      </w:r>
    </w:p>
    <w:p w:rsidR="00A03EB4" w:rsidRDefault="00A03EB4" w:rsidP="00A03EB4">
      <w:pPr>
        <w:pStyle w:val="Heading1"/>
      </w:pPr>
      <w:r>
        <w:lastRenderedPageBreak/>
        <w:t xml:space="preserve">  1ar – warming </w:t>
      </w:r>
      <w:proofErr w:type="spellStart"/>
      <w:r>
        <w:t>inev</w:t>
      </w:r>
      <w:proofErr w:type="spellEnd"/>
    </w:p>
    <w:p w:rsidR="00A03EB4" w:rsidRDefault="00A03EB4" w:rsidP="00A03EB4">
      <w:pPr>
        <w:pStyle w:val="Heading4"/>
      </w:pPr>
      <w:r>
        <w:t>And stopping emission won’t stop warming</w:t>
      </w:r>
    </w:p>
    <w:p w:rsidR="00A03EB4" w:rsidRDefault="00A03EB4" w:rsidP="00A03EB4">
      <w:r w:rsidRPr="007B3065">
        <w:rPr>
          <w:rStyle w:val="StyleStyleBold12pt"/>
        </w:rPr>
        <w:t>ANI, 10</w:t>
      </w:r>
      <w:r>
        <w:t xml:space="preserve"> </w:t>
      </w:r>
    </w:p>
    <w:p w:rsidR="00A03EB4" w:rsidRDefault="00A03EB4" w:rsidP="00A03EB4">
      <w:r>
        <w:t xml:space="preserve">[3-20-10, citing Charles H. Greene, Cornell professor of Earth and atmospheric science, One </w:t>
      </w:r>
      <w:proofErr w:type="spellStart"/>
      <w:r>
        <w:t>india</w:t>
      </w:r>
      <w:proofErr w:type="spellEnd"/>
      <w:r>
        <w:t xml:space="preserve"> news, “IPCC has underestimated climate-change impacts, say scientists”, </w:t>
      </w:r>
      <w:hyperlink r:id="rId72" w:history="1">
        <w:r w:rsidRPr="00725171">
          <w:rPr>
            <w:rStyle w:val="Hyperlink"/>
          </w:rPr>
          <w:t>http://news.oneindia.in/2010/03/20/ipcchas-underestimated-climate-change-impacts-sayscientis.html</w:t>
        </w:r>
      </w:hyperlink>
      <w:r>
        <w:t>, accessed, 7-19-13 AMS]</w:t>
      </w:r>
    </w:p>
    <w:p w:rsidR="00F9066C" w:rsidRPr="007B3065" w:rsidRDefault="00F9066C" w:rsidP="00A03EB4"/>
    <w:p w:rsidR="00A03EB4" w:rsidRDefault="00A03EB4" w:rsidP="00A03EB4">
      <w:r w:rsidRPr="007B3065">
        <w:t>According to Charles H. Greene, Cornell professor of Earth and atmospheric science, "</w:t>
      </w:r>
      <w:r w:rsidRPr="007B3065">
        <w:rPr>
          <w:rStyle w:val="StyleBoldUnderline"/>
        </w:rPr>
        <w:t>Even if all man-made greenhouse gas emissions were stopped tomorrow and carbon-dioxide levels stabilized at today's concentration,</w:t>
      </w:r>
      <w:r w:rsidRPr="007B3065">
        <w:t xml:space="preserve"> by the end of this century, </w:t>
      </w:r>
      <w:r w:rsidRPr="00395E3F">
        <w:rPr>
          <w:rStyle w:val="StyleBoldUnderline"/>
        </w:rPr>
        <w:t>the global average temperature would increase by about 4.3 degrees</w:t>
      </w:r>
      <w:r w:rsidRPr="007B3065">
        <w:t xml:space="preserve"> Fahrenheit, or about 2.4 degrees centigrade above pre-industrial levels, which is </w:t>
      </w:r>
      <w:r w:rsidRPr="00395E3F">
        <w:rPr>
          <w:rStyle w:val="StyleBoldUnderline"/>
        </w:rPr>
        <w:t>significantly above the level which scientists and policy makers agree is a threshold for dangerous climate change."</w:t>
      </w:r>
      <w:r w:rsidRPr="007B3065">
        <w:t xml:space="preserve"> "Of course, greenhouse gas emissions will not stop tomorrow, so the actual temperature increase will likely be significantly larger,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This means that </w:t>
      </w:r>
      <w:r w:rsidRPr="00395E3F">
        <w:rPr>
          <w:rStyle w:val="StyleBoldUnderline"/>
        </w:rPr>
        <w:t xml:space="preserve">the temperature rise </w:t>
      </w:r>
      <w:r w:rsidRPr="007B3065">
        <w:t xml:space="preserve">we see this century </w:t>
      </w:r>
      <w:r w:rsidRPr="00395E3F">
        <w:rPr>
          <w:rStyle w:val="StyleBoldUnderline"/>
        </w:rPr>
        <w:t xml:space="preserve">will be largely irreversible </w:t>
      </w:r>
      <w:r w:rsidRPr="00395E3F">
        <w:t>for the next thousand years.</w:t>
      </w:r>
      <w:r w:rsidRPr="00395E3F">
        <w:rPr>
          <w:rStyle w:val="StyleBoldUnderline"/>
        </w:rPr>
        <w:t xml:space="preserve"> "Reducing greenhouse gas emissions alone is unlikely to mitigate the risks of dangerous climate change," </w:t>
      </w:r>
      <w:r w:rsidRPr="007B3065">
        <w:t>said Green.</w:t>
      </w:r>
    </w:p>
    <w:p w:rsidR="00A03EB4" w:rsidRDefault="00A03EB4" w:rsidP="00A03EB4"/>
    <w:p w:rsidR="00A03EB4" w:rsidRDefault="00A03EB4" w:rsidP="00A03EB4">
      <w:pPr>
        <w:pStyle w:val="Heading4"/>
      </w:pPr>
      <w:r>
        <w:t>Climate change is past the tipping point</w:t>
      </w:r>
    </w:p>
    <w:p w:rsidR="00A03EB4" w:rsidRDefault="00A03EB4" w:rsidP="00A03EB4">
      <w:r w:rsidRPr="005C3B0D">
        <w:rPr>
          <w:rStyle w:val="StyleStyleBold12pt"/>
        </w:rPr>
        <w:t>Duarte, Director of Oceans Institute at the University of Western Australia</w:t>
      </w:r>
      <w:r>
        <w:rPr>
          <w:rStyle w:val="StyleStyleBold12pt"/>
        </w:rPr>
        <w:t>,</w:t>
      </w:r>
      <w:r w:rsidRPr="005C3B0D">
        <w:rPr>
          <w:rStyle w:val="StyleStyleBold12pt"/>
        </w:rPr>
        <w:t xml:space="preserve"> 12</w:t>
      </w:r>
      <w:r>
        <w:t xml:space="preserve"> </w:t>
      </w:r>
    </w:p>
    <w:p w:rsidR="00A03EB4" w:rsidRDefault="00A03EB4" w:rsidP="00A03EB4">
      <w:r>
        <w:t xml:space="preserve">[Carlos Duarte, The Conversation, “Teetering on a tipping point: dangerous climate change in the Arctic”, </w:t>
      </w:r>
      <w:hyperlink r:id="rId73" w:history="1">
        <w:r w:rsidRPr="00725171">
          <w:rPr>
            <w:rStyle w:val="Hyperlink"/>
          </w:rPr>
          <w:t>http://theconversation.edu.au/teetering-on-a-tipping-point-dangerous-climate-change-in-the-arctic-5156</w:t>
        </w:r>
      </w:hyperlink>
      <w:r>
        <w:t>, accessed 7-19-13 AMS]</w:t>
      </w:r>
    </w:p>
    <w:p w:rsidR="00A03EB4" w:rsidRDefault="00A03EB4" w:rsidP="00A03EB4"/>
    <w:p w:rsidR="00A03EB4" w:rsidRDefault="00A03EB4" w:rsidP="00A03EB4">
      <w:r>
        <w:t>We are seeing the first signs of dangerous climate change in the Arctic. This is our warning that humanity is facing a dire future.</w:t>
      </w:r>
    </w:p>
    <w:p w:rsidR="00A03EB4" w:rsidRDefault="00A03EB4" w:rsidP="00A03EB4">
      <w:r w:rsidRPr="00CA2E08">
        <w:rPr>
          <w:rStyle w:val="StyleBoldUnderline"/>
        </w:rPr>
        <w:t xml:space="preserve">The Arctic region is fast approaching a series of “tipping points” that could trigger an abrupt domino effect of large-scale climate change across the entire planet. </w:t>
      </w:r>
      <w:r>
        <w:t>The region contains arguably the greatest concentration of potential tipping elements.</w:t>
      </w:r>
    </w:p>
    <w:p w:rsidR="00A03EB4" w:rsidRPr="00CA2E08" w:rsidRDefault="00A03EB4" w:rsidP="00A03EB4">
      <w:pPr>
        <w:rPr>
          <w:rStyle w:val="StyleBoldUnderline"/>
        </w:rPr>
      </w:pPr>
      <w:r>
        <w:t xml:space="preserve">If set in motion, these can generate profound alterations which will place the Arctic not at the periphery, but at the core of the Earth system. </w:t>
      </w:r>
      <w:r w:rsidRPr="00CA2E08">
        <w:rPr>
          <w:rStyle w:val="StyleBoldUnderline"/>
        </w:rPr>
        <w:t>There is evidence that these chain reactions have begun. This has major consequences not just for “nature”, but for the future of humankind as the changes progress.</w:t>
      </w:r>
    </w:p>
    <w:p w:rsidR="00A03EB4" w:rsidRDefault="00A03EB4" w:rsidP="00A03EB4">
      <w:r>
        <w:t xml:space="preserve">Research shows that </w:t>
      </w:r>
      <w:r w:rsidRPr="00CA2E08">
        <w:rPr>
          <w:rStyle w:val="StyleBoldUnderline"/>
        </w:rPr>
        <w:t xml:space="preserve">the Arctic is now warming </w:t>
      </w:r>
      <w:r>
        <w:t xml:space="preserve">at three times the global average. </w:t>
      </w:r>
      <w:r w:rsidRPr="00CA2E08">
        <w:rPr>
          <w:rStyle w:val="StyleBoldUnderline"/>
        </w:rPr>
        <w:t xml:space="preserve">The loss of Arctic </w:t>
      </w:r>
      <w:r>
        <w:t xml:space="preserve">summer </w:t>
      </w:r>
      <w:r w:rsidRPr="00CA2E08">
        <w:rPr>
          <w:rStyle w:val="StyleBoldUnderline"/>
        </w:rPr>
        <w:t>sea-ice</w:t>
      </w:r>
      <w:r>
        <w:t xml:space="preserve"> forecast over the next four decades – if not before – is expected to have abrupt knock-on effects in northern mid-latitudes, including Beijing, Tokyo, London, Moscow, Berlin and New York. The loss of sea ice – which melted faster in summer than predicted – is linked tentatively to recent extreme cold winters in Europe.</w:t>
      </w:r>
    </w:p>
    <w:p w:rsidR="00A03EB4" w:rsidRDefault="00A03EB4" w:rsidP="00A03EB4">
      <w:r>
        <w:t xml:space="preserve">Arctic records show unambiguously that sea ice volume has declined dramatically over the past two decades. In the next 10 years, summer sea ice could be largely confined to north of coastal Greenland and Ellesmere Island, and </w:t>
      </w:r>
      <w:r w:rsidRPr="00CA2E08">
        <w:rPr>
          <w:rStyle w:val="StyleBoldUnderline"/>
        </w:rPr>
        <w:t>is likely to disappear</w:t>
      </w:r>
      <w:r>
        <w:t xml:space="preserve"> entirely by mid-century.</w:t>
      </w:r>
    </w:p>
    <w:p w:rsidR="00A03EB4" w:rsidRPr="00CA2E08" w:rsidRDefault="00A03EB4" w:rsidP="00A03EB4">
      <w:pPr>
        <w:rPr>
          <w:rStyle w:val="StyleBoldUnderline"/>
        </w:rPr>
      </w:pPr>
      <w:r>
        <w:lastRenderedPageBreak/>
        <w:t xml:space="preserve">Some </w:t>
      </w:r>
      <w:r w:rsidRPr="00CA2E08">
        <w:rPr>
          <w:rStyle w:val="StyleBoldUnderline"/>
        </w:rPr>
        <w:t xml:space="preserve">environmental and biological elements, including weakening of the oceanic biological carbon pump and the </w:t>
      </w:r>
      <w:proofErr w:type="spellStart"/>
      <w:r w:rsidRPr="00CA2E08">
        <w:rPr>
          <w:rStyle w:val="StyleBoldUnderline"/>
        </w:rPr>
        <w:t>thermohaline</w:t>
      </w:r>
      <w:proofErr w:type="spellEnd"/>
      <w:r w:rsidRPr="00CA2E08">
        <w:rPr>
          <w:rStyle w:val="StyleBoldUnderline"/>
        </w:rPr>
        <w:t xml:space="preserve"> </w:t>
      </w:r>
      <w:proofErr w:type="spellStart"/>
      <w:r w:rsidRPr="00CA2E08">
        <w:rPr>
          <w:rStyle w:val="StyleBoldUnderline"/>
        </w:rPr>
        <w:t>circulation</w:t>
      </w:r>
      <w:proofErr w:type="gramStart"/>
      <w:r w:rsidRPr="00CA2E08">
        <w:rPr>
          <w:rStyle w:val="StyleBoldUnderline"/>
        </w:rPr>
        <w:t>,melting</w:t>
      </w:r>
      <w:proofErr w:type="spellEnd"/>
      <w:proofErr w:type="gramEnd"/>
      <w:r w:rsidRPr="00CA2E08">
        <w:rPr>
          <w:rStyle w:val="StyleBoldUnderline"/>
        </w:rPr>
        <w:t xml:space="preserve"> of the Greenland ice cap, thawing of Arctic permafrost and methane hydrate deposit, the decline of forest and peat fires in the boreal region, may be linked in a domino effect of tipping points that cascade rapidly once this summer sea ice is lost.</w:t>
      </w:r>
    </w:p>
    <w:p w:rsidR="00A03EB4" w:rsidRPr="00F846ED" w:rsidRDefault="00A03EB4" w:rsidP="00A03EB4">
      <w:r>
        <w:t>Despite this danger, semantic confusion masquerading as scientific debate – although providing excellent media fodder – had delayed an urgent need to start managing the reality of dangerous climate change in the Arctic.</w:t>
      </w:r>
    </w:p>
    <w:p w:rsidR="00A03EB4" w:rsidRDefault="00A03EB4" w:rsidP="00A03EB4">
      <w:pPr>
        <w:pStyle w:val="Heading1"/>
      </w:pPr>
      <w:proofErr w:type="gramStart"/>
      <w:r>
        <w:lastRenderedPageBreak/>
        <w:t>biodiversity</w:t>
      </w:r>
      <w:proofErr w:type="gramEnd"/>
      <w:r>
        <w:t xml:space="preserve"> impact</w:t>
      </w:r>
    </w:p>
    <w:p w:rsidR="00A03EB4" w:rsidRDefault="00A03EB4" w:rsidP="00A03EB4"/>
    <w:p w:rsidR="00A03EB4" w:rsidRDefault="00A03EB4" w:rsidP="00A03EB4"/>
    <w:p w:rsidR="00A03EB4" w:rsidRDefault="00A03EB4" w:rsidP="00A03EB4">
      <w:pPr>
        <w:pStyle w:val="Heading4"/>
      </w:pPr>
      <w:r>
        <w:t xml:space="preserve">We’re on the verge of a global consciousness shift towards </w:t>
      </w:r>
      <w:proofErr w:type="spellStart"/>
      <w:r>
        <w:t>biospheric</w:t>
      </w:r>
      <w:proofErr w:type="spellEnd"/>
      <w:r>
        <w:t xml:space="preserve"> empathy---makes growth environmentally sustainable and solves every impact---collapse now destroys the transition </w:t>
      </w:r>
    </w:p>
    <w:p w:rsidR="00A03EB4" w:rsidRPr="008136F6" w:rsidRDefault="00A03EB4" w:rsidP="00A03EB4">
      <w:pPr>
        <w:rPr>
          <w:rStyle w:val="StyleStyleBold12pt"/>
        </w:rPr>
      </w:pPr>
      <w:r w:rsidRPr="008136F6">
        <w:rPr>
          <w:rStyle w:val="StyleStyleBold12pt"/>
        </w:rPr>
        <w:t>Rifkin, President of the Foundation on Economic Trends, 10</w:t>
      </w:r>
    </w:p>
    <w:p w:rsidR="00A03EB4" w:rsidRDefault="00A03EB4" w:rsidP="00A03EB4">
      <w:r>
        <w:t xml:space="preserve">[Jeremy Rifkin, 1-11-10, The Huffington Post, “'The Empathic Civilization': Rethinking Human Nature in the Biosphere Era,” online: </w:t>
      </w:r>
      <w:hyperlink r:id="rId74" w:history="1">
        <w:r w:rsidRPr="00725171">
          <w:rPr>
            <w:rStyle w:val="Hyperlink"/>
          </w:rPr>
          <w:t>http://www.huffingtonpost.com/jeremy-rifkin/the-empathic-civilization_b_416589.html</w:t>
        </w:r>
      </w:hyperlink>
      <w:r>
        <w:t>, accessed, 7-19-13 AMS]</w:t>
      </w:r>
    </w:p>
    <w:p w:rsidR="00F9066C" w:rsidRDefault="00F9066C" w:rsidP="00A03EB4"/>
    <w:p w:rsidR="00A03EB4" w:rsidRDefault="00A03EB4" w:rsidP="00A03EB4">
      <w:r>
        <w:t xml:space="preserve">The </w:t>
      </w:r>
      <w:r w:rsidRPr="00D215DC">
        <w:rPr>
          <w:rStyle w:val="StyleBoldUnderline"/>
        </w:rPr>
        <w:t>pivotal turning points in human consciousness occur when new energy regimes converge with new communications revolutions, creating new economic eras</w:t>
      </w:r>
      <w:r>
        <w:t>. The new communications revolutions become the command and control mechanisms for structuring, organizing and managing more complex civilizations that the new energy regimes make possible. For example, in the early modern age, print communication became the means to organize and manage the technologies, organizations, and infrastructure of the coal, steam, and rail revolution. It would have been impossible to administer the first industrial revolution using script and codex.</w:t>
      </w:r>
    </w:p>
    <w:p w:rsidR="00A03EB4" w:rsidRDefault="00A03EB4" w:rsidP="00A03EB4">
      <w:r>
        <w:t xml:space="preserve">Communication revolutions not only manage new, more complex energy regimes, but also change human consciousness in the process. Forager/hunter societies relied on oral communications and their consciousness was </w:t>
      </w:r>
      <w:proofErr w:type="spellStart"/>
      <w:r>
        <w:t>mythologically</w:t>
      </w:r>
      <w:proofErr w:type="spellEnd"/>
      <w:r>
        <w:t xml:space="preserve"> constructed. The great hydraulic agricultural civilizations were, for the most part, organized around script communication and steeped in theological consciousness. The first industrial revolution of the 19th century was managed by print communication and ushered in ideological consciousness. Electronic communication became the command and control mechanism for arranging the second industrial revolution in the 20th century and spawned psychological consciousness.</w:t>
      </w:r>
    </w:p>
    <w:p w:rsidR="00A03EB4" w:rsidRDefault="00A03EB4" w:rsidP="00A03EB4">
      <w:r>
        <w:t>Each more sophisticated communication revolution brings together more diverse people in increasingly more expansive and varied social networks. Oral communication has only limited temporal and spatial reach while script, print and electronic communications each extend the range and depth of human social interaction.</w:t>
      </w:r>
    </w:p>
    <w:p w:rsidR="00A03EB4" w:rsidRDefault="00A03EB4" w:rsidP="00A03EB4">
      <w:r>
        <w:t xml:space="preserve">By extending the central nervous system of each individual and the society as a whole, communication revolutions provide an </w:t>
      </w:r>
      <w:proofErr w:type="spellStart"/>
      <w:r>
        <w:t>evermore</w:t>
      </w:r>
      <w:proofErr w:type="spellEnd"/>
      <w:r>
        <w:t xml:space="preserve"> inclusive playing field for empathy to mature and consciousness to expand. For example, during the period of the great hydraulic agricultural civilizations characterized by script and theological consciousness, empathic sensitivity broadened from tribal blood ties to associational ties based on common religious affiliation. Jews came to empathize with Jews, Christians with Christians, Muslims with Muslims, etc. In the first industrial revolution characterized by print and ideological consciousness, empathic sensibility extended to national borders, with Americans empathizing with Americans, Germans with Germans, Japanese with Japanese and so on. In the second industrial revolution, characterized by electronic communication and psychological consciousness, individuals began to identify with like-minded others.</w:t>
      </w:r>
    </w:p>
    <w:p w:rsidR="00A03EB4" w:rsidRDefault="00A03EB4" w:rsidP="00A03EB4">
      <w:r w:rsidRPr="00D215DC">
        <w:rPr>
          <w:rStyle w:val="StyleBoldUnderline"/>
        </w:rPr>
        <w:t>Today, we are on the cusp of another historic convergence of energy and communication--a third industrial revolution--that could extend empathic sensibility to the biosphere itself and all of life on Earth. The distributed Internet revolution is coming together with distributed renewable energies, making possible a sustainable</w:t>
      </w:r>
      <w:r>
        <w:t xml:space="preserve">, </w:t>
      </w:r>
      <w:r w:rsidRPr="00D215DC">
        <w:rPr>
          <w:rStyle w:val="StyleBoldUnderline"/>
        </w:rPr>
        <w:t>post-carbon economy</w:t>
      </w:r>
      <w:r>
        <w:t xml:space="preserve"> that is both globally connected and locally managed.</w:t>
      </w:r>
    </w:p>
    <w:p w:rsidR="00A03EB4" w:rsidRDefault="00A03EB4" w:rsidP="00A03EB4">
      <w:r>
        <w:lastRenderedPageBreak/>
        <w:t xml:space="preserve">In the 21st century, hundreds of millions--and eventually </w:t>
      </w:r>
      <w:r w:rsidRPr="00D215DC">
        <w:rPr>
          <w:rStyle w:val="StyleBoldUnderline"/>
        </w:rPr>
        <w:t>billions--of human beings will transform their buildings into power plants to harvest</w:t>
      </w:r>
      <w:r>
        <w:t xml:space="preserve"> renewable </w:t>
      </w:r>
      <w:r w:rsidRPr="00D215DC">
        <w:rPr>
          <w:rStyle w:val="StyleBoldUnderline"/>
        </w:rPr>
        <w:t>energies on site</w:t>
      </w:r>
      <w:r>
        <w:t xml:space="preserve">, store those energies in the form of hydrogen and share electricity, peer-to-peer, across local, regional, national and continental inter-grids that act much like the Internet. The open source sharing of energy, like </w:t>
      </w:r>
      <w:r w:rsidRPr="00D215DC">
        <w:rPr>
          <w:rStyle w:val="StyleBoldUnderline"/>
        </w:rPr>
        <w:t>open source sharing</w:t>
      </w:r>
      <w:r>
        <w:t xml:space="preserve"> of information, </w:t>
      </w:r>
      <w:r w:rsidRPr="00D215DC">
        <w:rPr>
          <w:rStyle w:val="StyleBoldUnderline"/>
        </w:rPr>
        <w:t>will give rise to collaborative energy spaces--</w:t>
      </w:r>
      <w:r>
        <w:t>not unlike the collaborative social spaces that currently exist on the Internet.</w:t>
      </w:r>
    </w:p>
    <w:p w:rsidR="00A03EB4" w:rsidRDefault="00A03EB4" w:rsidP="00A03EB4">
      <w:r>
        <w:t xml:space="preserve">When every family and business comes to take responsibility for its own small swath of the biosphere by harnessing renewable energy and sharing it with millions of others on smart power grids that stretch across continents, </w:t>
      </w:r>
      <w:r w:rsidRPr="005C3B0D">
        <w:rPr>
          <w:rStyle w:val="StyleBoldUnderline"/>
        </w:rPr>
        <w:t>we become intimately interconnected at the most basic level of earthly existence</w:t>
      </w:r>
      <w:r>
        <w:t xml:space="preserve"> by jointly stewarding the energy that bathes the planet and sustains all of life.</w:t>
      </w:r>
    </w:p>
    <w:p w:rsidR="00A03EB4" w:rsidRDefault="00A03EB4" w:rsidP="00A03EB4">
      <w:r>
        <w:t xml:space="preserve">The new distributed communication revolution not only organizes distributed renewable energies, but also changes human consciousness. </w:t>
      </w:r>
      <w:r w:rsidRPr="005C3B0D">
        <w:rPr>
          <w:rStyle w:val="StyleBoldUnderline"/>
        </w:rPr>
        <w:t>The information communication technologies (ICT) revolution is quickly extending the central nervous system of billions of human beings and connecting the human race across time and space, allowing empathy to flourish on a global scale</w:t>
      </w:r>
      <w:r>
        <w:t>, for the first time in history.</w:t>
      </w:r>
    </w:p>
    <w:p w:rsidR="00A03EB4" w:rsidRDefault="00A03EB4" w:rsidP="00A03EB4">
      <w:r>
        <w:t xml:space="preserve">Whether in fact we will begin to empathize as a species will depend on how we use the new distributed communication medium. While distributed communications technologies-and, soon, distributed renewable energies - are connecting the human race, what is so shocking is that no one has offered much of a reason as to why we ought to be connected. We talk breathlessly about access and inclusion in a global communications network but speak little of exactly why we want to communicate with one another on such a planetary scale. What's sorely missing is an overarching reason that billions of human beings should be increasingly connected. </w:t>
      </w:r>
      <w:proofErr w:type="gramStart"/>
      <w:r>
        <w:t>Toward what end?</w:t>
      </w:r>
      <w:proofErr w:type="gramEnd"/>
      <w:r>
        <w:t xml:space="preserve"> The only feeble explanations thus far offered are to share information, be entertained, advance commercial exchange and speed the globalization of the economy. All the above, while relevant, nonetheless seem insufficient to justify why nearly seven billion human beings should be connected and mutually embedded in a globalized society. The idea of even billion individual connections, absent any overall unifying purpose, seems a colossal waste of human energy. More important, making global connections without any real transcendent purpose risks a narrowing rather than an expanding of human consciousness. But what if our distributed global communication networks were put to the task of helping us re-participate in deep communion with the common biosphere that sustains all of our lives?</w:t>
      </w:r>
    </w:p>
    <w:p w:rsidR="00A03EB4" w:rsidRDefault="00A03EB4" w:rsidP="00A03EB4">
      <w:r>
        <w:t xml:space="preserve">The biosphere is the narrow band that extends some forty miles from the ocean floor to outer space where living creatures and the Earth's geochemical processes interact to sustain each other. We are learning that </w:t>
      </w:r>
      <w:r w:rsidRPr="005C3B0D">
        <w:rPr>
          <w:rStyle w:val="StyleBoldUnderline"/>
        </w:rPr>
        <w:t>the biosphere functions like an indivisible organism</w:t>
      </w:r>
      <w:r>
        <w:t xml:space="preserve">. It is the continuous symbiotic relationships between every living creature and between living creatures and the geochemical processes that ensure the survival of the planetary organism and the individual species that live within its </w:t>
      </w:r>
      <w:proofErr w:type="spellStart"/>
      <w:r>
        <w:t>biospheric</w:t>
      </w:r>
      <w:proofErr w:type="spellEnd"/>
      <w:r>
        <w:t xml:space="preserve"> envelope. </w:t>
      </w:r>
      <w:r w:rsidRPr="005C3B0D">
        <w:rPr>
          <w:rStyle w:val="StyleBoldUnderline"/>
        </w:rPr>
        <w:t>If</w:t>
      </w:r>
      <w:r>
        <w:t xml:space="preserve"> every human life, </w:t>
      </w:r>
      <w:r w:rsidRPr="005C3B0D">
        <w:rPr>
          <w:rStyle w:val="StyleBoldUnderline"/>
        </w:rPr>
        <w:t>the species as a whole</w:t>
      </w:r>
      <w:r>
        <w:t xml:space="preserve">, and all other life-forms </w:t>
      </w:r>
      <w:r w:rsidRPr="005C3B0D">
        <w:rPr>
          <w:rStyle w:val="StyleBoldUnderline"/>
        </w:rPr>
        <w:t>are entwined with one another</w:t>
      </w:r>
      <w:r>
        <w:t xml:space="preserve"> and with the geochemistry of the planet in a rich and complex choreography that sustains life itself, then we are all dependent on and responsible for the health of the whole organism. </w:t>
      </w:r>
      <w:r w:rsidRPr="005C3B0D">
        <w:rPr>
          <w:rStyle w:val="StyleBoldUnderline"/>
        </w:rPr>
        <w:t>Carrying out that responsibility means living out our individual lives in our neighborhoods and communities in ways that promote the general well-being of the larger biosphere</w:t>
      </w:r>
      <w:r>
        <w:t xml:space="preserve"> within which we dwell. The Third Industrial Revolution offers just such an opportunity.</w:t>
      </w:r>
    </w:p>
    <w:p w:rsidR="00A03EB4" w:rsidRDefault="00A03EB4" w:rsidP="00A03EB4">
      <w:r w:rsidRPr="005C3B0D">
        <w:t>If we can harness our</w:t>
      </w:r>
      <w:r>
        <w:t xml:space="preserve"> empathic </w:t>
      </w:r>
      <w:r w:rsidRPr="005C3B0D">
        <w:t xml:space="preserve">sensibility </w:t>
      </w:r>
      <w:r>
        <w:t>to establish a new global ethic that recognizes and acts to harmonize the many relationships that make up the life-sustaining forces of the planet, we will have moved beyond the detached, self-interested and utilitarian philosophical assumptions that accompanied national markets and nation state governance and into a new era of biosphere consciousness. We leave the old world of geopolitics behind and enter into a new world of biosphere politics, with new forms of governance emerging to accompany our new biosphere awareness.</w:t>
      </w:r>
    </w:p>
    <w:p w:rsidR="00A03EB4" w:rsidRDefault="00A03EB4" w:rsidP="00A03EB4">
      <w:r>
        <w:t xml:space="preserve">The Third Industrial Revolution and </w:t>
      </w:r>
      <w:r w:rsidRPr="005C3B0D">
        <w:rPr>
          <w:rStyle w:val="StyleBoldUnderline"/>
        </w:rPr>
        <w:t>the new era of distributed capitalism allow us to sculpt a new approach to globalization</w:t>
      </w:r>
      <w:r>
        <w:t xml:space="preserve">, this time </w:t>
      </w:r>
      <w:r w:rsidRPr="005C3B0D">
        <w:rPr>
          <w:rStyle w:val="StyleBoldUnderline"/>
        </w:rPr>
        <w:t xml:space="preserve">emphasizing </w:t>
      </w:r>
      <w:proofErr w:type="spellStart"/>
      <w:r w:rsidRPr="005C3B0D">
        <w:rPr>
          <w:rStyle w:val="StyleBoldUnderline"/>
        </w:rPr>
        <w:t>continentalization</w:t>
      </w:r>
      <w:proofErr w:type="spellEnd"/>
      <w:r w:rsidRPr="005C3B0D">
        <w:rPr>
          <w:rStyle w:val="StyleBoldUnderline"/>
        </w:rPr>
        <w:t xml:space="preserve"> from the bottom up.</w:t>
      </w:r>
      <w:r>
        <w:t xml:space="preserve"> Because renewable energies are more or less equally distributed around the world, every region is potentially </w:t>
      </w:r>
      <w:r>
        <w:lastRenderedPageBreak/>
        <w:t>amply endowed with the power it needs to be relatively self-</w:t>
      </w:r>
      <w:r w:rsidRPr="008136F6">
        <w:rPr>
          <w:rStyle w:val="StyleBoldUnderline"/>
        </w:rPr>
        <w:t>sufficient and sustainable</w:t>
      </w:r>
      <w:r>
        <w:t xml:space="preserve"> in its lifestyle, while at the same time interconnected via smart grids to other regions across countries and continents.</w:t>
      </w:r>
    </w:p>
    <w:p w:rsidR="00A03EB4" w:rsidRDefault="00A03EB4" w:rsidP="00A03EB4"/>
    <w:p w:rsidR="00A03EB4" w:rsidRDefault="00A03EB4" w:rsidP="00A03EB4">
      <w:pPr>
        <w:rPr>
          <w:b/>
        </w:rPr>
      </w:pPr>
    </w:p>
    <w:p w:rsidR="00A03EB4" w:rsidRDefault="00A03EB4" w:rsidP="00A03EB4">
      <w:pPr>
        <w:pStyle w:val="Heading4"/>
      </w:pPr>
      <w:r>
        <w:t>Collapse is worse for all their impacts---causes extinction of every other species and then humans---it also proves no de-</w:t>
      </w:r>
      <w:proofErr w:type="spellStart"/>
      <w:r>
        <w:t>dev</w:t>
      </w:r>
      <w:proofErr w:type="spellEnd"/>
    </w:p>
    <w:p w:rsidR="00A03EB4" w:rsidRDefault="00A03EB4" w:rsidP="00A03EB4">
      <w:proofErr w:type="spellStart"/>
      <w:r w:rsidRPr="008136F6">
        <w:rPr>
          <w:rStyle w:val="StyleStyleBold12pt"/>
        </w:rPr>
        <w:t>Monbiot</w:t>
      </w:r>
      <w:proofErr w:type="spellEnd"/>
      <w:r w:rsidRPr="008136F6">
        <w:rPr>
          <w:rStyle w:val="StyleStyleBold12pt"/>
        </w:rPr>
        <w:t>, The Guardian, columnist 9</w:t>
      </w:r>
    </w:p>
    <w:p w:rsidR="00A03EB4" w:rsidRPr="008136F6" w:rsidRDefault="00A03EB4" w:rsidP="00A03EB4">
      <w:r>
        <w:t>[</w:t>
      </w:r>
      <w:r w:rsidRPr="008136F6">
        <w:t xml:space="preserve">George </w:t>
      </w:r>
      <w:proofErr w:type="spellStart"/>
      <w:r w:rsidRPr="008136F6">
        <w:t>Monbiot</w:t>
      </w:r>
      <w:proofErr w:type="spellEnd"/>
      <w:r w:rsidRPr="008136F6">
        <w:t xml:space="preserve">, has held visiting fellowships or professorships at the universities of Oxford (environmental policy), Bristol (philosophy), </w:t>
      </w:r>
      <w:proofErr w:type="spellStart"/>
      <w:r w:rsidRPr="008136F6">
        <w:t>Keele</w:t>
      </w:r>
      <w:proofErr w:type="spellEnd"/>
      <w:r w:rsidRPr="008136F6">
        <w:t xml:space="preserve"> (politics), Oxford Brookes (planning), and East London (environmental science</w:t>
      </w:r>
      <w:r>
        <w:t>)</w:t>
      </w:r>
      <w:r w:rsidRPr="008136F6">
        <w:t>,</w:t>
      </w:r>
      <w:r>
        <w:t xml:space="preserve"> 8-17-</w:t>
      </w:r>
      <w:r w:rsidRPr="008136F6">
        <w:t xml:space="preserve">09, </w:t>
      </w:r>
      <w:r>
        <w:t xml:space="preserve">The Guardian, </w:t>
      </w:r>
      <w:r w:rsidRPr="008136F6">
        <w:t xml:space="preserve">“Is there any point in fighting to stave off industrial apocalypse?,” </w:t>
      </w:r>
      <w:hyperlink r:id="rId75" w:history="1">
        <w:r w:rsidRPr="00725171">
          <w:rPr>
            <w:rStyle w:val="Hyperlink"/>
          </w:rPr>
          <w:t>http://www.guardian.co.uk/commentisfree/cif-green/2009/aug/17/environment-climate-change</w:t>
        </w:r>
      </w:hyperlink>
      <w:r>
        <w:t>, accessed, 7-19-13 AMS]</w:t>
      </w:r>
    </w:p>
    <w:p w:rsidR="00A03EB4" w:rsidRPr="00F91A3F" w:rsidRDefault="00A03EB4" w:rsidP="00A03EB4">
      <w:pPr>
        <w:rPr>
          <w:b/>
        </w:rPr>
      </w:pPr>
    </w:p>
    <w:p w:rsidR="00A03EB4" w:rsidRPr="009D7816" w:rsidRDefault="00A03EB4" w:rsidP="00A03EB4">
      <w:pPr>
        <w:rPr>
          <w:rStyle w:val="StyleBoldUnderline"/>
        </w:rPr>
      </w:pPr>
      <w:r>
        <w:t xml:space="preserve">The interesting </w:t>
      </w:r>
      <w:proofErr w:type="gramStart"/>
      <w:r>
        <w:t>question,</w:t>
      </w:r>
      <w:proofErr w:type="gramEnd"/>
      <w:r>
        <w:t xml:space="preserve"> and the one that probably divides us, is this: </w:t>
      </w:r>
      <w:r w:rsidRPr="009D7816">
        <w:rPr>
          <w:rStyle w:val="StyleBoldUnderline"/>
        </w:rPr>
        <w:t>to what extent should we welcome the</w:t>
      </w:r>
      <w:r>
        <w:t xml:space="preserve"> likely </w:t>
      </w:r>
      <w:r w:rsidRPr="009D7816">
        <w:rPr>
          <w:rStyle w:val="StyleBoldUnderline"/>
        </w:rPr>
        <w:t xml:space="preserve">collapse of industrial </w:t>
      </w:r>
      <w:proofErr w:type="spellStart"/>
      <w:r w:rsidRPr="009D7816">
        <w:rPr>
          <w:rStyle w:val="StyleBoldUnderline"/>
        </w:rPr>
        <w:t>civilisation</w:t>
      </w:r>
      <w:proofErr w:type="spellEnd"/>
      <w:r>
        <w:t xml:space="preserve">? Or more precisely: </w:t>
      </w:r>
      <w:r w:rsidRPr="009D7816">
        <w:rPr>
          <w:rStyle w:val="StyleBoldUnderline"/>
        </w:rPr>
        <w:t>to what extent do we believe that some good may come of it?</w:t>
      </w:r>
    </w:p>
    <w:p w:rsidR="00A03EB4" w:rsidRDefault="00A03EB4" w:rsidP="00A03EB4">
      <w:r>
        <w:t xml:space="preserve">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9D7816">
        <w:rPr>
          <w:rStyle w:val="StyleBoldUnderline"/>
        </w:rPr>
        <w:t>the immediate consequences of collapse would be hideous: the breakdown of the systems that keep most of us alive; mass starvation; war. These alone</w:t>
      </w:r>
      <w:r>
        <w:t xml:space="preserve"> surely </w:t>
      </w:r>
      <w:r w:rsidRPr="009D7816">
        <w:rPr>
          <w:rStyle w:val="StyleBoldUnderline"/>
        </w:rPr>
        <w:t>give us sufficient reason to fight on, however faint our chances appear</w:t>
      </w:r>
      <w:r>
        <w:t>. But even if we were somehow able to put this out of our minds, I believe that what is likely to come out on the other side will be worse than our current settlement.</w:t>
      </w:r>
    </w:p>
    <w:p w:rsidR="00A03EB4" w:rsidRDefault="00A03EB4" w:rsidP="00A03EB4">
      <w:r>
        <w:t xml:space="preserve">Here are three observations: 1 </w:t>
      </w:r>
      <w:proofErr w:type="gramStart"/>
      <w:r w:rsidRPr="009D7816">
        <w:rPr>
          <w:rStyle w:val="StyleBoldUnderline"/>
        </w:rPr>
        <w:t>Our</w:t>
      </w:r>
      <w:proofErr w:type="gramEnd"/>
      <w:r w:rsidRPr="009D7816">
        <w:rPr>
          <w:rStyle w:val="StyleBoldUnderline"/>
        </w:rPr>
        <w:t xml:space="preserve"> species</w:t>
      </w:r>
      <w:r>
        <w:t xml:space="preserve"> (unlike most of its members) </w:t>
      </w:r>
      <w:r w:rsidRPr="009D7816">
        <w:rPr>
          <w:rStyle w:val="StyleBoldUnderline"/>
        </w:rPr>
        <w:t xml:space="preserve">is tough and resilient; </w:t>
      </w:r>
      <w:r w:rsidRPr="009D7816">
        <w:t>2</w:t>
      </w:r>
      <w:r w:rsidRPr="009D7816">
        <w:rPr>
          <w:rStyle w:val="StyleBoldUnderline"/>
        </w:rPr>
        <w:t xml:space="preserve"> When </w:t>
      </w:r>
      <w:proofErr w:type="spellStart"/>
      <w:r w:rsidRPr="009D7816">
        <w:rPr>
          <w:rStyle w:val="StyleBoldUnderline"/>
        </w:rPr>
        <w:t>civilisations</w:t>
      </w:r>
      <w:proofErr w:type="spellEnd"/>
      <w:r w:rsidRPr="009D7816">
        <w:rPr>
          <w:rStyle w:val="StyleBoldUnderline"/>
        </w:rPr>
        <w:t xml:space="preserve"> collapse, psychopaths take over; </w:t>
      </w:r>
      <w:r>
        <w:t>3 We seldom learn from others' mistakes.</w:t>
      </w:r>
    </w:p>
    <w:p w:rsidR="00A03EB4" w:rsidRPr="00F91A3F" w:rsidRDefault="00A03EB4" w:rsidP="00A03EB4">
      <w:r>
        <w:t xml:space="preserve">From the first observation, this follows: even if you are hardened to the fate of humans, you can surely see that </w:t>
      </w:r>
      <w:r w:rsidRPr="009D7816">
        <w:rPr>
          <w:rStyle w:val="StyleBoldUnderline"/>
        </w:rPr>
        <w:t>our species will not become extinct without causing the extinction of almost all others. However hard we fall, we will recover sufficiently to land another hammer blow on the biosphere. We will continue to do so until there is so little left that even Homo sapiens can no longer survive.</w:t>
      </w:r>
      <w:r>
        <w:t xml:space="preserve"> This is the ecological destiny of a species possessed of outstanding intelligence, opposable thumbs and an ability to interpret and exploit almost every possible resource – in the absence of political restraint.</w:t>
      </w:r>
    </w:p>
    <w:p w:rsidR="00A03EB4" w:rsidRDefault="00A03EB4" w:rsidP="00A03EB4"/>
    <w:p w:rsidR="00A03EB4" w:rsidRDefault="00A03EB4" w:rsidP="00A03EB4">
      <w:pPr>
        <w:pStyle w:val="Heading1"/>
      </w:pPr>
      <w:r>
        <w:lastRenderedPageBreak/>
        <w:t>Sustainability</w:t>
      </w:r>
    </w:p>
    <w:p w:rsidR="00A03EB4" w:rsidRDefault="00A03EB4" w:rsidP="00A03EB4">
      <w:pPr>
        <w:pStyle w:val="Heading4"/>
      </w:pPr>
      <w:r>
        <w:t>Technology protects environment, models internationally.</w:t>
      </w:r>
    </w:p>
    <w:p w:rsidR="00A03EB4" w:rsidRDefault="00A03EB4" w:rsidP="00A03EB4">
      <w:pPr>
        <w:rPr>
          <w:rStyle w:val="StyleStyleBold12pt"/>
        </w:rPr>
      </w:pPr>
      <w:r>
        <w:rPr>
          <w:rStyle w:val="StyleStyleBold12pt"/>
        </w:rPr>
        <w:t>Gorman University of Virginia Science and Technology Professor 7</w:t>
      </w:r>
    </w:p>
    <w:p w:rsidR="00A03EB4" w:rsidRPr="00F9066C" w:rsidRDefault="00A03EB4" w:rsidP="00F9066C">
      <w:r w:rsidRPr="00F9066C">
        <w:t xml:space="preserve">[Michael E,  2006, “Cognition, Environment and the Collapse of Civilizations”, </w:t>
      </w:r>
      <w:hyperlink r:id="rId76" w:history="1">
        <w:r w:rsidRPr="00F9066C">
          <w:rPr>
            <w:rStyle w:val="Hyperlink"/>
          </w:rPr>
          <w:t>https://www.google.com/url?sa=t&amp;rct=j&amp;q=&amp;esrc=s&amp;source=web&amp;cd=1&amp;ved=0CC8QFjAA&amp;url=http%3A%2F%2Frepo-nt.sts.virginia.edu%2Fhomepage%2Fmg%2Fpublications%2Fmbrchina_MS.doc&amp;ei=v-zpUcnKE8aIiAKu34GoDg&amp;usg=AFQjCNHENR9d6O5-xiIGhmpLpa0_I9nc-Q&amp;sig2=AdySoESFpTTrtfN52ACYQQ&amp;bvm=bv.49478099,d.cGE</w:t>
        </w:r>
      </w:hyperlink>
      <w:r w:rsidRPr="00F9066C">
        <w:t>, accessed 7/19/13, ALT]</w:t>
      </w:r>
    </w:p>
    <w:p w:rsidR="00A03EB4" w:rsidRPr="00E27E37" w:rsidRDefault="00A03EB4" w:rsidP="00A03EB4"/>
    <w:p w:rsidR="00A03EB4" w:rsidRDefault="00A03EB4" w:rsidP="00A03EB4">
      <w:r w:rsidRPr="00DD4CE4">
        <w:rPr>
          <w:rStyle w:val="StyleBoldUnderline"/>
        </w:rPr>
        <w:t>Technology promises to extend human capabilities</w:t>
      </w:r>
      <w:r>
        <w:t xml:space="preserve"> to realms reserved for Gods in traditional stories, giving human beings the ability to:</w:t>
      </w:r>
    </w:p>
    <w:p w:rsidR="00A03EB4" w:rsidRPr="00DD4CE4" w:rsidRDefault="00A03EB4" w:rsidP="00A03EB4">
      <w:pPr>
        <w:rPr>
          <w:rStyle w:val="StyleBoldUnderline"/>
        </w:rPr>
      </w:pPr>
      <w:r>
        <w:t>•</w:t>
      </w:r>
      <w:r w:rsidRPr="00DD4CE4">
        <w:rPr>
          <w:rStyle w:val="StyleBoldUnderline"/>
        </w:rPr>
        <w:t>Control evolution</w:t>
      </w:r>
    </w:p>
    <w:p w:rsidR="00A03EB4" w:rsidRDefault="00A03EB4" w:rsidP="00A03EB4">
      <w:r>
        <w:t>•</w:t>
      </w:r>
      <w:r w:rsidRPr="00DD4CE4">
        <w:rPr>
          <w:rStyle w:val="StyleBoldUnderline"/>
        </w:rPr>
        <w:t>Change ‘human nature’</w:t>
      </w:r>
      <w:r>
        <w:t xml:space="preserve"> by altering our own genetic code and making ourselves into </w:t>
      </w:r>
      <w:proofErr w:type="gramStart"/>
      <w:r>
        <w:t>cyborgs(</w:t>
      </w:r>
      <w:proofErr w:type="spellStart"/>
      <w:proofErr w:type="gramEnd"/>
      <w:r>
        <w:t>Haraway</w:t>
      </w:r>
      <w:proofErr w:type="spellEnd"/>
      <w:r>
        <w:t>, 1997).</w:t>
      </w:r>
    </w:p>
    <w:p w:rsidR="00A03EB4" w:rsidRPr="00DD4CE4" w:rsidRDefault="00A03EB4" w:rsidP="00A03EB4">
      <w:pPr>
        <w:rPr>
          <w:rStyle w:val="StyleBoldUnderline"/>
        </w:rPr>
      </w:pPr>
      <w:r>
        <w:t>•</w:t>
      </w:r>
      <w:r w:rsidRPr="00DD4CE4">
        <w:rPr>
          <w:rStyle w:val="StyleBoldUnderline"/>
        </w:rPr>
        <w:t>Manage the global ecosystem</w:t>
      </w:r>
    </w:p>
    <w:p w:rsidR="00A03EB4" w:rsidRDefault="00A03EB4" w:rsidP="00A03EB4">
      <w:r>
        <w:t xml:space="preserve">Civilizations that race ahead with these developments and seek to protect their gains will achieve a temporary advantage, but the spread of nuclear weapons and the rise of terrorism show the limits to this strategy. All civilizations are not only part of a single </w:t>
      </w:r>
      <w:proofErr w:type="gramStart"/>
      <w:r>
        <w:t>ecosystem,</w:t>
      </w:r>
      <w:proofErr w:type="gramEnd"/>
      <w:r>
        <w:t xml:space="preserve"> they are also connected by distributed, high-speed communications and are part of an increasingly global economy.  Not everyone has the opportunity to participate in this new interconnected world, and those who cannot will resent and resist it as another device by which the powerful and rich get stronger at the expense of others—a global imperialistic trading zone.</w:t>
      </w:r>
    </w:p>
    <w:p w:rsidR="00A03EB4" w:rsidRDefault="00A03EB4" w:rsidP="00A03EB4">
      <w:r>
        <w:t xml:space="preserve">To constitute progress, </w:t>
      </w:r>
      <w:r w:rsidRPr="00DD4CE4">
        <w:rPr>
          <w:rStyle w:val="StyleBoldUnderline"/>
        </w:rPr>
        <w:t xml:space="preserve">technological development should enhance freedom and opportunity worldwide. </w:t>
      </w:r>
      <w:r>
        <w:t xml:space="preserve"> This kind of </w:t>
      </w:r>
      <w:r w:rsidRPr="00E27E37">
        <w:rPr>
          <w:rStyle w:val="StyleBoldUnderline"/>
        </w:rPr>
        <w:t>progress will require us to engage in moral imagination, developing new stories for a global civilization that is involved in constant transformation and self-examination</w:t>
      </w:r>
      <w:r>
        <w:t xml:space="preserve">.  </w:t>
      </w:r>
    </w:p>
    <w:p w:rsidR="00A03EB4" w:rsidRDefault="00A03EB4" w:rsidP="00A03EB4">
      <w:r>
        <w:t xml:space="preserve">Of Diamond’s five factors that determine the fate of civilizations, the last one—civilization’s response—is the most important one. Human beings can see the </w:t>
      </w:r>
      <w:proofErr w:type="gramStart"/>
      <w:r>
        <w:t>system</w:t>
      </w:r>
      <w:proofErr w:type="gramEnd"/>
      <w:r>
        <w:t xml:space="preserve"> of which they are a part, can look critically at their own actions, collective and individual. Modeling is an important tool for imagining the consequences of present actions, or failures to act. If civilization survives, it will be radically altered by the accelerating pace of technological development.  </w:t>
      </w:r>
      <w:r w:rsidRPr="00E27E37">
        <w:rPr>
          <w:rStyle w:val="StyleBoldUnderline"/>
        </w:rPr>
        <w:t xml:space="preserve">Part of this development will be extraordinary new tools for </w:t>
      </w:r>
      <w:proofErr w:type="gramStart"/>
      <w:r w:rsidRPr="00E27E37">
        <w:rPr>
          <w:rStyle w:val="StyleBoldUnderline"/>
        </w:rPr>
        <w:t>modeling, that</w:t>
      </w:r>
      <w:proofErr w:type="gramEnd"/>
      <w:r w:rsidRPr="00E27E37">
        <w:rPr>
          <w:rStyle w:val="StyleBoldUnderline"/>
        </w:rPr>
        <w:t xml:space="preserve"> will help us manage the future</w:t>
      </w:r>
      <w:r>
        <w:t xml:space="preserve"> we create.  </w:t>
      </w:r>
    </w:p>
    <w:p w:rsidR="00A03EB4" w:rsidRDefault="00A03EB4" w:rsidP="00A03EB4">
      <w:r>
        <w:t xml:space="preserve">Such modeling tools could even facilitate moral imagination.  Arizona State University’s Decision Theater (http://dt.asu.edu/) is an example.  This environment allows stakeholders to envision the consequences of different development plans for Phoenix.  This system could evolve into one that allows stakeholders to visualize </w:t>
      </w:r>
      <w:proofErr w:type="gramStart"/>
      <w:r>
        <w:t>their imagine</w:t>
      </w:r>
      <w:proofErr w:type="gramEnd"/>
      <w:r>
        <w:t xml:space="preserve"> desirable futures, share them with others, and modify them on the fly, based on discussion.  </w:t>
      </w:r>
      <w:r w:rsidRPr="00E27E37">
        <w:rPr>
          <w:rStyle w:val="StyleBoldUnderline"/>
        </w:rPr>
        <w:t>Modeling tools alone cannot span incommensurable</w:t>
      </w:r>
      <w:r>
        <w:t xml:space="preserve"> </w:t>
      </w:r>
      <w:r w:rsidRPr="00E27E37">
        <w:rPr>
          <w:rStyle w:val="StyleBoldUnderline"/>
        </w:rPr>
        <w:t>ideological divides.  But they can facilitate the development of trading zones</w:t>
      </w:r>
      <w:r>
        <w:t xml:space="preserve"> </w:t>
      </w:r>
      <w:r w:rsidRPr="00E27E37">
        <w:rPr>
          <w:rStyle w:val="StyleBoldUnderline"/>
        </w:rPr>
        <w:t>over the challenges</w:t>
      </w:r>
      <w:r>
        <w:t xml:space="preserve"> and opportunities </w:t>
      </w:r>
      <w:r w:rsidRPr="00E27E37">
        <w:rPr>
          <w:rStyle w:val="StyleBoldUnderline"/>
        </w:rPr>
        <w:t>that face our increasingly global civilization</w:t>
      </w:r>
      <w:r>
        <w:t xml:space="preserve">. </w:t>
      </w:r>
    </w:p>
    <w:p w:rsidR="00A03EB4" w:rsidRPr="00B55485" w:rsidRDefault="00A03EB4" w:rsidP="00A03EB4"/>
    <w:p w:rsidR="00A03EB4" w:rsidRDefault="00A03EB4" w:rsidP="00A03EB4">
      <w:pPr>
        <w:pStyle w:val="Heading1"/>
      </w:pPr>
      <w:r>
        <w:lastRenderedPageBreak/>
        <w:t>a/t: complexity</w:t>
      </w:r>
    </w:p>
    <w:p w:rsidR="00A03EB4" w:rsidRPr="00DA72AB" w:rsidRDefault="00A03EB4" w:rsidP="00A03EB4">
      <w:pPr>
        <w:pStyle w:val="Heading4"/>
      </w:pPr>
      <w:r w:rsidRPr="00DA72AB">
        <w:t>Diminishing returns to complexity don’t cause collapse</w:t>
      </w:r>
      <w:r>
        <w:t xml:space="preserve"> – there are inherent checks</w:t>
      </w:r>
    </w:p>
    <w:p w:rsidR="00A03EB4" w:rsidRDefault="00A03EB4" w:rsidP="00A03EB4">
      <w:proofErr w:type="spellStart"/>
      <w:r w:rsidRPr="00DA72AB">
        <w:rPr>
          <w:rStyle w:val="StyleStyleBold12pt"/>
        </w:rPr>
        <w:t>Tainter</w:t>
      </w:r>
      <w:proofErr w:type="spellEnd"/>
      <w:r w:rsidRPr="00DA72AB">
        <w:rPr>
          <w:rStyle w:val="StyleStyleBold12pt"/>
        </w:rPr>
        <w:t xml:space="preserve">, Utah State </w:t>
      </w:r>
      <w:r>
        <w:rPr>
          <w:rStyle w:val="StyleStyleBold12pt"/>
        </w:rPr>
        <w:t xml:space="preserve">University </w:t>
      </w:r>
      <w:r w:rsidRPr="00DA72AB">
        <w:rPr>
          <w:rStyle w:val="StyleStyleBold12pt"/>
        </w:rPr>
        <w:t>Department of Environment and Society Professor, 9</w:t>
      </w:r>
    </w:p>
    <w:p w:rsidR="00A03EB4" w:rsidRPr="00F9066C" w:rsidRDefault="00A03EB4" w:rsidP="00F9066C">
      <w:r w:rsidRPr="00F9066C">
        <w:t xml:space="preserve">[Joseph, November 3, interviewed by </w:t>
      </w:r>
      <w:proofErr w:type="spellStart"/>
      <w:r w:rsidRPr="00F9066C">
        <w:t>Kazys</w:t>
      </w:r>
      <w:proofErr w:type="spellEnd"/>
      <w:r w:rsidRPr="00F9066C">
        <w:t xml:space="preserve"> </w:t>
      </w:r>
      <w:proofErr w:type="spellStart"/>
      <w:r w:rsidRPr="00F9066C">
        <w:t>Varnelis</w:t>
      </w:r>
      <w:proofErr w:type="spellEnd"/>
      <w:r w:rsidRPr="00F9066C">
        <w:t xml:space="preserve">, the Director of the Network Architecture Lab at the Columbia University Graduate School of Architecture, Planning, and Preservation, “Interview with Joseph </w:t>
      </w:r>
      <w:proofErr w:type="spellStart"/>
      <w:r w:rsidRPr="00F9066C">
        <w:t>Tainter</w:t>
      </w:r>
      <w:proofErr w:type="spellEnd"/>
      <w:r w:rsidRPr="00F9066C">
        <w:t xml:space="preserve"> on Collapse,” </w:t>
      </w:r>
      <w:hyperlink r:id="rId77" w:history="1">
        <w:r w:rsidRPr="00F9066C">
          <w:rPr>
            <w:rStyle w:val="Hyperlink"/>
          </w:rPr>
          <w:t>http://varnelis.net/blog/interview_with_joseph_tainter_on_collapse</w:t>
        </w:r>
      </w:hyperlink>
      <w:r w:rsidRPr="00F9066C">
        <w:t>, accessed 7-19-13 UR]</w:t>
      </w:r>
    </w:p>
    <w:p w:rsidR="00A03EB4" w:rsidRDefault="00A03EB4" w:rsidP="00A03EB4"/>
    <w:p w:rsidR="00A03EB4" w:rsidRDefault="00A03EB4" w:rsidP="00A03EB4">
      <w:r w:rsidRPr="008942E6">
        <w:t xml:space="preserve">Today </w:t>
      </w:r>
      <w:r w:rsidRPr="00DA72AB">
        <w:rPr>
          <w:rStyle w:val="StyleBoldUnderline"/>
        </w:rPr>
        <w:t>we are living in the most complex society that has ever existed, yet we’ve avoided collapse</w:t>
      </w:r>
      <w:r w:rsidRPr="008942E6">
        <w:t xml:space="preserve"> thus far. </w:t>
      </w:r>
      <w:r w:rsidRPr="00ED3104">
        <w:rPr>
          <w:rStyle w:val="StyleBoldUnderline"/>
        </w:rPr>
        <w:t>Why is that?</w:t>
      </w:r>
    </w:p>
    <w:p w:rsidR="00A03EB4" w:rsidRPr="00ED3104" w:rsidRDefault="00A03EB4" w:rsidP="00A03EB4">
      <w:pPr>
        <w:rPr>
          <w:rStyle w:val="StyleBoldUnderline"/>
          <w:b w:val="0"/>
        </w:rPr>
      </w:pPr>
      <w:r w:rsidRPr="008942E6">
        <w:t xml:space="preserve">JT: </w:t>
      </w:r>
      <w:r w:rsidRPr="00DA72AB">
        <w:rPr>
          <w:rStyle w:val="StyleBoldUnderline"/>
        </w:rPr>
        <w:t>Diminishing returns to complexity are</w:t>
      </w:r>
      <w:r w:rsidRPr="008942E6">
        <w:t xml:space="preserve"> probably </w:t>
      </w:r>
      <w:r w:rsidRPr="00DA72AB">
        <w:rPr>
          <w:rStyle w:val="StyleBoldUnderline"/>
        </w:rPr>
        <w:t>inevitable, but collapse doesn’t necessarily follow. Collapses are</w:t>
      </w:r>
      <w:r w:rsidRPr="008942E6">
        <w:t xml:space="preserve"> actually </w:t>
      </w:r>
      <w:r w:rsidRPr="00DA72AB">
        <w:rPr>
          <w:rStyle w:val="StyleBoldUnderline"/>
        </w:rPr>
        <w:t xml:space="preserve">not that common. There are several ways to cope </w:t>
      </w:r>
      <w:r>
        <w:t xml:space="preserve">with </w:t>
      </w:r>
      <w:r w:rsidRPr="00DA72AB">
        <w:t>diminishing returns to complexity.</w:t>
      </w:r>
      <w:r w:rsidRPr="008942E6">
        <w:t xml:space="preserve"> </w:t>
      </w:r>
      <w:r w:rsidRPr="00DA72AB">
        <w:rPr>
          <w:rStyle w:val="StyleBoldUnderline"/>
        </w:rPr>
        <w:t xml:space="preserve">One is to find energy subsidies to pay for the process. That is what we have done with fossil fuels. </w:t>
      </w:r>
      <w:r w:rsidRPr="008942E6">
        <w:t xml:space="preserve">And </w:t>
      </w:r>
      <w:r w:rsidRPr="00DA72AB">
        <w:rPr>
          <w:rStyle w:val="StyleBoldUnderline"/>
        </w:rPr>
        <w:t>it is</w:t>
      </w:r>
      <w:r w:rsidRPr="00DA72AB">
        <w:t xml:space="preserve"> a big part of</w:t>
      </w:r>
      <w:r w:rsidRPr="00DA72AB">
        <w:rPr>
          <w:rStyle w:val="StyleBoldUnderline"/>
        </w:rPr>
        <w:t xml:space="preserve"> why a future crisis in fossil fuels is the most important thing we should be worrying about.</w:t>
      </w:r>
    </w:p>
    <w:p w:rsidR="00A03EB4" w:rsidRDefault="00A03EB4" w:rsidP="00A03EB4"/>
    <w:p w:rsidR="00A03EB4" w:rsidRDefault="00A03EB4" w:rsidP="00A03EB4">
      <w:pPr>
        <w:pStyle w:val="Heading4"/>
      </w:pPr>
      <w:r>
        <w:t>Highly complex societies are sustainable through development and adaptation</w:t>
      </w:r>
    </w:p>
    <w:p w:rsidR="00A03EB4" w:rsidRDefault="00A03EB4" w:rsidP="00A03EB4">
      <w:proofErr w:type="spellStart"/>
      <w:r w:rsidRPr="00DA72AB">
        <w:rPr>
          <w:rStyle w:val="StyleStyleBold12pt"/>
        </w:rPr>
        <w:t>Tainter</w:t>
      </w:r>
      <w:proofErr w:type="spellEnd"/>
      <w:r w:rsidRPr="00DA72AB">
        <w:rPr>
          <w:rStyle w:val="StyleStyleBold12pt"/>
        </w:rPr>
        <w:t xml:space="preserve">, Utah State </w:t>
      </w:r>
      <w:r>
        <w:rPr>
          <w:rStyle w:val="StyleStyleBold12pt"/>
        </w:rPr>
        <w:t xml:space="preserve">University </w:t>
      </w:r>
      <w:r w:rsidRPr="00DA72AB">
        <w:rPr>
          <w:rStyle w:val="StyleStyleBold12pt"/>
        </w:rPr>
        <w:t>Department of Environment and Society Professor, 9</w:t>
      </w:r>
    </w:p>
    <w:p w:rsidR="00A03EB4" w:rsidRDefault="00A03EB4" w:rsidP="00A03EB4">
      <w:r>
        <w:t>[Joseph, September 9, The Oil Drum, “</w:t>
      </w:r>
      <w:r w:rsidRPr="00ED3104">
        <w:t>Human Resource Use: Timing and Implications for Sustainability</w:t>
      </w:r>
      <w:r>
        <w:t xml:space="preserve">,” </w:t>
      </w:r>
      <w:hyperlink r:id="rId78" w:history="1">
        <w:r w:rsidRPr="00990B4D">
          <w:rPr>
            <w:rStyle w:val="Hyperlink"/>
          </w:rPr>
          <w:t>http://www.theoildrum.com/node/5745</w:t>
        </w:r>
      </w:hyperlink>
      <w:r>
        <w:t>, accessed 7-19-13 UR]</w:t>
      </w:r>
    </w:p>
    <w:p w:rsidR="00A03EB4" w:rsidRDefault="00A03EB4" w:rsidP="00A03EB4"/>
    <w:p w:rsidR="00A03EB4" w:rsidRPr="00ED3104" w:rsidRDefault="00A03EB4" w:rsidP="00A03EB4">
      <w:pPr>
        <w:rPr>
          <w:rStyle w:val="StyleBoldUnderline"/>
        </w:rPr>
      </w:pPr>
      <w:r>
        <w:t xml:space="preserve">In conclusion, </w:t>
      </w:r>
      <w:r w:rsidRPr="00ED3104">
        <w:rPr>
          <w:rStyle w:val="StyleBoldUnderline"/>
        </w:rPr>
        <w:t>sustainability is not the achievement of stasis</w:t>
      </w:r>
      <w:r>
        <w:t xml:space="preserve">. It is not a passive consequence of having fewer humans who consume more limited resources. </w:t>
      </w:r>
      <w:r w:rsidRPr="00ED3104">
        <w:rPr>
          <w:rStyle w:val="StyleBoldUnderline"/>
        </w:rPr>
        <w:t>One must work at being sustainable</w:t>
      </w:r>
      <w:r>
        <w:t xml:space="preserve">. The challenges that any society (or other institution) might confront are, for practical purposes, endless in number and infinite in variety. This being so, </w:t>
      </w:r>
      <w:r w:rsidRPr="00ED3104">
        <w:rPr>
          <w:rStyle w:val="StyleBoldUnderline"/>
        </w:rPr>
        <w:t>sustainability is a matter of solving problems.</w:t>
      </w:r>
    </w:p>
    <w:p w:rsidR="00A03EB4" w:rsidRDefault="00A03EB4" w:rsidP="00A03EB4">
      <w:r>
        <w:t>In the conventional view, complexity follows energy. If so, then we should be able to forego complexity voluntarily and reduce our consumption of the resources that it requires. This approach to sustainability implicitly sees the future as a condition of stasis with no challenges.</w:t>
      </w:r>
    </w:p>
    <w:p w:rsidR="00A03EB4" w:rsidRDefault="00A03EB4" w:rsidP="00A03EB4">
      <w:r>
        <w:t xml:space="preserve">In actuality, major infusions of surplus energy are rare in human history. More commonly, </w:t>
      </w:r>
      <w:r w:rsidRPr="00ED3104">
        <w:rPr>
          <w:rStyle w:val="StyleBoldUnderline"/>
        </w:rPr>
        <w:t>complexity increases in response to problems. Complexity emerging through problem solving typically precedes the availability of energy</w:t>
      </w:r>
      <w:r>
        <w:t>, and compels increases in its production. Complexity is not something that we can ordinarily choose to forego.</w:t>
      </w:r>
    </w:p>
    <w:p w:rsidR="00A03EB4" w:rsidRDefault="00A03EB4" w:rsidP="00A03EB4">
      <w:proofErr w:type="gramStart"/>
      <w:r>
        <w:t>Applying this understanding leads to two conclusions.</w:t>
      </w:r>
      <w:proofErr w:type="gramEnd"/>
      <w:r>
        <w:t xml:space="preserve"> The first is that the solutions commonly recommended </w:t>
      </w:r>
      <w:proofErr w:type="gramStart"/>
      <w:r>
        <w:t>to promote</w:t>
      </w:r>
      <w:proofErr w:type="gramEnd"/>
      <w:r>
        <w:t xml:space="preserve"> sustainability–conservation, simplification, pricing, and innovation–can do so only in the short term. Secondly, </w:t>
      </w:r>
      <w:r w:rsidRPr="00ED3104">
        <w:rPr>
          <w:rStyle w:val="StyleBoldUnderline"/>
        </w:rPr>
        <w:t>long-term sustainability depends on solving major societal problems</w:t>
      </w:r>
      <w:r>
        <w:t xml:space="preserve"> that will converge in coming decades, and </w:t>
      </w:r>
      <w:r w:rsidRPr="00ED3104">
        <w:rPr>
          <w:rStyle w:val="StyleBoldUnderline"/>
        </w:rPr>
        <w:t>this will require increasing complexity and energy production. Sustainability is</w:t>
      </w:r>
      <w:r>
        <w:t xml:space="preserve"> not a condition of stasis. It is, rather, </w:t>
      </w:r>
      <w:r w:rsidRPr="00ED3104">
        <w:rPr>
          <w:rStyle w:val="StyleBoldUnderline"/>
        </w:rPr>
        <w:t>a process of continuous adaptation, of perpetually addressing new or ongoing problems and securing the resources to do so.</w:t>
      </w:r>
    </w:p>
    <w:p w:rsidR="00A03EB4" w:rsidRDefault="00A03EB4" w:rsidP="00A03EB4">
      <w:r>
        <w:t>It is useful to think of sustainability in the metaphor of an athletic gam</w:t>
      </w:r>
      <w:r w:rsidRPr="00ED3104">
        <w:t>e:</w:t>
      </w:r>
      <w:r w:rsidRPr="00ED3104">
        <w:rPr>
          <w:rStyle w:val="StyleBoldUnderline"/>
        </w:rPr>
        <w:t xml:space="preserve"> It is possible to “lose”–that is, to become unsustainable</w:t>
      </w:r>
      <w:r>
        <w:t xml:space="preserve">, as happened to the Western Roman Empire. But the converse does not hold. Because we continually confront challenges, </w:t>
      </w:r>
      <w:r w:rsidRPr="00ED3104">
        <w:rPr>
          <w:rStyle w:val="StyleBoldUnderline"/>
        </w:rPr>
        <w:t>there is no point at which a society has “won”</w:t>
      </w:r>
      <w:r>
        <w:t xml:space="preserve">–become sustainable in perpetuity, or at least for a very long time. </w:t>
      </w:r>
      <w:r w:rsidRPr="00ED3104">
        <w:rPr>
          <w:rStyle w:val="StyleBoldUnderline"/>
        </w:rPr>
        <w:t>Success, rather, consists of staying in the game</w:t>
      </w:r>
      <w:r>
        <w:t>.</w:t>
      </w:r>
    </w:p>
    <w:p w:rsidR="00A03EB4" w:rsidRDefault="00A03EB4" w:rsidP="00A03EB4"/>
    <w:p w:rsidR="00A03EB4" w:rsidRDefault="00A03EB4" w:rsidP="00A03EB4"/>
    <w:p w:rsidR="00A03EB4" w:rsidRDefault="00A03EB4" w:rsidP="00A03EB4">
      <w:pPr>
        <w:pStyle w:val="Heading1"/>
      </w:pPr>
      <w:r>
        <w:lastRenderedPageBreak/>
        <w:t>a/t: transition</w:t>
      </w:r>
    </w:p>
    <w:p w:rsidR="00A03EB4" w:rsidRPr="00871512" w:rsidRDefault="00A03EB4" w:rsidP="00A03EB4">
      <w:pPr>
        <w:pStyle w:val="Heading4"/>
      </w:pPr>
      <w:r w:rsidRPr="00871512">
        <w:t>No causal relationship between economic crisis and war</w:t>
      </w:r>
      <w:r>
        <w:t xml:space="preserve"> – no transition</w:t>
      </w:r>
    </w:p>
    <w:p w:rsidR="00A03EB4" w:rsidRDefault="00A03EB4" w:rsidP="00A03EB4">
      <w:r w:rsidRPr="00151C3D">
        <w:rPr>
          <w:rStyle w:val="StyleStyleBold12pt"/>
        </w:rPr>
        <w:t xml:space="preserve">Mead, Senior Fellow in U.S. Foreign Policy at the Council on Foreign Relations, 9 </w:t>
      </w:r>
      <w:r>
        <w:t xml:space="preserve">[Walter Russell, February 4, The New Republic, “Only Makes You Stronger,” </w:t>
      </w:r>
      <w:hyperlink r:id="rId79" w:history="1">
        <w:r w:rsidRPr="00990B4D">
          <w:rPr>
            <w:rStyle w:val="Hyperlink"/>
          </w:rPr>
          <w:t>http://www.newrepublic.com/article/only-makes-you-stronger#</w:t>
        </w:r>
      </w:hyperlink>
      <w:r>
        <w:t>, accessed 7-19-13 UR]</w:t>
      </w:r>
    </w:p>
    <w:p w:rsidR="00A03EB4" w:rsidRDefault="00A03EB4" w:rsidP="00A03EB4"/>
    <w:p w:rsidR="00A03EB4" w:rsidRPr="00151C3D" w:rsidRDefault="00A03EB4" w:rsidP="00A03EB4">
      <w:pPr>
        <w:rPr>
          <w:rStyle w:val="StyleBoldUnderline"/>
        </w:rPr>
      </w:pPr>
      <w:r w:rsidRPr="00BE1C42">
        <w:rPr>
          <w:rStyle w:val="StyleBoldUnderline"/>
        </w:rPr>
        <w:t>So far, such half-hearted experiments not only have failed to work; they have left the societies that have tried them in a progressively worse position, farther behind the front-runners as time goes by</w:t>
      </w:r>
      <w:r>
        <w:t xml:space="preserve">. Argentina has lost ground to Chile; Russian development has fallen farther behind that of the Baltic </w:t>
      </w:r>
      <w:proofErr w:type="gramStart"/>
      <w:r>
        <w:t>states</w:t>
      </w:r>
      <w:proofErr w:type="gramEnd"/>
      <w:r>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w:t>
      </w:r>
      <w:r w:rsidRPr="00151C3D">
        <w:rPr>
          <w:rStyle w:val="StyleBoldUnderline"/>
        </w:rPr>
        <w:t>the companies and banks based in these societies are often less established and more vulnerable to the consequences of a financial crisis than more established firms in wealthier societies.</w:t>
      </w:r>
    </w:p>
    <w:p w:rsidR="00A03EB4" w:rsidRDefault="00A03EB4" w:rsidP="00A03EB4">
      <w:r>
        <w:t xml:space="preserve">As a result, developing countries and countries where capitalism has relatively recent and shallow roots tend to suffer greater economic and political damage when crisis strikes--as, inevitably, it does. And, consequently, </w:t>
      </w:r>
      <w:r w:rsidRPr="00151C3D">
        <w:rPr>
          <w:rStyle w:val="StyleBoldUnderline"/>
        </w:rPr>
        <w:t>financial crises often reinforce rather than challenge the global distribution of power and wealth.</w:t>
      </w:r>
      <w:r>
        <w:t xml:space="preserve"> This may be happening yet again.</w:t>
      </w:r>
    </w:p>
    <w:p w:rsidR="00A03EB4" w:rsidRDefault="00A03EB4" w:rsidP="00A03EB4">
      <w:pPr>
        <w:rPr>
          <w:rStyle w:val="StyleBoldUnderline"/>
        </w:rPr>
      </w:pPr>
      <w:proofErr w:type="gramStart"/>
      <w:r>
        <w:t>None of which means that we can just sit back and enjoy the recession.</w:t>
      </w:r>
      <w:proofErr w:type="gramEnd"/>
      <w:r>
        <w:t xml:space="preserve"> History may suggest that financial crises actually help capitalist great powers maintain their leads--but it has other, less reassuring messages as well. </w:t>
      </w:r>
      <w:r w:rsidRPr="00151C3D">
        <w:rPr>
          <w:rStyle w:val="StyleBoldUnderline"/>
        </w:rPr>
        <w:t>If financial crises have been a normal part of life during the 300-year rise of the liberal capitalist system</w:t>
      </w:r>
      <w:r>
        <w:t xml:space="preserve"> under the Anglophone powers, </w:t>
      </w:r>
      <w:r w:rsidRPr="00151C3D">
        <w:rPr>
          <w:rStyle w:val="StyleBoldUnderline"/>
        </w:rPr>
        <w:t>so has war</w:t>
      </w:r>
      <w:r>
        <w:t xml:space="preserve">. The wars of the League of Augsburg and the Spanish Succession; the Seven Years War; the American Revolution; the Napoleonic Wars; the two World Wars; the cold war: </w:t>
      </w:r>
      <w:r w:rsidRPr="00151C3D">
        <w:rPr>
          <w:rStyle w:val="StyleBoldUnderline"/>
        </w:rPr>
        <w:t>The list of wars is almost as long as the list of financial crises.</w:t>
      </w:r>
    </w:p>
    <w:p w:rsidR="00A03EB4" w:rsidRDefault="00A03EB4" w:rsidP="00A03EB4">
      <w:pPr>
        <w:rPr>
          <w:rStyle w:val="StyleBoldUnderline"/>
        </w:rPr>
      </w:pPr>
    </w:p>
    <w:p w:rsidR="00A03EB4" w:rsidRPr="00871512" w:rsidRDefault="00A03EB4" w:rsidP="00A03EB4">
      <w:pPr>
        <w:pStyle w:val="Heading4"/>
      </w:pPr>
      <w:r w:rsidRPr="00871512">
        <w:t>Transition fails – war, starvation, environmental collapse would result and continue for generations</w:t>
      </w:r>
    </w:p>
    <w:p w:rsidR="00F9066C" w:rsidRDefault="00A03EB4" w:rsidP="00A03EB4">
      <w:proofErr w:type="spellStart"/>
      <w:r w:rsidRPr="00871512">
        <w:rPr>
          <w:rStyle w:val="StyleStyleBold12pt"/>
        </w:rPr>
        <w:t>Monbiot</w:t>
      </w:r>
      <w:proofErr w:type="spellEnd"/>
      <w:r w:rsidRPr="00871512">
        <w:rPr>
          <w:rStyle w:val="StyleStyleBold12pt"/>
        </w:rPr>
        <w:t xml:space="preserve">, </w:t>
      </w:r>
      <w:proofErr w:type="gramStart"/>
      <w:r w:rsidRPr="00871512">
        <w:rPr>
          <w:rStyle w:val="StyleStyleBold12pt"/>
        </w:rPr>
        <w:t>The</w:t>
      </w:r>
      <w:proofErr w:type="gramEnd"/>
      <w:r w:rsidRPr="00871512">
        <w:rPr>
          <w:rStyle w:val="StyleStyleBold12pt"/>
        </w:rPr>
        <w:t xml:space="preserve"> Guardian, 9</w:t>
      </w:r>
      <w:r w:rsidRPr="00871512">
        <w:t xml:space="preserve"> </w:t>
      </w:r>
    </w:p>
    <w:p w:rsidR="00A03EB4" w:rsidRDefault="00A03EB4" w:rsidP="00A03EB4">
      <w:r w:rsidRPr="00871512">
        <w:t xml:space="preserve">[George, August 17, “Is there any point in fighting to stave off industrial apocalypse?” </w:t>
      </w:r>
      <w:hyperlink r:id="rId80" w:history="1">
        <w:r w:rsidRPr="00871512">
          <w:t>http://www.guardian.co.uk/commentisfree/cif-green/2009/aug/17/environment-climate-change</w:t>
        </w:r>
      </w:hyperlink>
      <w:r w:rsidRPr="00871512">
        <w:t xml:space="preserve"> accessed 7-19-13 UR]</w:t>
      </w:r>
    </w:p>
    <w:p w:rsidR="00F9066C" w:rsidRPr="00871512" w:rsidRDefault="00F9066C" w:rsidP="00A03EB4"/>
    <w:p w:rsidR="00A03EB4" w:rsidRPr="00871512" w:rsidRDefault="00A03EB4" w:rsidP="00A03EB4">
      <w:pPr>
        <w:rPr>
          <w:rStyle w:val="StyleBoldUnderline"/>
        </w:rPr>
      </w:pPr>
      <w:r>
        <w:t xml:space="preserve">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871512">
        <w:rPr>
          <w:rStyle w:val="StyleBoldUnderline"/>
        </w:rPr>
        <w:t>the immediate consequences of collapse would be hideous: the breakdown of the systems that keep most of us alive; mass starvation; war.</w:t>
      </w:r>
      <w:r>
        <w:t xml:space="preserve"> These alone surely give us sufficient reason to fight on, however faint our chances appear</w:t>
      </w:r>
      <w:r w:rsidRPr="00871512">
        <w:rPr>
          <w:rStyle w:val="StyleBoldUnderline"/>
        </w:rPr>
        <w:t>. But even if we were somehow able to put this out of our minds, I believe that what is likely to come out on the other side will be worse than our current settlement.</w:t>
      </w:r>
    </w:p>
    <w:p w:rsidR="00A03EB4" w:rsidRDefault="00A03EB4" w:rsidP="00A03EB4">
      <w:r>
        <w:t>Here are three observations</w:t>
      </w:r>
      <w:r w:rsidRPr="00871512">
        <w:rPr>
          <w:rStyle w:val="StyleBoldUnderline"/>
        </w:rPr>
        <w:t xml:space="preserve">: 1 </w:t>
      </w:r>
      <w:proofErr w:type="gramStart"/>
      <w:r w:rsidRPr="00871512">
        <w:rPr>
          <w:rStyle w:val="StyleBoldUnderline"/>
        </w:rPr>
        <w:t>Our</w:t>
      </w:r>
      <w:proofErr w:type="gramEnd"/>
      <w:r w:rsidRPr="00871512">
        <w:rPr>
          <w:rStyle w:val="StyleBoldUnderline"/>
        </w:rPr>
        <w:t xml:space="preserve"> species</w:t>
      </w:r>
      <w:r>
        <w:t xml:space="preserve"> (unlike most of its members) </w:t>
      </w:r>
      <w:r w:rsidRPr="00871512">
        <w:rPr>
          <w:rStyle w:val="StyleBoldUnderline"/>
        </w:rPr>
        <w:t>is tough and resilient; 2</w:t>
      </w:r>
      <w:r>
        <w:t xml:space="preserve"> </w:t>
      </w:r>
      <w:r w:rsidRPr="00871512">
        <w:rPr>
          <w:rStyle w:val="StyleBoldUnderline"/>
        </w:rPr>
        <w:t xml:space="preserve">When </w:t>
      </w:r>
      <w:proofErr w:type="spellStart"/>
      <w:r w:rsidRPr="00871512">
        <w:rPr>
          <w:rStyle w:val="StyleBoldUnderline"/>
        </w:rPr>
        <w:t>civilisations</w:t>
      </w:r>
      <w:proofErr w:type="spellEnd"/>
      <w:r w:rsidRPr="00871512">
        <w:rPr>
          <w:rStyle w:val="StyleBoldUnderline"/>
        </w:rPr>
        <w:t xml:space="preserve"> collapse, psychopaths take over; 3 We seldom learn from others' mistakes</w:t>
      </w:r>
      <w:r>
        <w:t>.</w:t>
      </w:r>
    </w:p>
    <w:p w:rsidR="00A03EB4" w:rsidRPr="00871512" w:rsidRDefault="00A03EB4" w:rsidP="00A03EB4">
      <w:pPr>
        <w:rPr>
          <w:rStyle w:val="StyleBoldUnderline"/>
        </w:rPr>
      </w:pPr>
      <w:r>
        <w:t xml:space="preserve">From the first observation, this follows: </w:t>
      </w:r>
      <w:r w:rsidRPr="00871512">
        <w:rPr>
          <w:rStyle w:val="StyleBoldUnderline"/>
        </w:rPr>
        <w:t xml:space="preserve">even if you are hardened to the fate of humans, you can surely see that our species will not become extinct without causing the extinction of almost all </w:t>
      </w:r>
      <w:r w:rsidRPr="00871512">
        <w:rPr>
          <w:rStyle w:val="StyleBoldUnderline"/>
        </w:rPr>
        <w:lastRenderedPageBreak/>
        <w:t>others.</w:t>
      </w:r>
      <w:r>
        <w:t xml:space="preserve"> However hard we fall, </w:t>
      </w:r>
      <w:r w:rsidRPr="00871512">
        <w:rPr>
          <w:rStyle w:val="StyleBoldUnderline"/>
        </w:rPr>
        <w:t>we will recover sufficiently to land another hammer blow on the biosphere. We will continue to do so until there is so little left that even Homo sapiens can no longer survive. This is the ecological destiny of a species possessed of</w:t>
      </w:r>
      <w:r>
        <w:t xml:space="preserve"> outstanding intelligence, opposable thumbs and </w:t>
      </w:r>
      <w:r w:rsidRPr="00871512">
        <w:rPr>
          <w:rStyle w:val="StyleBoldUnderline"/>
        </w:rPr>
        <w:t>an ability to interpret and exploit almost every possible resource – in the absence of political restraint.</w:t>
      </w:r>
    </w:p>
    <w:p w:rsidR="00A03EB4" w:rsidRDefault="00A03EB4" w:rsidP="00A03EB4">
      <w:r>
        <w:t xml:space="preserve">From the second and third observations, this follows: instead of gathering as free collectives of happy householders, </w:t>
      </w:r>
      <w:r w:rsidRPr="00871512">
        <w:rPr>
          <w:rStyle w:val="StyleBoldUnderline"/>
        </w:rPr>
        <w:t xml:space="preserve">survivors of this collapse will be subject to the will of people seeking to </w:t>
      </w:r>
      <w:proofErr w:type="spellStart"/>
      <w:r w:rsidRPr="00871512">
        <w:rPr>
          <w:rStyle w:val="StyleBoldUnderline"/>
        </w:rPr>
        <w:t>monopolise</w:t>
      </w:r>
      <w:proofErr w:type="spellEnd"/>
      <w:r w:rsidRPr="00871512">
        <w:rPr>
          <w:rStyle w:val="StyleBoldUnderline"/>
        </w:rPr>
        <w:t xml:space="preserve"> remaining resources</w:t>
      </w:r>
      <w:r>
        <w:t xml:space="preserve">. This will is likely to be </w:t>
      </w:r>
      <w:r w:rsidRPr="00871512">
        <w:rPr>
          <w:rStyle w:val="StyleBoldUnderline"/>
        </w:rPr>
        <w:t>imposed through violence. Political accountability will be a distant memory. The chances of conserving any resource in these circumstances are approximately zero. The human and ecological consequences of the first global collapse are likely to persist for many generations, perhaps for our species' remaining time on earth.</w:t>
      </w:r>
      <w:r>
        <w:t xml:space="preserve"> To imagine that good could come of the involuntary failure of industrial </w:t>
      </w:r>
      <w:proofErr w:type="spellStart"/>
      <w:r>
        <w:t>civilisation</w:t>
      </w:r>
      <w:proofErr w:type="spellEnd"/>
      <w:r>
        <w:t xml:space="preserve"> is also to succumb to denial. The answer to your question – </w:t>
      </w:r>
      <w:r w:rsidRPr="00871512">
        <w:rPr>
          <w:rStyle w:val="StyleBoldUnderline"/>
        </w:rPr>
        <w:t xml:space="preserve">what will we learn from </w:t>
      </w:r>
      <w:r w:rsidRPr="00871512">
        <w:t>this</w:t>
      </w:r>
      <w:r w:rsidRPr="00871512">
        <w:rPr>
          <w:rStyle w:val="StyleBoldUnderline"/>
        </w:rPr>
        <w:t xml:space="preserve"> collapse?</w:t>
      </w:r>
      <w:r>
        <w:t xml:space="preserve"> – is </w:t>
      </w:r>
      <w:r w:rsidRPr="00871512">
        <w:rPr>
          <w:rStyle w:val="StyleBoldUnderline"/>
        </w:rPr>
        <w:t>nothing</w:t>
      </w:r>
      <w:r>
        <w:t>.</w:t>
      </w:r>
    </w:p>
    <w:p w:rsidR="00A03EB4" w:rsidRDefault="00A03EB4" w:rsidP="00A03EB4"/>
    <w:p w:rsidR="00A03EB4" w:rsidRDefault="00A03EB4" w:rsidP="00A03EB4">
      <w:pPr>
        <w:pStyle w:val="Heading1"/>
      </w:pPr>
      <w:r>
        <w:lastRenderedPageBreak/>
        <w:t xml:space="preserve">a/t: </w:t>
      </w:r>
      <w:proofErr w:type="spellStart"/>
      <w:r>
        <w:t>Speth</w:t>
      </w:r>
      <w:proofErr w:type="spellEnd"/>
    </w:p>
    <w:p w:rsidR="00A03EB4" w:rsidRDefault="00A03EB4" w:rsidP="00A03EB4">
      <w:pPr>
        <w:pStyle w:val="Heading4"/>
      </w:pPr>
      <w:r>
        <w:t xml:space="preserve">No causal relationship between the environment and collapse – </w:t>
      </w:r>
      <w:proofErr w:type="spellStart"/>
      <w:r>
        <w:t>Speth</w:t>
      </w:r>
      <w:proofErr w:type="spellEnd"/>
      <w:r>
        <w:t xml:space="preserve"> assumes data without a complete diagnosis</w:t>
      </w:r>
    </w:p>
    <w:p w:rsidR="00F9066C" w:rsidRDefault="00A03EB4" w:rsidP="00A03EB4">
      <w:r w:rsidRPr="00144D48">
        <w:rPr>
          <w:rStyle w:val="StyleStyleBold12pt"/>
        </w:rPr>
        <w:t>Adler, Case Western Reserve University School of Law Professor and Center for Business Law and Regulation Director, 8</w:t>
      </w:r>
      <w:r>
        <w:t xml:space="preserve"> </w:t>
      </w:r>
    </w:p>
    <w:p w:rsidR="00A03EB4" w:rsidRDefault="00A03EB4" w:rsidP="00A03EB4">
      <w:r>
        <w:t xml:space="preserve">[Jonathan H., </w:t>
      </w:r>
      <w:proofErr w:type="gramStart"/>
      <w:r>
        <w:t>Fall</w:t>
      </w:r>
      <w:proofErr w:type="gramEnd"/>
      <w:r>
        <w:t xml:space="preserve"> 2008, The New Atlantis no.</w:t>
      </w:r>
      <w:r w:rsidRPr="00144D48">
        <w:t xml:space="preserve"> 22, pp. 91-98</w:t>
      </w:r>
      <w:r>
        <w:t xml:space="preserve">, “Green Bridge to Nowhere,” </w:t>
      </w:r>
      <w:hyperlink r:id="rId81" w:history="1">
        <w:r w:rsidRPr="00990B4D">
          <w:rPr>
            <w:rStyle w:val="Hyperlink"/>
          </w:rPr>
          <w:t>http://www.thenewatlantis.com/publications/green-bridge-to-nowhere</w:t>
        </w:r>
      </w:hyperlink>
      <w:r>
        <w:t>, accessed 7-19-13 UR]</w:t>
      </w:r>
    </w:p>
    <w:p w:rsidR="00F9066C" w:rsidRDefault="00F9066C" w:rsidP="00A03EB4"/>
    <w:p w:rsidR="00A03EB4" w:rsidRDefault="00A03EB4" w:rsidP="00A03EB4">
      <w:proofErr w:type="spellStart"/>
      <w:r>
        <w:t>Speth’s</w:t>
      </w:r>
      <w:proofErr w:type="spellEnd"/>
      <w:r>
        <w:t xml:space="preserve"> eco-pessimism is not particularly new or original, but his critique of the modern environmental movement could be. In his view, the modern environmental establishment has proven itself impotent. It has accomplished much, but not nearly enough. Working within the system failed, he maintains, because it did not seek sufficiently radical change. Saving human civilization from collapse requires more than minor adjustments, he warns, as environmental degradation is but a symptom of broader social problems, and is “linked powerfully with other social realities, including growing social inequality and neglect and the erosion of democratic governance and popular control.” Reversing course will require a “transformative change in the system itself,” including an “assault on the citadel of consumption” and the remaking of corporations. “Our duty,” </w:t>
      </w:r>
      <w:proofErr w:type="spellStart"/>
      <w:r w:rsidRPr="00144D48">
        <w:rPr>
          <w:rStyle w:val="StyleBoldUnderline"/>
        </w:rPr>
        <w:t>Speth</w:t>
      </w:r>
      <w:proofErr w:type="spellEnd"/>
      <w:r w:rsidRPr="00144D48">
        <w:rPr>
          <w:rStyle w:val="StyleBoldUnderline"/>
        </w:rPr>
        <w:t xml:space="preserve"> proclaims</w:t>
      </w:r>
      <w:r>
        <w:t xml:space="preserve">, is “to struggle against the </w:t>
      </w:r>
      <w:proofErr w:type="spellStart"/>
      <w:r>
        <w:t>contempocentrism</w:t>
      </w:r>
      <w:proofErr w:type="spellEnd"/>
      <w:r>
        <w:t xml:space="preserve"> and anthropocentrism that dominate </w:t>
      </w:r>
      <w:r w:rsidRPr="00144D48">
        <w:t>modern life.”</w:t>
      </w:r>
      <w:r w:rsidRPr="00144D48">
        <w:rPr>
          <w:rStyle w:val="StyleBoldUnderline"/>
        </w:rPr>
        <w:t xml:space="preserve"> A “bridge” to a sustainable society requires</w:t>
      </w:r>
      <w:r>
        <w:t xml:space="preserve"> revisiting democratic capitalism, remaking industrial civilization, </w:t>
      </w:r>
      <w:r w:rsidRPr="00144D48">
        <w:rPr>
          <w:rStyle w:val="StyleBoldUnderline"/>
        </w:rPr>
        <w:t>and reorienting human consciousnes</w:t>
      </w:r>
      <w:r>
        <w:t xml:space="preserve">s; “we must return to fundamentals and seek to understand both the underlying forces driving such destructive trends and the economic and political system that gives these forces free rein.” </w:t>
      </w:r>
      <w:r w:rsidRPr="00144D48">
        <w:rPr>
          <w:rStyle w:val="StyleBoldUnderline"/>
        </w:rPr>
        <w:t>Nothing less will do.</w:t>
      </w:r>
    </w:p>
    <w:p w:rsidR="00A03EB4" w:rsidRPr="00144D48" w:rsidRDefault="00A03EB4" w:rsidP="00A03EB4">
      <w:pPr>
        <w:rPr>
          <w:rStyle w:val="StyleBoldUnderline"/>
        </w:rPr>
      </w:pPr>
      <w:r w:rsidRPr="00144D48">
        <w:rPr>
          <w:rStyle w:val="StyleBoldUnderline"/>
        </w:rPr>
        <w:t xml:space="preserve">Environmental writers have made a cottage industry from warning of ecological Armageddon and calling for greener forms of economic growth. Yet it is rare to hear so radical a charge from someone with </w:t>
      </w:r>
      <w:proofErr w:type="spellStart"/>
      <w:r w:rsidRPr="00144D48">
        <w:rPr>
          <w:rStyle w:val="StyleBoldUnderline"/>
        </w:rPr>
        <w:t>Speth’s</w:t>
      </w:r>
      <w:proofErr w:type="spellEnd"/>
      <w:r w:rsidRPr="00144D48">
        <w:rPr>
          <w:rStyle w:val="StyleBoldUnderline"/>
        </w:rPr>
        <w:t xml:space="preserve"> influence, and unusual to hear someone with his experience offer an ecological assessment that is so misguided. </w:t>
      </w:r>
      <w:r>
        <w:t xml:space="preserve">He purports to offer “a deeper critique of what is going on,” but his principal complaints echo familiar ones we have heard from other environmental thinkers, his “new approach on the environment” seems quite like the old, and his analysis is ultimately shallow. </w:t>
      </w:r>
      <w:proofErr w:type="spellStart"/>
      <w:r w:rsidRPr="00144D48">
        <w:rPr>
          <w:rStyle w:val="StyleBoldUnderline"/>
        </w:rPr>
        <w:t>Speth</w:t>
      </w:r>
      <w:proofErr w:type="spellEnd"/>
      <w:r w:rsidRPr="00144D48">
        <w:rPr>
          <w:rStyle w:val="StyleBoldUnderline"/>
        </w:rPr>
        <w:t xml:space="preserve"> wants to offer “impractical answers” — but the problem is not so much their impracticality as their wrong-headedness.</w:t>
      </w:r>
    </w:p>
    <w:p w:rsidR="00A03EB4" w:rsidRPr="00144D48" w:rsidRDefault="00A03EB4" w:rsidP="00A03EB4">
      <w:pPr>
        <w:rPr>
          <w:rStyle w:val="StyleBoldUnderline"/>
        </w:rPr>
      </w:pPr>
      <w:proofErr w:type="spellStart"/>
      <w:r w:rsidRPr="00144D48">
        <w:rPr>
          <w:rStyle w:val="StyleBoldUnderline"/>
        </w:rPr>
        <w:t>Speth</w:t>
      </w:r>
      <w:proofErr w:type="spellEnd"/>
      <w:r w:rsidRPr="00144D48">
        <w:rPr>
          <w:rStyle w:val="StyleBoldUnderline"/>
        </w:rPr>
        <w:t xml:space="preserve"> catalogues an ever-growing list of environmental insults inflicted upon the Earth by human civilization to document the “great collision” between the human economy and our fragile planet.</w:t>
      </w:r>
      <w:r>
        <w:t xml:space="preserve"> He tries to shock with numbers and graphs illustrating dramatic increases in population or industrial activity of one sort or another. </w:t>
      </w:r>
      <w:r w:rsidRPr="00144D48">
        <w:rPr>
          <w:rStyle w:val="StyleBoldUnderline"/>
        </w:rPr>
        <w:t xml:space="preserve">Such data is easy to find, but trends by themselves do not substitute for a complete diagnosis. </w:t>
      </w:r>
      <w:r>
        <w:t>It takes more than identifying recent exponential trends to demonstrate unsustainability</w:t>
      </w:r>
      <w:r w:rsidRPr="00144D48">
        <w:rPr>
          <w:rStyle w:val="StyleBoldUnderline"/>
        </w:rPr>
        <w:t>. Exponential growth rarely (if ever) continues indefinitely</w:t>
      </w:r>
      <w:r>
        <w:t xml:space="preserve">, and </w:t>
      </w:r>
      <w:r w:rsidRPr="00144D48">
        <w:rPr>
          <w:rStyle w:val="StyleBoldUnderline"/>
        </w:rPr>
        <w:t>the same factors that cause growth spurts can cause them to level off. Nor do negative environmental trends necessarily translate into harmful effects on human well-being.</w:t>
      </w:r>
      <w:r>
        <w:t xml:space="preserve"> I share his concern for conserving biological diversity, but </w:t>
      </w:r>
      <w:r w:rsidRPr="00144D48">
        <w:rPr>
          <w:rStyle w:val="StyleBoldUnderline"/>
        </w:rPr>
        <w:t>merely asserting that biological diversity is important for economic well-being does not make it so.</w:t>
      </w:r>
    </w:p>
    <w:p w:rsidR="00A03EB4" w:rsidRDefault="00A03EB4" w:rsidP="00A03EB4">
      <w:pPr>
        <w:pStyle w:val="Heading1"/>
      </w:pPr>
      <w:r>
        <w:lastRenderedPageBreak/>
        <w:t>a/t</w:t>
      </w:r>
      <w:r w:rsidR="005779BC">
        <w:t>: resource s</w:t>
      </w:r>
      <w:r>
        <w:t>carcity</w:t>
      </w:r>
    </w:p>
    <w:p w:rsidR="00A03EB4" w:rsidRPr="00320030" w:rsidRDefault="00A03EB4" w:rsidP="00A03EB4">
      <w:pPr>
        <w:pStyle w:val="Heading4"/>
        <w:rPr>
          <w:rFonts w:cs="Times New Roman"/>
        </w:rPr>
      </w:pPr>
      <w:r w:rsidRPr="00320030">
        <w:rPr>
          <w:rFonts w:cs="Times New Roman"/>
        </w:rPr>
        <w:t xml:space="preserve">Resource scarcity is </w:t>
      </w:r>
      <w:proofErr w:type="spellStart"/>
      <w:r w:rsidRPr="00320030">
        <w:rPr>
          <w:rFonts w:cs="Times New Roman"/>
        </w:rPr>
        <w:t>self correcting</w:t>
      </w:r>
      <w:proofErr w:type="spellEnd"/>
      <w:r w:rsidRPr="00320030">
        <w:rPr>
          <w:rFonts w:cs="Times New Roman"/>
        </w:rPr>
        <w:t>- drives innovation.</w:t>
      </w:r>
    </w:p>
    <w:p w:rsidR="00A03EB4" w:rsidRPr="00320030" w:rsidRDefault="00A03EB4" w:rsidP="00A03EB4">
      <w:pPr>
        <w:rPr>
          <w:rStyle w:val="StyleStyleBold12pt"/>
        </w:rPr>
      </w:pPr>
      <w:r w:rsidRPr="00320030">
        <w:rPr>
          <w:rStyle w:val="StyleStyleBold12pt"/>
        </w:rPr>
        <w:t>Haynes Brigham Young University Economics Professor 8</w:t>
      </w:r>
    </w:p>
    <w:p w:rsidR="00A03EB4" w:rsidRPr="00F9066C" w:rsidRDefault="00A03EB4" w:rsidP="00F9066C">
      <w:r w:rsidRPr="00F9066C">
        <w:t xml:space="preserve">[Beth, 8/19/2008, “Finite Resources vs. Infinite Resourcefulness”, </w:t>
      </w:r>
      <w:hyperlink r:id="rId82" w:history="1">
        <w:r w:rsidRPr="00F9066C">
          <w:rPr>
            <w:rStyle w:val="Hyperlink"/>
          </w:rPr>
          <w:t>http://wealthisnottheproblem.blogspot.com/2008/08/finite-resources-vs-infinite.html</w:t>
        </w:r>
      </w:hyperlink>
      <w:r w:rsidRPr="00F9066C">
        <w:t>, accessed 7/19/13, ALT]</w:t>
      </w:r>
    </w:p>
    <w:p w:rsidR="00A03EB4" w:rsidRPr="00320030" w:rsidRDefault="00A03EB4" w:rsidP="00A03EB4">
      <w:pPr>
        <w:rPr>
          <w:rStyle w:val="StyleStyleBold12pt"/>
        </w:rPr>
      </w:pPr>
    </w:p>
    <w:p w:rsidR="00A03EB4" w:rsidRPr="00320030" w:rsidRDefault="00A03EB4" w:rsidP="00A03EB4">
      <w:r w:rsidRPr="00320030">
        <w:t xml:space="preserve">It’s common sense. </w:t>
      </w:r>
      <w:proofErr w:type="gramStart"/>
      <w:r w:rsidRPr="00320030">
        <w:t>Save today in order to have some available tomorrow.</w:t>
      </w:r>
      <w:proofErr w:type="gramEnd"/>
      <w:r w:rsidRPr="00320030">
        <w:t xml:space="preserve"> It’s how our bank accounts work, so it seems logical to apply the same reasoning to resource use. But there is a catch. </w:t>
      </w:r>
      <w:r w:rsidRPr="00320030">
        <w:rPr>
          <w:rStyle w:val="StyleBoldUnderline"/>
        </w:rPr>
        <w:t>All of economic history, up to and including today, demonstrates that the more we exploit our natural resources, the more available they become</w:t>
      </w:r>
      <w:r w:rsidRPr="00320030">
        <w:t xml:space="preserve">. (3-7) </w:t>
      </w:r>
      <w:proofErr w:type="gramStart"/>
      <w:r w:rsidRPr="00320030">
        <w:t>How</w:t>
      </w:r>
      <w:proofErr w:type="gramEnd"/>
      <w:r w:rsidRPr="00320030">
        <w:t xml:space="preserve"> can this possibly be? If we use our “limited, non-renewable resources” we have to end up with less, right?</w:t>
      </w:r>
    </w:p>
    <w:p w:rsidR="00A03EB4" w:rsidRPr="00320030" w:rsidRDefault="00A03EB4" w:rsidP="00A03EB4">
      <w:proofErr w:type="gramStart"/>
      <w:r w:rsidRPr="00320030">
        <w:t>Actually, no.</w:t>
      </w:r>
      <w:proofErr w:type="gramEnd"/>
      <w:r w:rsidRPr="00320030">
        <w:t xml:space="preserve"> And here is why.</w:t>
      </w:r>
    </w:p>
    <w:p w:rsidR="00A03EB4" w:rsidRPr="00320030" w:rsidRDefault="00A03EB4" w:rsidP="00A03EB4">
      <w:pPr>
        <w:ind w:firstLine="180"/>
        <w:rPr>
          <w:rStyle w:val="StyleBoldUnderline"/>
        </w:rPr>
      </w:pPr>
      <w:r w:rsidRPr="00320030">
        <w:rPr>
          <w:rStyle w:val="StyleBoldUnderline"/>
        </w:rPr>
        <w:t>We don’t simply “use up” existing resources; we constantly create them.</w:t>
      </w:r>
      <w:r w:rsidRPr="00320030">
        <w:t xml:space="preserve"> We continually </w:t>
      </w:r>
      <w:r w:rsidRPr="00320030">
        <w:rPr>
          <w:rStyle w:val="StyleBoldUnderline"/>
        </w:rPr>
        <w:t xml:space="preserve">invent new processes, discover new sources, </w:t>
      </w:r>
      <w:proofErr w:type="gramStart"/>
      <w:r w:rsidRPr="00320030">
        <w:rPr>
          <w:rStyle w:val="StyleBoldUnderline"/>
        </w:rPr>
        <w:t>improve</w:t>
      </w:r>
      <w:proofErr w:type="gramEnd"/>
      <w:r w:rsidRPr="00320030">
        <w:rPr>
          <w:rStyle w:val="StyleBoldUnderline"/>
        </w:rPr>
        <w:t xml:space="preserve"> the efficiency of both use and extraction, while at the same time we discover cheaper, better alternatives.</w:t>
      </w:r>
    </w:p>
    <w:p w:rsidR="00A03EB4" w:rsidRPr="00320030" w:rsidRDefault="00A03EB4" w:rsidP="00A03EB4">
      <w:pPr>
        <w:ind w:firstLine="180"/>
      </w:pPr>
      <w:r w:rsidRPr="00320030">
        <w:t xml:space="preserve">The fact </w:t>
      </w:r>
      <w:r w:rsidRPr="00320030">
        <w:rPr>
          <w:rStyle w:val="StyleBoldUnderline"/>
        </w:rPr>
        <w:t>that a</w:t>
      </w:r>
      <w:r w:rsidRPr="00320030">
        <w:t xml:space="preserve"> particular physical </w:t>
      </w:r>
      <w:r w:rsidRPr="00320030">
        <w:rPr>
          <w:rStyle w:val="StyleBoldUnderline"/>
        </w:rPr>
        <w:t>substance is finite is irrelevant. What is relevant is the process of finding ways to meet human needs and desires.</w:t>
      </w:r>
      <w:r w:rsidRPr="00320030">
        <w:t xml:space="preserve"> The solutions, and thus what we consider resources, are constantly changing. </w:t>
      </w:r>
      <w:r w:rsidRPr="00320030">
        <w:rPr>
          <w:rStyle w:val="StyleBoldUnderline"/>
        </w:rPr>
        <w:t>Oil was a nuisance, not a resource, until humans discovered a use</w:t>
      </w:r>
      <w:r w:rsidRPr="00320030">
        <w:t xml:space="preserve"> for it.</w:t>
      </w:r>
    </w:p>
    <w:p w:rsidR="00A03EB4" w:rsidRPr="00320030" w:rsidRDefault="00A03EB4" w:rsidP="00A03EB4">
      <w:pPr>
        <w:ind w:firstLine="180"/>
      </w:pPr>
      <w:r w:rsidRPr="00320030">
        <w:t xml:space="preserve">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w:t>
      </w:r>
      <w:proofErr w:type="gramStart"/>
      <w:r w:rsidRPr="00320030">
        <w:t>Knowledge.</w:t>
      </w:r>
      <w:proofErr w:type="gramEnd"/>
      <w:r w:rsidRPr="00320030">
        <w:t xml:space="preserve"> </w:t>
      </w:r>
      <w:proofErr w:type="gramStart"/>
      <w:r w:rsidRPr="00320030">
        <w:t>Wealth.</w:t>
      </w:r>
      <w:proofErr w:type="gramEnd"/>
      <w:r w:rsidRPr="00320030">
        <w:t xml:space="preserve"> </w:t>
      </w:r>
      <w:proofErr w:type="gramStart"/>
      <w:r w:rsidRPr="00320030">
        <w:t>Freedom.</w:t>
      </w:r>
      <w:proofErr w:type="gramEnd"/>
      <w:r w:rsidRPr="00320030">
        <w:t xml:space="preserve"> These are the factors which are essential to solving the problems we face. </w:t>
      </w:r>
    </w:p>
    <w:p w:rsidR="00A03EB4" w:rsidRPr="00320030" w:rsidRDefault="00A03EB4" w:rsidP="00A03EB4">
      <w:pPr>
        <w:ind w:firstLine="180"/>
      </w:pPr>
      <w:r w:rsidRPr="00320030">
        <w:t>“The Stone Age didn’t end because we ran out of stones.” (8)</w:t>
      </w:r>
    </w:p>
    <w:p w:rsidR="00A03EB4" w:rsidRPr="00320030" w:rsidRDefault="00A03EB4" w:rsidP="00A03EB4">
      <w:pPr>
        <w:ind w:firstLine="180"/>
      </w:pPr>
      <w:r w:rsidRPr="00320030">
        <w:t>Think for a minute about how we have solved the problem of meeting basic needs throughout history:</w:t>
      </w:r>
    </w:p>
    <w:p w:rsidR="00A03EB4" w:rsidRPr="00320030" w:rsidRDefault="00A03EB4" w:rsidP="00A03EB4">
      <w:pPr>
        <w:ind w:firstLine="180"/>
      </w:pPr>
      <w:r w:rsidRPr="00320030">
        <w:t>Transportation: from walking to landing on the moon</w:t>
      </w:r>
    </w:p>
    <w:p w:rsidR="00A03EB4" w:rsidRPr="00320030" w:rsidRDefault="00A03EB4" w:rsidP="00A03EB4">
      <w:pPr>
        <w:ind w:firstLine="180"/>
      </w:pPr>
      <w:r w:rsidRPr="00320030">
        <w:t>Communication: from face-to-face conversations to the World Wide Web.</w:t>
      </w:r>
    </w:p>
    <w:p w:rsidR="00A03EB4" w:rsidRPr="00320030" w:rsidRDefault="00A03EB4" w:rsidP="00A03EB4">
      <w:pPr>
        <w:ind w:firstLine="180"/>
      </w:pPr>
      <w:r w:rsidRPr="00320030">
        <w:t xml:space="preserve">Food: from hunting and gathering to intravenous feeding and hydroponics. </w:t>
      </w:r>
    </w:p>
    <w:p w:rsidR="00A03EB4" w:rsidRPr="00320030" w:rsidRDefault="00A03EB4" w:rsidP="00A03EB4">
      <w:pPr>
        <w:ind w:firstLine="180"/>
      </w:pPr>
      <w:r w:rsidRPr="00320030">
        <w:t>Shelter: from finding a cave to building skyscrapers</w:t>
      </w:r>
    </w:p>
    <w:p w:rsidR="00A03EB4" w:rsidRPr="00320030" w:rsidRDefault="00A03EB4" w:rsidP="00A03EB4">
      <w:pPr>
        <w:ind w:firstLine="180"/>
      </w:pPr>
      <w:r w:rsidRPr="00320030">
        <w:t>Health care: from shamans to MRIs and neurosurgery.</w:t>
      </w:r>
    </w:p>
    <w:p w:rsidR="00A03EB4" w:rsidRPr="00320030" w:rsidRDefault="00A03EB4" w:rsidP="00A03EB4">
      <w:pPr>
        <w:ind w:firstLine="180"/>
      </w:pPr>
      <w:r w:rsidRPr="00320030">
        <w:t xml:space="preserve">How does progress happen? A synopsis of the process is provided by the main theme of Julian Simon’s book, The Ultimate Resource 2: </w:t>
      </w:r>
    </w:p>
    <w:p w:rsidR="00A03EB4" w:rsidRPr="00320030" w:rsidRDefault="00A03EB4" w:rsidP="00A03EB4">
      <w:pPr>
        <w:ind w:firstLine="180"/>
      </w:pPr>
      <w:r w:rsidRPr="00320030">
        <w:t xml:space="preserve">More people, and increased income, cause resources to become </w:t>
      </w:r>
      <w:proofErr w:type="gramStart"/>
      <w:r w:rsidRPr="00320030">
        <w:t>more scarce</w:t>
      </w:r>
      <w:proofErr w:type="gramEnd"/>
      <w:r w:rsidRPr="00320030">
        <w:t xml:space="preserve"> in the short run. </w:t>
      </w:r>
      <w:r w:rsidRPr="00320030">
        <w:rPr>
          <w:rStyle w:val="StyleBoldUnderline"/>
        </w:rPr>
        <w:t>Heightened scarcity causes prices to rise. The higher prices present opportunity and prompt inventors and entrepreneurs to search for solutions</w:t>
      </w:r>
      <w:r w:rsidRPr="00320030">
        <w:t xml:space="preserve">. Many fail in the search, at cost to themselves. But </w:t>
      </w:r>
      <w:r w:rsidRPr="00320030">
        <w:rPr>
          <w:rStyle w:val="StyleBoldUnderline"/>
        </w:rPr>
        <w:t>in a free society, solutions are eventually found.</w:t>
      </w:r>
      <w:r w:rsidRPr="00320030">
        <w:t xml:space="preserve"> And </w:t>
      </w:r>
      <w:r w:rsidRPr="00320030">
        <w:rPr>
          <w:rStyle w:val="StyleBoldUnderline"/>
        </w:rPr>
        <w:t>in the long run, the new developments leave us better off</w:t>
      </w:r>
      <w:r w:rsidRPr="00320030">
        <w:t xml:space="preserve"> than if the problems had not arisen, that is, </w:t>
      </w:r>
      <w:r w:rsidRPr="00320030">
        <w:rPr>
          <w:rStyle w:val="StyleBoldUnderline"/>
        </w:rPr>
        <w:t>prices eventually become lower than before the scarcity</w:t>
      </w:r>
      <w:r w:rsidRPr="00320030">
        <w:t xml:space="preserve"> occurred. (9)</w:t>
      </w:r>
    </w:p>
    <w:p w:rsidR="00A03EB4" w:rsidRPr="00320030" w:rsidRDefault="00A03EB4" w:rsidP="00A03EB4">
      <w:pPr>
        <w:ind w:firstLine="180"/>
        <w:rPr>
          <w:rStyle w:val="StyleBoldUnderline"/>
        </w:rPr>
      </w:pPr>
      <w:r w:rsidRPr="00320030">
        <w:rPr>
          <w:rStyle w:val="StyleBoldUnderline"/>
        </w:rPr>
        <w:t>This idea is not just theory. Economists and statisticians have long been analyzing the massive amounts of data collected on resource availability. The conclusion: our ability to solve the problems of human existence is ever-expanding. Resources have become less scarce and the world is a better place to live for more and more people.</w:t>
      </w:r>
      <w:r w:rsidRPr="00320030">
        <w:t xml:space="preserve"> (3-7) Overall, we create more than we destroy as evidenced by the steady progress in human </w:t>
      </w:r>
      <w:proofErr w:type="spellStart"/>
      <w:r w:rsidRPr="00320030">
        <w:t>well being</w:t>
      </w:r>
      <w:proofErr w:type="spellEnd"/>
      <w:r w:rsidRPr="00320030">
        <w:t xml:space="preserve"> and there is no evidence for concluding that this trend can't and </w:t>
      </w:r>
      <w:r w:rsidRPr="00320030">
        <w:lastRenderedPageBreak/>
        <w:t xml:space="preserve">won't continue. </w:t>
      </w:r>
      <w:r w:rsidRPr="00320030">
        <w:rPr>
          <w:rStyle w:val="StyleBoldUnderline"/>
        </w:rPr>
        <w:t>Doomsday predictions have been with us since ancient times and they have consistently been proven wrong.</w:t>
      </w:r>
    </w:p>
    <w:p w:rsidR="00A03EB4" w:rsidRPr="00320030" w:rsidRDefault="00A03EB4" w:rsidP="00A03EB4">
      <w:pPr>
        <w:rPr>
          <w:rStyle w:val="StyleBoldUnderline"/>
        </w:rPr>
      </w:pPr>
    </w:p>
    <w:p w:rsidR="00A03EB4" w:rsidRPr="00320030" w:rsidRDefault="00A03EB4" w:rsidP="00A03EB4">
      <w:pPr>
        <w:pStyle w:val="Heading4"/>
        <w:rPr>
          <w:rStyle w:val="StyleBoldUnderline"/>
          <w:rFonts w:cs="Times New Roman"/>
          <w:b/>
          <w:sz w:val="26"/>
          <w:szCs w:val="26"/>
          <w:u w:val="none"/>
        </w:rPr>
      </w:pPr>
      <w:r w:rsidRPr="00F9066C">
        <w:t>Growth makes resource use sustainable</w:t>
      </w:r>
      <w:r w:rsidRPr="00320030">
        <w:rPr>
          <w:rStyle w:val="StyleBoldUnderline"/>
          <w:rFonts w:cs="Times New Roman"/>
          <w:sz w:val="26"/>
          <w:szCs w:val="26"/>
          <w:u w:val="none"/>
        </w:rPr>
        <w:t xml:space="preserve">. </w:t>
      </w:r>
    </w:p>
    <w:p w:rsidR="00A03EB4" w:rsidRPr="00320030" w:rsidRDefault="00A03EB4" w:rsidP="00A03EB4">
      <w:pPr>
        <w:rPr>
          <w:rStyle w:val="StyleStyleBold12pt"/>
        </w:rPr>
      </w:pPr>
      <w:r w:rsidRPr="00320030">
        <w:rPr>
          <w:rStyle w:val="StyleStyleBold12pt"/>
        </w:rPr>
        <w:t>Anderson Political Economy Research Center Director 4</w:t>
      </w:r>
    </w:p>
    <w:p w:rsidR="00A03EB4" w:rsidRPr="00F9066C" w:rsidRDefault="00A03EB4" w:rsidP="00F9066C">
      <w:r w:rsidRPr="00F9066C">
        <w:t xml:space="preserve">[Terry, </w:t>
      </w:r>
      <w:proofErr w:type="gramStart"/>
      <w:r w:rsidRPr="00F9066C">
        <w:t>Summer</w:t>
      </w:r>
      <w:proofErr w:type="gramEnd"/>
      <w:r w:rsidRPr="00F9066C">
        <w:t xml:space="preserve"> 2004, Hoover Digest, “Cooling the Global Warming Debate”, </w:t>
      </w:r>
      <w:hyperlink r:id="rId83" w:history="1">
        <w:r w:rsidRPr="00F9066C">
          <w:rPr>
            <w:rStyle w:val="Hyperlink"/>
          </w:rPr>
          <w:t>http://perc.org/articles/why-economic-growth-good-environment</w:t>
        </w:r>
      </w:hyperlink>
      <w:r w:rsidRPr="00F9066C">
        <w:t>, No. 3, accessed 7/19/13, ALT]</w:t>
      </w:r>
    </w:p>
    <w:p w:rsidR="00A03EB4" w:rsidRPr="00320030" w:rsidRDefault="00A03EB4" w:rsidP="00A03EB4">
      <w:pPr>
        <w:rPr>
          <w:rStyle w:val="StyleStyleBold12pt"/>
        </w:rPr>
      </w:pPr>
    </w:p>
    <w:p w:rsidR="00A03EB4" w:rsidRPr="00320030" w:rsidRDefault="00A03EB4" w:rsidP="00A03EB4">
      <w:r w:rsidRPr="00320030">
        <w:t xml:space="preserve">Hansen's essay concludes on an optimistic note, saying "the main elements [new technologies] required to halt climate change have come into being with remarkable rapidity." This statement would not have surprised economist Julian Simon. He saw the "ultimate resource" to be the human mind and believed it to be best motivated by market forces. </w:t>
      </w:r>
      <w:r w:rsidRPr="00320030">
        <w:rPr>
          <w:rStyle w:val="StyleBoldUnderline"/>
        </w:rPr>
        <w:t xml:space="preserve">Because of </w:t>
      </w:r>
      <w:r w:rsidRPr="00320030">
        <w:t xml:space="preserve">a combination of </w:t>
      </w:r>
      <w:r w:rsidRPr="00320030">
        <w:rPr>
          <w:rStyle w:val="StyleBoldUnderline"/>
        </w:rPr>
        <w:t>market forces and technological innovations, we are not running out of natural resources</w:t>
      </w:r>
      <w:r w:rsidRPr="00320030">
        <w:t xml:space="preserve">. </w:t>
      </w:r>
      <w:r w:rsidRPr="00320030">
        <w:rPr>
          <w:rStyle w:val="StyleBoldUnderline"/>
        </w:rPr>
        <w:t xml:space="preserve">As a resource becomes more scarce, prices increase, thus encouraging development of cheaper alternatives </w:t>
      </w:r>
      <w:r w:rsidRPr="00320030">
        <w:t xml:space="preserve">and technological innovations. </w:t>
      </w:r>
      <w:r w:rsidRPr="00320030">
        <w:rPr>
          <w:rStyle w:val="StyleBoldUnderline"/>
        </w:rPr>
        <w:t>Just as fossil fuel replaced scarce whale oil, its use will be reduced by new technology and alternative fuel sources. Market forces also cause economic growth, which in turn leads to environmental improvements.</w:t>
      </w:r>
      <w:r w:rsidRPr="00320030">
        <w:t xml:space="preserve"> Put simply, </w:t>
      </w:r>
      <w:r w:rsidRPr="00320030">
        <w:rPr>
          <w:rStyle w:val="StyleBoldUnderline"/>
        </w:rPr>
        <w:t>poor people</w:t>
      </w:r>
      <w:r w:rsidRPr="00320030">
        <w:t xml:space="preserve"> are willing to </w:t>
      </w:r>
      <w:r w:rsidRPr="00320030">
        <w:rPr>
          <w:rStyle w:val="StyleBoldUnderline"/>
        </w:rPr>
        <w:t>sacrifice clean</w:t>
      </w:r>
      <w:r w:rsidRPr="00320030">
        <w:t xml:space="preserve"> water and air, healthy forests, and wildlife </w:t>
      </w:r>
      <w:r w:rsidRPr="00320030">
        <w:rPr>
          <w:rStyle w:val="StyleBoldUnderline"/>
        </w:rPr>
        <w:t>habitat for economic growth. But as their incomes rise</w:t>
      </w:r>
      <w:r w:rsidRPr="00320030">
        <w:t xml:space="preserve"> above subsistence, "</w:t>
      </w:r>
      <w:r w:rsidRPr="00320030">
        <w:rPr>
          <w:rStyle w:val="StyleBoldUnderline"/>
        </w:rPr>
        <w:t>economic growth helps to undo the damage done in earlier years</w:t>
      </w:r>
      <w:r w:rsidRPr="00320030">
        <w:t xml:space="preserve">," says economist Bruce </w:t>
      </w:r>
      <w:proofErr w:type="spellStart"/>
      <w:r w:rsidRPr="00320030">
        <w:t>Yandle</w:t>
      </w:r>
      <w:proofErr w:type="spellEnd"/>
      <w:r w:rsidRPr="00320030">
        <w:t xml:space="preserve">. "If economic growth is good for the environment, policies that stimulate growth ought to be good for the environment." </w:t>
      </w:r>
      <w:r w:rsidRPr="00320030">
        <w:rPr>
          <w:rStyle w:val="StyleBoldUnderline"/>
        </w:rPr>
        <w:t xml:space="preserve">The link between greenhouse gas emissions and economic prosperity is no different. </w:t>
      </w:r>
      <w:r w:rsidRPr="00320030">
        <w:t xml:space="preserve">Using data from the United States, Professor Robert McCormick finds that "higher GDP reduces total net [greenhouse gas] emissions."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economic growth in the United States has increased carbon sequestration in many ways, including improved methods of storing waste, increased forest coverage, and greater agricultural productivity that reduces the acreage of cultivated land. Because rich economies sequester more carbon than poor ones, stored carbon must be subtracted from emissions to determine an economy's net addition to greenhouse gas emissions. McCormick's data show that "rich countries take more carbon out of the air than poorer ones" and that "the growth rate of net carbon emission per person will soon be negative in the United States." Put </w:t>
      </w:r>
      <w:proofErr w:type="spellStart"/>
      <w:r w:rsidRPr="00320030">
        <w:t>differently</w:t>
      </w:r>
      <w:r w:rsidRPr="00320030">
        <w:t>richer</w:t>
      </w:r>
      <w:proofErr w:type="spellEnd"/>
      <w:r w:rsidRPr="00320030">
        <w:t xml:space="preserve"> may well be cooler. Global-warming policy analysts agree that greenhouse gas regulations such as those proposed at Kyoto would have negative impacts on the economy. Therefore, as McCormick warns, we should take great care </w:t>
      </w:r>
      <w:proofErr w:type="gramStart"/>
      <w:r w:rsidRPr="00320030">
        <w:t>that regulations</w:t>
      </w:r>
      <w:proofErr w:type="gramEnd"/>
      <w:r w:rsidRPr="00320030">
        <w:t xml:space="preserve"> in the name of global warming "not kill the goose that lays the golden eggs." </w:t>
      </w:r>
    </w:p>
    <w:p w:rsidR="00A03EB4" w:rsidRPr="00320030" w:rsidRDefault="00A03EB4" w:rsidP="00A03EB4"/>
    <w:p w:rsidR="00A03EB4" w:rsidRPr="00F9066C" w:rsidRDefault="00A03EB4" w:rsidP="00F9066C">
      <w:pPr>
        <w:pStyle w:val="Heading4"/>
      </w:pPr>
      <w:r w:rsidRPr="00F9066C">
        <w:t>Growth sustains resource use.</w:t>
      </w:r>
    </w:p>
    <w:p w:rsidR="00A03EB4" w:rsidRDefault="00A03EB4" w:rsidP="00A03EB4">
      <w:pPr>
        <w:rPr>
          <w:rStyle w:val="StyleStyleBold12pt"/>
        </w:rPr>
      </w:pPr>
      <w:r>
        <w:rPr>
          <w:rStyle w:val="StyleStyleBold12pt"/>
        </w:rPr>
        <w:t>Geddes University of Sheffield Political Science PhD candidate 4</w:t>
      </w:r>
    </w:p>
    <w:p w:rsidR="00A03EB4" w:rsidRPr="00F9066C" w:rsidRDefault="00A03EB4" w:rsidP="00F9066C">
      <w:bookmarkStart w:id="0" w:name="_GoBack"/>
      <w:r w:rsidRPr="00F9066C">
        <w:t xml:space="preserve">[Marc, 2/5/04, “The Monster Non-Socialist FAQ”, </w:t>
      </w:r>
      <w:hyperlink r:id="rId84" w:history="1">
        <w:r w:rsidRPr="00F9066C">
          <w:rPr>
            <w:rStyle w:val="Hyperlink"/>
          </w:rPr>
          <w:t>http://rebirthofreason.com/War/MonsterFAQ.shtml</w:t>
        </w:r>
      </w:hyperlink>
      <w:r w:rsidRPr="00F9066C">
        <w:t>, accessed 7/19/13, ALT]</w:t>
      </w:r>
    </w:p>
    <w:bookmarkEnd w:id="0"/>
    <w:p w:rsidR="00A03EB4" w:rsidRPr="00320030" w:rsidRDefault="00A03EB4" w:rsidP="00A03EB4"/>
    <w:p w:rsidR="00A03EB4" w:rsidRPr="00320030" w:rsidRDefault="00A03EB4" w:rsidP="00A03EB4">
      <w:r w:rsidRPr="00320030">
        <w:rPr>
          <w:b/>
          <w:u w:val="single"/>
        </w:rPr>
        <w:t xml:space="preserve">A significant disruption </w:t>
      </w:r>
      <w:r w:rsidRPr="00320030">
        <w:t xml:space="preserve">to supplies </w:t>
      </w:r>
      <w:r w:rsidRPr="00320030">
        <w:rPr>
          <w:b/>
          <w:u w:val="single"/>
        </w:rPr>
        <w:t>of critical resources can cause temporary problems, but in a free market, if resources start to become scarce, prices rise, leading to a search of substitutes and improved conservation efforts.</w:t>
      </w:r>
      <w:r w:rsidRPr="00320030">
        <w:rPr>
          <w:u w:val="single"/>
        </w:rPr>
        <w:t xml:space="preserve"> </w:t>
      </w:r>
      <w:r w:rsidRPr="00320030">
        <w:t xml:space="preserve">The pool of resources is not fixed, because </w:t>
      </w:r>
      <w:r w:rsidRPr="00320030">
        <w:rPr>
          <w:rStyle w:val="StyleBoldUnderline"/>
        </w:rPr>
        <w:t>human ingenuity can find substitutes or new sources of resources. Supplies of most raw materials have been increasing throughout the 20th century, and the cost has been falling</w:t>
      </w:r>
      <w:r w:rsidRPr="00320030">
        <w:t xml:space="preserve"> (See the entry on Natural resources). For instance, between 1950 and 1970, bauxite (</w:t>
      </w:r>
      <w:proofErr w:type="spellStart"/>
      <w:r w:rsidRPr="00320030">
        <w:t>aluminium</w:t>
      </w:r>
      <w:proofErr w:type="spellEnd"/>
      <w:r w:rsidRPr="00320030">
        <w:t xml:space="preserve"> source) reserves increased by 279 per cent, copper </w:t>
      </w:r>
      <w:r w:rsidRPr="00320030">
        <w:lastRenderedPageBreak/>
        <w:t xml:space="preserve">by 179 per cent, chromite (chromium source) by 675 per cent, and tin reserves by 10 per cent. In 1973 experts predicted oil reserves stood at around 700 billion barrels, yet by 1988 total oil reserves had actually increased to 900 billion barrels. </w:t>
      </w:r>
    </w:p>
    <w:p w:rsidR="00A03EB4" w:rsidRDefault="00A03EB4" w:rsidP="00A03EB4">
      <w:pPr>
        <w:ind w:firstLine="180"/>
        <w:rPr>
          <w:rStyle w:val="StyleBoldUnderline"/>
        </w:rPr>
      </w:pPr>
      <w:proofErr w:type="gramStart"/>
      <w:r w:rsidRPr="00320030">
        <w:rPr>
          <w:rStyle w:val="StyleBoldUnderline"/>
        </w:rPr>
        <w:t>Production of</w:t>
      </w:r>
      <w:r w:rsidRPr="00320030">
        <w:t xml:space="preserve"> certain kinds of </w:t>
      </w:r>
      <w:r w:rsidRPr="00320030">
        <w:rPr>
          <w:rStyle w:val="StyleBoldUnderline"/>
        </w:rPr>
        <w:t>resources such as fossil fuels may</w:t>
      </w:r>
      <w:r w:rsidRPr="00320030">
        <w:t xml:space="preserve"> finally be </w:t>
      </w:r>
      <w:r w:rsidRPr="00320030">
        <w:rPr>
          <w:rStyle w:val="StyleBoldUnderline"/>
        </w:rPr>
        <w:t>begin</w:t>
      </w:r>
      <w:r w:rsidRPr="00320030">
        <w:t xml:space="preserve">ning </w:t>
      </w:r>
      <w:r w:rsidRPr="00320030">
        <w:rPr>
          <w:rStyle w:val="StyleBoldUnderline"/>
        </w:rPr>
        <w:t>to peak but there are</w:t>
      </w:r>
      <w:proofErr w:type="gramEnd"/>
      <w:r w:rsidRPr="00320030">
        <w:rPr>
          <w:rStyle w:val="StyleBoldUnderline"/>
        </w:rPr>
        <w:t xml:space="preserve"> renewable energy sources in development which can serve as substitutes.</w:t>
      </w:r>
      <w:r w:rsidRPr="00320030">
        <w:t xml:space="preserve"> </w:t>
      </w:r>
      <w:r w:rsidRPr="00320030">
        <w:rPr>
          <w:rStyle w:val="StyleBoldUnderline"/>
        </w:rPr>
        <w:t>Simplistic thermodynamic analysis of energy production is misleading, because it's not the quantities of energy used or produced that determine economic value, but the utility,</w:t>
      </w:r>
      <w:r w:rsidRPr="00320030">
        <w:t xml:space="preserve"> or usefulness </w:t>
      </w:r>
      <w:r w:rsidRPr="00320030">
        <w:rPr>
          <w:rStyle w:val="StyleBoldUnderline"/>
        </w:rPr>
        <w:t>if that energy to humans</w:t>
      </w:r>
      <w:r w:rsidRPr="00320030">
        <w:t xml:space="preserve">. If energy is being used more efficiently you don't need as much of it, and some forms of energy are more valuable than others- for instance kinetic energy in the form of wind power is less valuable than the same quantity of latent energy in the form of oil. Solar power is a virtually inexhaustible supply of new energy for stationary sources and the hydrogen fuel cell can serve for transportation in place of fossil fuels. Developing these technologies costs money, so to avoid resource shortages a good economy is essential. </w:t>
      </w:r>
      <w:r w:rsidRPr="00320030">
        <w:rPr>
          <w:rStyle w:val="StyleBoldUnderline"/>
        </w:rPr>
        <w:t>Libertarian capitalism is the system which generates wealth the fastest.</w:t>
      </w:r>
    </w:p>
    <w:p w:rsidR="00A03EB4" w:rsidRDefault="00A03EB4" w:rsidP="00A03EB4"/>
    <w:p w:rsidR="00A03EB4" w:rsidRPr="00A03EB4" w:rsidRDefault="00A03EB4" w:rsidP="00A03EB4"/>
    <w:sectPr w:rsidR="00A03EB4" w:rsidRPr="00A03EB4">
      <w:headerReference w:type="default" r:id="rId85"/>
      <w:footerReference w:type="default" r:id="rI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FA9" w:rsidRDefault="00002FA9" w:rsidP="005F5576">
      <w:r>
        <w:separator/>
      </w:r>
    </w:p>
  </w:endnote>
  <w:endnote w:type="continuationSeparator" w:id="0">
    <w:p w:rsidR="00002FA9" w:rsidRDefault="00002FA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1801940"/>
      <w:docPartObj>
        <w:docPartGallery w:val="Page Numbers (Bottom of Page)"/>
        <w:docPartUnique/>
      </w:docPartObj>
    </w:sdtPr>
    <w:sdtEndPr>
      <w:rPr>
        <w:noProof/>
      </w:rPr>
    </w:sdtEndPr>
    <w:sdtContent>
      <w:p w:rsidR="00D201AF" w:rsidRDefault="00D201AF">
        <w:pPr>
          <w:pStyle w:val="Footer"/>
          <w:jc w:val="right"/>
        </w:pPr>
        <w:r>
          <w:fldChar w:fldCharType="begin"/>
        </w:r>
        <w:r>
          <w:instrText xml:space="preserve"> PAGE   \* MERGEFORMAT </w:instrText>
        </w:r>
        <w:r>
          <w:fldChar w:fldCharType="separate"/>
        </w:r>
        <w:r w:rsidR="00F9066C">
          <w:rPr>
            <w:noProof/>
          </w:rPr>
          <w:t>97</w:t>
        </w:r>
        <w:r>
          <w:rPr>
            <w:noProof/>
          </w:rPr>
          <w:fldChar w:fldCharType="end"/>
        </w:r>
      </w:p>
    </w:sdtContent>
  </w:sdt>
  <w:p w:rsidR="00D201AF" w:rsidRDefault="00D201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FA9" w:rsidRDefault="00002FA9" w:rsidP="005F5576">
      <w:r>
        <w:separator/>
      </w:r>
    </w:p>
  </w:footnote>
  <w:footnote w:type="continuationSeparator" w:id="0">
    <w:p w:rsidR="00002FA9" w:rsidRDefault="00002FA9" w:rsidP="005F5576">
      <w:r>
        <w:continuationSeparator/>
      </w:r>
    </w:p>
  </w:footnote>
  <w:footnote w:id="1">
    <w:p w:rsidR="005E3B67" w:rsidRDefault="005E3B67" w:rsidP="005E3B67">
      <w:pPr>
        <w:pStyle w:val="FootnoteText"/>
      </w:pPr>
      <w:r>
        <w:rPr>
          <w:rStyle w:val="FootnoteReference"/>
        </w:rPr>
        <w:footnoteRef/>
      </w:r>
      <w:r>
        <w:t xml:space="preserve"> Meyer.</w:t>
      </w:r>
    </w:p>
  </w:footnote>
  <w:footnote w:id="2">
    <w:p w:rsidR="005E3B67" w:rsidRDefault="005E3B67" w:rsidP="005E3B67">
      <w:pPr>
        <w:pStyle w:val="FootnoteText"/>
      </w:pPr>
      <w:r>
        <w:rPr>
          <w:rStyle w:val="FootnoteReference"/>
        </w:rPr>
        <w:footnoteRef/>
      </w:r>
      <w:r>
        <w:t xml:space="preserve"> Jorge I. Dominguez and Rafael Fernandez de Castro refer to this relationship as “bargained neglect” in their volume </w:t>
      </w:r>
      <w:r>
        <w:rPr>
          <w:i/>
        </w:rPr>
        <w:t>The United States and Mexico:  Between Partnership and Conflict</w:t>
      </w:r>
      <w:proofErr w:type="gramStart"/>
      <w:r>
        <w:t>,  New</w:t>
      </w:r>
      <w:proofErr w:type="gramEnd"/>
      <w:r>
        <w:t xml:space="preserve"> York and London: </w:t>
      </w:r>
      <w:proofErr w:type="spellStart"/>
      <w:r>
        <w:t>Routledge</w:t>
      </w:r>
      <w:proofErr w:type="spellEnd"/>
      <w:r>
        <w:t>, 2001.</w:t>
      </w:r>
      <w:r>
        <w:rPr>
          <w:sz w:val="24"/>
          <w:szCs w:val="24"/>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4D2D" w:rsidRDefault="00FA4D2D">
    <w:pPr>
      <w:pStyle w:val="Header"/>
    </w:pPr>
    <w:r>
      <w:t>Gonzaga Debate Institute 2013</w:t>
    </w:r>
    <w:r>
      <w:tab/>
    </w:r>
    <w:r>
      <w:tab/>
      <w:t>US/Mexico Econ Core</w:t>
    </w:r>
  </w:p>
  <w:p w:rsidR="00FA4D2D" w:rsidRDefault="00FA4D2D">
    <w:pPr>
      <w:pStyle w:val="Header"/>
    </w:pPr>
    <w:r>
      <w:tab/>
    </w:r>
    <w:r>
      <w:tab/>
      <w:t>Brovero/</w:t>
    </w:r>
    <w:proofErr w:type="spellStart"/>
    <w:r>
      <w:t>Lundeen</w:t>
    </w:r>
    <w:proofErr w:type="spellEnd"/>
    <w:r>
      <w:t xml:space="preserve">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B67"/>
    <w:rsid w:val="000022F2"/>
    <w:rsid w:val="00002FA9"/>
    <w:rsid w:val="0000459F"/>
    <w:rsid w:val="00004EB4"/>
    <w:rsid w:val="00020CE0"/>
    <w:rsid w:val="0002196C"/>
    <w:rsid w:val="00021F29"/>
    <w:rsid w:val="00027EED"/>
    <w:rsid w:val="0003041D"/>
    <w:rsid w:val="00033028"/>
    <w:rsid w:val="000360A7"/>
    <w:rsid w:val="00052A1D"/>
    <w:rsid w:val="00055E12"/>
    <w:rsid w:val="00064A59"/>
    <w:rsid w:val="0007162E"/>
    <w:rsid w:val="00073B9A"/>
    <w:rsid w:val="00090287"/>
    <w:rsid w:val="00090BA2"/>
    <w:rsid w:val="0009534F"/>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3952"/>
    <w:rsid w:val="002B68A4"/>
    <w:rsid w:val="002C571D"/>
    <w:rsid w:val="002C5772"/>
    <w:rsid w:val="002D0374"/>
    <w:rsid w:val="002D2946"/>
    <w:rsid w:val="002D35EC"/>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0D77"/>
    <w:rsid w:val="00383E0A"/>
    <w:rsid w:val="003847C7"/>
    <w:rsid w:val="00385298"/>
    <w:rsid w:val="003852CE"/>
    <w:rsid w:val="00392E92"/>
    <w:rsid w:val="00395C83"/>
    <w:rsid w:val="003A2A3B"/>
    <w:rsid w:val="003A440C"/>
    <w:rsid w:val="003A7866"/>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DAE"/>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16D4"/>
    <w:rsid w:val="00573677"/>
    <w:rsid w:val="00575F7D"/>
    <w:rsid w:val="005779BC"/>
    <w:rsid w:val="00580383"/>
    <w:rsid w:val="00580E40"/>
    <w:rsid w:val="00590731"/>
    <w:rsid w:val="005A506B"/>
    <w:rsid w:val="005A701C"/>
    <w:rsid w:val="005B2444"/>
    <w:rsid w:val="005B2D14"/>
    <w:rsid w:val="005B3140"/>
    <w:rsid w:val="005C0B05"/>
    <w:rsid w:val="005D1156"/>
    <w:rsid w:val="005E0681"/>
    <w:rsid w:val="005E3B08"/>
    <w:rsid w:val="005E3B67"/>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5D4C"/>
    <w:rsid w:val="00743059"/>
    <w:rsid w:val="00744F58"/>
    <w:rsid w:val="00750CED"/>
    <w:rsid w:val="007559A1"/>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A1B"/>
    <w:rsid w:val="00953F11"/>
    <w:rsid w:val="009706C1"/>
    <w:rsid w:val="00976675"/>
    <w:rsid w:val="00976FBF"/>
    <w:rsid w:val="00981811"/>
    <w:rsid w:val="00984B38"/>
    <w:rsid w:val="009A0636"/>
    <w:rsid w:val="009A6FF5"/>
    <w:rsid w:val="009B2B47"/>
    <w:rsid w:val="009B35DB"/>
    <w:rsid w:val="009C4298"/>
    <w:rsid w:val="009D318C"/>
    <w:rsid w:val="00A01FB2"/>
    <w:rsid w:val="00A03EB4"/>
    <w:rsid w:val="00A10B8B"/>
    <w:rsid w:val="00A20D78"/>
    <w:rsid w:val="00A2174A"/>
    <w:rsid w:val="00A26733"/>
    <w:rsid w:val="00A3595E"/>
    <w:rsid w:val="00A46C7F"/>
    <w:rsid w:val="00A73245"/>
    <w:rsid w:val="00A77145"/>
    <w:rsid w:val="00A82989"/>
    <w:rsid w:val="00A8781F"/>
    <w:rsid w:val="00A904FE"/>
    <w:rsid w:val="00A9262C"/>
    <w:rsid w:val="00AB3B76"/>
    <w:rsid w:val="00AB61DD"/>
    <w:rsid w:val="00AC222F"/>
    <w:rsid w:val="00AC2CC7"/>
    <w:rsid w:val="00AC7B3B"/>
    <w:rsid w:val="00AD3CE6"/>
    <w:rsid w:val="00AE1307"/>
    <w:rsid w:val="00AE7586"/>
    <w:rsid w:val="00AF76D0"/>
    <w:rsid w:val="00AF7A65"/>
    <w:rsid w:val="00B06710"/>
    <w:rsid w:val="00B07EBF"/>
    <w:rsid w:val="00B13969"/>
    <w:rsid w:val="00B166CB"/>
    <w:rsid w:val="00B235E1"/>
    <w:rsid w:val="00B272CF"/>
    <w:rsid w:val="00B3145D"/>
    <w:rsid w:val="00B357BA"/>
    <w:rsid w:val="00B564DB"/>
    <w:rsid w:val="00B768B6"/>
    <w:rsid w:val="00B816A3"/>
    <w:rsid w:val="00B908D1"/>
    <w:rsid w:val="00B940D1"/>
    <w:rsid w:val="00B97A83"/>
    <w:rsid w:val="00BB58BD"/>
    <w:rsid w:val="00BB6A26"/>
    <w:rsid w:val="00BC1034"/>
    <w:rsid w:val="00BE2408"/>
    <w:rsid w:val="00BE3EC6"/>
    <w:rsid w:val="00BE5BEB"/>
    <w:rsid w:val="00BE6528"/>
    <w:rsid w:val="00C0087A"/>
    <w:rsid w:val="00C05F9D"/>
    <w:rsid w:val="00C27212"/>
    <w:rsid w:val="00C27294"/>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1AF"/>
    <w:rsid w:val="00D21359"/>
    <w:rsid w:val="00D215F6"/>
    <w:rsid w:val="00D22BE1"/>
    <w:rsid w:val="00D2765B"/>
    <w:rsid w:val="00D31DF7"/>
    <w:rsid w:val="00D33B91"/>
    <w:rsid w:val="00D415C6"/>
    <w:rsid w:val="00D420EA"/>
    <w:rsid w:val="00D4639E"/>
    <w:rsid w:val="00D51ABF"/>
    <w:rsid w:val="00D52968"/>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87"/>
    <w:rsid w:val="00E674DB"/>
    <w:rsid w:val="00E70912"/>
    <w:rsid w:val="00E75F28"/>
    <w:rsid w:val="00E90AA6"/>
    <w:rsid w:val="00E977B8"/>
    <w:rsid w:val="00E97AD1"/>
    <w:rsid w:val="00EA109B"/>
    <w:rsid w:val="00EA15A8"/>
    <w:rsid w:val="00EA2926"/>
    <w:rsid w:val="00EA3C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5572"/>
    <w:rsid w:val="00F76366"/>
    <w:rsid w:val="00F805C0"/>
    <w:rsid w:val="00F9066C"/>
    <w:rsid w:val="00FA4D2D"/>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5D4C"/>
    <w:pPr>
      <w:spacing w:after="0" w:line="240" w:lineRule="auto"/>
    </w:pPr>
    <w:rPr>
      <w:rFonts w:ascii="Times New Roman" w:hAnsi="Times New Roman" w:cs="Times New Roman"/>
    </w:rPr>
  </w:style>
  <w:style w:type="paragraph" w:styleId="Heading1">
    <w:name w:val="heading 1"/>
    <w:aliases w:val="Pocket,Heading 1 Char Char,Header Char Char Char,Heading 1 Char Char Char Char,Header Char Char Char Char Char,Heading 1 Char Char Char Char Char Char,Header Char Char Char Char Char Char Char,Block Name,Block Header,Heading 1 Char1,ALEX,Char"/>
    <w:basedOn w:val="Normal"/>
    <w:next w:val="Normal"/>
    <w:link w:val="Heading1Char"/>
    <w:uiPriority w:val="1"/>
    <w:qFormat/>
    <w:rsid w:val="00735D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5D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5D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Heading 2 Char2 Char,Heading 2 Char1 Char Char"/>
    <w:basedOn w:val="Normal"/>
    <w:next w:val="Normal"/>
    <w:link w:val="Heading4Char"/>
    <w:uiPriority w:val="4"/>
    <w:qFormat/>
    <w:rsid w:val="00735D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735D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D4C"/>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uiPriority w:val="1"/>
    <w:rsid w:val="00735D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35D4C"/>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735D4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35D4C"/>
    <w:rPr>
      <w:b/>
      <w:bCs/>
    </w:rPr>
  </w:style>
  <w:style w:type="character" w:customStyle="1" w:styleId="Heading3Char">
    <w:name w:val="Heading 3 Char"/>
    <w:aliases w:val="Block Char"/>
    <w:basedOn w:val="DefaultParagraphFont"/>
    <w:link w:val="Heading3"/>
    <w:uiPriority w:val="3"/>
    <w:rsid w:val="00735D4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735D4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35D4C"/>
    <w:rPr>
      <w:b/>
      <w:bCs/>
      <w:sz w:val="26"/>
      <w:u w:val="none"/>
    </w:rPr>
  </w:style>
  <w:style w:type="paragraph" w:styleId="Header">
    <w:name w:val="header"/>
    <w:basedOn w:val="Normal"/>
    <w:link w:val="HeaderChar"/>
    <w:uiPriority w:val="99"/>
    <w:semiHidden/>
    <w:rsid w:val="00735D4C"/>
    <w:pPr>
      <w:tabs>
        <w:tab w:val="center" w:pos="4680"/>
        <w:tab w:val="right" w:pos="9360"/>
      </w:tabs>
    </w:pPr>
  </w:style>
  <w:style w:type="character" w:customStyle="1" w:styleId="HeaderChar">
    <w:name w:val="Header Char"/>
    <w:basedOn w:val="DefaultParagraphFont"/>
    <w:link w:val="Header"/>
    <w:uiPriority w:val="99"/>
    <w:semiHidden/>
    <w:rsid w:val="00735D4C"/>
    <w:rPr>
      <w:rFonts w:ascii="Times New Roman" w:hAnsi="Times New Roman" w:cs="Times New Roman"/>
    </w:rPr>
  </w:style>
  <w:style w:type="paragraph" w:styleId="Footer">
    <w:name w:val="footer"/>
    <w:basedOn w:val="Normal"/>
    <w:link w:val="FooterChar"/>
    <w:uiPriority w:val="99"/>
    <w:rsid w:val="00735D4C"/>
    <w:pPr>
      <w:tabs>
        <w:tab w:val="center" w:pos="4680"/>
        <w:tab w:val="right" w:pos="9360"/>
      </w:tabs>
    </w:pPr>
  </w:style>
  <w:style w:type="character" w:customStyle="1" w:styleId="FooterChar">
    <w:name w:val="Footer Char"/>
    <w:basedOn w:val="DefaultParagraphFont"/>
    <w:link w:val="Footer"/>
    <w:uiPriority w:val="99"/>
    <w:rsid w:val="00735D4C"/>
    <w:rPr>
      <w:rFonts w:ascii="Times New Roman" w:hAnsi="Times New Roman" w:cs="Times New Roman"/>
    </w:rPr>
  </w:style>
  <w:style w:type="character" w:styleId="Hyperlink">
    <w:name w:val="Hyperlink"/>
    <w:aliases w:val="heading 1 (block title),Card Text,Important,Read,Internet Link"/>
    <w:basedOn w:val="DefaultParagraphFont"/>
    <w:uiPriority w:val="99"/>
    <w:rsid w:val="00735D4C"/>
    <w:rPr>
      <w:color w:val="auto"/>
      <w:u w:val="none"/>
    </w:rPr>
  </w:style>
  <w:style w:type="character" w:styleId="FollowedHyperlink">
    <w:name w:val="FollowedHyperlink"/>
    <w:basedOn w:val="DefaultParagraphFont"/>
    <w:uiPriority w:val="99"/>
    <w:semiHidden/>
    <w:rsid w:val="00735D4C"/>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735D4C"/>
    <w:rPr>
      <w:rFonts w:ascii="Times New Roman" w:eastAsiaTheme="majorEastAsia" w:hAnsi="Times New Roman" w:cstheme="majorBidi"/>
      <w:b/>
      <w:bCs/>
      <w:iCs/>
      <w:sz w:val="26"/>
    </w:rPr>
  </w:style>
  <w:style w:type="paragraph" w:styleId="FootnoteText">
    <w:name w:val="footnote text"/>
    <w:basedOn w:val="Normal"/>
    <w:link w:val="FootnoteTextChar"/>
    <w:uiPriority w:val="99"/>
    <w:semiHidden/>
    <w:unhideWhenUsed/>
    <w:rsid w:val="005E3B67"/>
    <w:pPr>
      <w:spacing w:after="200"/>
    </w:pPr>
    <w:rPr>
      <w:rFonts w:eastAsia="Calibri"/>
      <w:sz w:val="20"/>
      <w:szCs w:val="20"/>
    </w:rPr>
  </w:style>
  <w:style w:type="character" w:customStyle="1" w:styleId="FootnoteTextChar">
    <w:name w:val="Footnote Text Char"/>
    <w:basedOn w:val="DefaultParagraphFont"/>
    <w:link w:val="FootnoteText"/>
    <w:uiPriority w:val="99"/>
    <w:semiHidden/>
    <w:rsid w:val="005E3B67"/>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5E3B67"/>
    <w:rPr>
      <w:vertAlign w:val="superscript"/>
    </w:rPr>
  </w:style>
  <w:style w:type="character" w:customStyle="1" w:styleId="underline">
    <w:name w:val="underline"/>
    <w:basedOn w:val="DefaultParagraphFont"/>
    <w:link w:val="textbold"/>
    <w:qFormat/>
    <w:rsid w:val="005E3B67"/>
    <w:rPr>
      <w:b/>
      <w:u w:val="single"/>
    </w:rPr>
  </w:style>
  <w:style w:type="paragraph" w:customStyle="1" w:styleId="textbold">
    <w:name w:val="text bold"/>
    <w:basedOn w:val="Normal"/>
    <w:link w:val="underline"/>
    <w:rsid w:val="005E3B67"/>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5E3B67"/>
    <w:rPr>
      <w:b/>
      <w:u w:val="single"/>
    </w:rPr>
  </w:style>
  <w:style w:type="paragraph" w:styleId="Title">
    <w:name w:val="Title"/>
    <w:basedOn w:val="Normal"/>
    <w:next w:val="Normal"/>
    <w:link w:val="TitleChar"/>
    <w:uiPriority w:val="1"/>
    <w:qFormat/>
    <w:rsid w:val="005E3B67"/>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5E3B6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35D4C"/>
    <w:pPr>
      <w:spacing w:after="0" w:line="240" w:lineRule="auto"/>
    </w:pPr>
    <w:rPr>
      <w:rFonts w:ascii="Times New Roman" w:hAnsi="Times New Roman" w:cs="Times New Roman"/>
    </w:rPr>
  </w:style>
  <w:style w:type="paragraph" w:styleId="Heading1">
    <w:name w:val="heading 1"/>
    <w:aliases w:val="Pocket,Heading 1 Char Char,Header Char Char Char,Heading 1 Char Char Char Char,Header Char Char Char Char Char,Heading 1 Char Char Char Char Char Char,Header Char Char Char Char Char Char Char,Block Name,Block Header,Heading 1 Char1,ALEX,Char"/>
    <w:basedOn w:val="Normal"/>
    <w:next w:val="Normal"/>
    <w:link w:val="Heading1Char"/>
    <w:uiPriority w:val="1"/>
    <w:qFormat/>
    <w:rsid w:val="00735D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35D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35D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 Ch,Ch,No Spacing211,No Spacing12,no read,No Spacing2111,No Spacing4,No Spacing11111,No Spacing5,No Spacing21,Tags,tags,No Spacing1111,Heading 2 Char2 Char,Heading 2 Char1 Char Char"/>
    <w:basedOn w:val="Normal"/>
    <w:next w:val="Normal"/>
    <w:link w:val="Heading4Char"/>
    <w:uiPriority w:val="4"/>
    <w:qFormat/>
    <w:rsid w:val="00735D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735D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D4C"/>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uiPriority w:val="1"/>
    <w:rsid w:val="00735D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35D4C"/>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735D4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35D4C"/>
    <w:rPr>
      <w:b/>
      <w:bCs/>
    </w:rPr>
  </w:style>
  <w:style w:type="character" w:customStyle="1" w:styleId="Heading3Char">
    <w:name w:val="Heading 3 Char"/>
    <w:aliases w:val="Block Char"/>
    <w:basedOn w:val="DefaultParagraphFont"/>
    <w:link w:val="Heading3"/>
    <w:uiPriority w:val="3"/>
    <w:rsid w:val="00735D4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111,Intense Emphasis3,Intense Emphasis11111,Intense Emphasis4,ci,Heading 3 Char Char Char1,Citation Char Char Char,cite,Heading 3 Char Char Char,Char Char2"/>
    <w:basedOn w:val="DefaultParagraphFont"/>
    <w:uiPriority w:val="6"/>
    <w:qFormat/>
    <w:rsid w:val="00735D4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35D4C"/>
    <w:rPr>
      <w:b/>
      <w:bCs/>
      <w:sz w:val="26"/>
      <w:u w:val="none"/>
    </w:rPr>
  </w:style>
  <w:style w:type="paragraph" w:styleId="Header">
    <w:name w:val="header"/>
    <w:basedOn w:val="Normal"/>
    <w:link w:val="HeaderChar"/>
    <w:uiPriority w:val="99"/>
    <w:semiHidden/>
    <w:rsid w:val="00735D4C"/>
    <w:pPr>
      <w:tabs>
        <w:tab w:val="center" w:pos="4680"/>
        <w:tab w:val="right" w:pos="9360"/>
      </w:tabs>
    </w:pPr>
  </w:style>
  <w:style w:type="character" w:customStyle="1" w:styleId="HeaderChar">
    <w:name w:val="Header Char"/>
    <w:basedOn w:val="DefaultParagraphFont"/>
    <w:link w:val="Header"/>
    <w:uiPriority w:val="99"/>
    <w:semiHidden/>
    <w:rsid w:val="00735D4C"/>
    <w:rPr>
      <w:rFonts w:ascii="Times New Roman" w:hAnsi="Times New Roman" w:cs="Times New Roman"/>
    </w:rPr>
  </w:style>
  <w:style w:type="paragraph" w:styleId="Footer">
    <w:name w:val="footer"/>
    <w:basedOn w:val="Normal"/>
    <w:link w:val="FooterChar"/>
    <w:uiPriority w:val="99"/>
    <w:rsid w:val="00735D4C"/>
    <w:pPr>
      <w:tabs>
        <w:tab w:val="center" w:pos="4680"/>
        <w:tab w:val="right" w:pos="9360"/>
      </w:tabs>
    </w:pPr>
  </w:style>
  <w:style w:type="character" w:customStyle="1" w:styleId="FooterChar">
    <w:name w:val="Footer Char"/>
    <w:basedOn w:val="DefaultParagraphFont"/>
    <w:link w:val="Footer"/>
    <w:uiPriority w:val="99"/>
    <w:rsid w:val="00735D4C"/>
    <w:rPr>
      <w:rFonts w:ascii="Times New Roman" w:hAnsi="Times New Roman" w:cs="Times New Roman"/>
    </w:rPr>
  </w:style>
  <w:style w:type="character" w:styleId="Hyperlink">
    <w:name w:val="Hyperlink"/>
    <w:aliases w:val="heading 1 (block title),Card Text,Important,Read,Internet Link"/>
    <w:basedOn w:val="DefaultParagraphFont"/>
    <w:uiPriority w:val="99"/>
    <w:rsid w:val="00735D4C"/>
    <w:rPr>
      <w:color w:val="auto"/>
      <w:u w:val="none"/>
    </w:rPr>
  </w:style>
  <w:style w:type="character" w:styleId="FollowedHyperlink">
    <w:name w:val="FollowedHyperlink"/>
    <w:basedOn w:val="DefaultParagraphFont"/>
    <w:uiPriority w:val="99"/>
    <w:semiHidden/>
    <w:rsid w:val="00735D4C"/>
    <w:rPr>
      <w:color w:val="auto"/>
      <w:u w:val="none"/>
    </w:rPr>
  </w:style>
  <w:style w:type="character" w:customStyle="1" w:styleId="Heading4Char">
    <w:name w:val="Heading 4 Char"/>
    <w:aliases w:val="Tag Char,Big card Char,body Char,Normal Tag Char,small text Char,heading 2 Char, Ch Char,Ch Char,No Spacing211 Char,No Spacing12 Char,no read Char,No Spacing2111 Char,No Spacing4 Char,No Spacing11111 Char,No Spacing5 Char,Tags Char"/>
    <w:basedOn w:val="DefaultParagraphFont"/>
    <w:link w:val="Heading4"/>
    <w:uiPriority w:val="4"/>
    <w:rsid w:val="00735D4C"/>
    <w:rPr>
      <w:rFonts w:ascii="Times New Roman" w:eastAsiaTheme="majorEastAsia" w:hAnsi="Times New Roman" w:cstheme="majorBidi"/>
      <w:b/>
      <w:bCs/>
      <w:iCs/>
      <w:sz w:val="26"/>
    </w:rPr>
  </w:style>
  <w:style w:type="paragraph" w:styleId="FootnoteText">
    <w:name w:val="footnote text"/>
    <w:basedOn w:val="Normal"/>
    <w:link w:val="FootnoteTextChar"/>
    <w:uiPriority w:val="99"/>
    <w:semiHidden/>
    <w:unhideWhenUsed/>
    <w:rsid w:val="005E3B67"/>
    <w:pPr>
      <w:spacing w:after="200"/>
    </w:pPr>
    <w:rPr>
      <w:rFonts w:eastAsia="Calibri"/>
      <w:sz w:val="20"/>
      <w:szCs w:val="20"/>
    </w:rPr>
  </w:style>
  <w:style w:type="character" w:customStyle="1" w:styleId="FootnoteTextChar">
    <w:name w:val="Footnote Text Char"/>
    <w:basedOn w:val="DefaultParagraphFont"/>
    <w:link w:val="FootnoteText"/>
    <w:uiPriority w:val="99"/>
    <w:semiHidden/>
    <w:rsid w:val="005E3B67"/>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5E3B67"/>
    <w:rPr>
      <w:vertAlign w:val="superscript"/>
    </w:rPr>
  </w:style>
  <w:style w:type="character" w:customStyle="1" w:styleId="underline">
    <w:name w:val="underline"/>
    <w:basedOn w:val="DefaultParagraphFont"/>
    <w:link w:val="textbold"/>
    <w:qFormat/>
    <w:rsid w:val="005E3B67"/>
    <w:rPr>
      <w:b/>
      <w:u w:val="single"/>
    </w:rPr>
  </w:style>
  <w:style w:type="paragraph" w:customStyle="1" w:styleId="textbold">
    <w:name w:val="text bold"/>
    <w:basedOn w:val="Normal"/>
    <w:link w:val="underline"/>
    <w:rsid w:val="005E3B67"/>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5E3B67"/>
    <w:rPr>
      <w:b/>
      <w:u w:val="single"/>
    </w:rPr>
  </w:style>
  <w:style w:type="paragraph" w:styleId="Title">
    <w:name w:val="Title"/>
    <w:basedOn w:val="Normal"/>
    <w:next w:val="Normal"/>
    <w:link w:val="TitleChar"/>
    <w:uiPriority w:val="1"/>
    <w:qFormat/>
    <w:rsid w:val="005E3B67"/>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5E3B6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conomyincrisis.org/content/the-continued-decline-of-american-manufacturing" TargetMode="External"/><Relationship Id="rId18" Type="http://schemas.openxmlformats.org/officeDocument/2006/relationships/hyperlink" Target="http://money.cnn.com/2011/08/10/news/economy/double_dip_recession_economy/index.htm," TargetMode="External"/><Relationship Id="rId26" Type="http://schemas.openxmlformats.org/officeDocument/2006/relationships/hyperlink" Target="http://www.conferenceboard.ca/e-library/abstract.aspx?did=5607" TargetMode="External"/><Relationship Id="rId39" Type="http://schemas.openxmlformats.org/officeDocument/2006/relationships/hyperlink" Target="http://www.nytimes.com/2009/01/09/world/americas/09iht-letter.1.19217792.html?_r=0" TargetMode="External"/><Relationship Id="rId21" Type="http://schemas.openxmlformats.org/officeDocument/2006/relationships/hyperlink" Target="http://www.cgdev.org/sites/default/files/1425755_file_Bazzi_Blattman_price_shocks_FINAL.pdf" TargetMode="External"/><Relationship Id="rId34" Type="http://schemas.openxmlformats.org/officeDocument/2006/relationships/hyperlink" Target="http://www.cnn.com/2012/11/27/politics/mexico-president-interview" TargetMode="External"/><Relationship Id="rId42" Type="http://schemas.openxmlformats.org/officeDocument/2006/relationships/hyperlink" Target="http://college.usc.edu/usmexnet/wp-content/uploads/2010/10/Camp-Oxford-paper-final.doc" TargetMode="External"/><Relationship Id="rId47" Type="http://schemas.openxmlformats.org/officeDocument/2006/relationships/hyperlink" Target="http://gspp.berkeley.edu/index.html" TargetMode="External"/><Relationship Id="rId50" Type="http://schemas.openxmlformats.org/officeDocument/2006/relationships/hyperlink" Target="http://bostonreview.net/world/taking" TargetMode="External"/><Relationship Id="rId55" Type="http://schemas.openxmlformats.org/officeDocument/2006/relationships/hyperlink" Target="http://www.academia.edu/2483508/Economic_Crisis_and_the_Decline_of_Remittances_to_Mexico" TargetMode="External"/><Relationship Id="rId63" Type="http://schemas.openxmlformats.org/officeDocument/2006/relationships/hyperlink" Target="http://www.wilsoncenter.org/sites/default/files/Working%20Together%20Full%20Document.pdf" TargetMode="External"/><Relationship Id="rId68" Type="http://schemas.openxmlformats.org/officeDocument/2006/relationships/hyperlink" Target="http://www.epip.eu/conferences/epip06/papers/Parallel%20Session%20Papers/GARSOUS%20Gregoire.pdf" TargetMode="External"/><Relationship Id="rId76" Type="http://schemas.openxmlformats.org/officeDocument/2006/relationships/hyperlink" Target="https://www.google.com/url?sa=t&amp;rct=j&amp;q=&amp;esrc=s&amp;source=web&amp;cd=1&amp;ved=0CC8QFjAA&amp;url=http%3A%2F%2Frepo-nt.sts.virginia.edu%2Fhomepage%2Fmg%2Fpublications%2Fmbrchina_MS.doc&amp;ei=v-zpUcnKE8aIiAKu34GoDg&amp;usg=AFQjCNHENR9d6O5-xiIGhmpLpa0_I9nc-Q&amp;sig2=AdySoESFpTTrtfN52" TargetMode="External"/><Relationship Id="rId84" Type="http://schemas.openxmlformats.org/officeDocument/2006/relationships/hyperlink" Target="http://rebirthofreason.com/War/MonsterFAQ.shtml" TargetMode="External"/><Relationship Id="rId7" Type="http://schemas.openxmlformats.org/officeDocument/2006/relationships/webSettings" Target="webSettings.xml"/><Relationship Id="rId71" Type="http://schemas.openxmlformats.org/officeDocument/2006/relationships/hyperlink" Target="http://politicalclimate.net/2011/02/24/growth-and-climate-change-again/" TargetMode="External"/><Relationship Id="rId2" Type="http://schemas.openxmlformats.org/officeDocument/2006/relationships/customXml" Target="../customXml/item2.xml"/><Relationship Id="rId16" Type="http://schemas.openxmlformats.org/officeDocument/2006/relationships/hyperlink" Target="http://www.ciaonet.org/journals/twq/v32i2/f_0016178_13952.pdf" TargetMode="External"/><Relationship Id="rId29" Type="http://schemas.openxmlformats.org/officeDocument/2006/relationships/hyperlink" Target="http://www.csmonitor.com/World/Americas/2013/0424/Is-Mexico-s-economy-more-a-fiesta-or-a-siesta" TargetMode="External"/><Relationship Id="rId11" Type="http://schemas.openxmlformats.org/officeDocument/2006/relationships/hyperlink" Target="http://www.profitconfidential.com/inflation/" TargetMode="External"/><Relationship Id="rId24" Type="http://schemas.openxmlformats.org/officeDocument/2006/relationships/hyperlink" Target="http://topics.sacbee.com/U.S.+economy/" TargetMode="External"/><Relationship Id="rId32" Type="http://schemas.openxmlformats.org/officeDocument/2006/relationships/hyperlink" Target="http://www.dailymail.co.uk/news/article-2319334/Obama-bemoans-drug-violence-Central-America-defending-administrations-efforts-curb-U-S-demand-narcotics-trade.html" TargetMode="External"/><Relationship Id="rId37" Type="http://schemas.openxmlformats.org/officeDocument/2006/relationships/hyperlink" Target="http://www.stratfor.com/weekly/mexicos-strategy" TargetMode="External"/><Relationship Id="rId40" Type="http://schemas.openxmlformats.org/officeDocument/2006/relationships/hyperlink" Target="http://nbclatino.com/2013/04/29/opinion-president-obama-has-the-chance-to-improve-usmexico-relations/" TargetMode="External"/><Relationship Id="rId45" Type="http://schemas.openxmlformats.org/officeDocument/2006/relationships/hyperlink" Target="http://www.cnn.com/2012/11/27/politics/mexico-president-interview" TargetMode="External"/><Relationship Id="rId53" Type="http://schemas.openxmlformats.org/officeDocument/2006/relationships/hyperlink" Target="http://www.nytimes.com/2012/04/24/world/americas/bribery-tolerated-even-as-it-hurts-mexican-economy.html" TargetMode="External"/><Relationship Id="rId58" Type="http://schemas.openxmlformats.org/officeDocument/2006/relationships/hyperlink" Target="http://oilprice.com/Latest-Energy-News/World-News/Will-an-End-to-Pemexs-Monopoly-Boost-Economic-Growth-in-Mexico.html" TargetMode="External"/><Relationship Id="rId66" Type="http://schemas.openxmlformats.org/officeDocument/2006/relationships/hyperlink" Target="http://www.perc.org/articles/article446.php" TargetMode="External"/><Relationship Id="rId74" Type="http://schemas.openxmlformats.org/officeDocument/2006/relationships/hyperlink" Target="http://www.huffingtonpost.com/jeremy-rifkin/the-empathic-civilization_b_416589.html" TargetMode="External"/><Relationship Id="rId79" Type="http://schemas.openxmlformats.org/officeDocument/2006/relationships/hyperlink" Target="http://www.newrepublic.com/article/only-makes-you-stronger" TargetMode="External"/><Relationship Id="rId87" Type="http://schemas.openxmlformats.org/officeDocument/2006/relationships/fontTable" Target="fontTable.xml"/><Relationship Id="rId5" Type="http://schemas.microsoft.com/office/2007/relationships/stylesWithEffects" Target="stylesWithEffects.xml"/><Relationship Id="rId61" Type="http://schemas.openxmlformats.org/officeDocument/2006/relationships/hyperlink" Target="http://blogs.wsj.com/economics/2013/06/28/mexico-manufacturing-looks-to-gain-competitive-edge-on-china/" TargetMode="External"/><Relationship Id="rId82" Type="http://schemas.openxmlformats.org/officeDocument/2006/relationships/hyperlink" Target="http://wealthisnottheproblem.blogspot.com/2008/08/finite-resources-vs-infinite.html" TargetMode="External"/><Relationship Id="rId19" Type="http://schemas.openxmlformats.org/officeDocument/2006/relationships/hyperlink" Target="http://www.worldpoliticsreview.com/articles/4213/the-new-rules-security-remains-stable-amid-financial-crisis"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eekingalpha.com/article/1509982-u-s-industrial-production-slowdown" TargetMode="External"/><Relationship Id="rId22" Type="http://schemas.openxmlformats.org/officeDocument/2006/relationships/hyperlink" Target="http://www.thedailybeast.com/newsweek/2009/12/11/the-secrets-of-stability.html" TargetMode="External"/><Relationship Id="rId27" Type="http://schemas.openxmlformats.org/officeDocument/2006/relationships/hyperlink" Target="http://www.conferenceboard.ca/topics/economics/staff/kip_beckman.aspx" TargetMode="External"/><Relationship Id="rId30" Type="http://schemas.openxmlformats.org/officeDocument/2006/relationships/hyperlink" Target="http://www.bloomberg.com/news/2013-07-12/mexico-holds-key-rate-as-weaker-peso-undermines-cpi-gains.html" TargetMode="External"/><Relationship Id="rId35" Type="http://schemas.openxmlformats.org/officeDocument/2006/relationships/hyperlink" Target="http://azstarnet.com/business/booming-economy-overshadowed-by-mexico-s-violence/article_8af5dee9-6a33-5188-9d3d-fc1eb0f2fb64.html" TargetMode="External"/><Relationship Id="rId43" Type="http://schemas.openxmlformats.org/officeDocument/2006/relationships/hyperlink" Target="http://www.fas.org/sgp/crs/row/R42917.pdf" TargetMode="External"/><Relationship Id="rId48" Type="http://schemas.openxmlformats.org/officeDocument/2006/relationships/hyperlink" Target="http://acronyms.thefreedictionary.com/Army+Science+and+Technology+Advisory+Group" TargetMode="External"/><Relationship Id="rId56" Type="http://schemas.openxmlformats.org/officeDocument/2006/relationships/hyperlink" Target="http://www.fundweb.co.uk/fund-strategy/issues/17th-july-2013/emerging-markets-fight-for-survival/1074132.article" TargetMode="External"/><Relationship Id="rId64" Type="http://schemas.openxmlformats.org/officeDocument/2006/relationships/hyperlink" Target="http://www.lewrockwell.com/north/north725.html" TargetMode="External"/><Relationship Id="rId69" Type="http://schemas.openxmlformats.org/officeDocument/2006/relationships/hyperlink" Target="http://www.iucn.org/es/news/?2595/new-President-for-the-United-States-We-have-a-dream" TargetMode="External"/><Relationship Id="rId77" Type="http://schemas.openxmlformats.org/officeDocument/2006/relationships/hyperlink" Target="http://varnelis.net/blog/interview_with_joseph_tainter_on_collapse" TargetMode="External"/><Relationship Id="rId8" Type="http://schemas.openxmlformats.org/officeDocument/2006/relationships/footnotes" Target="footnotes.xml"/><Relationship Id="rId51" Type="http://schemas.openxmlformats.org/officeDocument/2006/relationships/hyperlink" Target="http://www.cato.org/publications/commentary/mexico-needs-monetary-stability" TargetMode="External"/><Relationship Id="rId72" Type="http://schemas.openxmlformats.org/officeDocument/2006/relationships/hyperlink" Target="http://news.oneindia.in/2010/03/20/ipcchas-underestimated-climate-change-impacts-sayscientis.html" TargetMode="External"/><Relationship Id="rId80" Type="http://schemas.openxmlformats.org/officeDocument/2006/relationships/hyperlink" Target="http://www.guardian.co.uk/commentisfree/cif-green/2009/aug/17/environment-climate-change"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money.cnn.com/2013/02/01/news/economy/manufacturing-jobs/index.html" TargetMode="External"/><Relationship Id="rId17" Type="http://schemas.openxmlformats.org/officeDocument/2006/relationships/hyperlink" Target="http://www.resilience.org/stories/2012-12-04/conflict-and-change-in-the-era-of-economic-decline-part-1-the-21st-century-landscape-of-conflict" TargetMode="External"/><Relationship Id="rId25" Type="http://schemas.openxmlformats.org/officeDocument/2006/relationships/hyperlink" Target="http://topics.sacbee.com/housing+market/" TargetMode="External"/><Relationship Id="rId33" Type="http://schemas.openxmlformats.org/officeDocument/2006/relationships/hyperlink" Target="http://bostonreview.net/world/taking" TargetMode="External"/><Relationship Id="rId38" Type="http://schemas.openxmlformats.org/officeDocument/2006/relationships/hyperlink" Target="http://www.stratfor.com/weekly/mexicos-strategy" TargetMode="External"/><Relationship Id="rId46" Type="http://schemas.openxmlformats.org/officeDocument/2006/relationships/hyperlink" Target="http://www.cnn.com/2012/07/02/world/americas/mexico-pea-nieto-profile/index.html" TargetMode="External"/><Relationship Id="rId59" Type="http://schemas.openxmlformats.org/officeDocument/2006/relationships/hyperlink" Target="http://www.bloomberg.com/news/2013-06-17/videgaray-says-mexico-s-growth-to-quicken-as-spending-increases.html" TargetMode="External"/><Relationship Id="rId67" Type="http://schemas.openxmlformats.org/officeDocument/2006/relationships/hyperlink" Target="http://www.sciencedaily.com/releases/2007/06/070611153957.htm" TargetMode="External"/><Relationship Id="rId20" Type="http://schemas.openxmlformats.org/officeDocument/2006/relationships/hyperlink" Target="http://www.foreignpolicy.com/articles/2010/01/04/it_didnt_happen?wp_login_redirect=0" TargetMode="External"/><Relationship Id="rId41" Type="http://schemas.openxmlformats.org/officeDocument/2006/relationships/hyperlink" Target="http://www.stratfor.com/weekly/mexicos-strategy" TargetMode="External"/><Relationship Id="rId54" Type="http://schemas.openxmlformats.org/officeDocument/2006/relationships/hyperlink" Target="http://www.mexicogulfreporter.com/2011/11/mexico-reports-major-decline-in-tourism.html" TargetMode="External"/><Relationship Id="rId62" Type="http://schemas.openxmlformats.org/officeDocument/2006/relationships/hyperlink" Target="http://www.thedialogue.org/PublicationFiles/IAD9042_USMexicoReportEnglishFinal.pdf" TargetMode="External"/><Relationship Id="rId70" Type="http://schemas.openxmlformats.org/officeDocument/2006/relationships/hyperlink" Target="http://www.theatlantic.com/past/docs/issues/97jun/consume.htm" TargetMode="External"/><Relationship Id="rId75" Type="http://schemas.openxmlformats.org/officeDocument/2006/relationships/hyperlink" Target="http://www.guardian.co.uk/commentisfree/cif-green/2009/aug/17/environment-climate-change" TargetMode="External"/><Relationship Id="rId83" Type="http://schemas.openxmlformats.org/officeDocument/2006/relationships/hyperlink" Target="http://perc.org/articles/why-economic-growth-good-environment"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atimes.com/atimes/Asian_Economy/KC26Dk01.html" TargetMode="External"/><Relationship Id="rId23" Type="http://schemas.openxmlformats.org/officeDocument/2006/relationships/hyperlink" Target="http://www.jstor.org/stable/pdfplus/449098.pdf?acceptTC=true" TargetMode="External"/><Relationship Id="rId28" Type="http://schemas.openxmlformats.org/officeDocument/2006/relationships/hyperlink" Target="http://business-mexico-online.com/imf-lowers-estimate-of-mexican-gdp-growth-in-2012-and-2014/" TargetMode="External"/><Relationship Id="rId36" Type="http://schemas.openxmlformats.org/officeDocument/2006/relationships/hyperlink" Target="http://beforeitsnews.com/economy/2013/07/mexico-holds-rate-steady-as-downside-growth-risks-rise-2537064.html" TargetMode="External"/><Relationship Id="rId49" Type="http://schemas.openxmlformats.org/officeDocument/2006/relationships/hyperlink" Target="http://en.wikipedia.org/wiki/Prions" TargetMode="External"/><Relationship Id="rId57" Type="http://schemas.openxmlformats.org/officeDocument/2006/relationships/hyperlink" Target="http://gulfnews.com/business/economy/mexico-eyes-309b-to-improve-infrastructure-1.1209665" TargetMode="External"/><Relationship Id="rId10" Type="http://schemas.openxmlformats.org/officeDocument/2006/relationships/hyperlink" Target="http://www.trefis.com/stock/fdo/articles/195633/why-a-recession-for-the-u-s-economy-within-the-next-12-months-is-inevitable/2013-07-15" TargetMode="External"/><Relationship Id="rId31" Type="http://schemas.openxmlformats.org/officeDocument/2006/relationships/hyperlink" Target="http://www.michaelbrowntoday.com/2009/01/border-control-collapse-of-mexico-is-a-homeland-security-national-security-issue/" TargetMode="External"/><Relationship Id="rId44" Type="http://schemas.openxmlformats.org/officeDocument/2006/relationships/hyperlink" Target="http://wpsa.research.pdx.edu/meet/2012/esparza1.pdf" TargetMode="External"/><Relationship Id="rId52" Type="http://schemas.openxmlformats.org/officeDocument/2006/relationships/hyperlink" Target="http://www.thomaswhite.com/world-markets/mexico-striving-for-sustainable-growth/" TargetMode="External"/><Relationship Id="rId60" Type="http://schemas.openxmlformats.org/officeDocument/2006/relationships/hyperlink" Target="http://www.bloomberg.com/news/2013-07-10/mexico-lending-reform-may-boost-economy-in-2014-aportela-says.html" TargetMode="External"/><Relationship Id="rId65" Type="http://schemas.openxmlformats.org/officeDocument/2006/relationships/hyperlink" Target="http://www.guardian.co.uk/business/2008/aug/25/economicgrowth.globalrecession" TargetMode="External"/><Relationship Id="rId73" Type="http://schemas.openxmlformats.org/officeDocument/2006/relationships/hyperlink" Target="http://theconversation.edu.au/teetering-on-a-tipping-point-dangerous-climate-change-in-the-arctic-5156" TargetMode="External"/><Relationship Id="rId78" Type="http://schemas.openxmlformats.org/officeDocument/2006/relationships/hyperlink" Target="http://www.theoildrum.com/node/5745" TargetMode="External"/><Relationship Id="rId81" Type="http://schemas.openxmlformats.org/officeDocument/2006/relationships/hyperlink" Target="http://www.thenewatlantis.com/publications/green-bridge-to-nowhere" TargetMode="External"/><Relationship Id="rId86"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95</TotalTime>
  <Pages>98</Pages>
  <Words>40615</Words>
  <Characters>231506</Characters>
  <Application>Microsoft Office Word</Application>
  <DocSecurity>0</DocSecurity>
  <Lines>1929</Lines>
  <Paragraphs>543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271578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Adrienne Brovero (abrovero)</cp:lastModifiedBy>
  <cp:revision>20</cp:revision>
  <dcterms:created xsi:type="dcterms:W3CDTF">2013-07-20T01:39:00Z</dcterms:created>
  <dcterms:modified xsi:type="dcterms:W3CDTF">2013-07-20T03:57:00Z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