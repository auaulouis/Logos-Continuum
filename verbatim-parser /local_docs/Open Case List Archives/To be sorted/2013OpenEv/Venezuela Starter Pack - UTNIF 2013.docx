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A60" w:rsidRPr="00DB56FB" w:rsidRDefault="00C47A60" w:rsidP="00AB1099">
      <w:pPr>
        <w:pStyle w:val="Heading1"/>
      </w:pPr>
      <w:bookmarkStart w:id="0" w:name="_GoBack"/>
      <w:bookmarkEnd w:id="0"/>
      <w:r w:rsidRPr="00DB56FB">
        <w:t xml:space="preserve">Venezuela </w:t>
      </w:r>
      <w:r w:rsidR="00E00FA0" w:rsidRPr="00DB56FB">
        <w:t>Affirmative</w:t>
      </w:r>
      <w:r w:rsidRPr="00DB56FB">
        <w:t>—UTNIF 2013</w:t>
      </w:r>
      <w:r w:rsidR="00A32209" w:rsidRPr="00DB56FB">
        <w:t xml:space="preserve"> </w:t>
      </w:r>
    </w:p>
    <w:p w:rsidR="003E5F7E" w:rsidRPr="00DB56FB" w:rsidRDefault="003E5F7E" w:rsidP="00AB1099"/>
    <w:p w:rsidR="00B64088" w:rsidRPr="00DB56FB" w:rsidRDefault="00B64088" w:rsidP="00AB1099">
      <w:pPr>
        <w:pStyle w:val="Heading2"/>
      </w:pPr>
      <w:r w:rsidRPr="00DB56FB">
        <w:lastRenderedPageBreak/>
        <w:t>***1ac***</w:t>
      </w:r>
    </w:p>
    <w:p w:rsidR="00091093" w:rsidRPr="00DB56FB" w:rsidRDefault="0002379E" w:rsidP="00AB1099">
      <w:pPr>
        <w:pStyle w:val="Heading3"/>
      </w:pPr>
      <w:r w:rsidRPr="00DB56FB">
        <w:lastRenderedPageBreak/>
        <w:t>Plan:</w:t>
      </w:r>
    </w:p>
    <w:p w:rsidR="0002379E" w:rsidRPr="00DB56FB" w:rsidRDefault="0002379E" w:rsidP="00AB1099">
      <w:pPr>
        <w:pStyle w:val="Heading4"/>
      </w:pPr>
      <w:r w:rsidRPr="00DB56FB">
        <w:t xml:space="preserve">The United States federal government should </w:t>
      </w:r>
      <w:r w:rsidR="00481CCA" w:rsidRPr="00DB56FB">
        <w:t>increase financial investment toward</w:t>
      </w:r>
      <w:r w:rsidRPr="00DB56FB">
        <w:t xml:space="preserve"> Venezuelan oil production infrastructure. </w:t>
      </w:r>
    </w:p>
    <w:p w:rsidR="00091093" w:rsidRPr="00DB56FB" w:rsidRDefault="006B56D7" w:rsidP="00AB1099">
      <w:pPr>
        <w:pStyle w:val="Heading3"/>
      </w:pPr>
      <w:r w:rsidRPr="00DB56FB">
        <w:lastRenderedPageBreak/>
        <w:t xml:space="preserve">Advantage </w:t>
      </w:r>
      <w:proofErr w:type="gramStart"/>
      <w:r w:rsidRPr="00DB56FB">
        <w:t>One</w:t>
      </w:r>
      <w:proofErr w:type="gramEnd"/>
      <w:r w:rsidRPr="00DB56FB">
        <w:t xml:space="preserve"> </w:t>
      </w:r>
      <w:r w:rsidR="00091093" w:rsidRPr="00DB56FB">
        <w:t xml:space="preserve">is </w:t>
      </w:r>
      <w:r w:rsidR="00D2723D" w:rsidRPr="00DB56FB">
        <w:t>Organized Crime</w:t>
      </w:r>
      <w:r w:rsidR="00091093" w:rsidRPr="00DB56FB">
        <w:t>—</w:t>
      </w:r>
    </w:p>
    <w:p w:rsidR="008D4B55" w:rsidRPr="00DB56FB" w:rsidRDefault="008D4B55" w:rsidP="00AB1099">
      <w:pPr>
        <w:pStyle w:val="Heading4"/>
      </w:pPr>
      <w:r w:rsidRPr="00DB56FB">
        <w:t>Venezuelan Oi</w:t>
      </w:r>
      <w:r w:rsidR="00277204" w:rsidRPr="00DB56FB">
        <w:t xml:space="preserve">l </w:t>
      </w:r>
      <w:r w:rsidR="00FF215E" w:rsidRPr="00DB56FB">
        <w:t>capabilities are</w:t>
      </w:r>
      <w:r w:rsidR="00277204" w:rsidRPr="00DB56FB">
        <w:t xml:space="preserve"> eroding quickly</w:t>
      </w:r>
      <w:r w:rsidR="00600EC5" w:rsidRPr="00DB56FB">
        <w:t xml:space="preserve"> without pools of investment</w:t>
      </w:r>
      <w:r w:rsidRPr="00DB56FB">
        <w:t>—</w:t>
      </w:r>
      <w:r w:rsidR="00600EC5" w:rsidRPr="00DB56FB">
        <w:t xml:space="preserve">that </w:t>
      </w:r>
      <w:r w:rsidRPr="00DB56FB">
        <w:t>destabilizes the entire country and collapses the economy</w:t>
      </w:r>
    </w:p>
    <w:p w:rsidR="008D4B55" w:rsidRPr="00DB56FB" w:rsidRDefault="008D4B55" w:rsidP="00AB1099">
      <w:r w:rsidRPr="00DB56FB">
        <w:rPr>
          <w:rStyle w:val="StyleStyleBold12pt"/>
        </w:rPr>
        <w:t>Nagel 5-16</w:t>
      </w:r>
      <w:r w:rsidRPr="00DB56FB">
        <w:t xml:space="preserve">-13. Juan Nagel, </w:t>
      </w:r>
      <w:proofErr w:type="spellStart"/>
      <w:r w:rsidRPr="00DB56FB">
        <w:t>Forgein</w:t>
      </w:r>
      <w:proofErr w:type="spellEnd"/>
      <w:r w:rsidRPr="00DB56FB">
        <w:t xml:space="preserve"> Policy Transitions is the group blog of the Democracy Lab channel, </w:t>
      </w:r>
      <w:proofErr w:type="gramStart"/>
      <w:r w:rsidRPr="00DB56FB">
        <w:t>a collaboration</w:t>
      </w:r>
      <w:proofErr w:type="gramEnd"/>
      <w:r w:rsidRPr="00DB56FB">
        <w:t xml:space="preserve"> between Foreign Policy and the </w:t>
      </w:r>
      <w:proofErr w:type="spellStart"/>
      <w:r w:rsidRPr="00DB56FB">
        <w:t>Legatum</w:t>
      </w:r>
      <w:proofErr w:type="spellEnd"/>
      <w:r w:rsidRPr="00DB56FB">
        <w:t xml:space="preserve"> Institute. “Is Venezuela becoming a failed state?”</w:t>
      </w:r>
    </w:p>
    <w:p w:rsidR="008D4B55" w:rsidRPr="00DB56FB" w:rsidRDefault="008D4B55" w:rsidP="00AB1099">
      <w:r w:rsidRPr="00DB56FB">
        <w:t>[http://transitions.foreignpolicy.com/posts/2013/05/16/is_venezuela_becoming_a_failed_state]</w:t>
      </w:r>
      <w:r w:rsidRPr="00DB56FB">
        <w:rPr>
          <w:rStyle w:val="StyleStyleBold12pt"/>
        </w:rPr>
        <w:t>[MG]</w:t>
      </w:r>
    </w:p>
    <w:p w:rsidR="004A0F0D" w:rsidRPr="00DB56FB" w:rsidRDefault="008D4B55" w:rsidP="00AB1099">
      <w:pPr>
        <w:rPr>
          <w:rStyle w:val="Emphasis"/>
        </w:rPr>
      </w:pPr>
      <w:r w:rsidRPr="00DB56FB">
        <w:rPr>
          <w:rStyle w:val="StyleBoldUnderline"/>
        </w:rPr>
        <w:t>Venezuela</w:t>
      </w:r>
      <w:r w:rsidRPr="00DB56FB">
        <w:rPr>
          <w:sz w:val="16"/>
        </w:rPr>
        <w:t xml:space="preserve"> remains mired in a political and economic crisis that </w:t>
      </w:r>
      <w:r w:rsidRPr="00DB56FB">
        <w:rPr>
          <w:rStyle w:val="StyleBoldUnderline"/>
        </w:rPr>
        <w:t>shows no signs of letting up</w:t>
      </w:r>
      <w:r w:rsidRPr="00DB56FB">
        <w:rPr>
          <w:sz w:val="16"/>
        </w:rPr>
        <w:t xml:space="preserve">. But while </w:t>
      </w:r>
      <w:r w:rsidRPr="00DB56FB">
        <w:rPr>
          <w:rStyle w:val="StyleBoldUnderline"/>
        </w:rPr>
        <w:t>street protests</w:t>
      </w:r>
      <w:r w:rsidRPr="00DB56FB">
        <w:rPr>
          <w:sz w:val="16"/>
        </w:rPr>
        <w:t xml:space="preserve">, </w:t>
      </w:r>
      <w:r w:rsidRPr="00DB56FB">
        <w:rPr>
          <w:rStyle w:val="StyleBoldUnderline"/>
        </w:rPr>
        <w:t>soaring inflation</w:t>
      </w:r>
      <w:r w:rsidRPr="00DB56FB">
        <w:rPr>
          <w:sz w:val="16"/>
        </w:rPr>
        <w:t xml:space="preserve">, </w:t>
      </w:r>
      <w:r w:rsidRPr="00DB56FB">
        <w:rPr>
          <w:rStyle w:val="StyleBoldUnderline"/>
        </w:rPr>
        <w:t>scarcity</w:t>
      </w:r>
      <w:r w:rsidRPr="00DB56FB">
        <w:rPr>
          <w:sz w:val="16"/>
        </w:rPr>
        <w:t xml:space="preserve">, </w:t>
      </w:r>
      <w:r w:rsidRPr="00DB56FB">
        <w:rPr>
          <w:rStyle w:val="StyleBoldUnderline"/>
        </w:rPr>
        <w:t>and skyrocketing crime</w:t>
      </w:r>
      <w:r w:rsidRPr="00DB56FB">
        <w:rPr>
          <w:sz w:val="16"/>
        </w:rPr>
        <w:t xml:space="preserve"> </w:t>
      </w:r>
      <w:r w:rsidRPr="00DB56FB">
        <w:rPr>
          <w:rStyle w:val="StyleBoldUnderline"/>
        </w:rPr>
        <w:t>are massive headaches</w:t>
      </w:r>
      <w:r w:rsidRPr="00DB56FB">
        <w:rPr>
          <w:sz w:val="16"/>
        </w:rPr>
        <w:t xml:space="preserve">, the government can count on still-high oil prices to soothe the pain a bit. </w:t>
      </w:r>
      <w:r w:rsidRPr="00DB56FB">
        <w:rPr>
          <w:rStyle w:val="StyleBoldUnderline"/>
        </w:rPr>
        <w:t>The question</w:t>
      </w:r>
      <w:r w:rsidRPr="00DB56FB">
        <w:rPr>
          <w:sz w:val="16"/>
        </w:rPr>
        <w:t xml:space="preserve"> that begs asking </w:t>
      </w:r>
      <w:r w:rsidRPr="00DB56FB">
        <w:rPr>
          <w:rStyle w:val="StyleBoldUnderline"/>
        </w:rPr>
        <w:t>is: How will Venezuela maintain stability if oil prices drop</w:t>
      </w:r>
      <w:r w:rsidRPr="00DB56FB">
        <w:rPr>
          <w:sz w:val="16"/>
        </w:rPr>
        <w:t xml:space="preserve">? A recent report by the International Energy Agency underscores the challenges the country faces in the short term. The United States has made huge progress in oil extraction thanks to </w:t>
      </w:r>
      <w:proofErr w:type="spellStart"/>
      <w:r w:rsidRPr="00DB56FB">
        <w:rPr>
          <w:sz w:val="16"/>
        </w:rPr>
        <w:t>fracking</w:t>
      </w:r>
      <w:proofErr w:type="spellEnd"/>
      <w:r w:rsidRPr="00DB56FB">
        <w:rPr>
          <w:sz w:val="16"/>
        </w:rPr>
        <w:t xml:space="preserve"> technology. It is set to become the world's largest oil producer by the year 2020, and the global spread of </w:t>
      </w:r>
      <w:proofErr w:type="spellStart"/>
      <w:r w:rsidRPr="00DB56FB">
        <w:rPr>
          <w:sz w:val="16"/>
        </w:rPr>
        <w:t>fracking</w:t>
      </w:r>
      <w:proofErr w:type="spellEnd"/>
      <w:r w:rsidRPr="00DB56FB">
        <w:rPr>
          <w:sz w:val="16"/>
        </w:rPr>
        <w:t xml:space="preserve"> is bound to significantly increase international recoverable oil reserves in the near future. The agency crows that </w:t>
      </w:r>
      <w:proofErr w:type="spellStart"/>
      <w:r w:rsidRPr="00DB56FB">
        <w:rPr>
          <w:sz w:val="16"/>
        </w:rPr>
        <w:t>fracking</w:t>
      </w:r>
      <w:proofErr w:type="spellEnd"/>
      <w:r w:rsidRPr="00DB56FB">
        <w:rPr>
          <w:sz w:val="16"/>
        </w:rPr>
        <w:t xml:space="preserve"> is creating a "supply shock that is sending ripples around the world."</w:t>
      </w:r>
      <w:r w:rsidRPr="00DB56FB">
        <w:rPr>
          <w:rStyle w:val="StyleBoldUnderline"/>
        </w:rPr>
        <w:t xml:space="preserve"> </w:t>
      </w:r>
      <w:r w:rsidRPr="00DB56FB">
        <w:rPr>
          <w:sz w:val="16"/>
        </w:rPr>
        <w:t xml:space="preserve">This obviously matters to Venezuela, a country that exports large amounts of oil and little else. </w:t>
      </w:r>
      <w:r w:rsidRPr="00DB56FB">
        <w:rPr>
          <w:rStyle w:val="StyleBoldUnderline"/>
        </w:rPr>
        <w:t xml:space="preserve">Venezuela is increasingly reliant on high oil prices to maintain some semblance of stability. </w:t>
      </w:r>
      <w:r w:rsidRPr="00DB56FB">
        <w:rPr>
          <w:rStyle w:val="Emphasis"/>
        </w:rPr>
        <w:t>A prolonged drop in oil prices will undoubtedly shake the foundations of the petro-state to its core.</w:t>
      </w:r>
      <w:r w:rsidRPr="00DB56FB">
        <w:rPr>
          <w:rStyle w:val="StyleBoldUnderline"/>
        </w:rPr>
        <w:t xml:space="preserve"> </w:t>
      </w:r>
      <w:r w:rsidRPr="00DB56FB">
        <w:rPr>
          <w:sz w:val="16"/>
        </w:rPr>
        <w:t xml:space="preserve">Being an oil producer, </w:t>
      </w:r>
      <w:r w:rsidRPr="00DB56FB">
        <w:rPr>
          <w:rStyle w:val="StyleBoldUnderline"/>
        </w:rPr>
        <w:t>Venezuela can earn money in two ways: by sustaining high prices, or by increasing production.</w:t>
      </w:r>
      <w:r w:rsidRPr="00DB56FB">
        <w:rPr>
          <w:sz w:val="16"/>
        </w:rPr>
        <w:t xml:space="preserve"> (Obviously, if it can do both things, it has hit the jackpot). </w:t>
      </w:r>
      <w:proofErr w:type="spellStart"/>
      <w:r w:rsidRPr="00DB56FB">
        <w:rPr>
          <w:rStyle w:val="StyleBoldUnderline"/>
        </w:rPr>
        <w:t>Fracking</w:t>
      </w:r>
      <w:proofErr w:type="spellEnd"/>
      <w:r w:rsidRPr="00DB56FB">
        <w:rPr>
          <w:rStyle w:val="StyleBoldUnderline"/>
        </w:rPr>
        <w:t xml:space="preserve"> threatens the first, and the country has seriously failed on the latter. Venezuela produces less oil now than it did in 1999, the year Hugo Chávez first came to power</w:t>
      </w:r>
      <w:r w:rsidRPr="00DB56FB">
        <w:rPr>
          <w:sz w:val="16"/>
        </w:rPr>
        <w:t xml:space="preserve">. Worryingly, the IEA sees few prospects for increased production. For example, in spite of increasing investment to $22 billion last year, Venezuelan production barely budged. State oil giant PDVSA vows to increase production by 3 million barrels per day in the next six years, but the IEA believes that a combination of the company's inefficiency and its heavy debt burden means the increase will actually be a tenth of that amount. Two other developments conspire against the future viability of Venezuela's oil industry. </w:t>
      </w:r>
      <w:r w:rsidRPr="00DB56FB">
        <w:rPr>
          <w:rStyle w:val="StyleBoldUnderline"/>
        </w:rPr>
        <w:t>The country is increasing sales of crude oil to China,</w:t>
      </w:r>
      <w:r w:rsidRPr="00DB56FB">
        <w:rPr>
          <w:sz w:val="16"/>
        </w:rPr>
        <w:t xml:space="preserve"> as part of a geo-strategic move the Chávez administration embarked on many years ago. </w:t>
      </w:r>
      <w:r w:rsidRPr="00DB56FB">
        <w:rPr>
          <w:rStyle w:val="StyleBoldUnderline"/>
        </w:rPr>
        <w:t xml:space="preserve">The problem is that the oil being shipped has already been paid for, and the government has also already spent the money. </w:t>
      </w:r>
      <w:r w:rsidRPr="00DB56FB">
        <w:rPr>
          <w:rStyle w:val="Emphasis"/>
        </w:rPr>
        <w:t>The other issue is Venezuela's creaking refining infrastructure.</w:t>
      </w:r>
      <w:r w:rsidRPr="00DB56FB">
        <w:rPr>
          <w:sz w:val="16"/>
        </w:rPr>
        <w:t xml:space="preserve"> Last year, following several accidents at its refineries, Venezuela became a net importer of gasoline and other refined products. In the last part of the year alone, PDVSA bought refined products for $1.5 billion, only to turn around and give it away for practically nothing, thanks to the heavy subsidies that characterize its internal market. The consensus is that Venezuela needs high oil prices just to stay afloat. But if the </w:t>
      </w:r>
      <w:proofErr w:type="spellStart"/>
      <w:r w:rsidRPr="00DB56FB">
        <w:rPr>
          <w:sz w:val="16"/>
        </w:rPr>
        <w:t>fracking</w:t>
      </w:r>
      <w:proofErr w:type="spellEnd"/>
      <w:r w:rsidRPr="00DB56FB">
        <w:rPr>
          <w:sz w:val="16"/>
        </w:rPr>
        <w:t xml:space="preserve"> oil boom results in low oil prices, what does the future hold for the South American country? Sadly, </w:t>
      </w:r>
      <w:r w:rsidRPr="00DB56FB">
        <w:rPr>
          <w:rStyle w:val="StyleBoldUnderline"/>
        </w:rPr>
        <w:t xml:space="preserve">Venezuelans have nothing else to fall back on. Its private industry is a shambles, and </w:t>
      </w:r>
      <w:r w:rsidRPr="00DB56FB">
        <w:rPr>
          <w:rStyle w:val="Emphasis"/>
        </w:rPr>
        <w:t>the country is even importing toilet paper</w:t>
      </w:r>
      <w:r w:rsidRPr="00DB56FB">
        <w:rPr>
          <w:rStyle w:val="StyleBoldUnderline"/>
        </w:rPr>
        <w:t>. Years of populism have left the state crippled and heavily in debt</w:t>
      </w:r>
      <w:r w:rsidRPr="00DB56FB">
        <w:rPr>
          <w:sz w:val="16"/>
        </w:rPr>
        <w:t xml:space="preserve">. The public deficit reached a whopping 15 percent of GDP last year, even in the context of high oil prices. Most of the spending came in the form of entitlements and subsidies that will not be easily eliminated. Furthermore, the country's current power clique seems particularly inept in dealing with the complicated economic and political conditions it has inherited. </w:t>
      </w:r>
      <w:proofErr w:type="spellStart"/>
      <w:r w:rsidRPr="00DB56FB">
        <w:rPr>
          <w:rStyle w:val="StyleBoldUnderline"/>
        </w:rPr>
        <w:t>Nicolás</w:t>
      </w:r>
      <w:proofErr w:type="spellEnd"/>
      <w:r w:rsidRPr="00DB56FB">
        <w:rPr>
          <w:rStyle w:val="StyleBoldUnderline"/>
        </w:rPr>
        <w:t xml:space="preserve"> </w:t>
      </w:r>
      <w:proofErr w:type="spellStart"/>
      <w:r w:rsidRPr="00DB56FB">
        <w:rPr>
          <w:rStyle w:val="StyleBoldUnderline"/>
        </w:rPr>
        <w:t>Maduro's</w:t>
      </w:r>
      <w:proofErr w:type="spellEnd"/>
      <w:r w:rsidRPr="00DB56FB">
        <w:rPr>
          <w:rStyle w:val="StyleBoldUnderline"/>
        </w:rPr>
        <w:t xml:space="preserve"> only claim to legitimacy is that Hugo Chávez chose him</w:t>
      </w:r>
      <w:r w:rsidRPr="00DB56FB">
        <w:rPr>
          <w:sz w:val="16"/>
        </w:rPr>
        <w:t xml:space="preserve">. Now he is left with the thankless task of dealing with the Chávez mess. He has surrounded himself with a Cabinet composed of many of the same old faces, and neither his policies nor his rhetoric suggest any shift toward the type of solutions that could steer Venezuela away from the precipice. </w:t>
      </w:r>
      <w:r w:rsidRPr="00DB56FB">
        <w:rPr>
          <w:rStyle w:val="StyleBoldUnderline"/>
        </w:rPr>
        <w:t>The problem</w:t>
      </w:r>
      <w:r w:rsidRPr="00DB56FB">
        <w:rPr>
          <w:sz w:val="16"/>
        </w:rPr>
        <w:t xml:space="preserve"> for Venezuelans </w:t>
      </w:r>
      <w:r w:rsidRPr="00DB56FB">
        <w:rPr>
          <w:rStyle w:val="StyleBoldUnderline"/>
        </w:rPr>
        <w:t>is that there is no great reformer in the governing party</w:t>
      </w:r>
      <w:r w:rsidRPr="00DB56FB">
        <w:rPr>
          <w:sz w:val="16"/>
        </w:rPr>
        <w:t xml:space="preserve">. And while opposition leader Henrique </w:t>
      </w:r>
      <w:proofErr w:type="spellStart"/>
      <w:r w:rsidRPr="00DB56FB">
        <w:rPr>
          <w:sz w:val="16"/>
        </w:rPr>
        <w:t>Capriles</w:t>
      </w:r>
      <w:proofErr w:type="spellEnd"/>
      <w:r w:rsidRPr="00DB56FB">
        <w:rPr>
          <w:sz w:val="16"/>
        </w:rPr>
        <w:t xml:space="preserve"> would undoubtedly steer Venezuela toward greater economic freedoms, there is little he would be able to do if the price of oil were to tank. </w:t>
      </w:r>
      <w:r w:rsidRPr="00DB56FB">
        <w:rPr>
          <w:rStyle w:val="StyleBoldUnderline"/>
        </w:rPr>
        <w:t>A long period of low oil prices spells doom for Venezuela's political sustainability.</w:t>
      </w:r>
      <w:r w:rsidRPr="00DB56FB">
        <w:rPr>
          <w:sz w:val="16"/>
        </w:rPr>
        <w:t xml:space="preserve"> Without high oil revenues, </w:t>
      </w:r>
      <w:r w:rsidRPr="00DB56FB">
        <w:rPr>
          <w:rStyle w:val="StyleBoldUnderline"/>
        </w:rPr>
        <w:t xml:space="preserve">basic services would practically disappear, and </w:t>
      </w:r>
      <w:r w:rsidRPr="00DB56FB">
        <w:rPr>
          <w:rStyle w:val="Emphasis"/>
        </w:rPr>
        <w:t>the potential for instability would be enormous.</w:t>
      </w:r>
      <w:r w:rsidRPr="00DB56FB">
        <w:rPr>
          <w:rStyle w:val="StyleBoldUnderline"/>
        </w:rPr>
        <w:t xml:space="preserve"> </w:t>
      </w:r>
      <w:r w:rsidRPr="00DB56FB">
        <w:rPr>
          <w:sz w:val="16"/>
        </w:rPr>
        <w:t xml:space="preserve">Already </w:t>
      </w:r>
      <w:r w:rsidRPr="00DB56FB">
        <w:rPr>
          <w:rStyle w:val="StyleBoldUnderline"/>
        </w:rPr>
        <w:t>the country is stuck in a state of undeclared in civil war</w:t>
      </w:r>
      <w:r w:rsidRPr="00DB56FB">
        <w:rPr>
          <w:sz w:val="16"/>
        </w:rPr>
        <w:t xml:space="preserve">, and </w:t>
      </w:r>
      <w:r w:rsidRPr="00DB56FB">
        <w:rPr>
          <w:rStyle w:val="StyleBoldUnderline"/>
        </w:rPr>
        <w:t xml:space="preserve">there are claims that drug smuggling has permeated the higher echelons of the government. </w:t>
      </w:r>
      <w:r w:rsidRPr="00DB56FB">
        <w:rPr>
          <w:sz w:val="16"/>
        </w:rPr>
        <w:t>Venezuela has so far avoided the fate of its neighbor Colombia, a country still deep in a long civil war with Marxist guerrillas and drug cartels. This is largely due to the deep pockets oil has afforded the government, which allowed for state presence even in the most remote corners of the country. It is hard to see how that presence could be maintained if oil rents were to dry up significantly, and for a prolonged period</w:t>
      </w:r>
      <w:r w:rsidRPr="00DB56FB">
        <w:rPr>
          <w:rStyle w:val="StyleBoldUnderline"/>
        </w:rPr>
        <w:t>. This could lead to the type of problems that have bedeviled Colombia, or even poorer neighboring failed states such as Haiti.</w:t>
      </w:r>
      <w:r w:rsidRPr="00DB56FB">
        <w:rPr>
          <w:sz w:val="16"/>
        </w:rPr>
        <w:t xml:space="preserve"> Even though its problems are of its own making, </w:t>
      </w:r>
      <w:r w:rsidRPr="00DB56FB">
        <w:rPr>
          <w:rStyle w:val="StyleBoldUnderline"/>
        </w:rPr>
        <w:t xml:space="preserve">the </w:t>
      </w:r>
      <w:r w:rsidRPr="00DB56FB">
        <w:rPr>
          <w:rStyle w:val="Emphasis"/>
        </w:rPr>
        <w:t>thought of a large, failed state in the heart of the Western Hemisphere should trouble the continent's leaders.</w:t>
      </w:r>
    </w:p>
    <w:p w:rsidR="00404DE4" w:rsidRPr="00DB56FB" w:rsidRDefault="003956C0" w:rsidP="00AB1099">
      <w:pPr>
        <w:pStyle w:val="Heading4"/>
      </w:pPr>
      <w:r w:rsidRPr="00DB56FB">
        <w:lastRenderedPageBreak/>
        <w:t>Collapse of the economy will quickly turn the country into a hub for organized crime</w:t>
      </w:r>
      <w:r w:rsidR="00404DE4" w:rsidRPr="00DB56FB">
        <w:t>—</w:t>
      </w:r>
    </w:p>
    <w:p w:rsidR="003956C0" w:rsidRPr="00DB56FB" w:rsidRDefault="003956C0" w:rsidP="00AB1099">
      <w:proofErr w:type="spellStart"/>
      <w:r w:rsidRPr="00DB56FB">
        <w:rPr>
          <w:rStyle w:val="StyleStyleBold12pt"/>
        </w:rPr>
        <w:t>Shinkman</w:t>
      </w:r>
      <w:proofErr w:type="spellEnd"/>
      <w:r w:rsidRPr="00DB56FB">
        <w:rPr>
          <w:rStyle w:val="StyleStyleBold12pt"/>
        </w:rPr>
        <w:t xml:space="preserve"> 4-24</w:t>
      </w:r>
      <w:r w:rsidRPr="00DB56FB">
        <w:t xml:space="preserve">-13. Paul D. </w:t>
      </w:r>
      <w:proofErr w:type="spellStart"/>
      <w:r w:rsidRPr="00DB56FB">
        <w:t>Shinkman</w:t>
      </w:r>
      <w:proofErr w:type="spellEnd"/>
      <w:r w:rsidRPr="00DB56FB">
        <w:t xml:space="preserve"> is a national security reporter for U.S. News &amp; World Report. “Iranian-Sponsored </w:t>
      </w:r>
      <w:proofErr w:type="spellStart"/>
      <w:r w:rsidRPr="00DB56FB">
        <w:t>Narco</w:t>
      </w:r>
      <w:proofErr w:type="spellEnd"/>
      <w:r w:rsidRPr="00DB56FB">
        <w:t xml:space="preserve">-Terrorism in Venezuela: How Will </w:t>
      </w:r>
      <w:proofErr w:type="spellStart"/>
      <w:r w:rsidRPr="00DB56FB">
        <w:t>Maduro</w:t>
      </w:r>
      <w:proofErr w:type="spellEnd"/>
      <w:r w:rsidRPr="00DB56FB">
        <w:t xml:space="preserve"> Respond?” [http://www.usnews.com/news/articles/2013/04/24/iranian-sponsored-narco-terrorism-in-venezuela-how-will-maduro-respond?page=2] ***Gender modified </w:t>
      </w:r>
      <w:r w:rsidRPr="00DB56FB">
        <w:rPr>
          <w:rStyle w:val="StyleStyleBold12pt"/>
        </w:rPr>
        <w:t>[MG]</w:t>
      </w:r>
    </w:p>
    <w:p w:rsidR="00091093" w:rsidRPr="00DB56FB" w:rsidRDefault="003956C0" w:rsidP="00AB1099">
      <w:r w:rsidRPr="00DB56FB">
        <w:rPr>
          <w:rStyle w:val="StyleBoldUnderline"/>
        </w:rPr>
        <w:t>The situation in the</w:t>
      </w:r>
      <w:r w:rsidRPr="00DB56FB">
        <w:rPr>
          <w:sz w:val="16"/>
        </w:rPr>
        <w:t xml:space="preserve"> South American </w:t>
      </w:r>
      <w:r w:rsidRPr="00DB56FB">
        <w:rPr>
          <w:rStyle w:val="StyleBoldUnderline"/>
        </w:rPr>
        <w:t xml:space="preserve">nation remains dire amid skyrocketing inflation, largely due to Chavez's efforts to nationalize private industry and increase social benefits. </w:t>
      </w:r>
      <w:proofErr w:type="spellStart"/>
      <w:r w:rsidRPr="00DB56FB">
        <w:rPr>
          <w:rStyle w:val="StyleBoldUnderline"/>
        </w:rPr>
        <w:t>Maduro's</w:t>
      </w:r>
      <w:proofErr w:type="spellEnd"/>
      <w:r w:rsidRPr="00DB56FB">
        <w:rPr>
          <w:rStyle w:val="StyleBoldUnderline"/>
        </w:rPr>
        <w:t xml:space="preserve"> immediate attention after claiming victory was drawn to remedying widespread blackouts and food shortages</w:t>
      </w:r>
      <w:r w:rsidRPr="00DB56FB">
        <w:rPr>
          <w:sz w:val="16"/>
        </w:rPr>
        <w:t xml:space="preserve">. One expert on the region says </w:t>
      </w:r>
      <w:r w:rsidRPr="00DB56FB">
        <w:rPr>
          <w:rStyle w:val="StyleBoldUnderline"/>
        </w:rPr>
        <w:t xml:space="preserve">the new leader </w:t>
      </w:r>
      <w:r w:rsidRPr="00DB56FB">
        <w:rPr>
          <w:rStyle w:val="Emphasis"/>
        </w:rPr>
        <w:t>may need to tap into a shadow world of transnational crime</w:t>
      </w:r>
      <w:r w:rsidRPr="00DB56FB">
        <w:rPr>
          <w:rStyle w:val="StyleBoldUnderline"/>
        </w:rPr>
        <w:t xml:space="preserve"> to maintain the stability his countrymen [SIC] expect</w:t>
      </w:r>
      <w:r w:rsidRPr="00DB56FB">
        <w:rPr>
          <w:sz w:val="16"/>
        </w:rPr>
        <w:t xml:space="preserve">. "Venezuela is a really nice bar, and anybody can go in there and pick up anybody else," says Doug </w:t>
      </w:r>
      <w:r w:rsidRPr="00DB56FB">
        <w:rPr>
          <w:rStyle w:val="StyleBoldUnderline"/>
        </w:rPr>
        <w:t xml:space="preserve">Farah, an expert on </w:t>
      </w:r>
      <w:proofErr w:type="spellStart"/>
      <w:r w:rsidRPr="00DB56FB">
        <w:rPr>
          <w:rStyle w:val="StyleBoldUnderline"/>
        </w:rPr>
        <w:t>narco</w:t>
      </w:r>
      <w:proofErr w:type="spellEnd"/>
      <w:r w:rsidRPr="00DB56FB">
        <w:rPr>
          <w:rStyle w:val="StyleBoldUnderline"/>
        </w:rPr>
        <w:t>-terrorism and Latin American crime</w:t>
      </w:r>
      <w:r w:rsidRPr="00DB56FB">
        <w:rPr>
          <w:sz w:val="16"/>
        </w:rPr>
        <w:t xml:space="preserve">. He </w:t>
      </w:r>
      <w:r w:rsidRPr="00DB56FB">
        <w:rPr>
          <w:rStyle w:val="StyleBoldUnderline"/>
        </w:rPr>
        <w:t>compares the country to the kind of establishment where nefarious actors can find solutions to a problem. Anti-American groups can find freelance cyber terrorists</w:t>
      </w:r>
      <w:r w:rsidRPr="00DB56FB">
        <w:rPr>
          <w:sz w:val="16"/>
        </w:rPr>
        <w:t xml:space="preserve">, for example, or </w:t>
      </w:r>
      <w:r w:rsidRPr="00DB56FB">
        <w:rPr>
          <w:rStyle w:val="StyleBoldUnderline"/>
        </w:rPr>
        <w:t>potential drug runners can make connections with the FARC</w:t>
      </w:r>
      <w:r w:rsidRPr="00DB56FB">
        <w:rPr>
          <w:sz w:val="16"/>
        </w:rPr>
        <w:t xml:space="preserve">, the Colombian guerilla organization, he says. "Sometimes it creates a long-term relationship, and sometimes it creates a one-night stand," says Farah, a former Washington Post investigative reporter who is now a senior fellow at the Virginia-based International Assessment and Strategy Center. Under Chavez, </w:t>
      </w:r>
      <w:r w:rsidRPr="00DB56FB">
        <w:rPr>
          <w:rStyle w:val="StyleBoldUnderline"/>
        </w:rPr>
        <w:t>Venezuela also created strong ties with Cuba, which for decades has navigated treacherous financial waters and desperate economic straits</w:t>
      </w:r>
      <w:r w:rsidRPr="00DB56FB">
        <w:rPr>
          <w:sz w:val="16"/>
        </w:rPr>
        <w:t xml:space="preserve">, all </w:t>
      </w:r>
      <w:r w:rsidRPr="00DB56FB">
        <w:rPr>
          <w:rStyle w:val="StyleBoldUnderline"/>
        </w:rPr>
        <w:t>while dodging U.S. influence</w:t>
      </w:r>
      <w:r w:rsidRPr="00DB56FB">
        <w:rPr>
          <w:sz w:val="16"/>
        </w:rPr>
        <w:t xml:space="preserve">. But </w:t>
      </w:r>
      <w:r w:rsidRPr="00DB56FB">
        <w:rPr>
          <w:rStyle w:val="Emphasis"/>
        </w:rPr>
        <w:t>the help Venezuela receives is not limited to its own hemisphere</w:t>
      </w:r>
      <w:r w:rsidRPr="00DB56FB">
        <w:rPr>
          <w:sz w:val="16"/>
        </w:rPr>
        <w:t xml:space="preserve">. Farah produced a research paper for the U.S. Army War College in August 2012 about </w:t>
      </w:r>
      <w:r w:rsidRPr="00DB56FB">
        <w:rPr>
          <w:rStyle w:val="StyleBoldUnderline"/>
        </w:rPr>
        <w:t xml:space="preserve">the "growing alliance" between state-sponsored Iranian agents and other anti-American groups in Latin America, including the governments of Venezuela and Cuba. This alliance with Iran uses established drug trade routes from countries in South and Central America to penetrate North American borders, all </w:t>
      </w:r>
      <w:r w:rsidRPr="00DB56FB">
        <w:rPr>
          <w:rStyle w:val="Emphasis"/>
        </w:rPr>
        <w:t>under a banner of mutual malevolence toward the U.S.</w:t>
      </w:r>
    </w:p>
    <w:p w:rsidR="003956C0" w:rsidRPr="00DB56FB" w:rsidRDefault="003956C0" w:rsidP="00AB1099">
      <w:pPr>
        <w:pStyle w:val="Heading4"/>
      </w:pPr>
      <w:r w:rsidRPr="00DB56FB">
        <w:t>That threatens all aspects of security globally</w:t>
      </w:r>
      <w:r w:rsidR="00993771" w:rsidRPr="00DB56FB">
        <w:t xml:space="preserve">, </w:t>
      </w:r>
      <w:r w:rsidR="007605E7" w:rsidRPr="00DB56FB">
        <w:t>significantly in</w:t>
      </w:r>
      <w:r w:rsidR="00993771" w:rsidRPr="00DB56FB">
        <w:t xml:space="preserve">creasing the chance of </w:t>
      </w:r>
      <w:r w:rsidR="0042554A" w:rsidRPr="00DB56FB">
        <w:t xml:space="preserve">terrorism and </w:t>
      </w:r>
      <w:r w:rsidR="00993771" w:rsidRPr="00DB56FB">
        <w:t>nuclear exchanges</w:t>
      </w:r>
      <w:r w:rsidRPr="00DB56FB">
        <w:t>—</w:t>
      </w:r>
    </w:p>
    <w:p w:rsidR="003956C0" w:rsidRPr="00DB56FB" w:rsidRDefault="003956C0" w:rsidP="00AB1099">
      <w:r w:rsidRPr="00DB56FB">
        <w:rPr>
          <w:rStyle w:val="StyleStyleBold12pt"/>
        </w:rPr>
        <w:t>Farah ‘12</w:t>
      </w:r>
      <w:r w:rsidRPr="00DB56FB">
        <w:t xml:space="preserve">. </w:t>
      </w:r>
      <w:proofErr w:type="gramStart"/>
      <w:r w:rsidRPr="00DB56FB">
        <w:t>Douglas Farah, International Assessment and Strategy Center’s (IASC) Senior Fellow, Financial Investigations and Transparency.</w:t>
      </w:r>
      <w:proofErr w:type="gramEnd"/>
      <w:r w:rsidRPr="00DB56FB">
        <w:t xml:space="preserve"> He specializes in research, writing, and training on transnational criminal organizations and armed groups, and their effects on states and corruption; terrorism, terror finance, and proliferation; and, illicit financial flows, with a particular focus on the Western Hemisphere, Africa, and globalized networks. “Transnational Organized Crime, Terrorism, and Criminalized States in Latin America: An Emerging Tier-One National Security Priority” PDF Available Online @ [http://www.strategicstudiesinstitute.army.mil/pubs/display.cfm?pubID=1117]</w:t>
      </w:r>
      <w:r w:rsidRPr="00DB56FB">
        <w:rPr>
          <w:rStyle w:val="StyleStyleBold12pt"/>
        </w:rPr>
        <w:t>[MG]</w:t>
      </w:r>
    </w:p>
    <w:p w:rsidR="00942BEA" w:rsidRPr="00DB56FB" w:rsidRDefault="003956C0" w:rsidP="00AB1099">
      <w:r w:rsidRPr="00DB56FB">
        <w:rPr>
          <w:rStyle w:val="StyleBoldUnderline"/>
        </w:rPr>
        <w:t xml:space="preserve">The emergence of new hybrid (state and </w:t>
      </w:r>
      <w:proofErr w:type="spellStart"/>
      <w:r w:rsidRPr="00DB56FB">
        <w:rPr>
          <w:rStyle w:val="StyleBoldUnderline"/>
        </w:rPr>
        <w:t>nonstate</w:t>
      </w:r>
      <w:proofErr w:type="spellEnd"/>
      <w:r w:rsidRPr="00DB56FB">
        <w:rPr>
          <w:rStyle w:val="StyleBoldUnderline"/>
        </w:rPr>
        <w:t xml:space="preserve">) transnational criminal and terrorist franchises in Latin America poses a </w:t>
      </w:r>
      <w:r w:rsidRPr="00DB56FB">
        <w:rPr>
          <w:rStyle w:val="Emphasis"/>
        </w:rPr>
        <w:t>tier-one security threat</w:t>
      </w:r>
      <w:r w:rsidRPr="00DB56FB">
        <w:rPr>
          <w:rStyle w:val="StyleBoldUnderline"/>
        </w:rPr>
        <w:t xml:space="preserve"> for the United States. These organizations operate under broad state protection and undermine </w:t>
      </w:r>
      <w:r w:rsidRPr="00DB56FB">
        <w:rPr>
          <w:rStyle w:val="Emphasis"/>
        </w:rPr>
        <w:t>democratic governance</w:t>
      </w:r>
      <w:r w:rsidRPr="00DB56FB">
        <w:rPr>
          <w:rStyle w:val="StyleBoldUnderline"/>
        </w:rPr>
        <w:t xml:space="preserve">, </w:t>
      </w:r>
      <w:r w:rsidRPr="00DB56FB">
        <w:rPr>
          <w:rStyle w:val="Emphasis"/>
        </w:rPr>
        <w:t>sovereignty</w:t>
      </w:r>
      <w:r w:rsidRPr="00DB56FB">
        <w:rPr>
          <w:rStyle w:val="StyleBoldUnderline"/>
        </w:rPr>
        <w:t xml:space="preserve">, </w:t>
      </w:r>
      <w:r w:rsidRPr="00DB56FB">
        <w:rPr>
          <w:rStyle w:val="Emphasis"/>
        </w:rPr>
        <w:t>growth</w:t>
      </w:r>
      <w:r w:rsidRPr="00DB56FB">
        <w:rPr>
          <w:rStyle w:val="StyleBoldUnderline"/>
        </w:rPr>
        <w:t xml:space="preserve">, </w:t>
      </w:r>
      <w:r w:rsidRPr="00DB56FB">
        <w:rPr>
          <w:rStyle w:val="Emphasis"/>
        </w:rPr>
        <w:t>trade,</w:t>
      </w:r>
      <w:r w:rsidRPr="00DB56FB">
        <w:rPr>
          <w:rStyle w:val="StyleBoldUnderline"/>
        </w:rPr>
        <w:t xml:space="preserve"> and </w:t>
      </w:r>
      <w:r w:rsidRPr="00DB56FB">
        <w:rPr>
          <w:rStyle w:val="Emphasis"/>
        </w:rPr>
        <w:t>stability</w:t>
      </w:r>
      <w:r w:rsidRPr="00DB56FB">
        <w:rPr>
          <w:sz w:val="16"/>
        </w:rPr>
        <w:t xml:space="preserve">. Similar hybrid franchise models are developing in other parts of the world, which makes understanding their new dynamics essential, as they are an important element in the broader global security context. </w:t>
      </w:r>
      <w:r w:rsidRPr="00DB56FB">
        <w:rPr>
          <w:rStyle w:val="StyleBoldUnderline"/>
        </w:rPr>
        <w:t xml:space="preserve">This threat goes well beyond the traditional </w:t>
      </w:r>
      <w:proofErr w:type="spellStart"/>
      <w:r w:rsidRPr="00DB56FB">
        <w:rPr>
          <w:rStyle w:val="StyleBoldUnderline"/>
        </w:rPr>
        <w:t>nonstate</w:t>
      </w:r>
      <w:proofErr w:type="spellEnd"/>
      <w:r w:rsidRPr="00DB56FB">
        <w:rPr>
          <w:sz w:val="16"/>
        </w:rPr>
        <w:t xml:space="preserve"> transnational organized crime (TOC) </w:t>
      </w:r>
      <w:r w:rsidRPr="00DB56FB">
        <w:rPr>
          <w:rStyle w:val="StyleBoldUnderline"/>
        </w:rPr>
        <w:t>activity, which includes drug trafficking, money laundering, and human trafficking. It also encompasses trafficking in and the use of</w:t>
      </w:r>
      <w:r w:rsidRPr="00DB56FB">
        <w:rPr>
          <w:sz w:val="16"/>
        </w:rPr>
        <w:t xml:space="preserve"> weapons of mass destruction </w:t>
      </w:r>
      <w:r w:rsidRPr="00DB56FB">
        <w:rPr>
          <w:rStyle w:val="StyleBoldUnderline"/>
        </w:rPr>
        <w:t>(WMD) by designated terrorist organizations and their sponsors</w:t>
      </w:r>
      <w:r w:rsidRPr="00DB56FB">
        <w:rPr>
          <w:sz w:val="16"/>
        </w:rPr>
        <w:t xml:space="preserve">. These activities are carried out with the support of regional and extra-regional state </w:t>
      </w:r>
      <w:proofErr w:type="gramStart"/>
      <w:r w:rsidRPr="00DB56FB">
        <w:rPr>
          <w:sz w:val="16"/>
        </w:rPr>
        <w:t>actors</w:t>
      </w:r>
      <w:proofErr w:type="gramEnd"/>
      <w:r w:rsidRPr="00DB56FB">
        <w:rPr>
          <w:sz w:val="16"/>
        </w:rPr>
        <w:t xml:space="preserve"> whose leadership is deeply enmeshed in criminal activity, yielding billions of dollars in illicit revenues every year in the region, and trillions globally. </w:t>
      </w:r>
      <w:r w:rsidRPr="00DB56FB">
        <w:rPr>
          <w:rStyle w:val="StyleBoldUnderline"/>
        </w:rPr>
        <w:t xml:space="preserve">Leaders of these organizations share a publicly articulated doctrine to employ asymmetric warfare against the United States and its allies that </w:t>
      </w:r>
      <w:r w:rsidRPr="00DB56FB">
        <w:rPr>
          <w:rStyle w:val="Emphasis"/>
        </w:rPr>
        <w:t xml:space="preserve">explicitly endorses the use of WMD </w:t>
      </w:r>
      <w:r w:rsidRPr="00DB56FB">
        <w:rPr>
          <w:rStyle w:val="StyleBoldUnderline"/>
        </w:rPr>
        <w:t>as a legitimate tactic</w:t>
      </w:r>
      <w:r w:rsidRPr="00DB56FB">
        <w:rPr>
          <w:sz w:val="16"/>
        </w:rPr>
        <w:t xml:space="preserve">. The threat centers </w:t>
      </w:r>
      <w:proofErr w:type="gramStart"/>
      <w:r w:rsidRPr="00DB56FB">
        <w:rPr>
          <w:sz w:val="16"/>
        </w:rPr>
        <w:t>around</w:t>
      </w:r>
      <w:proofErr w:type="gramEnd"/>
      <w:r w:rsidRPr="00DB56FB">
        <w:rPr>
          <w:sz w:val="16"/>
        </w:rPr>
        <w:t xml:space="preserve"> an improbable alliance of groups that often seem to have irreconcilable world views and ideologies; e.g., </w:t>
      </w:r>
      <w:r w:rsidRPr="00DB56FB">
        <w:rPr>
          <w:rStyle w:val="StyleBoldUnderline"/>
        </w:rPr>
        <w:t>Iran, a conservative Islamist theocracy and primary state sponsor of Hezbollah and the Bolivarian alliance espousing 21st-century socialism</w:t>
      </w:r>
      <w:r w:rsidRPr="00DB56FB">
        <w:rPr>
          <w:sz w:val="16"/>
        </w:rPr>
        <w:t xml:space="preserve">, led by Venezuela’s Hugo Chávez. </w:t>
      </w:r>
      <w:r w:rsidRPr="00DB56FB">
        <w:rPr>
          <w:rStyle w:val="StyleBoldUnderline"/>
        </w:rPr>
        <w:t xml:space="preserve">Such alliances, in turn, </w:t>
      </w:r>
      <w:r w:rsidRPr="00DB56FB">
        <w:rPr>
          <w:rStyle w:val="StyleBoldUnderline"/>
        </w:rPr>
        <w:lastRenderedPageBreak/>
        <w:t>offer material and political support to</w:t>
      </w:r>
      <w:r w:rsidRPr="00DB56FB">
        <w:rPr>
          <w:sz w:val="16"/>
        </w:rPr>
        <w:t xml:space="preserve"> the Marxist Revolutionary Armed Forces of Colombia (</w:t>
      </w:r>
      <w:proofErr w:type="spellStart"/>
      <w:r w:rsidRPr="00DB56FB">
        <w:rPr>
          <w:sz w:val="16"/>
        </w:rPr>
        <w:t>Fuerzas</w:t>
      </w:r>
      <w:proofErr w:type="spellEnd"/>
      <w:r w:rsidRPr="00DB56FB">
        <w:rPr>
          <w:sz w:val="16"/>
        </w:rPr>
        <w:t xml:space="preserve"> Armadas </w:t>
      </w:r>
      <w:proofErr w:type="spellStart"/>
      <w:r w:rsidRPr="00DB56FB">
        <w:rPr>
          <w:sz w:val="16"/>
        </w:rPr>
        <w:t>Revolucionarias</w:t>
      </w:r>
      <w:proofErr w:type="spellEnd"/>
      <w:r w:rsidRPr="00DB56FB">
        <w:rPr>
          <w:sz w:val="16"/>
        </w:rPr>
        <w:t xml:space="preserve"> de Colombia </w:t>
      </w:r>
      <w:r w:rsidRPr="00DB56FB">
        <w:rPr>
          <w:rStyle w:val="StyleBoldUnderline"/>
        </w:rPr>
        <w:t>[FARC]). This group, designated as a terrorist organization</w:t>
      </w:r>
      <w:r w:rsidRPr="00DB56FB">
        <w:rPr>
          <w:sz w:val="16"/>
        </w:rPr>
        <w:t xml:space="preserve"> by the United States and the European Union, </w:t>
      </w:r>
      <w:r w:rsidRPr="00DB56FB">
        <w:rPr>
          <w:rStyle w:val="StyleBoldUnderline"/>
        </w:rPr>
        <w:t xml:space="preserve">produces more than two-thirds of the world’s cocaine and is rapidly strengthening its ties to Mexican cartels. Such illicit forces in Latin America within criminalized states have begun using tactical operations centers as a means of pursuing their view of statecraft. That brings new elements to the “dangerous spaces” where </w:t>
      </w:r>
      <w:proofErr w:type="spellStart"/>
      <w:r w:rsidRPr="00DB56FB">
        <w:rPr>
          <w:rStyle w:val="StyleBoldUnderline"/>
        </w:rPr>
        <w:t>nonstate</w:t>
      </w:r>
      <w:proofErr w:type="spellEnd"/>
      <w:r w:rsidRPr="00DB56FB">
        <w:rPr>
          <w:rStyle w:val="StyleBoldUnderline"/>
        </w:rPr>
        <w:t xml:space="preserve"> actors intersect with regions characterized by weak sovereignty and alternative governance systems. This new dynamic</w:t>
      </w:r>
      <w:r w:rsidRPr="00DB56FB">
        <w:rPr>
          <w:sz w:val="16"/>
        </w:rPr>
        <w:t xml:space="preserve"> fundamentally </w:t>
      </w:r>
      <w:r w:rsidRPr="00DB56FB">
        <w:rPr>
          <w:rStyle w:val="Emphasis"/>
        </w:rPr>
        <w:t>alters the structure underpinning global order</w:t>
      </w:r>
      <w:r w:rsidRPr="00DB56FB">
        <w:rPr>
          <w:sz w:val="16"/>
        </w:rPr>
        <w:t xml:space="preserve">. Being capable of understanding and mitigating this threat requires a whole-of-government approach, including collection, analysis, law enforcement, policy, and programming. </w:t>
      </w:r>
      <w:r w:rsidRPr="00DB56FB">
        <w:rPr>
          <w:rStyle w:val="StyleBoldUnderline"/>
        </w:rPr>
        <w:t>The traditional state/</w:t>
      </w:r>
      <w:proofErr w:type="spellStart"/>
      <w:r w:rsidRPr="00DB56FB">
        <w:rPr>
          <w:rStyle w:val="StyleBoldUnderline"/>
        </w:rPr>
        <w:t>nonstate</w:t>
      </w:r>
      <w:proofErr w:type="spellEnd"/>
      <w:r w:rsidRPr="00DB56FB">
        <w:rPr>
          <w:rStyle w:val="StyleBoldUnderline"/>
        </w:rPr>
        <w:t xml:space="preserve"> dichotomy is no longer useful for an adequate illumination of these problems.</w:t>
      </w:r>
      <w:r w:rsidRPr="00DB56FB">
        <w:rPr>
          <w:sz w:val="16"/>
        </w:rPr>
        <w:t xml:space="preserve"> Similarly, </w:t>
      </w:r>
      <w:r w:rsidRPr="00DB56FB">
        <w:rPr>
          <w:rStyle w:val="Emphasis"/>
        </w:rPr>
        <w:t>the historical divide between transnational organized crime and terrorism is becoming increasingly irrelevant.</w:t>
      </w:r>
      <w:r w:rsidR="00942BEA" w:rsidRPr="00DB56FB">
        <w:br w:type="page"/>
      </w:r>
    </w:p>
    <w:p w:rsidR="00942BEA" w:rsidRPr="00DB56FB" w:rsidRDefault="00055C56" w:rsidP="00AB1099">
      <w:pPr>
        <w:pStyle w:val="Heading4"/>
      </w:pPr>
      <w:r w:rsidRPr="00DB56FB">
        <w:lastRenderedPageBreak/>
        <w:t xml:space="preserve">Terrorism </w:t>
      </w:r>
      <w:r w:rsidR="00942BEA" w:rsidRPr="00DB56FB">
        <w:t>risks extinction—</w:t>
      </w:r>
    </w:p>
    <w:p w:rsidR="00055C56" w:rsidRPr="00DB56FB" w:rsidRDefault="00055C56" w:rsidP="00AB1099">
      <w:pPr>
        <w:tabs>
          <w:tab w:val="left" w:pos="4050"/>
        </w:tabs>
      </w:pPr>
      <w:proofErr w:type="spellStart"/>
      <w:r w:rsidRPr="00DB56FB">
        <w:rPr>
          <w:rStyle w:val="StyleStyleBold12pt"/>
        </w:rPr>
        <w:t>Ayson</w:t>
      </w:r>
      <w:proofErr w:type="spellEnd"/>
      <w:r w:rsidRPr="00DB56FB">
        <w:rPr>
          <w:rStyle w:val="StyleStyleBold12pt"/>
        </w:rPr>
        <w:t xml:space="preserve"> ‘10,</w:t>
      </w:r>
      <w:r w:rsidRPr="00DB56FB">
        <w:t xml:space="preserve"> Robert </w:t>
      </w:r>
      <w:proofErr w:type="spellStart"/>
      <w:r w:rsidRPr="00DB56FB">
        <w:t>Ayson</w:t>
      </w:r>
      <w:proofErr w:type="spellEnd"/>
      <w:r w:rsidRPr="00DB56FB">
        <w:t xml:space="preserve">,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w:t>
      </w:r>
      <w:proofErr w:type="spellStart"/>
      <w:r w:rsidRPr="00DB56FB">
        <w:t>InformaWorld</w:t>
      </w:r>
      <w:proofErr w:type="spellEnd"/>
    </w:p>
    <w:p w:rsidR="00942BEA" w:rsidRPr="00DB56FB" w:rsidRDefault="00055C56" w:rsidP="00AB1099">
      <w:pPr>
        <w:tabs>
          <w:tab w:val="left" w:pos="4050"/>
        </w:tabs>
        <w:rPr>
          <w:sz w:val="16"/>
        </w:rPr>
      </w:pPr>
      <w:r w:rsidRPr="00DB56FB">
        <w:rPr>
          <w:sz w:val="16"/>
        </w:rPr>
        <w:t xml:space="preserve">But these two nuclear worlds—a non-state actor nuclear attack and a catastrophic interstate nuclear exchange—are not necessarily separable. It is just possible that some sort of terrorist attack, and especially </w:t>
      </w:r>
      <w:r w:rsidRPr="00DB56FB">
        <w:rPr>
          <w:rStyle w:val="StyleBoldUnderline"/>
        </w:rPr>
        <w:t xml:space="preserve">an act of nuclear terrorism, could precipitate a chain of events leading to a </w:t>
      </w:r>
      <w:r w:rsidRPr="00DB56FB">
        <w:rPr>
          <w:rStyle w:val="Emphasis"/>
        </w:rPr>
        <w:t>massive exchange of nuclear weapons</w:t>
      </w:r>
      <w:r w:rsidRPr="00DB56FB">
        <w:rPr>
          <w:rStyle w:val="StyleBoldUnderline"/>
        </w:rPr>
        <w:t xml:space="preserve"> between two or more of the states that possess them</w:t>
      </w:r>
      <w:r w:rsidRPr="00DB56FB">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w:t>
      </w:r>
      <w:proofErr w:type="spellStart"/>
      <w:r w:rsidRPr="00DB56FB">
        <w:rPr>
          <w:sz w:val="16"/>
        </w:rPr>
        <w:t>lea</w:t>
      </w:r>
      <w:proofErr w:type="spellEnd"/>
      <w:r w:rsidRPr="00DB56FB">
        <w:rPr>
          <w:sz w:val="16"/>
        </w:rPr>
        <w:t xml:space="preserve">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DB56FB">
        <w:rPr>
          <w:rStyle w:val="StyleBoldUnderline"/>
        </w:rPr>
        <w:t>how might the United States react if it was thought or discovered that the fissile material used in the act of nuclear terrorism had come from Russian stocks</w:t>
      </w:r>
      <w:proofErr w:type="gramStart"/>
      <w:r w:rsidRPr="00DB56FB">
        <w:rPr>
          <w:sz w:val="16"/>
        </w:rPr>
        <w:t>,40</w:t>
      </w:r>
      <w:proofErr w:type="gramEnd"/>
      <w:r w:rsidRPr="00DB56FB">
        <w:rPr>
          <w:sz w:val="16"/>
        </w:rPr>
        <w:t xml:space="preserve"> and if for some reason Moscow denied any responsibility for nuclear laxity? The correct attribution of that nuclear material to a particular country might not be a case of science fiction given the observation by Michael May et al. that </w:t>
      </w:r>
      <w:r w:rsidRPr="00DB56FB">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DB56FB">
        <w:rPr>
          <w:sz w:val="16"/>
        </w:rPr>
        <w:t xml:space="preserve">.”41 Alternatively, </w:t>
      </w:r>
      <w:r w:rsidRPr="00DB56FB">
        <w:rPr>
          <w:rStyle w:val="StyleBoldUnderline"/>
        </w:rPr>
        <w:t>if the act of nuclear terrorism came as a complete surprise, and American officials refused to believe that a terrorist group was fully responsible</w:t>
      </w:r>
      <w:r w:rsidRPr="00DB56FB">
        <w:rPr>
          <w:sz w:val="16"/>
        </w:rPr>
        <w:t xml:space="preserve"> (or responsible at all) </w:t>
      </w:r>
      <w:r w:rsidRPr="00DB56FB">
        <w:rPr>
          <w:rStyle w:val="Emphasis"/>
        </w:rPr>
        <w:t>suspicion would shift immediately to state possessors.</w:t>
      </w:r>
      <w:r w:rsidRPr="00DB56FB">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DB56FB">
        <w:rPr>
          <w:sz w:val="16"/>
        </w:rPr>
        <w:t>Cluedo</w:t>
      </w:r>
      <w:proofErr w:type="spellEnd"/>
      <w:r w:rsidRPr="00DB56FB">
        <w:rPr>
          <w:sz w:val="16"/>
        </w:rPr>
        <w:t xml:space="preserve">? In particular, </w:t>
      </w:r>
      <w:r w:rsidRPr="00DB56FB">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DB56FB">
        <w:rPr>
          <w:sz w:val="16"/>
        </w:rPr>
        <w:t xml:space="preserve"> Of course, </w:t>
      </w:r>
      <w:r w:rsidRPr="00DB56FB">
        <w:rPr>
          <w:rStyle w:val="StyleBoldUnderline"/>
        </w:rPr>
        <w:t>the chances of this occurring would only seem to increase if the United States was already involved in some sort of limited armed conflict with Russia and/or China, or if they were confronting each other from a distance in a proxy war</w:t>
      </w:r>
      <w:r w:rsidRPr="00DB56FB">
        <w:rPr>
          <w:sz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DB56FB">
        <w:rPr>
          <w:rStyle w:val="StyleBoldUnderline"/>
        </w:rPr>
        <w:t xml:space="preserve">Washington’s early response to a terrorist nuclear attack on its own soil might also raise the possibility of an unwanted (and nuclear aided) </w:t>
      </w:r>
      <w:r w:rsidRPr="00DB56FB">
        <w:rPr>
          <w:rStyle w:val="Emphasis"/>
        </w:rPr>
        <w:t>confrontation with Russia and/or China</w:t>
      </w:r>
      <w:r w:rsidRPr="00DB56FB">
        <w:rPr>
          <w:sz w:val="16"/>
        </w:rPr>
        <w:t xml:space="preserve">. For example, </w:t>
      </w:r>
      <w:r w:rsidRPr="00DB56FB">
        <w:rPr>
          <w:rStyle w:val="StyleBold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DB56FB">
        <w:rPr>
          <w:sz w:val="16"/>
        </w:rPr>
        <w:t xml:space="preserve"> (and possibly </w:t>
      </w:r>
      <w:r w:rsidRPr="00DB56FB">
        <w:rPr>
          <w:rStyle w:val="StyleBoldUnderline"/>
        </w:rPr>
        <w:t>nuclear force) against them</w:t>
      </w:r>
      <w:r w:rsidRPr="00DB56FB">
        <w:rPr>
          <w:sz w:val="16"/>
        </w:rPr>
        <w:t>. In that situation, the temptations to preempt such actions might grow, although it must be admitted that any preemption would probably still meet with a devastating response.</w:t>
      </w:r>
    </w:p>
    <w:p w:rsidR="00993771" w:rsidRPr="00DB56FB" w:rsidRDefault="006D0051" w:rsidP="00AB1099">
      <w:pPr>
        <w:pStyle w:val="Heading4"/>
      </w:pPr>
      <w:r w:rsidRPr="00DB56FB">
        <w:t>Disregard their impact defense</w:t>
      </w:r>
      <w:r w:rsidR="003E0A1C" w:rsidRPr="00DB56FB">
        <w:t xml:space="preserve">. </w:t>
      </w:r>
      <w:r w:rsidRPr="00DB56FB">
        <w:t xml:space="preserve">Organized crime represents the </w:t>
      </w:r>
      <w:r w:rsidR="00937C92" w:rsidRPr="00DB56FB">
        <w:rPr>
          <w:u w:val="single"/>
        </w:rPr>
        <w:t xml:space="preserve">most </w:t>
      </w:r>
      <w:r w:rsidRPr="00DB56FB">
        <w:rPr>
          <w:u w:val="single"/>
        </w:rPr>
        <w:t>probab</w:t>
      </w:r>
      <w:r w:rsidR="00937C92" w:rsidRPr="00DB56FB">
        <w:rPr>
          <w:u w:val="single"/>
        </w:rPr>
        <w:t>le</w:t>
      </w:r>
      <w:r w:rsidRPr="00DB56FB">
        <w:t xml:space="preserve"> </w:t>
      </w:r>
      <w:r w:rsidR="00993771" w:rsidRPr="00DB56FB">
        <w:t xml:space="preserve">impact </w:t>
      </w:r>
      <w:r w:rsidRPr="00DB56FB">
        <w:t xml:space="preserve">for spillover and </w:t>
      </w:r>
      <w:r w:rsidR="006C01E4" w:rsidRPr="00DB56FB">
        <w:t xml:space="preserve">drawn out </w:t>
      </w:r>
      <w:r w:rsidR="00993771" w:rsidRPr="00DB56FB">
        <w:t>conflict—</w:t>
      </w:r>
    </w:p>
    <w:p w:rsidR="00AA3057" w:rsidRPr="00DB56FB" w:rsidRDefault="00BF736F" w:rsidP="00AB1099">
      <w:proofErr w:type="spellStart"/>
      <w:proofErr w:type="gramStart"/>
      <w:r w:rsidRPr="00DB56FB">
        <w:rPr>
          <w:rStyle w:val="StyleStyleBold12pt"/>
        </w:rPr>
        <w:t>Manwaring</w:t>
      </w:r>
      <w:proofErr w:type="spellEnd"/>
      <w:r w:rsidRPr="00DB56FB">
        <w:rPr>
          <w:rStyle w:val="StyleStyleBold12pt"/>
        </w:rPr>
        <w:t xml:space="preserve"> ‘5</w:t>
      </w:r>
      <w:r w:rsidRPr="00DB56FB">
        <w:t>.</w:t>
      </w:r>
      <w:proofErr w:type="gramEnd"/>
      <w:r w:rsidRPr="00DB56FB">
        <w:t xml:space="preserve"> </w:t>
      </w:r>
      <w:r w:rsidR="00277204" w:rsidRPr="00DB56FB">
        <w:t>Max G.</w:t>
      </w:r>
      <w:r w:rsidRPr="00DB56FB">
        <w:t xml:space="preserve"> </w:t>
      </w:r>
      <w:proofErr w:type="spellStart"/>
      <w:r w:rsidRPr="00DB56FB">
        <w:t>Manwaring</w:t>
      </w:r>
      <w:proofErr w:type="spellEnd"/>
      <w:r w:rsidRPr="00DB56FB">
        <w:t>.</w:t>
      </w:r>
      <w:r w:rsidR="00277204" w:rsidRPr="00DB56FB">
        <w:t xml:space="preserve"> </w:t>
      </w:r>
      <w:proofErr w:type="gramStart"/>
      <w:r w:rsidR="00277204" w:rsidRPr="00DB56FB">
        <w:t xml:space="preserve">Retired U.S. Army colonel and an Adjunct Professor of International </w:t>
      </w:r>
      <w:r w:rsidRPr="00DB56FB">
        <w:t>Politics at Dickinson College, “Venezuela’s Hugo Chávez, Bolivarian Socialism, and Asymmetric W</w:t>
      </w:r>
      <w:r w:rsidR="00277204" w:rsidRPr="00DB56FB">
        <w:t>arfar</w:t>
      </w:r>
      <w:r w:rsidRPr="00DB56FB">
        <w:t>e.”</w:t>
      </w:r>
      <w:proofErr w:type="gramEnd"/>
      <w:r w:rsidRPr="00DB56FB">
        <w:t xml:space="preserve"> October 2005.</w:t>
      </w:r>
    </w:p>
    <w:p w:rsidR="00942BEA" w:rsidRPr="00DB56FB" w:rsidRDefault="00277204" w:rsidP="00AB1099">
      <w:pPr>
        <w:rPr>
          <w:rStyle w:val="Emphasis"/>
        </w:rPr>
      </w:pPr>
      <w:r w:rsidRPr="00DB56FB">
        <w:rPr>
          <w:sz w:val="16"/>
        </w:rPr>
        <w:t xml:space="preserve">President Chávez also understands that </w:t>
      </w:r>
      <w:r w:rsidRPr="00DB56FB">
        <w:rPr>
          <w:rStyle w:val="StyleBoldUnderline"/>
        </w:rPr>
        <w:t>the process leading to state failure is the most dangerous long-term security challenge facing the global community today</w:t>
      </w:r>
      <w:r w:rsidRPr="00DB56FB">
        <w:rPr>
          <w:sz w:val="16"/>
        </w:rPr>
        <w:t xml:space="preserve">. The argument in general is that </w:t>
      </w:r>
      <w:r w:rsidRPr="00DB56FB">
        <w:rPr>
          <w:rStyle w:val="StyleBoldUnderline"/>
        </w:rPr>
        <w:t xml:space="preserve">failing and failed state status is the breeding ground for </w:t>
      </w:r>
      <w:r w:rsidRPr="00DB56FB">
        <w:rPr>
          <w:rStyle w:val="Emphasis"/>
        </w:rPr>
        <w:t>instability,</w:t>
      </w:r>
      <w:r w:rsidRPr="00DB56FB">
        <w:rPr>
          <w:rStyle w:val="StyleBoldUnderline"/>
        </w:rPr>
        <w:t xml:space="preserve"> criminality, insurgency, </w:t>
      </w:r>
      <w:r w:rsidRPr="00DB56FB">
        <w:rPr>
          <w:rStyle w:val="Emphasis"/>
        </w:rPr>
        <w:t>regional conflict</w:t>
      </w:r>
      <w:r w:rsidRPr="00DB56FB">
        <w:rPr>
          <w:rStyle w:val="StyleBoldUnderline"/>
        </w:rPr>
        <w:t xml:space="preserve">, and </w:t>
      </w:r>
      <w:r w:rsidRPr="00DB56FB">
        <w:rPr>
          <w:rStyle w:val="Emphasis"/>
        </w:rPr>
        <w:t>terrorism.</w:t>
      </w:r>
      <w:r w:rsidRPr="00DB56FB">
        <w:rPr>
          <w:sz w:val="16"/>
        </w:rPr>
        <w:t xml:space="preserve"> </w:t>
      </w:r>
      <w:r w:rsidRPr="00DB56FB">
        <w:rPr>
          <w:rStyle w:val="StyleBoldUnderline"/>
        </w:rPr>
        <w:t>These conditions</w:t>
      </w:r>
      <w:r w:rsidRPr="00DB56FB">
        <w:rPr>
          <w:sz w:val="16"/>
        </w:rPr>
        <w:t xml:space="preserve"> </w:t>
      </w:r>
      <w:r w:rsidRPr="00DB56FB">
        <w:rPr>
          <w:rStyle w:val="StyleBoldUnderline"/>
        </w:rPr>
        <w:t xml:space="preserve">breed massive humanitarian disasters and </w:t>
      </w:r>
      <w:r w:rsidRPr="00DB56FB">
        <w:rPr>
          <w:rStyle w:val="StyleBoldUnderline"/>
        </w:rPr>
        <w:lastRenderedPageBreak/>
        <w:t>major refugee flows</w:t>
      </w:r>
      <w:r w:rsidRPr="00DB56FB">
        <w:rPr>
          <w:sz w:val="16"/>
        </w:rPr>
        <w:t xml:space="preserve">. They can host “evil” networks of all kinds, whether they involve criminal business enterprise, </w:t>
      </w:r>
      <w:proofErr w:type="spellStart"/>
      <w:r w:rsidRPr="00DB56FB">
        <w:rPr>
          <w:sz w:val="16"/>
        </w:rPr>
        <w:t>narco</w:t>
      </w:r>
      <w:proofErr w:type="spellEnd"/>
      <w:r w:rsidRPr="00DB56FB">
        <w:rPr>
          <w:sz w:val="16"/>
        </w:rPr>
        <w:t xml:space="preserve">-trafficking, or some form of ideological crusade such as </w:t>
      </w:r>
      <w:proofErr w:type="spellStart"/>
      <w:r w:rsidRPr="00DB56FB">
        <w:rPr>
          <w:sz w:val="16"/>
        </w:rPr>
        <w:t>Bolivarianismo</w:t>
      </w:r>
      <w:proofErr w:type="spellEnd"/>
      <w:r w:rsidRPr="00DB56FB">
        <w:rPr>
          <w:sz w:val="16"/>
        </w:rPr>
        <w:t xml:space="preserve">. More specifically, these conditions spawn all kinds of things people in general do not like such as murder, kidnapping, corruption, intimidation, and destruction of infrastructure. These </w:t>
      </w:r>
      <w:r w:rsidRPr="00DB56FB">
        <w:rPr>
          <w:rStyle w:val="StyleBoldUnderline"/>
        </w:rPr>
        <w:t>means of coercion</w:t>
      </w:r>
      <w:r w:rsidRPr="00DB56FB">
        <w:rPr>
          <w:sz w:val="16"/>
        </w:rPr>
        <w:t xml:space="preserve"> and persuasion </w:t>
      </w:r>
      <w:r w:rsidRPr="00DB56FB">
        <w:rPr>
          <w:rStyle w:val="StyleBoldUnderline"/>
        </w:rPr>
        <w:t>can spawn further human rights violations, torture, poverty, starvation, diseas</w:t>
      </w:r>
      <w:r w:rsidRPr="00DB56FB">
        <w:rPr>
          <w:sz w:val="16"/>
        </w:rPr>
        <w:t xml:space="preserve">e, the recruitment and use of child soldiers, trafficking in women and body parts, </w:t>
      </w:r>
      <w:r w:rsidRPr="00DB56FB">
        <w:rPr>
          <w:rStyle w:val="StyleBoldUnderline"/>
        </w:rPr>
        <w:t>trafficking and proliferation of conventional weapons systems and WMD, genocide</w:t>
      </w:r>
      <w:r w:rsidRPr="00DB56FB">
        <w:rPr>
          <w:sz w:val="16"/>
        </w:rPr>
        <w:t xml:space="preserve">, ethnic cleansing, </w:t>
      </w:r>
      <w:proofErr w:type="spellStart"/>
      <w:r w:rsidRPr="00DB56FB">
        <w:rPr>
          <w:sz w:val="16"/>
        </w:rPr>
        <w:t>warlordism</w:t>
      </w:r>
      <w:proofErr w:type="spellEnd"/>
      <w:r w:rsidRPr="00DB56FB">
        <w:rPr>
          <w:sz w:val="16"/>
        </w:rPr>
        <w:t xml:space="preserve">, </w:t>
      </w:r>
      <w:r w:rsidRPr="00DB56FB">
        <w:rPr>
          <w:rStyle w:val="StyleBoldUnderline"/>
        </w:rPr>
        <w:t>and criminal anarchy</w:t>
      </w:r>
      <w:r w:rsidRPr="00DB56FB">
        <w:rPr>
          <w:sz w:val="16"/>
        </w:rPr>
        <w:t xml:space="preserve">. At the same time, </w:t>
      </w:r>
      <w:r w:rsidRPr="00DB56FB">
        <w:rPr>
          <w:rStyle w:val="StyleBoldUnderline"/>
        </w:rPr>
        <w:t xml:space="preserve">these actions are usually </w:t>
      </w:r>
      <w:r w:rsidRPr="00DB56FB">
        <w:rPr>
          <w:rStyle w:val="Emphasis"/>
        </w:rPr>
        <w:t>unconfined and spill over</w:t>
      </w:r>
      <w:r w:rsidRPr="00DB56FB">
        <w:rPr>
          <w:rStyle w:val="StyleBoldUnderline"/>
        </w:rPr>
        <w:t xml:space="preserve"> into regional syndromes of poverty, destabilization, and conflict</w:t>
      </w:r>
      <w:r w:rsidRPr="00DB56FB">
        <w:rPr>
          <w:sz w:val="16"/>
        </w:rPr>
        <w:t xml:space="preserve">.62 Peru’s </w:t>
      </w:r>
      <w:proofErr w:type="spellStart"/>
      <w:r w:rsidRPr="00DB56FB">
        <w:rPr>
          <w:sz w:val="16"/>
        </w:rPr>
        <w:t>Sendero</w:t>
      </w:r>
      <w:proofErr w:type="spellEnd"/>
      <w:r w:rsidRPr="00DB56FB">
        <w:rPr>
          <w:sz w:val="16"/>
        </w:rPr>
        <w:t xml:space="preserve"> </w:t>
      </w:r>
      <w:proofErr w:type="spellStart"/>
      <w:r w:rsidRPr="00DB56FB">
        <w:rPr>
          <w:sz w:val="16"/>
        </w:rPr>
        <w:t>Luminoso</w:t>
      </w:r>
      <w:proofErr w:type="spellEnd"/>
      <w:r w:rsidRPr="00DB56FB">
        <w:rPr>
          <w:sz w:val="16"/>
        </w:rPr>
        <w:t xml:space="preserve">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w:t>
      </w:r>
      <w:r w:rsidRPr="00DB56FB">
        <w:rPr>
          <w:rStyle w:val="StyleBoldUnderline"/>
        </w:rPr>
        <w:t xml:space="preserve">in addition to helping to provide wider latitude to further their tactical and operational objectives, state and </w:t>
      </w:r>
      <w:proofErr w:type="spellStart"/>
      <w:r w:rsidRPr="00DB56FB">
        <w:rPr>
          <w:rStyle w:val="StyleBoldUnderline"/>
        </w:rPr>
        <w:t>nonstate</w:t>
      </w:r>
      <w:proofErr w:type="spellEnd"/>
      <w:r w:rsidRPr="00DB56FB">
        <w:rPr>
          <w:rStyle w:val="StyleBoldUnderline"/>
        </w:rPr>
        <w:t xml:space="preserve"> actors’ strategic efforts are aimed at progressively lessening a targeted regime’s credibility and capability in terms of its ability and willingness to govern and develop its national territory and society</w:t>
      </w:r>
      <w:r w:rsidRPr="00DB56FB">
        <w:rPr>
          <w:sz w:val="16"/>
        </w:rPr>
        <w:t xml:space="preserve">.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w:t>
      </w:r>
      <w:proofErr w:type="gramStart"/>
      <w:r w:rsidRPr="00DB56FB">
        <w:rPr>
          <w:rStyle w:val="StyleBoldUnderline"/>
        </w:rPr>
        <w:t>But</w:t>
      </w:r>
      <w:proofErr w:type="gramEnd"/>
      <w:r w:rsidRPr="00DB56FB">
        <w:rPr>
          <w:rStyle w:val="StyleBoldUnderline"/>
        </w:rPr>
        <w:t xml:space="preserve"> failing and failed states simply do not go away. </w:t>
      </w:r>
      <w:r w:rsidRPr="00DB56FB">
        <w:rPr>
          <w:rStyle w:val="Emphasis"/>
        </w:rPr>
        <w:t>Virtually anyone can take advantage of such an unstable situation</w:t>
      </w:r>
      <w:r w:rsidRPr="00DB56FB">
        <w:rPr>
          <w:rStyle w:val="StyleBoldUnderline"/>
        </w:rPr>
        <w:t>. The tendency is that the best motivated and best armed organization on the scene will control that instability</w:t>
      </w:r>
      <w:r w:rsidRPr="00DB56FB">
        <w:rPr>
          <w:sz w:val="16"/>
        </w:rPr>
        <w:t xml:space="preserve">. As a consequence, </w:t>
      </w:r>
      <w:r w:rsidRPr="00DB56FB">
        <w:rPr>
          <w:rStyle w:val="StyleBoldUnderline"/>
        </w:rPr>
        <w:t xml:space="preserve">failing and failed states become dysfunctional states, rogue states, criminal states, </w:t>
      </w:r>
      <w:proofErr w:type="spellStart"/>
      <w:r w:rsidRPr="00DB56FB">
        <w:rPr>
          <w:rStyle w:val="StyleBoldUnderline"/>
        </w:rPr>
        <w:t>narco</w:t>
      </w:r>
      <w:proofErr w:type="spellEnd"/>
      <w:r w:rsidRPr="00DB56FB">
        <w:rPr>
          <w:rStyle w:val="StyleBoldUnderline"/>
        </w:rPr>
        <w:t>-states, or new people’s democracies</w:t>
      </w:r>
      <w:r w:rsidRPr="00DB56FB">
        <w:rPr>
          <w:sz w:val="16"/>
        </w:rPr>
        <w:t xml:space="preserve">. In connection with the creation of new people’s democracies, one can rest assured that Chávez and his </w:t>
      </w:r>
      <w:r w:rsidRPr="00DB56FB">
        <w:rPr>
          <w:rStyle w:val="StyleBoldUnderline"/>
        </w:rPr>
        <w:t>Bolivarian populist allies will be available to provide money, arms, and leadership at any given opportunity</w:t>
      </w:r>
      <w:r w:rsidRPr="00DB56FB">
        <w:rPr>
          <w:sz w:val="16"/>
        </w:rPr>
        <w:t xml:space="preserve">. And, of course, </w:t>
      </w:r>
      <w:r w:rsidRPr="00DB56FB">
        <w:rPr>
          <w:rStyle w:val="StyleBoldUnderline"/>
        </w:rPr>
        <w:t xml:space="preserve">the longer dysfunctional, rogue, criminal, and </w:t>
      </w:r>
      <w:proofErr w:type="spellStart"/>
      <w:r w:rsidRPr="00DB56FB">
        <w:rPr>
          <w:rStyle w:val="StyleBoldUnderline"/>
        </w:rPr>
        <w:t>narco</w:t>
      </w:r>
      <w:proofErr w:type="spellEnd"/>
      <w:r w:rsidRPr="00DB56FB">
        <w:rPr>
          <w:rStyle w:val="StyleBoldUnderline"/>
        </w:rPr>
        <w:t xml:space="preserve">-states and people’s democracies persist, the more they and their associated problems endanger </w:t>
      </w:r>
      <w:r w:rsidRPr="00DB56FB">
        <w:rPr>
          <w:rStyle w:val="Emphasis"/>
        </w:rPr>
        <w:t>global security, peace, and prosperity.65</w:t>
      </w:r>
    </w:p>
    <w:p w:rsidR="00CD4DCA" w:rsidRPr="00DB56FB" w:rsidRDefault="00CD4DCA" w:rsidP="00AB1099"/>
    <w:p w:rsidR="003D549C" w:rsidRPr="00DB56FB" w:rsidRDefault="006B56D7" w:rsidP="00AB1099">
      <w:pPr>
        <w:pStyle w:val="Heading3"/>
      </w:pPr>
      <w:r w:rsidRPr="00DB56FB">
        <w:lastRenderedPageBreak/>
        <w:t xml:space="preserve">Advantage </w:t>
      </w:r>
      <w:r w:rsidR="00B50661" w:rsidRPr="00DB56FB">
        <w:t xml:space="preserve">Two is </w:t>
      </w:r>
      <w:r w:rsidR="00F46FBA" w:rsidRPr="00DB56FB">
        <w:t>T</w:t>
      </w:r>
      <w:r w:rsidR="00F71440" w:rsidRPr="00DB56FB">
        <w:t>he Reset</w:t>
      </w:r>
    </w:p>
    <w:p w:rsidR="00B50661" w:rsidRPr="00DB56FB" w:rsidRDefault="00B50661" w:rsidP="00AB1099">
      <w:pPr>
        <w:pStyle w:val="Heading4"/>
      </w:pPr>
      <w:r w:rsidRPr="00DB56FB">
        <w:t>Relations between the United States and Venezuela are plummeting—</w:t>
      </w:r>
    </w:p>
    <w:p w:rsidR="00B50661" w:rsidRPr="00DB56FB" w:rsidRDefault="00B50661"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Pr="00DB56FB">
        <w:rPr>
          <w:rStyle w:val="StyleStyleBold12pt"/>
        </w:rPr>
        <w:t>[MG]</w:t>
      </w:r>
    </w:p>
    <w:p w:rsidR="00F71440" w:rsidRPr="00DB56FB" w:rsidRDefault="00B50661" w:rsidP="00AB1099">
      <w:pPr>
        <w:rPr>
          <w:rStyle w:val="StyleBoldUnderline"/>
        </w:rPr>
      </w:pPr>
      <w:r w:rsidRPr="00DB56FB">
        <w:rPr>
          <w:sz w:val="16"/>
        </w:rPr>
        <w:t xml:space="preserve">More than a month after Venezuela’s contested presidential election, President </w:t>
      </w:r>
      <w:proofErr w:type="spellStart"/>
      <w:r w:rsidRPr="00DB56FB">
        <w:rPr>
          <w:sz w:val="16"/>
        </w:rPr>
        <w:t>Nicolás</w:t>
      </w:r>
      <w:proofErr w:type="spellEnd"/>
      <w:r w:rsidRPr="00DB56FB">
        <w:rPr>
          <w:sz w:val="16"/>
        </w:rPr>
        <w:t xml:space="preserve"> </w:t>
      </w:r>
      <w:proofErr w:type="spellStart"/>
      <w:r w:rsidRPr="00DB56FB">
        <w:rPr>
          <w:rStyle w:val="StyleBoldUnderline"/>
        </w:rPr>
        <w:t>Maduro’s</w:t>
      </w:r>
      <w:proofErr w:type="spellEnd"/>
      <w:r w:rsidRPr="00DB56FB">
        <w:rPr>
          <w:rStyle w:val="StyleBoldUnderline"/>
        </w:rPr>
        <w:t xml:space="preserve"> narrow victory has yet to be recognized by the U</w:t>
      </w:r>
      <w:r w:rsidRPr="00DB56FB">
        <w:rPr>
          <w:sz w:val="16"/>
        </w:rPr>
        <w:t xml:space="preserve">nited </w:t>
      </w:r>
      <w:r w:rsidRPr="00DB56FB">
        <w:rPr>
          <w:rStyle w:val="StyleBoldUnderline"/>
        </w:rPr>
        <w:t>S</w:t>
      </w:r>
      <w:r w:rsidRPr="00DB56FB">
        <w:rPr>
          <w:sz w:val="16"/>
        </w:rPr>
        <w:t xml:space="preserve">tates. Refusing to legitimize the new premier while a partial recount of the vote is underway, </w:t>
      </w:r>
      <w:r w:rsidRPr="00DB56FB">
        <w:rPr>
          <w:rStyle w:val="StyleBoldUnderline"/>
        </w:rPr>
        <w:t>the</w:t>
      </w:r>
      <w:r w:rsidRPr="00DB56FB">
        <w:rPr>
          <w:sz w:val="16"/>
        </w:rPr>
        <w:t xml:space="preserve"> US </w:t>
      </w:r>
      <w:r w:rsidRPr="00DB56FB">
        <w:rPr>
          <w:rStyle w:val="StyleBoldUnderline"/>
        </w:rPr>
        <w:t xml:space="preserve">position has led to further political tensions </w:t>
      </w:r>
      <w:r w:rsidRPr="00DB56FB">
        <w:rPr>
          <w:sz w:val="16"/>
        </w:rPr>
        <w:t xml:space="preserve">in a relationship </w:t>
      </w:r>
      <w:r w:rsidRPr="00DB56FB">
        <w:rPr>
          <w:rStyle w:val="StyleBoldUnderline"/>
        </w:rPr>
        <w:t xml:space="preserve">historically stressed under </w:t>
      </w:r>
      <w:r w:rsidRPr="00DB56FB">
        <w:rPr>
          <w:sz w:val="16"/>
        </w:rPr>
        <w:t xml:space="preserve">the leadership of former President Hugo </w:t>
      </w:r>
      <w:r w:rsidRPr="00DB56FB">
        <w:rPr>
          <w:rStyle w:val="StyleBoldUnderline"/>
        </w:rPr>
        <w:t>Chávez.</w:t>
      </w:r>
      <w:r w:rsidRPr="00DB56FB">
        <w:rPr>
          <w:sz w:val="16"/>
        </w:rPr>
        <w:t xml:space="preserve"> A handful of countries, including Chile, Peru, and the US, have expressed concern over the democratic standards of the election, which </w:t>
      </w:r>
      <w:proofErr w:type="spellStart"/>
      <w:r w:rsidRPr="00DB56FB">
        <w:rPr>
          <w:sz w:val="16"/>
        </w:rPr>
        <w:t>Maduro</w:t>
      </w:r>
      <w:proofErr w:type="spellEnd"/>
      <w:r w:rsidRPr="00DB56FB">
        <w:rPr>
          <w:sz w:val="16"/>
        </w:rPr>
        <w:t xml:space="preserve"> won by a little more than 1 percent of the vote. </w:t>
      </w:r>
      <w:r w:rsidRPr="00DB56FB">
        <w:rPr>
          <w:rStyle w:val="StyleBoldUnderline"/>
        </w:rPr>
        <w:t xml:space="preserve">Venezuela’s opposition party is calling for the results to be annulled, citing over 3,000 instances of election fraud, ranging from alleged multiple-voting in </w:t>
      </w:r>
      <w:proofErr w:type="spellStart"/>
      <w:r w:rsidRPr="00DB56FB">
        <w:rPr>
          <w:rStyle w:val="StyleBoldUnderline"/>
        </w:rPr>
        <w:t>chavista</w:t>
      </w:r>
      <w:proofErr w:type="spellEnd"/>
      <w:r w:rsidRPr="00DB56FB">
        <w:rPr>
          <w:rStyle w:val="StyleBoldUnderline"/>
        </w:rPr>
        <w:t xml:space="preserve">-strongholds to polling booth intimidation. </w:t>
      </w:r>
      <w:r w:rsidRPr="00DB56FB">
        <w:rPr>
          <w:sz w:val="16"/>
        </w:rPr>
        <w:t xml:space="preserve">“Obviously, </w:t>
      </w:r>
      <w:r w:rsidRPr="00DB56FB">
        <w:rPr>
          <w:rStyle w:val="StyleBoldUnderline"/>
        </w:rPr>
        <w:t xml:space="preserve">if there are huge irregularities we are going to have serious questions about the viability of that government,” said </w:t>
      </w:r>
      <w:r w:rsidRPr="00DB56FB">
        <w:rPr>
          <w:sz w:val="16"/>
        </w:rPr>
        <w:t xml:space="preserve">Secretary of State John </w:t>
      </w:r>
      <w:r w:rsidRPr="00DB56FB">
        <w:rPr>
          <w:rStyle w:val="StyleBoldUnderline"/>
        </w:rPr>
        <w:t xml:space="preserve">Kerry </w:t>
      </w:r>
      <w:r w:rsidRPr="00DB56FB">
        <w:rPr>
          <w:sz w:val="16"/>
        </w:rPr>
        <w:t xml:space="preserve">during a hearing of the US Foreign Affairs Committee following the announcement of President </w:t>
      </w:r>
      <w:proofErr w:type="spellStart"/>
      <w:r w:rsidRPr="00DB56FB">
        <w:rPr>
          <w:sz w:val="16"/>
        </w:rPr>
        <w:t>Maduro’s</w:t>
      </w:r>
      <w:proofErr w:type="spellEnd"/>
      <w:r w:rsidRPr="00DB56FB">
        <w:rPr>
          <w:sz w:val="16"/>
        </w:rPr>
        <w:t xml:space="preserve"> victory in April. </w:t>
      </w:r>
      <w:r w:rsidRPr="00DB56FB">
        <w:rPr>
          <w:rStyle w:val="StyleBoldUnderline"/>
        </w:rPr>
        <w:t>While the US has pledged not to interfere with Venezuelan politics, the refusal</w:t>
      </w:r>
      <w:r w:rsidRPr="00DB56FB">
        <w:rPr>
          <w:sz w:val="16"/>
        </w:rPr>
        <w:t xml:space="preserve"> </w:t>
      </w:r>
      <w:r w:rsidRPr="00DB56FB">
        <w:rPr>
          <w:rStyle w:val="StyleBoldUnderline"/>
        </w:rPr>
        <w:t xml:space="preserve">to recognize </w:t>
      </w:r>
      <w:proofErr w:type="spellStart"/>
      <w:r w:rsidRPr="00DB56FB">
        <w:rPr>
          <w:rStyle w:val="StyleBoldUnderline"/>
        </w:rPr>
        <w:t>Maduro's</w:t>
      </w:r>
      <w:proofErr w:type="spellEnd"/>
      <w:r w:rsidRPr="00DB56FB">
        <w:rPr>
          <w:rStyle w:val="StyleBoldUnderline"/>
        </w:rPr>
        <w:t xml:space="preserve"> presidency has left many to question what message the US is trying to send, and how</w:t>
      </w:r>
      <w:r w:rsidRPr="00DB56FB">
        <w:rPr>
          <w:sz w:val="16"/>
        </w:rPr>
        <w:t xml:space="preserve"> – </w:t>
      </w:r>
      <w:r w:rsidRPr="00DB56FB">
        <w:rPr>
          <w:rStyle w:val="StyleBoldUnderline"/>
        </w:rPr>
        <w:t>if at all</w:t>
      </w:r>
      <w:r w:rsidRPr="00DB56FB">
        <w:rPr>
          <w:sz w:val="16"/>
        </w:rPr>
        <w:t xml:space="preserve"> – </w:t>
      </w:r>
      <w:r w:rsidRPr="00DB56FB">
        <w:rPr>
          <w:rStyle w:val="StyleBoldUnderline"/>
        </w:rPr>
        <w:t>it will impact Venezuela post-Chávez. “[The US isn’t] recognizing or failing to recognize</w:t>
      </w:r>
      <w:r w:rsidRPr="00DB56FB">
        <w:rPr>
          <w:sz w:val="16"/>
        </w:rPr>
        <w:t xml:space="preserve">,” says David </w:t>
      </w:r>
      <w:proofErr w:type="spellStart"/>
      <w:r w:rsidRPr="00DB56FB">
        <w:rPr>
          <w:sz w:val="16"/>
        </w:rPr>
        <w:t>Smilde</w:t>
      </w:r>
      <w:proofErr w:type="spellEnd"/>
      <w:r w:rsidRPr="00DB56FB">
        <w:rPr>
          <w:sz w:val="16"/>
        </w:rPr>
        <w:t xml:space="preserve">, professor of sociology at the University of Georgia. “They’re just waiting. </w:t>
      </w:r>
      <w:r w:rsidRPr="00DB56FB">
        <w:rPr>
          <w:rStyle w:val="StyleBoldUnderline"/>
        </w:rPr>
        <w:t>But here in Venezuela that’s seen as an act of belligerence.”</w:t>
      </w:r>
    </w:p>
    <w:p w:rsidR="00F71440" w:rsidRPr="00DB56FB" w:rsidRDefault="00F71440" w:rsidP="00AB1099">
      <w:pPr>
        <w:pStyle w:val="Heading4"/>
      </w:pPr>
      <w:r w:rsidRPr="00DB56FB">
        <w:t>Oil cooperation</w:t>
      </w:r>
      <w:r w:rsidR="00F46FBA" w:rsidRPr="00DB56FB">
        <w:t xml:space="preserve"> is key </w:t>
      </w:r>
      <w:r w:rsidR="00600EC5" w:rsidRPr="00DB56FB">
        <w:t xml:space="preserve">to </w:t>
      </w:r>
      <w:r w:rsidR="00F46FBA" w:rsidRPr="00DB56FB">
        <w:t>reset the relationship</w:t>
      </w:r>
      <w:r w:rsidRPr="00DB56FB">
        <w:t>—</w:t>
      </w:r>
    </w:p>
    <w:p w:rsidR="00F71440" w:rsidRPr="00DB56FB" w:rsidRDefault="00F71440" w:rsidP="00AB1099">
      <w:proofErr w:type="spellStart"/>
      <w:r w:rsidRPr="00DB56FB">
        <w:rPr>
          <w:rStyle w:val="StyleStyleBold12pt"/>
        </w:rPr>
        <w:t>Metzker</w:t>
      </w:r>
      <w:proofErr w:type="spellEnd"/>
      <w:r w:rsidRPr="00DB56FB">
        <w:rPr>
          <w:rStyle w:val="StyleStyleBold12pt"/>
        </w:rPr>
        <w:t xml:space="preserve"> 6-17</w:t>
      </w:r>
      <w:r w:rsidRPr="00DB56FB">
        <w:t xml:space="preserve">-13. Jared </w:t>
      </w:r>
      <w:proofErr w:type="spellStart"/>
      <w:r w:rsidRPr="00DB56FB">
        <w:t>Metzker</w:t>
      </w:r>
      <w:proofErr w:type="spellEnd"/>
      <w:r w:rsidRPr="00DB56FB">
        <w:t>, Inter Press Service “Analysts Say Oil Could Help Mend U.S.-Venezuela Relations” [http://www.ipsnews.net/2013/06/analysts-say-oil-could-help-mend-u-s-venezuela-relations/]</w:t>
      </w:r>
      <w:r w:rsidRPr="00DB56FB">
        <w:rPr>
          <w:rStyle w:val="StyleStyleBold12pt"/>
        </w:rPr>
        <w:t>[MG]</w:t>
      </w:r>
    </w:p>
    <w:p w:rsidR="00806338" w:rsidRPr="00DB56FB" w:rsidRDefault="00F71440" w:rsidP="00AB1099">
      <w:pPr>
        <w:rPr>
          <w:rStyle w:val="Emphasis"/>
        </w:rPr>
      </w:pPr>
      <w:r w:rsidRPr="00DB56FB">
        <w:rPr>
          <w:rStyle w:val="StyleBoldUnderline"/>
        </w:rPr>
        <w:t>Over half of Venezuela’s federal budget revenues come from its oil industry, which also accounts for 95 percent of the country’s exports</w:t>
      </w:r>
      <w:r w:rsidRPr="00DB56FB">
        <w:rPr>
          <w:sz w:val="16"/>
        </w:rPr>
        <w:t>. Estimated at 77 billion barrels, i</w:t>
      </w:r>
      <w:r w:rsidRPr="00DB56FB">
        <w:rPr>
          <w:rStyle w:val="StyleBoldUnderline"/>
        </w:rPr>
        <w:t>ts proven reserves of black gold are the largest of any nation in the world</w:t>
      </w:r>
      <w:r w:rsidRPr="00DB56FB">
        <w:rPr>
          <w:sz w:val="16"/>
        </w:rPr>
        <w:t xml:space="preserve">. Despite a troubled political relationship, </w:t>
      </w:r>
      <w:r w:rsidRPr="00DB56FB">
        <w:rPr>
          <w:rStyle w:val="StyleBoldUnderline"/>
        </w:rPr>
        <w:t xml:space="preserve">its principal customer is the United States, which imports nearly a million barrels a day from Venezuela. Venezuela’s oil industry has been officially </w:t>
      </w:r>
      <w:proofErr w:type="spellStart"/>
      <w:r w:rsidRPr="00DB56FB">
        <w:rPr>
          <w:rStyle w:val="StyleBoldUnderline"/>
        </w:rPr>
        <w:t>nationalised</w:t>
      </w:r>
      <w:proofErr w:type="spellEnd"/>
      <w:r w:rsidRPr="00DB56FB">
        <w:rPr>
          <w:rStyle w:val="StyleBoldUnderline"/>
        </w:rPr>
        <w:t xml:space="preserve"> since the 1970s</w:t>
      </w:r>
      <w:r w:rsidRPr="00DB56FB">
        <w:rPr>
          <w:sz w:val="16"/>
        </w:rPr>
        <w:t xml:space="preserve">, and, as president, Chavez further tightened government control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w:t>
      </w:r>
      <w:r w:rsidRPr="00DB56FB">
        <w:rPr>
          <w:rStyle w:val="StyleBoldUnderline"/>
        </w:rPr>
        <w:t xml:space="preserve">critics </w:t>
      </w:r>
      <w:proofErr w:type="gramStart"/>
      <w:r w:rsidRPr="00DB56FB">
        <w:rPr>
          <w:rStyle w:val="StyleBoldUnderline"/>
        </w:rPr>
        <w:t>argue</w:t>
      </w:r>
      <w:proofErr w:type="gramEnd"/>
      <w:r w:rsidRPr="00DB56FB">
        <w:rPr>
          <w:rStyle w:val="StyleBoldUnderline"/>
        </w:rPr>
        <w:t xml:space="preserve"> such policies hampered growth and led to mismanagement of </w:t>
      </w:r>
      <w:proofErr w:type="spellStart"/>
      <w:r w:rsidRPr="00DB56FB">
        <w:rPr>
          <w:rStyle w:val="StyleBoldUnderline"/>
        </w:rPr>
        <w:t>Petroleos</w:t>
      </w:r>
      <w:proofErr w:type="spellEnd"/>
      <w:r w:rsidRPr="00DB56FB">
        <w:rPr>
          <w:rStyle w:val="StyleBoldUnderline"/>
        </w:rPr>
        <w:t xml:space="preserve"> de Venezuela, S.A. (</w:t>
      </w:r>
      <w:proofErr w:type="spellStart"/>
      <w:r w:rsidRPr="00DB56FB">
        <w:rPr>
          <w:rStyle w:val="StyleBoldUnderline"/>
        </w:rPr>
        <w:t>PdVSA</w:t>
      </w:r>
      <w:proofErr w:type="spellEnd"/>
      <w:r w:rsidRPr="00DB56FB">
        <w:rPr>
          <w:rStyle w:val="StyleBoldUnderline"/>
        </w:rPr>
        <w:t xml:space="preserve">), the main state-run oil company. The same critics also point to </w:t>
      </w:r>
      <w:r w:rsidRPr="00DB56FB">
        <w:rPr>
          <w:rStyle w:val="Emphasis"/>
        </w:rPr>
        <w:t>increasing debt levels</w:t>
      </w:r>
      <w:r w:rsidRPr="00DB56FB">
        <w:rPr>
          <w:rStyle w:val="StyleBoldUnderline"/>
        </w:rPr>
        <w:t xml:space="preserve">, </w:t>
      </w:r>
      <w:r w:rsidRPr="00DB56FB">
        <w:rPr>
          <w:rStyle w:val="Emphasis"/>
        </w:rPr>
        <w:t>slowdowns in productions</w:t>
      </w:r>
      <w:r w:rsidRPr="00DB56FB">
        <w:rPr>
          <w:rStyle w:val="StyleBoldUnderline"/>
        </w:rPr>
        <w:t xml:space="preserve"> and accidents stemming from </w:t>
      </w:r>
      <w:r w:rsidRPr="00DB56FB">
        <w:rPr>
          <w:rStyle w:val="Emphasis"/>
        </w:rPr>
        <w:t>faulty infrastructure</w:t>
      </w:r>
      <w:r w:rsidRPr="00DB56FB">
        <w:rPr>
          <w:sz w:val="16"/>
        </w:rPr>
        <w:t xml:space="preserve">. In order to boost production, </w:t>
      </w:r>
      <w:proofErr w:type="spellStart"/>
      <w:r w:rsidRPr="00DB56FB">
        <w:rPr>
          <w:rStyle w:val="StyleBoldUnderline"/>
        </w:rPr>
        <w:t>PdVSA</w:t>
      </w:r>
      <w:proofErr w:type="spellEnd"/>
      <w:r w:rsidRPr="00DB56FB">
        <w:rPr>
          <w:rStyle w:val="StyleBoldUnderline"/>
        </w:rPr>
        <w:t xml:space="preserve"> agreed in May to accept a number of major loans. This includes one from Chevron,</w:t>
      </w:r>
      <w:r w:rsidRPr="00DB56FB">
        <w:rPr>
          <w:sz w:val="16"/>
        </w:rPr>
        <w:t xml:space="preserve"> one of the largest U.S. oil companies, which will work with Venezuelans to develop new extraction sites. “</w:t>
      </w:r>
      <w:r w:rsidRPr="00DB56FB">
        <w:rPr>
          <w:rStyle w:val="StyleBoldUnderline"/>
        </w:rPr>
        <w:t>The oil sector is in deep trouble in Venezuela – production is down and the economic situation is deteriorating</w:t>
      </w:r>
      <w:r w:rsidRPr="00DB56FB">
        <w:rPr>
          <w:sz w:val="16"/>
        </w:rPr>
        <w:t>,” explained Shifter. “</w:t>
      </w:r>
      <w:r w:rsidRPr="00DB56FB">
        <w:rPr>
          <w:rStyle w:val="StyleBoldUnderline"/>
        </w:rPr>
        <w:t xml:space="preserve">They know they need foreign investment to increase production, and this is in part what has motivated </w:t>
      </w:r>
      <w:proofErr w:type="spellStart"/>
      <w:r w:rsidRPr="00DB56FB">
        <w:rPr>
          <w:rStyle w:val="StyleBoldUnderline"/>
        </w:rPr>
        <w:t>Maduro</w:t>
      </w:r>
      <w:proofErr w:type="spellEnd"/>
      <w:r w:rsidRPr="00DB56FB">
        <w:rPr>
          <w:rStyle w:val="StyleBoldUnderline"/>
        </w:rPr>
        <w:t xml:space="preserve"> to reach out</w:t>
      </w:r>
      <w:r w:rsidRPr="00DB56FB">
        <w:rPr>
          <w:sz w:val="16"/>
        </w:rPr>
        <w:t xml:space="preserve">.” </w:t>
      </w:r>
      <w:r w:rsidRPr="00DB56FB">
        <w:rPr>
          <w:rStyle w:val="StyleBoldUnderline"/>
        </w:rPr>
        <w:t xml:space="preserve">If its economy continues to falter, Venezuela may be further tempted to </w:t>
      </w:r>
      <w:r w:rsidRPr="00DB56FB">
        <w:rPr>
          <w:rStyle w:val="Emphasis"/>
        </w:rPr>
        <w:t>embrace the United States</w:t>
      </w:r>
      <w:r w:rsidRPr="00DB56FB">
        <w:rPr>
          <w:rStyle w:val="StyleBoldUnderline"/>
        </w:rPr>
        <w:t>, which has the largest, most sophisticated fossil fuel industry in the world.</w:t>
      </w:r>
      <w:r w:rsidRPr="00DB56FB">
        <w:rPr>
          <w:sz w:val="16"/>
        </w:rPr>
        <w:t xml:space="preserve"> Kerry’s recent words suggest that the administration of President Barack Obama would be waiting with open arms. “</w:t>
      </w:r>
      <w:r w:rsidRPr="00DB56FB">
        <w:rPr>
          <w:rStyle w:val="StyleBoldUnderline"/>
        </w:rPr>
        <w:t>Venezuela cannot confront its economic crisis and the United States at the same tim</w:t>
      </w:r>
      <w:r w:rsidRPr="00DB56FB">
        <w:rPr>
          <w:sz w:val="16"/>
        </w:rPr>
        <w:t xml:space="preserve">e,” Diana Villiers Negroponte, a senior fellow at the Brookings Institute, a Washington think tank, told IPS, “and </w:t>
      </w:r>
      <w:r w:rsidRPr="00DB56FB">
        <w:rPr>
          <w:rStyle w:val="StyleBoldUnderline"/>
        </w:rPr>
        <w:t xml:space="preserve">we are a pragmatic country which will deal with </w:t>
      </w:r>
      <w:proofErr w:type="spellStart"/>
      <w:r w:rsidRPr="00DB56FB">
        <w:rPr>
          <w:rStyle w:val="StyleBoldUnderline"/>
        </w:rPr>
        <w:t>Maduro</w:t>
      </w:r>
      <w:proofErr w:type="spellEnd"/>
      <w:r w:rsidRPr="00DB56FB">
        <w:rPr>
          <w:rStyle w:val="StyleBoldUnderline"/>
        </w:rPr>
        <w:t xml:space="preserve"> if it is in our interests</w:t>
      </w:r>
      <w:r w:rsidRPr="00DB56FB">
        <w:rPr>
          <w:sz w:val="16"/>
        </w:rPr>
        <w:t>.” Indeed</w:t>
      </w:r>
      <w:r w:rsidRPr="00DB56FB">
        <w:rPr>
          <w:rStyle w:val="StyleBoldUnderline"/>
        </w:rPr>
        <w:t>, Negroponte</w:t>
      </w:r>
      <w:r w:rsidRPr="00DB56FB">
        <w:rPr>
          <w:sz w:val="16"/>
        </w:rPr>
        <w:t xml:space="preserve"> said she was “optimistic” about the possibility of rapprochement between the two countries within the next six months. She </w:t>
      </w:r>
      <w:r w:rsidRPr="00DB56FB">
        <w:rPr>
          <w:rStyle w:val="StyleBoldUnderline"/>
        </w:rPr>
        <w:t xml:space="preserve">notes a “troika” of issues on which the United States is looking for Venezuelan cooperation: </w:t>
      </w:r>
      <w:r w:rsidRPr="00DB56FB">
        <w:rPr>
          <w:rStyle w:val="Emphasis"/>
        </w:rPr>
        <w:t>counter-terrorism</w:t>
      </w:r>
      <w:r w:rsidRPr="00DB56FB">
        <w:rPr>
          <w:rStyle w:val="StyleBoldUnderline"/>
        </w:rPr>
        <w:t xml:space="preserve">, </w:t>
      </w:r>
      <w:r w:rsidRPr="00DB56FB">
        <w:rPr>
          <w:rStyle w:val="Emphasis"/>
        </w:rPr>
        <w:t xml:space="preserve">counter-narcotics </w:t>
      </w:r>
      <w:r w:rsidRPr="00DB56FB">
        <w:rPr>
          <w:rStyle w:val="StyleBoldUnderline"/>
        </w:rPr>
        <w:t xml:space="preserve">and </w:t>
      </w:r>
      <w:r w:rsidRPr="00DB56FB">
        <w:rPr>
          <w:rStyle w:val="Emphasis"/>
        </w:rPr>
        <w:t>assistance in ridding Colombia of its FARC rebels.</w:t>
      </w:r>
    </w:p>
    <w:p w:rsidR="000B44EA" w:rsidRPr="00DB56FB" w:rsidRDefault="000B44EA" w:rsidP="00AB1099">
      <w:pPr>
        <w:pStyle w:val="Heading4"/>
      </w:pPr>
      <w:r w:rsidRPr="00DB56FB">
        <w:lastRenderedPageBreak/>
        <w:t xml:space="preserve">Lack of alternative </w:t>
      </w:r>
      <w:r w:rsidR="002E16F4" w:rsidRPr="00DB56FB">
        <w:t>economic opportunities</w:t>
      </w:r>
      <w:r w:rsidR="00A91044" w:rsidRPr="00DB56FB">
        <w:t xml:space="preserve"> </w:t>
      </w:r>
      <w:r w:rsidR="002E16F4" w:rsidRPr="00DB56FB">
        <w:t xml:space="preserve">will </w:t>
      </w:r>
      <w:r w:rsidR="00A91044" w:rsidRPr="00DB56FB">
        <w:t>solidify the Iran-Venezuela</w:t>
      </w:r>
      <w:r w:rsidR="003D549C" w:rsidRPr="00DB56FB">
        <w:t xml:space="preserve"> </w:t>
      </w:r>
      <w:r w:rsidR="00A91044" w:rsidRPr="00DB56FB">
        <w:t>alliance</w:t>
      </w:r>
      <w:r w:rsidRPr="00DB56FB">
        <w:t>—</w:t>
      </w:r>
    </w:p>
    <w:p w:rsidR="00A91044" w:rsidRPr="00DB56FB" w:rsidRDefault="00A91044" w:rsidP="00AB1099">
      <w:proofErr w:type="spellStart"/>
      <w:r w:rsidRPr="00DB56FB">
        <w:rPr>
          <w:rStyle w:val="StyleStyleBold12pt"/>
        </w:rPr>
        <w:t>Shinkman</w:t>
      </w:r>
      <w:proofErr w:type="spellEnd"/>
      <w:r w:rsidRPr="00DB56FB">
        <w:rPr>
          <w:rStyle w:val="StyleStyleBold12pt"/>
        </w:rPr>
        <w:t xml:space="preserve"> 4-24</w:t>
      </w:r>
      <w:r w:rsidRPr="00DB56FB">
        <w:t xml:space="preserve">-13. Paul D. </w:t>
      </w:r>
      <w:proofErr w:type="spellStart"/>
      <w:r w:rsidRPr="00DB56FB">
        <w:t>Shinkman</w:t>
      </w:r>
      <w:proofErr w:type="spellEnd"/>
      <w:r w:rsidRPr="00DB56FB">
        <w:t xml:space="preserve"> is a national security reporter for U.S. News &amp; World Report. “Iranian-Sponsored </w:t>
      </w:r>
      <w:proofErr w:type="spellStart"/>
      <w:r w:rsidRPr="00DB56FB">
        <w:t>Narco</w:t>
      </w:r>
      <w:proofErr w:type="spellEnd"/>
      <w:r w:rsidRPr="00DB56FB">
        <w:t xml:space="preserve">-Terrorism in Venezuela: How Will </w:t>
      </w:r>
      <w:proofErr w:type="spellStart"/>
      <w:r w:rsidRPr="00DB56FB">
        <w:t>Maduro</w:t>
      </w:r>
      <w:proofErr w:type="spellEnd"/>
      <w:r w:rsidRPr="00DB56FB">
        <w:t xml:space="preserve"> Respond?” [http://www.usnews.com/news/articles/2013/04/24/iranian-sponsored-narco-terrorism-in-venezuela-how-will-maduro-respond?page=2] </w:t>
      </w:r>
      <w:r w:rsidRPr="00DB56FB">
        <w:rPr>
          <w:rStyle w:val="StyleStyleBold12pt"/>
        </w:rPr>
        <w:t>[MG]</w:t>
      </w:r>
    </w:p>
    <w:p w:rsidR="00942BEA" w:rsidRPr="00DB56FB" w:rsidRDefault="00A91044" w:rsidP="00AB1099">
      <w:pPr>
        <w:rPr>
          <w:sz w:val="16"/>
        </w:rPr>
      </w:pPr>
      <w:r w:rsidRPr="00DB56FB">
        <w:rPr>
          <w:rStyle w:val="StyleBoldUnderline"/>
        </w:rPr>
        <w:t>"Each of the Bolivarian states has lifted visa requirements for Iranian citizens</w:t>
      </w:r>
      <w:r w:rsidRPr="00DB56FB">
        <w:rPr>
          <w:sz w:val="16"/>
        </w:rPr>
        <w:t xml:space="preserve">, thereby </w:t>
      </w:r>
      <w:r w:rsidRPr="00DB56FB">
        <w:rPr>
          <w:rStyle w:val="StyleBoldUnderline"/>
        </w:rPr>
        <w:t>erasing any public record of the Iranian citizens that come and go to these countries,</w:t>
      </w:r>
      <w:r w:rsidRPr="00DB56FB">
        <w:rPr>
          <w:sz w:val="16"/>
        </w:rPr>
        <w:t xml:space="preserve">" wrote Farah of countries such as Venezuela, Ecuador, Colombia and Panama. He also cited Venezuelan Foreign Minister David </w:t>
      </w:r>
      <w:r w:rsidRPr="00DB56FB">
        <w:rPr>
          <w:rStyle w:val="StyleBoldUnderline"/>
        </w:rPr>
        <w:t>Velasquez</w:t>
      </w:r>
      <w:r w:rsidRPr="00DB56FB">
        <w:rPr>
          <w:sz w:val="16"/>
        </w:rPr>
        <w:t xml:space="preserve"> who said, while </w:t>
      </w:r>
      <w:r w:rsidRPr="00DB56FB">
        <w:rPr>
          <w:rStyle w:val="StyleBoldUnderline"/>
        </w:rPr>
        <w:t>speaking at a press conference</w:t>
      </w:r>
      <w:r w:rsidRPr="00DB56FB">
        <w:rPr>
          <w:sz w:val="16"/>
        </w:rPr>
        <w:t xml:space="preserve"> in Tehran in 2010, "</w:t>
      </w:r>
      <w:r w:rsidRPr="00DB56FB">
        <w:rPr>
          <w:rStyle w:val="StyleBoldUnderline"/>
        </w:rPr>
        <w:t xml:space="preserve">We are confident that Iran can give a crushing response to the threats and sanctions imposed by the </w:t>
      </w:r>
      <w:r w:rsidRPr="00DB56FB">
        <w:rPr>
          <w:rStyle w:val="Emphasis"/>
        </w:rPr>
        <w:t>West and imperialism</w:t>
      </w:r>
      <w:r w:rsidRPr="00DB56FB">
        <w:rPr>
          <w:sz w:val="16"/>
        </w:rPr>
        <w:t xml:space="preserve">." </w:t>
      </w:r>
      <w:r w:rsidRPr="00DB56FB">
        <w:rPr>
          <w:rStyle w:val="StyleBoldUnderline"/>
        </w:rPr>
        <w:t>These relationships are controlled by a group of military elites within Venezuela</w:t>
      </w:r>
      <w:r w:rsidRPr="00DB56FB">
        <w:rPr>
          <w:sz w:val="16"/>
        </w:rPr>
        <w:t xml:space="preserve">, Farah tells U.S. News. He wonders whether the 50.8 percent of the vote </w:t>
      </w:r>
      <w:proofErr w:type="spellStart"/>
      <w:r w:rsidRPr="00DB56FB">
        <w:rPr>
          <w:sz w:val="16"/>
        </w:rPr>
        <w:t>Maduro</w:t>
      </w:r>
      <w:proofErr w:type="spellEnd"/>
      <w:r w:rsidRPr="00DB56FB">
        <w:rPr>
          <w:sz w:val="16"/>
        </w:rPr>
        <w:t xml:space="preserve"> won in the April 14 election gives him enough support to keep the country – and its shadow commerce – stable enough to continue its usual business. "[</w:t>
      </w:r>
      <w:proofErr w:type="spellStart"/>
      <w:r w:rsidRPr="00DB56FB">
        <w:rPr>
          <w:sz w:val="16"/>
        </w:rPr>
        <w:t>Maduro</w:t>
      </w:r>
      <w:proofErr w:type="spellEnd"/>
      <w:r w:rsidRPr="00DB56FB">
        <w:rPr>
          <w:sz w:val="16"/>
        </w:rPr>
        <w:t>] has been and will continue to be forced to take all the unpopular macroeconomic steps and corrections that are painful, but Chavez never took," Farah says. "</w:t>
      </w:r>
      <w:r w:rsidRPr="00DB56FB">
        <w:rPr>
          <w:rStyle w:val="StyleBoldUnderline"/>
        </w:rPr>
        <w:t>There is going to be</w:t>
      </w:r>
      <w:r w:rsidRPr="00DB56FB">
        <w:rPr>
          <w:sz w:val="16"/>
        </w:rPr>
        <w:t xml:space="preserve">, I would guess, </w:t>
      </w:r>
      <w:r w:rsidRPr="00DB56FB">
        <w:rPr>
          <w:rStyle w:val="Emphasis"/>
        </w:rPr>
        <w:t>a great temptation to turn to [the elites] for money</w:t>
      </w:r>
      <w:r w:rsidRPr="00DB56FB">
        <w:rPr>
          <w:sz w:val="16"/>
        </w:rPr>
        <w:t>." "</w:t>
      </w:r>
      <w:r w:rsidRPr="00DB56FB">
        <w:rPr>
          <w:rStyle w:val="StyleBoldUnderline"/>
        </w:rPr>
        <w:t xml:space="preserve">Most criminalized elements of the </w:t>
      </w:r>
      <w:proofErr w:type="spellStart"/>
      <w:r w:rsidRPr="00DB56FB">
        <w:rPr>
          <w:rStyle w:val="StyleBoldUnderline"/>
        </w:rPr>
        <w:t>Boliavarian</w:t>
      </w:r>
      <w:proofErr w:type="spellEnd"/>
      <w:r w:rsidRPr="00DB56FB">
        <w:rPr>
          <w:rStyle w:val="StyleBoldUnderline"/>
        </w:rPr>
        <w:t xml:space="preserve"> structure will gain more power because he needs them</w:t>
      </w:r>
      <w:r w:rsidRPr="00DB56FB">
        <w:rPr>
          <w:sz w:val="16"/>
        </w:rPr>
        <w:t>," he says, adding "</w:t>
      </w:r>
      <w:r w:rsidRPr="00DB56FB">
        <w:rPr>
          <w:rStyle w:val="Emphasis"/>
        </w:rPr>
        <w:t>it won't be as chummy a relationship</w:t>
      </w:r>
      <w:r w:rsidRPr="00DB56FB">
        <w:rPr>
          <w:rStyle w:val="StyleBoldUnderline"/>
        </w:rPr>
        <w:t xml:space="preserve">" as they enjoyed with </w:t>
      </w:r>
      <w:r w:rsidRPr="00DB56FB">
        <w:rPr>
          <w:sz w:val="16"/>
        </w:rPr>
        <w:t xml:space="preserve">the ever-charismatic </w:t>
      </w:r>
      <w:r w:rsidRPr="00DB56FB">
        <w:rPr>
          <w:rStyle w:val="StyleBoldUnderline"/>
        </w:rPr>
        <w:t xml:space="preserve">Chavez. U.S. officials might try to engage </w:t>
      </w:r>
      <w:r w:rsidRPr="00DB56FB">
        <w:rPr>
          <w:sz w:val="16"/>
        </w:rPr>
        <w:t xml:space="preserve">the new Venezuelan president first in the hopes of improving the strained ties between the two countries. </w:t>
      </w:r>
      <w:r w:rsidRPr="00DB56FB">
        <w:rPr>
          <w:rStyle w:val="StyleBoldUnderline"/>
        </w:rPr>
        <w:t xml:space="preserve">But </w:t>
      </w:r>
      <w:proofErr w:type="spellStart"/>
      <w:r w:rsidRPr="00DB56FB">
        <w:rPr>
          <w:rStyle w:val="StyleBoldUnderline"/>
        </w:rPr>
        <w:t>Maduro</w:t>
      </w:r>
      <w:proofErr w:type="spellEnd"/>
      <w:r w:rsidRPr="00DB56FB">
        <w:rPr>
          <w:rStyle w:val="StyleBoldUnderline"/>
        </w:rPr>
        <w:t xml:space="preserve"> has never been close with the senior military class in his home country, and will likely adopt a more confrontational approach to the United States to prove his credentials</w:t>
      </w:r>
      <w:r w:rsidRPr="00DB56FB">
        <w:rPr>
          <w:sz w:val="16"/>
        </w:rPr>
        <w:t xml:space="preserve"> to these Bolivarian elites. "Maybe if he were operating in different circumstances, he could be a pragmatist," Farah says. "I don't think he can be a pragmatist right now."</w:t>
      </w:r>
    </w:p>
    <w:p w:rsidR="00785469" w:rsidRPr="00DB56FB" w:rsidRDefault="004460E6" w:rsidP="00AB1099">
      <w:pPr>
        <w:pStyle w:val="Heading4"/>
      </w:pPr>
      <w:r w:rsidRPr="00DB56FB">
        <w:t xml:space="preserve">Increased Iranian influence </w:t>
      </w:r>
      <w:r w:rsidR="001D6F30" w:rsidRPr="00DB56FB">
        <w:t xml:space="preserve">in </w:t>
      </w:r>
      <w:r w:rsidRPr="00DB56FB">
        <w:t>the region significantly increases the chance of U.S.-Iran War</w:t>
      </w:r>
      <w:r w:rsidR="00DE7900" w:rsidRPr="00DB56FB">
        <w:t xml:space="preserve">. </w:t>
      </w:r>
      <w:r w:rsidR="0090592B" w:rsidRPr="00DB56FB">
        <w:t xml:space="preserve">Action </w:t>
      </w:r>
      <w:r w:rsidR="00DE7900" w:rsidRPr="00DB56FB">
        <w:t xml:space="preserve">in the region is critical to </w:t>
      </w:r>
      <w:r w:rsidR="00785469" w:rsidRPr="00DB56FB">
        <w:t xml:space="preserve">undermine </w:t>
      </w:r>
      <w:r w:rsidR="00B47091" w:rsidRPr="00DB56FB">
        <w:t>Iranian hegemony globally</w:t>
      </w:r>
      <w:r w:rsidR="00785469" w:rsidRPr="00DB56FB">
        <w:t>—</w:t>
      </w:r>
    </w:p>
    <w:p w:rsidR="004460E6" w:rsidRPr="00DB56FB" w:rsidRDefault="004460E6" w:rsidP="00AB1099">
      <w:r w:rsidRPr="00DB56FB">
        <w:rPr>
          <w:rStyle w:val="StyleStyleBold12pt"/>
        </w:rPr>
        <w:t xml:space="preserve">Berman ‘12 </w:t>
      </w:r>
      <w:proofErr w:type="spellStart"/>
      <w:r w:rsidRPr="00DB56FB">
        <w:t>Ilan</w:t>
      </w:r>
      <w:proofErr w:type="spellEnd"/>
      <w:r w:rsidRPr="00DB56FB">
        <w:t xml:space="preserve"> Berman, Vice President of the American Foreign Policy Council in Washington, DC. </w:t>
      </w:r>
      <w:proofErr w:type="gramStart"/>
      <w:r w:rsidRPr="00DB56FB">
        <w:t>“Confronting Iran's Latin American Ambitions.”</w:t>
      </w:r>
      <w:proofErr w:type="gramEnd"/>
      <w:r w:rsidRPr="00DB56FB">
        <w:t xml:space="preserve"> [http://www.forbes.com/sites/ilanberman/2012/12/04/confronting-irans-latin-american-ambitions/]</w:t>
      </w:r>
    </w:p>
    <w:p w:rsidR="00942BEA" w:rsidRPr="00DB56FB" w:rsidRDefault="004460E6" w:rsidP="00AB1099">
      <w:r w:rsidRPr="00DB56FB">
        <w:rPr>
          <w:sz w:val="16"/>
        </w:rPr>
        <w:t>Over the past year, policymakers in Washington have woken up to a new threat to U.S. security. Since October of 2011, when law enforcement agencies foiled a plot by Iran’s Revolutionary Guards to assassinate the Saudi ambassador in the nation’s capital, U.S. officials have begun to pay attention in earnest to Iran’s growing activities and influence in the Western Hemisphere.</w:t>
      </w:r>
      <w:r w:rsidR="00E30835" w:rsidRPr="00DB56FB">
        <w:t>¶</w:t>
      </w:r>
      <w:r w:rsidRPr="00DB56FB">
        <w:rPr>
          <w:sz w:val="16"/>
        </w:rPr>
        <w:t xml:space="preserve"> What they have found has been deeply worrisome. </w:t>
      </w:r>
      <w:r w:rsidRPr="00DB56FB">
        <w:rPr>
          <w:rStyle w:val="StyleBoldUnderline"/>
        </w:rPr>
        <w:t>The Islamic Republic,</w:t>
      </w:r>
      <w:r w:rsidRPr="00DB56FB">
        <w:rPr>
          <w:sz w:val="16"/>
        </w:rPr>
        <w:t xml:space="preserve"> it turns out, </w:t>
      </w:r>
      <w:r w:rsidRPr="00DB56FB">
        <w:rPr>
          <w:rStyle w:val="StyleBoldUnderline"/>
        </w:rPr>
        <w:t>has made serious inroads into Latin America</w:t>
      </w:r>
      <w:r w:rsidRPr="00DB56FB">
        <w:rPr>
          <w:sz w:val="16"/>
        </w:rPr>
        <w:t xml:space="preserve"> since the mid-2000s, beginning with its vibrant strategic partnership with the regime of Venezuelan strongman Hugo Chavez. Today, </w:t>
      </w:r>
      <w:r w:rsidRPr="00DB56FB">
        <w:rPr>
          <w:rStyle w:val="StyleBoldUnderline"/>
        </w:rPr>
        <w:t>Iran enjoys warm diplomatic ties</w:t>
      </w:r>
      <w:r w:rsidRPr="00DB56FB">
        <w:rPr>
          <w:sz w:val="16"/>
        </w:rPr>
        <w:t xml:space="preserve"> not only </w:t>
      </w:r>
      <w:r w:rsidRPr="00DB56FB">
        <w:rPr>
          <w:rStyle w:val="StyleBoldUnderline"/>
        </w:rPr>
        <w:t>to Venezuela</w:t>
      </w:r>
      <w:r w:rsidRPr="00DB56FB">
        <w:rPr>
          <w:sz w:val="16"/>
        </w:rPr>
        <w:t xml:space="preserve">, but to similarly sympathetic governments in Bolivia and Ecuador as well. It has begun to exploit the region’s strategic resource wealth to fuel its nuclear program. And </w:t>
      </w:r>
      <w:r w:rsidRPr="00DB56FB">
        <w:rPr>
          <w:rStyle w:val="StyleBoldUnderline"/>
        </w:rPr>
        <w:t xml:space="preserve">it is building an operational presence in the region that poses a </w:t>
      </w:r>
      <w:r w:rsidRPr="00DB56FB">
        <w:rPr>
          <w:rStyle w:val="Emphasis"/>
        </w:rPr>
        <w:t>direct danger to U.S. security</w:t>
      </w:r>
      <w:r w:rsidRPr="00DB56FB">
        <w:rPr>
          <w:sz w:val="16"/>
        </w:rPr>
        <w:t>.</w:t>
      </w:r>
      <w:r w:rsidR="00E30835" w:rsidRPr="00DB56FB">
        <w:t>¶</w:t>
      </w:r>
      <w:r w:rsidRPr="00DB56FB">
        <w:rPr>
          <w:sz w:val="16"/>
        </w:rPr>
        <w:t xml:space="preserve"> </w:t>
      </w:r>
      <w:proofErr w:type="gramStart"/>
      <w:r w:rsidRPr="00DB56FB">
        <w:rPr>
          <w:sz w:val="16"/>
        </w:rPr>
        <w:t>Exactly</w:t>
      </w:r>
      <w:proofErr w:type="gramEnd"/>
      <w:r w:rsidRPr="00DB56FB">
        <w:rPr>
          <w:sz w:val="16"/>
        </w:rPr>
        <w:t xml:space="preserve"> how significant this threat is represents the subject of a new study released in late November by the U.S. House of Representatives Homeland Security Committee. That report, entitled A Line </w:t>
      </w:r>
      <w:proofErr w:type="gramStart"/>
      <w:r w:rsidRPr="00DB56FB">
        <w:rPr>
          <w:sz w:val="16"/>
        </w:rPr>
        <w:t>In The</w:t>
      </w:r>
      <w:proofErr w:type="gramEnd"/>
      <w:r w:rsidRPr="00DB56FB">
        <w:rPr>
          <w:sz w:val="16"/>
        </w:rPr>
        <w:t xml:space="preserve"> Sand, documents the sinister synergies that have been created in recent years between Iran and Hezbollah on the one hand, and radical regional regimes and actors—from Venezuela to Mexican drug cartels—on the other. </w:t>
      </w:r>
      <w:r w:rsidRPr="00DB56FB">
        <w:rPr>
          <w:rStyle w:val="StyleBoldUnderline"/>
        </w:rPr>
        <w:t>Some</w:t>
      </w:r>
      <w:r w:rsidRPr="00DB56FB">
        <w:rPr>
          <w:sz w:val="16"/>
        </w:rPr>
        <w:t xml:space="preserve"> of these contacts, the study notes, </w:t>
      </w:r>
      <w:r w:rsidRPr="00DB56FB">
        <w:rPr>
          <w:rStyle w:val="StyleBoldUnderline"/>
        </w:rPr>
        <w:t xml:space="preserve">are financial in nature, as Iran seeks to leverage Latin America’s permissive political and fiscal environments to </w:t>
      </w:r>
      <w:r w:rsidRPr="00DB56FB">
        <w:rPr>
          <w:rStyle w:val="Emphasis"/>
        </w:rPr>
        <w:t>skirt sanctions</w:t>
      </w:r>
      <w:r w:rsidRPr="00DB56FB">
        <w:rPr>
          <w:rStyle w:val="StyleBoldUnderline"/>
        </w:rPr>
        <w:t xml:space="preserve"> and continue to engage in international commerce amid tightening Western sanctions</w:t>
      </w:r>
      <w:r w:rsidRPr="00DB56FB">
        <w:rPr>
          <w:sz w:val="16"/>
        </w:rPr>
        <w:t>. But these contacts could easily become operational as well. The report suggests that “</w:t>
      </w:r>
      <w:r w:rsidRPr="00DB56FB">
        <w:rPr>
          <w:rStyle w:val="StyleBoldUnderline"/>
        </w:rPr>
        <w:t xml:space="preserve">the standoff with Iran over its nuclear program, and the uncertainty of whether Israel might attack Iran drawing the United States into a confrontation, only heightens concern that Iran or its agents would attempt to exploit the porous </w:t>
      </w:r>
      <w:r w:rsidRPr="00DB56FB">
        <w:rPr>
          <w:rStyle w:val="Emphasis"/>
        </w:rPr>
        <w:t>Southwest border for retaliation</w:t>
      </w:r>
      <w:r w:rsidRPr="00DB56FB">
        <w:rPr>
          <w:sz w:val="16"/>
        </w:rPr>
        <w:t>.”</w:t>
      </w:r>
      <w:r w:rsidR="00E30835" w:rsidRPr="00DB56FB">
        <w:t>¶</w:t>
      </w:r>
      <w:r w:rsidRPr="00DB56FB">
        <w:rPr>
          <w:sz w:val="16"/>
        </w:rPr>
        <w:t xml:space="preserve"> The U.S. response, meanwhile, is still nascent. To date, only one piece of Congressional legislation—the Countering Iran in the Western Hemisphere Act of 2012—has seriously taken up the issue of Iran’s penetration of the Americas, and the potentially adverse implications for U.S. security. Fortunately, the Act has found a receptive ear among many in Congress, and is now likely to pass the Senate with only minor modifications during the current lame duck session of Congress. Yet, in and of itself, the Act does not constitute a comprehensive strategy for competing with Iran in the Americas—or for diluting its influence there.</w:t>
      </w:r>
      <w:r w:rsidR="00E30835" w:rsidRPr="00DB56FB">
        <w:t>¶</w:t>
      </w:r>
      <w:r w:rsidRPr="00DB56FB">
        <w:rPr>
          <w:sz w:val="16"/>
        </w:rPr>
        <w:t xml:space="preserve"> To the contrary, </w:t>
      </w:r>
      <w:r w:rsidRPr="00DB56FB">
        <w:rPr>
          <w:rStyle w:val="StyleBoldUnderline"/>
        </w:rPr>
        <w:t xml:space="preserve">America’s strategic profile in Latin America is now poised to constrict precipitously. </w:t>
      </w:r>
      <w:r w:rsidRPr="00DB56FB">
        <w:rPr>
          <w:sz w:val="16"/>
        </w:rPr>
        <w:t xml:space="preserve">As a result of looming defense cuts, and with the specter of additional, and ruinous, “sequester” provisions on the horizon, the Pentagon is now actively planning a more modest global profile. To that end, back in May, General Douglas Fraser, the outgoing head of U.S. Southern Command, the combatant command responsible for the Americas, told lawmakers that it plans to retract to Central America and focus predominantly on </w:t>
      </w:r>
      <w:r w:rsidRPr="00DB56FB">
        <w:rPr>
          <w:sz w:val="16"/>
        </w:rPr>
        <w:lastRenderedPageBreak/>
        <w:t xml:space="preserve">the threats posed by the region’s rampant drug and arms trades. In other words, </w:t>
      </w:r>
      <w:r w:rsidRPr="00DB56FB">
        <w:rPr>
          <w:rStyle w:val="StyleBoldUnderline"/>
        </w:rPr>
        <w:t>the United States is getting out of the business of competing for strategic influence in Latin America, and doing so at precisely the time that Iran is getting serious about it</w:t>
      </w:r>
      <w:r w:rsidRPr="00DB56FB">
        <w:rPr>
          <w:sz w:val="16"/>
        </w:rPr>
        <w:t>.</w:t>
      </w:r>
      <w:r w:rsidR="00E30835" w:rsidRPr="00DB56FB">
        <w:t>¶</w:t>
      </w:r>
      <w:r w:rsidRPr="00DB56FB">
        <w:rPr>
          <w:sz w:val="16"/>
        </w:rPr>
        <w:t xml:space="preserve"> </w:t>
      </w:r>
      <w:proofErr w:type="gramStart"/>
      <w:r w:rsidRPr="00DB56FB">
        <w:rPr>
          <w:rStyle w:val="StyleBoldUnderline"/>
        </w:rPr>
        <w:t>That</w:t>
      </w:r>
      <w:proofErr w:type="gramEnd"/>
      <w:r w:rsidRPr="00DB56FB">
        <w:rPr>
          <w:rStyle w:val="StyleBoldUnderline"/>
        </w:rPr>
        <w:t xml:space="preserve"> could end up being a costly mistake</w:t>
      </w:r>
      <w:r w:rsidRPr="00DB56FB">
        <w:rPr>
          <w:sz w:val="16"/>
        </w:rPr>
        <w:t xml:space="preserve">. As the findings of the Homeland Security Committee’s study indicate, </w:t>
      </w:r>
      <w:r w:rsidRPr="00DB56FB">
        <w:rPr>
          <w:rStyle w:val="StyleBoldUnderline"/>
        </w:rPr>
        <w:t>Iran’s presence south of the U.S. border represents more than a mere annoyance. It is</w:t>
      </w:r>
      <w:r w:rsidRPr="00DB56FB">
        <w:rPr>
          <w:sz w:val="16"/>
        </w:rPr>
        <w:t xml:space="preserve">, rather, </w:t>
      </w:r>
      <w:r w:rsidRPr="00DB56FB">
        <w:rPr>
          <w:rStyle w:val="StyleBoldUnderline"/>
        </w:rPr>
        <w:t xml:space="preserve">a potential front for </w:t>
      </w:r>
      <w:r w:rsidRPr="00DB56FB">
        <w:rPr>
          <w:rStyle w:val="Emphasis"/>
        </w:rPr>
        <w:t>Iranian action against the United States</w:t>
      </w:r>
      <w:r w:rsidRPr="00DB56FB">
        <w:rPr>
          <w:rStyle w:val="StyleBoldUnderline"/>
        </w:rPr>
        <w:t>—one that could well be activated if and when the current cold war between Iran and the West over the Islamic Republic’s nuclear program heats up in earnest. Washington needs to be prepared should that happen</w:t>
      </w:r>
      <w:r w:rsidRPr="00DB56FB">
        <w:rPr>
          <w:sz w:val="16"/>
        </w:rPr>
        <w:t>.</w:t>
      </w:r>
      <w:r w:rsidR="00E30835" w:rsidRPr="00DB56FB">
        <w:t>¶</w:t>
      </w:r>
      <w:r w:rsidRPr="00DB56FB">
        <w:rPr>
          <w:sz w:val="16"/>
        </w:rPr>
        <w:t xml:space="preserve"> Better yet, </w:t>
      </w:r>
      <w:r w:rsidRPr="00DB56FB">
        <w:rPr>
          <w:rStyle w:val="StyleBoldUnderline"/>
        </w:rPr>
        <w:t xml:space="preserve">it needs to craft a </w:t>
      </w:r>
      <w:r w:rsidRPr="00DB56FB">
        <w:rPr>
          <w:rStyle w:val="Emphasis"/>
        </w:rPr>
        <w:t>proactive approach to confronting Iran influence and activity south of our border</w:t>
      </w:r>
      <w:r w:rsidRPr="00DB56FB">
        <w:rPr>
          <w:rStyle w:val="StyleBoldUnderline"/>
        </w:rPr>
        <w:t xml:space="preserve">. That, after all, is the surest way for us to avoid having to face Iran and its </w:t>
      </w:r>
      <w:r w:rsidRPr="00DB56FB">
        <w:rPr>
          <w:rStyle w:val="Emphasis"/>
        </w:rPr>
        <w:t>proxies here at home.</w:t>
      </w:r>
    </w:p>
    <w:p w:rsidR="00785469" w:rsidRPr="00DB56FB" w:rsidRDefault="00026D27" w:rsidP="00AB1099">
      <w:pPr>
        <w:pStyle w:val="Heading4"/>
      </w:pPr>
      <w:r w:rsidRPr="00DB56FB">
        <w:t>Iranian aggression</w:t>
      </w:r>
      <w:r w:rsidR="0090592B" w:rsidRPr="00DB56FB">
        <w:t xml:space="preserve"> goes nuclear</w:t>
      </w:r>
      <w:r w:rsidR="00B701F6" w:rsidRPr="00DB56FB">
        <w:t>—</w:t>
      </w:r>
    </w:p>
    <w:p w:rsidR="009406AF" w:rsidRPr="00DB56FB" w:rsidRDefault="009406AF" w:rsidP="00AB1099">
      <w:pPr>
        <w:tabs>
          <w:tab w:val="left" w:pos="90"/>
          <w:tab w:val="left" w:pos="10710"/>
        </w:tabs>
      </w:pPr>
      <w:r w:rsidRPr="00DB56FB">
        <w:rPr>
          <w:rStyle w:val="StyleStyleBold12pt"/>
        </w:rPr>
        <w:t>Ben-Meir 7 -</w:t>
      </w:r>
      <w:r w:rsidRPr="00DB56FB">
        <w:t xml:space="preserve"> Professor of international relations at the Center for Global Affairs at NYU. He teaches courses in international negotiation and Middle Eastern studies, </w:t>
      </w:r>
      <w:proofErr w:type="spellStart"/>
      <w:r w:rsidRPr="00DB56FB">
        <w:t>Alon</w:t>
      </w:r>
      <w:proofErr w:type="spellEnd"/>
      <w:r w:rsidRPr="00DB56FB">
        <w:t>, “Realpolitik: Ending Iran's defiance”, UPI, 2/6, http://www.upi.com/Business_News/Security-Industry/2007/02/06/Realpolitik-Ending-Irans-defiance/UPI-69491170778058/</w:t>
      </w:r>
    </w:p>
    <w:p w:rsidR="00CD4DCA" w:rsidRPr="00DB56FB" w:rsidRDefault="009406AF" w:rsidP="00AB1099">
      <w:pPr>
        <w:rPr>
          <w:sz w:val="16"/>
        </w:rPr>
      </w:pPr>
      <w:r w:rsidRPr="00DB56FB">
        <w:rPr>
          <w:sz w:val="16"/>
        </w:rPr>
        <w:t xml:space="preserve">NEW YORK, Feb. 6 (UPI) -- That Iran stands today able to challenge or even defy the United States in every sphere of American influence in the Middle East attests to the dismal failure of the Bush administration's policy toward it during the last six years. </w:t>
      </w:r>
      <w:r w:rsidRPr="00DB56FB">
        <w:rPr>
          <w:rStyle w:val="StyleBoldUnderline"/>
        </w:rPr>
        <w:t xml:space="preserve">Feeling emboldened and unrestrained, Tehran may, however, miscalculate the consequences of its own actions, which could precipitate a </w:t>
      </w:r>
      <w:r w:rsidRPr="00DB56FB">
        <w:rPr>
          <w:rStyle w:val="Emphasis"/>
        </w:rPr>
        <w:t>catastrophic regional war.</w:t>
      </w:r>
      <w:r w:rsidRPr="00DB56FB">
        <w:rPr>
          <w:rStyle w:val="StyleBoldUnderline"/>
        </w:rPr>
        <w:t xml:space="preserve"> </w:t>
      </w:r>
      <w:r w:rsidRPr="00DB56FB">
        <w:rPr>
          <w:sz w:val="16"/>
        </w:rPr>
        <w:t xml:space="preserve">The Bush administration has less than a year to rein in Iran's reckless behavior if it hopes to prevent such an ominous outcome and achieve, at least, a modicum of regional stability. By all assessments, Iran has reaped the greatest benefits from the Iraq war. The war's consequences and the American preoccupation with it have provided Iran with an historic opportunity to establish Shiite dominance in the region while aggressively pursuing a nuclear weapon program to deter any challenge to its strategy. </w:t>
      </w:r>
      <w:r w:rsidRPr="00DB56FB">
        <w:rPr>
          <w:rStyle w:val="StyleBoldUnderline"/>
        </w:rPr>
        <w:t xml:space="preserve">Tehran is fully cognizant that the successful pursuit of its regional hegemony has now become intertwined with the clout that a nuclear program bestows. </w:t>
      </w:r>
      <w:r w:rsidRPr="00DB56FB">
        <w:rPr>
          <w:sz w:val="16"/>
        </w:rPr>
        <w:t xml:space="preserve">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but a wider Sunni-Shiite bloody conflict.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but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Although ideally direct negotiations between the United States and Iran should be the first resort to resolve the nuclear issue, as long as Tehran does not feel seriously threatened, it seems unlikely that the clergy will at this stage end the nuclear program. </w:t>
      </w:r>
      <w:r w:rsidRPr="00DB56FB">
        <w:rPr>
          <w:rStyle w:val="StyleBoldUnderline"/>
        </w:rPr>
        <w:t xml:space="preserve">In possession of nuclear weapons Iran will intimidate the larger Sunni Arab states in the region, bully smaller states into submission, threaten Israel's very existence, use oil as a political weapon to blackmail the West and instigate regional </w:t>
      </w:r>
      <w:r w:rsidRPr="00DB56FB">
        <w:rPr>
          <w:rStyle w:val="Emphasis"/>
        </w:rPr>
        <w:t>proliferation of nuclear weapons' programs</w:t>
      </w:r>
      <w:r w:rsidRPr="00DB56FB">
        <w:rPr>
          <w:rStyle w:val="StyleBoldUnderline"/>
        </w:rPr>
        <w:t xml:space="preserve">. In short, if unchecked, Iran could plunge the Middle East into a deliberate or inadvertent </w:t>
      </w:r>
      <w:r w:rsidRPr="00DB56FB">
        <w:rPr>
          <w:rStyle w:val="Emphasis"/>
        </w:rPr>
        <w:t>nuclear conflagration. I</w:t>
      </w:r>
      <w:r w:rsidRPr="00DB56FB">
        <w:rPr>
          <w:sz w:val="16"/>
        </w:rPr>
        <w:t xml:space="preserve">f we take the administration at its word that it would not tolerate a nuclear Iran and considering these regional implications, Washington is left with no choice but to warn Iran of the severe consequences of not halting its nuclear program. </w:t>
      </w:r>
    </w:p>
    <w:p w:rsidR="00026D27" w:rsidRPr="00DB56FB" w:rsidRDefault="00815C48" w:rsidP="00AB1099">
      <w:pPr>
        <w:pStyle w:val="Heading4"/>
      </w:pPr>
      <w:r w:rsidRPr="00DB56FB">
        <w:lastRenderedPageBreak/>
        <w:t xml:space="preserve">Even if the U.S. </w:t>
      </w:r>
      <w:r w:rsidR="009406AF" w:rsidRPr="00DB56FB">
        <w:t>were to win</w:t>
      </w:r>
      <w:r w:rsidRPr="00DB56FB">
        <w:t xml:space="preserve"> </w:t>
      </w:r>
      <w:r w:rsidR="00026D27" w:rsidRPr="00DB56FB">
        <w:t xml:space="preserve">the war quickly, it </w:t>
      </w:r>
      <w:r w:rsidRPr="00DB56FB">
        <w:t xml:space="preserve">would devastate the </w:t>
      </w:r>
      <w:r w:rsidR="0090592B" w:rsidRPr="00DB56FB">
        <w:t>world e</w:t>
      </w:r>
      <w:r w:rsidRPr="00DB56FB">
        <w:t>conomy</w:t>
      </w:r>
      <w:r w:rsidR="009F6A4C" w:rsidRPr="00DB56FB">
        <w:t xml:space="preserve"> and </w:t>
      </w:r>
      <w:r w:rsidR="0090592B" w:rsidRPr="00DB56FB">
        <w:t xml:space="preserve">the entirety of U.S. strategic </w:t>
      </w:r>
      <w:r w:rsidR="00026D27" w:rsidRPr="00DB56FB">
        <w:t>capabilities—</w:t>
      </w:r>
    </w:p>
    <w:p w:rsidR="00812A88" w:rsidRPr="00DB56FB" w:rsidRDefault="0066257F" w:rsidP="00AB1099">
      <w:r w:rsidRPr="00DB56FB">
        <w:rPr>
          <w:rStyle w:val="StyleStyleBold12pt"/>
        </w:rPr>
        <w:t>Kemp &amp; Gay ‘12</w:t>
      </w:r>
      <w:r w:rsidRPr="00DB56FB">
        <w:t xml:space="preserve">. Geoffrey Kemp, Director of the Regional Security Program at the Center for the National Interest &amp; John Allen Gay, assistant editor at The National Interest.  </w:t>
      </w:r>
      <w:proofErr w:type="gramStart"/>
      <w:r w:rsidR="00812A88" w:rsidRPr="00DB56FB">
        <w:t>“The Price of War with Iran</w:t>
      </w:r>
      <w:r w:rsidR="00C31E69" w:rsidRPr="00DB56FB">
        <w:t>.</w:t>
      </w:r>
      <w:r w:rsidR="00812A88" w:rsidRPr="00DB56FB">
        <w:t>”</w:t>
      </w:r>
      <w:proofErr w:type="gramEnd"/>
      <w:r w:rsidR="00C31E69" w:rsidRPr="00DB56FB">
        <w:t xml:space="preserve"> [http://www.project-syndicate.org/commentary/the-high-cost-of-military-action-against-iran-by-geoffrey-kemp-and-john-a--gay]</w:t>
      </w:r>
      <w:r w:rsidR="009E17D0" w:rsidRPr="00DB56FB">
        <w:t xml:space="preserve"> </w:t>
      </w:r>
      <w:r w:rsidR="009E17D0" w:rsidRPr="00DB56FB">
        <w:rPr>
          <w:rStyle w:val="StyleStyleBold12pt"/>
        </w:rPr>
        <w:t>[MG]</w:t>
      </w:r>
    </w:p>
    <w:p w:rsidR="00942BEA" w:rsidRPr="00DB56FB" w:rsidRDefault="00812A88" w:rsidP="00AB1099">
      <w:pPr>
        <w:rPr>
          <w:bCs/>
          <w:u w:val="single"/>
        </w:rPr>
      </w:pPr>
      <w:r w:rsidRPr="00DB56FB">
        <w:rPr>
          <w:sz w:val="16"/>
        </w:rPr>
        <w:t xml:space="preserve">WASHINGTON, DC – One of the greatest </w:t>
      </w:r>
      <w:proofErr w:type="spellStart"/>
      <w:r w:rsidRPr="00DB56FB">
        <w:rPr>
          <w:sz w:val="16"/>
        </w:rPr>
        <w:t>challen</w:t>
      </w:r>
      <w:proofErr w:type="spellEnd"/>
      <w:r w:rsidR="00AE1A0A" w:rsidRPr="00DB56FB">
        <w:rPr>
          <w:sz w:val="16"/>
        </w:rPr>
        <w:t xml:space="preserve"> </w:t>
      </w:r>
      <w:proofErr w:type="spellStart"/>
      <w:r w:rsidRPr="00DB56FB">
        <w:rPr>
          <w:sz w:val="16"/>
        </w:rPr>
        <w:t>ges</w:t>
      </w:r>
      <w:proofErr w:type="spellEnd"/>
      <w:r w:rsidRPr="00DB56FB">
        <w:rPr>
          <w:sz w:val="16"/>
        </w:rPr>
        <w:t xml:space="preserve"> that US President Barack Obama will face in his second term is Iran’s pursuit of advanced nuclear technologies. While </w:t>
      </w:r>
      <w:r w:rsidRPr="00DB56FB">
        <w:rPr>
          <w:rStyle w:val="StyleBoldUnderline"/>
        </w:rPr>
        <w:t xml:space="preserve">a nuclear Iran would damage America’s strategic </w:t>
      </w:r>
      <w:r w:rsidRPr="00DB56FB">
        <w:rPr>
          <w:rStyle w:val="Emphasis"/>
        </w:rPr>
        <w:t>position in the Middle East,</w:t>
      </w:r>
      <w:r w:rsidRPr="00DB56FB">
        <w:rPr>
          <w:sz w:val="16"/>
        </w:rPr>
        <w:t xml:space="preserve"> </w:t>
      </w:r>
      <w:r w:rsidRPr="00DB56FB">
        <w:rPr>
          <w:rStyle w:val="StyleBoldUnderline"/>
        </w:rPr>
        <w:t xml:space="preserve">action aimed at forestalling Iran’s nuclear progress also carries serious </w:t>
      </w:r>
      <w:r w:rsidRPr="00DB56FB">
        <w:rPr>
          <w:rStyle w:val="Emphasis"/>
        </w:rPr>
        <w:t>strategic and economic consequences</w:t>
      </w:r>
      <w:r w:rsidRPr="00DB56FB">
        <w:rPr>
          <w:sz w:val="16"/>
        </w:rPr>
        <w:t xml:space="preserve">. Armed with nuclear weapons, Iran would be better able to project influence, intimidate its neighbors, and protect itself. As a result, the </w:t>
      </w:r>
      <w:r w:rsidRPr="00DB56FB">
        <w:rPr>
          <w:rStyle w:val="StyleBoldUnderline"/>
        </w:rPr>
        <w:t>U</w:t>
      </w:r>
      <w:r w:rsidRPr="00DB56FB">
        <w:rPr>
          <w:sz w:val="16"/>
        </w:rPr>
        <w:t xml:space="preserve">nited </w:t>
      </w:r>
      <w:r w:rsidRPr="00DB56FB">
        <w:rPr>
          <w:rStyle w:val="StyleBoldUnderline"/>
        </w:rPr>
        <w:t>S</w:t>
      </w:r>
      <w:r w:rsidRPr="00DB56FB">
        <w:rPr>
          <w:sz w:val="16"/>
        </w:rPr>
        <w:t xml:space="preserve">tates’ </w:t>
      </w:r>
      <w:r w:rsidRPr="00DB56FB">
        <w:rPr>
          <w:rStyle w:val="StyleBoldUnderline"/>
        </w:rPr>
        <w:t>allies in the region would need new security guarantees</w:t>
      </w:r>
      <w:r w:rsidRPr="00DB56FB">
        <w:rPr>
          <w:sz w:val="16"/>
        </w:rPr>
        <w:t xml:space="preserve">. But an increased American presence could provoke radical groups, while requiring defense resources that are needed to support US interests in East and Southeast Asia. Some of Obama’s conservative critics believe that he will allow Iran to develop an advanced nuclear program, provided that it stops short of actually building a bomb. But no American president would want their legacy to include allowing so unfriendly a regime to acquire such a dangerous weapon – even if doing so meant avoiding greater strategic costs. Indeed, Obama has repeatedly avowed that he will stop Iran from acquiring nuclear-weapons capability, rather than allow the country to develop its nuclear program and then rely on deterrence, as has been done with other nuclear powers. But such tough rhetoric might create a dilemma for Obama. </w:t>
      </w:r>
      <w:r w:rsidRPr="00DB56FB">
        <w:rPr>
          <w:rStyle w:val="StyleBoldUnderline"/>
        </w:rPr>
        <w:t>If Iran continues on its path toward nuclear arms, war may well become inevitable</w:t>
      </w:r>
      <w:r w:rsidRPr="00DB56FB">
        <w:rPr>
          <w:sz w:val="16"/>
        </w:rPr>
        <w:t xml:space="preserve">, </w:t>
      </w:r>
      <w:r w:rsidRPr="00DB56FB">
        <w:rPr>
          <w:rStyle w:val="StyleBoldUnderline"/>
        </w:rPr>
        <w:t>whether instigated by Israel or the US, or provoked by Iran’s erratic foreign policy</w:t>
      </w:r>
      <w:r w:rsidRPr="00DB56FB">
        <w:rPr>
          <w:sz w:val="16"/>
        </w:rPr>
        <w:t xml:space="preserve">. Although the costs of a containment strategy would be significant, the costs of fighting a war would be higher. </w:t>
      </w:r>
      <w:r w:rsidRPr="00DB56FB">
        <w:rPr>
          <w:rStyle w:val="StyleBoldUnderline"/>
        </w:rPr>
        <w:t>Iran has threatened to seal the Strait of Hormuz</w:t>
      </w:r>
      <w:r w:rsidRPr="00DB56FB">
        <w:rPr>
          <w:sz w:val="16"/>
        </w:rPr>
        <w:t xml:space="preserve"> – </w:t>
      </w:r>
      <w:r w:rsidRPr="00DB56FB">
        <w:rPr>
          <w:rStyle w:val="StyleBoldUnderline"/>
        </w:rPr>
        <w:t xml:space="preserve">through which </w:t>
      </w:r>
      <w:r w:rsidRPr="00DB56FB">
        <w:rPr>
          <w:rStyle w:val="Emphasis"/>
        </w:rPr>
        <w:t>20% of the world’s internationally traded oil passes</w:t>
      </w:r>
      <w:r w:rsidRPr="00DB56FB">
        <w:rPr>
          <w:sz w:val="16"/>
        </w:rPr>
        <w:t xml:space="preserve"> – if it is attacked. While it would be difficult for Iran to seal the strait for long, if it managed to do so at all, it could easily make passage unsafe with attacks by small boats, sea mines, and missiles launched from coastal mountains. Furthermore, Iran would likely strike the pipelines in the Arabian Peninsula that would otherwise allow oil to bypass the strait. And several strategically crucial oil-processing facilities are within range of Iranian missiles and </w:t>
      </w:r>
      <w:proofErr w:type="gramStart"/>
      <w:r w:rsidRPr="00DB56FB">
        <w:rPr>
          <w:sz w:val="16"/>
        </w:rPr>
        <w:t>special forces</w:t>
      </w:r>
      <w:proofErr w:type="gramEnd"/>
      <w:r w:rsidRPr="00DB56FB">
        <w:rPr>
          <w:sz w:val="16"/>
        </w:rPr>
        <w:t xml:space="preserve">, including the Saudi oil-stabilization facility at </w:t>
      </w:r>
      <w:proofErr w:type="spellStart"/>
      <w:r w:rsidRPr="00DB56FB">
        <w:rPr>
          <w:sz w:val="16"/>
        </w:rPr>
        <w:t>Abqaiq</w:t>
      </w:r>
      <w:proofErr w:type="spellEnd"/>
      <w:r w:rsidRPr="00DB56FB">
        <w:rPr>
          <w:sz w:val="16"/>
        </w:rPr>
        <w:t xml:space="preserve">, which processes seven million barrels daily. Such a response would immediately cause oil prices to spike – possibly to $200 per barrel in the short run. </w:t>
      </w:r>
      <w:r w:rsidRPr="00DB56FB">
        <w:rPr>
          <w:rStyle w:val="StyleBoldUnderline"/>
        </w:rPr>
        <w:t>A protracted conflict could mean sustained prices of roughly $150 per barrel</w:t>
      </w:r>
      <w:r w:rsidRPr="00DB56FB">
        <w:rPr>
          <w:sz w:val="16"/>
        </w:rPr>
        <w:t>. Given that Americans consume roughly 18.5 million barrels of oil daily, a mere $8 increase in the price per barrel would sap $1 billion per week from the US economy, jeopardizing its already-fragile recovery. America has already financed two wars on credit, contributing to a significant fiscal deficit. Another war would eliminate what little hope there is of achieving debt stability without drastic – and harmful – spending cuts (or tax increases</w:t>
      </w:r>
      <w:r w:rsidRPr="00DB56FB">
        <w:rPr>
          <w:rStyle w:val="StyleBoldUnderline"/>
        </w:rPr>
        <w:t xml:space="preserve">). Surging oil prices would also threaten </w:t>
      </w:r>
      <w:r w:rsidRPr="00DB56FB">
        <w:rPr>
          <w:sz w:val="16"/>
        </w:rPr>
        <w:t xml:space="preserve">Europe and </w:t>
      </w:r>
      <w:r w:rsidRPr="00DB56FB">
        <w:rPr>
          <w:rStyle w:val="StyleBoldUnderline"/>
        </w:rPr>
        <w:t>other major oil-importing countries, including China</w:t>
      </w:r>
      <w:r w:rsidRPr="00DB56FB">
        <w:rPr>
          <w:sz w:val="16"/>
        </w:rPr>
        <w:t xml:space="preserve">, </w:t>
      </w:r>
      <w:r w:rsidRPr="00DB56FB">
        <w:rPr>
          <w:rStyle w:val="StyleBoldUnderline"/>
        </w:rPr>
        <w:t>India</w:t>
      </w:r>
      <w:r w:rsidRPr="00DB56FB">
        <w:rPr>
          <w:sz w:val="16"/>
        </w:rPr>
        <w:t xml:space="preserve">, </w:t>
      </w:r>
      <w:r w:rsidRPr="00DB56FB">
        <w:rPr>
          <w:rStyle w:val="StyleBoldUnderline"/>
        </w:rPr>
        <w:t>Japan</w:t>
      </w:r>
      <w:r w:rsidRPr="00DB56FB">
        <w:rPr>
          <w:sz w:val="16"/>
        </w:rPr>
        <w:t>, a</w:t>
      </w:r>
      <w:r w:rsidRPr="00DB56FB">
        <w:rPr>
          <w:rStyle w:val="StyleBoldUnderline"/>
        </w:rPr>
        <w:t>nd South Korea</w:t>
      </w:r>
      <w:r w:rsidRPr="00DB56FB">
        <w:rPr>
          <w:sz w:val="16"/>
        </w:rPr>
        <w:t xml:space="preserve">, thereby </w:t>
      </w:r>
      <w:r w:rsidRPr="00DB56FB">
        <w:rPr>
          <w:rStyle w:val="StyleBoldUnderline"/>
        </w:rPr>
        <w:t>lowering or reversing their economic growth</w:t>
      </w:r>
      <w:r w:rsidRPr="00DB56FB">
        <w:rPr>
          <w:sz w:val="16"/>
        </w:rPr>
        <w:t xml:space="preserve">. Iran’s own economy, which depends heavily on oil exports, would also suffer. The conflict would likely drag on, given that the definition of victory in this scenario is ambiguous. Would America win by destroying Iran’s nuclear facilities, even if reconstruction began immediately? What if Iran incited unrest in its neighbors, jeopardizing US-allied regimes in the region? Is a settlement with Iran’s leaders feasible, or is regime change crucial to an American victory? (And, in the latter case, would the US follow its pattern of ousting a Middle Eastern government without a succession plan?) Regardless of the goal, </w:t>
      </w:r>
      <w:r w:rsidRPr="00DB56FB">
        <w:rPr>
          <w:rStyle w:val="StyleBoldUnderline"/>
        </w:rPr>
        <w:t>the end result would be more troops and ships in the region</w:t>
      </w:r>
      <w:r w:rsidRPr="00DB56FB">
        <w:rPr>
          <w:sz w:val="16"/>
        </w:rPr>
        <w:t xml:space="preserve">, </w:t>
      </w:r>
      <w:r w:rsidRPr="00DB56FB">
        <w:rPr>
          <w:rStyle w:val="StyleBoldUnderline"/>
        </w:rPr>
        <w:t xml:space="preserve">more resources appropriated to fight new or revitalized </w:t>
      </w:r>
      <w:r w:rsidRPr="00DB56FB">
        <w:rPr>
          <w:rStyle w:val="Emphasis"/>
        </w:rPr>
        <w:t>terrorist organizations</w:t>
      </w:r>
      <w:r w:rsidRPr="00DB56FB">
        <w:rPr>
          <w:rStyle w:val="StyleBoldUnderline"/>
        </w:rPr>
        <w:t>, and more arms for allied countries</w:t>
      </w:r>
      <w:r w:rsidRPr="00DB56FB">
        <w:rPr>
          <w:sz w:val="16"/>
        </w:rPr>
        <w:t xml:space="preserve">, many of which are </w:t>
      </w:r>
      <w:proofErr w:type="gramStart"/>
      <w:r w:rsidRPr="00DB56FB">
        <w:rPr>
          <w:sz w:val="16"/>
        </w:rPr>
        <w:t>themselves</w:t>
      </w:r>
      <w:proofErr w:type="gramEnd"/>
      <w:r w:rsidRPr="00DB56FB">
        <w:rPr>
          <w:sz w:val="16"/>
        </w:rPr>
        <w:t xml:space="preserve"> unstable. </w:t>
      </w:r>
      <w:r w:rsidRPr="00DB56FB">
        <w:rPr>
          <w:rStyle w:val="StyleBoldUnderline"/>
        </w:rPr>
        <w:t xml:space="preserve">America’s stake in the Middle East would grow, </w:t>
      </w:r>
      <w:r w:rsidRPr="00DB56FB">
        <w:rPr>
          <w:rStyle w:val="Emphasis"/>
        </w:rPr>
        <w:t>undermining its attempts to free up assets for its professed “pivot” toward Asia</w:t>
      </w:r>
      <w:r w:rsidRPr="00DB56FB">
        <w:rPr>
          <w:rStyle w:val="StyleBoldUnderline"/>
        </w:rPr>
        <w:t xml:space="preserve">, where it hopes to </w:t>
      </w:r>
      <w:r w:rsidRPr="00DB56FB">
        <w:rPr>
          <w:rStyle w:val="Emphasis"/>
        </w:rPr>
        <w:t>balance China’s growing influence.</w:t>
      </w:r>
      <w:r w:rsidRPr="00DB56FB">
        <w:rPr>
          <w:rStyle w:val="StyleBoldUnderline"/>
        </w:rPr>
        <w:t xml:space="preserve"> </w:t>
      </w:r>
      <w:r w:rsidRPr="00DB56FB">
        <w:rPr>
          <w:sz w:val="16"/>
        </w:rPr>
        <w:t xml:space="preserve">Living with a nuclear Iran would require expensive countermeasures and create significant risks. But </w:t>
      </w:r>
      <w:r w:rsidRPr="00DB56FB">
        <w:rPr>
          <w:rStyle w:val="StyleBoldUnderline"/>
        </w:rPr>
        <w:t>going to war</w:t>
      </w:r>
      <w:r w:rsidRPr="00DB56FB">
        <w:rPr>
          <w:sz w:val="16"/>
        </w:rPr>
        <w:t xml:space="preserve"> to impede Iran’s nuclear </w:t>
      </w:r>
      <w:proofErr w:type="gramStart"/>
      <w:r w:rsidRPr="00DB56FB">
        <w:rPr>
          <w:sz w:val="16"/>
        </w:rPr>
        <w:t>ambitions,</w:t>
      </w:r>
      <w:proofErr w:type="gramEnd"/>
      <w:r w:rsidRPr="00DB56FB">
        <w:rPr>
          <w:sz w:val="16"/>
        </w:rPr>
        <w:t xml:space="preserve"> </w:t>
      </w:r>
      <w:r w:rsidRPr="00DB56FB">
        <w:rPr>
          <w:rStyle w:val="StyleBoldUnderline"/>
        </w:rPr>
        <w:t>and containing the subsequent chaos</w:t>
      </w:r>
      <w:r w:rsidRPr="00DB56FB">
        <w:rPr>
          <w:sz w:val="16"/>
        </w:rPr>
        <w:t xml:space="preserve"> – </w:t>
      </w:r>
      <w:r w:rsidRPr="00DB56FB">
        <w:rPr>
          <w:rStyle w:val="StyleBoldUnderline"/>
        </w:rPr>
        <w:t xml:space="preserve">including oil-price spikes, increased regional volatility, and reduced American </w:t>
      </w:r>
      <w:r w:rsidRPr="00DB56FB">
        <w:rPr>
          <w:rStyle w:val="Emphasis"/>
        </w:rPr>
        <w:t>strategic flexibility</w:t>
      </w:r>
      <w:r w:rsidRPr="00DB56FB">
        <w:rPr>
          <w:sz w:val="16"/>
        </w:rPr>
        <w:t xml:space="preserve"> – </w:t>
      </w:r>
      <w:r w:rsidRPr="00DB56FB">
        <w:rPr>
          <w:rStyle w:val="StyleBoldUnderline"/>
        </w:rPr>
        <w:t>would</w:t>
      </w:r>
      <w:r w:rsidRPr="00DB56FB">
        <w:rPr>
          <w:sz w:val="16"/>
        </w:rPr>
        <w:t xml:space="preserve"> be far more</w:t>
      </w:r>
      <w:r w:rsidRPr="00DB56FB">
        <w:rPr>
          <w:rStyle w:val="StyleBoldUnderline"/>
        </w:rPr>
        <w:t xml:space="preserve"> costly</w:t>
      </w:r>
      <w:r w:rsidRPr="00DB56FB">
        <w:rPr>
          <w:sz w:val="16"/>
        </w:rPr>
        <w:t xml:space="preserve">. If Obama stands behind his first-term declarations, </w:t>
      </w:r>
      <w:r w:rsidRPr="00DB56FB">
        <w:rPr>
          <w:rStyle w:val="StyleBoldUnderline"/>
        </w:rPr>
        <w:t>the world will pay a very high price.</w:t>
      </w:r>
    </w:p>
    <w:p w:rsidR="00F83871" w:rsidRPr="00DB56FB" w:rsidRDefault="00F83871" w:rsidP="00AB1099">
      <w:pPr>
        <w:pStyle w:val="Heading4"/>
      </w:pPr>
      <w:r w:rsidRPr="00DB56FB">
        <w:t>Collapse of the economy destabilizes the entire international system—</w:t>
      </w:r>
    </w:p>
    <w:p w:rsidR="00F83871" w:rsidRPr="00DB56FB" w:rsidRDefault="00F83871" w:rsidP="00AB1099">
      <w:r w:rsidRPr="00DB56FB">
        <w:rPr>
          <w:rStyle w:val="StyleStyleBold12pt"/>
        </w:rPr>
        <w:t>Burrows and Harris 9</w:t>
      </w:r>
      <w:r w:rsidRPr="00DB56FB">
        <w:t>-  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rsidR="0090592B" w:rsidRPr="00DB56FB" w:rsidRDefault="00F83871" w:rsidP="00AB1099">
      <w:pPr>
        <w:rPr>
          <w:bCs/>
          <w:u w:val="single"/>
        </w:rPr>
      </w:pPr>
      <w:r w:rsidRPr="00DB56FB">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w:t>
      </w:r>
      <w:r w:rsidRPr="00DB56FB">
        <w:rPr>
          <w:sz w:val="16"/>
        </w:rPr>
        <w:lastRenderedPageBreak/>
        <w:t xml:space="preserve">sense of insecurity. Even so, history may be more instructive than ever. While we continue to believe that the </w:t>
      </w:r>
      <w:r w:rsidRPr="00DB56FB">
        <w:rPr>
          <w:rStyle w:val="StyleBoldUnderline"/>
        </w:rPr>
        <w:t xml:space="preserve">Great Depression </w:t>
      </w:r>
      <w:r w:rsidRPr="00DB56FB">
        <w:rPr>
          <w:sz w:val="16"/>
        </w:rPr>
        <w:t xml:space="preserve">is not likely to be repeated, the </w:t>
      </w:r>
      <w:r w:rsidRPr="00DB56FB">
        <w:rPr>
          <w:rStyle w:val="StyleBoldUnderline"/>
        </w:rPr>
        <w:t xml:space="preserve">lessons </w:t>
      </w:r>
      <w:r w:rsidRPr="00DB56FB">
        <w:rPr>
          <w:sz w:val="16"/>
        </w:rPr>
        <w:t xml:space="preserve">to be drawn from that period </w:t>
      </w:r>
      <w:r w:rsidRPr="00DB56FB">
        <w:rPr>
          <w:rStyle w:val="StyleBoldUnderline"/>
        </w:rPr>
        <w:t xml:space="preserve">include the harmful effects on fledgling democracies and multiethnic societies </w:t>
      </w:r>
      <w:r w:rsidRPr="00DB56FB">
        <w:rPr>
          <w:sz w:val="16"/>
        </w:rPr>
        <w:t xml:space="preserve">(think Central Europe in 1920s and 1930s) </w:t>
      </w:r>
      <w:r w:rsidRPr="00DB56FB">
        <w:rPr>
          <w:rStyle w:val="StyleBoldUnderline"/>
        </w:rPr>
        <w:t>and on</w:t>
      </w:r>
      <w:r w:rsidR="00B47091" w:rsidRPr="00DB56FB">
        <w:rPr>
          <w:rStyle w:val="StyleBoldUnderline"/>
        </w:rPr>
        <w:t xml:space="preserve"> </w:t>
      </w:r>
      <w:r w:rsidRPr="00DB56FB">
        <w:rPr>
          <w:rStyle w:val="StyleBoldUnderline"/>
        </w:rPr>
        <w:t>the sustainability of multilateral institutions</w:t>
      </w:r>
      <w:r w:rsidRPr="00DB56FB">
        <w:rPr>
          <w:sz w:val="16"/>
        </w:rPr>
        <w:t xml:space="preserve"> (think League of Nations in the same period). 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w:t>
      </w:r>
      <w:r w:rsidRPr="00DB56FB">
        <w:rPr>
          <w:rStyle w:val="StyleBoldUnderline"/>
        </w:rPr>
        <w:t>Terrorism’s appeal will decline if economic growth continues in the Middle East</w:t>
      </w:r>
      <w:r w:rsidRPr="00DB56FB">
        <w:rPr>
          <w:sz w:val="16"/>
        </w:rPr>
        <w:t xml:space="preserve"> and youth unemployment is reduced. For those terrorist groups that remain active in 2025, however, the diffusion of</w:t>
      </w:r>
      <w:r w:rsidR="00B47091" w:rsidRPr="00DB56FB">
        <w:rPr>
          <w:sz w:val="16"/>
        </w:rPr>
        <w:t xml:space="preserve"> </w:t>
      </w:r>
      <w:r w:rsidRPr="00DB56FB">
        <w:rPr>
          <w:sz w:val="16"/>
        </w:rPr>
        <w:t xml:space="preserve">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 and newly emergent collections of </w:t>
      </w:r>
      <w:r w:rsidRPr="00DB56FB">
        <w:rPr>
          <w:rStyle w:val="StyleBoldUnderline"/>
        </w:rPr>
        <w:t>the angry and disenfranchised</w:t>
      </w:r>
      <w:r w:rsidRPr="00DB56FB">
        <w:rPr>
          <w:sz w:val="16"/>
        </w:rPr>
        <w:t xml:space="preserve"> that </w:t>
      </w:r>
      <w:r w:rsidRPr="00DB56FB">
        <w:rPr>
          <w:rStyle w:val="StyleBoldUnderline"/>
        </w:rPr>
        <w:t xml:space="preserve">become </w:t>
      </w:r>
      <w:r w:rsidRPr="00DB56FB">
        <w:rPr>
          <w:rStyle w:val="Emphasis"/>
        </w:rPr>
        <w:t>self-radicalized, particularly in the absence of economic outlets</w:t>
      </w:r>
      <w:r w:rsidRPr="00DB56FB">
        <w:rPr>
          <w:rStyle w:val="StyleBoldUnderline"/>
        </w:rPr>
        <w:t xml:space="preserve"> that would become narrower in an economic downturn. The most dangerous casualty of any economically-induced drawdown of U.S. military presence would almost certainly be the Middle East</w:t>
      </w:r>
      <w:r w:rsidRPr="00DB56FB">
        <w:rPr>
          <w:sz w:val="16"/>
        </w:rPr>
        <w:t xml:space="preserve">. Although Iran’s acquisition of nuclear weapons is not inevitable, </w:t>
      </w:r>
      <w:r w:rsidRPr="00DB56FB">
        <w:rPr>
          <w:rStyle w:val="StyleBoldUnderline"/>
        </w:rPr>
        <w:t xml:space="preserve">worries about a nuclear-armed Iran could lead states in the region to develop new security arrangements with external powers, acquire additional weapons, and </w:t>
      </w:r>
      <w:r w:rsidRPr="00DB56FB">
        <w:rPr>
          <w:rStyle w:val="Emphasis"/>
        </w:rPr>
        <w:t>consider pursuing their own nuclear ambitions</w:t>
      </w:r>
      <w:r w:rsidRPr="00DB56FB">
        <w:rPr>
          <w:sz w:val="16"/>
        </w:rPr>
        <w:t xml:space="preserve">. It is not clear that the type of stable deterrent </w:t>
      </w:r>
      <w:proofErr w:type="spellStart"/>
      <w:r w:rsidRPr="00DB56FB">
        <w:rPr>
          <w:sz w:val="16"/>
        </w:rPr>
        <w:t>relationshipthat</w:t>
      </w:r>
      <w:proofErr w:type="spellEnd"/>
      <w:r w:rsidRPr="00DB56FB">
        <w:rPr>
          <w:sz w:val="16"/>
        </w:rPr>
        <w:t xml:space="preserve"> existed between the great powers for most of the Cold War would </w:t>
      </w:r>
      <w:proofErr w:type="spellStart"/>
      <w:r w:rsidRPr="00DB56FB">
        <w:rPr>
          <w:sz w:val="16"/>
        </w:rPr>
        <w:t>emergenaturally</w:t>
      </w:r>
      <w:proofErr w:type="spellEnd"/>
      <w:r w:rsidRPr="00DB56FB">
        <w:rPr>
          <w:sz w:val="16"/>
        </w:rPr>
        <w:t xml:space="preserve">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DB56FB">
        <w:rPr>
          <w:rStyle w:val="StyleBoldUnderline"/>
        </w:rPr>
        <w:t>conflict</w:t>
      </w:r>
      <w:r w:rsidRPr="00DB56FB">
        <w:rPr>
          <w:sz w:val="16"/>
        </w:rPr>
        <w:t xml:space="preserve"> that the world continues to experience, such as </w:t>
      </w:r>
      <w:r w:rsidRPr="00DB56FB">
        <w:rPr>
          <w:rStyle w:val="StyleBoldUnderline"/>
        </w:rPr>
        <w:t>over resources, could reemerge</w:t>
      </w:r>
      <w:r w:rsidRPr="00DB56FB">
        <w:rPr>
          <w:sz w:val="16"/>
        </w:rPr>
        <w:t xml:space="preserve">, particularly </w:t>
      </w:r>
      <w:r w:rsidRPr="00DB56FB">
        <w:rPr>
          <w:rStyle w:val="StyleBoldUnderline"/>
        </w:rPr>
        <w:t>if protectionism grows and there is a resort to neo-mercantilist practices</w:t>
      </w:r>
      <w:r w:rsidRPr="00DB56FB">
        <w:rPr>
          <w:sz w:val="16"/>
        </w:rPr>
        <w:t xml:space="preserve">. </w:t>
      </w:r>
      <w:r w:rsidRPr="00DB56FB">
        <w:rPr>
          <w:rStyle w:val="StyleBoldUnderline"/>
        </w:rPr>
        <w:t>Perceptions of renewed energy scarcity will drive countries to take actions to assure their future access to</w:t>
      </w:r>
      <w:r w:rsidRPr="00DB56FB">
        <w:rPr>
          <w:sz w:val="16"/>
        </w:rPr>
        <w:t xml:space="preserve"> energy </w:t>
      </w:r>
      <w:r w:rsidRPr="00DB56FB">
        <w:rPr>
          <w:rStyle w:val="StyleBoldUnderline"/>
        </w:rPr>
        <w:t>supplies</w:t>
      </w:r>
      <w:r w:rsidRPr="00DB56FB">
        <w:rPr>
          <w:sz w:val="16"/>
        </w:rPr>
        <w:t xml:space="preserve">. In the worst case, </w:t>
      </w:r>
      <w:r w:rsidRPr="00DB56FB">
        <w:rPr>
          <w:rStyle w:val="StyleBoldUnderline"/>
        </w:rPr>
        <w:t>this could result in interstate conflicts</w:t>
      </w:r>
      <w:r w:rsidRPr="00DB56FB">
        <w:rPr>
          <w:sz w:val="16"/>
        </w:rPr>
        <w:t xml:space="preserve"> if </w:t>
      </w:r>
      <w:proofErr w:type="spellStart"/>
      <w:r w:rsidRPr="00DB56FB">
        <w:rPr>
          <w:sz w:val="16"/>
        </w:rPr>
        <w:t>governmentleaders</w:t>
      </w:r>
      <w:proofErr w:type="spellEnd"/>
      <w:r w:rsidRPr="00DB56FB">
        <w:rPr>
          <w:sz w:val="16"/>
        </w:rPr>
        <w:t xml:space="preserve"> deem assured access to energy resources, for example, to be essential for maintaining domestic stability and the survival </w:t>
      </w:r>
      <w:proofErr w:type="spellStart"/>
      <w:r w:rsidRPr="00DB56FB">
        <w:rPr>
          <w:sz w:val="16"/>
        </w:rPr>
        <w:t>oftheir</w:t>
      </w:r>
      <w:proofErr w:type="spellEnd"/>
      <w:r w:rsidRPr="00DB56FB">
        <w:rPr>
          <w:sz w:val="16"/>
        </w:rPr>
        <w:t xml:space="preserve"> regime. Even actions short of war, however, will have important geopolitical</w:t>
      </w:r>
      <w:r w:rsidR="00B47091" w:rsidRPr="00DB56FB">
        <w:rPr>
          <w:sz w:val="16"/>
        </w:rPr>
        <w:t xml:space="preserve"> </w:t>
      </w:r>
      <w:r w:rsidRPr="00DB56FB">
        <w:rPr>
          <w:sz w:val="16"/>
        </w:rPr>
        <w:t xml:space="preserve">implications. Maritime security concerns are providing a rationale for </w:t>
      </w:r>
      <w:proofErr w:type="spellStart"/>
      <w:r w:rsidRPr="00DB56FB">
        <w:rPr>
          <w:sz w:val="16"/>
        </w:rPr>
        <w:t>navalbuildups</w:t>
      </w:r>
      <w:proofErr w:type="spellEnd"/>
      <w:r w:rsidRPr="00DB56FB">
        <w:rPr>
          <w:sz w:val="16"/>
        </w:rPr>
        <w:t xml:space="preserve"> and modernization efforts, such as China’s and India’s development of blue water naval capabilities. </w:t>
      </w:r>
      <w:r w:rsidRPr="00DB56FB">
        <w:rPr>
          <w:rStyle w:val="StyleBoldUnderline"/>
        </w:rPr>
        <w:t>If the fiscal stimulus focus for</w:t>
      </w:r>
      <w:r w:rsidRPr="00DB56FB">
        <w:rPr>
          <w:sz w:val="16"/>
        </w:rPr>
        <w:t xml:space="preserve"> these </w:t>
      </w:r>
      <w:r w:rsidRPr="00DB56FB">
        <w:rPr>
          <w:rStyle w:val="StyleBoldUnderline"/>
        </w:rPr>
        <w:t>countries indeed turns inward</w:t>
      </w:r>
      <w:r w:rsidRPr="00DB56FB">
        <w:rPr>
          <w:sz w:val="16"/>
        </w:rPr>
        <w:t xml:space="preserve">, one </w:t>
      </w:r>
      <w:r w:rsidRPr="00DB56FB">
        <w:rPr>
          <w:rStyle w:val="StyleBoldUnderline"/>
        </w:rPr>
        <w:t>of the most obvious funding targets may be military</w:t>
      </w:r>
      <w:r w:rsidRPr="00DB56FB">
        <w:rPr>
          <w:sz w:val="16"/>
        </w:rPr>
        <w:t xml:space="preserve">. Buildup </w:t>
      </w:r>
      <w:proofErr w:type="spellStart"/>
      <w:r w:rsidRPr="00DB56FB">
        <w:rPr>
          <w:sz w:val="16"/>
        </w:rPr>
        <w:t>ofregional</w:t>
      </w:r>
      <w:proofErr w:type="spellEnd"/>
      <w:r w:rsidRPr="00DB56FB">
        <w:rPr>
          <w:sz w:val="16"/>
        </w:rPr>
        <w:t xml:space="preserve"> naval capabilities could lead to increased tensions, rivalries, </w:t>
      </w:r>
      <w:proofErr w:type="spellStart"/>
      <w:r w:rsidRPr="00DB56FB">
        <w:rPr>
          <w:sz w:val="16"/>
        </w:rPr>
        <w:t>andcounterbalancing</w:t>
      </w:r>
      <w:proofErr w:type="spellEnd"/>
      <w:r w:rsidRPr="00DB56FB">
        <w:rPr>
          <w:sz w:val="16"/>
        </w:rPr>
        <w:t xml:space="preserve"> moves, but it also will create opportunities for multinational cooperation in protecting critical sea lanes. With water also becoming scarcer </w:t>
      </w:r>
      <w:proofErr w:type="spellStart"/>
      <w:r w:rsidRPr="00DB56FB">
        <w:rPr>
          <w:sz w:val="16"/>
        </w:rPr>
        <w:t>inAsia</w:t>
      </w:r>
      <w:proofErr w:type="spellEnd"/>
      <w:r w:rsidRPr="00DB56FB">
        <w:rPr>
          <w:sz w:val="16"/>
        </w:rPr>
        <w:t xml:space="preserve"> and the Middle East, </w:t>
      </w:r>
      <w:r w:rsidRPr="00DB56FB">
        <w:rPr>
          <w:rStyle w:val="StyleBoldUnderline"/>
        </w:rPr>
        <w:t>cooperation to manage changing water resources is likely to be increasingly difficult</w:t>
      </w:r>
      <w:r w:rsidRPr="00DB56FB">
        <w:rPr>
          <w:sz w:val="16"/>
        </w:rPr>
        <w:t xml:space="preserve"> both within and between states in </w:t>
      </w:r>
      <w:proofErr w:type="spellStart"/>
      <w:r w:rsidRPr="00DB56FB">
        <w:rPr>
          <w:sz w:val="16"/>
        </w:rPr>
        <w:t>amoredog</w:t>
      </w:r>
      <w:proofErr w:type="spellEnd"/>
      <w:r w:rsidRPr="00DB56FB">
        <w:rPr>
          <w:sz w:val="16"/>
        </w:rPr>
        <w:t xml:space="preserve">-eat-dog </w:t>
      </w:r>
      <w:proofErr w:type="spellStart"/>
      <w:r w:rsidRPr="00DB56FB">
        <w:rPr>
          <w:sz w:val="16"/>
        </w:rPr>
        <w:t>world.What</w:t>
      </w:r>
      <w:proofErr w:type="spellEnd"/>
      <w:r w:rsidRPr="00DB56FB">
        <w:rPr>
          <w:sz w:val="16"/>
        </w:rPr>
        <w:t xml:space="preserve"> Kind of World will 2025 Be? Perhaps more than lessons, history loves patterns. Despite widespread changes in the world today, there is little to suggest that the future will not resemble the past in several respects. The report asserts that, under most scenarios, the </w:t>
      </w:r>
      <w:proofErr w:type="spellStart"/>
      <w:r w:rsidRPr="00DB56FB">
        <w:rPr>
          <w:sz w:val="16"/>
        </w:rPr>
        <w:t>trendtoward</w:t>
      </w:r>
      <w:proofErr w:type="spellEnd"/>
      <w:r w:rsidRPr="00DB56FB">
        <w:rPr>
          <w:sz w:val="16"/>
        </w:rPr>
        <w:t xml:space="preserve"> greater diffusion of authority and power that has been ongoing for </w:t>
      </w:r>
      <w:proofErr w:type="spellStart"/>
      <w:r w:rsidRPr="00DB56FB">
        <w:rPr>
          <w:sz w:val="16"/>
        </w:rPr>
        <w:t>acouple</w:t>
      </w:r>
      <w:proofErr w:type="spellEnd"/>
      <w:r w:rsidRPr="00DB56FB">
        <w:rPr>
          <w:sz w:val="16"/>
        </w:rPr>
        <w:t xml:space="preserve"> of decades is likely to accelerate because of the emergence of new global players, the worsening institutional deficit, potential growth in regional blocs, 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DB56FB">
        <w:rPr>
          <w:rStyle w:val="StyleBoldUnderline"/>
        </w:rPr>
        <w:t xml:space="preserve">An ongoing financial crisis and prolonged recession would tilt the scales even further in the direction of a fragmented and dysfunctional international system with a </w:t>
      </w:r>
      <w:r w:rsidRPr="00DB56FB">
        <w:rPr>
          <w:rStyle w:val="Emphasis"/>
        </w:rPr>
        <w:t>heightened risk of conflict</w:t>
      </w:r>
      <w:r w:rsidRPr="00DB56FB">
        <w:rPr>
          <w:rStyle w:val="StyleBoldUnderline"/>
        </w:rPr>
        <w:t>.</w:t>
      </w:r>
      <w:r w:rsidRPr="00DB56FB">
        <w:rPr>
          <w:sz w:val="16"/>
        </w:rPr>
        <w:t xml:space="preserve"> The report concluded that the </w:t>
      </w:r>
      <w:r w:rsidRPr="00DB56FB">
        <w:rPr>
          <w:rStyle w:val="StyleBoldUnderline"/>
        </w:rPr>
        <w:t xml:space="preserve">rising BRIC powers (Brazil, Russia, India, and China) seem averse to challenging the international system, </w:t>
      </w:r>
      <w:r w:rsidRPr="00DB56FB">
        <w:rPr>
          <w:sz w:val="16"/>
        </w:rPr>
        <w:t xml:space="preserve">as Germany and Japan did in the nineteenth and twentieth centuries, </w:t>
      </w:r>
      <w:r w:rsidRPr="00DB56FB">
        <w:rPr>
          <w:rStyle w:val="StyleBoldUnderline"/>
        </w:rPr>
        <w:t>but this of course could change if their widespread hopes for greater prosperity become frustrated and the current benefits they derive from a globalizing world turn negative.</w:t>
      </w:r>
    </w:p>
    <w:p w:rsidR="00B47091" w:rsidRPr="00DB56FB" w:rsidRDefault="006B56D7" w:rsidP="00AB1099">
      <w:pPr>
        <w:pStyle w:val="Heading3"/>
      </w:pPr>
      <w:r w:rsidRPr="00DB56FB">
        <w:lastRenderedPageBreak/>
        <w:t xml:space="preserve">Advantage </w:t>
      </w:r>
      <w:r w:rsidR="00E942E2" w:rsidRPr="00DB56FB">
        <w:t>Three</w:t>
      </w:r>
      <w:r w:rsidR="00932E4A" w:rsidRPr="00DB56FB">
        <w:t xml:space="preserve"> is</w:t>
      </w:r>
      <w:r w:rsidR="00E942E2" w:rsidRPr="00DB56FB">
        <w:t xml:space="preserve"> Leadership—</w:t>
      </w:r>
    </w:p>
    <w:p w:rsidR="008B0F13" w:rsidRPr="00DB56FB" w:rsidRDefault="00932E4A" w:rsidP="00AB1099">
      <w:pPr>
        <w:pStyle w:val="Heading4"/>
      </w:pPr>
      <w:r w:rsidRPr="00DB56FB">
        <w:t xml:space="preserve">U.S. influence is declining rapidly </w:t>
      </w:r>
      <w:r w:rsidR="008B0F13" w:rsidRPr="00DB56FB">
        <w:t>in Latin America</w:t>
      </w:r>
      <w:r w:rsidR="00B44535" w:rsidRPr="00DB56FB">
        <w:t xml:space="preserve"> and competition is rising</w:t>
      </w:r>
      <w:r w:rsidRPr="00DB56FB">
        <w:t xml:space="preserve">. Increased </w:t>
      </w:r>
      <w:r w:rsidR="00870E62" w:rsidRPr="00DB56FB">
        <w:t xml:space="preserve">diplomatic and economic </w:t>
      </w:r>
      <w:r w:rsidRPr="00DB56FB">
        <w:t>engagement is key to lock in hegemony in the region</w:t>
      </w:r>
      <w:r w:rsidR="008B0F13" w:rsidRPr="00DB56FB">
        <w:t>—</w:t>
      </w:r>
    </w:p>
    <w:p w:rsidR="00E942E2" w:rsidRPr="00DB56FB" w:rsidRDefault="00E942E2" w:rsidP="00AB1099">
      <w:r w:rsidRPr="00DB56FB">
        <w:rPr>
          <w:rStyle w:val="StyleStyleBold12pt"/>
        </w:rPr>
        <w:t>Ben-Ami 6-18</w:t>
      </w:r>
      <w:r w:rsidRPr="00DB56FB">
        <w:t xml:space="preserve">-13. </w:t>
      </w:r>
      <w:proofErr w:type="spellStart"/>
      <w:r w:rsidRPr="00DB56FB">
        <w:t>Shlomo</w:t>
      </w:r>
      <w:proofErr w:type="spellEnd"/>
      <w:r w:rsidRPr="00DB56FB">
        <w:t xml:space="preserve"> Ben-Ami, Times of Oman. “Is US losing Latin America?” [http://www.timesofoman.com/Columns/Article-1173.aspx]</w:t>
      </w:r>
      <w:r w:rsidRPr="00DB56FB">
        <w:rPr>
          <w:rStyle w:val="StyleStyleBold12pt"/>
        </w:rPr>
        <w:t>[MG]</w:t>
      </w:r>
    </w:p>
    <w:p w:rsidR="00E41393" w:rsidRPr="00DB56FB" w:rsidRDefault="00E942E2" w:rsidP="00AB1099">
      <w:pPr>
        <w:rPr>
          <w:rStyle w:val="StyleBoldUnderline"/>
        </w:rPr>
      </w:pPr>
      <w:r w:rsidRPr="00DB56FB">
        <w:rPr>
          <w:rStyle w:val="StyleBoldUnderline"/>
        </w:rPr>
        <w:t xml:space="preserve">It is a mantra increasingly heard </w:t>
      </w:r>
      <w:r w:rsidRPr="00DB56FB">
        <w:rPr>
          <w:sz w:val="16"/>
        </w:rPr>
        <w:t xml:space="preserve">around the world: </w:t>
      </w:r>
      <w:r w:rsidRPr="00DB56FB">
        <w:rPr>
          <w:rStyle w:val="StyleBoldUnderline"/>
        </w:rPr>
        <w:t>US power is in decline</w:t>
      </w:r>
      <w:r w:rsidRPr="00DB56FB">
        <w:rPr>
          <w:sz w:val="16"/>
        </w:rPr>
        <w:t xml:space="preserve">. And </w:t>
      </w:r>
      <w:r w:rsidRPr="00DB56FB">
        <w:rPr>
          <w:rStyle w:val="StyleBoldUnderline"/>
        </w:rPr>
        <w:t>nowhere does this seem truer than in Latin America</w:t>
      </w:r>
      <w:r w:rsidRPr="00DB56FB">
        <w:rPr>
          <w:sz w:val="16"/>
        </w:rPr>
        <w:t xml:space="preserve">. No longer is the region regarded as America's "backyard"; on the contrary, the continent has arguably never been so united and independent. But this view fails to capture the true nature of US influence in Latin America – and elsewhere as well. It is true that US attention to Latin America has waned in recent years. President George W. Bush was more focused on his "global war on terror." His successor, Barack Obama, seemed to give the region little thought as well, at least in his first term. Indeed, at the Summit of the Americas in Cartagena in April 2012, Latin American leaders felt sufficiently confident and united to challenge US priorities in the region.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 It is also true that Latin American countries have pursued a massive expansion of economic ties beyond America's sway. </w:t>
      </w:r>
      <w:r w:rsidRPr="00DB56FB">
        <w:rPr>
          <w:rStyle w:val="StyleBoldUnderline"/>
        </w:rPr>
        <w:t>China is now Latin America's second-largest trading partner and rapidly closing the gap with the US. India is showing keen interest in the region's energy industry</w:t>
      </w:r>
      <w:r w:rsidRPr="00DB56FB">
        <w:rPr>
          <w:sz w:val="16"/>
        </w:rPr>
        <w:t xml:space="preserve">, and has signed export agreements in the </w:t>
      </w:r>
      <w:proofErr w:type="spellStart"/>
      <w:r w:rsidRPr="00DB56FB">
        <w:rPr>
          <w:sz w:val="16"/>
        </w:rPr>
        <w:t>defence</w:t>
      </w:r>
      <w:proofErr w:type="spellEnd"/>
      <w:r w:rsidRPr="00DB56FB">
        <w:rPr>
          <w:sz w:val="16"/>
        </w:rPr>
        <w:t xml:space="preserve"> sector. </w:t>
      </w:r>
      <w:r w:rsidRPr="00DB56FB">
        <w:rPr>
          <w:rStyle w:val="StyleBoldUnderline"/>
        </w:rPr>
        <w:t xml:space="preserve">Iran has strengthened its economic and military ties, </w:t>
      </w:r>
      <w:r w:rsidRPr="00DB56FB">
        <w:rPr>
          <w:rStyle w:val="Emphasis"/>
        </w:rPr>
        <w:t>especially in Venezuela</w:t>
      </w:r>
      <w:r w:rsidRPr="00DB56FB">
        <w:rPr>
          <w:sz w:val="16"/>
        </w:rPr>
        <w:t xml:space="preserve">. Similarly, </w:t>
      </w:r>
      <w:r w:rsidRPr="00DB56FB">
        <w:rPr>
          <w:rStyle w:val="StyleBoldUnderline"/>
        </w:rPr>
        <w:t>in 2008, Russia's then-President Dmitri Medvedev identified the US war on terror as an opportunity to create strategic partnerships with rising powers such as Brazil, and with the Bolivarian Alliance for the Americas (ALBA), a Venezuelan-inspired bloc opposed to US designs in the region</w:t>
      </w:r>
      <w:r w:rsidRPr="00DB56FB">
        <w:rPr>
          <w:sz w:val="16"/>
        </w:rPr>
        <w:t xml:space="preserve">. The energy giant Gazprom and the country's military industries have spearheaded the Kremlin's effort to demonstrate Russia's ability to influence America's </w:t>
      </w:r>
      <w:proofErr w:type="spellStart"/>
      <w:r w:rsidRPr="00DB56FB">
        <w:rPr>
          <w:sz w:val="16"/>
        </w:rPr>
        <w:t>neighbourhood</w:t>
      </w:r>
      <w:proofErr w:type="spellEnd"/>
      <w:r w:rsidRPr="00DB56FB">
        <w:rPr>
          <w:sz w:val="16"/>
        </w:rPr>
        <w:t xml:space="preserve"> – a direct response to perceived American meddling in Russia's own "near abroad," particularly Georgia and Ukraine. </w:t>
      </w:r>
      <w:r w:rsidRPr="00DB56FB">
        <w:rPr>
          <w:rStyle w:val="StyleBoldUnderline"/>
        </w:rPr>
        <w:t>Yet it would be a mistake to regard Latin America's broadening international relations as marking the end of US pre-eminence</w:t>
      </w:r>
      <w:r w:rsidRPr="00DB56FB">
        <w:rPr>
          <w:sz w:val="16"/>
        </w:rPr>
        <w:t xml:space="preserve">. Unlike in the bygone era of superpowers and captive nations, American influence can no longer be defined by the ability to install and depose leaders from the US embassy. To believe otherwise is to ignore how international politics has changed over the last quarter-century. A continent once afflicted by military takeovers has slowly but surely implanted stable democracies. </w:t>
      </w:r>
      <w:r w:rsidRPr="00DB56FB">
        <w:rPr>
          <w:rStyle w:val="StyleBoldUnderline"/>
        </w:rPr>
        <w:t xml:space="preserve">Responsible </w:t>
      </w:r>
      <w:r w:rsidRPr="00DB56FB">
        <w:rPr>
          <w:rStyle w:val="Emphasis"/>
        </w:rPr>
        <w:t>economic management</w:t>
      </w:r>
      <w:r w:rsidRPr="00DB56FB">
        <w:rPr>
          <w:rStyle w:val="StyleBoldUnderline"/>
        </w:rPr>
        <w:t xml:space="preserve">, </w:t>
      </w:r>
      <w:r w:rsidRPr="00DB56FB">
        <w:rPr>
          <w:sz w:val="16"/>
        </w:rPr>
        <w:t xml:space="preserve">poverty-reduction </w:t>
      </w:r>
      <w:proofErr w:type="spellStart"/>
      <w:r w:rsidRPr="00DB56FB">
        <w:rPr>
          <w:sz w:val="16"/>
        </w:rPr>
        <w:t>programmes</w:t>
      </w:r>
      <w:proofErr w:type="spellEnd"/>
      <w:r w:rsidRPr="00DB56FB">
        <w:rPr>
          <w:sz w:val="16"/>
        </w:rPr>
        <w:t>, structural reforms</w:t>
      </w:r>
      <w:r w:rsidRPr="00DB56FB">
        <w:rPr>
          <w:rStyle w:val="StyleBoldUnderline"/>
        </w:rPr>
        <w:t xml:space="preserve">, and </w:t>
      </w:r>
      <w:r w:rsidRPr="00DB56FB">
        <w:rPr>
          <w:rStyle w:val="Emphasis"/>
        </w:rPr>
        <w:t>greater openness to foreign investment</w:t>
      </w:r>
      <w:r w:rsidRPr="00DB56FB">
        <w:rPr>
          <w:rStyle w:val="StyleBoldUnderline"/>
        </w:rPr>
        <w:t xml:space="preserve"> have all helped to generate years of low-inflation growth</w:t>
      </w:r>
      <w:r w:rsidRPr="00DB56FB">
        <w:rPr>
          <w:sz w:val="16"/>
        </w:rPr>
        <w:t xml:space="preserve">. As a result, the region was able to withstand the ravages of the global financial crisis. </w:t>
      </w:r>
      <w:r w:rsidRPr="00DB56FB">
        <w:rPr>
          <w:rStyle w:val="StyleBoldUnderline"/>
        </w:rPr>
        <w:t>The US not only encouraged these changes, but has benefited hugely from them</w:t>
      </w:r>
      <w:r w:rsidRPr="00DB56FB">
        <w:rPr>
          <w:sz w:val="16"/>
        </w:rPr>
        <w:t xml:space="preserve">. More than 40 per cent of US exports now go to Mexico and Central and South America, the US's fastest-growing export destination. Mexico is America's second-largest foreign market (valued at $215 billion in 2012). US exports to Central America have risen by 94 per cent over the past six years; imports from the region have risen by 87 per cent. And the US continues to be the largest foreign investor on the continent. </w:t>
      </w:r>
      <w:r w:rsidRPr="00DB56FB">
        <w:rPr>
          <w:rStyle w:val="StyleBoldUnderline"/>
        </w:rPr>
        <w:t xml:space="preserve">American interests are evidently </w:t>
      </w:r>
      <w:r w:rsidRPr="00DB56FB">
        <w:rPr>
          <w:rStyle w:val="Emphasis"/>
        </w:rPr>
        <w:t xml:space="preserve">well served by having democratic, stable, and increasingly prosperous </w:t>
      </w:r>
      <w:proofErr w:type="spellStart"/>
      <w:r w:rsidRPr="00DB56FB">
        <w:rPr>
          <w:rStyle w:val="Emphasis"/>
        </w:rPr>
        <w:t>neighbours</w:t>
      </w:r>
      <w:proofErr w:type="spellEnd"/>
      <w:r w:rsidRPr="00DB56FB">
        <w:rPr>
          <w:rStyle w:val="StyleBoldUnderline"/>
        </w:rPr>
        <w:t xml:space="preserve">. This new reality also demands a different type of diplomacy – one that </w:t>
      </w:r>
      <w:proofErr w:type="spellStart"/>
      <w:r w:rsidRPr="00DB56FB">
        <w:rPr>
          <w:rStyle w:val="StyleBoldUnderline"/>
        </w:rPr>
        <w:t>recognises</w:t>
      </w:r>
      <w:proofErr w:type="spellEnd"/>
      <w:r w:rsidRPr="00DB56FB">
        <w:rPr>
          <w:rStyle w:val="StyleBoldUnderline"/>
        </w:rPr>
        <w:t xml:space="preserve"> the diverse interests of the continent</w:t>
      </w:r>
      <w:r w:rsidRPr="00DB56FB">
        <w:rPr>
          <w:sz w:val="16"/>
        </w:rPr>
        <w:t xml:space="preserve">. For example, an emerging power such as Brazil wants more respect on the world stage. Obama blundered when he dismissed a 2010 deal on Iran's nuclear </w:t>
      </w:r>
      <w:proofErr w:type="spellStart"/>
      <w:r w:rsidRPr="00DB56FB">
        <w:rPr>
          <w:sz w:val="16"/>
        </w:rPr>
        <w:t>programme</w:t>
      </w:r>
      <w:proofErr w:type="spellEnd"/>
      <w:r w:rsidRPr="00DB56FB">
        <w:rPr>
          <w:sz w:val="16"/>
        </w:rPr>
        <w:t xml:space="preserve"> mediated by Brazil and Turkey (despite having earlier endorsed the talks). Other countries might benefit from US efforts to promote democracy and socioeconomic ties, as Obama's recent trips to Mexico and Costa Rica show. </w:t>
      </w:r>
      <w:r w:rsidRPr="00DB56FB">
        <w:rPr>
          <w:rStyle w:val="StyleBoldUnderline"/>
        </w:rPr>
        <w:t xml:space="preserve">Gone are the days when military muscle and the politics of subversion could secure US influence – in Latin America </w:t>
      </w:r>
      <w:r w:rsidRPr="00DB56FB">
        <w:rPr>
          <w:rStyle w:val="Emphasis"/>
        </w:rPr>
        <w:t>or anywhere else</w:t>
      </w:r>
      <w:r w:rsidRPr="00DB56FB">
        <w:rPr>
          <w:rStyle w:val="StyleBoldUnderline"/>
        </w:rPr>
        <w:t xml:space="preserve">. A world power today is one that can combine economic </w:t>
      </w:r>
      <w:proofErr w:type="spellStart"/>
      <w:r w:rsidRPr="00DB56FB">
        <w:rPr>
          <w:rStyle w:val="StyleBoldUnderline"/>
        </w:rPr>
        <w:t>vigour</w:t>
      </w:r>
      <w:proofErr w:type="spellEnd"/>
      <w:r w:rsidRPr="00DB56FB">
        <w:rPr>
          <w:rStyle w:val="StyleBoldUnderline"/>
        </w:rPr>
        <w:t xml:space="preserve"> and a popular culture with global outreach on the basis of shared interests. The US is better positioned than any other power in this respect, particularly when it comes to applying these advantages in its immediate vicinity.</w:t>
      </w:r>
    </w:p>
    <w:p w:rsidR="000B7E83" w:rsidRPr="00DB56FB" w:rsidRDefault="000B7E83" w:rsidP="00AB1099">
      <w:pPr>
        <w:pStyle w:val="Heading4"/>
      </w:pPr>
      <w:r w:rsidRPr="00DB56FB">
        <w:t xml:space="preserve">Securing </w:t>
      </w:r>
      <w:r w:rsidR="00870E62" w:rsidRPr="00DB56FB">
        <w:t xml:space="preserve">these </w:t>
      </w:r>
      <w:r w:rsidRPr="00DB56FB">
        <w:t xml:space="preserve">ties </w:t>
      </w:r>
      <w:r w:rsidR="00870E62" w:rsidRPr="00DB56FB">
        <w:t xml:space="preserve">with </w:t>
      </w:r>
      <w:r w:rsidRPr="00DB56FB">
        <w:t xml:space="preserve">Venezuela represents the most </w:t>
      </w:r>
      <w:r w:rsidRPr="00DB56FB">
        <w:rPr>
          <w:u w:val="single"/>
        </w:rPr>
        <w:t>critical internal link</w:t>
      </w:r>
      <w:r w:rsidRPr="00DB56FB">
        <w:t xml:space="preserve"> to leadership </w:t>
      </w:r>
      <w:r w:rsidR="00870E62" w:rsidRPr="00DB56FB">
        <w:t xml:space="preserve">and stability </w:t>
      </w:r>
      <w:r w:rsidRPr="00DB56FB">
        <w:t xml:space="preserve">in the </w:t>
      </w:r>
      <w:r w:rsidRPr="00DB56FB">
        <w:rPr>
          <w:u w:val="single"/>
        </w:rPr>
        <w:t>entire hemisphere—</w:t>
      </w:r>
      <w:r w:rsidR="00870E62" w:rsidRPr="00DB56FB">
        <w:t>Oil cooperation is key</w:t>
      </w:r>
    </w:p>
    <w:p w:rsidR="000B7E83" w:rsidRPr="00DB56FB" w:rsidRDefault="000B7E83" w:rsidP="00AB1099">
      <w:proofErr w:type="spellStart"/>
      <w:proofErr w:type="gramStart"/>
      <w:r w:rsidRPr="00DB56FB">
        <w:rPr>
          <w:rStyle w:val="StyleStyleBold12pt"/>
        </w:rPr>
        <w:t>Duddy</w:t>
      </w:r>
      <w:proofErr w:type="spellEnd"/>
      <w:r w:rsidRPr="00DB56FB">
        <w:rPr>
          <w:rStyle w:val="StyleStyleBold12pt"/>
        </w:rPr>
        <w:t xml:space="preserve"> ‘12</w:t>
      </w:r>
      <w:r w:rsidRPr="00DB56FB">
        <w:t>.</w:t>
      </w:r>
      <w:proofErr w:type="gramEnd"/>
      <w:r w:rsidRPr="00DB56FB">
        <w:t xml:space="preserve"> </w:t>
      </w:r>
      <w:proofErr w:type="gramStart"/>
      <w:r w:rsidRPr="00DB56FB">
        <w:t xml:space="preserve">Patrick D. </w:t>
      </w:r>
      <w:proofErr w:type="spellStart"/>
      <w:r w:rsidRPr="00DB56FB">
        <w:t>Duddy</w:t>
      </w:r>
      <w:proofErr w:type="spellEnd"/>
      <w:r w:rsidRPr="00DB56FB">
        <w:t>, visiting senior lecturer in international studies at Duke University and former U.S. ambassador to Venezuela.</w:t>
      </w:r>
      <w:proofErr w:type="gramEnd"/>
      <w:r w:rsidRPr="00DB56FB">
        <w:t xml:space="preserve"> </w:t>
      </w:r>
      <w:proofErr w:type="gramStart"/>
      <w:r w:rsidRPr="00DB56FB">
        <w:t>“Political Unrest in Venezuela” Contingency Planning Memorandum No. 16.</w:t>
      </w:r>
      <w:proofErr w:type="gramEnd"/>
      <w:r w:rsidRPr="00DB56FB">
        <w:t xml:space="preserve"> September 2012.  [http://www.cfr.org/venezuela/political-unrest-venezuela/p28936] </w:t>
      </w:r>
      <w:r w:rsidRPr="00DB56FB">
        <w:rPr>
          <w:rStyle w:val="StyleStyleBold12pt"/>
        </w:rPr>
        <w:t>[MG]</w:t>
      </w:r>
    </w:p>
    <w:p w:rsidR="000B7E83" w:rsidRPr="00DB56FB" w:rsidRDefault="000B7E83" w:rsidP="00AB1099">
      <w:pPr>
        <w:rPr>
          <w:bCs/>
          <w:u w:val="single"/>
        </w:rPr>
      </w:pPr>
      <w:r w:rsidRPr="00DB56FB">
        <w:rPr>
          <w:rStyle w:val="StyleBoldUnderline"/>
        </w:rPr>
        <w:lastRenderedPageBreak/>
        <w:t xml:space="preserve">Political instability and violence in Venezuela would damage U.S. efforts to </w:t>
      </w:r>
      <w:r w:rsidRPr="00DB56FB">
        <w:rPr>
          <w:rStyle w:val="Emphasis"/>
        </w:rPr>
        <w:t>promote democracy</w:t>
      </w:r>
      <w:r w:rsidRPr="00DB56FB">
        <w:rPr>
          <w:rStyle w:val="StyleBoldUnderline"/>
        </w:rPr>
        <w:t xml:space="preserve">, </w:t>
      </w:r>
      <w:r w:rsidRPr="00DB56FB">
        <w:rPr>
          <w:rStyle w:val="Emphasis"/>
        </w:rPr>
        <w:t>increase regional cooperation</w:t>
      </w:r>
      <w:r w:rsidRPr="00DB56FB">
        <w:rPr>
          <w:rStyle w:val="StyleBoldUnderline"/>
        </w:rPr>
        <w:t xml:space="preserve">, </w:t>
      </w:r>
      <w:r w:rsidRPr="00DB56FB">
        <w:rPr>
          <w:rStyle w:val="Emphasis"/>
        </w:rPr>
        <w:t>combat narcotics</w:t>
      </w:r>
      <w:r w:rsidRPr="00DB56FB">
        <w:rPr>
          <w:rStyle w:val="StyleBoldUnderline"/>
        </w:rPr>
        <w:t xml:space="preserve">, </w:t>
      </w:r>
      <w:r w:rsidRPr="00DB56FB">
        <w:rPr>
          <w:rStyle w:val="Emphasis"/>
        </w:rPr>
        <w:t>and protect its economic interests in the region</w:t>
      </w:r>
      <w:r w:rsidRPr="00DB56FB">
        <w:rPr>
          <w:sz w:val="16"/>
        </w:rPr>
        <w:t xml:space="preserve">. Democracy Promotion: The United States has worked for decades to promote democracy in the Western Hemisphere. In recent years, Chavez has become increasingly authoritarian, undermining important political institutions, giving more powers to the presidency, and weakening both civil society and the independent media. </w:t>
      </w:r>
      <w:r w:rsidRPr="00DB56FB">
        <w:rPr>
          <w:rStyle w:val="StyleBoldUnderline"/>
        </w:rPr>
        <w:t>The U</w:t>
      </w:r>
      <w:r w:rsidRPr="00DB56FB">
        <w:rPr>
          <w:sz w:val="16"/>
        </w:rPr>
        <w:t xml:space="preserve">nited </w:t>
      </w:r>
      <w:r w:rsidRPr="00DB56FB">
        <w:rPr>
          <w:rStyle w:val="StyleBoldUnderline"/>
        </w:rPr>
        <w:t>S</w:t>
      </w:r>
      <w:r w:rsidRPr="00DB56FB">
        <w:rPr>
          <w:sz w:val="16"/>
        </w:rPr>
        <w:t xml:space="preserve">tates </w:t>
      </w:r>
      <w:r w:rsidRPr="00DB56FB">
        <w:rPr>
          <w:rStyle w:val="StyleBoldUnderline"/>
        </w:rPr>
        <w:t>should view a suspension or further deterioration in the quality of Venezuela's democracy as a setback for U.S. policy and for the hemisphere. The emergence of a military junta</w:t>
      </w:r>
      <w:r w:rsidRPr="00DB56FB">
        <w:rPr>
          <w:sz w:val="16"/>
        </w:rPr>
        <w:t xml:space="preserve"> or a compromised Chavez regime </w:t>
      </w:r>
      <w:r w:rsidRPr="00DB56FB">
        <w:rPr>
          <w:rStyle w:val="StyleBoldUnderline"/>
        </w:rPr>
        <w:t>would</w:t>
      </w:r>
      <w:r w:rsidRPr="00DB56FB">
        <w:rPr>
          <w:sz w:val="16"/>
        </w:rPr>
        <w:t xml:space="preserve"> also </w:t>
      </w:r>
      <w:r w:rsidRPr="00DB56FB">
        <w:rPr>
          <w:rStyle w:val="StyleBoldUnderline"/>
        </w:rPr>
        <w:t>likely increase Iranian and Cuban influence in Venezuela</w:t>
      </w:r>
      <w:r w:rsidRPr="00DB56FB">
        <w:rPr>
          <w:sz w:val="16"/>
        </w:rPr>
        <w:t xml:space="preserve">. </w:t>
      </w:r>
      <w:r w:rsidRPr="00DB56FB">
        <w:rPr>
          <w:rStyle w:val="StyleBoldUnderline"/>
        </w:rPr>
        <w:t>It already has a close relationship with Iran</w:t>
      </w:r>
      <w:r w:rsidRPr="00DB56FB">
        <w:rPr>
          <w:sz w:val="16"/>
        </w:rPr>
        <w:t xml:space="preserve"> from which it reportedly receives advanced weapon systems and other assistance. </w:t>
      </w:r>
      <w:r w:rsidRPr="00DB56FB">
        <w:rPr>
          <w:rStyle w:val="StyleBoldUnderline"/>
        </w:rPr>
        <w:t>Cuba sends thousands of teachers and technical, medical, and security advisers</w:t>
      </w:r>
      <w:r w:rsidRPr="00DB56FB">
        <w:rPr>
          <w:sz w:val="16"/>
        </w:rPr>
        <w:t xml:space="preserve"> in exchange for an estimated ninety to one hundred thousand barrels of oil per day. Regional Cooperation: </w:t>
      </w:r>
      <w:r w:rsidRPr="00DB56FB">
        <w:rPr>
          <w:rStyle w:val="StyleBoldUnderline"/>
        </w:rPr>
        <w:t>The U</w:t>
      </w:r>
      <w:r w:rsidRPr="00DB56FB">
        <w:rPr>
          <w:sz w:val="16"/>
        </w:rPr>
        <w:t xml:space="preserve">nited </w:t>
      </w:r>
      <w:r w:rsidRPr="00DB56FB">
        <w:rPr>
          <w:rStyle w:val="StyleBoldUnderline"/>
        </w:rPr>
        <w:t>S</w:t>
      </w:r>
      <w:r w:rsidRPr="00DB56FB">
        <w:rPr>
          <w:sz w:val="16"/>
        </w:rPr>
        <w:t xml:space="preserve">tates </w:t>
      </w:r>
      <w:r w:rsidRPr="00DB56FB">
        <w:rPr>
          <w:rStyle w:val="StyleBoldUnderline"/>
        </w:rPr>
        <w:t>has an interest in nurturing regional cooperation particularly under the auspices of</w:t>
      </w:r>
      <w:r w:rsidRPr="00DB56FB">
        <w:rPr>
          <w:sz w:val="16"/>
        </w:rPr>
        <w:t xml:space="preserve"> </w:t>
      </w:r>
      <w:r w:rsidRPr="00DB56FB">
        <w:rPr>
          <w:rStyle w:val="StyleBoldUnderline"/>
        </w:rPr>
        <w:t>the Organization of American States (</w:t>
      </w:r>
      <w:r w:rsidRPr="00DB56FB">
        <w:rPr>
          <w:rStyle w:val="Emphasis"/>
        </w:rPr>
        <w:t>OAS</w:t>
      </w:r>
      <w:r w:rsidRPr="00DB56FB">
        <w:rPr>
          <w:rStyle w:val="StyleBoldUnderline"/>
        </w:rPr>
        <w:t>),</w:t>
      </w:r>
      <w:r w:rsidRPr="00DB56FB">
        <w:rPr>
          <w:sz w:val="16"/>
        </w:rPr>
        <w:t xml:space="preserve"> of which it is a core member. While often disappointing to both the United States and Latin America, the OAS provides the only regional forum in which all of the countries with democratically elected governments participate. A failure by the OAS to play an effective role in Venezuela if it appears democracy is at risk would further undermine support for the organization both in the region and in the United States. </w:t>
      </w:r>
      <w:r w:rsidRPr="00DB56FB">
        <w:rPr>
          <w:rStyle w:val="StyleBoldUnderline"/>
        </w:rPr>
        <w:t>How the U</w:t>
      </w:r>
      <w:r w:rsidRPr="00DB56FB">
        <w:rPr>
          <w:sz w:val="16"/>
        </w:rPr>
        <w:t xml:space="preserve">nited </w:t>
      </w:r>
      <w:r w:rsidRPr="00DB56FB">
        <w:rPr>
          <w:rStyle w:val="StyleBoldUnderline"/>
        </w:rPr>
        <w:t>S</w:t>
      </w:r>
      <w:r w:rsidRPr="00DB56FB">
        <w:rPr>
          <w:sz w:val="16"/>
        </w:rPr>
        <w:t xml:space="preserve">tates </w:t>
      </w:r>
      <w:r w:rsidRPr="00DB56FB">
        <w:rPr>
          <w:rStyle w:val="StyleBoldUnderline"/>
        </w:rPr>
        <w:t>manages its relations with Venezuela if violence does break out would</w:t>
      </w:r>
      <w:r w:rsidRPr="00DB56FB">
        <w:rPr>
          <w:sz w:val="16"/>
        </w:rPr>
        <w:t xml:space="preserve"> likely </w:t>
      </w:r>
      <w:r w:rsidRPr="00DB56FB">
        <w:rPr>
          <w:rStyle w:val="Emphasis"/>
        </w:rPr>
        <w:t>affect U.S. relations with others in the hemisphere</w:t>
      </w:r>
      <w:r w:rsidRPr="00DB56FB">
        <w:rPr>
          <w:rStyle w:val="StyleBoldUnderline"/>
        </w:rPr>
        <w:t>, especially Brazil</w:t>
      </w:r>
      <w:r w:rsidRPr="00DB56FB">
        <w:rPr>
          <w:sz w:val="16"/>
        </w:rPr>
        <w:t xml:space="preserve">, which has cordial relations with Chavez and reacts badly to perceived U.S. efforts to dictate to Latin America. </w:t>
      </w:r>
      <w:r w:rsidRPr="00DB56FB">
        <w:rPr>
          <w:rStyle w:val="StyleBoldUnderline"/>
        </w:rPr>
        <w:t>A repetition of the acrimony that characterized the hemisphere's efforts to resolve the Honduras crisis of 2009 would be corrosive to U.S. relations with the region.</w:t>
      </w:r>
      <w:r w:rsidRPr="00DB56FB">
        <w:rPr>
          <w:sz w:val="16"/>
        </w:rPr>
        <w:t xml:space="preserve"> </w:t>
      </w:r>
      <w:proofErr w:type="spellStart"/>
      <w:r w:rsidRPr="00DB56FB">
        <w:rPr>
          <w:sz w:val="16"/>
        </w:rPr>
        <w:t>Counternarcotics</w:t>
      </w:r>
      <w:proofErr w:type="spellEnd"/>
      <w:r w:rsidRPr="00DB56FB">
        <w:rPr>
          <w:sz w:val="16"/>
        </w:rPr>
        <w:t xml:space="preserve">: </w:t>
      </w:r>
      <w:r w:rsidRPr="00DB56FB">
        <w:rPr>
          <w:rStyle w:val="StyleBoldUnderline"/>
        </w:rPr>
        <w:t xml:space="preserve">Venezuela does not cooperate with the United States on </w:t>
      </w:r>
      <w:proofErr w:type="spellStart"/>
      <w:r w:rsidRPr="00DB56FB">
        <w:rPr>
          <w:rStyle w:val="StyleBoldUnderline"/>
        </w:rPr>
        <w:t>counternarcotics</w:t>
      </w:r>
      <w:proofErr w:type="spellEnd"/>
      <w:r w:rsidRPr="00DB56FB">
        <w:rPr>
          <w:rStyle w:val="StyleBoldUnderline"/>
        </w:rPr>
        <w:t>, except at the most minimal level. Drug trafficking has</w:t>
      </w:r>
      <w:r w:rsidRPr="00DB56FB">
        <w:rPr>
          <w:sz w:val="16"/>
        </w:rPr>
        <w:t xml:space="preserve">, consequently, </w:t>
      </w:r>
      <w:r w:rsidRPr="00DB56FB">
        <w:rPr>
          <w:rStyle w:val="StyleBoldUnderline"/>
        </w:rPr>
        <w:t>surged. A number of Venezuelan military officers</w:t>
      </w:r>
      <w:r w:rsidRPr="00DB56FB">
        <w:rPr>
          <w:sz w:val="16"/>
        </w:rPr>
        <w:t>, including the current minister of defense</w:t>
      </w:r>
      <w:r w:rsidRPr="00DB56FB">
        <w:rPr>
          <w:rStyle w:val="StyleBoldUnderline"/>
        </w:rPr>
        <w:t>, have been plausibly accused by the U.S. Treasury of cooperating with</w:t>
      </w:r>
      <w:r w:rsidRPr="00DB56FB">
        <w:rPr>
          <w:sz w:val="16"/>
        </w:rPr>
        <w:t xml:space="preserve"> the Colombian insurgent group </w:t>
      </w:r>
      <w:proofErr w:type="spellStart"/>
      <w:r w:rsidRPr="00DB56FB">
        <w:rPr>
          <w:sz w:val="16"/>
        </w:rPr>
        <w:t>Fuerzas</w:t>
      </w:r>
      <w:proofErr w:type="spellEnd"/>
      <w:r w:rsidRPr="00DB56FB">
        <w:rPr>
          <w:sz w:val="16"/>
        </w:rPr>
        <w:t xml:space="preserve"> Armadas </w:t>
      </w:r>
      <w:proofErr w:type="spellStart"/>
      <w:r w:rsidRPr="00DB56FB">
        <w:rPr>
          <w:sz w:val="16"/>
        </w:rPr>
        <w:t>Revolucionarias</w:t>
      </w:r>
      <w:proofErr w:type="spellEnd"/>
      <w:r w:rsidRPr="00DB56FB">
        <w:rPr>
          <w:sz w:val="16"/>
        </w:rPr>
        <w:t xml:space="preserve"> de Colombia (</w:t>
      </w:r>
      <w:r w:rsidRPr="00DB56FB">
        <w:rPr>
          <w:rStyle w:val="StyleBoldUnderline"/>
        </w:rPr>
        <w:t>FARC</w:t>
      </w:r>
      <w:r w:rsidRPr="00DB56FB">
        <w:rPr>
          <w:sz w:val="16"/>
        </w:rPr>
        <w:t xml:space="preserve">) </w:t>
      </w:r>
      <w:r w:rsidRPr="00DB56FB">
        <w:rPr>
          <w:rStyle w:val="StyleBoldUnderline"/>
        </w:rPr>
        <w:t>and facilitating drug shipments through Venezuel</w:t>
      </w:r>
      <w:r w:rsidR="00870E62" w:rsidRPr="00DB56FB">
        <w:rPr>
          <w:rStyle w:val="StyleBoldUnderline"/>
        </w:rPr>
        <w:t>a</w:t>
      </w:r>
      <w:r w:rsidRPr="00DB56FB">
        <w:rPr>
          <w:sz w:val="16"/>
        </w:rPr>
        <w:t xml:space="preserve">, especially from Apure State. </w:t>
      </w:r>
      <w:r w:rsidRPr="00DB56FB">
        <w:rPr>
          <w:rStyle w:val="StyleBoldUnderline"/>
        </w:rPr>
        <w:t xml:space="preserve">Venezuelan recalcitrance in </w:t>
      </w:r>
      <w:proofErr w:type="spellStart"/>
      <w:r w:rsidRPr="00DB56FB">
        <w:rPr>
          <w:rStyle w:val="StyleBoldUnderline"/>
        </w:rPr>
        <w:t>counternarcotics</w:t>
      </w:r>
      <w:proofErr w:type="spellEnd"/>
      <w:r w:rsidRPr="00DB56FB">
        <w:rPr>
          <w:rStyle w:val="StyleBoldUnderline"/>
        </w:rPr>
        <w:t xml:space="preserve"> clearly undermines other regional efforts to combat the drug trade. </w:t>
      </w:r>
      <w:r w:rsidRPr="00DB56FB">
        <w:rPr>
          <w:rStyle w:val="Emphasis"/>
        </w:rPr>
        <w:t>Even low levels of violence would create new opportunities for the FARC and other drug traffickers to retrench and extend their reach</w:t>
      </w:r>
      <w:r w:rsidRPr="00DB56FB">
        <w:rPr>
          <w:sz w:val="16"/>
        </w:rPr>
        <w:t xml:space="preserve">. Economic Interests: </w:t>
      </w:r>
      <w:r w:rsidRPr="00DB56FB">
        <w:rPr>
          <w:rStyle w:val="StyleBoldUnderline"/>
        </w:rPr>
        <w:t>A significant number of U.S. companies have operations in Venezuela</w:t>
      </w:r>
      <w:r w:rsidRPr="00DB56FB">
        <w:rPr>
          <w:sz w:val="16"/>
        </w:rPr>
        <w:t xml:space="preserve">; </w:t>
      </w:r>
      <w:r w:rsidRPr="00DB56FB">
        <w:rPr>
          <w:rStyle w:val="StyleBoldUnderline"/>
        </w:rPr>
        <w:t>it remains an important market for U.S. goods and some services, especially oil services</w:t>
      </w:r>
      <w:r w:rsidRPr="00DB56FB">
        <w:rPr>
          <w:sz w:val="16"/>
        </w:rPr>
        <w:t xml:space="preserve">. </w:t>
      </w:r>
      <w:r w:rsidRPr="00DB56FB">
        <w:rPr>
          <w:rStyle w:val="StyleBoldUnderline"/>
        </w:rPr>
        <w:t>Many of these companies could be at risk if violent internal conflict broke out</w:t>
      </w:r>
      <w:r w:rsidRPr="00DB56FB">
        <w:rPr>
          <w:sz w:val="16"/>
        </w:rPr>
        <w:t xml:space="preserve">. Venezuela is consistently among the five largest foreign suppliers of oil to the United States. </w:t>
      </w:r>
      <w:r w:rsidRPr="00DB56FB">
        <w:rPr>
          <w:rStyle w:val="StyleBoldUnderline"/>
        </w:rPr>
        <w:t>The United States is Venezuela's largest market, buying up to nine hundred thousand barrels of oil daily, up to 45 percent of Venezuela's total oil exports</w:t>
      </w:r>
      <w:r w:rsidRPr="00DB56FB">
        <w:rPr>
          <w:sz w:val="16"/>
        </w:rPr>
        <w:t xml:space="preserve">. Around six hundred thousand barrels of Venezuelan crude per day are refined at CITGO facilities in the United States. Although a cut off of Venezuelan oil to the United States is theoretically possible, it is unlikely given Venezuela's dependence on the U.S. market. The United States is now less vulnerable to a cut off of supply from Venezuela as U.S. domestic production has risen and imports from elsewhere could relatively quickly replace Venezuelan oil. Venezuela's economy, on the other hand, has become more dependent on petroleum. Although production has stagnated since 2003, oil accounts for over 95 percent of Venezuela's export earnings, and export revenue pays for nearly 50 percent of the government's budget. </w:t>
      </w:r>
      <w:r w:rsidRPr="00DB56FB">
        <w:rPr>
          <w:rStyle w:val="StyleBoldUnderline"/>
        </w:rPr>
        <w:t>Thus, although Venezuela is vulnerable to pressure via its dependence on its oil exports generally and the U.S. market and refineries specifically, global markets would likely react negatively to either an interruption of Venezuelan production or a crisis in U.S.-Venezuelan relations that threatens the bilateral trade in oil.</w:t>
      </w:r>
    </w:p>
    <w:p w:rsidR="00B44535" w:rsidRPr="00DB56FB" w:rsidRDefault="00B44535" w:rsidP="00AB1099">
      <w:pPr>
        <w:pStyle w:val="Heading4"/>
      </w:pPr>
      <w:r w:rsidRPr="00DB56FB">
        <w:t>Success in the region is key to overall foreign policy—</w:t>
      </w:r>
    </w:p>
    <w:p w:rsidR="00B44535" w:rsidRPr="00DB56FB" w:rsidRDefault="00B44535" w:rsidP="00AB1099">
      <w:r w:rsidRPr="00DB56FB">
        <w:rPr>
          <w:rStyle w:val="StyleStyleBold12pt"/>
        </w:rPr>
        <w:t>Barshefsky et al ‘8</w:t>
      </w:r>
      <w:r w:rsidRPr="00DB56FB">
        <w:t xml:space="preserve">. Charlene Barshefsky, James T. Hill, and Shannon K. O’Neil, Council on Foreign Relations, “U.S.-Latin America Relations: A New Direction for a New Reality” May 2008 [http://www.cfr.org/mexico/us-latin-america-relations/p16279] </w:t>
      </w:r>
    </w:p>
    <w:p w:rsidR="00B44535" w:rsidRPr="00DB56FB" w:rsidRDefault="00B44535" w:rsidP="00AB1099">
      <w:pPr>
        <w:rPr>
          <w:sz w:val="16"/>
        </w:rPr>
      </w:pPr>
      <w:r w:rsidRPr="00DB56FB">
        <w:rPr>
          <w:rStyle w:val="StyleBoldUnderline"/>
        </w:rPr>
        <w:t xml:space="preserve">For over 150 years, the Monroe Doctrine provided the guiding principles for U.S. policy toward Latin America, asserting U.S. primacy in the foreign affairs of the region. Over the past two decades, those principles have become </w:t>
      </w:r>
      <w:r w:rsidRPr="00DB56FB">
        <w:rPr>
          <w:rStyle w:val="Emphasis"/>
        </w:rPr>
        <w:t>increasingly obsolete</w:t>
      </w:r>
      <w:r w:rsidRPr="00DB56FB">
        <w:rPr>
          <w:sz w:val="16"/>
        </w:rPr>
        <w:t xml:space="preserve">. </w:t>
      </w:r>
      <w:r w:rsidRPr="00DB56FB">
        <w:rPr>
          <w:rStyle w:val="StyleBoldUnderline"/>
        </w:rPr>
        <w:t>Washington’s basic policy framework</w:t>
      </w:r>
      <w:r w:rsidRPr="00DB56FB">
        <w:rPr>
          <w:sz w:val="16"/>
        </w:rPr>
        <w:t xml:space="preserve">, however, </w:t>
      </w:r>
      <w:r w:rsidRPr="00DB56FB">
        <w:rPr>
          <w:rStyle w:val="StyleBoldUnderline"/>
        </w:rPr>
        <w:t>has not changed sufficiently to reflect the new reality</w:t>
      </w:r>
      <w:r w:rsidRPr="00DB56FB">
        <w:rPr>
          <w:sz w:val="16"/>
        </w:rPr>
        <w:t xml:space="preserve">. U.S. policy can no longer be based on the assumption that the United States is the most important outside actor in Latin America. </w:t>
      </w:r>
      <w:r w:rsidRPr="00DB56FB">
        <w:rPr>
          <w:rStyle w:val="Emphasis"/>
        </w:rPr>
        <w:t>If there was an era of U.S. hegemony in Latin America, it is over</w:t>
      </w:r>
      <w:r w:rsidRPr="00DB56FB">
        <w:rPr>
          <w:sz w:val="16"/>
        </w:rPr>
        <w:t xml:space="preserve">. In most respects, this shift reflects positive developments within Latin America itself. The region has </w:t>
      </w:r>
      <w:r w:rsidRPr="00DB56FB">
        <w:rPr>
          <w:sz w:val="16"/>
        </w:rPr>
        <w:lastRenderedPageBreak/>
        <w:t xml:space="preserve">undergone a historic transformation politically, with military-authoritarian rule giving way to vibrant, if imperfect, democracy in almost every nation. </w:t>
      </w:r>
      <w:r w:rsidRPr="00DB56FB">
        <w:rPr>
          <w:rStyle w:val="StyleBoldUnderline"/>
        </w:rPr>
        <w:t xml:space="preserve">Economically, Latin America is now one of the more open market regions in the world and a </w:t>
      </w:r>
      <w:r w:rsidRPr="00DB56FB">
        <w:rPr>
          <w:rStyle w:val="Emphasis"/>
        </w:rPr>
        <w:t>crucial global provider of energy, minerals, and food</w:t>
      </w:r>
      <w:r w:rsidRPr="00DB56FB">
        <w:rPr>
          <w:sz w:val="16"/>
        </w:rPr>
        <w:t xml:space="preserve">. None of this is to say that Latin America has entirely overcome its history of political tumult or done enough to alleviate poverty, improve </w:t>
      </w:r>
      <w:proofErr w:type="spellStart"/>
      <w:r w:rsidRPr="00DB56FB">
        <w:rPr>
          <w:sz w:val="16"/>
        </w:rPr>
        <w:t>competi</w:t>
      </w:r>
      <w:proofErr w:type="spellEnd"/>
      <w:r w:rsidRPr="00DB56FB">
        <w:rPr>
          <w:sz w:val="16"/>
        </w:rPr>
        <w:t xml:space="preserve">- </w:t>
      </w:r>
      <w:proofErr w:type="spellStart"/>
      <w:r w:rsidRPr="00DB56FB">
        <w:rPr>
          <w:sz w:val="16"/>
        </w:rPr>
        <w:t>tiveness</w:t>
      </w:r>
      <w:proofErr w:type="spellEnd"/>
      <w:r w:rsidRPr="00DB56FB">
        <w:rPr>
          <w:sz w:val="16"/>
        </w:rPr>
        <w:t xml:space="preserve"> and human capital, or correct extreme inequality. But it does mean that</w:t>
      </w:r>
      <w:r w:rsidRPr="00DB56FB">
        <w:rPr>
          <w:rStyle w:val="Emphasis"/>
        </w:rPr>
        <w:t xml:space="preserve"> U.S. policymakers must change the way they think about the region</w:t>
      </w:r>
      <w:r w:rsidRPr="00DB56FB">
        <w:rPr>
          <w:sz w:val="16"/>
        </w:rPr>
        <w:t xml:space="preserve">. Latin America is not Washington’s to lose; nor is it Washing- ton’s to save. Latin America’s fate is largely in Latin America’s hands. A failure to acknowledge how Latin Americans define their own challenges has created new political strains in recent years. It has also caused U.S. policymakers to overlook the ways in which the United States can meaningfully contribute to Latin America’s progress—fur- </w:t>
      </w:r>
      <w:proofErr w:type="spellStart"/>
      <w:r w:rsidRPr="00DB56FB">
        <w:rPr>
          <w:sz w:val="16"/>
        </w:rPr>
        <w:t>thering</w:t>
      </w:r>
      <w:proofErr w:type="spellEnd"/>
      <w:r w:rsidRPr="00DB56FB">
        <w:rPr>
          <w:sz w:val="16"/>
        </w:rPr>
        <w:t xml:space="preserve"> the United States’ own interests in the process. </w:t>
      </w:r>
      <w:r w:rsidRPr="00DB56FB">
        <w:rPr>
          <w:rStyle w:val="StyleBoldUnderline"/>
        </w:rPr>
        <w:t xml:space="preserve">By truly beginning to engage Latin America on its own terms, Washington can mark the start of a new era in U.S.-Latin America relations. It is a </w:t>
      </w:r>
      <w:proofErr w:type="spellStart"/>
      <w:r w:rsidRPr="00DB56FB">
        <w:rPr>
          <w:rStyle w:val="StyleBoldUnderline"/>
        </w:rPr>
        <w:t>cliche</w:t>
      </w:r>
      <w:proofErr w:type="spellEnd"/>
      <w:r w:rsidRPr="00DB56FB">
        <w:rPr>
          <w:rStyle w:val="StyleBoldUnderline"/>
        </w:rPr>
        <w:t>´ to bemoan Americans’ lack of interest in Latin America.</w:t>
      </w:r>
      <w:r w:rsidRPr="00DB56FB">
        <w:rPr>
          <w:sz w:val="16"/>
        </w:rPr>
        <w:t xml:space="preserve"> Still, this disinterest remains vexing given the region’s proximity to the United States and the remarkable interconnectedness of U.S. and Latin American economies and societies. In recent years, as Washington’s attention has been focused on crises elsewhere in the world, the </w:t>
      </w:r>
      <w:proofErr w:type="spellStart"/>
      <w:r w:rsidRPr="00DB56FB">
        <w:rPr>
          <w:sz w:val="16"/>
        </w:rPr>
        <w:t>connec</w:t>
      </w:r>
      <w:proofErr w:type="spellEnd"/>
      <w:r w:rsidRPr="00DB56FB">
        <w:rPr>
          <w:sz w:val="16"/>
        </w:rPr>
        <w:t xml:space="preserve">- </w:t>
      </w:r>
      <w:proofErr w:type="spellStart"/>
      <w:r w:rsidRPr="00DB56FB">
        <w:rPr>
          <w:sz w:val="16"/>
        </w:rPr>
        <w:t>tions</w:t>
      </w:r>
      <w:proofErr w:type="spellEnd"/>
      <w:r w:rsidRPr="00DB56FB">
        <w:rPr>
          <w:sz w:val="16"/>
        </w:rPr>
        <w:t xml:space="preserve"> have only deepened.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w:t>
      </w:r>
      <w:r w:rsidRPr="00DB56FB">
        <w:rPr>
          <w:rStyle w:val="StyleBoldUnderline"/>
        </w:rPr>
        <w:t xml:space="preserve">Latinos now account for 15 percent of the U.S. population, nearly 50 percent of recent U.S. population growth, and a growing portion of the elector- ate—allowing Latino voters increasingly to </w:t>
      </w:r>
      <w:r w:rsidRPr="00DB56FB">
        <w:rPr>
          <w:rStyle w:val="Emphasis"/>
        </w:rPr>
        <w:t>shape the U.S. political agenda</w:t>
      </w:r>
      <w:r w:rsidRPr="00DB56FB">
        <w:rPr>
          <w:sz w:val="16"/>
        </w:rPr>
        <w:t xml:space="preserve">. Cross-border community and family ties, as well as the Spanish- language media, mean that Latin America remains part of many Latinos’ daily lives and concerns. For all of these reasons, Latin America’s well- being directly affects the United States. </w:t>
      </w:r>
      <w:r w:rsidRPr="00DB56FB">
        <w:rPr>
          <w:rStyle w:val="StyleBoldUnderline"/>
        </w:rPr>
        <w:t xml:space="preserve">But even with such integration, the opening of Latin American economies and the globalization of Latin American </w:t>
      </w:r>
      <w:proofErr w:type="gramStart"/>
      <w:r w:rsidRPr="00DB56FB">
        <w:rPr>
          <w:rStyle w:val="StyleBoldUnderline"/>
        </w:rPr>
        <w:t>societies</w:t>
      </w:r>
      <w:proofErr w:type="gramEnd"/>
      <w:r w:rsidRPr="00DB56FB">
        <w:rPr>
          <w:rStyle w:val="StyleBoldUnderline"/>
        </w:rPr>
        <w:t xml:space="preserve"> means that U.S. policy is now but one of several competing factors capable of influencing the region.</w:t>
      </w:r>
      <w:r w:rsidRPr="00DB56FB">
        <w:rPr>
          <w:sz w:val="16"/>
        </w:rPr>
        <w:t xml:space="preserve"> Latin American states, especially the larger ones, do not consider their interests to be primarily determined by diplomatic, trade, or security ties with the United States.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w:t>
      </w:r>
      <w:r w:rsidRPr="00DB56FB">
        <w:rPr>
          <w:rStyle w:val="StyleBoldUnderline"/>
        </w:rPr>
        <w:t>Esteem for U.S. global and hemispheric leadership is at its lowest level in the region in recent memory</w:t>
      </w:r>
      <w:r w:rsidRPr="00DB56FB">
        <w:rPr>
          <w:sz w:val="16"/>
        </w:rPr>
        <w:t xml:space="preserve">.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w:t>
      </w:r>
      <w:proofErr w:type="spellStart"/>
      <w:r w:rsidRPr="00DB56FB">
        <w:rPr>
          <w:sz w:val="16"/>
        </w:rPr>
        <w:t>Cha´vez</w:t>
      </w:r>
      <w:proofErr w:type="spellEnd"/>
      <w:r w:rsidRPr="00DB56FB">
        <w:rPr>
          <w:sz w:val="16"/>
        </w:rPr>
        <w:t xml:space="preserve"> of Venezuela, </w:t>
      </w:r>
      <w:proofErr w:type="spellStart"/>
      <w:r w:rsidRPr="00DB56FB">
        <w:rPr>
          <w:sz w:val="16"/>
        </w:rPr>
        <w:t>Evo</w:t>
      </w:r>
      <w:proofErr w:type="spellEnd"/>
      <w:r w:rsidRPr="00DB56FB">
        <w:rPr>
          <w:sz w:val="16"/>
        </w:rPr>
        <w:t xml:space="preserve"> Morales of Bolivia, Rafael Correa of Ecuador, and even Felipe </w:t>
      </w:r>
      <w:proofErr w:type="spellStart"/>
      <w:r w:rsidRPr="00DB56FB">
        <w:rPr>
          <w:sz w:val="16"/>
        </w:rPr>
        <w:t>Caldero´n</w:t>
      </w:r>
      <w:proofErr w:type="spellEnd"/>
      <w:r w:rsidRPr="00DB56FB">
        <w:rPr>
          <w:sz w:val="16"/>
        </w:rPr>
        <w:t xml:space="preserve">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rsidR="00A00091" w:rsidRPr="00DB56FB" w:rsidRDefault="00A00091" w:rsidP="00AB1099">
      <w:pPr>
        <w:pStyle w:val="Heading4"/>
      </w:pPr>
      <w:r w:rsidRPr="00DB56FB">
        <w:t xml:space="preserve">Hegemony solves status competition—that’s the biggest cause of war. </w:t>
      </w:r>
    </w:p>
    <w:p w:rsidR="00A00091" w:rsidRPr="00DB56FB" w:rsidRDefault="00A00091" w:rsidP="00AB1099">
      <w:proofErr w:type="spellStart"/>
      <w:r w:rsidRPr="00DB56FB">
        <w:rPr>
          <w:rStyle w:val="StyleStyleBold12pt"/>
          <w:rFonts w:eastAsiaTheme="majorEastAsia"/>
        </w:rPr>
        <w:t>Wohlforth</w:t>
      </w:r>
      <w:proofErr w:type="spellEnd"/>
      <w:r w:rsidRPr="00DB56FB">
        <w:rPr>
          <w:rStyle w:val="StyleStyleBold12pt"/>
          <w:rFonts w:eastAsiaTheme="majorEastAsia"/>
        </w:rPr>
        <w:t xml:space="preserve"> 9</w:t>
      </w:r>
      <w:r w:rsidRPr="00DB56FB">
        <w:t xml:space="preserve"> - William C. </w:t>
      </w:r>
      <w:proofErr w:type="spellStart"/>
      <w:r w:rsidRPr="00DB56FB">
        <w:t>Wohlforth</w:t>
      </w:r>
      <w:proofErr w:type="spellEnd"/>
      <w:r w:rsidRPr="00DB56FB">
        <w:t xml:space="preserve"> is a professor of government at Dartmouth College, “</w:t>
      </w:r>
      <w:proofErr w:type="spellStart"/>
      <w:r w:rsidRPr="00DB56FB">
        <w:t>Unipolarity</w:t>
      </w:r>
      <w:proofErr w:type="spellEnd"/>
      <w:r w:rsidRPr="00DB56FB">
        <w:t>, Status Competition, and Great Power War”, World Politics, 61.1, Jan, MUSE</w:t>
      </w:r>
    </w:p>
    <w:p w:rsidR="00A00091" w:rsidRPr="00DB56FB" w:rsidRDefault="00A00091" w:rsidP="00AB1099">
      <w:pPr>
        <w:rPr>
          <w:sz w:val="16"/>
        </w:rPr>
      </w:pPr>
      <w:r w:rsidRPr="00DB56FB">
        <w:rPr>
          <w:sz w:val="16"/>
        </w:rPr>
        <w:t>Do Great Powers Care about Status?  Mainstream theories generally posit that states come to blows over an international status quo only when it has implications for their security or material well-being</w:t>
      </w:r>
      <w:r w:rsidRPr="00DB56FB">
        <w:rPr>
          <w:rStyle w:val="StyleBoldUnderline"/>
        </w:rPr>
        <w:t xml:space="preserve">. The guiding assumption is that a state’s satisfaction </w:t>
      </w:r>
      <w:r w:rsidRPr="00DB56FB">
        <w:rPr>
          <w:sz w:val="16"/>
        </w:rPr>
        <w:t xml:space="preserve">[End Page 34] </w:t>
      </w:r>
      <w:r w:rsidRPr="00DB56FB">
        <w:rPr>
          <w:rStyle w:val="StyleBoldUnderline"/>
        </w:rPr>
        <w:t xml:space="preserve">with its place in the existing order is a function of the material costs and benefits implied by that status.24 By </w:t>
      </w:r>
      <w:r w:rsidRPr="00DB56FB">
        <w:rPr>
          <w:sz w:val="16"/>
        </w:rPr>
        <w:t xml:space="preserve">that assumption, once a state’s status in an international order ceases to affect its material wellbeing, its relative standing will have no bearing on decisions for war or peace. </w:t>
      </w:r>
      <w:r w:rsidRPr="00DB56FB">
        <w:rPr>
          <w:rStyle w:val="StyleBoldUnderline"/>
        </w:rPr>
        <w:t>But the assumption is undermined by cumulative research in disciplines ranging from neuroscience and evolutionary biology to economics, anthropology, sociology, and psychology that human beings are powerfully motivated by the desire for favorable social status comparisons</w:t>
      </w:r>
      <w:r w:rsidRPr="00DB56FB">
        <w:rPr>
          <w:sz w:val="16"/>
        </w:rPr>
        <w:t xml:space="preserve">. This research suggests that the preference for status is a basic disposition rather than merely a strategy for attaining other goals.25 People often seek tangibles not so much because of the welfare or security they bring but because of the social status they confer. </w:t>
      </w:r>
      <w:r w:rsidRPr="00DB56FB">
        <w:rPr>
          <w:rStyle w:val="StyleBoldUnderline"/>
        </w:rPr>
        <w:t>Under certain conditions, the search for status will cause people to behave in ways that directly contradict their material interest in security and/or prosperity</w:t>
      </w:r>
      <w:r w:rsidRPr="00DB56FB">
        <w:rPr>
          <w:sz w:val="16"/>
        </w:rPr>
        <w:t xml:space="preserve">. Much of this research concerns individuals, but international politics takes place between groups. Is there reason to expect individuals who act in the name of states to be motivated by status concerns? Compelling findings in social psychology suggest a positive answer. Social identity theory (sit) has entered international relations research as a psychological explanation for competitive interstate behavior.26 According to the theory’s originator, Henri </w:t>
      </w:r>
      <w:proofErr w:type="spellStart"/>
      <w:proofErr w:type="gramStart"/>
      <w:r w:rsidRPr="00DB56FB">
        <w:rPr>
          <w:sz w:val="16"/>
        </w:rPr>
        <w:t>Tajfel</w:t>
      </w:r>
      <w:proofErr w:type="spellEnd"/>
      <w:r w:rsidRPr="00DB56FB">
        <w:rPr>
          <w:sz w:val="16"/>
        </w:rPr>
        <w:t>,</w:t>
      </w:r>
      <w:proofErr w:type="gramEnd"/>
      <w:r w:rsidRPr="00DB56FB">
        <w:rPr>
          <w:sz w:val="16"/>
        </w:rPr>
        <w:t xml:space="preserve"> social identity is “that part of an individual’s self-concept which derives from his knowledge of his membership of a social group (or groups) together with the value and emotional significance attached to that membership.”27 </w:t>
      </w:r>
      <w:proofErr w:type="spellStart"/>
      <w:r w:rsidRPr="00DB56FB">
        <w:rPr>
          <w:rStyle w:val="StyleBoldUnderline"/>
        </w:rPr>
        <w:t>Tajfel</w:t>
      </w:r>
      <w:proofErr w:type="spellEnd"/>
      <w:r w:rsidRPr="00DB56FB">
        <w:rPr>
          <w:rStyle w:val="StyleBoldUnderline"/>
        </w:rPr>
        <w:t xml:space="preserve"> and his followers argue that deep-seated human motivations of self-definition and self-esteem induce people to define their identity in relation to their in-group, to compare and contrast that in-group with out-groups, </w:t>
      </w:r>
      <w:r w:rsidRPr="00DB56FB">
        <w:rPr>
          <w:rStyle w:val="StyleBoldUnderline"/>
        </w:rPr>
        <w:lastRenderedPageBreak/>
        <w:t xml:space="preserve">and to want that comparison to reflect favorably on </w:t>
      </w:r>
      <w:proofErr w:type="gramStart"/>
      <w:r w:rsidRPr="00DB56FB">
        <w:rPr>
          <w:rStyle w:val="StyleBoldUnderline"/>
        </w:rPr>
        <w:t>themselves</w:t>
      </w:r>
      <w:proofErr w:type="gramEnd"/>
      <w:r w:rsidRPr="00DB56FB">
        <w:rPr>
          <w:rStyle w:val="StyleBoldUnderline"/>
        </w:rPr>
        <w:t xml:space="preserve">.  In a [End Page 35] remarkable set of experiments that has since been replicated dozens of times, </w:t>
      </w:r>
      <w:proofErr w:type="spellStart"/>
      <w:r w:rsidRPr="00DB56FB">
        <w:rPr>
          <w:rStyle w:val="StyleBoldUnderline"/>
        </w:rPr>
        <w:t>Tajfel</w:t>
      </w:r>
      <w:proofErr w:type="spellEnd"/>
      <w:r w:rsidRPr="00DB56FB">
        <w:rPr>
          <w:rStyle w:val="StyleBoldUnderline"/>
        </w:rPr>
        <w:t xml:space="preserve"> and his collaborators found that simply assigning subjects to trivially defined “minimal” in-groups led them to discriminate in favor of their in-group at the expense of an out-group, even when nothing else about the setting implied a competitive relationship.  </w:t>
      </w:r>
      <w:r w:rsidRPr="00DB56FB">
        <w:rPr>
          <w:sz w:val="16"/>
        </w:rPr>
        <w:t xml:space="preserve">Although sit appears to provide a plausible candidate explanation for interstate conflict, moving beyond its robust but general implication about the ubiquitous potential for status seeking to specific hypotheses about state behavior has proved challenging. In particular, experimental findings concerning which groups individuals will select as relevant comparisons and which of many possible identity-maintenance strategies they will choose have proved highly sensitive to the assumptions made about the social context. The results of experimental research seeking to predict responses to status anxiety—whether people will choose social mobility (identifying with a higher status group), social creativity (seeking to redefine the relevant status-conferring dimensions to favor those in which one’s group excels), social conflict (contesting the status-superior group’s claim to higher rank), or some other strategy—are similarly highly context dependent.28  For international relations the key unanswered question remains: under what circumstances might the constant underlying motivation for a positive self-image and high status translate into violent conflict? While sit research is suggestive, standard concerns about the validity of experimental findings are exacerbated by the fact that the extensive empirical sit literature is generally not framed in a way that captures salient features of international relations. The social system in which states operate is dramatically simpler than the domestic social settings much of the research seeks to capture. Decision makers’ identification with the state is generally a given, group boundaries are practically impermeable, and there are very few great powers and very limited mobility. For states, comparison choice and the selection of status- maintenance strategies are constrained by exogenous endowments and geographical location. Natural and historical endowments—size and power potential—vary much more among states than among individuals [End Page 36] and so play a much larger role in determining hierarchies and influencing the selection of identity maintenance strategies.  Assumptions built into most sit research to date generally do not capture these realities of interstate life. In particular, standard sit research designs beg the question of the expected costs of competing for status. Experiments do not generally posit situations in which some groups are endowed with demonstrably superior means with which to discriminate in favor of their own group at the expense of out-groups. Indeed, built in to most experimental setups is an implied assumption of material equality among groups. Yet international politics is notable as a social realm with especially large disparities in material capabilities, and decision makers are unlikely to follow identity-maintenance strategies that are demonstrably beyond their means.  Nevertheless, there is no reason to doubt the relevance for states of sit’s core finding that individual preferences for higher status will affect intergroup interactions. Individuals who identify with a group transfer the individual’s status preference to the group’s relations with other groups. If those who act on behalf of a state (or those who select them) identify with that state, then they can be expected to derive utility from its status in international society. In addition, there are no evident reasons to reject the theory’s applicability to interstate settings that mimic the standard sit experimental setup—namely, in an ambiguous hierarchy of states that are comparable in material terms. </w:t>
      </w:r>
      <w:proofErr w:type="gramStart"/>
      <w:r w:rsidRPr="00DB56FB">
        <w:rPr>
          <w:sz w:val="16"/>
        </w:rPr>
        <w:t>As Jacques Hymans notes: “In the design of most sit experiments there is an implicit assumption of rough status and power parity.</w:t>
      </w:r>
      <w:proofErr w:type="gramEnd"/>
      <w:r w:rsidRPr="00DB56FB">
        <w:rPr>
          <w:sz w:val="16"/>
        </w:rPr>
        <w:t xml:space="preserve"> Moreover, the logic of sit theory suggests that its findings of </w:t>
      </w:r>
      <w:proofErr w:type="spellStart"/>
      <w:r w:rsidRPr="00DB56FB">
        <w:rPr>
          <w:sz w:val="16"/>
        </w:rPr>
        <w:t>ingroup</w:t>
      </w:r>
      <w:proofErr w:type="spellEnd"/>
      <w:r w:rsidRPr="00DB56FB">
        <w:rPr>
          <w:sz w:val="16"/>
        </w:rPr>
        <w:t xml:space="preserve"> bias may in fact be dependent on this assumption.”</w:t>
      </w:r>
      <w:proofErr w:type="gramStart"/>
      <w:r w:rsidRPr="00DB56FB">
        <w:rPr>
          <w:sz w:val="16"/>
        </w:rPr>
        <w:t>29  Status</w:t>
      </w:r>
      <w:proofErr w:type="gramEnd"/>
      <w:r w:rsidRPr="00DB56FB">
        <w:rPr>
          <w:sz w:val="16"/>
        </w:rPr>
        <w:t xml:space="preserve"> conflict is thus more likely in flat, ambiguous hierarchies than in clearly stratified ones. And there are no obvious grounds for rejecting the basic finding that comparison choice will tend to be “similar but upward” (that is, people will compare and contrast their group with similar but higher status groups).30 In most settings outside the laboratory this leaves a lot of room for consequential choices, but in the context of great power relations, the set of feasible comparison choices is constrained in highly consequential ways. [End Page 37] How Polarity Affects Status </w:t>
      </w:r>
      <w:proofErr w:type="gramStart"/>
      <w:r w:rsidRPr="00DB56FB">
        <w:rPr>
          <w:sz w:val="16"/>
        </w:rPr>
        <w:t>Competition  sit</w:t>
      </w:r>
      <w:proofErr w:type="gramEnd"/>
      <w:r w:rsidRPr="00DB56FB">
        <w:rPr>
          <w:sz w:val="16"/>
        </w:rPr>
        <w:t xml:space="preserve"> is often seen in a scholarly context that contrasts power-based and identity-based explanations.31 It is thus put forward as a psychological explanation for competitive behavior that is completely divorced from distributions of material resources. But there is no theoretical justification for this separation. On the contrary, a long-standing research tradition in sociology, economics, and political science finds that actors seek to translate material resources into status. Sociologists from Weber and Veblen onward have postulated a link between material conditions and the stability of status hierarchies. When social actors acquire resources, they try to convert them into something that can have more value to them than the mere possession of material things: social status. </w:t>
      </w:r>
      <w:proofErr w:type="gramStart"/>
      <w:r w:rsidRPr="00DB56FB">
        <w:rPr>
          <w:sz w:val="16"/>
        </w:rPr>
        <w:t>As Weber put it: “Property as such is not always recognized as a status qualification, but in the long run it is, and with extraordinary regularity.”</w:t>
      </w:r>
      <w:proofErr w:type="gramEnd"/>
      <w:r w:rsidRPr="00DB56FB">
        <w:rPr>
          <w:sz w:val="16"/>
        </w:rPr>
        <w:t xml:space="preserve"> 32 This link continues to find support in the contemporary economics literature on income distribution and status </w:t>
      </w:r>
      <w:proofErr w:type="gramStart"/>
      <w:r w:rsidRPr="00DB56FB">
        <w:rPr>
          <w:sz w:val="16"/>
        </w:rPr>
        <w:t>competition.33  Status</w:t>
      </w:r>
      <w:proofErr w:type="gramEnd"/>
      <w:r w:rsidRPr="00DB56FB">
        <w:rPr>
          <w:sz w:val="16"/>
        </w:rPr>
        <w:t xml:space="preserve"> is a social, psychological, and cultural phenomenon. Its expression appears endlessly varied; it is thus little wonder that the few international relations scholars who have focused on it are more struck by its variability and diversity than by its susceptibility to generalization. 34 Yet if sit captures important dynamics of human behavior, and if people seek to translate resources into status, then the distribution of capabilities will affect the likelihood of status competition in predictable ways. Recall that theory, research, and experimental results suggest that relative status concerns will come to the fore when status hierarchy is ambiguous and that people will tend to compare the states with which they identify to similar but higher-ranked states.35 Dissatisfaction arises not from dominance itself but from a dominance that [End Page 38] appears to rest on ambiguous foundations. </w:t>
      </w:r>
      <w:r w:rsidRPr="00DB56FB">
        <w:rPr>
          <w:rStyle w:val="StyleBoldUnderline"/>
        </w:rPr>
        <w:t xml:space="preserve">Thus, status competition is unlikely in cases of clear hierarchies in which the relevant comparison out-groups for each actor are unambiguously dominant materially. </w:t>
      </w:r>
      <w:r w:rsidRPr="00DB56FB">
        <w:rPr>
          <w:sz w:val="16"/>
        </w:rPr>
        <w:t xml:space="preserve">Applied to international politics, this begins to suggest the conditions conducive to status competition. For conflict to occur, one state must select another state as a relevant comparison that leaves it dissatisfied with its status; it must then choose an identity-maintenance strategy in response that brings it into conflict with another state that is also willing to fight for its position.  This set of beliefs and strategies is most likely to be found when states are relatively evenly matched in capabilities. </w:t>
      </w:r>
      <w:r w:rsidRPr="00DB56FB">
        <w:rPr>
          <w:rStyle w:val="StyleBoldUnderline"/>
        </w:rPr>
        <w:t xml:space="preserve">The more closely matched actors are materially, the </w:t>
      </w:r>
      <w:proofErr w:type="spellStart"/>
      <w:r w:rsidRPr="00DB56FB">
        <w:rPr>
          <w:rStyle w:val="StyleBoldUnderline"/>
        </w:rPr>
        <w:t>morelikely</w:t>
      </w:r>
      <w:proofErr w:type="spellEnd"/>
      <w:r w:rsidRPr="00DB56FB">
        <w:rPr>
          <w:rStyle w:val="StyleBoldUnderline"/>
        </w:rPr>
        <w:t xml:space="preserve"> they </w:t>
      </w:r>
      <w:proofErr w:type="spellStart"/>
      <w:r w:rsidRPr="00DB56FB">
        <w:rPr>
          <w:rStyle w:val="StyleBoldUnderline"/>
        </w:rPr>
        <w:t>areto</w:t>
      </w:r>
      <w:proofErr w:type="spellEnd"/>
      <w:r w:rsidRPr="00DB56FB">
        <w:rPr>
          <w:rStyle w:val="StyleBoldUnderline"/>
        </w:rPr>
        <w:t xml:space="preserve"> experience uncertainty about relative rank. </w:t>
      </w:r>
      <w:r w:rsidRPr="00DB56FB">
        <w:rPr>
          <w:sz w:val="16"/>
        </w:rPr>
        <w:t xml:space="preserve">When actors start receiving mixed signals—some indicating that they belong in a higher rank while others reaffirm their present rank—they experience status inconsistency and face incentives to resolve the uncertainty. When lower-ranked actors experience such inconsistency, they will use higher-ranked actors as referents. Since both high- and low-status actors are biased toward higher status, uncertainty fosters conflict as the same evidence feeds contradictory expectations and claims.  When the relevant out-group is unambiguously dominant materially, however, status inconsistency is less likely. More certain of their relative rank, subordinate actors are less likely to face the ambiguity that drives status competition. And even if they do, their relative weakness makes strategies of social competition an unlikely response. Given limited material wherewithal, either acquiescence or strategies of social creativity are more plausible responses, neither of which leads to military conflict.  The theory suggests that it is not just the aggregate distribution of capabilities that matters for status competition but also the evenness with which key dimensions— such as naval, military, economic, and technological—are distributed. </w:t>
      </w:r>
      <w:r w:rsidRPr="00DB56FB">
        <w:rPr>
          <w:rStyle w:val="StyleBoldUnderline"/>
        </w:rPr>
        <w:t xml:space="preserve">Uneven capability portfolios—when states excel in different relevant material dimensions—make status inconsistency more likely. </w:t>
      </w:r>
      <w:r w:rsidRPr="00DB56FB">
        <w:rPr>
          <w:sz w:val="16"/>
        </w:rPr>
        <w:t xml:space="preserve">When an actor possesses some attributes of high status but not others, uncertainty and status inconsistency are likely.36 The more a lower-ranked actor matches the higher-ranked group in some but not all key material dimensions of status, the more likely it is to conceive an interest in contesting its rank and the more [End Page 39] likely the higher-ranked state is </w:t>
      </w:r>
      <w:r w:rsidRPr="00DB56FB">
        <w:rPr>
          <w:sz w:val="16"/>
        </w:rPr>
        <w:lastRenderedPageBreak/>
        <w:t xml:space="preserve">to resist. Thus, status competition is more likely to plague relations between leading states whose portfolios of capabilities are not only close but also mismatched. </w:t>
      </w:r>
      <w:proofErr w:type="gramStart"/>
      <w:r w:rsidRPr="00DB56FB">
        <w:rPr>
          <w:sz w:val="16"/>
        </w:rPr>
        <w:t>Hypotheses  When</w:t>
      </w:r>
      <w:proofErr w:type="gramEnd"/>
      <w:r w:rsidRPr="00DB56FB">
        <w:rPr>
          <w:sz w:val="16"/>
        </w:rPr>
        <w:t xml:space="preserve"> applied to the setting of great power politics, these propositions suggest that the nature and intensity of status competition will be influenced by the nature of the polarity that characterizes the system.  </w:t>
      </w:r>
      <w:proofErr w:type="spellStart"/>
      <w:r w:rsidRPr="00DB56FB">
        <w:rPr>
          <w:sz w:val="16"/>
        </w:rPr>
        <w:t>Multipolarity</w:t>
      </w:r>
      <w:proofErr w:type="spellEnd"/>
      <w:r w:rsidRPr="00DB56FB">
        <w:rPr>
          <w:sz w:val="16"/>
        </w:rPr>
        <w:t xml:space="preserve"> implies a flat hierarchy in which no state is unambiguously number one. Under such a setting, the theory predicts status inconsistency and intense pressure on each state to resolve it in a way that reflects favorably on itself. In this sense, all states are presumptively revisionist in that the absence of a settled hierarchy provides incentives to establish one. But the theory expects the process of establishing a hierarchy to be prone to conflict: any state would be expected to prefer a status quo under which there are no unambiguous superiors to any other state’s successful bid for primacy. Thus, an order in which one’s own state is number one is preferred to the status quo, which is preferred to any order in which another state is number one. The expected result will be periodic bids for primacy, resisted by other great </w:t>
      </w:r>
      <w:proofErr w:type="gramStart"/>
      <w:r w:rsidRPr="00DB56FB">
        <w:rPr>
          <w:sz w:val="16"/>
        </w:rPr>
        <w:t>powers.37  For</w:t>
      </w:r>
      <w:proofErr w:type="gramEnd"/>
      <w:r w:rsidRPr="00DB56FB">
        <w:rPr>
          <w:sz w:val="16"/>
        </w:rPr>
        <w:t xml:space="preserve"> its part, bipolarity, with only two states in a material position to claim primacy, implies a somewhat more stratified hierarchy that is less prone to ambiguity. Each superpower would be expected to see the other as the main relevant out-group, while second-tier major powers would compare themselves to either or both of them. Given the two poles’ clear material preponderance, second-tier major powers would not be expected to experience status dissonance and dissatisfaction, and, to the extent they did, the odds would favor their adoption of strategies of social creativity instead of conflict. For their part, the poles would be expected to seek to establish a hierarchy: each would obviously prefer to be number one, but absent that each would also prefer an ambiguous status quo in which neither is dominant to an order in which it is unambiguously outranked by the other.  </w:t>
      </w:r>
      <w:proofErr w:type="spellStart"/>
      <w:r w:rsidRPr="00DB56FB">
        <w:rPr>
          <w:sz w:val="16"/>
        </w:rPr>
        <w:t>Unipolarity</w:t>
      </w:r>
      <w:proofErr w:type="spellEnd"/>
      <w:r w:rsidRPr="00DB56FB">
        <w:rPr>
          <w:sz w:val="16"/>
        </w:rPr>
        <w:t xml:space="preserve"> implies the most stratified hierarchy, presenting the starkest contrast to the other two polar types. The intensity of the competition over status in either a bipolar or a multipolar system might [End Page 40] vary depending on how evenly the key dimensions of state capability are distributed—a multipolar system populated by states with very even capabilities portfolios might be less prone to status competition than a bipolar system in which the two poles possess very dissimilar portfolios. But </w:t>
      </w:r>
      <w:proofErr w:type="spellStart"/>
      <w:r w:rsidRPr="00DB56FB">
        <w:rPr>
          <w:sz w:val="16"/>
        </w:rPr>
        <w:t>unipolarity</w:t>
      </w:r>
      <w:proofErr w:type="spellEnd"/>
      <w:r w:rsidRPr="00DB56FB">
        <w:rPr>
          <w:sz w:val="16"/>
        </w:rPr>
        <w:t xml:space="preserve">, by definition, is characterized by one state possessing unambiguous preponderance in all relevant dimensions. The </w:t>
      </w:r>
      <w:proofErr w:type="spellStart"/>
      <w:r w:rsidRPr="00DB56FB">
        <w:rPr>
          <w:sz w:val="16"/>
        </w:rPr>
        <w:t>unipole</w:t>
      </w:r>
      <w:proofErr w:type="spellEnd"/>
      <w:r w:rsidRPr="00DB56FB">
        <w:rPr>
          <w:sz w:val="16"/>
        </w:rPr>
        <w:t xml:space="preserve"> provides the relevant out-group comparison for all other great powers, yet its material preponderance renders improbable identity-maintenance strategies of social competition. While second-tier states would be expected to seek favorable comparisons with the </w:t>
      </w:r>
      <w:proofErr w:type="spellStart"/>
      <w:r w:rsidRPr="00DB56FB">
        <w:rPr>
          <w:sz w:val="16"/>
        </w:rPr>
        <w:t>unipole</w:t>
      </w:r>
      <w:proofErr w:type="spellEnd"/>
      <w:r w:rsidRPr="00DB56FB">
        <w:rPr>
          <w:sz w:val="16"/>
        </w:rPr>
        <w:t xml:space="preserve">, they would also be expected to reconcile themselves to a relatively clear status ordering or to engage in strategies of social creativity. General Patterns of </w:t>
      </w:r>
      <w:proofErr w:type="gramStart"/>
      <w:r w:rsidRPr="00DB56FB">
        <w:rPr>
          <w:sz w:val="16"/>
        </w:rPr>
        <w:t>Evidence  Despite</w:t>
      </w:r>
      <w:proofErr w:type="gramEnd"/>
      <w:r w:rsidRPr="00DB56FB">
        <w:rPr>
          <w:sz w:val="16"/>
        </w:rPr>
        <w:t xml:space="preserve"> increasingly compelling findings concerning the importance of status seeking in human behavior, research on its connection to war waned some three decades ago.38 Yet empirical studies of the relationship between both systemic and dyadic capabilities distributions and war have continued to cumulate. If the relationships implied by the status theory run afoul of well-established patterns or general historical findings, then there is little reason to continue investigating them. The clearest empirical implication of the theory is that status competition is unlikely to cause great power military conflict in unipolar systems. If status competition is an important contributory cause of great power war, the1n, ceteris paribus, unipolar systems should be markedly less war-prone than bipolar or multipolar systems. And this appears to be the case. </w:t>
      </w:r>
      <w:proofErr w:type="gramStart"/>
      <w:r w:rsidRPr="00DB56FB">
        <w:rPr>
          <w:sz w:val="16"/>
        </w:rPr>
        <w:t>As Daniel Geller notes in a review of the empirical literature: “The only polar structure that appears to influence conflict probability is unipolarity.”</w:t>
      </w:r>
      <w:proofErr w:type="gramEnd"/>
      <w:r w:rsidRPr="00DB56FB">
        <w:rPr>
          <w:sz w:val="16"/>
        </w:rPr>
        <w:t>39 In addition, a larger number of studies at the dyadic level support the related expectation that narrow capabilities gaps and ambiguous or unstable capabilities hierarchies increase the probability of war.40 [End Page 41</w:t>
      </w:r>
      <w:proofErr w:type="gramStart"/>
      <w:r w:rsidRPr="00DB56FB">
        <w:rPr>
          <w:sz w:val="16"/>
        </w:rPr>
        <w:t xml:space="preserve">]  </w:t>
      </w:r>
      <w:r w:rsidRPr="00DB56FB">
        <w:rPr>
          <w:rStyle w:val="StyleBoldUnderline"/>
        </w:rPr>
        <w:t>These</w:t>
      </w:r>
      <w:proofErr w:type="gramEnd"/>
      <w:r w:rsidRPr="00DB56FB">
        <w:rPr>
          <w:rStyle w:val="StyleBoldUnderline"/>
        </w:rPr>
        <w:t xml:space="preserve"> studies are based entirely on post-sixteenth-century European history, and most are limited to the post-1815 period covered by the standard data sets.</w:t>
      </w:r>
      <w:r w:rsidRPr="00DB56FB">
        <w:rPr>
          <w:sz w:val="16"/>
        </w:rPr>
        <w:t xml:space="preserve"> Though the systems coded as unipolar, near-unipolar, and hegemonic are all marked by a high concentration of capabilities in a single state, these studies operationalize </w:t>
      </w:r>
      <w:proofErr w:type="spellStart"/>
      <w:r w:rsidRPr="00DB56FB">
        <w:rPr>
          <w:sz w:val="16"/>
        </w:rPr>
        <w:t>unipolarity</w:t>
      </w:r>
      <w:proofErr w:type="spellEnd"/>
      <w:r w:rsidRPr="00DB56FB">
        <w:rPr>
          <w:sz w:val="16"/>
        </w:rPr>
        <w:t xml:space="preserve"> in a variety of ways, often very differently from the definition adopted here. </w:t>
      </w:r>
      <w:r w:rsidRPr="00DB56FB">
        <w:rPr>
          <w:rStyle w:val="StyleBoldUnderline"/>
        </w:rPr>
        <w:t xml:space="preserve">An ongoing collaborative project looking at ancient interstate systems over the course of two thousand years suggests that historical systems that come closest to the definition of </w:t>
      </w:r>
      <w:proofErr w:type="spellStart"/>
      <w:r w:rsidRPr="00DB56FB">
        <w:rPr>
          <w:rStyle w:val="StyleBoldUnderline"/>
        </w:rPr>
        <w:t>unipolarity</w:t>
      </w:r>
      <w:proofErr w:type="spellEnd"/>
      <w:r w:rsidRPr="00DB56FB">
        <w:rPr>
          <w:rStyle w:val="StyleBoldUnderline"/>
        </w:rPr>
        <w:t xml:space="preserve"> used here exhibit precisely the behavioral properties implied by the theory</w:t>
      </w:r>
      <w:r w:rsidRPr="00DB56FB">
        <w:rPr>
          <w:sz w:val="16"/>
        </w:rPr>
        <w:t xml:space="preserve">. 41 As David C. Kang’s research shows, the East Asian system between 1300 and 1900 was an unusually stratified unipolar structure, with an economic and militarily dominant China interacting with a small number of geographically proximate, clearly weaker East Asian states.42 Status politics existed, but actors were channeled by elaborate cultural understandings and interstate practices into clearly recognized ranks. Warfare was exceedingly rare, and the major outbreaks occurred precisely when the theory would predict: when China’s capabilities waned, reducing the clarity of the underlying material hierarchy and increasing status dissonance for lesser powers. Much more research is needed, but initial exploration of other arguably unipolar systems—for example, Rome, Assyria, the </w:t>
      </w:r>
      <w:proofErr w:type="spellStart"/>
      <w:r w:rsidRPr="00DB56FB">
        <w:rPr>
          <w:sz w:val="16"/>
        </w:rPr>
        <w:t>Amarna</w:t>
      </w:r>
      <w:proofErr w:type="spellEnd"/>
      <w:r w:rsidRPr="00DB56FB">
        <w:rPr>
          <w:sz w:val="16"/>
        </w:rPr>
        <w:t xml:space="preserve"> system—appears consistent with the hypothesis.43 Status Competition and Causal Mechanisms </w:t>
      </w:r>
    </w:p>
    <w:p w:rsidR="00A00091" w:rsidRPr="00DB56FB" w:rsidRDefault="00A00091" w:rsidP="00AB1099">
      <w:r w:rsidRPr="00DB56FB">
        <w:t>&lt;Evidence Continues Several Pages Later&gt;</w:t>
      </w:r>
    </w:p>
    <w:p w:rsidR="009D4A86" w:rsidRPr="00DB56FB" w:rsidRDefault="00A00091" w:rsidP="00AB1099">
      <w:pPr>
        <w:rPr>
          <w:sz w:val="16"/>
        </w:rPr>
      </w:pPr>
      <w:r w:rsidRPr="00DB56FB">
        <w:rPr>
          <w:rStyle w:val="StyleBoldUnderline"/>
        </w:rPr>
        <w:t xml:space="preserve">Conclusion The evidence suggests that narrow and asymmetrical capabilities gaps foster status competition even among states relatively confident of their basic territorial security for the reasons identified in social identity theory and theories of status competition. Broad patterns of evidence are consistent with this expectation, suggesting that </w:t>
      </w:r>
      <w:proofErr w:type="spellStart"/>
      <w:r w:rsidRPr="00DB56FB">
        <w:rPr>
          <w:rStyle w:val="StyleBoldUnderline"/>
        </w:rPr>
        <w:t>unipolarity</w:t>
      </w:r>
      <w:proofErr w:type="spellEnd"/>
      <w:r w:rsidRPr="00DB56FB">
        <w:rPr>
          <w:rStyle w:val="StyleBoldUnderline"/>
        </w:rPr>
        <w:t xml:space="preserve"> shapes strategies of identity maintenance in ways that dampen status conflict. The implication is that </w:t>
      </w:r>
      <w:proofErr w:type="spellStart"/>
      <w:r w:rsidRPr="00DB56FB">
        <w:rPr>
          <w:rStyle w:val="StyleBoldUnderline"/>
        </w:rPr>
        <w:t>unipolarity</w:t>
      </w:r>
      <w:proofErr w:type="spellEnd"/>
      <w:r w:rsidRPr="00DB56FB">
        <w:rPr>
          <w:rStyle w:val="StyleBoldUnderline"/>
        </w:rPr>
        <w:t xml:space="preserve"> helps explain low levels of military competition and conflict among major powers after 1991and that a return to bipolarity or </w:t>
      </w:r>
      <w:proofErr w:type="spellStart"/>
      <w:r w:rsidRPr="00DB56FB">
        <w:rPr>
          <w:rStyle w:val="StyleBoldUnderline"/>
        </w:rPr>
        <w:t>multipolarity</w:t>
      </w:r>
      <w:proofErr w:type="spellEnd"/>
      <w:r w:rsidRPr="00DB56FB">
        <w:rPr>
          <w:rStyle w:val="StyleBoldUnderline"/>
        </w:rPr>
        <w:t xml:space="preserve"> would increase the likelihood </w:t>
      </w:r>
      <w:proofErr w:type="spellStart"/>
      <w:r w:rsidRPr="00DB56FB">
        <w:rPr>
          <w:rStyle w:val="StyleBoldUnderline"/>
        </w:rPr>
        <w:t>ofsuch</w:t>
      </w:r>
      <w:proofErr w:type="spellEnd"/>
      <w:r w:rsidRPr="00DB56FB">
        <w:rPr>
          <w:rStyle w:val="StyleBoldUnderline"/>
        </w:rPr>
        <w:t xml:space="preserve"> conflict. </w:t>
      </w:r>
      <w:r w:rsidRPr="00DB56FB">
        <w:rPr>
          <w:sz w:val="16"/>
        </w:rPr>
        <w:t xml:space="preserve">This has been a preliminary exercise. The evidence for the hypotheses explored here is hardly conclusive, but it is sufficiently suggestive to warrant further refinement and testing, all the more so given [End Page 56] the importance of the question at stake. If status matters in the way the theory discussed here suggests, then the widespread view that the rise of a peer competitor and the shift back to a bipolar or multipolar structure present readily surmountable policy challenges is suspect. Most scholars agree with </w:t>
      </w:r>
      <w:proofErr w:type="spellStart"/>
      <w:r w:rsidRPr="00DB56FB">
        <w:rPr>
          <w:sz w:val="16"/>
        </w:rPr>
        <w:t>Jacek</w:t>
      </w:r>
      <w:proofErr w:type="spellEnd"/>
      <w:r w:rsidRPr="00DB56FB">
        <w:rPr>
          <w:sz w:val="16"/>
        </w:rPr>
        <w:t xml:space="preserve"> </w:t>
      </w:r>
      <w:proofErr w:type="spellStart"/>
      <w:r w:rsidRPr="00DB56FB">
        <w:rPr>
          <w:sz w:val="16"/>
        </w:rPr>
        <w:t>Kugler</w:t>
      </w:r>
      <w:proofErr w:type="spellEnd"/>
      <w:r w:rsidRPr="00DB56FB">
        <w:rPr>
          <w:sz w:val="16"/>
        </w:rPr>
        <w:t xml:space="preserve"> and Douglas Lemke’s argument: “[S]</w:t>
      </w:r>
      <w:proofErr w:type="spellStart"/>
      <w:r w:rsidRPr="00DB56FB">
        <w:rPr>
          <w:sz w:val="16"/>
        </w:rPr>
        <w:t>hould</w:t>
      </w:r>
      <w:proofErr w:type="spellEnd"/>
      <w:r w:rsidRPr="00DB56FB">
        <w:rPr>
          <w:sz w:val="16"/>
        </w:rPr>
        <w:t xml:space="preserve"> a satisfied state undergo a power transition and catch up with dominant power, there is little or no expectation of war.” 81 Given that today’s rising powers have every material reason to like the status quo, many observers are optimistic that the rise of peer competitors can be readily managed by fashioning an order that accommodates their material interests. Yet it is far harder to manage competition for status than for most material things. While diplomatic efforts to manage status competition seem easy under </w:t>
      </w:r>
      <w:proofErr w:type="spellStart"/>
      <w:r w:rsidRPr="00DB56FB">
        <w:rPr>
          <w:sz w:val="16"/>
        </w:rPr>
        <w:t>unipolarity</w:t>
      </w:r>
      <w:proofErr w:type="spellEnd"/>
      <w:r w:rsidRPr="00DB56FB">
        <w:rPr>
          <w:sz w:val="16"/>
        </w:rPr>
        <w:t xml:space="preserve">, theory and evidence suggest that it could present much greater challenges as the system moves back to bipolarity or </w:t>
      </w:r>
      <w:proofErr w:type="spellStart"/>
      <w:r w:rsidRPr="00DB56FB">
        <w:rPr>
          <w:sz w:val="16"/>
        </w:rPr>
        <w:t>multipolarity</w:t>
      </w:r>
      <w:proofErr w:type="spellEnd"/>
      <w:r w:rsidRPr="00DB56FB">
        <w:rPr>
          <w:sz w:val="16"/>
        </w:rPr>
        <w:t xml:space="preserve">. </w:t>
      </w:r>
      <w:r w:rsidRPr="00DB56FB">
        <w:rPr>
          <w:rStyle w:val="StyleBoldUnderline"/>
        </w:rPr>
        <w:t xml:space="preserve">When status is seen as a positional good, efforts to craft negotiated bargains about status contests face long odds. And this </w:t>
      </w:r>
      <w:proofErr w:type="spellStart"/>
      <w:r w:rsidRPr="00DB56FB">
        <w:rPr>
          <w:rStyle w:val="StyleBoldUnderline"/>
        </w:rPr>
        <w:t>positionality</w:t>
      </w:r>
      <w:proofErr w:type="spellEnd"/>
      <w:r w:rsidRPr="00DB56FB">
        <w:rPr>
          <w:rStyle w:val="StyleBoldUnderline"/>
        </w:rPr>
        <w:t xml:space="preserve"> problem is particularly acute concerning the very issue </w:t>
      </w:r>
      <w:proofErr w:type="spellStart"/>
      <w:r w:rsidRPr="00DB56FB">
        <w:rPr>
          <w:rStyle w:val="StyleBoldUnderline"/>
        </w:rPr>
        <w:t>unipolarity</w:t>
      </w:r>
      <w:proofErr w:type="spellEnd"/>
      <w:r w:rsidRPr="00DB56FB">
        <w:rPr>
          <w:rStyle w:val="StyleBoldUnderline"/>
        </w:rPr>
        <w:t xml:space="preserve"> solves: primacy. The route back to </w:t>
      </w:r>
      <w:r w:rsidRPr="00DB56FB">
        <w:rPr>
          <w:rStyle w:val="StyleBoldUnderline"/>
        </w:rPr>
        <w:lastRenderedPageBreak/>
        <w:t xml:space="preserve">bipolarity or </w:t>
      </w:r>
      <w:proofErr w:type="spellStart"/>
      <w:r w:rsidRPr="00DB56FB">
        <w:rPr>
          <w:rStyle w:val="StyleBoldUnderline"/>
        </w:rPr>
        <w:t>multipolarity</w:t>
      </w:r>
      <w:proofErr w:type="spellEnd"/>
      <w:r w:rsidRPr="00DB56FB">
        <w:rPr>
          <w:rStyle w:val="StyleBoldUnderline"/>
        </w:rPr>
        <w:t xml:space="preserve"> is thus fraught with danger. With two or more plausible claimants to primacy, positional competition and the potential for major power war could once again form the backdrop of world politics. </w:t>
      </w:r>
      <w:r w:rsidRPr="00DB56FB">
        <w:rPr>
          <w:sz w:val="16"/>
        </w:rPr>
        <w:t xml:space="preserve">[End Page 57] </w:t>
      </w:r>
    </w:p>
    <w:p w:rsidR="0027703B" w:rsidRPr="00DB56FB" w:rsidRDefault="0027703B" w:rsidP="00AB1099">
      <w:pPr>
        <w:pStyle w:val="Heading2"/>
      </w:pPr>
      <w:r w:rsidRPr="00DB56FB">
        <w:lastRenderedPageBreak/>
        <w:t>***</w:t>
      </w:r>
      <w:r w:rsidR="00481CCA" w:rsidRPr="00DB56FB">
        <w:t>State Collapse</w:t>
      </w:r>
      <w:r w:rsidRPr="00DB56FB">
        <w:t xml:space="preserve"> Extensions***</w:t>
      </w:r>
    </w:p>
    <w:p w:rsidR="009A07E8" w:rsidRPr="00DB56FB" w:rsidRDefault="009A07E8" w:rsidP="00AB1099">
      <w:pPr>
        <w:pStyle w:val="Heading3"/>
      </w:pPr>
      <w:r w:rsidRPr="00DB56FB">
        <w:lastRenderedPageBreak/>
        <w:t>Yes Instability—Political Divisions</w:t>
      </w:r>
    </w:p>
    <w:p w:rsidR="000F00CD" w:rsidRPr="00DB56FB" w:rsidRDefault="000F00CD" w:rsidP="00AB1099">
      <w:pPr>
        <w:pStyle w:val="Heading4"/>
      </w:pPr>
      <w:r w:rsidRPr="00DB56FB">
        <w:t>Potential for instability is high—</w:t>
      </w:r>
    </w:p>
    <w:p w:rsidR="00910BF2" w:rsidRPr="00DB56FB" w:rsidRDefault="00910BF2" w:rsidP="00AB1099">
      <w:r w:rsidRPr="00DB56FB">
        <w:rPr>
          <w:rStyle w:val="StyleStyleBold12pt"/>
        </w:rPr>
        <w:t>Meacham 4-16</w:t>
      </w:r>
      <w:r w:rsidRPr="00DB56FB">
        <w:t xml:space="preserve">-13. Carl Meacham, Center for Strategic and International Studies. “Venezuela Post-Election: Can </w:t>
      </w:r>
      <w:proofErr w:type="spellStart"/>
      <w:r w:rsidRPr="00DB56FB">
        <w:t>Maduro</w:t>
      </w:r>
      <w:proofErr w:type="spellEnd"/>
      <w:r w:rsidRPr="00DB56FB">
        <w:t xml:space="preserve"> Govern?” [http://csis.org/publication/venezuela-post-election-can-maduro-govern] [MG]</w:t>
      </w:r>
    </w:p>
    <w:p w:rsidR="00FC6303" w:rsidRPr="00DB56FB" w:rsidRDefault="00FC6303" w:rsidP="00AB1099">
      <w:pPr>
        <w:rPr>
          <w:rStyle w:val="StyleBoldUnderline"/>
        </w:rPr>
      </w:pPr>
      <w:r w:rsidRPr="00DB56FB">
        <w:rPr>
          <w:sz w:val="16"/>
        </w:rPr>
        <w:t xml:space="preserve">A3: In many ways, </w:t>
      </w:r>
      <w:r w:rsidRPr="00DB56FB">
        <w:rPr>
          <w:rStyle w:val="StyleBoldUnderline"/>
        </w:rPr>
        <w:t xml:space="preserve">the results reflect a disaster for </w:t>
      </w:r>
      <w:proofErr w:type="spellStart"/>
      <w:r w:rsidRPr="00DB56FB">
        <w:rPr>
          <w:rStyle w:val="StyleBoldUnderline"/>
        </w:rPr>
        <w:t>Maduro</w:t>
      </w:r>
      <w:proofErr w:type="spellEnd"/>
      <w:r w:rsidRPr="00DB56FB">
        <w:rPr>
          <w:rStyle w:val="StyleBoldUnderline"/>
        </w:rPr>
        <w:t xml:space="preserve"> and likely signify the continued decline of Venezuela’s economy. </w:t>
      </w:r>
      <w:r w:rsidRPr="00DB56FB">
        <w:rPr>
          <w:sz w:val="16"/>
        </w:rPr>
        <w:t xml:space="preserve">The results also mean that </w:t>
      </w:r>
      <w:r w:rsidRPr="00DB56FB">
        <w:rPr>
          <w:rStyle w:val="StyleBoldUnderline"/>
        </w:rPr>
        <w:t xml:space="preserve">political divisions within </w:t>
      </w:r>
      <w:proofErr w:type="spellStart"/>
      <w:r w:rsidRPr="00DB56FB">
        <w:rPr>
          <w:rStyle w:val="StyleBoldUnderline"/>
        </w:rPr>
        <w:t>Maduro's</w:t>
      </w:r>
      <w:proofErr w:type="spellEnd"/>
      <w:r w:rsidRPr="00DB56FB">
        <w:rPr>
          <w:rStyle w:val="StyleBoldUnderline"/>
        </w:rPr>
        <w:t xml:space="preserve"> coalition will worsen. </w:t>
      </w:r>
      <w:proofErr w:type="spellStart"/>
      <w:r w:rsidRPr="00DB56FB">
        <w:rPr>
          <w:sz w:val="16"/>
        </w:rPr>
        <w:t>Maduro’s</w:t>
      </w:r>
      <w:proofErr w:type="spellEnd"/>
      <w:r w:rsidRPr="00DB56FB">
        <w:rPr>
          <w:sz w:val="16"/>
        </w:rPr>
        <w:t xml:space="preserve"> lack of political experience and weak political base caused many to wonder how he might hold together the numerous factions that make up the PSUV, even with an easy victory. Now, with the elections' close results, how </w:t>
      </w:r>
      <w:proofErr w:type="spellStart"/>
      <w:r w:rsidRPr="00DB56FB">
        <w:rPr>
          <w:sz w:val="16"/>
        </w:rPr>
        <w:t>Maduro</w:t>
      </w:r>
      <w:proofErr w:type="spellEnd"/>
      <w:r w:rsidRPr="00DB56FB">
        <w:rPr>
          <w:sz w:val="16"/>
        </w:rPr>
        <w:t xml:space="preserve"> responds to voters’ frustrations, from high inflation to rising violent crime </w:t>
      </w:r>
      <w:proofErr w:type="gramStart"/>
      <w:r w:rsidRPr="00DB56FB">
        <w:rPr>
          <w:sz w:val="16"/>
        </w:rPr>
        <w:t>rates,</w:t>
      </w:r>
      <w:proofErr w:type="gramEnd"/>
      <w:r w:rsidRPr="00DB56FB">
        <w:rPr>
          <w:sz w:val="16"/>
        </w:rPr>
        <w:t xml:space="preserve"> will come under increasing scrutiny. </w:t>
      </w:r>
      <w:r w:rsidRPr="00DB56FB">
        <w:rPr>
          <w:rStyle w:val="StyleBoldUnderline"/>
        </w:rPr>
        <w:t xml:space="preserve">If </w:t>
      </w:r>
      <w:proofErr w:type="spellStart"/>
      <w:r w:rsidRPr="00DB56FB">
        <w:rPr>
          <w:rStyle w:val="StyleBoldUnderline"/>
        </w:rPr>
        <w:t>Maduro</w:t>
      </w:r>
      <w:proofErr w:type="spellEnd"/>
      <w:r w:rsidRPr="00DB56FB">
        <w:rPr>
          <w:rStyle w:val="StyleBoldUnderline"/>
        </w:rPr>
        <w:t xml:space="preserve"> is unable to secure quick improvements </w:t>
      </w:r>
      <w:r w:rsidRPr="00DB56FB">
        <w:rPr>
          <w:sz w:val="16"/>
        </w:rPr>
        <w:t xml:space="preserve">in these arenas, </w:t>
      </w:r>
      <w:r w:rsidRPr="00DB56FB">
        <w:rPr>
          <w:rStyle w:val="StyleBoldUnderline"/>
        </w:rPr>
        <w:t>he may find himself facing a quick backlash from former supporters.</w:t>
      </w:r>
      <w:r w:rsidRPr="00DB56FB">
        <w:rPr>
          <w:sz w:val="16"/>
        </w:rPr>
        <w:t xml:space="preserve"> </w:t>
      </w:r>
      <w:proofErr w:type="spellStart"/>
      <w:r w:rsidRPr="00DB56FB">
        <w:rPr>
          <w:sz w:val="16"/>
        </w:rPr>
        <w:t>Diosdado</w:t>
      </w:r>
      <w:proofErr w:type="spellEnd"/>
      <w:r w:rsidRPr="00DB56FB">
        <w:rPr>
          <w:sz w:val="16"/>
        </w:rPr>
        <w:t xml:space="preserve"> Cabello, head of the National Assembly and widely considered </w:t>
      </w:r>
      <w:proofErr w:type="spellStart"/>
      <w:r w:rsidRPr="00DB56FB">
        <w:rPr>
          <w:sz w:val="16"/>
        </w:rPr>
        <w:t>Maduro’s</w:t>
      </w:r>
      <w:proofErr w:type="spellEnd"/>
      <w:r w:rsidRPr="00DB56FB">
        <w:rPr>
          <w:sz w:val="16"/>
        </w:rPr>
        <w:t xml:space="preserve"> main rival, raised eyebrows by tweeting during election night that the PSUV needed to undergo a period of self-criticism. This was viewed by many as Cabello trying to increase his appeal with those moderate </w:t>
      </w:r>
      <w:proofErr w:type="spellStart"/>
      <w:r w:rsidRPr="00DB56FB">
        <w:rPr>
          <w:sz w:val="16"/>
        </w:rPr>
        <w:t>Chavistas</w:t>
      </w:r>
      <w:proofErr w:type="spellEnd"/>
      <w:r w:rsidRPr="00DB56FB">
        <w:rPr>
          <w:sz w:val="16"/>
        </w:rPr>
        <w:t xml:space="preserve"> who voted for </w:t>
      </w:r>
      <w:proofErr w:type="spellStart"/>
      <w:r w:rsidRPr="00DB56FB">
        <w:rPr>
          <w:sz w:val="16"/>
        </w:rPr>
        <w:t>Capriles</w:t>
      </w:r>
      <w:proofErr w:type="spellEnd"/>
      <w:r w:rsidRPr="00DB56FB">
        <w:rPr>
          <w:sz w:val="16"/>
        </w:rPr>
        <w:t xml:space="preserve">. </w:t>
      </w:r>
      <w:r w:rsidRPr="00DB56FB">
        <w:rPr>
          <w:rStyle w:val="StyleBoldUnderline"/>
        </w:rPr>
        <w:t xml:space="preserve">Lacking the strong base of support and resounding electoral victories that Chávez enjoyed, </w:t>
      </w:r>
      <w:proofErr w:type="spellStart"/>
      <w:r w:rsidRPr="00DB56FB">
        <w:rPr>
          <w:rStyle w:val="StyleBoldUnderline"/>
        </w:rPr>
        <w:t>Maduro</w:t>
      </w:r>
      <w:proofErr w:type="spellEnd"/>
      <w:r w:rsidRPr="00DB56FB">
        <w:rPr>
          <w:rStyle w:val="StyleBoldUnderline"/>
        </w:rPr>
        <w:t xml:space="preserve"> is likely to find rival factions within the PSUV more assertive</w:t>
      </w:r>
      <w:r w:rsidRPr="00DB56FB">
        <w:rPr>
          <w:sz w:val="16"/>
        </w:rPr>
        <w:t xml:space="preserve">. Add to this a reinvigorated opposition, and prospects for </w:t>
      </w:r>
      <w:proofErr w:type="spellStart"/>
      <w:r w:rsidRPr="00DB56FB">
        <w:rPr>
          <w:sz w:val="16"/>
        </w:rPr>
        <w:t>Maduro’s</w:t>
      </w:r>
      <w:proofErr w:type="spellEnd"/>
      <w:r w:rsidRPr="00DB56FB">
        <w:rPr>
          <w:sz w:val="16"/>
        </w:rPr>
        <w:t xml:space="preserve"> ability to run the state appear poor at best. </w:t>
      </w:r>
      <w:proofErr w:type="spellStart"/>
      <w:r w:rsidRPr="00DB56FB">
        <w:rPr>
          <w:rStyle w:val="StyleBoldUnderline"/>
        </w:rPr>
        <w:t>Maduro's</w:t>
      </w:r>
      <w:proofErr w:type="spellEnd"/>
      <w:r w:rsidRPr="00DB56FB">
        <w:rPr>
          <w:rStyle w:val="StyleBoldUnderline"/>
        </w:rPr>
        <w:t xml:space="preserve"> narrow victory also dashes any expectations that he might turn pragmatic when dealing with such issues as the Venezuelan economy. </w:t>
      </w:r>
      <w:proofErr w:type="spellStart"/>
      <w:r w:rsidRPr="00DB56FB">
        <w:rPr>
          <w:rStyle w:val="StyleBoldUnderline"/>
        </w:rPr>
        <w:t>Maduro’s</w:t>
      </w:r>
      <w:proofErr w:type="spellEnd"/>
      <w:r w:rsidRPr="00DB56FB">
        <w:rPr>
          <w:rStyle w:val="StyleBoldUnderline"/>
        </w:rPr>
        <w:t xml:space="preserve"> first goal will likely be to show himself in charge and to satisfy </w:t>
      </w:r>
      <w:proofErr w:type="spellStart"/>
      <w:r w:rsidRPr="00DB56FB">
        <w:rPr>
          <w:rStyle w:val="StyleBoldUnderline"/>
        </w:rPr>
        <w:t>Chavistas</w:t>
      </w:r>
      <w:proofErr w:type="spellEnd"/>
      <w:r w:rsidRPr="00DB56FB">
        <w:rPr>
          <w:sz w:val="16"/>
        </w:rPr>
        <w:t xml:space="preserve">. </w:t>
      </w:r>
      <w:proofErr w:type="gramStart"/>
      <w:r w:rsidRPr="00DB56FB">
        <w:rPr>
          <w:sz w:val="16"/>
        </w:rPr>
        <w:t>This will likely lead to a doubling-down of Chávez’s policies and to profligate spending on social programs within Venezuela.</w:t>
      </w:r>
      <w:proofErr w:type="gramEnd"/>
      <w:r w:rsidRPr="00DB56FB">
        <w:rPr>
          <w:sz w:val="16"/>
        </w:rPr>
        <w:t xml:space="preserve"> Q4: What does the current situation mean for U.S.-Venezuela relations? A4: </w:t>
      </w:r>
      <w:r w:rsidRPr="00DB56FB">
        <w:rPr>
          <w:rStyle w:val="StyleBoldUnderline"/>
        </w:rPr>
        <w:t xml:space="preserve">These results likely bode ill for U.S.-Venezuela relations as well. </w:t>
      </w:r>
      <w:proofErr w:type="spellStart"/>
      <w:r w:rsidRPr="00DB56FB">
        <w:rPr>
          <w:rStyle w:val="StyleBoldUnderline"/>
        </w:rPr>
        <w:t>Maduro</w:t>
      </w:r>
      <w:proofErr w:type="spellEnd"/>
      <w:r w:rsidRPr="00DB56FB">
        <w:rPr>
          <w:rStyle w:val="StyleBoldUnderline"/>
        </w:rPr>
        <w:t xml:space="preserve"> will likely be forced to play the anti-United States card to placate </w:t>
      </w:r>
      <w:proofErr w:type="spellStart"/>
      <w:r w:rsidRPr="00DB56FB">
        <w:rPr>
          <w:rStyle w:val="StyleBoldUnderline"/>
        </w:rPr>
        <w:t>Chavismo’s</w:t>
      </w:r>
      <w:proofErr w:type="spellEnd"/>
      <w:r w:rsidRPr="00DB56FB">
        <w:rPr>
          <w:rStyle w:val="StyleBoldUnderline"/>
        </w:rPr>
        <w:t xml:space="preserve"> most ardent supporters and show </w:t>
      </w:r>
      <w:proofErr w:type="gramStart"/>
      <w:r w:rsidRPr="00DB56FB">
        <w:rPr>
          <w:rStyle w:val="StyleBoldUnderline"/>
        </w:rPr>
        <w:t>himself</w:t>
      </w:r>
      <w:proofErr w:type="gramEnd"/>
      <w:r w:rsidRPr="00DB56FB">
        <w:rPr>
          <w:rStyle w:val="StyleBoldUnderline"/>
        </w:rPr>
        <w:t xml:space="preserve"> to be a </w:t>
      </w:r>
      <w:proofErr w:type="spellStart"/>
      <w:r w:rsidRPr="00DB56FB">
        <w:rPr>
          <w:rStyle w:val="StyleBoldUnderline"/>
        </w:rPr>
        <w:t>Chavista</w:t>
      </w:r>
      <w:proofErr w:type="spellEnd"/>
      <w:r w:rsidRPr="00DB56FB">
        <w:rPr>
          <w:rStyle w:val="StyleBoldUnderline"/>
        </w:rPr>
        <w:t xml:space="preserve"> to the core</w:t>
      </w:r>
      <w:r w:rsidRPr="00DB56FB">
        <w:rPr>
          <w:sz w:val="16"/>
        </w:rPr>
        <w:t xml:space="preserve">. Conclusion: Sunday’s result has changed the dynamics of Venezuela’s transition to its next president. </w:t>
      </w:r>
      <w:r w:rsidRPr="00DB56FB">
        <w:rPr>
          <w:rStyle w:val="StyleBoldUnderline"/>
        </w:rPr>
        <w:t>The close showing signifies political uncertainty and potential conflict in the short term, as more Venezuelans seem to be tiring of the growing corruption, crime, and inflation that defined the later years of Chávez’s presidency</w:t>
      </w:r>
      <w:r w:rsidRPr="00DB56FB">
        <w:rPr>
          <w:sz w:val="16"/>
        </w:rPr>
        <w:t xml:space="preserve">. One thing is certain: while </w:t>
      </w:r>
      <w:proofErr w:type="spellStart"/>
      <w:r w:rsidRPr="00DB56FB">
        <w:rPr>
          <w:sz w:val="16"/>
        </w:rPr>
        <w:t>Maduro</w:t>
      </w:r>
      <w:proofErr w:type="spellEnd"/>
      <w:r w:rsidRPr="00DB56FB">
        <w:rPr>
          <w:sz w:val="16"/>
        </w:rPr>
        <w:t xml:space="preserve"> campaigned on inheriting the mantle from Chávez, </w:t>
      </w:r>
      <w:r w:rsidRPr="00DB56FB">
        <w:rPr>
          <w:rStyle w:val="StyleBoldUnderline"/>
        </w:rPr>
        <w:t xml:space="preserve">the Venezuelan people will not overlook Venezuela’s problems as they did for the former president. </w:t>
      </w:r>
      <w:proofErr w:type="spellStart"/>
      <w:r w:rsidRPr="00DB56FB">
        <w:rPr>
          <w:rStyle w:val="StyleBoldUnderline"/>
        </w:rPr>
        <w:t>Maduro</w:t>
      </w:r>
      <w:proofErr w:type="spellEnd"/>
      <w:r w:rsidRPr="00DB56FB">
        <w:rPr>
          <w:rStyle w:val="StyleBoldUnderline"/>
        </w:rPr>
        <w:t xml:space="preserve"> described himself as the “son of Chávez,” while campaigning – but one has to believe Chávez would have been deeply disappointed with Sunday’s outcome.</w:t>
      </w:r>
    </w:p>
    <w:p w:rsidR="006A3362" w:rsidRPr="00DB56FB" w:rsidRDefault="006A3362" w:rsidP="00AB1099"/>
    <w:p w:rsidR="009A07E8" w:rsidRPr="00DB56FB" w:rsidRDefault="009A07E8" w:rsidP="00AB1099">
      <w:pPr>
        <w:pStyle w:val="Heading3"/>
      </w:pPr>
      <w:r w:rsidRPr="00DB56FB">
        <w:lastRenderedPageBreak/>
        <w:t>Yes Instability—Election Outrage</w:t>
      </w:r>
    </w:p>
    <w:p w:rsidR="009A07E8" w:rsidRPr="00DB56FB" w:rsidRDefault="009A07E8" w:rsidP="00AB1099">
      <w:pPr>
        <w:pStyle w:val="Heading4"/>
      </w:pPr>
      <w:r w:rsidRPr="00DB56FB">
        <w:t>Election outrage means there’s a high risk of collapse--</w:t>
      </w:r>
    </w:p>
    <w:p w:rsidR="009A07E8" w:rsidRPr="00DB56FB" w:rsidRDefault="009A07E8"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Pr="00DB56FB">
        <w:rPr>
          <w:rStyle w:val="StyleStyleBold12pt"/>
        </w:rPr>
        <w:t>[MG]</w:t>
      </w:r>
    </w:p>
    <w:p w:rsidR="009A07E8" w:rsidRPr="00DB56FB" w:rsidRDefault="009A07E8" w:rsidP="00AB1099">
      <w:pPr>
        <w:rPr>
          <w:rStyle w:val="StyleBoldUnderline"/>
        </w:rPr>
      </w:pPr>
      <w:r w:rsidRPr="00DB56FB">
        <w:rPr>
          <w:sz w:val="16"/>
        </w:rPr>
        <w:t>“</w:t>
      </w:r>
      <w:r w:rsidRPr="00DB56FB">
        <w:rPr>
          <w:rStyle w:val="StyleBoldUnderline"/>
        </w:rPr>
        <w:t xml:space="preserve">Things haven’t been going well for </w:t>
      </w:r>
      <w:proofErr w:type="spellStart"/>
      <w:r w:rsidRPr="00DB56FB">
        <w:rPr>
          <w:rStyle w:val="StyleBoldUnderline"/>
        </w:rPr>
        <w:t>Maduro</w:t>
      </w:r>
      <w:proofErr w:type="spellEnd"/>
      <w:r w:rsidRPr="00DB56FB">
        <w:rPr>
          <w:sz w:val="16"/>
        </w:rPr>
        <w:t xml:space="preserve"> since the election,” says </w:t>
      </w:r>
      <w:proofErr w:type="spellStart"/>
      <w:r w:rsidRPr="00DB56FB">
        <w:rPr>
          <w:sz w:val="16"/>
        </w:rPr>
        <w:t>Smilde</w:t>
      </w:r>
      <w:proofErr w:type="spellEnd"/>
      <w:r w:rsidRPr="00DB56FB">
        <w:rPr>
          <w:sz w:val="16"/>
        </w:rPr>
        <w:t>. “</w:t>
      </w:r>
      <w:proofErr w:type="gramStart"/>
      <w:r w:rsidRPr="00DB56FB">
        <w:rPr>
          <w:rStyle w:val="StyleBoldUnderline"/>
        </w:rPr>
        <w:t>his</w:t>
      </w:r>
      <w:proofErr w:type="gramEnd"/>
      <w:r w:rsidRPr="00DB56FB">
        <w:rPr>
          <w:rStyle w:val="StyleBoldUnderline"/>
        </w:rPr>
        <w:t xml:space="preserve"> recent touring of the continent has been a very obvious attempt to demonstrate his legitimacy.</w:t>
      </w:r>
      <w:r w:rsidRPr="00DB56FB">
        <w:rPr>
          <w:sz w:val="16"/>
        </w:rPr>
        <w:t xml:space="preserve">” </w:t>
      </w:r>
      <w:r w:rsidRPr="00DB56FB">
        <w:rPr>
          <w:rStyle w:val="StyleBoldUnderline"/>
        </w:rPr>
        <w:t>Following the hotly contested election</w:t>
      </w:r>
      <w:r w:rsidRPr="00DB56FB">
        <w:rPr>
          <w:sz w:val="16"/>
        </w:rPr>
        <w:t xml:space="preserve">, which many Venezuelans believe was stolen by a socialist government fearing the loss of power, </w:t>
      </w:r>
      <w:r w:rsidRPr="00DB56FB">
        <w:rPr>
          <w:rStyle w:val="StyleBoldUnderline"/>
        </w:rPr>
        <w:t>country-wide protests erupted. Riot police fought protesters with tear gas and nightly "</w:t>
      </w:r>
      <w:proofErr w:type="spellStart"/>
      <w:r w:rsidRPr="00DB56FB">
        <w:rPr>
          <w:rStyle w:val="StyleBoldUnderline"/>
        </w:rPr>
        <w:t>cacerolazo</w:t>
      </w:r>
      <w:proofErr w:type="spellEnd"/>
      <w:r w:rsidRPr="00DB56FB">
        <w:rPr>
          <w:rStyle w:val="StyleBoldUnderline"/>
        </w:rPr>
        <w:t>" sound protests filled the capital with a cacophony of noise.</w:t>
      </w:r>
      <w:r w:rsidRPr="00DB56FB">
        <w:rPr>
          <w:sz w:val="16"/>
        </w:rPr>
        <w:t xml:space="preserve"> Although officially victorious, </w:t>
      </w:r>
      <w:proofErr w:type="spellStart"/>
      <w:r w:rsidRPr="00DB56FB">
        <w:rPr>
          <w:rStyle w:val="StyleBoldUnderline"/>
        </w:rPr>
        <w:t>Maduro’s</w:t>
      </w:r>
      <w:proofErr w:type="spellEnd"/>
      <w:r w:rsidRPr="00DB56FB">
        <w:rPr>
          <w:rStyle w:val="StyleBoldUnderline"/>
        </w:rPr>
        <w:t xml:space="preserve"> slim win compared to the eleven percent by which Chávez defeated the same opponent last October left the new premier with little mandate to govern.</w:t>
      </w:r>
    </w:p>
    <w:p w:rsidR="00B64088" w:rsidRPr="00DB56FB" w:rsidRDefault="003702A9" w:rsidP="00AB1099">
      <w:pPr>
        <w:pStyle w:val="Heading3"/>
      </w:pPr>
      <w:r w:rsidRPr="00DB56FB">
        <w:lastRenderedPageBreak/>
        <w:t>Internal Link Ext—</w:t>
      </w:r>
      <w:r w:rsidR="00B64088" w:rsidRPr="00DB56FB">
        <w:t xml:space="preserve">Oil </w:t>
      </w:r>
      <w:r w:rsidRPr="00DB56FB">
        <w:t>K</w:t>
      </w:r>
      <w:r w:rsidR="00F9067D" w:rsidRPr="00DB56FB">
        <w:t>ey to</w:t>
      </w:r>
      <w:r w:rsidR="00B64088" w:rsidRPr="00DB56FB">
        <w:t xml:space="preserve"> Stability </w:t>
      </w:r>
    </w:p>
    <w:p w:rsidR="00B64088" w:rsidRPr="00DB56FB" w:rsidRDefault="00B64088" w:rsidP="00AB1099">
      <w:pPr>
        <w:pStyle w:val="Heading4"/>
      </w:pPr>
      <w:r w:rsidRPr="00DB56FB">
        <w:t>New US inves</w:t>
      </w:r>
      <w:r w:rsidR="00F9067D" w:rsidRPr="00DB56FB">
        <w:t xml:space="preserve">tment solves oil production, </w:t>
      </w:r>
      <w:r w:rsidRPr="00DB56FB">
        <w:t>relations</w:t>
      </w:r>
      <w:r w:rsidR="00F9067D" w:rsidRPr="00DB56FB">
        <w:t xml:space="preserve">, and stability </w:t>
      </w:r>
    </w:p>
    <w:p w:rsidR="00B64088" w:rsidRPr="00DB56FB" w:rsidRDefault="00B64088" w:rsidP="00AB1099">
      <w:proofErr w:type="spellStart"/>
      <w:r w:rsidRPr="00DB56FB">
        <w:rPr>
          <w:rStyle w:val="StyleStyleBold12pt"/>
        </w:rPr>
        <w:t>Fillingham</w:t>
      </w:r>
      <w:proofErr w:type="spellEnd"/>
      <w:r w:rsidRPr="00DB56FB">
        <w:rPr>
          <w:rStyle w:val="StyleStyleBold12pt"/>
        </w:rPr>
        <w:t xml:space="preserve"> 3-10</w:t>
      </w:r>
      <w:r w:rsidRPr="00DB56FB">
        <w:t>-13. Zachary, Managing Editor and Asia Analyst for Geopolitical Monitor, holds an MA in Chinese Studies from the School of Oriental and African Studies in London, England and a BA in International Relations from York University in Toronto, Canada, has studied extensively in China, “Post-Chavez US-Venezuelan Relations: Headed for a Thaw?” [</w:t>
      </w:r>
      <w:hyperlink r:id="rId11" w:history="1">
        <w:r w:rsidRPr="00DB56FB">
          <w:rPr>
            <w:rStyle w:val="Hyperlink"/>
          </w:rPr>
          <w:t>http://www.geopoliticalmonitor.com/post-chavez-us-venezuelan-relations-headed-for-a-thaw-4790/</w:t>
        </w:r>
      </w:hyperlink>
      <w:r w:rsidRPr="00DB56FB">
        <w:t>]</w:t>
      </w:r>
    </w:p>
    <w:p w:rsidR="00B64088" w:rsidRPr="00DB56FB" w:rsidRDefault="00B64088" w:rsidP="00AB1099">
      <w:pPr>
        <w:rPr>
          <w:sz w:val="16"/>
        </w:rPr>
      </w:pPr>
      <w:r w:rsidRPr="00DB56FB">
        <w:rPr>
          <w:sz w:val="16"/>
        </w:rPr>
        <w:t xml:space="preserve">And by all indications, </w:t>
      </w:r>
      <w:r w:rsidRPr="00DB56FB">
        <w:rPr>
          <w:u w:val="single"/>
        </w:rPr>
        <w:t>Venezuela’s finances aren’t going to hold out</w:t>
      </w:r>
      <w:r w:rsidRPr="00DB56FB">
        <w:rPr>
          <w:sz w:val="16"/>
        </w:rPr>
        <w:t xml:space="preserve"> for very </w:t>
      </w:r>
      <w:r w:rsidRPr="00DB56FB">
        <w:rPr>
          <w:u w:val="single"/>
        </w:rPr>
        <w:t>long</w:t>
      </w:r>
      <w:r w:rsidRPr="00DB56FB">
        <w:rPr>
          <w:sz w:val="16"/>
        </w:rPr>
        <w:t xml:space="preserve">. The country is currently running a deficit of over 20 percent, and its national inflation rate fluctuates between 20 and 30 percent. Though it presides over one of the world’s largest oil reserves and is a card-carrying member of OPEC, </w:t>
      </w:r>
      <w:r w:rsidRPr="00DB56FB">
        <w:rPr>
          <w:u w:val="single"/>
        </w:rPr>
        <w:t>Venezuela’s oil yields have been dropping</w:t>
      </w:r>
      <w:r w:rsidRPr="00DB56FB">
        <w:rPr>
          <w:sz w:val="16"/>
        </w:rPr>
        <w:t xml:space="preserve"> throughout the Chavez era </w:t>
      </w:r>
      <w:r w:rsidRPr="00DB56FB">
        <w:rPr>
          <w:u w:val="single"/>
        </w:rPr>
        <w:t>due to a lack of foreign investment</w:t>
      </w:r>
      <w:r w:rsidRPr="00DB56FB">
        <w:rPr>
          <w:sz w:val="16"/>
        </w:rPr>
        <w:t xml:space="preserve">. The same is true of Venezuela’s food industry. A lack of foreign investment, inefficiency, and costly subsidies have stunted overall output, resulting in food shortages that are now showing themselves in the huge lineups spilling out of government food depots nationwide. A reoccurring theme of Chavez’s economic policy was a willful ignorance regarding the creation of infrastructure and social capital that could drive economic growth beyond the era of direct government handouts. </w:t>
      </w:r>
      <w:r w:rsidRPr="00DB56FB">
        <w:rPr>
          <w:u w:val="single"/>
        </w:rPr>
        <w:t>Given the structural challenges that the Venezuelan economy now faces</w:t>
      </w:r>
      <w:r w:rsidRPr="00DB56FB">
        <w:rPr>
          <w:sz w:val="16"/>
        </w:rPr>
        <w:t xml:space="preserve">, challenges that will preclude the government’s ability to continue Chavez-era patronage ad infinitum, a </w:t>
      </w:r>
      <w:proofErr w:type="spellStart"/>
      <w:r w:rsidRPr="00DB56FB">
        <w:rPr>
          <w:u w:val="single"/>
        </w:rPr>
        <w:t>Maduro</w:t>
      </w:r>
      <w:proofErr w:type="spellEnd"/>
      <w:r w:rsidRPr="00DB56FB">
        <w:rPr>
          <w:u w:val="single"/>
        </w:rPr>
        <w:t xml:space="preserve"> </w:t>
      </w:r>
      <w:r w:rsidRPr="00DB56FB">
        <w:rPr>
          <w:sz w:val="16"/>
        </w:rPr>
        <w:t xml:space="preserve">government </w:t>
      </w:r>
      <w:r w:rsidRPr="00DB56FB">
        <w:rPr>
          <w:u w:val="single"/>
        </w:rPr>
        <w:t xml:space="preserve">will </w:t>
      </w:r>
      <w:r w:rsidRPr="00DB56FB">
        <w:rPr>
          <w:sz w:val="16"/>
        </w:rPr>
        <w:t xml:space="preserve">inevitably </w:t>
      </w:r>
      <w:r w:rsidRPr="00DB56FB">
        <w:rPr>
          <w:u w:val="single"/>
        </w:rPr>
        <w:t>be faced with an economic reckoning</w:t>
      </w:r>
      <w:r w:rsidRPr="00DB56FB">
        <w:rPr>
          <w:sz w:val="16"/>
        </w:rPr>
        <w:t xml:space="preserve"> of sorts. In the aftermath of this economic reckoning, </w:t>
      </w:r>
      <w:r w:rsidRPr="00DB56FB">
        <w:rPr>
          <w:u w:val="single"/>
        </w:rPr>
        <w:t>there will be an opportunity for both domestic opposition forces within Venezuela, and American foreign policy to make inroads</w:t>
      </w:r>
      <w:r w:rsidRPr="00DB56FB">
        <w:rPr>
          <w:sz w:val="16"/>
        </w:rPr>
        <w:t xml:space="preserve">. Just to recap: what we are likely to see is a </w:t>
      </w:r>
      <w:proofErr w:type="spellStart"/>
      <w:r w:rsidRPr="00DB56FB">
        <w:rPr>
          <w:sz w:val="16"/>
        </w:rPr>
        <w:t>Maduro</w:t>
      </w:r>
      <w:proofErr w:type="spellEnd"/>
      <w:r w:rsidRPr="00DB56FB">
        <w:rPr>
          <w:sz w:val="16"/>
        </w:rPr>
        <w:t xml:space="preserve"> win, followed by a politico-economic crisis that ushers in either a return to credible multi-party democracy or a descent into conspicuous authoritarianism.</w:t>
      </w:r>
      <w:r w:rsidRPr="00DB56FB">
        <w:t>¶</w:t>
      </w:r>
      <w:r w:rsidRPr="00DB56FB">
        <w:rPr>
          <w:sz w:val="16"/>
        </w:rPr>
        <w:t xml:space="preserve"> But </w:t>
      </w:r>
      <w:r w:rsidRPr="00DB56FB">
        <w:rPr>
          <w:u w:val="single"/>
        </w:rPr>
        <w:t>how will this impact US-Venezuelan relations?</w:t>
      </w:r>
      <w:r w:rsidRPr="00DB56FB">
        <w:t xml:space="preserve">¶ </w:t>
      </w:r>
      <w:r w:rsidRPr="00DB56FB">
        <w:rPr>
          <w:u w:val="single"/>
        </w:rPr>
        <w:t>Given its precarious economic situation, Venezuela will need outside assistance in the near future</w:t>
      </w:r>
      <w:r w:rsidRPr="00DB56FB">
        <w:rPr>
          <w:sz w:val="16"/>
        </w:rPr>
        <w:t xml:space="preserve">. And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w:t>
      </w:r>
      <w:proofErr w:type="spellStart"/>
      <w:r w:rsidRPr="00DB56FB">
        <w:rPr>
          <w:sz w:val="16"/>
        </w:rPr>
        <w:t>Citic</w:t>
      </w:r>
      <w:proofErr w:type="spellEnd"/>
      <w:r w:rsidRPr="00DB56FB">
        <w:rPr>
          <w:sz w:val="16"/>
        </w:rPr>
        <w:t xml:space="preserve"> Group that have raised populist alarm bells regarding the signing of mineral rights over to foreign companies.</w:t>
      </w:r>
      <w:r w:rsidRPr="00DB56FB">
        <w:t>¶</w:t>
      </w:r>
      <w:r w:rsidRPr="00DB56FB">
        <w:rPr>
          <w:sz w:val="16"/>
        </w:rPr>
        <w:t xml:space="preserve"> In this context, a limited</w:t>
      </w:r>
      <w:r w:rsidRPr="00DB56FB">
        <w:rPr>
          <w:u w:val="single"/>
        </w:rPr>
        <w:t xml:space="preserve"> rapprochement makes sense from a Venezuelan point of view, as it would balance against a preponderance of Chinese economic influence</w:t>
      </w:r>
      <w:r w:rsidRPr="00DB56FB">
        <w:rPr>
          <w:sz w:val="16"/>
        </w:rPr>
        <w:t xml:space="preserve">. Now that the “Bolivarian Revolution” is all but discredited, and countries like Brazil have proven that it’s possible to alleviate poverty through trade and keep US influence at arm’s length, </w:t>
      </w:r>
      <w:r w:rsidRPr="00DB56FB">
        <w:rPr>
          <w:u w:val="single"/>
        </w:rPr>
        <w:t>a US-Venezuelan thaw is</w:t>
      </w:r>
      <w:r w:rsidRPr="00DB56FB">
        <w:rPr>
          <w:sz w:val="16"/>
        </w:rPr>
        <w:t xml:space="preserve"> theoretically </w:t>
      </w:r>
      <w:r w:rsidRPr="00DB56FB">
        <w:rPr>
          <w:u w:val="single"/>
        </w:rPr>
        <w:t>possible</w:t>
      </w:r>
      <w:r w:rsidRPr="00DB56FB">
        <w:rPr>
          <w:sz w:val="16"/>
        </w:rPr>
        <w:t>. However, authorities in Washington will likely have to endure another round of vitriol and wait until the dust settles in Venezuelan domestic politics before their window of opportunity presents itself.</w:t>
      </w:r>
    </w:p>
    <w:p w:rsidR="00B64088" w:rsidRPr="00DB56FB" w:rsidRDefault="003702A9" w:rsidP="00AB1099">
      <w:pPr>
        <w:pStyle w:val="Heading3"/>
      </w:pPr>
      <w:r w:rsidRPr="00DB56FB">
        <w:lastRenderedPageBreak/>
        <w:t>Internal Link Ext—</w:t>
      </w:r>
      <w:r w:rsidR="00B64088" w:rsidRPr="00DB56FB">
        <w:t xml:space="preserve">Financial Investment Key to Stability </w:t>
      </w:r>
    </w:p>
    <w:p w:rsidR="00B64088" w:rsidRPr="00DB56FB" w:rsidRDefault="00B64088" w:rsidP="00AB1099">
      <w:pPr>
        <w:pStyle w:val="Heading4"/>
      </w:pPr>
      <w:r w:rsidRPr="00DB56FB">
        <w:t>Foreign investment in oil infrastructure is key</w:t>
      </w:r>
    </w:p>
    <w:p w:rsidR="00B64088" w:rsidRPr="00DB56FB" w:rsidRDefault="00B64088" w:rsidP="00AB1099">
      <w:r w:rsidRPr="00DB56FB">
        <w:rPr>
          <w:rStyle w:val="StyleStyleBold12pt"/>
        </w:rPr>
        <w:t>Sanchez 3-4</w:t>
      </w:r>
      <w:r w:rsidRPr="00DB56FB">
        <w:t>-13 [</w:t>
      </w:r>
      <w:proofErr w:type="spellStart"/>
      <w:r w:rsidRPr="00DB56FB">
        <w:t>Fabiola</w:t>
      </w:r>
      <w:proofErr w:type="spellEnd"/>
      <w:r w:rsidRPr="00DB56FB">
        <w:t>, Associated Press, “Outlook Grim in Venezuela's Essential Oil Industry,” [</w:t>
      </w:r>
      <w:hyperlink r:id="rId12" w:anchor=".UY67xKLktX8" w:history="1">
        <w:r w:rsidRPr="00DB56FB">
          <w:rPr>
            <w:rStyle w:val="Hyperlink"/>
          </w:rPr>
          <w:t>http://abcnews.go.com/International/wireStory/outlook-grim-venezuelas-essential-oil-industry-19108842?singlePage=true#.UY67xKLktX8</w:t>
        </w:r>
      </w:hyperlink>
      <w:r w:rsidRPr="00DB56FB">
        <w:t>]</w:t>
      </w:r>
    </w:p>
    <w:p w:rsidR="00B64088" w:rsidRPr="00DB56FB" w:rsidRDefault="00B64088" w:rsidP="00AB1099">
      <w:pPr>
        <w:rPr>
          <w:sz w:val="16"/>
        </w:rPr>
      </w:pPr>
      <w:r w:rsidRPr="00DB56FB">
        <w:rPr>
          <w:sz w:val="16"/>
        </w:rPr>
        <w:t xml:space="preserve">The oil flowing from the El </w:t>
      </w:r>
      <w:proofErr w:type="spellStart"/>
      <w:r w:rsidRPr="00DB56FB">
        <w:rPr>
          <w:sz w:val="16"/>
        </w:rPr>
        <w:t>Palito</w:t>
      </w:r>
      <w:proofErr w:type="spellEnd"/>
      <w:r w:rsidRPr="00DB56FB">
        <w:rPr>
          <w:sz w:val="16"/>
        </w:rPr>
        <w:t xml:space="preserve"> refinery sells for more than five times what it cost when President Hugo Chavez took office in 1999. Yet </w:t>
      </w:r>
      <w:r w:rsidRPr="00DB56FB">
        <w:rPr>
          <w:u w:val="single"/>
        </w:rPr>
        <w:t>when Chavez died in March he left Venezuela's cash cow, its state-run oil company, in such dire straits that analysts say $100-a-barrel oil may no longer be enough to keep the country afloat barring a complete overhaul of a deteriorating petroleum industry</w:t>
      </w:r>
      <w:r w:rsidRPr="00DB56FB">
        <w:rPr>
          <w:sz w:val="16"/>
        </w:rPr>
        <w:t>.</w:t>
      </w:r>
      <w:r w:rsidRPr="00DB56FB">
        <w:t>¶</w:t>
      </w:r>
      <w:r w:rsidRPr="00DB56FB">
        <w:rPr>
          <w:sz w:val="16"/>
        </w:rPr>
        <w:t xml:space="preserve"> </w:t>
      </w:r>
      <w:proofErr w:type="gramStart"/>
      <w:r w:rsidRPr="00DB56FB">
        <w:rPr>
          <w:u w:val="single"/>
        </w:rPr>
        <w:t>The</w:t>
      </w:r>
      <w:proofErr w:type="gramEnd"/>
      <w:r w:rsidRPr="00DB56FB">
        <w:rPr>
          <w:u w:val="single"/>
        </w:rPr>
        <w:t xml:space="preserve"> situation is more urgent than ever</w:t>
      </w:r>
      <w:r w:rsidRPr="00DB56FB">
        <w:rPr>
          <w:sz w:val="16"/>
        </w:rPr>
        <w:t xml:space="preserve">, analysts say. The price of crude has slumped in recent weeks and Chavez's heir, Nicolas </w:t>
      </w:r>
      <w:proofErr w:type="spellStart"/>
      <w:r w:rsidRPr="00DB56FB">
        <w:rPr>
          <w:u w:val="single"/>
        </w:rPr>
        <w:t>Maduro</w:t>
      </w:r>
      <w:proofErr w:type="spellEnd"/>
      <w:r w:rsidRPr="00DB56FB">
        <w:rPr>
          <w:u w:val="single"/>
        </w:rPr>
        <w:t>, appears to have done little to address declining production</w:t>
      </w:r>
      <w:r w:rsidRPr="00DB56FB">
        <w:rPr>
          <w:sz w:val="16"/>
        </w:rPr>
        <w:t xml:space="preserve">, billions in debt </w:t>
      </w:r>
      <w:r w:rsidRPr="00DB56FB">
        <w:rPr>
          <w:u w:val="single"/>
        </w:rPr>
        <w:t xml:space="preserve">and infrastructure </w:t>
      </w:r>
      <w:r w:rsidRPr="00DB56FB">
        <w:rPr>
          <w:sz w:val="16"/>
        </w:rPr>
        <w:t>deficiencies that have caused major accidents including a blaze that killed at least 42 people at Venezuela's largest refinery last year.</w:t>
      </w:r>
      <w:r w:rsidRPr="00DB56FB">
        <w:t>¶</w:t>
      </w:r>
      <w:r w:rsidRPr="00DB56FB">
        <w:rPr>
          <w:sz w:val="16"/>
        </w:rPr>
        <w:t xml:space="preserve"> </w:t>
      </w:r>
      <w:proofErr w:type="spellStart"/>
      <w:r w:rsidRPr="00DB56FB">
        <w:rPr>
          <w:sz w:val="16"/>
        </w:rPr>
        <w:t>Maduro</w:t>
      </w:r>
      <w:proofErr w:type="spellEnd"/>
      <w:r w:rsidRPr="00DB56FB">
        <w:rPr>
          <w:sz w:val="16"/>
        </w:rPr>
        <w:t xml:space="preserve"> has retained Chavez's oil minister and the head of state oil company </w:t>
      </w:r>
      <w:proofErr w:type="spellStart"/>
      <w:r w:rsidRPr="00DB56FB">
        <w:rPr>
          <w:sz w:val="16"/>
        </w:rPr>
        <w:t>Petroleos</w:t>
      </w:r>
      <w:proofErr w:type="spellEnd"/>
      <w:r w:rsidRPr="00DB56FB">
        <w:rPr>
          <w:sz w:val="16"/>
        </w:rPr>
        <w:t xml:space="preserve"> de Venezuela S.A., Rafael Ramirez. And he appears intent on continuing to send cut-rate oil to members of the 18-nation </w:t>
      </w:r>
      <w:proofErr w:type="spellStart"/>
      <w:r w:rsidRPr="00DB56FB">
        <w:rPr>
          <w:sz w:val="16"/>
        </w:rPr>
        <w:t>Petrocaribe</w:t>
      </w:r>
      <w:proofErr w:type="spellEnd"/>
      <w:r w:rsidRPr="00DB56FB">
        <w:rPr>
          <w:sz w:val="16"/>
        </w:rPr>
        <w:t xml:space="preserve"> alliance, for which Venezuela is hosting a summit on Saturday.</w:t>
      </w:r>
      <w:r w:rsidRPr="00DB56FB">
        <w:t>¶</w:t>
      </w:r>
      <w:r w:rsidRPr="00DB56FB">
        <w:rPr>
          <w:sz w:val="16"/>
        </w:rPr>
        <w:t xml:space="preserve"> Ramirez said Friday that </w:t>
      </w:r>
      <w:proofErr w:type="spellStart"/>
      <w:r w:rsidRPr="00DB56FB">
        <w:rPr>
          <w:sz w:val="16"/>
        </w:rPr>
        <w:t>Maduro</w:t>
      </w:r>
      <w:proofErr w:type="spellEnd"/>
      <w:r w:rsidRPr="00DB56FB">
        <w:rPr>
          <w:sz w:val="16"/>
        </w:rPr>
        <w:t xml:space="preserve"> would use the meeting to propose creating a special economic zone for group members.</w:t>
      </w:r>
      <w:r w:rsidRPr="00DB56FB">
        <w:t>¶</w:t>
      </w:r>
      <w:r w:rsidRPr="00DB56FB">
        <w:rPr>
          <w:sz w:val="16"/>
        </w:rPr>
        <w:t xml:space="preserve"> </w:t>
      </w:r>
      <w:r w:rsidRPr="00DB56FB">
        <w:rPr>
          <w:u w:val="single"/>
        </w:rPr>
        <w:t>PDVSA</w:t>
      </w:r>
      <w:r w:rsidRPr="00DB56FB">
        <w:rPr>
          <w:sz w:val="16"/>
        </w:rPr>
        <w:t xml:space="preserve">, which accounts for 96 percent of the country's export earnings, </w:t>
      </w:r>
      <w:r w:rsidRPr="00DB56FB">
        <w:rPr>
          <w:u w:val="single"/>
        </w:rPr>
        <w:t>no longer "generates enough income to cover all its costs and finance its commitments</w:t>
      </w:r>
      <w:r w:rsidRPr="00DB56FB">
        <w:rPr>
          <w:sz w:val="16"/>
        </w:rPr>
        <w:t>," said Pedro Luis Rodriguez Sosa, an energy expert at the Institute for Advanced Studies in Administration in Caracas.</w:t>
      </w:r>
      <w:r w:rsidRPr="00DB56FB">
        <w:t>¶</w:t>
      </w:r>
      <w:r w:rsidRPr="00DB56FB">
        <w:rPr>
          <w:sz w:val="16"/>
        </w:rPr>
        <w:t xml:space="preserve"> He said that "you can see PDVSA is in trouble" at the $100-a-barrel level because of the many millions lost to gasoline subsidies and spending on domestic social spending and PDVSA's use as a "geopolitical tool" to maintain regional alliances.</w:t>
      </w:r>
      <w:r w:rsidRPr="00DB56FB">
        <w:t>¶</w:t>
      </w:r>
      <w:r w:rsidRPr="00DB56FB">
        <w:rPr>
          <w:sz w:val="16"/>
        </w:rPr>
        <w:t xml:space="preserve"> </w:t>
      </w:r>
      <w:r w:rsidRPr="00DB56FB">
        <w:rPr>
          <w:u w:val="single"/>
        </w:rPr>
        <w:t>Venezuela has the world's largest oil reserves but PDVSA's production, earnings and income all appear to be on a downward slide</w:t>
      </w:r>
      <w:r w:rsidRPr="00DB56FB">
        <w:rPr>
          <w:sz w:val="16"/>
        </w:rPr>
        <w:t xml:space="preserve"> and its debts to suppliers rose 35 percent. Its debt to the Central Bank of Venezuela reached $26.19 billion last year, a nearly eight-fold increase in two years.</w:t>
      </w:r>
      <w:r w:rsidRPr="00DB56FB">
        <w:t>¶</w:t>
      </w:r>
      <w:r w:rsidRPr="00DB56FB">
        <w:rPr>
          <w:sz w:val="16"/>
        </w:rPr>
        <w:t xml:space="preserve"> </w:t>
      </w:r>
      <w:proofErr w:type="gramStart"/>
      <w:r w:rsidRPr="00DB56FB">
        <w:rPr>
          <w:sz w:val="16"/>
        </w:rPr>
        <w:t>The</w:t>
      </w:r>
      <w:proofErr w:type="gramEnd"/>
      <w:r w:rsidRPr="00DB56FB">
        <w:rPr>
          <w:sz w:val="16"/>
        </w:rPr>
        <w:t xml:space="preserve"> government makes no apologies. It says it is employing the country's most important natural resource for the good of the people and promises increased production and revenues in the immediate future.</w:t>
      </w:r>
      <w:r w:rsidRPr="00DB56FB">
        <w:t>¶</w:t>
      </w:r>
      <w:r w:rsidRPr="00DB56FB">
        <w:rPr>
          <w:sz w:val="16"/>
        </w:rPr>
        <w:t xml:space="preserve"> 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w:t>
      </w:r>
      <w:r w:rsidRPr="00DB56FB">
        <w:t>¶</w:t>
      </w:r>
      <w:r w:rsidRPr="00DB56FB">
        <w:rPr>
          <w:sz w:val="16"/>
        </w:rPr>
        <w:t xml:space="preserve"> "</w:t>
      </w:r>
      <w:r w:rsidRPr="00DB56FB">
        <w:rPr>
          <w:u w:val="single"/>
        </w:rPr>
        <w:t>We're in a process of trying to attract investment in dollars other than ours</w:t>
      </w:r>
      <w:r w:rsidRPr="00DB56FB">
        <w:rPr>
          <w:sz w:val="16"/>
        </w:rPr>
        <w:t>," Ramirez said, assuring reporters that PDVSA would work with private investors to not take on more debt to make new investment.</w:t>
      </w:r>
    </w:p>
    <w:p w:rsidR="00B64088" w:rsidRPr="00DB56FB" w:rsidRDefault="00B64088" w:rsidP="00AB1099"/>
    <w:p w:rsidR="00B64088" w:rsidRPr="00DB56FB" w:rsidRDefault="009A07E8" w:rsidP="00AB1099">
      <w:pPr>
        <w:pStyle w:val="Heading3"/>
      </w:pPr>
      <w:r w:rsidRPr="00DB56FB">
        <w:lastRenderedPageBreak/>
        <w:t>Impact Ext</w:t>
      </w:r>
      <w:r w:rsidR="00B64088" w:rsidRPr="00DB56FB">
        <w:t>—Great Power War</w:t>
      </w:r>
    </w:p>
    <w:p w:rsidR="00A82E0A" w:rsidRPr="00DB56FB" w:rsidRDefault="00A82E0A" w:rsidP="00AB1099">
      <w:pPr>
        <w:pStyle w:val="Heading4"/>
      </w:pPr>
      <w:r w:rsidRPr="00DB56FB">
        <w:t>That ensures great power competition and conflict—</w:t>
      </w:r>
    </w:p>
    <w:p w:rsidR="00A82E0A" w:rsidRPr="00DB56FB" w:rsidRDefault="00A82E0A" w:rsidP="00AB1099">
      <w:proofErr w:type="spellStart"/>
      <w:proofErr w:type="gramStart"/>
      <w:r w:rsidRPr="00DB56FB">
        <w:rPr>
          <w:rStyle w:val="StyleStyleBold12pt"/>
        </w:rPr>
        <w:t>Grygiel</w:t>
      </w:r>
      <w:proofErr w:type="spellEnd"/>
      <w:r w:rsidRPr="00DB56FB">
        <w:rPr>
          <w:rStyle w:val="StyleStyleBold12pt"/>
        </w:rPr>
        <w:t xml:space="preserve"> ‘9</w:t>
      </w:r>
      <w:r w:rsidRPr="00DB56FB">
        <w:t>.</w:t>
      </w:r>
      <w:proofErr w:type="gramEnd"/>
      <w:r w:rsidRPr="00DB56FB">
        <w:t xml:space="preserve"> </w:t>
      </w:r>
      <w:proofErr w:type="spellStart"/>
      <w:r w:rsidRPr="00DB56FB">
        <w:t>Jakub</w:t>
      </w:r>
      <w:proofErr w:type="spellEnd"/>
      <w:r w:rsidRPr="00DB56FB">
        <w:t xml:space="preserve"> </w:t>
      </w:r>
      <w:proofErr w:type="spellStart"/>
      <w:r w:rsidRPr="00DB56FB">
        <w:t>Grygiel</w:t>
      </w:r>
      <w:proofErr w:type="spellEnd"/>
      <w:r w:rsidRPr="00DB56FB">
        <w:t xml:space="preserve">. Associate Professor of International Relations @ Paul H. </w:t>
      </w:r>
      <w:proofErr w:type="spellStart"/>
      <w:r w:rsidRPr="00DB56FB">
        <w:t>Nitze</w:t>
      </w:r>
      <w:proofErr w:type="spellEnd"/>
      <w:r w:rsidRPr="00DB56FB">
        <w:t xml:space="preserve"> School of Advanced International Studies, John Hopkins University. “Vacuum Wars: The Coming Competition </w:t>
      </w:r>
      <w:proofErr w:type="gramStart"/>
      <w:r w:rsidRPr="00DB56FB">
        <w:t>Over</w:t>
      </w:r>
      <w:proofErr w:type="gramEnd"/>
      <w:r w:rsidRPr="00DB56FB">
        <w:t xml:space="preserve"> Failed States.” </w:t>
      </w:r>
      <w:proofErr w:type="gramStart"/>
      <w:r w:rsidRPr="00DB56FB">
        <w:t>American Interest.</w:t>
      </w:r>
      <w:proofErr w:type="gramEnd"/>
      <w:r w:rsidRPr="00DB56FB">
        <w:t xml:space="preserve"> Jul/Aug 2009. [, http://www.the-american-interest.com/article.cfm?piece=622]</w:t>
      </w:r>
    </w:p>
    <w:p w:rsidR="00A82E0A" w:rsidRPr="00DB56FB" w:rsidRDefault="00A82E0A" w:rsidP="00AB1099">
      <w:pPr>
        <w:rPr>
          <w:sz w:val="16"/>
        </w:rPr>
      </w:pPr>
      <w:r w:rsidRPr="00DB56FB">
        <w:rPr>
          <w:sz w:val="16"/>
        </w:rPr>
        <w:t xml:space="preserve">The prevailing view of failed states is, to repeat, not wrong, just incomplete—for it ignores the competitive nature of great power interactions. The traditional understanding of power vacuums is still very relevant. Sudan, Central Asia, Indonesia, </w:t>
      </w:r>
      <w:r w:rsidRPr="00DB56FB">
        <w:rPr>
          <w:rStyle w:val="StyleBoldUnderline"/>
        </w:rPr>
        <w:t>parts of Latin America</w:t>
      </w:r>
      <w:r w:rsidRPr="00DB56FB">
        <w:rPr>
          <w:sz w:val="16"/>
        </w:rPr>
        <w:t xml:space="preserve"> and many other areas </w:t>
      </w:r>
      <w:r w:rsidRPr="00DB56FB">
        <w:rPr>
          <w:rStyle w:val="StyleBoldUnderline"/>
        </w:rPr>
        <w:t xml:space="preserve">are characterized by weak and often collapsing states that are </w:t>
      </w:r>
      <w:r w:rsidRPr="00DB56FB">
        <w:rPr>
          <w:rStyle w:val="Emphasis"/>
        </w:rPr>
        <w:t>increasingly arenas for great power competition</w:t>
      </w:r>
      <w:r w:rsidRPr="00DB56FB">
        <w:rPr>
          <w:sz w:val="16"/>
        </w:rPr>
        <w:t xml:space="preserve">. The interest of these great powers is not to rebuild the state or to engage in “nation-building” for humanitarian purposes but to establish a foothold in the region, to obtain favorable economic deals, especially in the energy sector, and to weaken the presence of other great powers.  Let’s look at just three possible future scenarios. In the first, imagine that parts of Indonesia become increasingly difficult to govern and are wracked by riots. Chinese minorities are attacked, while pirates prowl </w:t>
      </w:r>
      <w:proofErr w:type="spellStart"/>
      <w:r w:rsidRPr="00DB56FB">
        <w:rPr>
          <w:sz w:val="16"/>
        </w:rPr>
        <w:t>sealanes</w:t>
      </w:r>
      <w:proofErr w:type="spellEnd"/>
      <w:r w:rsidRPr="00DB56FB">
        <w:rPr>
          <w:sz w:val="16"/>
        </w:rPr>
        <w:t xml:space="preserve"> in ever greater numbers. </w:t>
      </w:r>
      <w:proofErr w:type="spellStart"/>
      <w:r w:rsidRPr="00DB56FB">
        <w:rPr>
          <w:sz w:val="16"/>
        </w:rPr>
        <w:t>Bejing</w:t>
      </w:r>
      <w:proofErr w:type="spellEnd"/>
      <w:r w:rsidRPr="00DB56FB">
        <w:rPr>
          <w:sz w:val="16"/>
        </w:rPr>
        <w:t xml:space="preserve">,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w:t>
      </w:r>
      <w:proofErr w:type="gramStart"/>
      <w:r w:rsidRPr="00DB56FB">
        <w:rPr>
          <w:sz w:val="16"/>
        </w:rPr>
        <w:t>army intervene</w:t>
      </w:r>
      <w:proofErr w:type="gramEnd"/>
      <w:r w:rsidRPr="00DB56FB">
        <w:rPr>
          <w:sz w:val="16"/>
        </w:rPr>
        <w:t xml:space="preserv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This tragic situation would be compounded if Iran and Saudi Arabia, the two regional powers with the most direct interests in the outcome, entered the fray more directly than they have so far.  In sum, there are many more plausible scenarios in which a failed state could become a playground of both regional and great power rivalry,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One thing is sure—we can leave no vacuums, because they can be filled.”6 The power vacuums created by failed states attract the interests of great powers because they are an easy way to expand their spheres of influence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w:t>
      </w:r>
      <w:r w:rsidRPr="00DB56FB">
        <w:rPr>
          <w:rStyle w:val="StyleBoldUnderline"/>
        </w:rPr>
        <w:t>the anarchy of the world is due to the backwardness of weak states</w:t>
      </w:r>
      <w:r w:rsidRPr="00DB56FB">
        <w:rPr>
          <w:sz w:val="16"/>
        </w:rPr>
        <w:t xml:space="preserve">; . . . </w:t>
      </w:r>
      <w:r w:rsidRPr="00DB56FB">
        <w:rPr>
          <w:rStyle w:val="StyleBoldUnderline"/>
        </w:rPr>
        <w:t>the modern nations have lived in armed peace and collapsed into hideous warfare because in</w:t>
      </w:r>
      <w:r w:rsidRPr="00DB56FB">
        <w:rPr>
          <w:sz w:val="16"/>
        </w:rPr>
        <w:t xml:space="preserve"> Asia, Africa, the Balkans, </w:t>
      </w:r>
      <w:r w:rsidRPr="00DB56FB">
        <w:rPr>
          <w:rStyle w:val="StyleBoldUnderline"/>
        </w:rPr>
        <w:t xml:space="preserve">Central and South America there are rich territories in which weakness </w:t>
      </w:r>
      <w:r w:rsidRPr="00DB56FB">
        <w:rPr>
          <w:rStyle w:val="Emphasis"/>
        </w:rPr>
        <w:t>invites exploitation</w:t>
      </w:r>
      <w:r w:rsidRPr="00DB56FB">
        <w:rPr>
          <w:rStyle w:val="StyleBoldUnderline"/>
        </w:rPr>
        <w:t xml:space="preserve">, in which inefficiency and corruption invite </w:t>
      </w:r>
      <w:r w:rsidRPr="00DB56FB">
        <w:rPr>
          <w:rStyle w:val="Emphasis"/>
        </w:rPr>
        <w:t>imperial expansion</w:t>
      </w:r>
      <w:r w:rsidRPr="00DB56FB">
        <w:rPr>
          <w:rStyle w:val="StyleBoldUnderline"/>
        </w:rPr>
        <w:t>, in which the prizes are so great that the competition for them is to the knife</w:t>
      </w:r>
      <w:r w:rsidRPr="00DB56FB">
        <w:rPr>
          <w:sz w:val="16"/>
        </w:rPr>
        <w:t xml:space="preserve">.7  The threat posed by failed states, therefore, need not emanate mainly from within. After all, by definition a failed state is no longer an actor capable of conducting a foreign policy. It is a politically inert geographic area whose fate is dependent on the actions of others. The main menace to international security stems from competition between these “others.” As Arnold </w:t>
      </w:r>
      <w:proofErr w:type="spellStart"/>
      <w:r w:rsidRPr="00DB56FB">
        <w:rPr>
          <w:sz w:val="16"/>
        </w:rPr>
        <w:t>Wolfers</w:t>
      </w:r>
      <w:proofErr w:type="spellEnd"/>
      <w:r w:rsidRPr="00DB56FB">
        <w:rPr>
          <w:sz w:val="16"/>
        </w:rPr>
        <w:t xml:space="preserve"> put it in 1951, </w:t>
      </w:r>
      <w:r w:rsidRPr="00DB56FB">
        <w:rPr>
          <w:rStyle w:val="StyleBoldUnderline"/>
        </w:rPr>
        <w:t>because of the competitive nature of international relations, “expansion would be sure to take place wherever a power vacuum existed.</w:t>
      </w:r>
      <w:r w:rsidRPr="00DB56FB">
        <w:rPr>
          <w:sz w:val="16"/>
        </w:rPr>
        <w:t xml:space="preserve">”8 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 simply because doing so weakens that state. The ability to deprive a state of something that will give it a substantial advantage is itself a source of power. Hence a failed state suddenly becomes a strategic prize, because it either adds to one’s own power or subtracts from another’s.  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w:t>
      </w:r>
      <w:r w:rsidRPr="00DB56FB">
        <w:rPr>
          <w:rStyle w:val="StyleBoldUnderline"/>
        </w:rPr>
        <w:t xml:space="preserve">failed states may pose an even greater danger to </w:t>
      </w:r>
      <w:r w:rsidRPr="00DB56FB">
        <w:rPr>
          <w:rStyle w:val="Emphasis"/>
        </w:rPr>
        <w:t xml:space="preserve">international </w:t>
      </w:r>
      <w:r w:rsidRPr="00DB56FB">
        <w:rPr>
          <w:rStyle w:val="Emphasis"/>
        </w:rPr>
        <w:lastRenderedPageBreak/>
        <w:t>security</w:t>
      </w:r>
      <w:r w:rsidRPr="00DB56FB">
        <w:rPr>
          <w:rStyle w:val="StyleBoldUnderline"/>
        </w:rPr>
        <w:t xml:space="preserve"> than policymakers and academics currently predict.</w:t>
      </w:r>
      <w:r w:rsidRPr="00DB56FB">
        <w:rPr>
          <w:sz w:val="16"/>
        </w:rPr>
        <w:t xml:space="preserve"> Humanitarian disasters are certainly tragedies that deserve serious attention; yet they do not pose the worst threats to U.S. security or world stability. That honor still belongs to the possibility of a great power confrontation. While the past decade or so has allowed us to ignore great power rivalries as the main feature of international relations, there is no guarantee that this happy circumstance will continue long into the future.  Second, there is no one-size-fits-all policy option for a given failed state. Humanitarian disasters carry a set of policy prescriptions that are liable to be counterproductive in an arena of great power conflict. It is almost a truism that failed states require multilateral cooperation, given their global impact. But </w:t>
      </w:r>
      <w:r w:rsidRPr="00DB56FB">
        <w:rPr>
          <w:rStyle w:val="StyleBoldUnderline"/>
        </w:rPr>
        <w:t xml:space="preserve">the traditional view of failed states leads us not to seek multilateral settings but to act </w:t>
      </w:r>
      <w:r w:rsidRPr="00DB56FB">
        <w:rPr>
          <w:rStyle w:val="Emphasis"/>
        </w:rPr>
        <w:t>preemptively</w:t>
      </w:r>
      <w:r w:rsidRPr="00DB56FB">
        <w:rPr>
          <w:rStyle w:val="StyleBoldUnderline"/>
        </w:rPr>
        <w:t xml:space="preserve"> and often </w:t>
      </w:r>
      <w:r w:rsidRPr="00DB56FB">
        <w:rPr>
          <w:rStyle w:val="Emphasis"/>
        </w:rPr>
        <w:t>unilaterally.</w:t>
      </w:r>
      <w:r w:rsidRPr="00DB56FB">
        <w:rPr>
          <w:sz w:val="16"/>
        </w:rPr>
        <w:t xml:space="preserve"> Indeed, it is often safer to seek to extend one’s control over failed states quickly in order to limit the possibility of intervention by other great powers.</w:t>
      </w:r>
    </w:p>
    <w:p w:rsidR="00404DE4" w:rsidRPr="00DB56FB" w:rsidRDefault="00404DE4" w:rsidP="00AB1099"/>
    <w:p w:rsidR="006A58A4" w:rsidRPr="00DB56FB" w:rsidRDefault="006A58A4" w:rsidP="00AB1099">
      <w:pPr>
        <w:pStyle w:val="Heading2"/>
      </w:pPr>
      <w:r w:rsidRPr="00DB56FB">
        <w:lastRenderedPageBreak/>
        <w:t>***Reset Advantage***</w:t>
      </w:r>
    </w:p>
    <w:p w:rsidR="00E60E56" w:rsidRPr="00DB56FB" w:rsidRDefault="00E60E56" w:rsidP="00AB1099">
      <w:pPr>
        <w:pStyle w:val="Heading3"/>
      </w:pPr>
      <w:r w:rsidRPr="00DB56FB">
        <w:lastRenderedPageBreak/>
        <w:t>Relations Low—Chavez Death</w:t>
      </w:r>
    </w:p>
    <w:p w:rsidR="00E60E56" w:rsidRPr="00DB56FB" w:rsidRDefault="00E60E56" w:rsidP="00AB1099">
      <w:pPr>
        <w:pStyle w:val="Heading4"/>
      </w:pPr>
      <w:r w:rsidRPr="00DB56FB">
        <w:t>Chavez death has decimated relations—</w:t>
      </w:r>
    </w:p>
    <w:p w:rsidR="00E60E56" w:rsidRPr="00DB56FB" w:rsidRDefault="00E60E56"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Pr="00DB56FB">
        <w:rPr>
          <w:rStyle w:val="StyleStyleBold12pt"/>
        </w:rPr>
        <w:t>[MG]</w:t>
      </w:r>
    </w:p>
    <w:p w:rsidR="00E60E56" w:rsidRPr="00DB56FB" w:rsidRDefault="00E60E56" w:rsidP="00AB1099">
      <w:pPr>
        <w:rPr>
          <w:rStyle w:val="StyleBoldUnderline"/>
        </w:rPr>
      </w:pPr>
      <w:r w:rsidRPr="00DB56FB">
        <w:rPr>
          <w:sz w:val="16"/>
        </w:rPr>
        <w:t xml:space="preserve">Other </w:t>
      </w:r>
      <w:r w:rsidRPr="00DB56FB">
        <w:rPr>
          <w:rStyle w:val="StyleBoldUnderline"/>
        </w:rPr>
        <w:t>observers cite the socialist leader’s continued belligerence toward Washington</w:t>
      </w:r>
      <w:r w:rsidRPr="00DB56FB">
        <w:rPr>
          <w:sz w:val="16"/>
        </w:rPr>
        <w:t xml:space="preserve"> – </w:t>
      </w:r>
      <w:proofErr w:type="spellStart"/>
      <w:r w:rsidRPr="00DB56FB">
        <w:rPr>
          <w:rStyle w:val="StyleBoldUnderline"/>
        </w:rPr>
        <w:t>Maduro</w:t>
      </w:r>
      <w:proofErr w:type="spellEnd"/>
      <w:r w:rsidRPr="00DB56FB">
        <w:rPr>
          <w:rStyle w:val="StyleBoldUnderline"/>
        </w:rPr>
        <w:t xml:space="preserve"> blames the US government’s “dark forces” for the death of</w:t>
      </w:r>
      <w:r w:rsidRPr="00DB56FB">
        <w:rPr>
          <w:sz w:val="16"/>
        </w:rPr>
        <w:t xml:space="preserve"> Mr. </w:t>
      </w:r>
      <w:r w:rsidRPr="00DB56FB">
        <w:rPr>
          <w:rStyle w:val="StyleBoldUnderline"/>
        </w:rPr>
        <w:t>Chávez and has pursued the provocative rhetoric of his predecessor</w:t>
      </w:r>
      <w:r w:rsidRPr="00DB56FB">
        <w:rPr>
          <w:sz w:val="16"/>
        </w:rPr>
        <w:t xml:space="preserve"> – as a factor in the US’s reluctance to recognize </w:t>
      </w:r>
      <w:proofErr w:type="spellStart"/>
      <w:r w:rsidRPr="00DB56FB">
        <w:rPr>
          <w:sz w:val="16"/>
        </w:rPr>
        <w:t>Maduro</w:t>
      </w:r>
      <w:proofErr w:type="spellEnd"/>
      <w:r w:rsidRPr="00DB56FB">
        <w:rPr>
          <w:sz w:val="16"/>
        </w:rPr>
        <w:t xml:space="preserve"> as president. “You can’t blame the US for not extending their hand,” says Mr. </w:t>
      </w:r>
      <w:proofErr w:type="spellStart"/>
      <w:r w:rsidRPr="00DB56FB">
        <w:rPr>
          <w:sz w:val="16"/>
        </w:rPr>
        <w:t>Smilde</w:t>
      </w:r>
      <w:proofErr w:type="spellEnd"/>
      <w:r w:rsidRPr="00DB56FB">
        <w:rPr>
          <w:sz w:val="16"/>
        </w:rPr>
        <w:t>. “</w:t>
      </w:r>
      <w:proofErr w:type="spellStart"/>
      <w:r w:rsidRPr="00DB56FB">
        <w:rPr>
          <w:rStyle w:val="StyleBoldUnderline"/>
        </w:rPr>
        <w:t>Maduro</w:t>
      </w:r>
      <w:proofErr w:type="spellEnd"/>
      <w:r w:rsidRPr="00DB56FB">
        <w:rPr>
          <w:rStyle w:val="StyleBoldUnderline"/>
        </w:rPr>
        <w:t xml:space="preserve"> has been denouncing US conspiracies since the day Chávez died.”</w:t>
      </w:r>
    </w:p>
    <w:p w:rsidR="003702A9" w:rsidRPr="00DB56FB" w:rsidRDefault="003702A9" w:rsidP="00AB1099">
      <w:pPr>
        <w:pStyle w:val="Heading3"/>
      </w:pPr>
      <w:r w:rsidRPr="00DB56FB">
        <w:lastRenderedPageBreak/>
        <w:t>Internal Link Ext—Oil K</w:t>
      </w:r>
      <w:r w:rsidR="00F9067D" w:rsidRPr="00DB56FB">
        <w:t>ey to</w:t>
      </w:r>
      <w:r w:rsidRPr="00DB56FB">
        <w:t xml:space="preserve"> Stability </w:t>
      </w:r>
    </w:p>
    <w:p w:rsidR="003702A9" w:rsidRPr="00DB56FB" w:rsidRDefault="003702A9" w:rsidP="00AB1099">
      <w:pPr>
        <w:pStyle w:val="Heading4"/>
      </w:pPr>
      <w:r w:rsidRPr="00DB56FB">
        <w:t>Relations are delicate—</w:t>
      </w:r>
      <w:proofErr w:type="gramStart"/>
      <w:r w:rsidRPr="00DB56FB">
        <w:t>Maintaining</w:t>
      </w:r>
      <w:proofErr w:type="gramEnd"/>
      <w:r w:rsidRPr="00DB56FB">
        <w:t xml:space="preserve"> economic ties is key to success </w:t>
      </w:r>
    </w:p>
    <w:p w:rsidR="003702A9" w:rsidRPr="00DB56FB" w:rsidRDefault="003702A9" w:rsidP="00AB1099">
      <w:r w:rsidRPr="00DB56FB">
        <w:rPr>
          <w:rStyle w:val="StyleStyleBold12pt"/>
        </w:rPr>
        <w:t>O’Neil 3-6</w:t>
      </w:r>
      <w:r w:rsidRPr="00DB56FB">
        <w:t>-13. Shannon O'Neil is Senior Fellow of Latin America Studies at the Council on Foreign Relations, “New era for US-Venezuela relations?” [</w:t>
      </w:r>
      <w:hyperlink r:id="rId13" w:history="1">
        <w:r w:rsidRPr="00DB56FB">
          <w:rPr>
            <w:rStyle w:val="Hyperlink"/>
          </w:rPr>
          <w:t>http://blogs.cfr.org/oneil/2013/03/06/new-era-for-u-s-venezuela-relations/</w:t>
        </w:r>
      </w:hyperlink>
      <w:r w:rsidRPr="00DB56FB">
        <w:t>]</w:t>
      </w:r>
    </w:p>
    <w:p w:rsidR="003702A9" w:rsidRPr="00DB56FB" w:rsidRDefault="003702A9" w:rsidP="00AB1099">
      <w:pPr>
        <w:rPr>
          <w:sz w:val="16"/>
        </w:rPr>
      </w:pPr>
      <w:r w:rsidRPr="00DB56FB">
        <w:rPr>
          <w:u w:val="single"/>
        </w:rPr>
        <w:t>With Chavez’s death, some have hoped for a change in the US-Venezuela relationship</w:t>
      </w:r>
      <w:r w:rsidRPr="00DB56FB">
        <w:rPr>
          <w:sz w:val="16"/>
        </w:rPr>
        <w:t xml:space="preserve">. But </w:t>
      </w:r>
      <w:r w:rsidRPr="00DB56FB">
        <w:rPr>
          <w:u w:val="single"/>
        </w:rPr>
        <w:t>just because Chavez is gone</w:t>
      </w:r>
      <w:r w:rsidRPr="00DB56FB">
        <w:t xml:space="preserve"> </w:t>
      </w:r>
      <w:r w:rsidRPr="00DB56FB">
        <w:rPr>
          <w:sz w:val="16"/>
        </w:rPr>
        <w:t xml:space="preserve">it </w:t>
      </w:r>
      <w:r w:rsidRPr="00DB56FB">
        <w:rPr>
          <w:u w:val="single"/>
        </w:rPr>
        <w:t>doesn’t mean the tensions in bilateral relations will ease</w:t>
      </w:r>
      <w:r w:rsidRPr="00DB56FB">
        <w:rPr>
          <w:sz w:val="16"/>
        </w:rPr>
        <w:t xml:space="preserve">. The U.S. is too useful and tempting a foil for papering over internal disagreements in Chavez’s party and for rallying loyal supporters for the upcoming presidential election to expect any abrupt change. Heir apparent and now interim President Nicolas </w:t>
      </w:r>
      <w:proofErr w:type="spellStart"/>
      <w:r w:rsidRPr="00DB56FB">
        <w:rPr>
          <w:sz w:val="16"/>
        </w:rPr>
        <w:t>Maduro’s</w:t>
      </w:r>
      <w:proofErr w:type="spellEnd"/>
      <w:r w:rsidRPr="00DB56FB">
        <w:rPr>
          <w:sz w:val="16"/>
        </w:rPr>
        <w:t xml:space="preserve"> speech right before Chavez’s death shows this. In it he expelled two U.S. diplomats and even accused the U.S. of causing Chavez’s cancer.</w:t>
      </w:r>
      <w:r w:rsidRPr="00DB56FB">
        <w:t>¶</w:t>
      </w:r>
      <w:r w:rsidRPr="00DB56FB">
        <w:rPr>
          <w:sz w:val="16"/>
        </w:rPr>
        <w:t xml:space="preserve"> </w:t>
      </w:r>
      <w:proofErr w:type="gramStart"/>
      <w:r w:rsidRPr="00DB56FB">
        <w:rPr>
          <w:sz w:val="16"/>
        </w:rPr>
        <w:t>But</w:t>
      </w:r>
      <w:proofErr w:type="gramEnd"/>
      <w:r w:rsidRPr="00DB56FB">
        <w:rPr>
          <w:sz w:val="16"/>
        </w:rPr>
        <w:t xml:space="preserve"> in the longer term, </w:t>
      </w:r>
      <w:r w:rsidRPr="00DB56FB">
        <w:rPr>
          <w:u w:val="single"/>
        </w:rPr>
        <w:t>trade, commercial relations</w:t>
      </w:r>
      <w:r w:rsidRPr="00DB56FB">
        <w:rPr>
          <w:sz w:val="16"/>
        </w:rPr>
        <w:t xml:space="preserve"> and personal ties </w:t>
      </w:r>
      <w:r w:rsidRPr="00DB56FB">
        <w:rPr>
          <w:u w:val="single"/>
        </w:rPr>
        <w:t>could shift U.S.-Venezuelan relations for the better. First and foremost are the economic ties between the two nations</w:t>
      </w:r>
      <w:r w:rsidRPr="00DB56FB">
        <w:rPr>
          <w:sz w:val="16"/>
        </w:rPr>
        <w:t xml:space="preserve">. Despite the rhetorical animosity of the last decade, trade continued. </w:t>
      </w:r>
      <w:r w:rsidRPr="00DB56FB">
        <w:rPr>
          <w:u w:val="single"/>
        </w:rPr>
        <w:t>The U.S. remains the largest recipient of Venezuelan oil</w:t>
      </w:r>
      <w:r w:rsidRPr="00DB56FB">
        <w:rPr>
          <w:sz w:val="16"/>
        </w:rPr>
        <w:t xml:space="preserve">—some </w:t>
      </w:r>
      <w:r w:rsidRPr="00DB56FB">
        <w:rPr>
          <w:u w:val="single"/>
        </w:rPr>
        <w:t xml:space="preserve">40 percent </w:t>
      </w:r>
      <w:proofErr w:type="spellStart"/>
      <w:r w:rsidRPr="00DB56FB">
        <w:rPr>
          <w:u w:val="single"/>
        </w:rPr>
        <w:t>percent</w:t>
      </w:r>
      <w:proofErr w:type="spellEnd"/>
      <w:r w:rsidRPr="00DB56FB">
        <w:rPr>
          <w:u w:val="single"/>
        </w:rPr>
        <w:t xml:space="preserve"> of Venezuelan oil exports</w:t>
      </w:r>
      <w:r w:rsidRPr="00DB56FB">
        <w:rPr>
          <w:sz w:val="16"/>
        </w:rPr>
        <w:t xml:space="preserve"> (and oil makes up over 90 percent of the country’s total exports). In turn, </w:t>
      </w:r>
      <w:r w:rsidRPr="00DB56FB">
        <w:rPr>
          <w:u w:val="single"/>
        </w:rPr>
        <w:t>the U.S. has continued to send</w:t>
      </w:r>
      <w:r w:rsidRPr="00DB56FB">
        <w:rPr>
          <w:sz w:val="16"/>
        </w:rPr>
        <w:t xml:space="preserve"> machinery and cars, and even increased exports of natural gas and </w:t>
      </w:r>
      <w:r w:rsidRPr="00DB56FB">
        <w:rPr>
          <w:u w:val="single"/>
        </w:rPr>
        <w:t>petroleum products</w:t>
      </w:r>
      <w:r w:rsidRPr="00DB56FB">
        <w:rPr>
          <w:sz w:val="16"/>
        </w:rPr>
        <w:t xml:space="preserve"> to the South American nation.</w:t>
      </w:r>
      <w:r w:rsidRPr="00DB56FB">
        <w:t>¶</w:t>
      </w:r>
      <w:r w:rsidRPr="00DB56FB">
        <w:rPr>
          <w:sz w:val="16"/>
        </w:rPr>
        <w:t xml:space="preserve"> The </w:t>
      </w:r>
      <w:r w:rsidRPr="00DB56FB">
        <w:rPr>
          <w:u w:val="single"/>
        </w:rPr>
        <w:t>hard currency and goods are vital to the functioning of Venezuela’s economy</w:t>
      </w:r>
      <w:r w:rsidRPr="00DB56FB">
        <w:rPr>
          <w:sz w:val="16"/>
        </w:rPr>
        <w:t xml:space="preserve">, government and society, </w:t>
      </w:r>
      <w:r w:rsidRPr="00DB56FB">
        <w:rPr>
          <w:u w:val="single"/>
        </w:rPr>
        <w:t>and may become even more so through the anticipated tough economic times ahead</w:t>
      </w:r>
      <w:r w:rsidRPr="00DB56FB">
        <w:rPr>
          <w:sz w:val="16"/>
        </w:rPr>
        <w:t>.</w:t>
      </w:r>
      <w:r w:rsidRPr="00DB56FB">
        <w:t>¶</w:t>
      </w:r>
      <w:r w:rsidRPr="00DB56FB">
        <w:rPr>
          <w:sz w:val="16"/>
        </w:rPr>
        <w:t xml:space="preserve"> Despite the increased government management of the economy through price controls and the nationalization of hundreds of private companies over the last decade, many well- and lesser-known U.S. companies still work in Venezuela, providing not just goods but ongoing links with the United States. In addition to these commercial links, the more than 200,000 Venezuelans living in the U.S. and the hundreds of thousands more that have ties through family, friends and colleagues, could also bring the two countries together.</w:t>
      </w:r>
      <w:r w:rsidRPr="00DB56FB">
        <w:t>¶</w:t>
      </w:r>
      <w:r w:rsidRPr="00DB56FB">
        <w:rPr>
          <w:sz w:val="16"/>
        </w:rPr>
        <w:t xml:space="preserve"> Finally, </w:t>
      </w:r>
      <w:r w:rsidRPr="00DB56FB">
        <w:rPr>
          <w:u w:val="single"/>
        </w:rPr>
        <w:t>as subsequent Venezuelan governments look to adjust their economic policies in the coming months and years, the experience of their neighbors provide incentives to forge a more amicable bilateral relationship. Colombia, Brazil, Peru, along with other Latin American nations, have opened up to the U.S. and the world more broadly in recent years and in the process have benefited tremendously</w:t>
      </w:r>
      <w:r w:rsidRPr="00DB56FB">
        <w:rPr>
          <w:sz w:val="16"/>
        </w:rPr>
        <w:t>.</w:t>
      </w:r>
      <w:r w:rsidRPr="00DB56FB">
        <w:t>¶</w:t>
      </w:r>
      <w:r w:rsidRPr="00DB56FB">
        <w:rPr>
          <w:sz w:val="16"/>
        </w:rPr>
        <w:t xml:space="preserve"> In the last set of hemispheric elections, a “third way” combining open markets, balanced fiscal accounts, and socially inclusive policies—most closely identified with former Brazilian President </w:t>
      </w:r>
      <w:proofErr w:type="spellStart"/>
      <w:r w:rsidRPr="00DB56FB">
        <w:rPr>
          <w:sz w:val="16"/>
        </w:rPr>
        <w:t>Luiz</w:t>
      </w:r>
      <w:proofErr w:type="spellEnd"/>
      <w:r w:rsidRPr="00DB56FB">
        <w:rPr>
          <w:sz w:val="16"/>
        </w:rPr>
        <w:t xml:space="preserve"> </w:t>
      </w:r>
      <w:proofErr w:type="spellStart"/>
      <w:r w:rsidRPr="00DB56FB">
        <w:rPr>
          <w:sz w:val="16"/>
        </w:rPr>
        <w:t>Inacio</w:t>
      </w:r>
      <w:proofErr w:type="spellEnd"/>
      <w:r w:rsidRPr="00DB56FB">
        <w:rPr>
          <w:sz w:val="16"/>
        </w:rPr>
        <w:t xml:space="preserve"> Lula da Silva—became an almost mantra for incumbent and opposition party candidates alike (including Chavez’s 2012 rival, Henrique </w:t>
      </w:r>
      <w:proofErr w:type="spellStart"/>
      <w:r w:rsidRPr="00DB56FB">
        <w:rPr>
          <w:sz w:val="16"/>
        </w:rPr>
        <w:t>Capriles</w:t>
      </w:r>
      <w:proofErr w:type="spellEnd"/>
      <w:r w:rsidRPr="00DB56FB">
        <w:rPr>
          <w:sz w:val="16"/>
        </w:rPr>
        <w:t xml:space="preserve"> </w:t>
      </w:r>
      <w:proofErr w:type="spellStart"/>
      <w:r w:rsidRPr="00DB56FB">
        <w:rPr>
          <w:sz w:val="16"/>
        </w:rPr>
        <w:t>Radonski</w:t>
      </w:r>
      <w:proofErr w:type="spellEnd"/>
      <w:r w:rsidRPr="00DB56FB">
        <w:rPr>
          <w:sz w:val="16"/>
        </w:rPr>
        <w:t xml:space="preserve">). </w:t>
      </w:r>
      <w:r w:rsidRPr="00DB56FB">
        <w:rPr>
          <w:u w:val="single"/>
        </w:rPr>
        <w:t>These nations and leaders illustrate a real and positive path forward, not just economically but also diplomatically</w:t>
      </w:r>
      <w:r w:rsidRPr="00DB56FB">
        <w:rPr>
          <w:sz w:val="16"/>
        </w:rPr>
        <w:t>.</w:t>
      </w:r>
      <w:r w:rsidRPr="00DB56FB">
        <w:t>¶</w:t>
      </w:r>
      <w:r w:rsidRPr="00DB56FB">
        <w:rPr>
          <w:sz w:val="16"/>
        </w:rPr>
        <w:t xml:space="preserve"> Today </w:t>
      </w:r>
      <w:r w:rsidRPr="00DB56FB">
        <w:rPr>
          <w:u w:val="single"/>
        </w:rPr>
        <w:t>Venezuela faces significant political uncertainty</w:t>
      </w:r>
      <w:r w:rsidRPr="00DB56FB">
        <w:rPr>
          <w:sz w:val="16"/>
        </w:rPr>
        <w:t xml:space="preserve">, as </w:t>
      </w:r>
      <w:proofErr w:type="spellStart"/>
      <w:r w:rsidRPr="00DB56FB">
        <w:rPr>
          <w:sz w:val="16"/>
        </w:rPr>
        <w:t>Mr</w:t>
      </w:r>
      <w:proofErr w:type="spellEnd"/>
      <w:r w:rsidRPr="00DB56FB">
        <w:rPr>
          <w:sz w:val="16"/>
        </w:rPr>
        <w:t xml:space="preserve"> </w:t>
      </w:r>
      <w:proofErr w:type="spellStart"/>
      <w:r w:rsidRPr="00DB56FB">
        <w:rPr>
          <w:sz w:val="16"/>
        </w:rPr>
        <w:t>Maduro</w:t>
      </w:r>
      <w:proofErr w:type="spellEnd"/>
      <w:r w:rsidRPr="00DB56FB">
        <w:rPr>
          <w:sz w:val="16"/>
        </w:rPr>
        <w:t xml:space="preserve"> works to unite the many factions within Chavez’s party. He does so without Chavez’s charisma </w:t>
      </w:r>
      <w:proofErr w:type="gramStart"/>
      <w:r w:rsidRPr="00DB56FB">
        <w:rPr>
          <w:sz w:val="16"/>
        </w:rPr>
        <w:t>nor</w:t>
      </w:r>
      <w:proofErr w:type="gramEnd"/>
      <w:r w:rsidRPr="00DB56FB">
        <w:rPr>
          <w:sz w:val="16"/>
        </w:rPr>
        <w:t xml:space="preserve"> the deep-seated loyalty he inspired. The next administration also will confront growing economic and fiscal problems, making governing all the harder in the months to come. Still, </w:t>
      </w:r>
      <w:r w:rsidRPr="00DB56FB">
        <w:rPr>
          <w:u w:val="single"/>
        </w:rPr>
        <w:t>in most of Latin America anti-U.S. rhetoric is fading, which suggests it can in Venezuela too</w:t>
      </w:r>
      <w:r w:rsidRPr="00DB56FB">
        <w:rPr>
          <w:sz w:val="16"/>
        </w:rPr>
        <w:t>.</w:t>
      </w:r>
    </w:p>
    <w:p w:rsidR="003702A9" w:rsidRPr="00DB56FB" w:rsidRDefault="003702A9" w:rsidP="00AB1099"/>
    <w:p w:rsidR="008B3649" w:rsidRPr="00DB56FB" w:rsidRDefault="003702A9" w:rsidP="00AB1099">
      <w:pPr>
        <w:pStyle w:val="Heading3"/>
      </w:pPr>
      <w:r w:rsidRPr="00DB56FB">
        <w:lastRenderedPageBreak/>
        <w:t>Internal Link Ext</w:t>
      </w:r>
      <w:r w:rsidR="008B3649" w:rsidRPr="00DB56FB">
        <w:t>—</w:t>
      </w:r>
      <w:r w:rsidR="00F9067D" w:rsidRPr="00DB56FB">
        <w:t>Plan Key to</w:t>
      </w:r>
      <w:r w:rsidRPr="00DB56FB">
        <w:t xml:space="preserve"> </w:t>
      </w:r>
      <w:r w:rsidR="008B3649" w:rsidRPr="00DB56FB">
        <w:t>Iran Influence</w:t>
      </w:r>
    </w:p>
    <w:p w:rsidR="008B3649" w:rsidRPr="00DB56FB" w:rsidRDefault="008B3649" w:rsidP="00AB1099">
      <w:pPr>
        <w:pStyle w:val="Heading4"/>
      </w:pPr>
      <w:r w:rsidRPr="00DB56FB">
        <w:t>Trade, specifically energy cooperation is key to end the Iran-Venezuela alliance—</w:t>
      </w:r>
    </w:p>
    <w:p w:rsidR="008B3649" w:rsidRPr="00DB56FB" w:rsidRDefault="008B3649" w:rsidP="00AB1099">
      <w:proofErr w:type="spellStart"/>
      <w:proofErr w:type="gramStart"/>
      <w:r w:rsidRPr="00DB56FB">
        <w:rPr>
          <w:rStyle w:val="StyleStyleBold12pt"/>
        </w:rPr>
        <w:t>Fite</w:t>
      </w:r>
      <w:proofErr w:type="spellEnd"/>
      <w:r w:rsidRPr="00DB56FB">
        <w:rPr>
          <w:rStyle w:val="StyleStyleBold12pt"/>
        </w:rPr>
        <w:t xml:space="preserve"> ‘12</w:t>
      </w:r>
      <w:r w:rsidRPr="00DB56FB">
        <w:t>.</w:t>
      </w:r>
      <w:proofErr w:type="gramEnd"/>
      <w:r w:rsidRPr="00DB56FB">
        <w:t xml:space="preserve"> Brandon, Burke Chair at the Center for Strategic and International Studies, “U.S. and Iranian Strategic Competition: The Impact of Latin America, Africa and Peripheral States,” April 4, </w:t>
      </w:r>
      <w:hyperlink r:id="rId14" w:history="1">
        <w:r w:rsidRPr="00DB56FB">
          <w:rPr>
            <w:rStyle w:val="Hyperlink"/>
          </w:rPr>
          <w:t>http://csis.org/files/publication/120404_Iran_Chapter_XIII-Peripheral_States-Revised.pdf</w:t>
        </w:r>
      </w:hyperlink>
      <w:r w:rsidRPr="00DB56FB">
        <w:t>]</w:t>
      </w:r>
    </w:p>
    <w:p w:rsidR="008B3649" w:rsidRPr="00DB56FB" w:rsidRDefault="008B3649" w:rsidP="00AB1099">
      <w:pPr>
        <w:rPr>
          <w:sz w:val="16"/>
        </w:rPr>
      </w:pPr>
      <w:r w:rsidRPr="00DB56FB">
        <w:rPr>
          <w:u w:val="single"/>
        </w:rPr>
        <w:t>Iran’s closest relationship is with Venezuela</w:t>
      </w:r>
      <w:r w:rsidRPr="00DB56FB">
        <w:rPr>
          <w:sz w:val="16"/>
        </w:rPr>
        <w:t xml:space="preserve">. Although both countries have very different </w:t>
      </w:r>
      <w:r w:rsidRPr="00DB56FB">
        <w:t>¶</w:t>
      </w:r>
      <w:r w:rsidRPr="00DB56FB">
        <w:rPr>
          <w:sz w:val="16"/>
        </w:rPr>
        <w:t xml:space="preserve"> guiding ideologies and political structures, </w:t>
      </w:r>
      <w:r w:rsidRPr="00DB56FB">
        <w:rPr>
          <w:u w:val="single"/>
        </w:rPr>
        <w:t xml:space="preserve">they are bound by a common rejection of US </w:t>
      </w:r>
      <w:r w:rsidRPr="00DB56FB">
        <w:t xml:space="preserve">¶ </w:t>
      </w:r>
      <w:r w:rsidRPr="00DB56FB">
        <w:rPr>
          <w:u w:val="single"/>
        </w:rPr>
        <w:t>leadership</w:t>
      </w:r>
      <w:r w:rsidRPr="00DB56FB">
        <w:rPr>
          <w:sz w:val="16"/>
        </w:rPr>
        <w:t xml:space="preserve"> in the international system and by their significant petroleum exports, signified by </w:t>
      </w:r>
      <w:r w:rsidRPr="00DB56FB">
        <w:t>¶</w:t>
      </w:r>
      <w:r w:rsidRPr="00DB56FB">
        <w:rPr>
          <w:sz w:val="16"/>
        </w:rPr>
        <w:t xml:space="preserve"> their dual membership in OPEC. </w:t>
      </w:r>
      <w:r w:rsidRPr="00DB56FB">
        <w:rPr>
          <w:u w:val="single"/>
        </w:rPr>
        <w:t xml:space="preserve">The State Department has determined Venezuela to be “not </w:t>
      </w:r>
      <w:r w:rsidRPr="00DB56FB">
        <w:t xml:space="preserve">¶ </w:t>
      </w:r>
      <w:r w:rsidRPr="00DB56FB">
        <w:rPr>
          <w:u w:val="single"/>
        </w:rPr>
        <w:t>cooperating fully U</w:t>
      </w:r>
      <w:r w:rsidRPr="00DB56FB">
        <w:rPr>
          <w:sz w:val="16"/>
        </w:rPr>
        <w:t xml:space="preserve">nited </w:t>
      </w:r>
      <w:r w:rsidRPr="00DB56FB">
        <w:rPr>
          <w:u w:val="single"/>
        </w:rPr>
        <w:t>S</w:t>
      </w:r>
      <w:r w:rsidRPr="00DB56FB">
        <w:rPr>
          <w:sz w:val="16"/>
        </w:rPr>
        <w:t xml:space="preserve">tates </w:t>
      </w:r>
      <w:r w:rsidRPr="00DB56FB">
        <w:rPr>
          <w:u w:val="single"/>
        </w:rPr>
        <w:t>antiterrorism efforts” since 2006</w:t>
      </w:r>
      <w:r w:rsidRPr="00DB56FB">
        <w:rPr>
          <w:sz w:val="16"/>
        </w:rPr>
        <w:t xml:space="preserve">. Distinct from the designation </w:t>
      </w:r>
      <w:r w:rsidRPr="00DB56FB">
        <w:t>¶</w:t>
      </w:r>
      <w:r w:rsidRPr="00DB56FB">
        <w:rPr>
          <w:sz w:val="16"/>
        </w:rPr>
        <w:t xml:space="preserve"> of “state sponsor of terrorism”, this classification nevertheless resulted in an US arms embargo, </w:t>
      </w:r>
      <w:r w:rsidRPr="00DB56FB">
        <w:t>¶</w:t>
      </w:r>
      <w:r w:rsidRPr="00DB56FB">
        <w:rPr>
          <w:sz w:val="16"/>
        </w:rPr>
        <w:t xml:space="preserve"> which was extended in May 201118</w:t>
      </w:r>
      <w:proofErr w:type="gramStart"/>
      <w:r w:rsidRPr="00DB56FB">
        <w:t>¶</w:t>
      </w:r>
      <w:r w:rsidRPr="00DB56FB">
        <w:rPr>
          <w:sz w:val="16"/>
        </w:rPr>
        <w:t xml:space="preserve"> .</w:t>
      </w:r>
      <w:proofErr w:type="gramEnd"/>
      <w:r w:rsidRPr="00DB56FB">
        <w:rPr>
          <w:sz w:val="16"/>
        </w:rPr>
        <w:t xml:space="preserve"> In the past decade </w:t>
      </w:r>
      <w:r w:rsidRPr="00DB56FB">
        <w:rPr>
          <w:u w:val="single"/>
        </w:rPr>
        <w:t xml:space="preserve">Tehran and Caracas have engaged in a </w:t>
      </w:r>
      <w:r w:rsidRPr="00DB56FB">
        <w:t xml:space="preserve">¶ </w:t>
      </w:r>
      <w:r w:rsidRPr="00DB56FB">
        <w:rPr>
          <w:u w:val="single"/>
        </w:rPr>
        <w:t>broad spectrum of commitments</w:t>
      </w:r>
      <w:r w:rsidRPr="00DB56FB">
        <w:rPr>
          <w:sz w:val="16"/>
        </w:rPr>
        <w:t xml:space="preserve"> ranging from mutual diplomatic support to military exchange. </w:t>
      </w:r>
      <w:r w:rsidRPr="00DB56FB">
        <w:t>¶</w:t>
      </w:r>
      <w:r w:rsidRPr="00DB56FB">
        <w:rPr>
          <w:sz w:val="16"/>
        </w:rPr>
        <w:t xml:space="preserve"> Venezuelan President Hugo Chavez has shown himself to be committed to Iranian sovereignty—</w:t>
      </w:r>
      <w:r w:rsidRPr="00DB56FB">
        <w:t>¶</w:t>
      </w:r>
      <w:r w:rsidRPr="00DB56FB">
        <w:rPr>
          <w:sz w:val="16"/>
        </w:rPr>
        <w:t xml:space="preserve"> supporting Iran’s nuclear program at the IAEA—and to Iran’s vision of an anti-Western coalition </w:t>
      </w:r>
      <w:r w:rsidRPr="00DB56FB">
        <w:t>¶</w:t>
      </w:r>
      <w:r w:rsidRPr="00DB56FB">
        <w:rPr>
          <w:sz w:val="16"/>
        </w:rPr>
        <w:t xml:space="preserve"> of developing states.</w:t>
      </w:r>
      <w:r w:rsidRPr="00DB56FB">
        <w:t>¶</w:t>
      </w:r>
      <w:r w:rsidRPr="00DB56FB">
        <w:rPr>
          <w:sz w:val="16"/>
        </w:rPr>
        <w:t xml:space="preserve"> </w:t>
      </w:r>
      <w:r w:rsidRPr="00DB56FB">
        <w:rPr>
          <w:u w:val="single"/>
        </w:rPr>
        <w:t>As long as</w:t>
      </w:r>
      <w:r w:rsidRPr="00DB56FB">
        <w:rPr>
          <w:sz w:val="16"/>
        </w:rPr>
        <w:t xml:space="preserve"> Venezuelan President Hugo </w:t>
      </w:r>
      <w:r w:rsidRPr="00DB56FB">
        <w:rPr>
          <w:u w:val="single"/>
        </w:rPr>
        <w:t>Chavez</w:t>
      </w:r>
      <w:r w:rsidRPr="00DB56FB">
        <w:rPr>
          <w:sz w:val="16"/>
        </w:rPr>
        <w:t>—</w:t>
      </w:r>
      <w:r w:rsidRPr="00DB56FB">
        <w:rPr>
          <w:u w:val="single"/>
        </w:rPr>
        <w:t>or some successor</w:t>
      </w:r>
      <w:r w:rsidRPr="00DB56FB">
        <w:rPr>
          <w:sz w:val="16"/>
        </w:rPr>
        <w:t xml:space="preserve"> with a similar ideology and </w:t>
      </w:r>
      <w:r w:rsidRPr="00DB56FB">
        <w:t>¶</w:t>
      </w:r>
      <w:r w:rsidRPr="00DB56FB">
        <w:rPr>
          <w:sz w:val="16"/>
        </w:rPr>
        <w:t xml:space="preserve"> hostility to the US—</w:t>
      </w:r>
      <w:r w:rsidRPr="00DB56FB">
        <w:rPr>
          <w:u w:val="single"/>
        </w:rPr>
        <w:t>continues to define his role as one of opposition to the US, Washington has little hope of bettering its political position with Caracas or diminishing Iran’s close affiliation</w:t>
      </w:r>
      <w:r w:rsidRPr="00DB56FB">
        <w:rPr>
          <w:sz w:val="16"/>
        </w:rPr>
        <w:t xml:space="preserve">. </w:t>
      </w:r>
      <w:r w:rsidRPr="00DB56FB">
        <w:t>¶</w:t>
      </w:r>
      <w:r w:rsidRPr="00DB56FB">
        <w:rPr>
          <w:sz w:val="16"/>
        </w:rPr>
        <w:t xml:space="preserve"> That being said, US-Venezuelan commercial ties are strong and provide links between both </w:t>
      </w:r>
      <w:r w:rsidRPr="00DB56FB">
        <w:t>¶</w:t>
      </w:r>
      <w:r w:rsidRPr="00DB56FB">
        <w:rPr>
          <w:sz w:val="16"/>
        </w:rPr>
        <w:t xml:space="preserve"> countries which help maintain an undercurrent of stability in the relationship. At present, the US </w:t>
      </w:r>
      <w:r w:rsidRPr="00DB56FB">
        <w:t>¶</w:t>
      </w:r>
      <w:r w:rsidRPr="00DB56FB">
        <w:rPr>
          <w:sz w:val="16"/>
        </w:rPr>
        <w:t xml:space="preserve"> need not be too concerned about this Iran-Venezuelan relationship, despite the threatening </w:t>
      </w:r>
      <w:r w:rsidRPr="00DB56FB">
        <w:t>¶</w:t>
      </w:r>
      <w:r w:rsidRPr="00DB56FB">
        <w:rPr>
          <w:sz w:val="16"/>
        </w:rPr>
        <w:t xml:space="preserve"> language used by both presidents. </w:t>
      </w:r>
      <w:r w:rsidRPr="00DB56FB">
        <w:rPr>
          <w:sz w:val="16"/>
          <w:szCs w:val="16"/>
        </w:rPr>
        <w:t>Mutual</w:t>
      </w:r>
      <w:r w:rsidRPr="00DB56FB">
        <w:rPr>
          <w:u w:val="single"/>
        </w:rPr>
        <w:t xml:space="preserve"> US-Venezuelan energy</w:t>
      </w:r>
      <w:r w:rsidRPr="00DB56FB">
        <w:t xml:space="preserve"> </w:t>
      </w:r>
      <w:r w:rsidRPr="00DB56FB">
        <w:rPr>
          <w:sz w:val="16"/>
          <w:szCs w:val="16"/>
        </w:rPr>
        <w:t>dependence</w:t>
      </w:r>
      <w:r w:rsidRPr="00DB56FB">
        <w:t xml:space="preserve"> </w:t>
      </w:r>
      <w:r w:rsidRPr="00DB56FB">
        <w:rPr>
          <w:u w:val="single"/>
        </w:rPr>
        <w:t>mitigates the possibility of a more serious breach in relations</w:t>
      </w:r>
      <w:r w:rsidRPr="00DB56FB">
        <w:rPr>
          <w:sz w:val="16"/>
        </w:rPr>
        <w:t>.</w:t>
      </w:r>
    </w:p>
    <w:p w:rsidR="00757C32" w:rsidRPr="00DB56FB" w:rsidRDefault="00757C32" w:rsidP="00AB1099">
      <w:pPr>
        <w:pStyle w:val="Heading3"/>
      </w:pPr>
      <w:r w:rsidRPr="00DB56FB">
        <w:lastRenderedPageBreak/>
        <w:t>Impact Ext—Iran War</w:t>
      </w:r>
    </w:p>
    <w:p w:rsidR="00277E54" w:rsidRPr="00DB56FB" w:rsidRDefault="00277E54" w:rsidP="00AB1099">
      <w:pPr>
        <w:pStyle w:val="Heading4"/>
      </w:pPr>
      <w:r w:rsidRPr="00DB56FB">
        <w:t>Iran War goes Nuclear—</w:t>
      </w:r>
    </w:p>
    <w:p w:rsidR="00277E54" w:rsidRPr="00DB56FB" w:rsidRDefault="00277E54" w:rsidP="00AB1099">
      <w:r w:rsidRPr="00DB56FB">
        <w:rPr>
          <w:b/>
        </w:rPr>
        <w:t>Giles ‘11</w:t>
      </w:r>
      <w:r w:rsidRPr="00DB56FB">
        <w:t xml:space="preserve"> [Gregory, Assistant Vice President of Science Applications International Corporation and Manager of its Weapons Proliferation Analysis Division, “Deterring a Nuclear-Armed Iran from Adventurism and Nuclear Use,” May, </w:t>
      </w:r>
      <w:hyperlink r:id="rId15" w:history="1">
        <w:r w:rsidRPr="00DB56FB">
          <w:t>http://cpc.au.af.mil/PDF/book/chapter5.pdf</w:t>
        </w:r>
      </w:hyperlink>
      <w:r w:rsidRPr="00DB56FB">
        <w:t>]</w:t>
      </w:r>
    </w:p>
    <w:p w:rsidR="00277E54" w:rsidRPr="00DB56FB" w:rsidRDefault="00277E54" w:rsidP="00AB1099">
      <w:pPr>
        <w:rPr>
          <w:sz w:val="16"/>
        </w:rPr>
      </w:pPr>
      <w:r w:rsidRPr="00DB56FB">
        <w:rPr>
          <w:sz w:val="16"/>
        </w:rPr>
        <w:t xml:space="preserve">By definition, </w:t>
      </w:r>
      <w:r w:rsidRPr="00DB56FB">
        <w:rPr>
          <w:u w:val="single"/>
        </w:rPr>
        <w:t xml:space="preserve">the advent of a “nuclear-armed Iran” means the </w:t>
      </w:r>
      <w:r w:rsidRPr="00DB56FB">
        <w:t xml:space="preserve">¶ </w:t>
      </w:r>
      <w:r w:rsidRPr="00DB56FB">
        <w:rPr>
          <w:u w:val="single"/>
        </w:rPr>
        <w:t xml:space="preserve">failure of one form of U.S. deterrence strategy </w:t>
      </w:r>
      <w:r w:rsidRPr="00DB56FB">
        <w:rPr>
          <w:sz w:val="16"/>
        </w:rPr>
        <w:t xml:space="preserve">— the deterrence of </w:t>
      </w:r>
      <w:r w:rsidRPr="00DB56FB">
        <w:t>¶</w:t>
      </w:r>
      <w:r w:rsidRPr="00DB56FB">
        <w:rPr>
          <w:sz w:val="16"/>
        </w:rPr>
        <w:t xml:space="preserve"> proliferation. Both the Obama administration and its predecessor publicly </w:t>
      </w:r>
      <w:r w:rsidRPr="00DB56FB">
        <w:t>¶</w:t>
      </w:r>
      <w:r w:rsidRPr="00DB56FB">
        <w:rPr>
          <w:sz w:val="16"/>
        </w:rPr>
        <w:t xml:space="preserve"> committed the United States to keeping Tehran from acquiring nuclear </w:t>
      </w:r>
      <w:r w:rsidRPr="00DB56FB">
        <w:t>¶</w:t>
      </w:r>
      <w:r w:rsidRPr="00DB56FB">
        <w:rPr>
          <w:sz w:val="16"/>
        </w:rPr>
        <w:t xml:space="preserve"> weapons. So </w:t>
      </w:r>
      <w:r w:rsidRPr="00DB56FB">
        <w:rPr>
          <w:u w:val="single"/>
        </w:rPr>
        <w:t xml:space="preserve">in postulating a nuclear-armed Iran, we must accept up front </w:t>
      </w:r>
      <w:r w:rsidRPr="00DB56FB">
        <w:t xml:space="preserve">¶ </w:t>
      </w:r>
      <w:r w:rsidRPr="00DB56FB">
        <w:rPr>
          <w:u w:val="single"/>
        </w:rPr>
        <w:t xml:space="preserve">that U.S. credibility </w:t>
      </w:r>
      <w:r w:rsidRPr="00DB56FB">
        <w:rPr>
          <w:sz w:val="16"/>
        </w:rPr>
        <w:t xml:space="preserve">– a key component of deterrence – </w:t>
      </w:r>
      <w:r w:rsidRPr="00DB56FB">
        <w:rPr>
          <w:u w:val="single"/>
        </w:rPr>
        <w:t xml:space="preserve">had suffered a </w:t>
      </w:r>
      <w:r w:rsidRPr="00DB56FB">
        <w:t xml:space="preserve">¶ </w:t>
      </w:r>
      <w:r w:rsidRPr="00DB56FB">
        <w:rPr>
          <w:u w:val="single"/>
        </w:rPr>
        <w:t>serious blow</w:t>
      </w:r>
      <w:r w:rsidRPr="00DB56FB">
        <w:rPr>
          <w:sz w:val="16"/>
        </w:rPr>
        <w:t xml:space="preserve">, one that will generally make it harder subsequently to deter </w:t>
      </w:r>
      <w:r w:rsidRPr="00DB56FB">
        <w:t>¶</w:t>
      </w:r>
      <w:r w:rsidRPr="00DB56FB">
        <w:rPr>
          <w:sz w:val="16"/>
        </w:rPr>
        <w:t xml:space="preserve"> various threats from the Islamic Republic.</w:t>
      </w:r>
      <w:r w:rsidRPr="00DB56FB">
        <w:t>¶</w:t>
      </w:r>
      <w:r w:rsidRPr="00DB56FB">
        <w:rPr>
          <w:sz w:val="16"/>
        </w:rPr>
        <w:t xml:space="preserve"> </w:t>
      </w:r>
      <w:r w:rsidRPr="00DB56FB">
        <w:rPr>
          <w:u w:val="single"/>
        </w:rPr>
        <w:t xml:space="preserve">Of particular concern is nuclear-backed “adventurism,” defined </w:t>
      </w:r>
      <w:r w:rsidRPr="00DB56FB">
        <w:t xml:space="preserve">¶ </w:t>
      </w:r>
      <w:r w:rsidRPr="00DB56FB">
        <w:rPr>
          <w:u w:val="single"/>
        </w:rPr>
        <w:t xml:space="preserve">here as more risk-acceptant Iranian challenges to regional and global order </w:t>
      </w:r>
      <w:r w:rsidRPr="00DB56FB">
        <w:t xml:space="preserve">¶ </w:t>
      </w:r>
      <w:r w:rsidRPr="00DB56FB">
        <w:rPr>
          <w:u w:val="single"/>
        </w:rPr>
        <w:t xml:space="preserve">than currently exist. Examples include heightened levels of: </w:t>
      </w:r>
      <w:proofErr w:type="spellStart"/>
      <w:r w:rsidRPr="00DB56FB">
        <w:rPr>
          <w:u w:val="single"/>
        </w:rPr>
        <w:t>politicalmilitary</w:t>
      </w:r>
      <w:proofErr w:type="spellEnd"/>
      <w:r w:rsidRPr="00DB56FB">
        <w:rPr>
          <w:u w:val="single"/>
        </w:rPr>
        <w:t xml:space="preserve">-economic intimidation, support for terrorism and insurgency, </w:t>
      </w:r>
      <w:r w:rsidRPr="00DB56FB">
        <w:t xml:space="preserve">¶ </w:t>
      </w:r>
      <w:r w:rsidRPr="00DB56FB">
        <w:rPr>
          <w:u w:val="single"/>
        </w:rPr>
        <w:t xml:space="preserve">clashes with U.S. naval forces in the Gulf, and the proliferation of </w:t>
      </w:r>
      <w:r w:rsidRPr="00DB56FB">
        <w:t>¶</w:t>
      </w:r>
      <w:r w:rsidRPr="00DB56FB">
        <w:rPr>
          <w:sz w:val="16"/>
        </w:rPr>
        <w:t xml:space="preserve"> weapons of mass destruction (</w:t>
      </w:r>
      <w:r w:rsidRPr="00DB56FB">
        <w:rPr>
          <w:u w:val="single"/>
        </w:rPr>
        <w:t>WMD</w:t>
      </w:r>
      <w:r w:rsidRPr="00DB56FB">
        <w:rPr>
          <w:sz w:val="16"/>
        </w:rPr>
        <w:t xml:space="preserve">) to others. </w:t>
      </w:r>
      <w:r w:rsidRPr="00DB56FB">
        <w:rPr>
          <w:u w:val="single"/>
        </w:rPr>
        <w:t xml:space="preserve">At the end </w:t>
      </w:r>
      <w:r w:rsidRPr="00DB56FB">
        <w:rPr>
          <w:sz w:val="16"/>
        </w:rPr>
        <w:t xml:space="preserve">of this </w:t>
      </w:r>
      <w:r w:rsidRPr="00DB56FB">
        <w:t>¶</w:t>
      </w:r>
      <w:r w:rsidRPr="00DB56FB">
        <w:rPr>
          <w:sz w:val="16"/>
        </w:rPr>
        <w:t xml:space="preserve"> spectrum </w:t>
      </w:r>
      <w:r w:rsidRPr="00DB56FB">
        <w:rPr>
          <w:u w:val="single"/>
        </w:rPr>
        <w:t xml:space="preserve">is </w:t>
      </w:r>
      <w:r w:rsidRPr="00DB56FB">
        <w:rPr>
          <w:sz w:val="16"/>
        </w:rPr>
        <w:t xml:space="preserve">the potential for </w:t>
      </w:r>
      <w:r w:rsidRPr="00DB56FB">
        <w:rPr>
          <w:u w:val="single"/>
        </w:rPr>
        <w:t xml:space="preserve">direct combat with U.S. forces and Iranian </w:t>
      </w:r>
      <w:r w:rsidRPr="00DB56FB">
        <w:t xml:space="preserve">¶ </w:t>
      </w:r>
      <w:r w:rsidRPr="00DB56FB">
        <w:rPr>
          <w:u w:val="single"/>
        </w:rPr>
        <w:t>nuclear use, most likely arising from conflict escalation</w:t>
      </w:r>
      <w:r w:rsidRPr="00DB56FB">
        <w:rPr>
          <w:sz w:val="16"/>
        </w:rPr>
        <w:t>.</w:t>
      </w:r>
    </w:p>
    <w:p w:rsidR="00B7367C" w:rsidRPr="00DB56FB" w:rsidRDefault="00B7367C" w:rsidP="00AB1099">
      <w:pPr>
        <w:pStyle w:val="Heading3"/>
      </w:pPr>
      <w:r w:rsidRPr="00DB56FB">
        <w:lastRenderedPageBreak/>
        <w:t xml:space="preserve">Impact Ext—Iran-Venezuela Alliance </w:t>
      </w:r>
    </w:p>
    <w:p w:rsidR="00277E54" w:rsidRPr="00DB56FB" w:rsidRDefault="00277E54" w:rsidP="00AB1099">
      <w:pPr>
        <w:pStyle w:val="Heading4"/>
      </w:pPr>
      <w:r w:rsidRPr="00DB56FB">
        <w:t xml:space="preserve">The alliance ensures </w:t>
      </w:r>
      <w:proofErr w:type="spellStart"/>
      <w:r w:rsidRPr="00DB56FB">
        <w:t>prolif</w:t>
      </w:r>
      <w:proofErr w:type="spellEnd"/>
      <w:r w:rsidRPr="00DB56FB">
        <w:t xml:space="preserve"> and terrorism- causes nuclear war</w:t>
      </w:r>
    </w:p>
    <w:p w:rsidR="00277E54" w:rsidRPr="00DB56FB" w:rsidRDefault="00277E54" w:rsidP="00AB1099">
      <w:proofErr w:type="spellStart"/>
      <w:r w:rsidRPr="00DB56FB">
        <w:rPr>
          <w:b/>
        </w:rPr>
        <w:t>Stubits</w:t>
      </w:r>
      <w:proofErr w:type="spellEnd"/>
      <w:r w:rsidRPr="00DB56FB">
        <w:rPr>
          <w:b/>
        </w:rPr>
        <w:t xml:space="preserve"> ‘09</w:t>
      </w:r>
      <w:r w:rsidRPr="00DB56FB">
        <w:t xml:space="preserve"> [Adam </w:t>
      </w:r>
      <w:proofErr w:type="spellStart"/>
      <w:r w:rsidRPr="00DB56FB">
        <w:t>Stubits</w:t>
      </w:r>
      <w:proofErr w:type="spellEnd"/>
      <w:r w:rsidRPr="00DB56FB">
        <w:t xml:space="preserve"> is program associate for the Wilson Center’s Latin ¶ American Program. He received his B.A. in Political Science and M.P.A ¶ with an emphasis in international organizations from The American ¶ University. His research interests include citizen security in Latin ¶ America, informal international organizations and the role of public administration in development. Prior to coming to the Wilson Center, ¶ he was a special assistant for International Accounts with the Corporate ¶ Executive Board and before that a Development Officer with Partners ¶ of the Americas, “Iran In Latin America: Threat or ‘axis of annoyance’?” </w:t>
      </w:r>
      <w:hyperlink r:id="rId16" w:history="1">
        <w:r w:rsidRPr="00DB56FB">
          <w:t>http://www.wilsoncenter.org/sites/default/files/Iran_in_LA.pdf</w:t>
        </w:r>
      </w:hyperlink>
      <w:r w:rsidRPr="00DB56FB">
        <w:t>]</w:t>
      </w:r>
    </w:p>
    <w:p w:rsidR="00277E54" w:rsidRPr="00DB56FB" w:rsidRDefault="00277E54" w:rsidP="00AB1099">
      <w:pPr>
        <w:rPr>
          <w:sz w:val="16"/>
        </w:rPr>
      </w:pPr>
      <w:r w:rsidRPr="00DB56FB">
        <w:rPr>
          <w:u w:val="single"/>
        </w:rPr>
        <w:t xml:space="preserve">Given Iran’s nuclear capabilities, there is concern throughout the region and in the United States as to what role supportive countries like </w:t>
      </w:r>
      <w:r w:rsidRPr="00DB56FB">
        <w:t xml:space="preserve">¶ </w:t>
      </w:r>
      <w:r w:rsidRPr="00DB56FB">
        <w:rPr>
          <w:u w:val="single"/>
        </w:rPr>
        <w:t xml:space="preserve">Venezuela might play in the advancement and proliferation of nuclear </w:t>
      </w:r>
      <w:r w:rsidRPr="00DB56FB">
        <w:t xml:space="preserve">¶ </w:t>
      </w:r>
      <w:r w:rsidRPr="00DB56FB">
        <w:rPr>
          <w:u w:val="single"/>
        </w:rPr>
        <w:t>tech</w:t>
      </w:r>
      <w:r w:rsidRPr="00DB56FB">
        <w:rPr>
          <w:sz w:val="16"/>
        </w:rPr>
        <w:t>nologies. Colombian President Álvaro Uribe has expressed concern saying, “</w:t>
      </w:r>
      <w:r w:rsidRPr="00DB56FB">
        <w:rPr>
          <w:u w:val="single"/>
        </w:rPr>
        <w:t>We are very worried</w:t>
      </w:r>
      <w:r w:rsidRPr="00DB56FB">
        <w:rPr>
          <w:sz w:val="16"/>
        </w:rPr>
        <w:t xml:space="preserve"> and I can’t refrain from saying so, </w:t>
      </w:r>
      <w:r w:rsidRPr="00DB56FB">
        <w:t>¶</w:t>
      </w:r>
      <w:r w:rsidRPr="00DB56FB">
        <w:rPr>
          <w:sz w:val="16"/>
        </w:rPr>
        <w:t xml:space="preserve"> </w:t>
      </w:r>
      <w:r w:rsidRPr="00DB56FB">
        <w:rPr>
          <w:u w:val="single"/>
        </w:rPr>
        <w:t>that nuclear war be brought to our neighborhood</w:t>
      </w:r>
      <w:r w:rsidRPr="00DB56FB">
        <w:rPr>
          <w:sz w:val="16"/>
        </w:rPr>
        <w:t xml:space="preserve">. This is very serious, </w:t>
      </w:r>
      <w:r w:rsidRPr="00DB56FB">
        <w:t>¶</w:t>
      </w:r>
      <w:r w:rsidRPr="00DB56FB">
        <w:rPr>
          <w:sz w:val="16"/>
        </w:rPr>
        <w:t xml:space="preserve"> very worrying,”19 and with seemingly good reason. In September 2009, </w:t>
      </w:r>
      <w:r w:rsidRPr="00DB56FB">
        <w:t>¶</w:t>
      </w:r>
      <w:r w:rsidRPr="00DB56FB">
        <w:rPr>
          <w:sz w:val="16"/>
        </w:rPr>
        <w:t xml:space="preserve"> “Iran said it test-fired short-range missiles, just days after it confirmed </w:t>
      </w:r>
      <w:r w:rsidRPr="00DB56FB">
        <w:t>¶</w:t>
      </w:r>
      <w:r w:rsidRPr="00DB56FB">
        <w:rPr>
          <w:sz w:val="16"/>
        </w:rPr>
        <w:t xml:space="preserve"> it is building a second uranium-enrichment facility.”20 Rodolfo </w:t>
      </w:r>
      <w:proofErr w:type="spellStart"/>
      <w:r w:rsidRPr="00DB56FB">
        <w:rPr>
          <w:sz w:val="16"/>
        </w:rPr>
        <w:t>Sanz</w:t>
      </w:r>
      <w:proofErr w:type="spellEnd"/>
      <w:r w:rsidRPr="00DB56FB">
        <w:rPr>
          <w:sz w:val="16"/>
        </w:rPr>
        <w:t xml:space="preserve">, </w:t>
      </w:r>
      <w:r w:rsidRPr="00DB56FB">
        <w:t>¶</w:t>
      </w:r>
      <w:r w:rsidRPr="00DB56FB">
        <w:rPr>
          <w:sz w:val="16"/>
        </w:rPr>
        <w:t xml:space="preserve"> Venezuela’s minister of basic industries and mining has indicated that </w:t>
      </w:r>
      <w:r w:rsidRPr="00DB56FB">
        <w:t>¶</w:t>
      </w:r>
      <w:r w:rsidRPr="00DB56FB">
        <w:rPr>
          <w:sz w:val="16"/>
        </w:rPr>
        <w:t xml:space="preserve"> </w:t>
      </w:r>
      <w:r w:rsidRPr="00DB56FB">
        <w:rPr>
          <w:u w:val="single"/>
        </w:rPr>
        <w:t>Venezuela “could have important reserves of Uranium</w:t>
      </w:r>
      <w:r w:rsidRPr="00DB56FB">
        <w:rPr>
          <w:sz w:val="16"/>
        </w:rPr>
        <w:t xml:space="preserve">,” and while he </w:t>
      </w:r>
      <w:r w:rsidRPr="00DB56FB">
        <w:t>¶</w:t>
      </w:r>
      <w:r w:rsidRPr="00DB56FB">
        <w:rPr>
          <w:sz w:val="16"/>
        </w:rPr>
        <w:t xml:space="preserve"> rejects allegations that Venezuela is supplying Iran’s nuclear program, </w:t>
      </w:r>
      <w:r w:rsidRPr="00DB56FB">
        <w:t>¶</w:t>
      </w:r>
      <w:r w:rsidRPr="00DB56FB">
        <w:rPr>
          <w:sz w:val="16"/>
        </w:rPr>
        <w:t xml:space="preserve"> he did confirm that “Iran is helping us with geophysical aerial probes </w:t>
      </w:r>
      <w:r w:rsidRPr="00DB56FB">
        <w:t>¶</w:t>
      </w:r>
      <w:r w:rsidRPr="00DB56FB">
        <w:rPr>
          <w:sz w:val="16"/>
        </w:rPr>
        <w:t xml:space="preserve"> and geochemical analyses.”21 In September 2009, </w:t>
      </w:r>
      <w:r w:rsidRPr="00DB56FB">
        <w:rPr>
          <w:u w:val="single"/>
        </w:rPr>
        <w:t xml:space="preserve">Chávez announced an </w:t>
      </w:r>
      <w:r w:rsidRPr="00DB56FB">
        <w:t xml:space="preserve">¶ </w:t>
      </w:r>
      <w:r w:rsidRPr="00DB56FB">
        <w:rPr>
          <w:u w:val="single"/>
        </w:rPr>
        <w:t>agreement with Russia for assistance in developing a nuclear energy program and plans for the establishment of a “nuclear village” with technological assistance from Iran</w:t>
      </w:r>
      <w:r w:rsidRPr="00DB56FB">
        <w:rPr>
          <w:sz w:val="16"/>
        </w:rPr>
        <w:t>.22</w:t>
      </w:r>
      <w:r w:rsidRPr="00DB56FB">
        <w:t>¶</w:t>
      </w:r>
      <w:r w:rsidRPr="00DB56FB">
        <w:rPr>
          <w:sz w:val="16"/>
        </w:rPr>
        <w:t xml:space="preserve"> Asked if Washington is worried, Thomas Shannon, then the top </w:t>
      </w:r>
      <w:r w:rsidRPr="00DB56FB">
        <w:t>¶</w:t>
      </w:r>
      <w:r w:rsidRPr="00DB56FB">
        <w:rPr>
          <w:sz w:val="16"/>
        </w:rPr>
        <w:t xml:space="preserve"> State Department official for Latin America, responded, “</w:t>
      </w:r>
      <w:r w:rsidRPr="00DB56FB">
        <w:rPr>
          <w:u w:val="single"/>
        </w:rPr>
        <w:t xml:space="preserve">What worries us is Iran’s history of activities in the region and especially its links </w:t>
      </w:r>
      <w:r w:rsidRPr="00DB56FB">
        <w:t xml:space="preserve">¶ </w:t>
      </w:r>
      <w:r w:rsidRPr="00DB56FB">
        <w:rPr>
          <w:u w:val="single"/>
        </w:rPr>
        <w:t>to Hezbollah and the terrorist attacks that took place in Buenos Aires</w:t>
      </w:r>
      <w:r w:rsidRPr="00DB56FB">
        <w:rPr>
          <w:sz w:val="16"/>
        </w:rPr>
        <w:t xml:space="preserve">,” </w:t>
      </w:r>
      <w:r w:rsidRPr="00DB56FB">
        <w:t>¶</w:t>
      </w:r>
      <w:r w:rsidRPr="00DB56FB">
        <w:rPr>
          <w:sz w:val="16"/>
        </w:rPr>
        <w:t xml:space="preserve"> concluding, “Past is prologue.”23 As far back as November 2007, the </w:t>
      </w:r>
      <w:r w:rsidRPr="00DB56FB">
        <w:t>¶</w:t>
      </w:r>
      <w:r w:rsidRPr="00DB56FB">
        <w:rPr>
          <w:sz w:val="16"/>
        </w:rPr>
        <w:t xml:space="preserve"> United States House of Representatives passed a resolution “expressing </w:t>
      </w:r>
      <w:r w:rsidRPr="00DB56FB">
        <w:t>¶</w:t>
      </w:r>
      <w:r w:rsidRPr="00DB56FB">
        <w:rPr>
          <w:sz w:val="16"/>
        </w:rPr>
        <w:t xml:space="preserve"> concern about threats to the U.S. by deepening economic and security </w:t>
      </w:r>
      <w:r w:rsidRPr="00DB56FB">
        <w:t>¶</w:t>
      </w:r>
      <w:r w:rsidRPr="00DB56FB">
        <w:rPr>
          <w:sz w:val="16"/>
        </w:rPr>
        <w:t xml:space="preserve"> ties between Iran and like-minded regimes in the Western Hemisphere, </w:t>
      </w:r>
      <w:r w:rsidRPr="00DB56FB">
        <w:t>¶</w:t>
      </w:r>
      <w:r w:rsidRPr="00DB56FB">
        <w:rPr>
          <w:sz w:val="16"/>
        </w:rPr>
        <w:t xml:space="preserve"> including Venezuela.” The resolution had its base in “evidence that </w:t>
      </w:r>
      <w:r w:rsidRPr="00DB56FB">
        <w:t>¶</w:t>
      </w:r>
      <w:r w:rsidRPr="00DB56FB">
        <w:rPr>
          <w:sz w:val="16"/>
        </w:rPr>
        <w:t xml:space="preserve"> Iranian-backed Hezbollah, a designated terrorist organization, raises millions from counterfeit products produced in the tri-border region of </w:t>
      </w:r>
      <w:r w:rsidRPr="00DB56FB">
        <w:t>¶</w:t>
      </w:r>
      <w:r w:rsidRPr="00DB56FB">
        <w:rPr>
          <w:sz w:val="16"/>
        </w:rPr>
        <w:t xml:space="preserve"> Brazil, Paraguay, and Argentina, and growing efforts backed by Iran to </w:t>
      </w:r>
      <w:r w:rsidRPr="00DB56FB">
        <w:t>¶</w:t>
      </w:r>
      <w:r w:rsidRPr="00DB56FB">
        <w:rPr>
          <w:sz w:val="16"/>
        </w:rPr>
        <w:t xml:space="preserve"> foment anti-Americanism and anti-Semitism.”24 It is therefore no surprise that in 2008, the U.S. Treasury Department accused the Chávez </w:t>
      </w:r>
      <w:r w:rsidRPr="00DB56FB">
        <w:t>¶</w:t>
      </w:r>
      <w:r w:rsidRPr="00DB56FB">
        <w:rPr>
          <w:sz w:val="16"/>
        </w:rPr>
        <w:t xml:space="preserve"> government of “employing and providing safe harbor to Hezbollah </w:t>
      </w:r>
      <w:r w:rsidRPr="00DB56FB">
        <w:t>¶</w:t>
      </w:r>
      <w:r w:rsidRPr="00DB56FB">
        <w:rPr>
          <w:sz w:val="16"/>
        </w:rPr>
        <w:t xml:space="preserve"> facilitators and fundraisers.” 25 In a hearing before the Senate Armed </w:t>
      </w:r>
      <w:r w:rsidRPr="00DB56FB">
        <w:t>¶</w:t>
      </w:r>
      <w:r w:rsidRPr="00DB56FB">
        <w:rPr>
          <w:sz w:val="16"/>
        </w:rPr>
        <w:t xml:space="preserve"> Services Committee, Navy Admiral James </w:t>
      </w:r>
      <w:proofErr w:type="spellStart"/>
      <w:r w:rsidRPr="00DB56FB">
        <w:rPr>
          <w:sz w:val="16"/>
        </w:rPr>
        <w:t>Stavridis</w:t>
      </w:r>
      <w:proofErr w:type="spellEnd"/>
      <w:r w:rsidRPr="00DB56FB">
        <w:rPr>
          <w:sz w:val="16"/>
        </w:rPr>
        <w:t xml:space="preserve">, then Commander </w:t>
      </w:r>
      <w:r w:rsidRPr="00DB56FB">
        <w:t>¶</w:t>
      </w:r>
      <w:r w:rsidRPr="00DB56FB">
        <w:rPr>
          <w:sz w:val="16"/>
        </w:rPr>
        <w:t xml:space="preserve"> of the U.S. Southern Command, testified that “We have seen… an increase in a wide level of activity by the Iranian government in this region.” He continued, “</w:t>
      </w:r>
      <w:r w:rsidRPr="00DB56FB">
        <w:rPr>
          <w:u w:val="single"/>
        </w:rPr>
        <w:t xml:space="preserve">That is a concern principally because of the connections between the government of Iran, which is a state sponsor of </w:t>
      </w:r>
      <w:r w:rsidRPr="00DB56FB">
        <w:t xml:space="preserve">¶ </w:t>
      </w:r>
      <w:r w:rsidRPr="00DB56FB">
        <w:rPr>
          <w:u w:val="single"/>
        </w:rPr>
        <w:t>terrorism, and Hezbollah</w:t>
      </w:r>
      <w:r w:rsidRPr="00DB56FB">
        <w:rPr>
          <w:sz w:val="16"/>
        </w:rPr>
        <w:t xml:space="preserve">.”26 It is relevant to note that at the printing of </w:t>
      </w:r>
      <w:r w:rsidRPr="00DB56FB">
        <w:t>¶</w:t>
      </w:r>
      <w:r w:rsidRPr="00DB56FB">
        <w:rPr>
          <w:sz w:val="16"/>
        </w:rPr>
        <w:t xml:space="preserve"> this publication, there is global controversy over Ahmadinejad’s nomination of Ahmad </w:t>
      </w:r>
      <w:proofErr w:type="spellStart"/>
      <w:r w:rsidRPr="00DB56FB">
        <w:rPr>
          <w:sz w:val="16"/>
        </w:rPr>
        <w:t>Vahidi</w:t>
      </w:r>
      <w:proofErr w:type="spellEnd"/>
      <w:r w:rsidRPr="00DB56FB">
        <w:rPr>
          <w:sz w:val="16"/>
        </w:rPr>
        <w:t xml:space="preserve"> as the minister of defense for Iran. </w:t>
      </w:r>
      <w:proofErr w:type="spellStart"/>
      <w:r w:rsidRPr="00DB56FB">
        <w:rPr>
          <w:sz w:val="16"/>
        </w:rPr>
        <w:t>Vahidi</w:t>
      </w:r>
      <w:proofErr w:type="spellEnd"/>
      <w:r w:rsidRPr="00DB56FB">
        <w:rPr>
          <w:sz w:val="16"/>
        </w:rPr>
        <w:t xml:space="preserve"> is one </w:t>
      </w:r>
      <w:r w:rsidRPr="00DB56FB">
        <w:t>¶</w:t>
      </w:r>
      <w:r w:rsidRPr="00DB56FB">
        <w:rPr>
          <w:sz w:val="16"/>
        </w:rPr>
        <w:t xml:space="preserve"> of five Iranian officials wanted by Interpol to face charges in Argentina </w:t>
      </w:r>
      <w:r w:rsidRPr="00DB56FB">
        <w:t>¶</w:t>
      </w:r>
      <w:r w:rsidRPr="00DB56FB">
        <w:rPr>
          <w:sz w:val="16"/>
        </w:rPr>
        <w:t xml:space="preserve"> for alleged involvement in the 1994 bombing of a Jewish cultural center in Buenos Aires.27 Without providing any specifics, </w:t>
      </w:r>
      <w:proofErr w:type="spellStart"/>
      <w:r w:rsidRPr="00DB56FB">
        <w:rPr>
          <w:sz w:val="16"/>
        </w:rPr>
        <w:t>Stavridis</w:t>
      </w:r>
      <w:proofErr w:type="spellEnd"/>
      <w:r w:rsidRPr="00DB56FB">
        <w:rPr>
          <w:sz w:val="16"/>
        </w:rPr>
        <w:t xml:space="preserve"> also </w:t>
      </w:r>
      <w:r w:rsidRPr="00DB56FB">
        <w:t>¶</w:t>
      </w:r>
      <w:r w:rsidRPr="00DB56FB">
        <w:rPr>
          <w:sz w:val="16"/>
        </w:rPr>
        <w:t xml:space="preserve"> testified, “We have been seeing in Colombia a direct connection between Hezbollah activity and </w:t>
      </w:r>
      <w:proofErr w:type="spellStart"/>
      <w:r w:rsidRPr="00DB56FB">
        <w:rPr>
          <w:sz w:val="16"/>
        </w:rPr>
        <w:t>narco</w:t>
      </w:r>
      <w:proofErr w:type="spellEnd"/>
      <w:r w:rsidRPr="00DB56FB">
        <w:rPr>
          <w:sz w:val="16"/>
        </w:rPr>
        <w:t xml:space="preserve">-trafficking activity.”28 In October </w:t>
      </w:r>
      <w:r w:rsidRPr="00DB56FB">
        <w:t>¶</w:t>
      </w:r>
      <w:r w:rsidRPr="00DB56FB">
        <w:rPr>
          <w:sz w:val="16"/>
        </w:rPr>
        <w:t xml:space="preserve"> 2008, following a two-year investigation, 36 suspects were arrested in </w:t>
      </w:r>
      <w:r w:rsidRPr="00DB56FB">
        <w:t>¶</w:t>
      </w:r>
      <w:r w:rsidRPr="00DB56FB">
        <w:rPr>
          <w:sz w:val="16"/>
        </w:rPr>
        <w:t xml:space="preserve"> Colombia on charges related to cocaine smuggling and money laundering. Gladys Sanchez, the lead investigator for the case said, “The profits </w:t>
      </w:r>
      <w:r w:rsidRPr="00DB56FB">
        <w:t>¶</w:t>
      </w:r>
      <w:r w:rsidRPr="00DB56FB">
        <w:rPr>
          <w:sz w:val="16"/>
        </w:rPr>
        <w:t xml:space="preserve"> from the sales of drugs went to finance Hezbollah. This is an example </w:t>
      </w:r>
      <w:r w:rsidRPr="00DB56FB">
        <w:t>¶</w:t>
      </w:r>
      <w:r w:rsidRPr="00DB56FB">
        <w:rPr>
          <w:sz w:val="16"/>
        </w:rPr>
        <w:t xml:space="preserve"> of how </w:t>
      </w:r>
      <w:proofErr w:type="spellStart"/>
      <w:r w:rsidRPr="00DB56FB">
        <w:rPr>
          <w:sz w:val="16"/>
        </w:rPr>
        <w:t>narco</w:t>
      </w:r>
      <w:proofErr w:type="spellEnd"/>
      <w:r w:rsidRPr="00DB56FB">
        <w:rPr>
          <w:sz w:val="16"/>
        </w:rPr>
        <w:t>-trafficking is a theme of interest to all criminal organizations, the FARC, the paramilitaries and terrorists.” 29</w:t>
      </w:r>
    </w:p>
    <w:p w:rsidR="00757C32" w:rsidRPr="00DB56FB" w:rsidRDefault="00757C32" w:rsidP="00AB1099"/>
    <w:p w:rsidR="00481CCA" w:rsidRPr="00DB56FB" w:rsidRDefault="00481CCA" w:rsidP="00AB1099">
      <w:pPr>
        <w:pStyle w:val="Heading2"/>
      </w:pPr>
      <w:r w:rsidRPr="00DB56FB">
        <w:lastRenderedPageBreak/>
        <w:t>***Leadership Advantage***</w:t>
      </w:r>
    </w:p>
    <w:p w:rsidR="00710EC0" w:rsidRPr="00DB56FB" w:rsidRDefault="00710EC0" w:rsidP="00AB1099">
      <w:pPr>
        <w:pStyle w:val="Heading3"/>
      </w:pPr>
      <w:r w:rsidRPr="00DB56FB">
        <w:lastRenderedPageBreak/>
        <w:t>Internal Link Ext—Economic Engagement Key</w:t>
      </w:r>
    </w:p>
    <w:p w:rsidR="00710EC0" w:rsidRPr="00DB56FB" w:rsidRDefault="00710EC0" w:rsidP="00AB1099">
      <w:pPr>
        <w:pStyle w:val="Heading4"/>
      </w:pPr>
      <w:r w:rsidRPr="00DB56FB">
        <w:t>Economic engagement key to leadership and relations—</w:t>
      </w:r>
    </w:p>
    <w:p w:rsidR="00710EC0" w:rsidRPr="00DB56FB" w:rsidRDefault="00710EC0" w:rsidP="00AB1099">
      <w:proofErr w:type="spellStart"/>
      <w:r w:rsidRPr="00DB56FB">
        <w:rPr>
          <w:rStyle w:val="StyleStyleBold12pt"/>
        </w:rPr>
        <w:t>InterAmerican</w:t>
      </w:r>
      <w:proofErr w:type="spellEnd"/>
      <w:r w:rsidRPr="00DB56FB">
        <w:rPr>
          <w:rStyle w:val="StyleStyleBold12pt"/>
        </w:rPr>
        <w:t xml:space="preserve"> Dialogue ‘12</w:t>
      </w:r>
      <w:r w:rsidRPr="00DB56FB">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r w:rsidRPr="00DB56FB">
        <w:tab/>
      </w:r>
    </w:p>
    <w:p w:rsidR="00710EC0" w:rsidRPr="00DB56FB" w:rsidRDefault="00710EC0" w:rsidP="00AB1099">
      <w:pPr>
        <w:rPr>
          <w:sz w:val="16"/>
        </w:rPr>
      </w:pPr>
      <w:proofErr w:type="gramStart"/>
      <w:r w:rsidRPr="00DB56FB">
        <w:rPr>
          <w:sz w:val="16"/>
        </w:rPr>
        <w:t>economics</w:t>
      </w:r>
      <w:proofErr w:type="gramEnd"/>
      <w:r w:rsidRPr="00DB56FB">
        <w:rPr>
          <w:sz w:val="16"/>
        </w:rPr>
        <w:t xml:space="preserve">/ energy Expanded </w:t>
      </w:r>
      <w:r w:rsidRPr="00DB56FB">
        <w:rPr>
          <w:rStyle w:val="Emphasis"/>
        </w:rPr>
        <w:t>trade, investment, and energy cooperation</w:t>
      </w:r>
      <w:r w:rsidRPr="00DB56FB">
        <w:rPr>
          <w:rStyle w:val="StyleBoldUnderline"/>
        </w:rPr>
        <w:t xml:space="preserve"> offer the greatest promise for robust US-Latin American relations</w:t>
      </w:r>
      <w:r w:rsidRPr="00DB56FB">
        <w:rPr>
          <w:sz w:val="16"/>
        </w:rPr>
        <w:t xml:space="preserve"> . Independent of government policies, </w:t>
      </w:r>
      <w:r w:rsidRPr="00DB56FB">
        <w:rPr>
          <w:rStyle w:val="StyleBoldUnderline"/>
        </w:rPr>
        <w:t xml:space="preserve">these areas have seen tremendous growth and development, driven chiefly by the private </w:t>
      </w:r>
      <w:proofErr w:type="gramStart"/>
      <w:r w:rsidRPr="00DB56FB">
        <w:rPr>
          <w:rStyle w:val="StyleBoldUnderline"/>
        </w:rPr>
        <w:t>sector .</w:t>
      </w:r>
      <w:proofErr w:type="gramEnd"/>
      <w:r w:rsidRPr="00DB56FB">
        <w:rPr>
          <w:sz w:val="16"/>
        </w:rPr>
        <w:t xml:space="preserve"> </w:t>
      </w:r>
      <w:r w:rsidRPr="00DB56FB">
        <w:rPr>
          <w:rStyle w:val="StyleBoldUnderline"/>
        </w:rPr>
        <w:t>The US government needs to better appreciate the rising importance of Latin America</w:t>
      </w:r>
      <w:r w:rsidRPr="00DB56FB">
        <w:rPr>
          <w:sz w:val="16"/>
        </w:rPr>
        <w:t>—</w:t>
      </w:r>
      <w:r w:rsidRPr="00DB56FB">
        <w:rPr>
          <w:rStyle w:val="StyleBoldUnderline"/>
        </w:rPr>
        <w:t>with its expanding markets for US exports, burgeoning opportunities for US investments, enormous reserves of energy and minerals, and continuing supply of needed labor—for the longer term performance of the US economy</w:t>
      </w:r>
      <w:r w:rsidRPr="00DB56FB">
        <w:rPr>
          <w:sz w:val="16"/>
        </w:rPr>
        <w:t xml:space="preserve"> . </w:t>
      </w:r>
      <w:r w:rsidRPr="00DB56FB">
        <w:rPr>
          <w:rStyle w:val="StyleBoldUnderline"/>
        </w:rPr>
        <w:t>With Brazil and many other Latin American economies thriving and showing promise for sustained rapid growth and rising incomes</w:t>
      </w:r>
      <w:r w:rsidRPr="00DB56FB">
        <w:rPr>
          <w:sz w:val="16"/>
        </w:rPr>
        <w:t xml:space="preserve">, </w:t>
      </w:r>
      <w:r w:rsidRPr="00DB56FB">
        <w:rPr>
          <w:rStyle w:val="StyleBoldUnderline"/>
        </w:rPr>
        <w:t xml:space="preserve">the search for economic opportunities has become the </w:t>
      </w:r>
      <w:r w:rsidRPr="00DB56FB">
        <w:rPr>
          <w:rStyle w:val="Emphasis"/>
        </w:rPr>
        <w:t>main force</w:t>
      </w:r>
      <w:r w:rsidRPr="00DB56FB">
        <w:rPr>
          <w:rStyle w:val="StyleBoldUnderline"/>
        </w:rPr>
        <w:t xml:space="preserve"> shaping relationships in the </w:t>
      </w:r>
      <w:proofErr w:type="gramStart"/>
      <w:r w:rsidRPr="00DB56FB">
        <w:rPr>
          <w:rStyle w:val="StyleBoldUnderline"/>
        </w:rPr>
        <w:t>hemisphere .</w:t>
      </w:r>
      <w:proofErr w:type="gramEnd"/>
      <w:r w:rsidRPr="00DB56FB">
        <w:rPr>
          <w:sz w:val="16"/>
        </w:rPr>
        <w:t xml:space="preserve"> </w:t>
      </w:r>
      <w:r w:rsidRPr="00DB56FB">
        <w:rPr>
          <w:rStyle w:val="Emphasis"/>
        </w:rPr>
        <w:t>Intensive economic engagement by the United States may be the best foundation for wider partnerships</w:t>
      </w:r>
      <w:r w:rsidRPr="00DB56FB">
        <w:rPr>
          <w:sz w:val="16"/>
        </w:rPr>
        <w:t xml:space="preserve"> </w:t>
      </w:r>
      <w:r w:rsidRPr="00DB56FB">
        <w:rPr>
          <w:rStyle w:val="StyleBoldUnderline"/>
        </w:rPr>
        <w:t xml:space="preserve">across many issues as well as the best way to energize currently listless US relations with the </w:t>
      </w:r>
      <w:proofErr w:type="gramStart"/>
      <w:r w:rsidRPr="00DB56FB">
        <w:rPr>
          <w:rStyle w:val="StyleBoldUnderline"/>
        </w:rPr>
        <w:t>region</w:t>
      </w:r>
      <w:r w:rsidRPr="00DB56FB">
        <w:rPr>
          <w:sz w:val="16"/>
        </w:rPr>
        <w:t xml:space="preserve"> .</w:t>
      </w:r>
      <w:proofErr w:type="gramEnd"/>
      <w:r w:rsidRPr="00DB56FB">
        <w:rPr>
          <w:sz w:val="16"/>
        </w:rPr>
        <w:t xml:space="preserve"> What Latin America’s largely middle and upper middle income countries— and their increasingly middle class populations—most want and need from the United States is access to its $16-trillion-a-year economy, which is more than three times the region’s economies combined . Most </w:t>
      </w:r>
      <w:r w:rsidRPr="00DB56FB">
        <w:rPr>
          <w:rStyle w:val="StyleBoldUnderline"/>
        </w:rPr>
        <w:t>Latin American nations</w:t>
      </w:r>
      <w:r w:rsidRPr="00DB56FB">
        <w:rPr>
          <w:sz w:val="16"/>
        </w:rPr>
        <w:t xml:space="preserve"> experienced quicker recovery from the financial crisis than did the United States, and they are growing at a faster </w:t>
      </w:r>
      <w:proofErr w:type="gramStart"/>
      <w:r w:rsidRPr="00DB56FB">
        <w:rPr>
          <w:sz w:val="16"/>
        </w:rPr>
        <w:t>pace .</w:t>
      </w:r>
      <w:proofErr w:type="gramEnd"/>
      <w:r w:rsidRPr="00DB56FB">
        <w:rPr>
          <w:sz w:val="16"/>
        </w:rPr>
        <w:t xml:space="preserve"> Nonetheless, they </w:t>
      </w:r>
      <w:r w:rsidRPr="00DB56FB">
        <w:rPr>
          <w:rStyle w:val="Emphasis"/>
        </w:rPr>
        <w:t>depend on US capital for investment,</w:t>
      </w:r>
      <w:r w:rsidRPr="00DB56FB">
        <w:rPr>
          <w:rStyle w:val="StyleBoldUnderline"/>
        </w:rPr>
        <w:t xml:space="preserve"> US markets for their exports, and US technology and managerial innovation to lift </w:t>
      </w:r>
      <w:proofErr w:type="gramStart"/>
      <w:r w:rsidRPr="00DB56FB">
        <w:rPr>
          <w:rStyle w:val="StyleBoldUnderline"/>
        </w:rPr>
        <w:t>productivity</w:t>
      </w:r>
      <w:r w:rsidRPr="00DB56FB">
        <w:rPr>
          <w:sz w:val="16"/>
        </w:rPr>
        <w:t xml:space="preserve"> .</w:t>
      </w:r>
      <w:proofErr w:type="gramEnd"/>
      <w:r w:rsidRPr="00DB56FB">
        <w:rPr>
          <w:sz w:val="16"/>
        </w:rPr>
        <w:t xml:space="preserve"> </w:t>
      </w:r>
      <w:r w:rsidRPr="00DB56FB">
        <w:rPr>
          <w:rStyle w:val="StyleBoldUnderline"/>
        </w:rPr>
        <w:t xml:space="preserve">They also rely on the steady remittances from their citizens in the United </w:t>
      </w:r>
      <w:proofErr w:type="gramStart"/>
      <w:r w:rsidRPr="00DB56FB">
        <w:rPr>
          <w:rStyle w:val="StyleBoldUnderline"/>
        </w:rPr>
        <w:t>States</w:t>
      </w:r>
      <w:r w:rsidRPr="00DB56FB">
        <w:rPr>
          <w:sz w:val="16"/>
        </w:rPr>
        <w:t xml:space="preserve"> .</w:t>
      </w:r>
      <w:proofErr w:type="gramEnd"/>
      <w:r w:rsidRPr="00DB56FB">
        <w:rPr>
          <w:sz w:val="16"/>
        </w:rPr>
        <w:t xml:space="preserve"> </w:t>
      </w:r>
      <w:r w:rsidRPr="00DB56FB">
        <w:rPr>
          <w:rStyle w:val="StyleBoldUnderline"/>
        </w:rPr>
        <w:t xml:space="preserve">The United States currently buys about 40 percent of Latin America’s exports and an even higher percentage of its manufactured </w:t>
      </w:r>
      <w:proofErr w:type="gramStart"/>
      <w:r w:rsidRPr="00DB56FB">
        <w:rPr>
          <w:rStyle w:val="StyleBoldUnderline"/>
        </w:rPr>
        <w:t>products .</w:t>
      </w:r>
      <w:proofErr w:type="gramEnd"/>
      <w:r w:rsidRPr="00DB56FB">
        <w:rPr>
          <w:rStyle w:val="StyleBoldUnderline"/>
        </w:rPr>
        <w:t xml:space="preserve"> It remains the first or second commercial partner for nearly every country in the </w:t>
      </w:r>
      <w:proofErr w:type="gramStart"/>
      <w:r w:rsidRPr="00DB56FB">
        <w:rPr>
          <w:rStyle w:val="StyleBoldUnderline"/>
        </w:rPr>
        <w:t>region</w:t>
      </w:r>
      <w:r w:rsidRPr="00DB56FB">
        <w:rPr>
          <w:sz w:val="16"/>
        </w:rPr>
        <w:t xml:space="preserve"> .</w:t>
      </w:r>
      <w:proofErr w:type="gramEnd"/>
      <w:r w:rsidRPr="00DB56FB">
        <w:rPr>
          <w:sz w:val="16"/>
        </w:rPr>
        <w:t xml:space="preserve"> </w:t>
      </w:r>
      <w:r w:rsidRPr="00DB56FB">
        <w:rPr>
          <w:rStyle w:val="StyleBoldUnderline"/>
        </w:rPr>
        <w:t xml:space="preserve">And it provides nearly 40 percent of foreign investment and upwards of 90 percent of the $60 billion or so in remittance income that goes to Latin </w:t>
      </w:r>
      <w:proofErr w:type="gramStart"/>
      <w:r w:rsidRPr="00DB56FB">
        <w:rPr>
          <w:rStyle w:val="StyleBoldUnderline"/>
        </w:rPr>
        <w:t>America</w:t>
      </w:r>
      <w:r w:rsidRPr="00DB56FB">
        <w:rPr>
          <w:sz w:val="16"/>
        </w:rPr>
        <w:t xml:space="preserve"> .</w:t>
      </w:r>
      <w:proofErr w:type="gramEnd"/>
      <w:r w:rsidRPr="00DB56FB">
        <w:rPr>
          <w:sz w:val="16"/>
        </w:rPr>
        <w:t xml:space="preserve"> </w:t>
      </w:r>
    </w:p>
    <w:p w:rsidR="00710EC0" w:rsidRPr="00DB56FB" w:rsidRDefault="00710EC0" w:rsidP="00AB1099">
      <w:pPr>
        <w:pStyle w:val="Heading3"/>
      </w:pPr>
      <w:r w:rsidRPr="00DB56FB">
        <w:lastRenderedPageBreak/>
        <w:t xml:space="preserve">Leadership Declining </w:t>
      </w:r>
    </w:p>
    <w:p w:rsidR="00710EC0" w:rsidRPr="00DB56FB" w:rsidRDefault="00710EC0" w:rsidP="00AB1099">
      <w:pPr>
        <w:pStyle w:val="Heading4"/>
      </w:pPr>
      <w:r w:rsidRPr="00DB56FB">
        <w:t>U.S. is losing Latin America—</w:t>
      </w:r>
    </w:p>
    <w:p w:rsidR="00710EC0" w:rsidRPr="00DB56FB" w:rsidRDefault="00710EC0" w:rsidP="00AB1099">
      <w:proofErr w:type="spellStart"/>
      <w:r w:rsidRPr="00DB56FB">
        <w:rPr>
          <w:rStyle w:val="StyleStyleBold12pt"/>
        </w:rPr>
        <w:t>InterAmerican</w:t>
      </w:r>
      <w:proofErr w:type="spellEnd"/>
      <w:r w:rsidRPr="00DB56FB">
        <w:rPr>
          <w:rStyle w:val="StyleStyleBold12pt"/>
        </w:rPr>
        <w:t xml:space="preserve"> Dialogue ’12</w:t>
      </w:r>
      <w:r w:rsidRPr="00DB56FB">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p>
    <w:p w:rsidR="00710EC0" w:rsidRPr="00DB56FB" w:rsidRDefault="00710EC0" w:rsidP="00AB1099">
      <w:pPr>
        <w:rPr>
          <w:sz w:val="16"/>
        </w:rPr>
      </w:pPr>
      <w:r w:rsidRPr="00DB56FB">
        <w:rPr>
          <w:rStyle w:val="Emphasis"/>
        </w:rPr>
        <w:t>US economic preeminence</w:t>
      </w:r>
      <w:r w:rsidRPr="00DB56FB">
        <w:rPr>
          <w:rStyle w:val="StyleBoldUnderline"/>
        </w:rPr>
        <w:t xml:space="preserve"> in Latin America has, however, </w:t>
      </w:r>
      <w:r w:rsidRPr="00DB56FB">
        <w:rPr>
          <w:rStyle w:val="Emphasis"/>
        </w:rPr>
        <w:t xml:space="preserve">waned in recent </w:t>
      </w:r>
      <w:proofErr w:type="gramStart"/>
      <w:r w:rsidRPr="00DB56FB">
        <w:rPr>
          <w:rStyle w:val="Emphasis"/>
        </w:rPr>
        <w:t>years</w:t>
      </w:r>
      <w:r w:rsidRPr="00DB56FB">
        <w:rPr>
          <w:rStyle w:val="StyleBoldUnderline"/>
        </w:rPr>
        <w:t xml:space="preserve"> .</w:t>
      </w:r>
      <w:proofErr w:type="gramEnd"/>
      <w:r w:rsidRPr="00DB56FB">
        <w:rPr>
          <w:sz w:val="16"/>
        </w:rPr>
        <w:t xml:space="preserve"> </w:t>
      </w:r>
      <w:r w:rsidRPr="00DB56FB">
        <w:rPr>
          <w:rStyle w:val="StyleBoldUnderline"/>
        </w:rPr>
        <w:t xml:space="preserve">Just a decade ago, 55 percent of the region’s imports originated in the United </w:t>
      </w:r>
      <w:proofErr w:type="gramStart"/>
      <w:r w:rsidRPr="00DB56FB">
        <w:rPr>
          <w:rStyle w:val="StyleBoldUnderline"/>
        </w:rPr>
        <w:t>States .</w:t>
      </w:r>
      <w:proofErr w:type="gramEnd"/>
      <w:r w:rsidRPr="00DB56FB">
        <w:rPr>
          <w:rStyle w:val="StyleBoldUnderline"/>
        </w:rPr>
        <w:t xml:space="preserve"> Today, the United States supplies less than one-third of Latin America’s </w:t>
      </w:r>
      <w:proofErr w:type="gramStart"/>
      <w:r w:rsidRPr="00DB56FB">
        <w:rPr>
          <w:rStyle w:val="StyleBoldUnderline"/>
        </w:rPr>
        <w:t>imports .</w:t>
      </w:r>
      <w:proofErr w:type="gramEnd"/>
      <w:r w:rsidRPr="00DB56FB">
        <w:rPr>
          <w:sz w:val="16"/>
        </w:rPr>
        <w:t xml:space="preserve"> </w:t>
      </w:r>
      <w:r w:rsidRPr="00DB56FB">
        <w:rPr>
          <w:rStyle w:val="Emphasis"/>
        </w:rPr>
        <w:t xml:space="preserve">China and Europe have made huge </w:t>
      </w:r>
      <w:proofErr w:type="gramStart"/>
      <w:r w:rsidRPr="00DB56FB">
        <w:rPr>
          <w:rStyle w:val="Emphasis"/>
        </w:rPr>
        <w:t>inroads</w:t>
      </w:r>
      <w:r w:rsidRPr="00DB56FB">
        <w:rPr>
          <w:sz w:val="16"/>
        </w:rPr>
        <w:t xml:space="preserve"> .</w:t>
      </w:r>
      <w:proofErr w:type="gramEnd"/>
      <w:r w:rsidRPr="00DB56FB">
        <w:rPr>
          <w:sz w:val="16"/>
        </w:rPr>
        <w:t xml:space="preserve"> </w:t>
      </w:r>
      <w:r w:rsidRPr="00DB56FB">
        <w:rPr>
          <w:rStyle w:val="StyleBoldUnderline"/>
        </w:rPr>
        <w:t>China’s share of trade in Brazil, Chile, and Peru has surpassed that of the United States</w:t>
      </w:r>
      <w:r w:rsidRPr="00DB56FB">
        <w:rPr>
          <w:sz w:val="16"/>
        </w:rPr>
        <w:t xml:space="preserve">; it is </w:t>
      </w:r>
      <w:r w:rsidRPr="00DB56FB">
        <w:rPr>
          <w:rStyle w:val="StyleBoldUnderline"/>
        </w:rPr>
        <w:t xml:space="preserve">a close second in Argentina and </w:t>
      </w:r>
      <w:proofErr w:type="gramStart"/>
      <w:r w:rsidRPr="00DB56FB">
        <w:rPr>
          <w:rStyle w:val="StyleBoldUnderline"/>
        </w:rPr>
        <w:t>Colombia</w:t>
      </w:r>
      <w:r w:rsidRPr="00DB56FB">
        <w:rPr>
          <w:sz w:val="16"/>
        </w:rPr>
        <w:t xml:space="preserve"> .</w:t>
      </w:r>
      <w:proofErr w:type="gramEnd"/>
      <w:r w:rsidRPr="00DB56FB">
        <w:rPr>
          <w:sz w:val="16"/>
        </w:rPr>
        <w:t xml:space="preserve"> Furthermore, Latin American nations now trade much more among </w:t>
      </w:r>
      <w:proofErr w:type="gramStart"/>
      <w:r w:rsidRPr="00DB56FB">
        <w:rPr>
          <w:sz w:val="16"/>
        </w:rPr>
        <w:t>themselves .</w:t>
      </w:r>
      <w:proofErr w:type="gramEnd"/>
      <w:r w:rsidRPr="00DB56FB">
        <w:rPr>
          <w:sz w:val="16"/>
        </w:rPr>
        <w:t xml:space="preserve"> Argentina, for example, may soon replace the United States as Brazil’s second largest </w:t>
      </w:r>
      <w:proofErr w:type="spellStart"/>
      <w:r w:rsidRPr="00DB56FB">
        <w:rPr>
          <w:sz w:val="16"/>
        </w:rPr>
        <w:t>trad</w:t>
      </w:r>
      <w:proofErr w:type="spellEnd"/>
      <w:r w:rsidRPr="00DB56FB">
        <w:rPr>
          <w:sz w:val="16"/>
        </w:rPr>
        <w:t xml:space="preserve"> - </w:t>
      </w:r>
      <w:proofErr w:type="spellStart"/>
      <w:r w:rsidRPr="00DB56FB">
        <w:rPr>
          <w:sz w:val="16"/>
        </w:rPr>
        <w:t>ing</w:t>
      </w:r>
      <w:proofErr w:type="spellEnd"/>
      <w:r w:rsidRPr="00DB56FB">
        <w:rPr>
          <w:sz w:val="16"/>
        </w:rPr>
        <w:t xml:space="preserve"> partner, just behind </w:t>
      </w:r>
      <w:proofErr w:type="gramStart"/>
      <w:r w:rsidRPr="00DB56FB">
        <w:rPr>
          <w:sz w:val="16"/>
        </w:rPr>
        <w:t>China .</w:t>
      </w:r>
      <w:proofErr w:type="gramEnd"/>
      <w:r w:rsidRPr="00DB56FB">
        <w:rPr>
          <w:sz w:val="16"/>
        </w:rPr>
        <w:t xml:space="preserve"> Still, these changes must be put in </w:t>
      </w:r>
      <w:proofErr w:type="gramStart"/>
      <w:r w:rsidRPr="00DB56FB">
        <w:rPr>
          <w:sz w:val="16"/>
        </w:rPr>
        <w:t>perspective .</w:t>
      </w:r>
      <w:proofErr w:type="gramEnd"/>
      <w:r w:rsidRPr="00DB56FB">
        <w:rPr>
          <w:sz w:val="16"/>
        </w:rPr>
        <w:t xml:space="preserve"> Even as the US share of the Latin American market has diminished, its exports to the region have been rising at an impressive </w:t>
      </w:r>
      <w:proofErr w:type="gramStart"/>
      <w:r w:rsidRPr="00DB56FB">
        <w:rPr>
          <w:sz w:val="16"/>
        </w:rPr>
        <w:t>pace .</w:t>
      </w:r>
      <w:proofErr w:type="gramEnd"/>
      <w:r w:rsidRPr="00DB56FB">
        <w:rPr>
          <w:sz w:val="16"/>
        </w:rPr>
        <w:t xml:space="preserve"> They have more than doubled since 2000, grow - </w:t>
      </w:r>
      <w:proofErr w:type="spellStart"/>
      <w:r w:rsidRPr="00DB56FB">
        <w:rPr>
          <w:sz w:val="16"/>
        </w:rPr>
        <w:t>ing</w:t>
      </w:r>
      <w:proofErr w:type="spellEnd"/>
      <w:r w:rsidRPr="00DB56FB">
        <w:rPr>
          <w:sz w:val="16"/>
        </w:rPr>
        <w:t xml:space="preserve"> an average of nearly 9 percent a year, 2 percent higher than US exports </w:t>
      </w:r>
      <w:proofErr w:type="gramStart"/>
      <w:r w:rsidRPr="00DB56FB">
        <w:rPr>
          <w:sz w:val="16"/>
        </w:rPr>
        <w:t xml:space="preserve">worldwide </w:t>
      </w:r>
      <w:r w:rsidRPr="00DB56FB">
        <w:rPr>
          <w:rStyle w:val="StyleBoldUnderline"/>
        </w:rPr>
        <w:t>.</w:t>
      </w:r>
      <w:proofErr w:type="gramEnd"/>
      <w:r w:rsidRPr="00DB56FB">
        <w:rPr>
          <w:rStyle w:val="StyleBoldUnderline"/>
        </w:rPr>
        <w:t xml:space="preserve"> US trade should expand even faster in the coming period as Latin America’s growth continues to be </w:t>
      </w:r>
      <w:proofErr w:type="gramStart"/>
      <w:r w:rsidRPr="00DB56FB">
        <w:rPr>
          <w:rStyle w:val="StyleBoldUnderline"/>
        </w:rPr>
        <w:t>strong .</w:t>
      </w:r>
      <w:proofErr w:type="gramEnd"/>
      <w:r w:rsidRPr="00DB56FB">
        <w:rPr>
          <w:rStyle w:val="StyleBoldUnderline"/>
        </w:rPr>
        <w:t xml:space="preserve"> </w:t>
      </w:r>
      <w:r w:rsidRPr="00DB56FB">
        <w:rPr>
          <w:sz w:val="16"/>
        </w:rPr>
        <w:t xml:space="preserve">But </w:t>
      </w:r>
      <w:r w:rsidRPr="00DB56FB">
        <w:rPr>
          <w:rStyle w:val="StyleBoldUnderline"/>
        </w:rPr>
        <w:t xml:space="preserve">the United States will have to work harder and harder to compete for the region’s markets and </w:t>
      </w:r>
      <w:proofErr w:type="gramStart"/>
      <w:r w:rsidRPr="00DB56FB">
        <w:rPr>
          <w:rStyle w:val="StyleBoldUnderline"/>
        </w:rPr>
        <w:t>resources .</w:t>
      </w:r>
      <w:proofErr w:type="gramEnd"/>
      <w:r w:rsidRPr="00DB56FB">
        <w:rPr>
          <w:rStyle w:val="StyleBoldUnderline"/>
        </w:rPr>
        <w:t xml:space="preserve"> </w:t>
      </w:r>
      <w:r w:rsidRPr="00DB56FB">
        <w:rPr>
          <w:sz w:val="16"/>
        </w:rPr>
        <w:t xml:space="preserve">While Latin America has been diversifying its international economic ties, </w:t>
      </w:r>
      <w:r w:rsidRPr="00DB56FB">
        <w:rPr>
          <w:rStyle w:val="StyleBoldUnderline"/>
        </w:rPr>
        <w:t xml:space="preserve">the region’s expanding economies </w:t>
      </w:r>
      <w:r w:rsidRPr="00DB56FB">
        <w:rPr>
          <w:rStyle w:val="Emphasis"/>
        </w:rPr>
        <w:t xml:space="preserve">have become more critical to US economic growth and </w:t>
      </w:r>
      <w:proofErr w:type="gramStart"/>
      <w:r w:rsidRPr="00DB56FB">
        <w:rPr>
          <w:rStyle w:val="Emphasis"/>
        </w:rPr>
        <w:t>stability</w:t>
      </w:r>
      <w:r w:rsidRPr="00DB56FB">
        <w:rPr>
          <w:rStyle w:val="StyleBoldUnderline"/>
        </w:rPr>
        <w:t xml:space="preserve"> </w:t>
      </w:r>
      <w:r w:rsidRPr="00DB56FB">
        <w:rPr>
          <w:sz w:val="16"/>
        </w:rPr>
        <w:t>.</w:t>
      </w:r>
      <w:proofErr w:type="gramEnd"/>
      <w:r w:rsidRPr="00DB56FB">
        <w:rPr>
          <w:sz w:val="16"/>
        </w:rPr>
        <w:t xml:space="preserve"> Today </w:t>
      </w:r>
      <w:r w:rsidRPr="00DB56FB">
        <w:rPr>
          <w:rStyle w:val="StyleBoldUnderline"/>
        </w:rPr>
        <w:t>the United States exports more to Latin America than it does to Europe; twice as much to Mexico than it does to China</w:t>
      </w:r>
      <w:r w:rsidRPr="00DB56FB">
        <w:rPr>
          <w:sz w:val="16"/>
        </w:rPr>
        <w:t xml:space="preserve">; and more to Chile and Colombia than it does to </w:t>
      </w:r>
      <w:proofErr w:type="gramStart"/>
      <w:r w:rsidRPr="00DB56FB">
        <w:rPr>
          <w:sz w:val="16"/>
        </w:rPr>
        <w:t>Russia .</w:t>
      </w:r>
      <w:proofErr w:type="gramEnd"/>
      <w:r w:rsidRPr="00DB56FB">
        <w:rPr>
          <w:sz w:val="16"/>
        </w:rPr>
        <w:t xml:space="preserve"> </w:t>
      </w:r>
      <w:r w:rsidRPr="00DB56FB">
        <w:rPr>
          <w:rStyle w:val="StyleBoldUnderline"/>
        </w:rPr>
        <w:t xml:space="preserve">Even a cursory examination of the numbers points to how much the United States depends on the region for oil and </w:t>
      </w:r>
      <w:proofErr w:type="gramStart"/>
      <w:r w:rsidRPr="00DB56FB">
        <w:rPr>
          <w:rStyle w:val="StyleBoldUnderline"/>
        </w:rPr>
        <w:t>minerals .</w:t>
      </w:r>
      <w:proofErr w:type="gramEnd"/>
      <w:r w:rsidRPr="00DB56FB">
        <w:rPr>
          <w:sz w:val="16"/>
        </w:rPr>
        <w:t xml:space="preserve"> </w:t>
      </w:r>
      <w:r w:rsidRPr="00DB56FB">
        <w:rPr>
          <w:rStyle w:val="StyleBoldUnderline"/>
        </w:rPr>
        <w:t xml:space="preserve">Latin America accounts for a third of US oil </w:t>
      </w:r>
      <w:proofErr w:type="gramStart"/>
      <w:r w:rsidRPr="00DB56FB">
        <w:rPr>
          <w:rStyle w:val="StyleBoldUnderline"/>
        </w:rPr>
        <w:t>imports .</w:t>
      </w:r>
      <w:proofErr w:type="gramEnd"/>
      <w:r w:rsidRPr="00DB56FB">
        <w:rPr>
          <w:rStyle w:val="StyleBoldUnderline"/>
        </w:rPr>
        <w:t xml:space="preserve"> </w:t>
      </w:r>
      <w:r w:rsidRPr="00DB56FB">
        <w:rPr>
          <w:rStyle w:val="Emphasis"/>
        </w:rPr>
        <w:t xml:space="preserve">Mexico is the second-biggest supplier after </w:t>
      </w:r>
      <w:proofErr w:type="gramStart"/>
      <w:r w:rsidRPr="00DB56FB">
        <w:rPr>
          <w:rStyle w:val="Emphasis"/>
        </w:rPr>
        <w:t>Canada</w:t>
      </w:r>
      <w:r w:rsidRPr="00DB56FB">
        <w:rPr>
          <w:sz w:val="16"/>
        </w:rPr>
        <w:t xml:space="preserve"> .</w:t>
      </w:r>
      <w:proofErr w:type="gramEnd"/>
      <w:r w:rsidRPr="00DB56FB">
        <w:rPr>
          <w:sz w:val="16"/>
        </w:rPr>
        <w:t xml:space="preserve"> Venezuela, Brazil, and Colombia sit among the top dozen, and imports from Brazil are poised to rise sharply with its recent offshore dis - </w:t>
      </w:r>
      <w:proofErr w:type="spellStart"/>
      <w:proofErr w:type="gramStart"/>
      <w:r w:rsidRPr="00DB56FB">
        <w:rPr>
          <w:sz w:val="16"/>
        </w:rPr>
        <w:t>coveries</w:t>
      </w:r>
      <w:proofErr w:type="spellEnd"/>
      <w:r w:rsidRPr="00DB56FB">
        <w:rPr>
          <w:sz w:val="16"/>
        </w:rPr>
        <w:t xml:space="preserve"> .</w:t>
      </w:r>
      <w:proofErr w:type="gramEnd"/>
      <w:r w:rsidRPr="00DB56FB">
        <w:rPr>
          <w:sz w:val="16"/>
        </w:rPr>
        <w:t xml:space="preserve"> </w:t>
      </w:r>
      <w:r w:rsidRPr="00DB56FB">
        <w:rPr>
          <w:rStyle w:val="StyleBoldUnderline"/>
        </w:rPr>
        <w:t xml:space="preserve">Within a decade, Brazil and Mexico may be two of the three largest suppliers of oil to the United </w:t>
      </w:r>
      <w:proofErr w:type="gramStart"/>
      <w:r w:rsidRPr="00DB56FB">
        <w:rPr>
          <w:rStyle w:val="StyleBoldUnderline"/>
        </w:rPr>
        <w:t xml:space="preserve">States </w:t>
      </w:r>
      <w:r w:rsidRPr="00DB56FB">
        <w:rPr>
          <w:sz w:val="16"/>
        </w:rPr>
        <w:t>.</w:t>
      </w:r>
      <w:proofErr w:type="gramEnd"/>
      <w:r w:rsidRPr="00DB56FB">
        <w:rPr>
          <w:sz w:val="16"/>
        </w:rPr>
        <w:t xml:space="preserve"> </w:t>
      </w:r>
    </w:p>
    <w:p w:rsidR="00481CCA" w:rsidRPr="00DB56FB" w:rsidRDefault="00481CCA" w:rsidP="00AB1099"/>
    <w:p w:rsidR="00F4063F" w:rsidRPr="00DB56FB" w:rsidRDefault="00F4063F" w:rsidP="00AB1099">
      <w:pPr>
        <w:pStyle w:val="Heading2"/>
      </w:pPr>
      <w:r w:rsidRPr="00DB56FB">
        <w:lastRenderedPageBreak/>
        <w:t>***Solvency</w:t>
      </w:r>
      <w:r w:rsidR="00F9067D" w:rsidRPr="00DB56FB">
        <w:t xml:space="preserve"> Ext</w:t>
      </w:r>
      <w:r w:rsidRPr="00DB56FB">
        <w:t>***</w:t>
      </w:r>
    </w:p>
    <w:p w:rsidR="00BC05D9" w:rsidRPr="00DB56FB" w:rsidRDefault="00BC05D9" w:rsidP="00AB1099">
      <w:pPr>
        <w:pStyle w:val="Heading3"/>
      </w:pPr>
      <w:r w:rsidRPr="00DB56FB">
        <w:lastRenderedPageBreak/>
        <w:t>Say Yes—</w:t>
      </w:r>
      <w:r w:rsidR="008B23E3" w:rsidRPr="00DB56FB">
        <w:t>Recognition</w:t>
      </w:r>
    </w:p>
    <w:p w:rsidR="00B478F1" w:rsidRPr="00DB56FB" w:rsidRDefault="00B478F1" w:rsidP="00AB1099">
      <w:pPr>
        <w:pStyle w:val="Heading4"/>
      </w:pPr>
      <w:proofErr w:type="spellStart"/>
      <w:r w:rsidRPr="00DB56FB">
        <w:t>Maduro</w:t>
      </w:r>
      <w:proofErr w:type="spellEnd"/>
      <w:r w:rsidRPr="00DB56FB">
        <w:t xml:space="preserve"> wi</w:t>
      </w:r>
      <w:r w:rsidR="008B23E3" w:rsidRPr="00DB56FB">
        <w:t>ll cave under economic pressure &amp; desire for recognition</w:t>
      </w:r>
    </w:p>
    <w:p w:rsidR="009551F3" w:rsidRPr="00DB56FB" w:rsidRDefault="009551F3"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00AA6ED9" w:rsidRPr="00DB56FB">
        <w:rPr>
          <w:rStyle w:val="StyleStyleBold12pt"/>
        </w:rPr>
        <w:t>[MG]</w:t>
      </w:r>
    </w:p>
    <w:p w:rsidR="009551F3" w:rsidRPr="00DB56FB" w:rsidRDefault="009551F3" w:rsidP="00AB1099">
      <w:pPr>
        <w:rPr>
          <w:rStyle w:val="StyleBoldUnderline"/>
        </w:rPr>
      </w:pPr>
      <w:r w:rsidRPr="00DB56FB">
        <w:rPr>
          <w:sz w:val="16"/>
        </w:rPr>
        <w:t xml:space="preserve">Others are less convinced by </w:t>
      </w:r>
      <w:proofErr w:type="spellStart"/>
      <w:r w:rsidRPr="00DB56FB">
        <w:rPr>
          <w:sz w:val="16"/>
        </w:rPr>
        <w:t>Maduro’s</w:t>
      </w:r>
      <w:proofErr w:type="spellEnd"/>
      <w:r w:rsidRPr="00DB56FB">
        <w:rPr>
          <w:sz w:val="16"/>
        </w:rPr>
        <w:t xml:space="preserve"> bluster, seeing a politician weakened by his lack of mandate at home. “</w:t>
      </w:r>
      <w:r w:rsidRPr="00DB56FB">
        <w:rPr>
          <w:rStyle w:val="StyleBoldUnderline"/>
        </w:rPr>
        <w:t>He’d definitely like the US to recognize him</w:t>
      </w:r>
      <w:r w:rsidRPr="00DB56FB">
        <w:rPr>
          <w:sz w:val="16"/>
        </w:rPr>
        <w:t xml:space="preserve">,” says Gerardo </w:t>
      </w:r>
      <w:proofErr w:type="spellStart"/>
      <w:r w:rsidRPr="00DB56FB">
        <w:rPr>
          <w:sz w:val="16"/>
        </w:rPr>
        <w:t>Munck</w:t>
      </w:r>
      <w:proofErr w:type="spellEnd"/>
      <w:r w:rsidRPr="00DB56FB">
        <w:rPr>
          <w:sz w:val="16"/>
        </w:rPr>
        <w:t>, a professor of international relations at the University of Southern California. “</w:t>
      </w:r>
      <w:r w:rsidRPr="00DB56FB">
        <w:rPr>
          <w:rStyle w:val="StyleBoldUnderline"/>
        </w:rPr>
        <w:t>There’s nothing he can do to pressure the US, but to be seen as having been duly elected would put him in a far stronger position both at home and internationally.”</w:t>
      </w:r>
      <w:r w:rsidRPr="00DB56FB">
        <w:rPr>
          <w:sz w:val="16"/>
        </w:rPr>
        <w:t xml:space="preserve"> </w:t>
      </w:r>
      <w:r w:rsidRPr="00DB56FB">
        <w:rPr>
          <w:rStyle w:val="StyleBoldUnderline"/>
        </w:rPr>
        <w:t xml:space="preserve">With neither side showing any inclination toward compromise, the standoff </w:t>
      </w:r>
      <w:r w:rsidRPr="00DB56FB">
        <w:rPr>
          <w:sz w:val="16"/>
        </w:rPr>
        <w:t xml:space="preserve">between the two countries also </w:t>
      </w:r>
      <w:r w:rsidRPr="00DB56FB">
        <w:rPr>
          <w:rStyle w:val="StyleBoldUnderline"/>
        </w:rPr>
        <w:t>shows no sign of ending</w:t>
      </w:r>
      <w:r w:rsidRPr="00DB56FB">
        <w:rPr>
          <w:sz w:val="16"/>
        </w:rPr>
        <w:t xml:space="preserve">. But </w:t>
      </w:r>
      <w:proofErr w:type="spellStart"/>
      <w:r w:rsidRPr="00DB56FB">
        <w:rPr>
          <w:rStyle w:val="StyleBoldUnderline"/>
        </w:rPr>
        <w:t>Maduro’s</w:t>
      </w:r>
      <w:proofErr w:type="spellEnd"/>
      <w:r w:rsidRPr="00DB56FB">
        <w:rPr>
          <w:rStyle w:val="StyleBoldUnderline"/>
        </w:rPr>
        <w:t xml:space="preserve"> long-term challenges are looming. Inflation </w:t>
      </w:r>
      <w:r w:rsidRPr="00DB56FB">
        <w:rPr>
          <w:sz w:val="16"/>
        </w:rPr>
        <w:t xml:space="preserve">in the socialist country </w:t>
      </w:r>
      <w:r w:rsidRPr="00DB56FB">
        <w:rPr>
          <w:rStyle w:val="StyleBoldUnderline"/>
        </w:rPr>
        <w:t xml:space="preserve">is nearing 30 percent, there is public anger over the chronic shortages of basic goods, and the ballooning murder rate exceeds Europe and the United </w:t>
      </w:r>
      <w:proofErr w:type="spellStart"/>
      <w:r w:rsidRPr="00DB56FB">
        <w:rPr>
          <w:rStyle w:val="StyleBoldUnderline"/>
        </w:rPr>
        <w:t>States’s</w:t>
      </w:r>
      <w:proofErr w:type="spellEnd"/>
      <w:r w:rsidRPr="00DB56FB">
        <w:rPr>
          <w:rStyle w:val="StyleBoldUnderline"/>
        </w:rPr>
        <w:t xml:space="preserve"> combined. “</w:t>
      </w:r>
      <w:proofErr w:type="spellStart"/>
      <w:r w:rsidRPr="00DB56FB">
        <w:rPr>
          <w:rStyle w:val="StyleBoldUnderline"/>
        </w:rPr>
        <w:t>Maduro</w:t>
      </w:r>
      <w:proofErr w:type="spellEnd"/>
      <w:r w:rsidRPr="00DB56FB">
        <w:rPr>
          <w:rStyle w:val="StyleBoldUnderline"/>
        </w:rPr>
        <w:t xml:space="preserve"> is going to have to tackle these</w:t>
      </w:r>
      <w:r w:rsidRPr="00DB56FB">
        <w:rPr>
          <w:sz w:val="16"/>
        </w:rPr>
        <w:t xml:space="preserve"> problems if he’s going to last as president,” says Mr. </w:t>
      </w:r>
      <w:proofErr w:type="spellStart"/>
      <w:r w:rsidRPr="00DB56FB">
        <w:rPr>
          <w:sz w:val="16"/>
        </w:rPr>
        <w:t>Munck</w:t>
      </w:r>
      <w:proofErr w:type="spellEnd"/>
      <w:r w:rsidRPr="00DB56FB">
        <w:rPr>
          <w:sz w:val="16"/>
        </w:rPr>
        <w:t xml:space="preserve">. </w:t>
      </w:r>
      <w:r w:rsidRPr="00DB56FB">
        <w:rPr>
          <w:rStyle w:val="StyleBoldUnderline"/>
        </w:rPr>
        <w:t>“[U]</w:t>
      </w:r>
      <w:proofErr w:type="spellStart"/>
      <w:r w:rsidRPr="00DB56FB">
        <w:rPr>
          <w:rStyle w:val="StyleBoldUnderline"/>
        </w:rPr>
        <w:t>nless</w:t>
      </w:r>
      <w:proofErr w:type="spellEnd"/>
      <w:r w:rsidRPr="00DB56FB">
        <w:rPr>
          <w:rStyle w:val="StyleBoldUnderline"/>
        </w:rPr>
        <w:t xml:space="preserve"> there’s some change in the way he handles the situation, the US isn’t going to budge.” </w:t>
      </w:r>
    </w:p>
    <w:p w:rsidR="009551F3" w:rsidRPr="00DB56FB" w:rsidRDefault="009551F3" w:rsidP="00AB1099">
      <w:pPr>
        <w:pStyle w:val="Heading3"/>
      </w:pPr>
      <w:r w:rsidRPr="00DB56FB">
        <w:lastRenderedPageBreak/>
        <w:t>Say Yes—</w:t>
      </w:r>
      <w:r w:rsidR="008B23E3" w:rsidRPr="00DB56FB">
        <w:t>Ideology Irrelevant</w:t>
      </w:r>
      <w:r w:rsidRPr="00DB56FB">
        <w:t xml:space="preserve"> </w:t>
      </w:r>
    </w:p>
    <w:p w:rsidR="00EA42E4" w:rsidRPr="00DB56FB" w:rsidRDefault="00EA42E4" w:rsidP="00AB1099">
      <w:pPr>
        <w:pStyle w:val="Heading4"/>
      </w:pPr>
      <w:proofErr w:type="spellStart"/>
      <w:r w:rsidRPr="00DB56FB">
        <w:t>Maduro’s</w:t>
      </w:r>
      <w:proofErr w:type="spellEnd"/>
      <w:r w:rsidRPr="00DB56FB">
        <w:t xml:space="preserve"> rhetoric is irrelevant—Economic pressure will overcome ideology </w:t>
      </w:r>
    </w:p>
    <w:p w:rsidR="009551F3" w:rsidRPr="00DB56FB" w:rsidRDefault="009551F3" w:rsidP="00AB1099">
      <w:proofErr w:type="spellStart"/>
      <w:r w:rsidRPr="00DB56FB">
        <w:rPr>
          <w:rStyle w:val="StyleStyleBold12pt"/>
        </w:rPr>
        <w:t>Metzker</w:t>
      </w:r>
      <w:proofErr w:type="spellEnd"/>
      <w:r w:rsidRPr="00DB56FB">
        <w:rPr>
          <w:rStyle w:val="StyleStyleBold12pt"/>
        </w:rPr>
        <w:t xml:space="preserve"> 6-17</w:t>
      </w:r>
      <w:r w:rsidRPr="00DB56FB">
        <w:t xml:space="preserve">-13. Jared </w:t>
      </w:r>
      <w:proofErr w:type="spellStart"/>
      <w:r w:rsidRPr="00DB56FB">
        <w:t>Metzker</w:t>
      </w:r>
      <w:proofErr w:type="spellEnd"/>
      <w:r w:rsidRPr="00DB56FB">
        <w:t>, Inter Press Service “Analysts Say Oil Could Help Mend U.S.-Venezuela Relations” [http://www.ipsnews.net/2013/06/analysts-say-oil-could-help-mend-u-s-venezuela-relations/]</w:t>
      </w:r>
      <w:r w:rsidR="00AA6ED9" w:rsidRPr="00DB56FB">
        <w:rPr>
          <w:rStyle w:val="StyleStyleBold12pt"/>
        </w:rPr>
        <w:t>[MG]</w:t>
      </w:r>
    </w:p>
    <w:p w:rsidR="009551F3" w:rsidRPr="00DB56FB" w:rsidRDefault="009551F3" w:rsidP="00AB1099">
      <w:pPr>
        <w:rPr>
          <w:rStyle w:val="Emphasis"/>
        </w:rPr>
      </w:pPr>
      <w:r w:rsidRPr="00DB56FB">
        <w:rPr>
          <w:sz w:val="16"/>
        </w:rPr>
        <w:t xml:space="preserve">According to Michael Shifter, president of the Inter-American Dialogue, a Washington-based think tank, </w:t>
      </w:r>
      <w:proofErr w:type="spellStart"/>
      <w:r w:rsidRPr="00DB56FB">
        <w:rPr>
          <w:rStyle w:val="StyleBoldUnderline"/>
        </w:rPr>
        <w:t>Maduro</w:t>
      </w:r>
      <w:proofErr w:type="spellEnd"/>
      <w:r w:rsidRPr="00DB56FB">
        <w:rPr>
          <w:rStyle w:val="StyleBoldUnderline"/>
        </w:rPr>
        <w:t xml:space="preserve"> has offered “conflicting signals”.</w:t>
      </w:r>
      <w:r w:rsidRPr="00DB56FB">
        <w:rPr>
          <w:sz w:val="16"/>
        </w:rPr>
        <w:t xml:space="preserve"> “</w:t>
      </w:r>
      <w:proofErr w:type="spellStart"/>
      <w:r w:rsidRPr="00DB56FB">
        <w:rPr>
          <w:sz w:val="16"/>
        </w:rPr>
        <w:t>Maduro</w:t>
      </w:r>
      <w:proofErr w:type="spellEnd"/>
      <w:r w:rsidRPr="00DB56FB">
        <w:rPr>
          <w:sz w:val="16"/>
        </w:rPr>
        <w:t xml:space="preserve"> has so far shifted in his position toward the U.S. between a moderate approach and a more </w:t>
      </w:r>
      <w:proofErr w:type="spellStart"/>
      <w:r w:rsidRPr="00DB56FB">
        <w:rPr>
          <w:sz w:val="16"/>
        </w:rPr>
        <w:t>hard-line</w:t>
      </w:r>
      <w:proofErr w:type="spellEnd"/>
      <w:r w:rsidRPr="00DB56FB">
        <w:rPr>
          <w:sz w:val="16"/>
        </w:rPr>
        <w:t xml:space="preserve"> one,” Shifter told IPS. </w:t>
      </w:r>
      <w:r w:rsidRPr="00DB56FB">
        <w:rPr>
          <w:rStyle w:val="StyleBoldUnderline"/>
        </w:rPr>
        <w:t>The</w:t>
      </w:r>
      <w:r w:rsidRPr="00DB56FB">
        <w:rPr>
          <w:sz w:val="16"/>
        </w:rPr>
        <w:t xml:space="preserve"> new president’s </w:t>
      </w:r>
      <w:r w:rsidRPr="00DB56FB">
        <w:rPr>
          <w:rStyle w:val="StyleBoldUnderline"/>
        </w:rPr>
        <w:t>waffling may be a reflection of his tenuous grip on power</w:t>
      </w:r>
      <w:r w:rsidRPr="00DB56FB">
        <w:rPr>
          <w:sz w:val="16"/>
        </w:rPr>
        <w:t xml:space="preserve">. By many accounts, </w:t>
      </w:r>
      <w:proofErr w:type="spellStart"/>
      <w:r w:rsidRPr="00DB56FB">
        <w:rPr>
          <w:sz w:val="16"/>
        </w:rPr>
        <w:t>Maduro</w:t>
      </w:r>
      <w:proofErr w:type="spellEnd"/>
      <w:r w:rsidRPr="00DB56FB">
        <w:rPr>
          <w:sz w:val="16"/>
        </w:rPr>
        <w:t xml:space="preserve"> lacks the political prowess and rabble-rousing charm of Chavez, who enjoyed military backing as well as fervent support from the lower classes. In addition to a strong anti-</w:t>
      </w:r>
      <w:proofErr w:type="spellStart"/>
      <w:r w:rsidRPr="00DB56FB">
        <w:rPr>
          <w:sz w:val="16"/>
        </w:rPr>
        <w:t>Chavista</w:t>
      </w:r>
      <w:proofErr w:type="spellEnd"/>
      <w:r w:rsidRPr="00DB56FB">
        <w:rPr>
          <w:sz w:val="16"/>
        </w:rPr>
        <w:t xml:space="preserve"> opposition that openly challenges the legitimacy of his narrowly won election</w:t>
      </w:r>
      <w:r w:rsidRPr="00DB56FB">
        <w:rPr>
          <w:rStyle w:val="StyleBoldUnderline"/>
        </w:rPr>
        <w:t xml:space="preserve">, </w:t>
      </w:r>
      <w:proofErr w:type="spellStart"/>
      <w:r w:rsidRPr="00DB56FB">
        <w:rPr>
          <w:rStyle w:val="StyleBoldUnderline"/>
        </w:rPr>
        <w:t>Maduro</w:t>
      </w:r>
      <w:proofErr w:type="spellEnd"/>
      <w:r w:rsidRPr="00DB56FB">
        <w:rPr>
          <w:rStyle w:val="StyleBoldUnderline"/>
        </w:rPr>
        <w:t xml:space="preserve"> has had to deal with a split within Chavez’s own former political base. </w:t>
      </w:r>
      <w:r w:rsidRPr="00DB56FB">
        <w:rPr>
          <w:sz w:val="16"/>
        </w:rPr>
        <w:t xml:space="preserve">Shifter pointed out that among the military, which was once a source of significant strength for Chavez, more support is given to </w:t>
      </w:r>
      <w:proofErr w:type="spellStart"/>
      <w:r w:rsidRPr="00DB56FB">
        <w:rPr>
          <w:sz w:val="16"/>
        </w:rPr>
        <w:t>Diosdado</w:t>
      </w:r>
      <w:proofErr w:type="spellEnd"/>
      <w:r w:rsidRPr="00DB56FB">
        <w:rPr>
          <w:sz w:val="16"/>
        </w:rPr>
        <w:t xml:space="preserve"> Cabello, currently head of Venezuela’s parliament and whose supporters believe he was the rightful heir to the presidency. </w:t>
      </w:r>
      <w:proofErr w:type="spellStart"/>
      <w:r w:rsidRPr="00DB56FB">
        <w:rPr>
          <w:rStyle w:val="StyleBoldUnderline"/>
        </w:rPr>
        <w:t>Maduro’s</w:t>
      </w:r>
      <w:proofErr w:type="spellEnd"/>
      <w:r w:rsidRPr="00DB56FB">
        <w:rPr>
          <w:rStyle w:val="StyleBoldUnderline"/>
        </w:rPr>
        <w:t xml:space="preserve"> legitimacy stems largely from his perceived ideological fidelity, the reason for his selection by Chavez to lead in the first place.</w:t>
      </w:r>
      <w:r w:rsidRPr="00DB56FB">
        <w:rPr>
          <w:sz w:val="16"/>
        </w:rPr>
        <w:t xml:space="preserve"> Shifter said this leads him to “emulate” his predecessor and makes rapprochement with the United States less probable. </w:t>
      </w:r>
      <w:r w:rsidRPr="00DB56FB">
        <w:rPr>
          <w:rStyle w:val="StyleBoldUnderline"/>
        </w:rPr>
        <w:t>Still,</w:t>
      </w:r>
      <w:r w:rsidRPr="00DB56FB">
        <w:rPr>
          <w:sz w:val="16"/>
        </w:rPr>
        <w:t xml:space="preserve"> </w:t>
      </w:r>
      <w:r w:rsidRPr="00DB56FB">
        <w:rPr>
          <w:rStyle w:val="StyleBoldUnderline"/>
        </w:rPr>
        <w:t>ideological concerns may not ultimately decide the issue.</w:t>
      </w:r>
      <w:r w:rsidRPr="00DB56FB">
        <w:rPr>
          <w:sz w:val="16"/>
        </w:rPr>
        <w:t xml:space="preserve"> </w:t>
      </w:r>
      <w:r w:rsidRPr="00DB56FB">
        <w:rPr>
          <w:rStyle w:val="StyleBoldUnderline"/>
        </w:rPr>
        <w:t xml:space="preserve">Venezuela has inherited from Chavez an economy in difficult straits, which continues to </w:t>
      </w:r>
      <w:r w:rsidRPr="00DB56FB">
        <w:rPr>
          <w:rStyle w:val="Emphasis"/>
        </w:rPr>
        <w:t>suffer from notorious shortages and high inflation.</w:t>
      </w:r>
    </w:p>
    <w:p w:rsidR="00F4063F" w:rsidRPr="00DB56FB" w:rsidRDefault="00F4063F" w:rsidP="00AB1099">
      <w:pPr>
        <w:pStyle w:val="Heading3"/>
      </w:pPr>
      <w:r w:rsidRPr="00DB56FB">
        <w:lastRenderedPageBreak/>
        <w:t>Say Yes—Kerry Meeting</w:t>
      </w:r>
    </w:p>
    <w:p w:rsidR="008B23E3" w:rsidRPr="00DB56FB" w:rsidRDefault="008B23E3" w:rsidP="00AB1099">
      <w:pPr>
        <w:pStyle w:val="Heading4"/>
      </w:pPr>
      <w:r w:rsidRPr="00DB56FB">
        <w:t>Reset is possible—Diplomatic meetings</w:t>
      </w:r>
    </w:p>
    <w:p w:rsidR="008B23E3" w:rsidRPr="00DB56FB" w:rsidRDefault="008B23E3" w:rsidP="00AB1099">
      <w:proofErr w:type="spellStart"/>
      <w:r w:rsidRPr="00DB56FB">
        <w:rPr>
          <w:rStyle w:val="StyleStyleBold12pt"/>
        </w:rPr>
        <w:t>Nueman</w:t>
      </w:r>
      <w:proofErr w:type="spellEnd"/>
      <w:r w:rsidRPr="00DB56FB">
        <w:rPr>
          <w:rStyle w:val="StyleStyleBold12pt"/>
        </w:rPr>
        <w:t xml:space="preserve"> &amp; </w:t>
      </w:r>
      <w:proofErr w:type="spellStart"/>
      <w:r w:rsidRPr="00DB56FB">
        <w:rPr>
          <w:rStyle w:val="StyleStyleBold12pt"/>
        </w:rPr>
        <w:t>Archibold</w:t>
      </w:r>
      <w:proofErr w:type="spellEnd"/>
      <w:r w:rsidRPr="00DB56FB">
        <w:rPr>
          <w:rStyle w:val="StyleStyleBold12pt"/>
        </w:rPr>
        <w:t xml:space="preserve"> 6-5</w:t>
      </w:r>
      <w:r w:rsidRPr="00DB56FB">
        <w:t xml:space="preserve">-13. WILLIAM NEUMAN and RANDAL C. ARCHIBOLD “Kerry Meets </w:t>
      </w:r>
      <w:proofErr w:type="gramStart"/>
      <w:r w:rsidRPr="00DB56FB">
        <w:t>With</w:t>
      </w:r>
      <w:proofErr w:type="gramEnd"/>
      <w:r w:rsidRPr="00DB56FB">
        <w:t xml:space="preserve"> Official of Venezuela to Set Talks” [http://www.nytimes.com/2013/06/06/world/americas/venezuela-frees-tim-tracy-jailed-us-filmmaker-and-expels-him.html] [MG]</w:t>
      </w:r>
    </w:p>
    <w:p w:rsidR="008B23E3" w:rsidRPr="00DB56FB" w:rsidRDefault="008B23E3" w:rsidP="00AB1099">
      <w:pPr>
        <w:rPr>
          <w:rStyle w:val="StyleBoldUnderline"/>
        </w:rPr>
      </w:pPr>
      <w:r w:rsidRPr="00DB56FB">
        <w:rPr>
          <w:sz w:val="16"/>
        </w:rPr>
        <w:t xml:space="preserve">CARACAS, Venezuela — </w:t>
      </w:r>
      <w:proofErr w:type="gramStart"/>
      <w:r w:rsidRPr="00DB56FB">
        <w:rPr>
          <w:rStyle w:val="StyleBoldUnderline"/>
        </w:rPr>
        <w:t>After</w:t>
      </w:r>
      <w:proofErr w:type="gramEnd"/>
      <w:r w:rsidRPr="00DB56FB">
        <w:rPr>
          <w:rStyle w:val="StyleBoldUnderline"/>
        </w:rPr>
        <w:t xml:space="preserve"> months of tensions </w:t>
      </w:r>
      <w:r w:rsidRPr="00DB56FB">
        <w:rPr>
          <w:sz w:val="16"/>
        </w:rPr>
        <w:t xml:space="preserve">between the United States and Venezuela, </w:t>
      </w:r>
      <w:r w:rsidRPr="00DB56FB">
        <w:rPr>
          <w:rStyle w:val="StyleBoldUnderline"/>
        </w:rPr>
        <w:t xml:space="preserve">Secretary of State John Kerry met on Wednesday with the Venezuelan foreign minister, </w:t>
      </w:r>
      <w:proofErr w:type="spellStart"/>
      <w:r w:rsidRPr="00DB56FB">
        <w:rPr>
          <w:rStyle w:val="StyleBoldUnderline"/>
        </w:rPr>
        <w:t>Elías</w:t>
      </w:r>
      <w:proofErr w:type="spellEnd"/>
      <w:r w:rsidRPr="00DB56FB">
        <w:rPr>
          <w:rStyle w:val="StyleBoldUnderline"/>
        </w:rPr>
        <w:t xml:space="preserve"> </w:t>
      </w:r>
      <w:proofErr w:type="spellStart"/>
      <w:r w:rsidRPr="00DB56FB">
        <w:rPr>
          <w:rStyle w:val="StyleBoldUnderline"/>
        </w:rPr>
        <w:t>Jaua</w:t>
      </w:r>
      <w:proofErr w:type="spellEnd"/>
      <w:r w:rsidRPr="00DB56FB">
        <w:rPr>
          <w:rStyle w:val="StyleBoldUnderline"/>
        </w:rPr>
        <w:t>, in Antigua, Guatemala, and announced the start of talks aimed at improving relations between the two countries</w:t>
      </w:r>
      <w:r w:rsidRPr="00DB56FB">
        <w:rPr>
          <w:sz w:val="16"/>
        </w:rPr>
        <w:t xml:space="preserve">. The overture came after another hopeful sign, Venezuela’s release from jail and subsequent expulsion of an American documentary filmmaker who had been accused of seeking to undermine the government. The filmmaker, Tim Tracy, was put on a commercial flight to Miami on Wednesday morning. </w:t>
      </w:r>
      <w:r w:rsidRPr="00DB56FB">
        <w:rPr>
          <w:rStyle w:val="StyleBoldUnderline"/>
        </w:rPr>
        <w:t xml:space="preserve">“We agreed today, both of us, Venezuela and the United States, that we would like to see our countries find a new way forward, establish a more constructive and positive relationship,” </w:t>
      </w:r>
      <w:r w:rsidRPr="00DB56FB">
        <w:rPr>
          <w:sz w:val="16"/>
        </w:rPr>
        <w:t xml:space="preserve">Mr. Kerry said after meeting with Mr. </w:t>
      </w:r>
      <w:proofErr w:type="spellStart"/>
      <w:r w:rsidRPr="00DB56FB">
        <w:rPr>
          <w:sz w:val="16"/>
        </w:rPr>
        <w:t>Jaua</w:t>
      </w:r>
      <w:proofErr w:type="spellEnd"/>
      <w:r w:rsidRPr="00DB56FB">
        <w:rPr>
          <w:sz w:val="16"/>
        </w:rPr>
        <w:t xml:space="preserve"> on the sideline of a session of the General Assembly of the Organization of American States. </w:t>
      </w:r>
      <w:r w:rsidRPr="00DB56FB">
        <w:rPr>
          <w:rStyle w:val="StyleBoldUnderline"/>
        </w:rPr>
        <w:t>American officials said Venezuela had requested the meeting.</w:t>
      </w:r>
    </w:p>
    <w:p w:rsidR="00A969D7" w:rsidRPr="00DB56FB" w:rsidRDefault="00A969D7" w:rsidP="00AB1099"/>
    <w:p w:rsidR="009A07E8" w:rsidRPr="00DB56FB" w:rsidRDefault="009A07E8" w:rsidP="00AB1099">
      <w:pPr>
        <w:pStyle w:val="Heading3"/>
      </w:pPr>
      <w:r w:rsidRPr="00DB56FB">
        <w:lastRenderedPageBreak/>
        <w:t>Oil Coop</w:t>
      </w:r>
      <w:r w:rsidR="00A969D7" w:rsidRPr="00DB56FB">
        <w:t xml:space="preserve"> Solves</w:t>
      </w:r>
    </w:p>
    <w:p w:rsidR="009A07E8" w:rsidRPr="00DB56FB" w:rsidRDefault="009A07E8" w:rsidP="00AB1099">
      <w:pPr>
        <w:pStyle w:val="Heading4"/>
      </w:pPr>
      <w:proofErr w:type="spellStart"/>
      <w:r w:rsidRPr="00DB56FB">
        <w:t>Maudro</w:t>
      </w:r>
      <w:proofErr w:type="spellEnd"/>
      <w:r w:rsidRPr="00DB56FB">
        <w:t xml:space="preserve"> is actively reaching out to maintain oil security—</w:t>
      </w:r>
      <w:proofErr w:type="gramStart"/>
      <w:r w:rsidRPr="00DB56FB">
        <w:t>It’s</w:t>
      </w:r>
      <w:proofErr w:type="gramEnd"/>
      <w:r w:rsidRPr="00DB56FB">
        <w:t xml:space="preserve"> a critical time for U.S. engagement</w:t>
      </w:r>
    </w:p>
    <w:p w:rsidR="009A07E8" w:rsidRPr="00DB56FB" w:rsidRDefault="009A07E8" w:rsidP="00AB1099">
      <w:r w:rsidRPr="00DB56FB">
        <w:rPr>
          <w:rStyle w:val="StyleStyleBold12pt"/>
        </w:rPr>
        <w:t xml:space="preserve">Van </w:t>
      </w:r>
      <w:proofErr w:type="spellStart"/>
      <w:r w:rsidRPr="00DB56FB">
        <w:rPr>
          <w:rStyle w:val="StyleStyleBold12pt"/>
        </w:rPr>
        <w:t>Auken</w:t>
      </w:r>
      <w:proofErr w:type="spellEnd"/>
      <w:r w:rsidRPr="00DB56FB">
        <w:rPr>
          <w:rStyle w:val="StyleStyleBold12pt"/>
        </w:rPr>
        <w:t xml:space="preserve"> 6-7</w:t>
      </w:r>
      <w:r w:rsidRPr="00DB56FB">
        <w:t xml:space="preserve">-13. Bill Van </w:t>
      </w:r>
      <w:proofErr w:type="spellStart"/>
      <w:r w:rsidRPr="00DB56FB">
        <w:t>Auken</w:t>
      </w:r>
      <w:proofErr w:type="spellEnd"/>
      <w:r w:rsidRPr="00DB56FB">
        <w:t xml:space="preserve">, International Committee of the Fourth International (ICFI) “Venezuela’s </w:t>
      </w:r>
      <w:proofErr w:type="spellStart"/>
      <w:r w:rsidRPr="00DB56FB">
        <w:t>Maduro</w:t>
      </w:r>
      <w:proofErr w:type="spellEnd"/>
      <w:r w:rsidRPr="00DB56FB">
        <w:t xml:space="preserve"> reaches out to big business and Washington” [http://www.wsws.org/en/articles/2013/06/07/vene-j07.html]</w:t>
      </w:r>
      <w:r w:rsidRPr="00DB56FB">
        <w:rPr>
          <w:rStyle w:val="StyleStyleBold12pt"/>
        </w:rPr>
        <w:t>[MG]</w:t>
      </w:r>
    </w:p>
    <w:p w:rsidR="009A07E8" w:rsidRPr="00DB56FB" w:rsidRDefault="009A07E8" w:rsidP="00AB1099">
      <w:pPr>
        <w:rPr>
          <w:sz w:val="16"/>
        </w:rPr>
      </w:pPr>
      <w:r w:rsidRPr="00DB56FB">
        <w:rPr>
          <w:sz w:val="16"/>
        </w:rPr>
        <w:t xml:space="preserve">After three months in office, Venezuelan President Nicolas </w:t>
      </w:r>
      <w:proofErr w:type="spellStart"/>
      <w:r w:rsidRPr="00DB56FB">
        <w:rPr>
          <w:rStyle w:val="StyleBoldUnderline"/>
        </w:rPr>
        <w:t>Maduro</w:t>
      </w:r>
      <w:proofErr w:type="spellEnd"/>
      <w:r w:rsidRPr="00DB56FB">
        <w:rPr>
          <w:sz w:val="16"/>
        </w:rPr>
        <w:t xml:space="preserve">, the handpicked successor of the late Hugo Chavez, </w:t>
      </w:r>
      <w:r w:rsidRPr="00DB56FB">
        <w:rPr>
          <w:rStyle w:val="StyleBoldUnderline"/>
        </w:rPr>
        <w:t>has put aside left rhetoric to seek accommodation with Venezuela’s biggest capitalists as well as with the Obama administration in Washington.</w:t>
      </w:r>
      <w:r w:rsidRPr="00DB56FB">
        <w:rPr>
          <w:sz w:val="16"/>
        </w:rPr>
        <w:t xml:space="preserve"> </w:t>
      </w:r>
      <w:proofErr w:type="spellStart"/>
      <w:r w:rsidRPr="00DB56FB">
        <w:rPr>
          <w:sz w:val="16"/>
        </w:rPr>
        <w:t>Maduro</w:t>
      </w:r>
      <w:proofErr w:type="spellEnd"/>
      <w:r w:rsidRPr="00DB56FB">
        <w:rPr>
          <w:sz w:val="16"/>
        </w:rPr>
        <w:t xml:space="preserve"> has repeatedly charged in recent months that US imperialism was conspiring to bring down his government and was the guiding hand behind a wave of political violence that followed his narrow election victory against right-wing candidate Henrique </w:t>
      </w:r>
      <w:proofErr w:type="spellStart"/>
      <w:r w:rsidRPr="00DB56FB">
        <w:rPr>
          <w:sz w:val="16"/>
        </w:rPr>
        <w:t>Capriles</w:t>
      </w:r>
      <w:proofErr w:type="spellEnd"/>
      <w:r w:rsidRPr="00DB56FB">
        <w:rPr>
          <w:sz w:val="16"/>
        </w:rPr>
        <w:t xml:space="preserve"> in April. Yet Venezuela’s Foreign Minister Elias </w:t>
      </w:r>
      <w:proofErr w:type="spellStart"/>
      <w:r w:rsidRPr="00DB56FB">
        <w:rPr>
          <w:sz w:val="16"/>
        </w:rPr>
        <w:t>Jaua</w:t>
      </w:r>
      <w:proofErr w:type="spellEnd"/>
      <w:r w:rsidRPr="00DB56FB">
        <w:rPr>
          <w:sz w:val="16"/>
        </w:rPr>
        <w:t xml:space="preserve"> was all smiles Wednesday, following a 40-minute meeting in Guatemala with US Secretary of State John Kerry. The two, who met privately on the sidelines of the Organization of American States General Assembly meeting in Antigua, Guatemala, declared their commitment to, in Kerry’s words, “establish a more constructive and positive relationship.” This is to include resuming the exchange of ambassadors, which has been suspended since late 2010. It was Venezuela that requested the meeting. “We agreed today there will be an ongoing, continuing dialogue between the State Department and the Foreign Ministry, and we will try to set out an agenda by which we agree on things we can work together,” said Kerry. For his part, </w:t>
      </w:r>
      <w:proofErr w:type="spellStart"/>
      <w:r w:rsidRPr="00DB56FB">
        <w:rPr>
          <w:sz w:val="16"/>
        </w:rPr>
        <w:t>Jaua</w:t>
      </w:r>
      <w:proofErr w:type="spellEnd"/>
      <w:r w:rsidRPr="00DB56FB">
        <w:rPr>
          <w:sz w:val="16"/>
        </w:rPr>
        <w:t xml:space="preserve"> declared that “A good relationship between the government of President Nicolas </w:t>
      </w:r>
      <w:proofErr w:type="spellStart"/>
      <w:r w:rsidRPr="00DB56FB">
        <w:rPr>
          <w:sz w:val="16"/>
        </w:rPr>
        <w:t>Maduro</w:t>
      </w:r>
      <w:proofErr w:type="spellEnd"/>
      <w:r w:rsidRPr="00DB56FB">
        <w:rPr>
          <w:sz w:val="16"/>
        </w:rPr>
        <w:t xml:space="preserve"> and the government of President Barack Obama is what suits both peoples, it’s the guarantee of peace and stability for our peoples.” Just last month, </w:t>
      </w:r>
      <w:proofErr w:type="spellStart"/>
      <w:r w:rsidRPr="00DB56FB">
        <w:rPr>
          <w:sz w:val="16"/>
        </w:rPr>
        <w:t>Maduro</w:t>
      </w:r>
      <w:proofErr w:type="spellEnd"/>
      <w:r w:rsidRPr="00DB56FB">
        <w:rPr>
          <w:sz w:val="16"/>
        </w:rPr>
        <w:t xml:space="preserve"> referred to Obama in a public speech as “the big boss of the devils” and accused him of backing the “fascist right” in attacking the Venezuelan people. In Guatemala, </w:t>
      </w:r>
      <w:proofErr w:type="spellStart"/>
      <w:r w:rsidRPr="00DB56FB">
        <w:rPr>
          <w:sz w:val="16"/>
        </w:rPr>
        <w:t>Jaua</w:t>
      </w:r>
      <w:proofErr w:type="spellEnd"/>
      <w:r w:rsidRPr="00DB56FB">
        <w:rPr>
          <w:sz w:val="16"/>
        </w:rPr>
        <w:t xml:space="preserve"> said that he had presented Kerry with a report on the violence that followed the April 14 election to choose Chavez’s successor in which 11 people were killed and 80 injured, most of them </w:t>
      </w:r>
      <w:proofErr w:type="spellStart"/>
      <w:r w:rsidRPr="00DB56FB">
        <w:rPr>
          <w:sz w:val="16"/>
        </w:rPr>
        <w:t>Maduro</w:t>
      </w:r>
      <w:proofErr w:type="spellEnd"/>
      <w:r w:rsidRPr="00DB56FB">
        <w:rPr>
          <w:sz w:val="16"/>
        </w:rPr>
        <w:t xml:space="preserve"> supporters. He gave the US secretary of state an extract of the report prepared on the incidents by Venezuela’s Public Advocate’s office. He said that the discussion had “alerted Kerry to the actions of anti-democratic groups in Venezuela, which threaten Venezuelan democracy, stability and which often are being supported by political and economic sectors of other countries.” In point of fact, the most significant “sectors” seeking to destabilize the Venezuelan regime have long been the CIA and the US State Department. </w:t>
      </w:r>
      <w:proofErr w:type="spellStart"/>
      <w:r w:rsidRPr="00DB56FB">
        <w:rPr>
          <w:sz w:val="16"/>
        </w:rPr>
        <w:t>Maduro’s</w:t>
      </w:r>
      <w:proofErr w:type="spellEnd"/>
      <w:r w:rsidRPr="00DB56FB">
        <w:rPr>
          <w:sz w:val="16"/>
        </w:rPr>
        <w:t xml:space="preserve"> turn toward accommodation with US imperialism has been accompanied by a similar approach to both foreign and domestic capital. </w:t>
      </w:r>
      <w:r w:rsidRPr="00DB56FB">
        <w:rPr>
          <w:rStyle w:val="StyleBoldUnderline"/>
        </w:rPr>
        <w:t xml:space="preserve">Among the most significant deals in terms of foreign capital was reached late last month with Chevron Corp. Chevron is providing $2 billion in financing for </w:t>
      </w:r>
      <w:proofErr w:type="spellStart"/>
      <w:r w:rsidRPr="00DB56FB">
        <w:rPr>
          <w:rStyle w:val="StyleBoldUnderline"/>
        </w:rPr>
        <w:t>Petroboscan</w:t>
      </w:r>
      <w:proofErr w:type="spellEnd"/>
      <w:r w:rsidRPr="00DB56FB">
        <w:rPr>
          <w:rStyle w:val="StyleBoldUnderline"/>
        </w:rPr>
        <w:t>, a joint venture between the US oil giant and Venezuela’s state-owned oil company, PDVSA, to boost heavy crude production in the northwestern state of Zulia</w:t>
      </w:r>
      <w:r w:rsidRPr="00DB56FB">
        <w:rPr>
          <w:sz w:val="16"/>
        </w:rPr>
        <w:t xml:space="preserve">. Shortly beforehand, PDVSA secured a $1 billion credit line with Houston-based Schlumberger Ltd., the world’s largest oilfield services company. While oil exports to the US have declined to about 900,000 barrels a day, it remains Venezuela’s chief customer for oil, responsible for 95 percent of the country’s export earnings and roughly half of its federal budget revenue. From the standpoint of the US-based energy conglomerates, securing dominance over Venezuela’s oil reserves, the largest in the world, remains a strategic objective. The investments by Chevron and Schlumberger make clear that they see the potential for major profits, the Venezuelan government’s rhetoric about “Bolivarian socialism” notwithstanding. Domestically, after charging for months that major Venezuelan capitalists, backed by the US, were waging an “economic war” against his government, </w:t>
      </w:r>
      <w:proofErr w:type="spellStart"/>
      <w:r w:rsidRPr="00DB56FB">
        <w:rPr>
          <w:sz w:val="16"/>
        </w:rPr>
        <w:t>Maduro</w:t>
      </w:r>
      <w:proofErr w:type="spellEnd"/>
      <w:r w:rsidRPr="00DB56FB">
        <w:rPr>
          <w:sz w:val="16"/>
        </w:rPr>
        <w:t xml:space="preserve"> invited the country’s second-richest individual, Lorenzo Mendoza, the head of the country’s largest food company, Polar, to meet with him last month at the </w:t>
      </w:r>
      <w:proofErr w:type="spellStart"/>
      <w:r w:rsidRPr="00DB56FB">
        <w:rPr>
          <w:sz w:val="16"/>
        </w:rPr>
        <w:t>Miraflores</w:t>
      </w:r>
      <w:proofErr w:type="spellEnd"/>
      <w:r w:rsidRPr="00DB56FB">
        <w:rPr>
          <w:sz w:val="16"/>
        </w:rPr>
        <w:t xml:space="preserve"> presidential palace in Caracas. Both Chavez and </w:t>
      </w:r>
      <w:proofErr w:type="spellStart"/>
      <w:r w:rsidRPr="00DB56FB">
        <w:rPr>
          <w:sz w:val="16"/>
        </w:rPr>
        <w:t>Maduro</w:t>
      </w:r>
      <w:proofErr w:type="spellEnd"/>
      <w:r w:rsidRPr="00DB56FB">
        <w:rPr>
          <w:sz w:val="16"/>
        </w:rPr>
        <w:t xml:space="preserve"> had singled out Polar and Mendoza for attack over the country’s increasingly severe shortages and rising food prices. Holding them responsible for hoarding and waging an “economic war,” they threatened to nationalize the firm. For his part, Mendoza, who is worth some $4.5 billion, was an enthusiastic supporter of the US-backed coup that briefly unseated Chavez in April 2002. This history had contributed to his keeping a fairly low profile under Chavez, but it was noted in the Venezuelan media that he mounted a vigorous public defense of his company in the face of </w:t>
      </w:r>
      <w:proofErr w:type="spellStart"/>
      <w:r w:rsidRPr="00DB56FB">
        <w:rPr>
          <w:sz w:val="16"/>
        </w:rPr>
        <w:t>Maduro’s</w:t>
      </w:r>
      <w:proofErr w:type="spellEnd"/>
      <w:r w:rsidRPr="00DB56FB">
        <w:rPr>
          <w:sz w:val="16"/>
        </w:rPr>
        <w:t xml:space="preserve"> recent charges. Mendoza described the meeting as “very cordial, direct, sincere,” adding, “The president was very kind in listening to us and communicating the need to keep investing, producing and supplying markets. That is our lifelong commitment, passion and vocation.” He said that the two had reached an agreement “not to politicize” the issue of food. Vice President Jorge </w:t>
      </w:r>
      <w:proofErr w:type="spellStart"/>
      <w:r w:rsidRPr="00DB56FB">
        <w:rPr>
          <w:sz w:val="16"/>
        </w:rPr>
        <w:t>Arreaza</w:t>
      </w:r>
      <w:proofErr w:type="spellEnd"/>
      <w:r w:rsidRPr="00DB56FB">
        <w:rPr>
          <w:sz w:val="16"/>
        </w:rPr>
        <w:t xml:space="preserve"> provided a similar description of the encounter between the “working class” president and the billionaire. “The problem’s been overcome,” he said. The meeting with Mendoza was only the most visible of a series of talks between the government and prominent Venezuelan capitalists. Among the deals reached is the lifting of certain price controls and the easing of currency restrictions. “In another sign of the rapprochement, the hallways of the finance ministry for the first time in years are filled with businessmen in sharp suits,” Reuters reported. “Many carry folders stuffed with requests for greater flexibility in the currency control system and an easing of price controls.” The news agency quoted Finance Minister Nelson </w:t>
      </w:r>
      <w:proofErr w:type="spellStart"/>
      <w:r w:rsidRPr="00DB56FB">
        <w:rPr>
          <w:sz w:val="16"/>
        </w:rPr>
        <w:t>Merentes</w:t>
      </w:r>
      <w:proofErr w:type="spellEnd"/>
      <w:r w:rsidRPr="00DB56FB">
        <w:rPr>
          <w:sz w:val="16"/>
        </w:rPr>
        <w:t xml:space="preserve"> stating after one meeting with business executives: “We’ve entered a phase of creating closer ties with the private sector, without ignoring the new socialist economy.” After months of charging the big bourgeoisie in Venezuela with “sabotage,” the </w:t>
      </w:r>
      <w:proofErr w:type="spellStart"/>
      <w:r w:rsidRPr="00DB56FB">
        <w:rPr>
          <w:sz w:val="16"/>
        </w:rPr>
        <w:t>Maduro</w:t>
      </w:r>
      <w:proofErr w:type="spellEnd"/>
      <w:r w:rsidRPr="00DB56FB">
        <w:rPr>
          <w:sz w:val="16"/>
        </w:rPr>
        <w:t xml:space="preserve"> government is now currying its favor and begging it to increase production. This turn is driven by a deepening economic crisis characterized by a decline in growth, soaring inflation and widespread shortages. Venezuela’s inflation rate is now near 30 percent, with the bulk of it reflecting the sharp rise in the price of food. Meanwhile, the growth rate for the first quarter of 2013 amounted to just 0.7 percent. This overall figure, however, masks the severity of the situation. Venezuela’s financial sector, which continues to enjoy some of the highest profit rates in the world, saw a 31 percent growth during this period, while manufacturing declined by 3.6 percent and construction by 1.2 percent. The scarcity index, which tracks the amount of products missing from store shelves, has hit its highest level since the Central Bank began tracking these figures. </w:t>
      </w:r>
      <w:r w:rsidRPr="00DB56FB">
        <w:rPr>
          <w:rStyle w:val="StyleBoldUnderline"/>
        </w:rPr>
        <w:t xml:space="preserve">The accommodation between the </w:t>
      </w:r>
      <w:proofErr w:type="spellStart"/>
      <w:r w:rsidRPr="00DB56FB">
        <w:rPr>
          <w:rStyle w:val="StyleBoldUnderline"/>
        </w:rPr>
        <w:t>Maduro</w:t>
      </w:r>
      <w:proofErr w:type="spellEnd"/>
      <w:r w:rsidRPr="00DB56FB">
        <w:rPr>
          <w:rStyle w:val="StyleBoldUnderline"/>
        </w:rPr>
        <w:t xml:space="preserve"> government and Venezuelan capitalists, on the one hand, and Washington, on the other, has taken the political wind out of the sails of the rightist candidate Henrique </w:t>
      </w:r>
      <w:proofErr w:type="spellStart"/>
      <w:r w:rsidRPr="00DB56FB">
        <w:rPr>
          <w:rStyle w:val="StyleBoldUnderline"/>
        </w:rPr>
        <w:t>Capriles</w:t>
      </w:r>
      <w:proofErr w:type="spellEnd"/>
      <w:r w:rsidRPr="00DB56FB">
        <w:rPr>
          <w:rStyle w:val="StyleBoldUnderline"/>
        </w:rPr>
        <w:t xml:space="preserve">, who has continued to charge electoral fraud and condemn </w:t>
      </w:r>
      <w:proofErr w:type="spellStart"/>
      <w:r w:rsidRPr="00DB56FB">
        <w:rPr>
          <w:rStyle w:val="StyleBoldUnderline"/>
        </w:rPr>
        <w:t>Maduro</w:t>
      </w:r>
      <w:proofErr w:type="spellEnd"/>
      <w:r w:rsidRPr="00DB56FB">
        <w:rPr>
          <w:rStyle w:val="StyleBoldUnderline"/>
        </w:rPr>
        <w:t xml:space="preserve"> as an illegitimate president</w:t>
      </w:r>
      <w:r w:rsidRPr="00DB56FB">
        <w:rPr>
          <w:sz w:val="16"/>
        </w:rPr>
        <w:t xml:space="preserve">. While the Obama administration has yet to formally recognize </w:t>
      </w:r>
      <w:proofErr w:type="spellStart"/>
      <w:r w:rsidRPr="00DB56FB">
        <w:rPr>
          <w:sz w:val="16"/>
        </w:rPr>
        <w:t>Maduro’s</w:t>
      </w:r>
      <w:proofErr w:type="spellEnd"/>
      <w:r w:rsidRPr="00DB56FB">
        <w:rPr>
          <w:sz w:val="16"/>
        </w:rPr>
        <w:t xml:space="preserve"> close election victory, it has turned a cold shoulder to demands for OAS sanctions against Venezuela. And Mendoza’s visit to </w:t>
      </w:r>
      <w:proofErr w:type="spellStart"/>
      <w:r w:rsidRPr="00DB56FB">
        <w:rPr>
          <w:sz w:val="16"/>
        </w:rPr>
        <w:t>Miraflores</w:t>
      </w:r>
      <w:proofErr w:type="spellEnd"/>
      <w:r w:rsidRPr="00DB56FB">
        <w:rPr>
          <w:sz w:val="16"/>
        </w:rPr>
        <w:t xml:space="preserve"> indicates that the billionaire accepts </w:t>
      </w:r>
      <w:proofErr w:type="spellStart"/>
      <w:r w:rsidRPr="00DB56FB">
        <w:rPr>
          <w:sz w:val="16"/>
        </w:rPr>
        <w:t>Maduro</w:t>
      </w:r>
      <w:proofErr w:type="spellEnd"/>
      <w:r w:rsidRPr="00DB56FB">
        <w:rPr>
          <w:sz w:val="16"/>
        </w:rPr>
        <w:t xml:space="preserve"> as legitimate. Clearly, both domestic and foreign capital recognize that behind the left rhetoric and the limited social reforms of “Bolivarian Socialism,” </w:t>
      </w:r>
      <w:proofErr w:type="spellStart"/>
      <w:r w:rsidRPr="00DB56FB">
        <w:rPr>
          <w:sz w:val="16"/>
        </w:rPr>
        <w:t>Maduro’s</w:t>
      </w:r>
      <w:proofErr w:type="spellEnd"/>
      <w:r w:rsidRPr="00DB56FB">
        <w:rPr>
          <w:sz w:val="16"/>
        </w:rPr>
        <w:t xml:space="preserve"> government defends capitalism and they can do business with it. More fundamentally, continued agitation by the right wing and a further weakening of the government under conditions of deepening economic crisis and rising popular discontent poses the danger of provoking a social explosion in the working class.</w:t>
      </w:r>
    </w:p>
    <w:p w:rsidR="009A07E8" w:rsidRPr="00DB56FB" w:rsidRDefault="009A07E8" w:rsidP="00AB1099"/>
    <w:p w:rsidR="009A07E8" w:rsidRPr="00DB56FB" w:rsidRDefault="009A07E8" w:rsidP="00AB1099">
      <w:pPr>
        <w:pStyle w:val="Heading2"/>
      </w:pPr>
      <w:r w:rsidRPr="00DB56FB">
        <w:lastRenderedPageBreak/>
        <w:t>***</w:t>
      </w:r>
      <w:proofErr w:type="spellStart"/>
      <w:r w:rsidRPr="00DB56FB">
        <w:t>Offcase</w:t>
      </w:r>
      <w:proofErr w:type="spellEnd"/>
      <w:r w:rsidRPr="00DB56FB">
        <w:t xml:space="preserve"> Answers***</w:t>
      </w:r>
    </w:p>
    <w:p w:rsidR="00894F8D" w:rsidRPr="00DB56FB" w:rsidRDefault="000E3F8B" w:rsidP="00AB1099">
      <w:pPr>
        <w:pStyle w:val="Heading3"/>
      </w:pPr>
      <w:r w:rsidRPr="00DB56FB">
        <w:lastRenderedPageBreak/>
        <w:t>Topicality Answers</w:t>
      </w:r>
      <w:r w:rsidR="00894F8D" w:rsidRPr="00DB56FB">
        <w:t>—Financial Transactions</w:t>
      </w:r>
    </w:p>
    <w:p w:rsidR="000E3F8B" w:rsidRPr="00DB56FB" w:rsidRDefault="000E3F8B" w:rsidP="00AB1099">
      <w:pPr>
        <w:pStyle w:val="Heading4"/>
      </w:pPr>
      <w:r w:rsidRPr="00DB56FB">
        <w:t xml:space="preserve">“Economic engagement” expanding </w:t>
      </w:r>
      <w:r w:rsidRPr="00DB56FB">
        <w:rPr>
          <w:u w:val="single"/>
        </w:rPr>
        <w:t>economic</w:t>
      </w:r>
      <w:r w:rsidRPr="00DB56FB">
        <w:t xml:space="preserve"> ties</w:t>
      </w:r>
    </w:p>
    <w:p w:rsidR="000E3F8B" w:rsidRPr="00DB56FB" w:rsidRDefault="000E3F8B" w:rsidP="00AB1099">
      <w:proofErr w:type="spellStart"/>
      <w:r w:rsidRPr="00DB56FB">
        <w:rPr>
          <w:rStyle w:val="StyleStyleBold12pt"/>
        </w:rPr>
        <w:t>Çelik</w:t>
      </w:r>
      <w:proofErr w:type="spellEnd"/>
      <w:r w:rsidRPr="00DB56FB">
        <w:rPr>
          <w:rStyle w:val="StyleStyleBold12pt"/>
        </w:rPr>
        <w:t xml:space="preserve"> 11</w:t>
      </w:r>
      <w:r w:rsidRPr="00DB56FB">
        <w:t xml:space="preserve"> – </w:t>
      </w:r>
      <w:proofErr w:type="spellStart"/>
      <w:r w:rsidRPr="00DB56FB">
        <w:t>Arda</w:t>
      </w:r>
      <w:proofErr w:type="spellEnd"/>
      <w:r w:rsidRPr="00DB56FB">
        <w:t xml:space="preserve"> Can </w:t>
      </w:r>
      <w:proofErr w:type="spellStart"/>
      <w:r w:rsidRPr="00DB56FB">
        <w:t>Çelik</w:t>
      </w:r>
      <w:proofErr w:type="spellEnd"/>
      <w:r w:rsidRPr="00DB56FB">
        <w:t>, Master’s Degree in Politics and International Studies from Uppsala University, Economic Sanctions and Engagement Policies, p. 11</w:t>
      </w:r>
    </w:p>
    <w:p w:rsidR="000E3F8B" w:rsidRPr="00DB56FB" w:rsidRDefault="000E3F8B" w:rsidP="00AB1099">
      <w:pPr>
        <w:rPr>
          <w:sz w:val="16"/>
        </w:rPr>
      </w:pPr>
      <w:r w:rsidRPr="00DB56FB">
        <w:rPr>
          <w:sz w:val="16"/>
        </w:rPr>
        <w:t xml:space="preserve">Introduction </w:t>
      </w:r>
      <w:r w:rsidRPr="00DB56FB">
        <w:rPr>
          <w:rStyle w:val="StyleBoldUnderline"/>
        </w:rPr>
        <w:t xml:space="preserve">Economic engagement policies are strategic integration </w:t>
      </w:r>
      <w:proofErr w:type="spellStart"/>
      <w:r w:rsidRPr="00DB56FB">
        <w:rPr>
          <w:rStyle w:val="StyleBoldUnderline"/>
        </w:rPr>
        <w:t>behaviour</w:t>
      </w:r>
      <w:proofErr w:type="spellEnd"/>
      <w:r w:rsidRPr="00DB56FB">
        <w:rPr>
          <w:rStyle w:val="StyleBoldUnderline"/>
        </w:rPr>
        <w:t xml:space="preserve"> which involves with the target state. Engagement policies </w:t>
      </w:r>
      <w:r w:rsidRPr="00DB56FB">
        <w:rPr>
          <w:rStyle w:val="Emphasis"/>
        </w:rPr>
        <w:t>differ from other tools</w:t>
      </w:r>
      <w:r w:rsidRPr="00DB56FB">
        <w:rPr>
          <w:rStyle w:val="StyleBoldUnderline"/>
        </w:rPr>
        <w:t xml:space="preserve"> in Economic Diplomacy. They target to deepen the economic relations to create economic intersection, </w:t>
      </w:r>
      <w:proofErr w:type="spellStart"/>
      <w:r w:rsidRPr="00DB56FB">
        <w:rPr>
          <w:rStyle w:val="StyleBoldUnderline"/>
        </w:rPr>
        <w:t>interconnectness</w:t>
      </w:r>
      <w:proofErr w:type="spellEnd"/>
      <w:r w:rsidRPr="00DB56FB">
        <w:rPr>
          <w:rStyle w:val="StyleBoldUnderline"/>
        </w:rPr>
        <w:t xml:space="preserve">, and mutual dependence and finally </w:t>
      </w:r>
      <w:proofErr w:type="gramStart"/>
      <w:r w:rsidRPr="00DB56FB">
        <w:rPr>
          <w:rStyle w:val="StyleBoldUnderline"/>
        </w:rPr>
        <w:t>seeks</w:t>
      </w:r>
      <w:proofErr w:type="gramEnd"/>
      <w:r w:rsidRPr="00DB56FB">
        <w:rPr>
          <w:rStyle w:val="StyleBoldUnderline"/>
        </w:rPr>
        <w:t xml:space="preserve"> economic interdependence</w:t>
      </w:r>
      <w:r w:rsidRPr="00DB56FB">
        <w:rPr>
          <w:sz w:val="16"/>
        </w:rPr>
        <w:t xml:space="preserve">. This interdependence serves the sender stale to change the political </w:t>
      </w:r>
      <w:proofErr w:type="spellStart"/>
      <w:r w:rsidRPr="00DB56FB">
        <w:rPr>
          <w:sz w:val="16"/>
        </w:rPr>
        <w:t>behaviour</w:t>
      </w:r>
      <w:proofErr w:type="spellEnd"/>
      <w:r w:rsidRPr="00DB56FB">
        <w:rPr>
          <w:sz w:val="16"/>
        </w:rPr>
        <w:t xml:space="preserve"> of target stale. However they cannot be counted as carrots or inducement tools, they focus on long term strategic goals and they are not restricted with short term policy changes</w:t>
      </w:r>
      <w:proofErr w:type="gramStart"/>
      <w:r w:rsidRPr="00DB56FB">
        <w:rPr>
          <w:sz w:val="16"/>
        </w:rPr>
        <w:t>.(</w:t>
      </w:r>
      <w:proofErr w:type="gramEnd"/>
      <w:r w:rsidRPr="00DB56FB">
        <w:rPr>
          <w:sz w:val="16"/>
        </w:rPr>
        <w:t xml:space="preserve">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w:t>
      </w:r>
      <w:proofErr w:type="spellStart"/>
      <w:r w:rsidRPr="00DB56FB">
        <w:rPr>
          <w:sz w:val="16"/>
        </w:rPr>
        <w:t>non militarized</w:t>
      </w:r>
      <w:proofErr w:type="spellEnd"/>
      <w:r w:rsidRPr="00DB56FB">
        <w:rPr>
          <w:sz w:val="16"/>
        </w:rPr>
        <w:t xml:space="preserve"> conflicts. Secondly it gives a leeway lo perceive the international political atmosphere from the same and harmonized perspective. </w:t>
      </w:r>
      <w:proofErr w:type="spellStart"/>
      <w:r w:rsidRPr="00DB56FB">
        <w:rPr>
          <w:rStyle w:val="StyleBoldUnderline"/>
        </w:rPr>
        <w:t>Kahler</w:t>
      </w:r>
      <w:proofErr w:type="spellEnd"/>
      <w:r w:rsidRPr="00DB56FB">
        <w:rPr>
          <w:rStyle w:val="StyleBoldUnderline"/>
        </w:rPr>
        <w:t xml:space="preserve"> and </w:t>
      </w:r>
      <w:proofErr w:type="spellStart"/>
      <w:r w:rsidRPr="00DB56FB">
        <w:rPr>
          <w:rStyle w:val="StyleBoldUnderline"/>
        </w:rPr>
        <w:t>Kastner</w:t>
      </w:r>
      <w:proofErr w:type="spellEnd"/>
      <w:r w:rsidRPr="00DB56FB">
        <w:rPr>
          <w:rStyle w:val="StyleBoldUnderline"/>
        </w:rPr>
        <w:t xml:space="preserve"> define the engagement policies as follows "It is a policy of </w:t>
      </w:r>
      <w:r w:rsidRPr="00DB56FB">
        <w:rPr>
          <w:rStyle w:val="Emphasis"/>
        </w:rPr>
        <w:t>deliberate expanding economic ties</w:t>
      </w:r>
      <w:r w:rsidRPr="00DB56FB">
        <w:rPr>
          <w:rStyle w:val="StyleBoldUnderline"/>
        </w:rPr>
        <w:t xml:space="preserve"> with and adversary in order to change the </w:t>
      </w:r>
      <w:proofErr w:type="spellStart"/>
      <w:r w:rsidRPr="00DB56FB">
        <w:rPr>
          <w:rStyle w:val="StyleBoldUnderline"/>
        </w:rPr>
        <w:t>behaviour</w:t>
      </w:r>
      <w:proofErr w:type="spellEnd"/>
      <w:r w:rsidRPr="00DB56FB">
        <w:rPr>
          <w:rStyle w:val="StyleBoldUnderline"/>
        </w:rPr>
        <w:t xml:space="preserve"> of target state and improve bilateral relations "</w:t>
      </w:r>
      <w:r w:rsidRPr="00DB56FB">
        <w:rPr>
          <w:sz w:val="16"/>
        </w:rPr>
        <w:t>.(p523-</w:t>
      </w:r>
      <w:r w:rsidRPr="00DB56FB">
        <w:rPr>
          <w:rStyle w:val="StyleStyleBold12pt"/>
        </w:rPr>
        <w:t>abstact</w:t>
      </w:r>
      <w:r w:rsidRPr="00DB56FB">
        <w:rPr>
          <w:sz w:val="16"/>
        </w:rPr>
        <w:t xml:space="preserve">). It is an intentional economic strategy that expects bigger benefits such as long term economic gains and more importantly; political gains. The main idea behind the engagement motivation is stated by </w:t>
      </w:r>
      <w:proofErr w:type="spellStart"/>
      <w:r w:rsidRPr="00DB56FB">
        <w:rPr>
          <w:sz w:val="16"/>
        </w:rPr>
        <w:t>Rosecrance</w:t>
      </w:r>
      <w:proofErr w:type="spellEnd"/>
      <w:r w:rsidRPr="00DB56FB">
        <w:rPr>
          <w:sz w:val="16"/>
        </w:rPr>
        <w:t xml:space="preserve"> (1977) in a way that </w:t>
      </w:r>
      <w:proofErr w:type="gramStart"/>
      <w:r w:rsidRPr="00DB56FB">
        <w:rPr>
          <w:sz w:val="16"/>
        </w:rPr>
        <w:t xml:space="preserve">" </w:t>
      </w:r>
      <w:r w:rsidRPr="00DB56FB">
        <w:t>the</w:t>
      </w:r>
      <w:proofErr w:type="gramEnd"/>
      <w:r w:rsidRPr="00DB56FB">
        <w:t xml:space="preserve"> direct and positive linkage of interests of stales where a change in the position of one state affects the position of others in the same direction</w:t>
      </w:r>
      <w:r w:rsidRPr="00DB56FB">
        <w:rPr>
          <w:sz w:val="16"/>
        </w:rPr>
        <w:t>.</w:t>
      </w:r>
    </w:p>
    <w:p w:rsidR="00852E9B" w:rsidRPr="00DB56FB" w:rsidRDefault="00852E9B" w:rsidP="00AB1099">
      <w:pPr>
        <w:pStyle w:val="Heading4"/>
      </w:pPr>
      <w:r w:rsidRPr="00DB56FB">
        <w:t xml:space="preserve">This is tangible </w:t>
      </w:r>
      <w:r w:rsidRPr="00DB56FB">
        <w:rPr>
          <w:u w:val="single"/>
        </w:rPr>
        <w:t>trade</w:t>
      </w:r>
      <w:r w:rsidRPr="00DB56FB">
        <w:t xml:space="preserve"> and </w:t>
      </w:r>
      <w:r w:rsidRPr="00DB56FB">
        <w:rPr>
          <w:u w:val="single"/>
        </w:rPr>
        <w:t>financial</w:t>
      </w:r>
      <w:r w:rsidRPr="00DB56FB">
        <w:t xml:space="preserve"> benefits --- </w:t>
      </w:r>
    </w:p>
    <w:p w:rsidR="00852E9B" w:rsidRPr="00DB56FB" w:rsidRDefault="00852E9B" w:rsidP="00AB1099">
      <w:proofErr w:type="spellStart"/>
      <w:r w:rsidRPr="00DB56FB">
        <w:rPr>
          <w:rStyle w:val="StyleStyleBold12pt"/>
        </w:rPr>
        <w:t>Haass</w:t>
      </w:r>
      <w:proofErr w:type="spellEnd"/>
      <w:r w:rsidRPr="00DB56FB">
        <w:rPr>
          <w:rStyle w:val="StyleStyleBold12pt"/>
        </w:rPr>
        <w:t xml:space="preserve"> 00</w:t>
      </w:r>
      <w:r w:rsidRPr="00DB56FB">
        <w:t xml:space="preserve"> – Richard </w:t>
      </w:r>
      <w:proofErr w:type="spellStart"/>
      <w:r w:rsidRPr="00DB56FB">
        <w:t>Haass</w:t>
      </w:r>
      <w:proofErr w:type="spellEnd"/>
      <w:r w:rsidRPr="00DB56FB">
        <w:t xml:space="preserve"> &amp; Meghan O’Sullivan, Senior Fellows in the Brookings Institution Foreign Policy Studies Program, Honey and Vinegar: Incentives, Sanctions, and Foreign Policy, p. 5-6</w:t>
      </w:r>
    </w:p>
    <w:p w:rsidR="00852E9B" w:rsidRPr="00DB56FB" w:rsidRDefault="00852E9B" w:rsidP="00AB1099">
      <w:pPr>
        <w:rPr>
          <w:sz w:val="16"/>
        </w:rPr>
      </w:pPr>
      <w:r w:rsidRPr="00DB56FB">
        <w:rPr>
          <w:u w:val="single"/>
        </w:rPr>
        <w:t xml:space="preserve">Architects of engagement strategies have a wide variety of incentives from which to choose. </w:t>
      </w:r>
      <w:r w:rsidRPr="00DB56FB">
        <w:rPr>
          <w:rStyle w:val="Emphasis"/>
        </w:rPr>
        <w:t>Economic engagement</w:t>
      </w:r>
      <w:r w:rsidRPr="00DB56FB">
        <w:rPr>
          <w:u w:val="single"/>
        </w:rPr>
        <w:t xml:space="preserve"> might offer </w:t>
      </w:r>
      <w:r w:rsidRPr="00DB56FB">
        <w:rPr>
          <w:rStyle w:val="Emphasis"/>
        </w:rPr>
        <w:t>tangible incentives</w:t>
      </w:r>
      <w:r w:rsidRPr="00DB56FB">
        <w:rPr>
          <w:u w:val="single"/>
        </w:rPr>
        <w:t xml:space="preserve"> such as export credits, investment insurance or promotion, access to technology, loans, and economic aid</w:t>
      </w:r>
      <w:r w:rsidRPr="00DB56FB">
        <w:rPr>
          <w:sz w:val="16"/>
        </w:rPr>
        <w:t xml:space="preserve">.’2 </w:t>
      </w:r>
      <w:r w:rsidRPr="00DB56FB">
        <w:rPr>
          <w:u w:val="single"/>
        </w:rPr>
        <w:t>Other</w:t>
      </w:r>
      <w:r w:rsidRPr="00DB56FB">
        <w:rPr>
          <w:sz w:val="16"/>
        </w:rPr>
        <w:t xml:space="preserve"> equally useful economic </w:t>
      </w:r>
      <w:r w:rsidRPr="00DB56FB">
        <w:rPr>
          <w:u w:val="single"/>
        </w:rPr>
        <w:t xml:space="preserve">incentives involve the removal of penalties, whether they be trade embargoes, investment </w:t>
      </w:r>
      <w:proofErr w:type="spellStart"/>
      <w:r w:rsidRPr="00DB56FB">
        <w:rPr>
          <w:u w:val="single"/>
        </w:rPr>
        <w:t>bans</w:t>
      </w:r>
      <w:proofErr w:type="spellEnd"/>
      <w:r w:rsidRPr="00DB56FB">
        <w:rPr>
          <w:u w:val="single"/>
        </w:rPr>
        <w:t>, or high tariffs</w:t>
      </w:r>
      <w:r w:rsidRPr="00DB56FB">
        <w:rPr>
          <w:sz w:val="16"/>
        </w:rPr>
        <w:t xml:space="preserve"> that have impeded economic relations between the United States and the target country. </w:t>
      </w:r>
      <w:r w:rsidRPr="00DB56FB">
        <w:rPr>
          <w:u w:val="single"/>
        </w:rPr>
        <w:t>In addition, facilitated entry into the global economic arena and the institutions that govern it rank among the most potent incentives</w:t>
      </w:r>
      <w:r w:rsidRPr="00DB56FB">
        <w:rPr>
          <w:sz w:val="16"/>
        </w:rPr>
        <w:t xml:space="preserve"> in today’s global market.’ </w:t>
      </w:r>
    </w:p>
    <w:p w:rsidR="00C015CB" w:rsidRPr="00DB56FB" w:rsidRDefault="00852E9B" w:rsidP="00AB1099">
      <w:pPr>
        <w:pStyle w:val="Heading4"/>
      </w:pPr>
      <w:r w:rsidRPr="00DB56FB">
        <w:t>T</w:t>
      </w:r>
      <w:r w:rsidR="00C015CB" w:rsidRPr="00DB56FB">
        <w:t>rade and financial transactions—</w:t>
      </w:r>
    </w:p>
    <w:p w:rsidR="00C015CB" w:rsidRPr="00DB56FB" w:rsidRDefault="00C015CB" w:rsidP="00AB1099">
      <w:proofErr w:type="spellStart"/>
      <w:r w:rsidRPr="00DB56FB">
        <w:rPr>
          <w:rStyle w:val="StyleStyleBold12pt"/>
        </w:rPr>
        <w:t>Resnick</w:t>
      </w:r>
      <w:proofErr w:type="spellEnd"/>
      <w:r w:rsidRPr="00DB56FB">
        <w:rPr>
          <w:rStyle w:val="StyleStyleBold12pt"/>
        </w:rPr>
        <w:t xml:space="preserve"> 1</w:t>
      </w:r>
      <w:r w:rsidRPr="00DB56FB">
        <w:t xml:space="preserve"> – Dr. Evan </w:t>
      </w:r>
      <w:proofErr w:type="spellStart"/>
      <w:r w:rsidRPr="00DB56FB">
        <w:t>Resnick</w:t>
      </w:r>
      <w:proofErr w:type="spellEnd"/>
      <w:r w:rsidRPr="00DB56FB">
        <w:t xml:space="preserve">, Ph.D. in Political Science from Columbia University, Assistant Professor of Political Science at Yeshiva University, “Defining Engagement”, Journal of International Affairs, </w:t>
      </w:r>
      <w:proofErr w:type="gramStart"/>
      <w:r w:rsidRPr="00DB56FB">
        <w:t>Spring</w:t>
      </w:r>
      <w:proofErr w:type="gramEnd"/>
      <w:r w:rsidRPr="00DB56FB">
        <w:t xml:space="preserve">, 54(2), </w:t>
      </w:r>
      <w:proofErr w:type="spellStart"/>
      <w:r w:rsidRPr="00DB56FB">
        <w:t>Ebsco</w:t>
      </w:r>
      <w:proofErr w:type="spellEnd"/>
    </w:p>
    <w:p w:rsidR="00C015CB" w:rsidRPr="00DB56FB" w:rsidRDefault="00C015CB" w:rsidP="00AB1099">
      <w:pPr>
        <w:rPr>
          <w:sz w:val="16"/>
        </w:rPr>
      </w:pPr>
      <w:r w:rsidRPr="00DB56FB">
        <w:rPr>
          <w:rStyle w:val="StyleBoldUnderline"/>
        </w:rPr>
        <w:t>Scholars have limited the concept of engagement</w:t>
      </w:r>
      <w:r w:rsidRPr="00DB56FB">
        <w:rPr>
          <w:sz w:val="16"/>
        </w:rPr>
        <w:t xml:space="preserve"> in a third way by unnecessarily restricting the scope of the policy. In their evaluation of post-Cold War US engagement of China, Paul </w:t>
      </w:r>
      <w:proofErr w:type="spellStart"/>
      <w:r w:rsidRPr="00DB56FB">
        <w:rPr>
          <w:rStyle w:val="StyleBoldUnderline"/>
        </w:rPr>
        <w:t>Papayoanou</w:t>
      </w:r>
      <w:proofErr w:type="spellEnd"/>
      <w:r w:rsidRPr="00DB56FB">
        <w:rPr>
          <w:rStyle w:val="StyleBoldUnderline"/>
        </w:rPr>
        <w:t xml:space="preserve"> and</w:t>
      </w:r>
      <w:r w:rsidRPr="00DB56FB">
        <w:rPr>
          <w:sz w:val="16"/>
        </w:rPr>
        <w:t xml:space="preserve"> Scott </w:t>
      </w:r>
      <w:proofErr w:type="spellStart"/>
      <w:r w:rsidRPr="00DB56FB">
        <w:rPr>
          <w:rStyle w:val="StyleBoldUnderline"/>
        </w:rPr>
        <w:t>Kastner</w:t>
      </w:r>
      <w:proofErr w:type="spellEnd"/>
      <w:r w:rsidRPr="00DB56FB">
        <w:rPr>
          <w:rStyle w:val="StyleBoldUnderline"/>
        </w:rPr>
        <w:t xml:space="preserve"> define engagement as the attempt to integrate a target country</w:t>
      </w:r>
      <w:r w:rsidRPr="00DB56FB">
        <w:rPr>
          <w:sz w:val="16"/>
        </w:rPr>
        <w:t xml:space="preserve"> into the international order </w:t>
      </w:r>
      <w:r w:rsidRPr="00DB56FB">
        <w:rPr>
          <w:rStyle w:val="StyleBoldUnderline"/>
        </w:rPr>
        <w:t xml:space="preserve">through promoting </w:t>
      </w:r>
      <w:r w:rsidRPr="00DB56FB">
        <w:rPr>
          <w:rStyle w:val="Emphasis"/>
        </w:rPr>
        <w:t>"increased trade and financial transactions."</w:t>
      </w:r>
      <w:r w:rsidRPr="00DB56FB">
        <w:rPr>
          <w:sz w:val="16"/>
        </w:rPr>
        <w:t xml:space="preserve">(n21) </w:t>
      </w:r>
      <w:r w:rsidRPr="00DB56FB">
        <w:rPr>
          <w:rStyle w:val="StyleBoldUnderline"/>
        </w:rPr>
        <w:t>However, limiting engagement policy to the increasing of economic interdependence leaves out many other issue areas</w:t>
      </w:r>
      <w:r w:rsidRPr="00DB56FB">
        <w:rPr>
          <w:sz w:val="16"/>
        </w:rPr>
        <w:t xml:space="preserve"> that were an integral part of the Clinton administration's China policy, </w:t>
      </w:r>
      <w:r w:rsidRPr="00DB56FB">
        <w:rPr>
          <w:rStyle w:val="StyleBoldUnderline"/>
        </w:rPr>
        <w:t xml:space="preserve">including those in the </w:t>
      </w:r>
      <w:r w:rsidRPr="00DB56FB">
        <w:rPr>
          <w:rStyle w:val="Emphasis"/>
        </w:rPr>
        <w:t>diplomatic</w:t>
      </w:r>
      <w:r w:rsidRPr="00DB56FB">
        <w:rPr>
          <w:rStyle w:val="StyleBoldUnderline"/>
        </w:rPr>
        <w:t xml:space="preserve">, </w:t>
      </w:r>
      <w:r w:rsidRPr="00DB56FB">
        <w:rPr>
          <w:rStyle w:val="Emphasis"/>
        </w:rPr>
        <w:t>military</w:t>
      </w:r>
      <w:r w:rsidRPr="00DB56FB">
        <w:rPr>
          <w:rStyle w:val="StyleBoldUnderline"/>
        </w:rPr>
        <w:t xml:space="preserve"> and </w:t>
      </w:r>
      <w:r w:rsidRPr="00DB56FB">
        <w:rPr>
          <w:rStyle w:val="Emphasis"/>
        </w:rPr>
        <w:t>cultural</w:t>
      </w:r>
      <w:r w:rsidRPr="00DB56FB">
        <w:rPr>
          <w:rStyle w:val="StyleBoldUnderline"/>
        </w:rPr>
        <w:t xml:space="preserve"> arenas</w:t>
      </w:r>
      <w:r w:rsidRPr="00DB56FB">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rsidR="000E3F8B" w:rsidRPr="00DB56FB" w:rsidRDefault="000E3F8B" w:rsidP="00AB1099">
      <w:pPr>
        <w:rPr>
          <w:sz w:val="16"/>
        </w:rPr>
      </w:pPr>
    </w:p>
    <w:p w:rsidR="000E3F8B" w:rsidRPr="00DB56FB" w:rsidRDefault="000E3F8B" w:rsidP="00AB1099"/>
    <w:p w:rsidR="00894F8D" w:rsidRPr="00DB56FB" w:rsidRDefault="00894F8D" w:rsidP="00AB1099">
      <w:pPr>
        <w:pStyle w:val="Heading3"/>
      </w:pPr>
      <w:r w:rsidRPr="00DB56FB">
        <w:lastRenderedPageBreak/>
        <w:t>Topicality Answers—Energy Cooperation</w:t>
      </w:r>
    </w:p>
    <w:p w:rsidR="000E3F8B" w:rsidRPr="00DB56FB" w:rsidRDefault="000E3F8B" w:rsidP="00AB1099">
      <w:pPr>
        <w:pStyle w:val="Heading4"/>
      </w:pPr>
      <w:r w:rsidRPr="00DB56FB">
        <w:t xml:space="preserve">Economic engagement includes energy cooperation. </w:t>
      </w:r>
    </w:p>
    <w:p w:rsidR="000E3F8B" w:rsidRPr="00DB56FB" w:rsidRDefault="000E3F8B" w:rsidP="00AB1099">
      <w:pPr>
        <w:rPr>
          <w:sz w:val="16"/>
          <w:szCs w:val="16"/>
        </w:rPr>
      </w:pPr>
      <w:proofErr w:type="spellStart"/>
      <w:proofErr w:type="gramStart"/>
      <w:r w:rsidRPr="00DB56FB">
        <w:rPr>
          <w:rStyle w:val="StyleStyleBold12pt"/>
        </w:rPr>
        <w:t>Hormats</w:t>
      </w:r>
      <w:proofErr w:type="spellEnd"/>
      <w:r w:rsidRPr="00DB56FB">
        <w:rPr>
          <w:rStyle w:val="StyleStyleBold12pt"/>
        </w:rPr>
        <w:t xml:space="preserve"> 12.</w:t>
      </w:r>
      <w:proofErr w:type="gramEnd"/>
      <w:r w:rsidRPr="00DB56FB">
        <w:rPr>
          <w:rStyle w:val="StyleStyleBold12pt"/>
        </w:rPr>
        <w:t xml:space="preserve"> </w:t>
      </w:r>
      <w:r w:rsidRPr="00DB56FB">
        <w:rPr>
          <w:sz w:val="16"/>
          <w:szCs w:val="16"/>
        </w:rPr>
        <w:t>[Robert, Under Secretary for Economic Growth, Energy, and the Environment, "US Economic Engagement with the Asia Pacific" US Department of State -- December 7 -- www.state.gov/e/rls/rmk/2012/201746.htm]</w:t>
      </w:r>
    </w:p>
    <w:p w:rsidR="000E3F8B" w:rsidRPr="00DB56FB" w:rsidRDefault="000E3F8B" w:rsidP="00AB1099">
      <w:pPr>
        <w:rPr>
          <w:sz w:val="16"/>
        </w:rPr>
      </w:pPr>
      <w:r w:rsidRPr="00DB56FB">
        <w:rPr>
          <w:sz w:val="16"/>
        </w:rPr>
        <w:t xml:space="preserve">During the U.S.-ASEAN Summit last month, President </w:t>
      </w:r>
      <w:r w:rsidRPr="00DB56FB">
        <w:rPr>
          <w:rStyle w:val="StyleBoldUnderline"/>
        </w:rPr>
        <w:t xml:space="preserve">Obama </w:t>
      </w:r>
      <w:r w:rsidRPr="00DB56FB">
        <w:rPr>
          <w:sz w:val="16"/>
        </w:rPr>
        <w:t xml:space="preserve">and ASEAN leaders also </w:t>
      </w:r>
      <w:r w:rsidRPr="00DB56FB">
        <w:rPr>
          <w:rStyle w:val="StyleBoldUnderline"/>
        </w:rPr>
        <w:t xml:space="preserve">launched </w:t>
      </w:r>
      <w:r w:rsidRPr="00DB56FB">
        <w:rPr>
          <w:sz w:val="16"/>
        </w:rPr>
        <w:t xml:space="preserve">what we called the “U.S.-ASEAN Expanded </w:t>
      </w:r>
      <w:r w:rsidRPr="00DB56FB">
        <w:rPr>
          <w:rStyle w:val="StyleBoldUnderline"/>
        </w:rPr>
        <w:t>Economic Engagement</w:t>
      </w:r>
      <w:r w:rsidRPr="00DB56FB">
        <w:rPr>
          <w:sz w:val="16"/>
        </w:rPr>
        <w:t xml:space="preserve">” Initiative </w:t>
      </w:r>
      <w:r w:rsidRPr="00DB56FB">
        <w:rPr>
          <w:rStyle w:val="StyleBoldUnderline"/>
        </w:rPr>
        <w:t xml:space="preserve">to promote economic cooperation </w:t>
      </w:r>
      <w:r w:rsidRPr="00DB56FB">
        <w:rPr>
          <w:sz w:val="16"/>
        </w:rPr>
        <w:t>between the United States and ASEAN. This initiative, which we called the “E3,” will focus on enhancing ASEAN members’ capacity for advancing cooperation in many areas that we think will further enhance trade.</w:t>
      </w:r>
      <w:r w:rsidRPr="00DB56FB">
        <w:t>¶</w:t>
      </w:r>
      <w:r w:rsidRPr="00DB56FB">
        <w:rPr>
          <w:sz w:val="16"/>
        </w:rPr>
        <w:t xml:space="preserve"> In </w:t>
      </w:r>
      <w:proofErr w:type="gramStart"/>
      <w:r w:rsidRPr="00DB56FB">
        <w:rPr>
          <w:sz w:val="16"/>
        </w:rPr>
        <w:t>addition,</w:t>
      </w:r>
      <w:proofErr w:type="gramEnd"/>
      <w:r w:rsidRPr="00DB56FB">
        <w:rPr>
          <w:sz w:val="16"/>
        </w:rPr>
        <w:t xml:space="preserve"> </w:t>
      </w:r>
      <w:r w:rsidRPr="00DB56FB">
        <w:rPr>
          <w:rStyle w:val="StyleBoldUnderline"/>
        </w:rPr>
        <w:t>an exciting new area for our outreach is in the energy sector</w:t>
      </w:r>
      <w:r w:rsidRPr="00DB56FB">
        <w:rPr>
          <w:sz w:val="16"/>
        </w:rPr>
        <w:t xml:space="preserve">. At the East Asian Summit, President Obama and his counterparts from Brunei and Indonesia announced the U.S.-Asia Pacific Comprehensive Energy Partnership. </w:t>
      </w:r>
      <w:r w:rsidRPr="00DB56FB">
        <w:rPr>
          <w:rStyle w:val="StyleBoldUnderline"/>
        </w:rPr>
        <w:t>The Partnership will offer a framework for expanding energy and environmental cooperation to advance efforts to ensure affordable, secure, and cleaner energy throughout the region.</w:t>
      </w:r>
      <w:r w:rsidRPr="00DB56FB">
        <w:rPr>
          <w:sz w:val="16"/>
        </w:rPr>
        <w:t xml:space="preserve"> We will foster active private sector involvement in the partnership, which will focus on the four key areas of renewable and clean energy, markets and interconnectivity, the emerging role of natural gas, and sustainable development.</w:t>
      </w:r>
    </w:p>
    <w:p w:rsidR="00947D65" w:rsidRPr="00DB56FB" w:rsidRDefault="00947D65" w:rsidP="00AB1099">
      <w:pPr>
        <w:pStyle w:val="Heading2"/>
      </w:pPr>
      <w:r w:rsidRPr="00DB56FB">
        <w:lastRenderedPageBreak/>
        <w:t>***Appeasement Answers***</w:t>
      </w:r>
    </w:p>
    <w:p w:rsidR="006E3747" w:rsidRPr="00DB56FB" w:rsidRDefault="00F34385" w:rsidP="00AB1099">
      <w:pPr>
        <w:pStyle w:val="Heading3"/>
      </w:pPr>
      <w:r w:rsidRPr="00DB56FB">
        <w:lastRenderedPageBreak/>
        <w:t>Top Level</w:t>
      </w:r>
    </w:p>
    <w:p w:rsidR="00F34385" w:rsidRPr="00DB56FB" w:rsidRDefault="00AE35D6" w:rsidP="00AB1099">
      <w:pPr>
        <w:pStyle w:val="Heading4"/>
      </w:pPr>
      <w:r w:rsidRPr="00DB56FB">
        <w:t>Status quo</w:t>
      </w:r>
      <w:r w:rsidR="00F34385" w:rsidRPr="00DB56FB">
        <w:t xml:space="preserve"> is uniquely worse for US </w:t>
      </w:r>
      <w:r w:rsidRPr="00DB56FB">
        <w:t>interest</w:t>
      </w:r>
      <w:r w:rsidR="00F34385" w:rsidRPr="00DB56FB">
        <w:t xml:space="preserve">—Energy engagement </w:t>
      </w:r>
      <w:r w:rsidRPr="00DB56FB">
        <w:t xml:space="preserve">is the only hope at mitigating </w:t>
      </w:r>
      <w:proofErr w:type="spellStart"/>
      <w:r w:rsidR="00F34385" w:rsidRPr="00DB56FB">
        <w:t>anti-americanism</w:t>
      </w:r>
      <w:proofErr w:type="spellEnd"/>
      <w:r w:rsidR="00F34385" w:rsidRPr="00DB56FB">
        <w:t xml:space="preserve"> in the region</w:t>
      </w:r>
    </w:p>
    <w:p w:rsidR="00F34385" w:rsidRPr="00DB56FB" w:rsidRDefault="00F34385" w:rsidP="00AB1099">
      <w:proofErr w:type="spellStart"/>
      <w:proofErr w:type="gramStart"/>
      <w:r w:rsidRPr="00DB56FB">
        <w:rPr>
          <w:rStyle w:val="StyleStyleBold12pt"/>
        </w:rPr>
        <w:t>Fite</w:t>
      </w:r>
      <w:proofErr w:type="spellEnd"/>
      <w:r w:rsidRPr="00DB56FB">
        <w:rPr>
          <w:rStyle w:val="StyleStyleBold12pt"/>
        </w:rPr>
        <w:t xml:space="preserve"> ‘12</w:t>
      </w:r>
      <w:r w:rsidRPr="00DB56FB">
        <w:t>.</w:t>
      </w:r>
      <w:proofErr w:type="gramEnd"/>
      <w:r w:rsidRPr="00DB56FB">
        <w:t xml:space="preserve"> Brandon, Burke Chair at the Center for Strategic and International Studies, “U.S. and Iranian Strategic Competition: The Impact of Latin America, Africa and Peripheral States,” April 4, </w:t>
      </w:r>
      <w:hyperlink r:id="rId17" w:history="1">
        <w:r w:rsidRPr="00DB56FB">
          <w:rPr>
            <w:rStyle w:val="Hyperlink"/>
          </w:rPr>
          <w:t>http://csis.org/files/publication/120404_Iran_Chapter_XIII-Peripheral_States-Revised.pdf</w:t>
        </w:r>
      </w:hyperlink>
      <w:r w:rsidRPr="00DB56FB">
        <w:t>]</w:t>
      </w:r>
    </w:p>
    <w:p w:rsidR="00F34385" w:rsidRPr="00DB56FB" w:rsidRDefault="00F34385" w:rsidP="00AB1099">
      <w:pPr>
        <w:rPr>
          <w:sz w:val="16"/>
        </w:rPr>
      </w:pPr>
      <w:r w:rsidRPr="00DB56FB">
        <w:rPr>
          <w:u w:val="single"/>
        </w:rPr>
        <w:t>Iran’s closest relationship is with Venezuela</w:t>
      </w:r>
      <w:r w:rsidRPr="00DB56FB">
        <w:rPr>
          <w:sz w:val="16"/>
        </w:rPr>
        <w:t xml:space="preserve">. Although both countries have very different </w:t>
      </w:r>
      <w:r w:rsidRPr="00DB56FB">
        <w:t>¶</w:t>
      </w:r>
      <w:r w:rsidRPr="00DB56FB">
        <w:rPr>
          <w:sz w:val="16"/>
        </w:rPr>
        <w:t xml:space="preserve"> guiding ideologies and political structures, </w:t>
      </w:r>
      <w:r w:rsidRPr="00DB56FB">
        <w:rPr>
          <w:u w:val="single"/>
        </w:rPr>
        <w:t xml:space="preserve">they are bound by a common rejection of US </w:t>
      </w:r>
      <w:r w:rsidRPr="00DB56FB">
        <w:t xml:space="preserve">¶ </w:t>
      </w:r>
      <w:r w:rsidRPr="00DB56FB">
        <w:rPr>
          <w:u w:val="single"/>
        </w:rPr>
        <w:t>leadership</w:t>
      </w:r>
      <w:r w:rsidRPr="00DB56FB">
        <w:rPr>
          <w:sz w:val="16"/>
        </w:rPr>
        <w:t xml:space="preserve"> in the international system and by their significant petroleum exports, signified by </w:t>
      </w:r>
      <w:r w:rsidRPr="00DB56FB">
        <w:t>¶</w:t>
      </w:r>
      <w:r w:rsidRPr="00DB56FB">
        <w:rPr>
          <w:sz w:val="16"/>
        </w:rPr>
        <w:t xml:space="preserve"> their dual membership in OPEC. </w:t>
      </w:r>
      <w:r w:rsidRPr="00DB56FB">
        <w:rPr>
          <w:u w:val="single"/>
        </w:rPr>
        <w:t xml:space="preserve">The State Department has determined Venezuela to be “not </w:t>
      </w:r>
      <w:r w:rsidRPr="00DB56FB">
        <w:t xml:space="preserve">¶ </w:t>
      </w:r>
      <w:r w:rsidRPr="00DB56FB">
        <w:rPr>
          <w:u w:val="single"/>
        </w:rPr>
        <w:t>cooperating fully U</w:t>
      </w:r>
      <w:r w:rsidRPr="00DB56FB">
        <w:rPr>
          <w:sz w:val="16"/>
        </w:rPr>
        <w:t xml:space="preserve">nited </w:t>
      </w:r>
      <w:r w:rsidRPr="00DB56FB">
        <w:rPr>
          <w:u w:val="single"/>
        </w:rPr>
        <w:t>S</w:t>
      </w:r>
      <w:r w:rsidRPr="00DB56FB">
        <w:rPr>
          <w:sz w:val="16"/>
        </w:rPr>
        <w:t xml:space="preserve">tates </w:t>
      </w:r>
      <w:r w:rsidRPr="00DB56FB">
        <w:rPr>
          <w:u w:val="single"/>
        </w:rPr>
        <w:t>antiterrorism efforts” since 2006</w:t>
      </w:r>
      <w:r w:rsidRPr="00DB56FB">
        <w:rPr>
          <w:sz w:val="16"/>
        </w:rPr>
        <w:t xml:space="preserve">. Distinct from the designation </w:t>
      </w:r>
      <w:r w:rsidRPr="00DB56FB">
        <w:t>¶</w:t>
      </w:r>
      <w:r w:rsidRPr="00DB56FB">
        <w:rPr>
          <w:sz w:val="16"/>
        </w:rPr>
        <w:t xml:space="preserve"> of “state sponsor of terrorism”, this classification nevertheless resulted in an US arms embargo, </w:t>
      </w:r>
      <w:r w:rsidRPr="00DB56FB">
        <w:t>¶</w:t>
      </w:r>
      <w:r w:rsidRPr="00DB56FB">
        <w:rPr>
          <w:sz w:val="16"/>
        </w:rPr>
        <w:t xml:space="preserve"> which was extended in May 201118</w:t>
      </w:r>
      <w:proofErr w:type="gramStart"/>
      <w:r w:rsidRPr="00DB56FB">
        <w:t>¶</w:t>
      </w:r>
      <w:r w:rsidRPr="00DB56FB">
        <w:rPr>
          <w:sz w:val="16"/>
        </w:rPr>
        <w:t xml:space="preserve"> .</w:t>
      </w:r>
      <w:proofErr w:type="gramEnd"/>
      <w:r w:rsidRPr="00DB56FB">
        <w:rPr>
          <w:sz w:val="16"/>
        </w:rPr>
        <w:t xml:space="preserve"> In the past decade </w:t>
      </w:r>
      <w:r w:rsidRPr="00DB56FB">
        <w:rPr>
          <w:u w:val="single"/>
        </w:rPr>
        <w:t xml:space="preserve">Tehran and Caracas have engaged in a </w:t>
      </w:r>
      <w:r w:rsidRPr="00DB56FB">
        <w:t xml:space="preserve">¶ </w:t>
      </w:r>
      <w:r w:rsidRPr="00DB56FB">
        <w:rPr>
          <w:u w:val="single"/>
        </w:rPr>
        <w:t>broad spectrum of commitments</w:t>
      </w:r>
      <w:r w:rsidRPr="00DB56FB">
        <w:rPr>
          <w:sz w:val="16"/>
        </w:rPr>
        <w:t xml:space="preserve"> ranging from mutual diplomatic support to military exchange. </w:t>
      </w:r>
      <w:r w:rsidRPr="00DB56FB">
        <w:t>¶</w:t>
      </w:r>
      <w:r w:rsidRPr="00DB56FB">
        <w:rPr>
          <w:sz w:val="16"/>
        </w:rPr>
        <w:t xml:space="preserve"> Venezuelan President Hugo Chavez has shown himself to be committed to Iranian sovereignty—</w:t>
      </w:r>
      <w:r w:rsidRPr="00DB56FB">
        <w:t>¶</w:t>
      </w:r>
      <w:r w:rsidRPr="00DB56FB">
        <w:rPr>
          <w:sz w:val="16"/>
        </w:rPr>
        <w:t xml:space="preserve"> supporting Iran’s nuclear program at the IAEA—and to Iran’s vision of an anti-Western coalition </w:t>
      </w:r>
      <w:r w:rsidRPr="00DB56FB">
        <w:t>¶</w:t>
      </w:r>
      <w:r w:rsidRPr="00DB56FB">
        <w:rPr>
          <w:sz w:val="16"/>
        </w:rPr>
        <w:t xml:space="preserve"> of developing states.</w:t>
      </w:r>
      <w:r w:rsidRPr="00DB56FB">
        <w:t>¶</w:t>
      </w:r>
      <w:r w:rsidRPr="00DB56FB">
        <w:rPr>
          <w:sz w:val="16"/>
        </w:rPr>
        <w:t xml:space="preserve"> </w:t>
      </w:r>
      <w:r w:rsidRPr="00DB56FB">
        <w:rPr>
          <w:u w:val="single"/>
        </w:rPr>
        <w:t>As long as</w:t>
      </w:r>
      <w:r w:rsidRPr="00DB56FB">
        <w:rPr>
          <w:sz w:val="16"/>
        </w:rPr>
        <w:t xml:space="preserve"> Venezuelan President Hugo </w:t>
      </w:r>
      <w:r w:rsidRPr="00DB56FB">
        <w:rPr>
          <w:u w:val="single"/>
        </w:rPr>
        <w:t>Chavez</w:t>
      </w:r>
      <w:r w:rsidRPr="00DB56FB">
        <w:rPr>
          <w:sz w:val="16"/>
        </w:rPr>
        <w:t>—</w:t>
      </w:r>
      <w:r w:rsidRPr="00DB56FB">
        <w:rPr>
          <w:u w:val="single"/>
        </w:rPr>
        <w:t>or some successor</w:t>
      </w:r>
      <w:r w:rsidRPr="00DB56FB">
        <w:rPr>
          <w:sz w:val="16"/>
        </w:rPr>
        <w:t xml:space="preserve"> with a similar ideology and </w:t>
      </w:r>
      <w:r w:rsidRPr="00DB56FB">
        <w:t>¶</w:t>
      </w:r>
      <w:r w:rsidRPr="00DB56FB">
        <w:rPr>
          <w:sz w:val="16"/>
        </w:rPr>
        <w:t xml:space="preserve"> hostility to the US—</w:t>
      </w:r>
      <w:r w:rsidRPr="00DB56FB">
        <w:rPr>
          <w:u w:val="single"/>
        </w:rPr>
        <w:t>continues to define his role as one of opposition to the US, Washington has little hope of bettering its political position with Caracas or diminishing Iran’s close affiliation</w:t>
      </w:r>
      <w:r w:rsidRPr="00DB56FB">
        <w:rPr>
          <w:sz w:val="16"/>
        </w:rPr>
        <w:t xml:space="preserve">. </w:t>
      </w:r>
      <w:r w:rsidRPr="00DB56FB">
        <w:t>¶</w:t>
      </w:r>
      <w:r w:rsidRPr="00DB56FB">
        <w:rPr>
          <w:sz w:val="16"/>
        </w:rPr>
        <w:t xml:space="preserve"> That being said, US-Venezuelan commercial ties are strong and provide links between both </w:t>
      </w:r>
      <w:r w:rsidRPr="00DB56FB">
        <w:t>¶</w:t>
      </w:r>
      <w:r w:rsidRPr="00DB56FB">
        <w:rPr>
          <w:sz w:val="16"/>
        </w:rPr>
        <w:t xml:space="preserve"> countries which help maintain an undercurrent of stability in the relationship. At present, the US </w:t>
      </w:r>
      <w:r w:rsidRPr="00DB56FB">
        <w:t>¶</w:t>
      </w:r>
      <w:r w:rsidRPr="00DB56FB">
        <w:rPr>
          <w:sz w:val="16"/>
        </w:rPr>
        <w:t xml:space="preserve"> need not be too concerned about this Iran-Venezuelan relationship, despite the threatening </w:t>
      </w:r>
      <w:r w:rsidRPr="00DB56FB">
        <w:t>¶</w:t>
      </w:r>
      <w:r w:rsidRPr="00DB56FB">
        <w:rPr>
          <w:sz w:val="16"/>
        </w:rPr>
        <w:t xml:space="preserve"> language used by both presidents. </w:t>
      </w:r>
      <w:r w:rsidRPr="00DB56FB">
        <w:rPr>
          <w:sz w:val="16"/>
          <w:szCs w:val="16"/>
        </w:rPr>
        <w:t>Mutual</w:t>
      </w:r>
      <w:r w:rsidRPr="00DB56FB">
        <w:rPr>
          <w:u w:val="single"/>
        </w:rPr>
        <w:t xml:space="preserve"> US-Venezuelan energy</w:t>
      </w:r>
      <w:r w:rsidRPr="00DB56FB">
        <w:t xml:space="preserve"> </w:t>
      </w:r>
      <w:r w:rsidRPr="00DB56FB">
        <w:rPr>
          <w:sz w:val="16"/>
          <w:szCs w:val="16"/>
        </w:rPr>
        <w:t>dependence</w:t>
      </w:r>
      <w:r w:rsidRPr="00DB56FB">
        <w:t xml:space="preserve"> </w:t>
      </w:r>
      <w:r w:rsidRPr="00DB56FB">
        <w:rPr>
          <w:u w:val="single"/>
        </w:rPr>
        <w:t>mitigates the possibility of a more serious breach in relations</w:t>
      </w:r>
      <w:r w:rsidRPr="00DB56FB">
        <w:rPr>
          <w:sz w:val="16"/>
        </w:rPr>
        <w:t>.</w:t>
      </w:r>
    </w:p>
    <w:p w:rsidR="00947D65" w:rsidRPr="00DB56FB" w:rsidRDefault="00947D65" w:rsidP="00AB1099">
      <w:pPr>
        <w:pStyle w:val="Heading3"/>
      </w:pPr>
      <w:r w:rsidRPr="00DB56FB">
        <w:lastRenderedPageBreak/>
        <w:t xml:space="preserve">Energy Leverage </w:t>
      </w:r>
      <w:r w:rsidR="006E3747" w:rsidRPr="00DB56FB">
        <w:t>Solves</w:t>
      </w:r>
    </w:p>
    <w:p w:rsidR="00947D65" w:rsidRPr="00DB56FB" w:rsidRDefault="00947D65" w:rsidP="00AB1099">
      <w:pPr>
        <w:pStyle w:val="Heading4"/>
      </w:pPr>
      <w:r w:rsidRPr="00DB56FB">
        <w:t>Utilizing e</w:t>
      </w:r>
      <w:r w:rsidRPr="00DB56FB">
        <w:t xml:space="preserve">nergy &amp; economic </w:t>
      </w:r>
      <w:r w:rsidRPr="00DB56FB">
        <w:t xml:space="preserve">ties is </w:t>
      </w:r>
      <w:r w:rsidRPr="00DB56FB">
        <w:t>the only chance at maintaining leverage</w:t>
      </w:r>
      <w:r w:rsidR="0038356A" w:rsidRPr="00DB56FB">
        <w:t xml:space="preserve"> over the country</w:t>
      </w:r>
      <w:r w:rsidRPr="00DB56FB">
        <w:t>—Leadership is failing now</w:t>
      </w:r>
    </w:p>
    <w:p w:rsidR="00947D65" w:rsidRPr="00DB56FB" w:rsidRDefault="00947D65" w:rsidP="00AB1099">
      <w:proofErr w:type="spellStart"/>
      <w:r w:rsidRPr="00DB56FB">
        <w:rPr>
          <w:rStyle w:val="StyleStyleBold12pt"/>
        </w:rPr>
        <w:t>Walser</w:t>
      </w:r>
      <w:proofErr w:type="spellEnd"/>
      <w:r w:rsidRPr="00DB56FB">
        <w:rPr>
          <w:rStyle w:val="StyleStyleBold12pt"/>
        </w:rPr>
        <w:t xml:space="preserve"> 3-18</w:t>
      </w:r>
      <w:r w:rsidRPr="00DB56FB">
        <w:t xml:space="preserve">-13. Ray </w:t>
      </w:r>
      <w:proofErr w:type="spellStart"/>
      <w:r w:rsidRPr="00DB56FB">
        <w:t>Walser</w:t>
      </w:r>
      <w:proofErr w:type="spellEnd"/>
      <w:r w:rsidRPr="00DB56FB">
        <w:t xml:space="preserve"> was a career Foreign Service officer with the U.S. Department of State for 27 years and is a Senior Policy Analyst specializing in Latin America @ Heritage “Beware of Venezuela’s Paranoid Anti-Americanism” [http://blog.heritage.org/2013/03/18/beware-of-venezuelas-paranoid-anti-americanism/]</w:t>
      </w:r>
    </w:p>
    <w:p w:rsidR="00947D65" w:rsidRPr="00DB56FB" w:rsidRDefault="00947D65" w:rsidP="00AB1099">
      <w:pPr>
        <w:rPr>
          <w:sz w:val="16"/>
        </w:rPr>
      </w:pPr>
      <w:r w:rsidRPr="00DB56FB">
        <w:rPr>
          <w:rStyle w:val="StyleBoldUnderline"/>
        </w:rPr>
        <w:t xml:space="preserve">Attacks on the U.S. are integral to the strategy of </w:t>
      </w:r>
      <w:proofErr w:type="spellStart"/>
      <w:r w:rsidRPr="00DB56FB">
        <w:rPr>
          <w:rStyle w:val="StyleBoldUnderline"/>
        </w:rPr>
        <w:t>Maduro</w:t>
      </w:r>
      <w:proofErr w:type="spellEnd"/>
      <w:r w:rsidRPr="00DB56FB">
        <w:rPr>
          <w:rStyle w:val="StyleBoldUnderline"/>
        </w:rPr>
        <w:t xml:space="preserve"> and the inner </w:t>
      </w:r>
      <w:proofErr w:type="spellStart"/>
      <w:r w:rsidRPr="00DB56FB">
        <w:rPr>
          <w:rStyle w:val="StyleBoldUnderline"/>
        </w:rPr>
        <w:t>Chavista</w:t>
      </w:r>
      <w:proofErr w:type="spellEnd"/>
      <w:r w:rsidRPr="00DB56FB">
        <w:rPr>
          <w:rStyle w:val="StyleBoldUnderline"/>
        </w:rPr>
        <w:t xml:space="preserve"> circle. Their current course aims to inflame the nationalistic militancy of Chavez’s followers. It is a calculated effort to distract Venezuelan voters from </w:t>
      </w:r>
      <w:r w:rsidRPr="00DB56FB">
        <w:rPr>
          <w:sz w:val="16"/>
        </w:rPr>
        <w:t xml:space="preserve">grave violations of the constitutional order and </w:t>
      </w:r>
      <w:r w:rsidRPr="00DB56FB">
        <w:rPr>
          <w:rStyle w:val="StyleBoldUnderline"/>
        </w:rPr>
        <w:t>stark domestic challenges</w:t>
      </w:r>
      <w:r w:rsidRPr="00DB56FB">
        <w:rPr>
          <w:sz w:val="16"/>
        </w:rPr>
        <w:t xml:space="preserve">—inflation, fiscal deficits, devaluations, crime, and increasing food shortages—that have worsened since </w:t>
      </w:r>
      <w:proofErr w:type="spellStart"/>
      <w:r w:rsidRPr="00DB56FB">
        <w:rPr>
          <w:sz w:val="16"/>
        </w:rPr>
        <w:t>Maduro</w:t>
      </w:r>
      <w:proofErr w:type="spellEnd"/>
      <w:r w:rsidRPr="00DB56FB">
        <w:rPr>
          <w:sz w:val="16"/>
        </w:rPr>
        <w:t xml:space="preserve"> took de facto control of the government in early December 2012. </w:t>
      </w:r>
      <w:r w:rsidRPr="00DB56FB">
        <w:rPr>
          <w:rStyle w:val="StyleBoldUnderline"/>
        </w:rPr>
        <w:t xml:space="preserve">Governability and stability </w:t>
      </w:r>
      <w:r w:rsidRPr="00DB56FB">
        <w:rPr>
          <w:sz w:val="16"/>
        </w:rPr>
        <w:t xml:space="preserve">in Venezuela before and after the elections </w:t>
      </w:r>
      <w:r w:rsidRPr="00DB56FB">
        <w:rPr>
          <w:rStyle w:val="StyleBoldUnderline"/>
        </w:rPr>
        <w:t>could become a major challenge</w:t>
      </w:r>
      <w:r w:rsidRPr="00DB56FB">
        <w:rPr>
          <w:sz w:val="16"/>
        </w:rPr>
        <w:t xml:space="preserve">. The Miami Herald’s veteran Venezuela watcher Andres Oppenheimer suggests that the April 14 elections will be neither fair nor genuinely free. </w:t>
      </w:r>
      <w:proofErr w:type="spellStart"/>
      <w:r w:rsidRPr="00DB56FB">
        <w:rPr>
          <w:rStyle w:val="StyleBoldUnderline"/>
        </w:rPr>
        <w:t>Maduro’s</w:t>
      </w:r>
      <w:proofErr w:type="spellEnd"/>
      <w:r w:rsidRPr="00DB56FB">
        <w:rPr>
          <w:rStyle w:val="StyleBoldUnderline"/>
        </w:rPr>
        <w:t xml:space="preserve"> wild accusations also lower expectations for swift improvement in relations </w:t>
      </w:r>
      <w:r w:rsidRPr="00DB56FB">
        <w:rPr>
          <w:sz w:val="16"/>
        </w:rPr>
        <w:t xml:space="preserve">with the U.S. </w:t>
      </w:r>
      <w:r w:rsidRPr="00DB56FB">
        <w:rPr>
          <w:rStyle w:val="StyleBoldUnderline"/>
        </w:rPr>
        <w:t xml:space="preserve">The limited leverage </w:t>
      </w:r>
      <w:r w:rsidRPr="00DB56FB">
        <w:rPr>
          <w:sz w:val="16"/>
        </w:rPr>
        <w:t xml:space="preserve">that the U.S. still poses over Venezuela </w:t>
      </w:r>
      <w:r w:rsidRPr="00DB56FB">
        <w:rPr>
          <w:rStyle w:val="StyleBoldUnderline"/>
        </w:rPr>
        <w:t>resides in its commercial, financial, and energy links and in the frayed democratic consensus in the inter-American community</w:t>
      </w:r>
      <w:r w:rsidRPr="00DB56FB">
        <w:rPr>
          <w:sz w:val="16"/>
        </w:rPr>
        <w:t xml:space="preserve">. Like it or not, the Obama Administration finds itself drawn into Venezuela’s growing crisis of governability caused by the increasingly irresponsible behavior of Chavez knock-offs like </w:t>
      </w:r>
      <w:proofErr w:type="spellStart"/>
      <w:r w:rsidRPr="00DB56FB">
        <w:rPr>
          <w:sz w:val="16"/>
        </w:rPr>
        <w:t>Maduro</w:t>
      </w:r>
      <w:proofErr w:type="spellEnd"/>
      <w:r w:rsidRPr="00DB56FB">
        <w:rPr>
          <w:sz w:val="16"/>
        </w:rPr>
        <w:t>.</w:t>
      </w:r>
    </w:p>
    <w:p w:rsidR="00947D65" w:rsidRPr="00DB56FB" w:rsidRDefault="006E3747" w:rsidP="00AB1099">
      <w:pPr>
        <w:pStyle w:val="Heading3"/>
      </w:pPr>
      <w:r w:rsidRPr="00DB56FB">
        <w:lastRenderedPageBreak/>
        <w:t>Economic Leverage Solves</w:t>
      </w:r>
    </w:p>
    <w:p w:rsidR="006E3747" w:rsidRPr="00DB56FB" w:rsidRDefault="0038356A" w:rsidP="00AB1099">
      <w:pPr>
        <w:pStyle w:val="Heading4"/>
      </w:pPr>
      <w:proofErr w:type="spellStart"/>
      <w:r w:rsidRPr="00DB56FB">
        <w:t>Maduro</w:t>
      </w:r>
      <w:proofErr w:type="spellEnd"/>
      <w:r w:rsidRPr="00DB56FB">
        <w:t xml:space="preserve"> is in NO position to maintain aggression against the US </w:t>
      </w:r>
      <w:r w:rsidR="00AE35D6" w:rsidRPr="00DB56FB">
        <w:t xml:space="preserve">once help </w:t>
      </w:r>
      <w:r w:rsidR="006E3747" w:rsidRPr="00DB56FB">
        <w:t>is extended—</w:t>
      </w:r>
    </w:p>
    <w:p w:rsidR="0038356A" w:rsidRPr="00DB56FB" w:rsidRDefault="0038356A"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Pr="00DB56FB">
        <w:rPr>
          <w:rStyle w:val="StyleStyleBold12pt"/>
        </w:rPr>
        <w:t>[MG]</w:t>
      </w:r>
    </w:p>
    <w:p w:rsidR="0038356A" w:rsidRPr="00DB56FB" w:rsidRDefault="0038356A" w:rsidP="00AB1099">
      <w:pPr>
        <w:rPr>
          <w:bCs/>
          <w:u w:val="single"/>
        </w:rPr>
      </w:pPr>
      <w:r w:rsidRPr="00DB56FB">
        <w:rPr>
          <w:sz w:val="16"/>
        </w:rPr>
        <w:t xml:space="preserve">Others are less convinced by </w:t>
      </w:r>
      <w:proofErr w:type="spellStart"/>
      <w:r w:rsidRPr="00DB56FB">
        <w:rPr>
          <w:sz w:val="16"/>
        </w:rPr>
        <w:t>Maduro’s</w:t>
      </w:r>
      <w:proofErr w:type="spellEnd"/>
      <w:r w:rsidRPr="00DB56FB">
        <w:rPr>
          <w:sz w:val="16"/>
        </w:rPr>
        <w:t xml:space="preserve"> bluster, seeing a politician weakened by his lack of mandate at home. “</w:t>
      </w:r>
      <w:r w:rsidRPr="00DB56FB">
        <w:rPr>
          <w:rStyle w:val="StyleBoldUnderline"/>
        </w:rPr>
        <w:t>He’d definitely like the US to recognize him</w:t>
      </w:r>
      <w:r w:rsidRPr="00DB56FB">
        <w:rPr>
          <w:sz w:val="16"/>
        </w:rPr>
        <w:t xml:space="preserve">,” says Gerardo </w:t>
      </w:r>
      <w:proofErr w:type="spellStart"/>
      <w:r w:rsidRPr="00DB56FB">
        <w:rPr>
          <w:sz w:val="16"/>
        </w:rPr>
        <w:t>Munck</w:t>
      </w:r>
      <w:proofErr w:type="spellEnd"/>
      <w:r w:rsidRPr="00DB56FB">
        <w:rPr>
          <w:sz w:val="16"/>
        </w:rPr>
        <w:t>, a professor of international relations at the University of Southern California. “</w:t>
      </w:r>
      <w:r w:rsidRPr="00DB56FB">
        <w:rPr>
          <w:rStyle w:val="StyleBoldUnderline"/>
        </w:rPr>
        <w:t xml:space="preserve">There’s nothing he can do to pressure the US, but to be seen as having been duly elected would put him in a </w:t>
      </w:r>
      <w:r w:rsidRPr="00DB56FB">
        <w:rPr>
          <w:rStyle w:val="Emphasis"/>
        </w:rPr>
        <w:t>far stronger position</w:t>
      </w:r>
      <w:r w:rsidRPr="00DB56FB">
        <w:rPr>
          <w:rStyle w:val="StyleBoldUnderline"/>
        </w:rPr>
        <w:t xml:space="preserve"> both at home and internationally.”</w:t>
      </w:r>
      <w:r w:rsidRPr="00DB56FB">
        <w:rPr>
          <w:sz w:val="16"/>
        </w:rPr>
        <w:t xml:space="preserve"> </w:t>
      </w:r>
      <w:r w:rsidRPr="00DB56FB">
        <w:rPr>
          <w:rStyle w:val="StyleBoldUnderline"/>
        </w:rPr>
        <w:t xml:space="preserve">With neither side showing any inclination toward compromise, the standoff </w:t>
      </w:r>
      <w:r w:rsidRPr="00DB56FB">
        <w:rPr>
          <w:sz w:val="16"/>
        </w:rPr>
        <w:t xml:space="preserve">between the two countries also </w:t>
      </w:r>
      <w:r w:rsidRPr="00DB56FB">
        <w:rPr>
          <w:rStyle w:val="StyleBoldUnderline"/>
        </w:rPr>
        <w:t>shows no sign of ending</w:t>
      </w:r>
      <w:r w:rsidRPr="00DB56FB">
        <w:rPr>
          <w:sz w:val="16"/>
        </w:rPr>
        <w:t xml:space="preserve">. But </w:t>
      </w:r>
      <w:proofErr w:type="spellStart"/>
      <w:r w:rsidRPr="00DB56FB">
        <w:rPr>
          <w:rStyle w:val="Emphasis"/>
        </w:rPr>
        <w:t>Maduro’s</w:t>
      </w:r>
      <w:proofErr w:type="spellEnd"/>
      <w:r w:rsidRPr="00DB56FB">
        <w:rPr>
          <w:rStyle w:val="Emphasis"/>
        </w:rPr>
        <w:t xml:space="preserve"> long-term challenges are looming</w:t>
      </w:r>
      <w:r w:rsidRPr="00DB56FB">
        <w:rPr>
          <w:rStyle w:val="StyleBoldUnderline"/>
        </w:rPr>
        <w:t xml:space="preserve">. Inflation </w:t>
      </w:r>
      <w:r w:rsidRPr="00DB56FB">
        <w:rPr>
          <w:sz w:val="16"/>
        </w:rPr>
        <w:t xml:space="preserve">in the socialist country </w:t>
      </w:r>
      <w:r w:rsidRPr="00DB56FB">
        <w:rPr>
          <w:rStyle w:val="StyleBoldUnderline"/>
        </w:rPr>
        <w:t xml:space="preserve">is nearing 30 percent, there is </w:t>
      </w:r>
      <w:r w:rsidRPr="00DB56FB">
        <w:rPr>
          <w:rStyle w:val="Emphasis"/>
        </w:rPr>
        <w:t>public anger</w:t>
      </w:r>
      <w:r w:rsidRPr="00DB56FB">
        <w:rPr>
          <w:rStyle w:val="StyleBoldUnderline"/>
        </w:rPr>
        <w:t xml:space="preserve"> over the chronic shortages of basic goods, and the </w:t>
      </w:r>
      <w:r w:rsidRPr="00DB56FB">
        <w:rPr>
          <w:rStyle w:val="Emphasis"/>
        </w:rPr>
        <w:t xml:space="preserve">ballooning murder rate </w:t>
      </w:r>
      <w:r w:rsidRPr="00DB56FB">
        <w:rPr>
          <w:rStyle w:val="StyleBoldUnderline"/>
        </w:rPr>
        <w:t xml:space="preserve">exceeds Europe and the United </w:t>
      </w:r>
      <w:proofErr w:type="spellStart"/>
      <w:r w:rsidRPr="00DB56FB">
        <w:rPr>
          <w:rStyle w:val="StyleBoldUnderline"/>
        </w:rPr>
        <w:t>States’s</w:t>
      </w:r>
      <w:proofErr w:type="spellEnd"/>
      <w:r w:rsidRPr="00DB56FB">
        <w:rPr>
          <w:rStyle w:val="StyleBoldUnderline"/>
        </w:rPr>
        <w:t xml:space="preserve"> combined. “</w:t>
      </w:r>
      <w:proofErr w:type="spellStart"/>
      <w:r w:rsidRPr="00DB56FB">
        <w:rPr>
          <w:rStyle w:val="StyleBoldUnderline"/>
        </w:rPr>
        <w:t>Maduro</w:t>
      </w:r>
      <w:proofErr w:type="spellEnd"/>
      <w:r w:rsidRPr="00DB56FB">
        <w:rPr>
          <w:rStyle w:val="StyleBoldUnderline"/>
        </w:rPr>
        <w:t xml:space="preserve"> is going to have to tackle these</w:t>
      </w:r>
      <w:r w:rsidRPr="00DB56FB">
        <w:rPr>
          <w:sz w:val="16"/>
        </w:rPr>
        <w:t xml:space="preserve"> problems if he’s going to last as president,” says Mr. </w:t>
      </w:r>
      <w:proofErr w:type="spellStart"/>
      <w:r w:rsidRPr="00DB56FB">
        <w:rPr>
          <w:sz w:val="16"/>
        </w:rPr>
        <w:t>Munck</w:t>
      </w:r>
      <w:proofErr w:type="spellEnd"/>
      <w:r w:rsidRPr="00DB56FB">
        <w:rPr>
          <w:sz w:val="16"/>
        </w:rPr>
        <w:t xml:space="preserve">. </w:t>
      </w:r>
      <w:r w:rsidRPr="00DB56FB">
        <w:rPr>
          <w:rStyle w:val="StyleBoldUnderline"/>
        </w:rPr>
        <w:t>“[U]</w:t>
      </w:r>
      <w:proofErr w:type="spellStart"/>
      <w:r w:rsidRPr="00DB56FB">
        <w:rPr>
          <w:rStyle w:val="StyleBoldUnderline"/>
        </w:rPr>
        <w:t>nless</w:t>
      </w:r>
      <w:proofErr w:type="spellEnd"/>
      <w:r w:rsidRPr="00DB56FB">
        <w:rPr>
          <w:rStyle w:val="StyleBoldUnderline"/>
        </w:rPr>
        <w:t xml:space="preserve"> there’s some change in the way he handles the situation, the US isn’t going to budge.” </w:t>
      </w:r>
    </w:p>
    <w:p w:rsidR="00C47B33" w:rsidRPr="00DB56FB" w:rsidRDefault="00C47B33" w:rsidP="00AB1099">
      <w:pPr>
        <w:pStyle w:val="Heading2"/>
      </w:pPr>
      <w:r w:rsidRPr="00DB56FB">
        <w:lastRenderedPageBreak/>
        <w:t>***China Answers***</w:t>
      </w:r>
    </w:p>
    <w:p w:rsidR="00AB1099" w:rsidRPr="00DB56FB" w:rsidRDefault="00AB1099" w:rsidP="00AB1099">
      <w:pPr>
        <w:pStyle w:val="Heading3"/>
      </w:pPr>
      <w:r w:rsidRPr="00DB56FB">
        <w:lastRenderedPageBreak/>
        <w:t>Relations Low</w:t>
      </w:r>
    </w:p>
    <w:p w:rsidR="00DB56FB" w:rsidRPr="00DB56FB" w:rsidRDefault="00DB56FB" w:rsidP="00DB56FB">
      <w:pPr>
        <w:pStyle w:val="Heading4"/>
      </w:pPr>
      <w:r w:rsidRPr="00DB56FB">
        <w:t xml:space="preserve">Relations </w:t>
      </w:r>
      <w:r w:rsidRPr="00DB56FB">
        <w:t>Low</w:t>
      </w:r>
    </w:p>
    <w:p w:rsidR="00DB56FB" w:rsidRPr="00DB56FB" w:rsidRDefault="00DB56FB" w:rsidP="00DB56FB">
      <w:proofErr w:type="spellStart"/>
      <w:r w:rsidRPr="00DB56FB">
        <w:rPr>
          <w:rStyle w:val="StyleStyleBold12pt"/>
        </w:rPr>
        <w:t>Gresser</w:t>
      </w:r>
      <w:proofErr w:type="spellEnd"/>
      <w:r w:rsidRPr="00DB56FB">
        <w:rPr>
          <w:rStyle w:val="StyleStyleBold12pt"/>
        </w:rPr>
        <w:t xml:space="preserve"> 3-15</w:t>
      </w:r>
      <w:r w:rsidRPr="00DB56FB">
        <w:t xml:space="preserve">-13 [Ed </w:t>
      </w:r>
      <w:proofErr w:type="spellStart"/>
      <w:r w:rsidRPr="00DB56FB">
        <w:t>Gresser</w:t>
      </w:r>
      <w:proofErr w:type="spellEnd"/>
      <w:r w:rsidRPr="00DB56FB">
        <w:t xml:space="preserve"> directs Progressive Economy, a trade and global-economy research </w:t>
      </w:r>
      <w:proofErr w:type="spellStart"/>
      <w:r w:rsidRPr="00DB56FB">
        <w:t>programme</w:t>
      </w:r>
      <w:proofErr w:type="spellEnd"/>
      <w:r w:rsidRPr="00DB56FB">
        <w:t xml:space="preserve">, at </w:t>
      </w:r>
      <w:proofErr w:type="spellStart"/>
      <w:r w:rsidRPr="00DB56FB">
        <w:t>GlobalWorks</w:t>
      </w:r>
      <w:proofErr w:type="spellEnd"/>
      <w:r w:rsidRPr="00DB56FB">
        <w:t xml:space="preserve"> Foundation in Washington, DC., “Lopsided Sino-US ties,” </w:t>
      </w:r>
      <w:hyperlink r:id="rId18" w:history="1">
        <w:r w:rsidRPr="00DB56FB">
          <w:rPr>
            <w:rStyle w:val="Hyperlink"/>
          </w:rPr>
          <w:t>http://www.khaleejtimes.com/kt-article-display-1.asp?xfile=data/opinion/2013/May/opinion_May29.xml&amp;section=opinion</w:t>
        </w:r>
      </w:hyperlink>
      <w:r w:rsidRPr="00DB56FB">
        <w:t>]</w:t>
      </w:r>
    </w:p>
    <w:p w:rsidR="00DB56FB" w:rsidRPr="00DB56FB" w:rsidRDefault="00DB56FB" w:rsidP="00DB56FB">
      <w:pPr>
        <w:rPr>
          <w:sz w:val="16"/>
        </w:rPr>
      </w:pPr>
      <w:r w:rsidRPr="00DB56FB">
        <w:rPr>
          <w:sz w:val="16"/>
        </w:rPr>
        <w:t xml:space="preserve">But the view from the top is more troubling. From this vantage point, </w:t>
      </w:r>
      <w:r w:rsidRPr="00DB56FB">
        <w:rPr>
          <w:u w:val="single"/>
        </w:rPr>
        <w:t>the relationship’s troubles are multiplying, as long-established disputes over economics and security merge with one another</w:t>
      </w:r>
      <w:r w:rsidRPr="00DB56FB">
        <w:rPr>
          <w:sz w:val="16"/>
        </w:rPr>
        <w:t>.</w:t>
      </w:r>
      <w:r w:rsidRPr="00DB56FB">
        <w:rPr>
          <w:sz w:val="12"/>
        </w:rPr>
        <w:t>¶</w:t>
      </w:r>
      <w:r w:rsidRPr="00DB56FB">
        <w:rPr>
          <w:sz w:val="16"/>
        </w:rPr>
        <w:t xml:space="preserve"> So far, it hasn’t happened. When the US Trade Representative published its lists on May 1st, it opted not to give China the Priority Foreign Country title. The decision puts China on notice that the most significant action is not far away.</w:t>
      </w:r>
      <w:r w:rsidRPr="00DB56FB">
        <w:rPr>
          <w:sz w:val="12"/>
        </w:rPr>
        <w:t>¶</w:t>
      </w:r>
      <w:r w:rsidRPr="00DB56FB">
        <w:rPr>
          <w:sz w:val="16"/>
        </w:rPr>
        <w:t xml:space="preserve"> </w:t>
      </w:r>
      <w:proofErr w:type="gramStart"/>
      <w:r w:rsidRPr="00DB56FB">
        <w:rPr>
          <w:sz w:val="16"/>
        </w:rPr>
        <w:t>Tackling</w:t>
      </w:r>
      <w:proofErr w:type="gramEnd"/>
      <w:r w:rsidRPr="00DB56FB">
        <w:rPr>
          <w:sz w:val="16"/>
        </w:rPr>
        <w:t xml:space="preserve"> a problem directly can, of course, be helpful. Sometimes simple acknowledgement can settle it or at least reduce its severity. For example, congressional complaints and drafting bills may well have forced US executive-branch and Chinese government attention to currency policy. China’s currency rate did rise by about 30 per cent, and for the time being, Chinese surpluses have narrowed and American deficits declined. Likewise, public warnings may suggest to those responsible for cyber-espionage that their actions carry a cost.</w:t>
      </w:r>
      <w:r w:rsidRPr="00DB56FB">
        <w:rPr>
          <w:sz w:val="12"/>
        </w:rPr>
        <w:t>¶</w:t>
      </w:r>
      <w:r w:rsidRPr="00DB56FB">
        <w:rPr>
          <w:sz w:val="16"/>
        </w:rPr>
        <w:t xml:space="preserve"> </w:t>
      </w:r>
      <w:proofErr w:type="gramStart"/>
      <w:r w:rsidRPr="00DB56FB">
        <w:rPr>
          <w:sz w:val="16"/>
        </w:rPr>
        <w:t>In</w:t>
      </w:r>
      <w:proofErr w:type="gramEnd"/>
      <w:r w:rsidRPr="00DB56FB">
        <w:rPr>
          <w:sz w:val="16"/>
        </w:rPr>
        <w:t xml:space="preserve"> a larger sense, though, the controversy over cyber-espionage suggests somber trends at the top of government. These are described in 2012 in Addressing Strategic Distrust, a Brookings Institution dialogue written jointly by Kenneth </w:t>
      </w:r>
      <w:proofErr w:type="spellStart"/>
      <w:r w:rsidRPr="00DB56FB">
        <w:rPr>
          <w:sz w:val="16"/>
        </w:rPr>
        <w:t>Lieberthal</w:t>
      </w:r>
      <w:proofErr w:type="spellEnd"/>
      <w:r w:rsidRPr="00DB56FB">
        <w:rPr>
          <w:sz w:val="16"/>
        </w:rPr>
        <w:t xml:space="preserve"> and Wang </w:t>
      </w:r>
      <w:proofErr w:type="spellStart"/>
      <w:r w:rsidRPr="00DB56FB">
        <w:rPr>
          <w:sz w:val="16"/>
        </w:rPr>
        <w:t>Jisi</w:t>
      </w:r>
      <w:proofErr w:type="spellEnd"/>
      <w:r w:rsidRPr="00DB56FB">
        <w:rPr>
          <w:sz w:val="16"/>
        </w:rPr>
        <w:t xml:space="preserve">. The long-time eminences of Sino-American relations observe that despite 60 official “dialogues,” elaborate economic work-programs, regular presidential summits and consultations, </w:t>
      </w:r>
      <w:r w:rsidRPr="00DB56FB">
        <w:rPr>
          <w:u w:val="single"/>
        </w:rPr>
        <w:t>the central feature of the official US -China relations is “that strategic distrust is growing on both sides and that this perception can, if it festers, create a self-fulfilling prophecy of overall mutual antagonism</w:t>
      </w:r>
      <w:r w:rsidRPr="00DB56FB">
        <w:rPr>
          <w:sz w:val="16"/>
        </w:rPr>
        <w:t>.”</w:t>
      </w:r>
      <w:r w:rsidRPr="00DB56FB">
        <w:rPr>
          <w:sz w:val="12"/>
        </w:rPr>
        <w:t>¶</w:t>
      </w:r>
      <w:r w:rsidRPr="00DB56FB">
        <w:rPr>
          <w:sz w:val="16"/>
        </w:rPr>
        <w:t xml:space="preserve"> If scholars like </w:t>
      </w:r>
      <w:proofErr w:type="spellStart"/>
      <w:r w:rsidRPr="00DB56FB">
        <w:rPr>
          <w:sz w:val="16"/>
        </w:rPr>
        <w:t>Lieberthal</w:t>
      </w:r>
      <w:proofErr w:type="spellEnd"/>
      <w:r w:rsidRPr="00DB56FB">
        <w:rPr>
          <w:sz w:val="16"/>
        </w:rPr>
        <w:t xml:space="preserve"> and Wang are correct, </w:t>
      </w:r>
      <w:r w:rsidRPr="00DB56FB">
        <w:rPr>
          <w:u w:val="single"/>
        </w:rPr>
        <w:t xml:space="preserve">the cyber-spying clash can be seen as a problem in a long succession of mileposts in the relationship’s long-term deterioration, and if the </w:t>
      </w:r>
      <w:proofErr w:type="spellStart"/>
      <w:r w:rsidRPr="00DB56FB">
        <w:rPr>
          <w:u w:val="single"/>
        </w:rPr>
        <w:t>Mandiant</w:t>
      </w:r>
      <w:proofErr w:type="spellEnd"/>
      <w:r w:rsidRPr="00DB56FB">
        <w:rPr>
          <w:u w:val="single"/>
        </w:rPr>
        <w:t xml:space="preserve"> report is correct, one that fuses security-based concerns about Chinese military policy with business-community anger over intellectual property</w:t>
      </w:r>
      <w:r w:rsidRPr="00DB56FB">
        <w:rPr>
          <w:sz w:val="16"/>
        </w:rPr>
        <w:t>.</w:t>
      </w:r>
    </w:p>
    <w:p w:rsidR="00AB1099" w:rsidRPr="00DB56FB" w:rsidRDefault="00AB1099" w:rsidP="00AB1099"/>
    <w:p w:rsidR="00AB1099" w:rsidRPr="00DB56FB" w:rsidRDefault="00AB1099" w:rsidP="00AB1099">
      <w:pPr>
        <w:pStyle w:val="Heading3"/>
      </w:pPr>
      <w:r w:rsidRPr="00DB56FB">
        <w:lastRenderedPageBreak/>
        <w:t xml:space="preserve">Relations Resilient </w:t>
      </w:r>
    </w:p>
    <w:p w:rsidR="00AB1099" w:rsidRPr="00DB56FB" w:rsidRDefault="00AB1099" w:rsidP="00AB1099">
      <w:pPr>
        <w:pStyle w:val="Heading4"/>
      </w:pPr>
      <w:r w:rsidRPr="00DB56FB">
        <w:t xml:space="preserve">Interdependence makes China relations resilient. </w:t>
      </w:r>
    </w:p>
    <w:p w:rsidR="00AB1099" w:rsidRPr="00DB56FB" w:rsidRDefault="00AB1099" w:rsidP="00AB1099">
      <w:r w:rsidRPr="00DB56FB">
        <w:rPr>
          <w:rStyle w:val="cite"/>
        </w:rPr>
        <w:t>Tung 3</w:t>
      </w:r>
      <w:r w:rsidRPr="00DB56FB">
        <w:t xml:space="preserve"> – PhD, Center for IR @ National </w:t>
      </w:r>
      <w:proofErr w:type="spellStart"/>
      <w:r w:rsidRPr="00DB56FB">
        <w:t>Chengchi</w:t>
      </w:r>
      <w:proofErr w:type="spellEnd"/>
      <w:r w:rsidRPr="00DB56FB">
        <w:t xml:space="preserve"> University, Chen-Yuan, </w:t>
      </w:r>
      <w:proofErr w:type="gramStart"/>
      <w:r w:rsidRPr="00DB56FB">
        <w:t>The</w:t>
      </w:r>
      <w:proofErr w:type="gramEnd"/>
      <w:r w:rsidRPr="00DB56FB">
        <w:t xml:space="preserve"> Impact of Bilateral Economic Interdependence on US-China Relations, </w:t>
      </w:r>
    </w:p>
    <w:p w:rsidR="00AB1099" w:rsidRPr="00DB56FB" w:rsidRDefault="00AB1099" w:rsidP="00AB1099">
      <w:pPr>
        <w:pStyle w:val="card0"/>
        <w:ind w:left="0" w:right="0"/>
      </w:pPr>
      <w:r w:rsidRPr="00DB56FB">
        <w:rPr>
          <w:rStyle w:val="StyleBoldUnderline"/>
        </w:rPr>
        <w:t xml:space="preserve">U.S.-China economic interdependence has significantly changed Beijing’s perception </w:t>
      </w:r>
      <w:proofErr w:type="gramStart"/>
      <w:r w:rsidRPr="00DB56FB">
        <w:rPr>
          <w:rStyle w:val="StyleBoldUnderline"/>
        </w:rPr>
        <w:t>of  national</w:t>
      </w:r>
      <w:proofErr w:type="gramEnd"/>
      <w:r w:rsidRPr="00DB56FB">
        <w:rPr>
          <w:rStyle w:val="StyleBoldUnderline"/>
        </w:rPr>
        <w:t xml:space="preserve"> interests</w:t>
      </w:r>
      <w:r w:rsidRPr="00DB56FB">
        <w:t xml:space="preserve">, and thus, has shaped U.S.-China relations. A commentary in the </w:t>
      </w:r>
      <w:proofErr w:type="spellStart"/>
      <w:proofErr w:type="gramStart"/>
      <w:r w:rsidRPr="00DB56FB">
        <w:t>Renmin</w:t>
      </w:r>
      <w:proofErr w:type="spellEnd"/>
      <w:r w:rsidRPr="00DB56FB">
        <w:t xml:space="preserve">  </w:t>
      </w:r>
      <w:proofErr w:type="spellStart"/>
      <w:r w:rsidRPr="00DB56FB">
        <w:t>Ribao</w:t>
      </w:r>
      <w:proofErr w:type="spellEnd"/>
      <w:proofErr w:type="gramEnd"/>
      <w:r w:rsidRPr="00DB56FB">
        <w:t xml:space="preserve"> in May 2001 pointed out, “The fast-developing Sino-U.S. economic cooperation and  </w:t>
      </w:r>
      <w:r w:rsidRPr="00DB56FB">
        <w:rPr>
          <w:rStyle w:val="StyleBoldUnderline"/>
        </w:rPr>
        <w:t>trade has become the main stabilizing factor and driving force in bilateral relations.”</w:t>
      </w:r>
      <w:r w:rsidRPr="00DB56FB">
        <w:t xml:space="preserve">54 </w:t>
      </w:r>
      <w:proofErr w:type="gramStart"/>
      <w:r w:rsidRPr="00DB56FB">
        <w:t>An  international</w:t>
      </w:r>
      <w:proofErr w:type="gramEnd"/>
      <w:r w:rsidRPr="00DB56FB">
        <w:t xml:space="preserve"> relations scholar in Beijing expounded, “Some criticized Beijing was too weak  in dealing with the U.S. and Japan. But those critics did not see a historical change. </w:t>
      </w:r>
      <w:proofErr w:type="gramStart"/>
      <w:r w:rsidRPr="00DB56FB">
        <w:rPr>
          <w:rStyle w:val="StyleBoldUnderline"/>
        </w:rPr>
        <w:t>China  is</w:t>
      </w:r>
      <w:proofErr w:type="gramEnd"/>
      <w:r w:rsidRPr="00DB56FB">
        <w:rPr>
          <w:rStyle w:val="StyleBoldUnderline"/>
        </w:rPr>
        <w:t xml:space="preserve"> heavily interdependent with the U.S. and West. The interdependence has </w:t>
      </w:r>
      <w:proofErr w:type="gramStart"/>
      <w:r w:rsidRPr="00DB56FB">
        <w:rPr>
          <w:rStyle w:val="StyleBoldUnderline"/>
        </w:rPr>
        <w:t>significantly  constrained</w:t>
      </w:r>
      <w:proofErr w:type="gramEnd"/>
      <w:r w:rsidRPr="00DB56FB">
        <w:rPr>
          <w:rStyle w:val="StyleBoldUnderline"/>
        </w:rPr>
        <w:t xml:space="preserve"> Chinese foreign relations</w:t>
      </w:r>
      <w:r w:rsidRPr="00DB56FB">
        <w:t xml:space="preserve">. China </w:t>
      </w:r>
      <w:proofErr w:type="spellStart"/>
      <w:r w:rsidRPr="00DB56FB">
        <w:t>can not</w:t>
      </w:r>
      <w:proofErr w:type="spellEnd"/>
      <w:r w:rsidRPr="00DB56FB">
        <w:t xml:space="preserve"> comprehensively antagonize the At a joint meeting with members of the Chinese People’s Political Consultative  Conference on March 6, 2001, Vice Premier </w:t>
      </w:r>
      <w:proofErr w:type="spellStart"/>
      <w:r w:rsidRPr="00DB56FB">
        <w:t>Qian</w:t>
      </w:r>
      <w:proofErr w:type="spellEnd"/>
      <w:r w:rsidRPr="00DB56FB">
        <w:t xml:space="preserve"> </w:t>
      </w:r>
      <w:proofErr w:type="spellStart"/>
      <w:r w:rsidRPr="00DB56FB">
        <w:rPr>
          <w:rStyle w:val="StyleBoldUnderline"/>
        </w:rPr>
        <w:t>Qichen</w:t>
      </w:r>
      <w:proofErr w:type="spellEnd"/>
      <w:r w:rsidRPr="00DB56FB">
        <w:rPr>
          <w:rStyle w:val="StyleBoldUnderline"/>
        </w:rPr>
        <w:t xml:space="preserve"> said that it was impossible to  change the U.S. basic standpoint on the Taiwan and human rights issues, but China and the  United States had common economic interests. He emphasized that China should bring </w:t>
      </w:r>
      <w:proofErr w:type="gramStart"/>
      <w:r w:rsidRPr="00DB56FB">
        <w:rPr>
          <w:rStyle w:val="StyleBoldUnderline"/>
        </w:rPr>
        <w:t>the  contradictions</w:t>
      </w:r>
      <w:proofErr w:type="gramEnd"/>
      <w:r w:rsidRPr="00DB56FB">
        <w:rPr>
          <w:rStyle w:val="StyleBoldUnderline"/>
        </w:rPr>
        <w:t xml:space="preserve"> between China and the United States “under control and not have an outburst</w:t>
      </w:r>
      <w:r w:rsidRPr="00DB56FB">
        <w:t xml:space="preserve">.  We should reason things out and, if we fail, we should put aside minor differences so as </w:t>
      </w:r>
      <w:proofErr w:type="gramStart"/>
      <w:r w:rsidRPr="00DB56FB">
        <w:t>to  seek</w:t>
      </w:r>
      <w:proofErr w:type="gramEnd"/>
      <w:r w:rsidRPr="00DB56FB">
        <w:t xml:space="preserve"> common ground [economic interests].”</w:t>
      </w:r>
      <w:proofErr w:type="gramStart"/>
      <w:r w:rsidRPr="00DB56FB">
        <w:t>56  An</w:t>
      </w:r>
      <w:proofErr w:type="gramEnd"/>
      <w:r w:rsidRPr="00DB56FB">
        <w:t xml:space="preserve"> international relations senior scholar in Beijing stressed, “Sino-U.S. relations reflect  the importance of economic development to China. China makes every effort to </w:t>
      </w:r>
      <w:proofErr w:type="gramStart"/>
      <w:r w:rsidRPr="00DB56FB">
        <w:t>maintain  stable</w:t>
      </w:r>
      <w:proofErr w:type="gramEnd"/>
      <w:r w:rsidRPr="00DB56FB">
        <w:t xml:space="preserve"> Sino-U.S. relations. It is impossible for China to face off with the United States. </w:t>
      </w:r>
      <w:proofErr w:type="gramStart"/>
      <w:r w:rsidRPr="00DB56FB">
        <w:rPr>
          <w:rStyle w:val="StyleBoldUnderline"/>
        </w:rPr>
        <w:t>The  Sino</w:t>
      </w:r>
      <w:proofErr w:type="gramEnd"/>
      <w:r w:rsidRPr="00DB56FB">
        <w:rPr>
          <w:rStyle w:val="StyleBoldUnderline"/>
        </w:rPr>
        <w:t>-U.S. relationship is not an issue of face, but of economic development</w:t>
      </w:r>
      <w:r w:rsidRPr="00DB56FB">
        <w:t xml:space="preserve">.”57 An </w:t>
      </w:r>
      <w:proofErr w:type="gramStart"/>
      <w:r w:rsidRPr="00DB56FB">
        <w:t>American  studies</w:t>
      </w:r>
      <w:proofErr w:type="gramEnd"/>
      <w:r w:rsidRPr="00DB56FB">
        <w:t xml:space="preserve"> senior scholar in Beijing elaborated, “The Sino-U.S. economic relationship is very  important for China. </w:t>
      </w:r>
      <w:r w:rsidRPr="00DB56FB">
        <w:rPr>
          <w:rStyle w:val="StyleBoldUnderline"/>
        </w:rPr>
        <w:t>Trade accounts for 40 percent of China’s GDP,</w:t>
      </w:r>
      <w:r w:rsidRPr="00DB56FB">
        <w:t xml:space="preserve"> and 40 percent </w:t>
      </w:r>
      <w:proofErr w:type="gramStart"/>
      <w:r w:rsidRPr="00DB56FB">
        <w:t>of  China’s</w:t>
      </w:r>
      <w:proofErr w:type="gramEnd"/>
      <w:r w:rsidRPr="00DB56FB">
        <w:t xml:space="preserve"> trade goes to the United States. As a result, China must maintain a good </w:t>
      </w:r>
      <w:proofErr w:type="gramStart"/>
      <w:r w:rsidRPr="00DB56FB">
        <w:t>relationship  with</w:t>
      </w:r>
      <w:proofErr w:type="gramEnd"/>
      <w:r w:rsidRPr="00DB56FB">
        <w:t xml:space="preserve"> the United States. The importance of the U.S. to China is much greater than </w:t>
      </w:r>
      <w:proofErr w:type="gramStart"/>
      <w:r w:rsidRPr="00DB56FB">
        <w:t>China’s  importance</w:t>
      </w:r>
      <w:proofErr w:type="gramEnd"/>
      <w:r w:rsidRPr="00DB56FB">
        <w:t xml:space="preserve"> to the United States. If Sino-U.S. relations worsen, it will bring severe damage </w:t>
      </w:r>
      <w:proofErr w:type="gramStart"/>
      <w:r w:rsidRPr="00DB56FB">
        <w:t>to  China</w:t>
      </w:r>
      <w:proofErr w:type="gramEnd"/>
      <w:r w:rsidRPr="00DB56FB">
        <w:t>.”</w:t>
      </w:r>
      <w:proofErr w:type="gramStart"/>
      <w:r w:rsidRPr="00DB56FB">
        <w:t>58  In</w:t>
      </w:r>
      <w:proofErr w:type="gramEnd"/>
      <w:r w:rsidRPr="00DB56FB">
        <w:t xml:space="preserve"> the two case studies, </w:t>
      </w:r>
      <w:r w:rsidRPr="00DB56FB">
        <w:rPr>
          <w:rStyle w:val="StyleBoldUnderline"/>
        </w:rPr>
        <w:t xml:space="preserve">Beijing tried to minimize the impact of surging nationalism and  public overreaction on its overall economic development and U.S.-China relations. In </w:t>
      </w:r>
      <w:proofErr w:type="gramStart"/>
      <w:r w:rsidRPr="00DB56FB">
        <w:rPr>
          <w:rStyle w:val="StyleBoldUnderline"/>
        </w:rPr>
        <w:t>the  case</w:t>
      </w:r>
      <w:proofErr w:type="gramEnd"/>
      <w:r w:rsidRPr="00DB56FB">
        <w:rPr>
          <w:rStyle w:val="StyleBoldUnderline"/>
        </w:rPr>
        <w:t xml:space="preserve"> of the embassy bombing, Beijing only allowed “controlled” demonstrations and protests  for two days, and then strictly prohibited any follow-up demonstrations</w:t>
      </w:r>
      <w:r w:rsidRPr="00DB56FB">
        <w:t xml:space="preserve">. Afterward, </w:t>
      </w:r>
      <w:proofErr w:type="gramStart"/>
      <w:r w:rsidRPr="00DB56FB">
        <w:t>Beijing  tried</w:t>
      </w:r>
      <w:proofErr w:type="gramEnd"/>
      <w:r w:rsidRPr="00DB56FB">
        <w:t xml:space="preserve"> to control the damage by reassuring the foreign investors and diverting the people’s  focus back to economic development. Moreover, </w:t>
      </w:r>
      <w:r w:rsidRPr="00DB56FB">
        <w:rPr>
          <w:rStyle w:val="StyleBoldUnderline"/>
        </w:rPr>
        <w:t xml:space="preserve">Beijing pragmatically and </w:t>
      </w:r>
      <w:proofErr w:type="gramStart"/>
      <w:r w:rsidRPr="00DB56FB">
        <w:rPr>
          <w:rStyle w:val="StyleBoldUnderline"/>
        </w:rPr>
        <w:t>gradually  normalized</w:t>
      </w:r>
      <w:proofErr w:type="gramEnd"/>
      <w:r w:rsidRPr="00DB56FB">
        <w:rPr>
          <w:rStyle w:val="StyleBoldUnderline"/>
        </w:rPr>
        <w:t xml:space="preserve"> relations with the United States, despite its tough gesture of rejecting U.S.  </w:t>
      </w:r>
      <w:proofErr w:type="gramStart"/>
      <w:r w:rsidRPr="00DB56FB">
        <w:rPr>
          <w:rStyle w:val="StyleBoldUnderline"/>
        </w:rPr>
        <w:t>explanation</w:t>
      </w:r>
      <w:proofErr w:type="gramEnd"/>
      <w:r w:rsidRPr="00DB56FB">
        <w:rPr>
          <w:rStyle w:val="StyleBoldUnderline"/>
        </w:rPr>
        <w:t xml:space="preserve"> of the bombing incident and demanding the U.S. severely punish the perpetrators.  In the case of the reconnaissance plane incident, </w:t>
      </w:r>
      <w:r w:rsidRPr="00DB56FB">
        <w:t xml:space="preserve">the U.S. government obviously did </w:t>
      </w:r>
      <w:proofErr w:type="gramStart"/>
      <w:r w:rsidRPr="00DB56FB">
        <w:t>not  meet</w:t>
      </w:r>
      <w:proofErr w:type="gramEnd"/>
      <w:r w:rsidRPr="00DB56FB">
        <w:t xml:space="preserve"> China’s three demands: apologizing, taking responsibility, and stopping reconnaissance  flights in airspace off China’s coastal areas. However, China strictly prohibited protests against the United States for fear of damaging its economic development. </w:t>
      </w:r>
      <w:r w:rsidRPr="00DB56FB">
        <w:rPr>
          <w:rStyle w:val="StyleBoldUnderline"/>
        </w:rPr>
        <w:t xml:space="preserve">Furthermore, </w:t>
      </w:r>
      <w:proofErr w:type="gramStart"/>
      <w:r w:rsidRPr="00DB56FB">
        <w:rPr>
          <w:rStyle w:val="StyleBoldUnderline"/>
        </w:rPr>
        <w:t>China  frequently</w:t>
      </w:r>
      <w:proofErr w:type="gramEnd"/>
      <w:r w:rsidRPr="00DB56FB">
        <w:rPr>
          <w:rStyle w:val="StyleBoldUnderline"/>
        </w:rPr>
        <w:t xml:space="preserve"> publicly expressed that China took a calm, restrained, and responsible attitude in  handling the incident</w:t>
      </w:r>
      <w:r w:rsidRPr="00DB56FB">
        <w:t>. In order to minimize a possible backlash from the Chinese public</w:t>
      </w:r>
      <w:proofErr w:type="gramStart"/>
      <w:r w:rsidRPr="00DB56FB">
        <w:t>,  Beijing</w:t>
      </w:r>
      <w:proofErr w:type="gramEnd"/>
      <w:r w:rsidRPr="00DB56FB">
        <w:t xml:space="preserve"> twisted the language of a U.S. letter of regret into a fully-fledged apology, and thus,  declared it a victory for Chinese dignity.  Regarding the sharp contrast between Beijing’s rhetoric assertiveness and </w:t>
      </w:r>
      <w:proofErr w:type="gramStart"/>
      <w:r w:rsidRPr="00DB56FB">
        <w:t>actual  prudence</w:t>
      </w:r>
      <w:proofErr w:type="gramEnd"/>
      <w:r w:rsidRPr="00DB56FB">
        <w:t xml:space="preserve">, a Taiwan studies senior scholar in Beijing frankly stated, “The most important  priority for China is economics. This is a prevailing consensus among the public and elite.  Beijing should have acted stronger against the United States, Japan, and Taiwan, but </w:t>
      </w:r>
      <w:proofErr w:type="gramStart"/>
      <w:r w:rsidRPr="00DB56FB">
        <w:t>Beijing  had</w:t>
      </w:r>
      <w:proofErr w:type="gramEnd"/>
      <w:r w:rsidRPr="00DB56FB">
        <w:t xml:space="preserve"> economic interests in mind.”59 Since Beijing was not willing to sternly respond </w:t>
      </w:r>
      <w:proofErr w:type="gramStart"/>
      <w:r w:rsidRPr="00DB56FB">
        <w:t>to  Washington</w:t>
      </w:r>
      <w:proofErr w:type="gramEnd"/>
      <w:r w:rsidRPr="00DB56FB">
        <w:t xml:space="preserve"> because of economic interest concerns, Beijing had to at least rhetorically  assure the Chinese people of its firm position, and then prudently minimize the impact of the  incidents on U.S.-China relations. In the reconnaissance plane incident, because </w:t>
      </w:r>
      <w:proofErr w:type="gramStart"/>
      <w:r w:rsidRPr="00DB56FB">
        <w:t>Washington  did</w:t>
      </w:r>
      <w:proofErr w:type="gramEnd"/>
      <w:r w:rsidRPr="00DB56FB">
        <w:t xml:space="preserve"> not meet any of three initial demands Beijing raised, Beijing finally twisted the language  and declared a moral victory in order to bolster its domestic position, as well as to normalize  U.S.-China relations.  Many other Chinese scholars had the same perspective. For instance, an </w:t>
      </w:r>
      <w:proofErr w:type="gramStart"/>
      <w:r w:rsidRPr="00DB56FB">
        <w:t>American  studies</w:t>
      </w:r>
      <w:proofErr w:type="gramEnd"/>
      <w:r w:rsidRPr="00DB56FB">
        <w:t xml:space="preserve"> senior scholar in Beijing emphasized, “Regarding the issue of the U.S. bombing of  the Chinese embassy and the airplane collision, </w:t>
      </w:r>
      <w:r w:rsidRPr="00DB56FB">
        <w:rPr>
          <w:rStyle w:val="StyleBoldUnderline"/>
        </w:rPr>
        <w:t xml:space="preserve">China does not want conflict. All </w:t>
      </w:r>
      <w:proofErr w:type="gramStart"/>
      <w:r w:rsidRPr="00DB56FB">
        <w:rPr>
          <w:rStyle w:val="StyleBoldUnderline"/>
        </w:rPr>
        <w:t>China  wants</w:t>
      </w:r>
      <w:proofErr w:type="gramEnd"/>
      <w:r w:rsidRPr="00DB56FB">
        <w:rPr>
          <w:rStyle w:val="StyleBoldUnderline"/>
        </w:rPr>
        <w:t xml:space="preserve"> is to develop its economy!”</w:t>
      </w:r>
      <w:r w:rsidRPr="00DB56FB">
        <w:t xml:space="preserve">60 Four international relations senior scholars in Beijing  and an international relations senior scholar in Shanghai all agreed that economic interest is  the essential consideration for China to deal with the issues of the U.S. bombing of both the  Chinese embassy and the airplane collision.61  An U.S. senior official explained, “Since the mid-1990s, Taiwanese President Lee </w:t>
      </w:r>
      <w:proofErr w:type="spellStart"/>
      <w:r w:rsidRPr="00DB56FB">
        <w:t>Teng</w:t>
      </w:r>
      <w:proofErr w:type="spellEnd"/>
      <w:r w:rsidRPr="00DB56FB">
        <w:t xml:space="preserve">-  </w:t>
      </w:r>
      <w:proofErr w:type="spellStart"/>
      <w:r w:rsidRPr="00DB56FB">
        <w:t>hui’s</w:t>
      </w:r>
      <w:proofErr w:type="spellEnd"/>
      <w:r w:rsidRPr="00DB56FB">
        <w:t xml:space="preserve"> visit to the States, the U.S. mistaken bombing incident of Chinese embassy in Belgrade,  and the collision incident between an U.S. reconnaissance plane and a Chinese fighter jet, all  stirred strong reaction from Chinese officials and scholars. Nevertheless, with </w:t>
      </w:r>
      <w:proofErr w:type="gramStart"/>
      <w:r w:rsidRPr="00DB56FB">
        <w:t>the  prerequisite</w:t>
      </w:r>
      <w:proofErr w:type="gramEnd"/>
      <w:r w:rsidRPr="00DB56FB">
        <w:t xml:space="preserve"> of maintaining U.S.-China economic interests, President Jiang </w:t>
      </w:r>
      <w:proofErr w:type="spellStart"/>
      <w:r w:rsidRPr="00DB56FB">
        <w:t>Zemin</w:t>
      </w:r>
      <w:proofErr w:type="spellEnd"/>
      <w:r w:rsidRPr="00DB56FB">
        <w:t xml:space="preserve"> finally  intervened and emphasized that China had to do its best to maintain friendly relations with  the United States. Beijing clearly recognized that Chinese economy heavily depended on U.S. economy. Sometimes, Washington reminded Beijing of this fact.”</w:t>
      </w:r>
      <w:proofErr w:type="gramStart"/>
      <w:r w:rsidRPr="00DB56FB">
        <w:t>62  Looking</w:t>
      </w:r>
      <w:proofErr w:type="gramEnd"/>
      <w:r w:rsidRPr="00DB56FB">
        <w:t xml:space="preserve"> into the future, Chinese U.S. policy would continue to be moderate and  cooperative, in order to preserve the interests of bilateral economic interdependence. In </w:t>
      </w:r>
      <w:proofErr w:type="gramStart"/>
      <w:r w:rsidRPr="00DB56FB">
        <w:t>the  16th</w:t>
      </w:r>
      <w:proofErr w:type="gramEnd"/>
      <w:r w:rsidRPr="00DB56FB">
        <w:t xml:space="preserve"> National Congress of the Chinese Communist Party held in November 2002, Chinese  leaders announced that, for the next twenty years, China would continue to focus on  economic development. Beijing believes that a peaceful and stable international environment</w:t>
      </w:r>
      <w:proofErr w:type="gramStart"/>
      <w:r w:rsidRPr="00DB56FB">
        <w:t>,  particularly</w:t>
      </w:r>
      <w:proofErr w:type="gramEnd"/>
      <w:r w:rsidRPr="00DB56FB">
        <w:t xml:space="preserve"> a stable U.S.-China relationship, is essential to China’s economic development.  As a result, it is a consensus within China that Beijing will continue adopting </w:t>
      </w:r>
      <w:proofErr w:type="gramStart"/>
      <w:r w:rsidRPr="00DB56FB">
        <w:t>cooperative  attitudes</w:t>
      </w:r>
      <w:proofErr w:type="gramEnd"/>
      <w:r w:rsidRPr="00DB56FB">
        <w:t xml:space="preserve"> and policies toward the United States in the future.63</w:t>
      </w:r>
    </w:p>
    <w:p w:rsidR="00AB1099" w:rsidRPr="00DB56FB" w:rsidRDefault="00AB1099" w:rsidP="00AB1099">
      <w:pPr>
        <w:pStyle w:val="Heading4"/>
      </w:pPr>
      <w:proofErr w:type="gramStart"/>
      <w:r w:rsidRPr="00DB56FB">
        <w:t>Relations resilient—common interests.</w:t>
      </w:r>
      <w:proofErr w:type="gramEnd"/>
      <w:r w:rsidRPr="00DB56FB">
        <w:t xml:space="preserve"> </w:t>
      </w:r>
    </w:p>
    <w:p w:rsidR="00AB1099" w:rsidRPr="00DB56FB" w:rsidRDefault="00AB1099" w:rsidP="00AB1099">
      <w:r w:rsidRPr="00DB56FB">
        <w:rPr>
          <w:rStyle w:val="cite"/>
        </w:rPr>
        <w:t>China Daily 10</w:t>
      </w:r>
      <w:r w:rsidRPr="00DB56FB">
        <w:t xml:space="preserve"> – “Mutual respect is the key in Sino-US ties”, 3/3, http://www.chinadaily.com.cn/china/2010npc/2010-03/03/content_9527681.htm</w:t>
      </w:r>
    </w:p>
    <w:p w:rsidR="00AB1099" w:rsidRPr="00DB56FB" w:rsidRDefault="00AB1099" w:rsidP="00AB1099">
      <w:pPr>
        <w:pStyle w:val="card0"/>
        <w:ind w:left="0" w:right="0"/>
        <w:rPr>
          <w:b/>
          <w:sz w:val="24"/>
        </w:rPr>
      </w:pPr>
      <w:r w:rsidRPr="00DB56FB">
        <w:rPr>
          <w:sz w:val="14"/>
        </w:rPr>
        <w:t xml:space="preserve">Steinberg, the No 2 in the State Department, arrived in Beijing on Tuesday in what analysts described as a trip to "salvage" ties. He is accompanied by Jeffrey Bader, a senior director for Asian affairs on the US National Security Council.  Steinberg used the phrase "strategic reassurance" late last year to describe Sino-US relations, suggesting that Washington should welcome China's rise as a global power, even as </w:t>
      </w:r>
      <w:r w:rsidRPr="00DB56FB">
        <w:rPr>
          <w:rStyle w:val="StyleBoldUnderline"/>
        </w:rPr>
        <w:t>Beijing repeatedly said that its rise would not run counter to the interests of others, including the US</w:t>
      </w:r>
      <w:r w:rsidRPr="00DB56FB">
        <w:rPr>
          <w:sz w:val="14"/>
        </w:rPr>
        <w:t xml:space="preserve">.  US State Department spokesman Philip </w:t>
      </w:r>
      <w:r w:rsidRPr="00DB56FB">
        <w:rPr>
          <w:rStyle w:val="StyleBoldUnderline"/>
        </w:rPr>
        <w:t>Crowley said</w:t>
      </w:r>
      <w:r w:rsidRPr="00DB56FB">
        <w:rPr>
          <w:sz w:val="14"/>
        </w:rPr>
        <w:t xml:space="preserve"> Monday that the visit offers an opportunity to "refocus on the future" of relations.  "</w:t>
      </w:r>
      <w:r w:rsidRPr="00DB56FB">
        <w:rPr>
          <w:rStyle w:val="StyleBoldUnderline"/>
        </w:rPr>
        <w:t xml:space="preserve">We've gone through a bit of a </w:t>
      </w:r>
      <w:r w:rsidRPr="00DB56FB">
        <w:rPr>
          <w:rStyle w:val="StyleBoldUnderline"/>
        </w:rPr>
        <w:lastRenderedPageBreak/>
        <w:t>bumpy path here and I think there's an interest, both within the United States and China, to get back to business as usual as quickly as possible,"</w:t>
      </w:r>
      <w:r w:rsidRPr="00DB56FB">
        <w:rPr>
          <w:sz w:val="14"/>
        </w:rPr>
        <w:t xml:space="preserve"> Crowley told a Washington press briefing.  Steinberg is expected to touch on a full range of issues including arms sales to Taiwan and climate change.  Crowley said Steinberg will also discuss the resumption of Six-Party Talks on denuclearization of the Korean Peninsula, and try to persuade Beijing to support new sanctions against Teheran's nuclear program.  Bilateral relations have been strained after the US announced in January a $6.4 billion arms package to Taiwan, and President Barack Obama met the Dalai Lama last month.  Foreign Ministry spokesman Qin Gang Tuesday reiterated Beijing's position that Washington is to blame for the problems in bilateral ties.  "The responsibility for the current difficulty in China-US relations lies completely with the US," Qin told reporters. "We hope the US takes Chinese concerns seriously and respects China's core interests." </w:t>
      </w:r>
      <w:r w:rsidRPr="00DB56FB">
        <w:rPr>
          <w:rStyle w:val="StyleBoldUnderline"/>
        </w:rPr>
        <w:t>Observers believe that the broad, deep and complex relationship will steadily assume normalcy this year given a convergence of common interests.</w:t>
      </w:r>
    </w:p>
    <w:p w:rsidR="00AB1099" w:rsidRPr="00DB56FB" w:rsidRDefault="00AB1099" w:rsidP="00AB1099">
      <w:pPr>
        <w:pStyle w:val="Heading3"/>
      </w:pPr>
      <w:r w:rsidRPr="00DB56FB">
        <w:lastRenderedPageBreak/>
        <w:t>Cooperation Doesn’t Solve</w:t>
      </w:r>
    </w:p>
    <w:p w:rsidR="00AB1099" w:rsidRPr="00DB56FB" w:rsidRDefault="00AB1099" w:rsidP="00AB1099">
      <w:pPr>
        <w:pStyle w:val="Heading4"/>
      </w:pPr>
      <w:r w:rsidRPr="00DB56FB">
        <w:t>US-China cooperation does nothing.</w:t>
      </w:r>
    </w:p>
    <w:p w:rsidR="00AB1099" w:rsidRPr="00DB56FB" w:rsidRDefault="00AB1099" w:rsidP="00AB1099">
      <w:r w:rsidRPr="00DB56FB">
        <w:rPr>
          <w:rStyle w:val="cite"/>
        </w:rPr>
        <w:t>Currie 5-23-10</w:t>
      </w:r>
      <w:r w:rsidRPr="00DB56FB">
        <w:t xml:space="preserve"> – Ms. Currie is a senior fellow with the Project 2049 Institute, a Washington-based think tank, Kelley, “Prick the China Policy Bubble”, Wall Street Journal, http://online.wsj.com/article/SB10001424052748704852004575257703318986606.html?mod=WSJ_latestheadlines</w:t>
      </w:r>
    </w:p>
    <w:p w:rsidR="00AB1099" w:rsidRPr="00DB56FB" w:rsidRDefault="00AB1099" w:rsidP="00AB1099">
      <w:pPr>
        <w:pStyle w:val="card0"/>
        <w:ind w:left="0" w:right="0"/>
        <w:rPr>
          <w:rStyle w:val="StyleBoldUnderline"/>
        </w:rPr>
      </w:pPr>
      <w:r w:rsidRPr="00DB56FB">
        <w:rPr>
          <w:sz w:val="14"/>
        </w:rPr>
        <w:t xml:space="preserve">Unfortunately, this high-flying </w:t>
      </w:r>
      <w:r w:rsidRPr="00DB56FB">
        <w:rPr>
          <w:rStyle w:val="StyleBoldUnderline"/>
        </w:rPr>
        <w:t>rhetoric has never matched up to the reality of U.S.-China relations. There are serious bilateral structural issues that inhibit real cooperation</w:t>
      </w:r>
      <w:r w:rsidRPr="00DB56FB">
        <w:rPr>
          <w:sz w:val="14"/>
        </w:rPr>
        <w:t xml:space="preserve"> and long-term stability between the two powers. </w:t>
      </w:r>
      <w:r w:rsidRPr="00DB56FB">
        <w:rPr>
          <w:rStyle w:val="StyleBoldUnderline"/>
        </w:rPr>
        <w:t>These include the lack of shared values that stem from the differences between America's democratic system versus China's authoritarian regime, and a lack of common understanding about the causes of and solutions to global problems from Iran to climate change. Chinese leaders also remain ambivalent about the degree to which China is prepared to take on global responsibilities, either directly or in concert with the U.S.</w:t>
      </w:r>
    </w:p>
    <w:p w:rsidR="00AB1099" w:rsidRPr="00DB56FB" w:rsidRDefault="00AB1099" w:rsidP="00AB1099"/>
    <w:p w:rsidR="00C47B33" w:rsidRPr="00DB56FB" w:rsidRDefault="00C47B33" w:rsidP="00AB1099"/>
    <w:p w:rsidR="00E00FA0" w:rsidRPr="00DB56FB" w:rsidRDefault="00E00FA0" w:rsidP="00AB1099">
      <w:pPr>
        <w:pStyle w:val="Heading1"/>
      </w:pPr>
      <w:r w:rsidRPr="00DB56FB">
        <w:lastRenderedPageBreak/>
        <w:t>Venezuela Negative—UTNIF 2013</w:t>
      </w:r>
    </w:p>
    <w:p w:rsidR="004A1FC2" w:rsidRPr="00DB56FB" w:rsidRDefault="004A1FC2" w:rsidP="00AB1099">
      <w:pPr>
        <w:pStyle w:val="Heading2"/>
      </w:pPr>
      <w:r w:rsidRPr="00DB56FB">
        <w:lastRenderedPageBreak/>
        <w:t>***State Collapse Answers***</w:t>
      </w:r>
    </w:p>
    <w:p w:rsidR="00E00FA0" w:rsidRPr="00DB56FB" w:rsidRDefault="00E00FA0" w:rsidP="00AB1099">
      <w:pPr>
        <w:pStyle w:val="Heading3"/>
      </w:pPr>
      <w:r w:rsidRPr="00DB56FB">
        <w:lastRenderedPageBreak/>
        <w:t xml:space="preserve">Venezuela </w:t>
      </w:r>
      <w:r w:rsidR="00AA2E4D" w:rsidRPr="00DB56FB">
        <w:t xml:space="preserve">Stability Defense </w:t>
      </w:r>
    </w:p>
    <w:p w:rsidR="001A7FF3" w:rsidRPr="00DB56FB" w:rsidRDefault="001A7FF3" w:rsidP="00AB1099">
      <w:pPr>
        <w:pStyle w:val="Heading4"/>
      </w:pPr>
      <w:r w:rsidRPr="00DB56FB">
        <w:t>Economy is stabilizing—</w:t>
      </w:r>
    </w:p>
    <w:p w:rsidR="00E00FA0" w:rsidRPr="00DB56FB" w:rsidRDefault="00E00FA0" w:rsidP="00AB1099">
      <w:proofErr w:type="spellStart"/>
      <w:r w:rsidRPr="00DB56FB">
        <w:rPr>
          <w:rStyle w:val="StyleStyleBold12pt"/>
        </w:rPr>
        <w:t>Rindebro</w:t>
      </w:r>
      <w:proofErr w:type="spellEnd"/>
      <w:r w:rsidRPr="00DB56FB">
        <w:rPr>
          <w:rStyle w:val="StyleStyleBold12pt"/>
        </w:rPr>
        <w:t xml:space="preserve"> 6-20</w:t>
      </w:r>
      <w:r w:rsidRPr="00DB56FB">
        <w:t xml:space="preserve">-13. </w:t>
      </w:r>
      <w:proofErr w:type="spellStart"/>
      <w:r w:rsidRPr="00DB56FB">
        <w:t>Ulric</w:t>
      </w:r>
      <w:proofErr w:type="spellEnd"/>
      <w:r w:rsidRPr="00DB56FB">
        <w:t xml:space="preserve"> </w:t>
      </w:r>
      <w:proofErr w:type="spellStart"/>
      <w:r w:rsidRPr="00DB56FB">
        <w:t>Rindebro</w:t>
      </w:r>
      <w:proofErr w:type="spellEnd"/>
      <w:r w:rsidRPr="00DB56FB">
        <w:t xml:space="preserve">, </w:t>
      </w:r>
      <w:proofErr w:type="spellStart"/>
      <w:r w:rsidRPr="00DB56FB">
        <w:t>BNamericas</w:t>
      </w:r>
      <w:proofErr w:type="spellEnd"/>
      <w:r w:rsidRPr="00DB56FB">
        <w:t xml:space="preserve"> is the business intelligence tool for Latin America. “Venezuela's </w:t>
      </w:r>
      <w:proofErr w:type="spellStart"/>
      <w:r w:rsidRPr="00DB56FB">
        <w:t>Maduro</w:t>
      </w:r>
      <w:proofErr w:type="spellEnd"/>
      <w:r w:rsidRPr="00DB56FB">
        <w:t xml:space="preserve"> showing signs of more moderate course” [http://www.bnamericas.com/news/banking/venezuelas-maduro-showing-signs-of-more-moderate-course]</w:t>
      </w:r>
      <w:r w:rsidRPr="00DB56FB">
        <w:rPr>
          <w:rStyle w:val="StyleStyleBold12pt"/>
        </w:rPr>
        <w:t>[MG]</w:t>
      </w:r>
    </w:p>
    <w:p w:rsidR="00E00FA0" w:rsidRPr="00DB56FB" w:rsidRDefault="00E00FA0" w:rsidP="00AB1099">
      <w:pPr>
        <w:rPr>
          <w:sz w:val="16"/>
        </w:rPr>
      </w:pPr>
      <w:r w:rsidRPr="00DB56FB">
        <w:rPr>
          <w:sz w:val="16"/>
        </w:rPr>
        <w:t xml:space="preserve">Two months into his administration, Venezuelan President </w:t>
      </w:r>
      <w:proofErr w:type="spellStart"/>
      <w:r w:rsidRPr="00DB56FB">
        <w:rPr>
          <w:sz w:val="16"/>
        </w:rPr>
        <w:t>Nicolás</w:t>
      </w:r>
      <w:proofErr w:type="spellEnd"/>
      <w:r w:rsidRPr="00DB56FB">
        <w:rPr>
          <w:sz w:val="16"/>
        </w:rPr>
        <w:t xml:space="preserve"> </w:t>
      </w:r>
      <w:proofErr w:type="spellStart"/>
      <w:r w:rsidRPr="00DB56FB">
        <w:rPr>
          <w:rStyle w:val="StyleBoldUnderline"/>
        </w:rPr>
        <w:t>Maduro</w:t>
      </w:r>
      <w:proofErr w:type="spellEnd"/>
      <w:r w:rsidRPr="00DB56FB">
        <w:rPr>
          <w:rStyle w:val="StyleBoldUnderline"/>
        </w:rPr>
        <w:t xml:space="preserve"> is giving signs of pursuing a much more moderate course for Venezuelan policies than that of the late and former President Hugo Chávez</w:t>
      </w:r>
      <w:r w:rsidRPr="00DB56FB">
        <w:rPr>
          <w:sz w:val="16"/>
        </w:rPr>
        <w:t xml:space="preserve">, said Bank of America Merrill Lynch in a report. </w:t>
      </w:r>
      <w:r w:rsidRPr="00DB56FB">
        <w:rPr>
          <w:rStyle w:val="StyleBoldUnderline"/>
        </w:rPr>
        <w:t>"These signs are particularly evident in economic and foreign policy, although they are also beginning to emerge in the domestic policy arena</w:t>
      </w:r>
      <w:r w:rsidRPr="00DB56FB">
        <w:rPr>
          <w:sz w:val="16"/>
        </w:rPr>
        <w:t xml:space="preserve">," said </w:t>
      </w:r>
      <w:proofErr w:type="spellStart"/>
      <w:r w:rsidRPr="00DB56FB">
        <w:rPr>
          <w:sz w:val="16"/>
        </w:rPr>
        <w:t>BofA</w:t>
      </w:r>
      <w:proofErr w:type="spellEnd"/>
      <w:r w:rsidRPr="00DB56FB">
        <w:rPr>
          <w:sz w:val="16"/>
        </w:rPr>
        <w:t xml:space="preserve"> Merrill Lynch. </w:t>
      </w:r>
      <w:r w:rsidRPr="00DB56FB">
        <w:rPr>
          <w:rStyle w:val="StyleBoldUnderline"/>
        </w:rPr>
        <w:t>Greater policy moderation reduces policy uncertainty and implies a greater degree of security of property rights, including those of bondholders, the US investment bank noted.</w:t>
      </w:r>
      <w:r w:rsidRPr="00DB56FB">
        <w:rPr>
          <w:sz w:val="16"/>
        </w:rPr>
        <w:t xml:space="preserve"> "In the meantime</w:t>
      </w:r>
      <w:r w:rsidRPr="00DB56FB">
        <w:rPr>
          <w:rStyle w:val="StyleBoldUnderline"/>
        </w:rPr>
        <w:t>, the government has continued to implement a drastic macroeconomic adjustment program through spending and import cuts. It has also begun to reduce subsidized loans to other countries</w:t>
      </w:r>
      <w:r w:rsidRPr="00DB56FB">
        <w:rPr>
          <w:rStyle w:val="Emphasis"/>
        </w:rPr>
        <w:t>. These decisions significantly strengthen the country's capacity to service debt obligations,"</w:t>
      </w:r>
      <w:r w:rsidRPr="00DB56FB">
        <w:rPr>
          <w:sz w:val="16"/>
        </w:rPr>
        <w:t xml:space="preserve"> the report reads. The investment bank also states that economic policy appears to be firmly under the control of pragmatist finance minister Nelson </w:t>
      </w:r>
      <w:proofErr w:type="spellStart"/>
      <w:r w:rsidRPr="00DB56FB">
        <w:rPr>
          <w:sz w:val="16"/>
        </w:rPr>
        <w:t>Merentes</w:t>
      </w:r>
      <w:proofErr w:type="spellEnd"/>
      <w:r w:rsidRPr="00DB56FB">
        <w:rPr>
          <w:sz w:val="16"/>
        </w:rPr>
        <w:t xml:space="preserve">, who has made a point of frequently meeting with private sector representatives and international investors. </w:t>
      </w:r>
      <w:r w:rsidRPr="00DB56FB">
        <w:rPr>
          <w:rStyle w:val="StyleBoldUnderline"/>
        </w:rPr>
        <w:t>Economic policies in Venezuela are far from optimal, but at least there is a strong indication that the government "cares about its relationship with the private sector, in sharp contrast to the generalized perception during the Chávez years.</w:t>
      </w:r>
      <w:r w:rsidRPr="00DB56FB">
        <w:rPr>
          <w:sz w:val="16"/>
        </w:rPr>
        <w:t>"</w:t>
      </w:r>
    </w:p>
    <w:p w:rsidR="001A7FF3" w:rsidRPr="00DB56FB" w:rsidRDefault="00F87916" w:rsidP="00AB1099">
      <w:pPr>
        <w:pStyle w:val="Heading4"/>
      </w:pPr>
      <w:proofErr w:type="spellStart"/>
      <w:r w:rsidRPr="00DB56FB">
        <w:t>Maduro</w:t>
      </w:r>
      <w:proofErr w:type="spellEnd"/>
      <w:r w:rsidRPr="00DB56FB">
        <w:t xml:space="preserve"> is moderating</w:t>
      </w:r>
      <w:r w:rsidR="001A7FF3" w:rsidRPr="00DB56FB">
        <w:t>—</w:t>
      </w:r>
    </w:p>
    <w:p w:rsidR="00E00FA0" w:rsidRPr="00DB56FB" w:rsidRDefault="00E00FA0" w:rsidP="00AB1099">
      <w:proofErr w:type="spellStart"/>
      <w:r w:rsidRPr="00DB56FB">
        <w:rPr>
          <w:rStyle w:val="StyleStyleBold12pt"/>
        </w:rPr>
        <w:t>Rindebro</w:t>
      </w:r>
      <w:proofErr w:type="spellEnd"/>
      <w:r w:rsidRPr="00DB56FB">
        <w:rPr>
          <w:rStyle w:val="StyleStyleBold12pt"/>
        </w:rPr>
        <w:t xml:space="preserve"> 6-20</w:t>
      </w:r>
      <w:r w:rsidRPr="00DB56FB">
        <w:t xml:space="preserve">-13. </w:t>
      </w:r>
      <w:proofErr w:type="spellStart"/>
      <w:r w:rsidRPr="00DB56FB">
        <w:t>Ulric</w:t>
      </w:r>
      <w:proofErr w:type="spellEnd"/>
      <w:r w:rsidRPr="00DB56FB">
        <w:t xml:space="preserve"> </w:t>
      </w:r>
      <w:proofErr w:type="spellStart"/>
      <w:r w:rsidRPr="00DB56FB">
        <w:t>Rindebro</w:t>
      </w:r>
      <w:proofErr w:type="spellEnd"/>
      <w:r w:rsidRPr="00DB56FB">
        <w:t xml:space="preserve">, </w:t>
      </w:r>
      <w:proofErr w:type="spellStart"/>
      <w:r w:rsidRPr="00DB56FB">
        <w:t>BNamericas</w:t>
      </w:r>
      <w:proofErr w:type="spellEnd"/>
      <w:r w:rsidRPr="00DB56FB">
        <w:t xml:space="preserve"> is the business intelligence tool for Latin America. “Venezuela's </w:t>
      </w:r>
      <w:proofErr w:type="spellStart"/>
      <w:r w:rsidRPr="00DB56FB">
        <w:t>Maduro</w:t>
      </w:r>
      <w:proofErr w:type="spellEnd"/>
      <w:r w:rsidRPr="00DB56FB">
        <w:t xml:space="preserve"> showing signs of more moderate course” [http://www.bnamericas.com/news/banking/venezuelas-maduro-showing-signs-of-more-moderate-course]</w:t>
      </w:r>
      <w:r w:rsidRPr="00DB56FB">
        <w:rPr>
          <w:rStyle w:val="StyleStyleBold12pt"/>
        </w:rPr>
        <w:t>[MG]</w:t>
      </w:r>
    </w:p>
    <w:p w:rsidR="006845A4" w:rsidRPr="00DB56FB" w:rsidRDefault="00E00FA0" w:rsidP="00AB1099">
      <w:pPr>
        <w:rPr>
          <w:sz w:val="16"/>
        </w:rPr>
      </w:pPr>
      <w:r w:rsidRPr="00DB56FB">
        <w:rPr>
          <w:sz w:val="16"/>
        </w:rPr>
        <w:t xml:space="preserve">NO NEW EXPROPRIATIONS AND POTENTIAL NEW FOREIGN FRIENDS </w:t>
      </w:r>
      <w:proofErr w:type="spellStart"/>
      <w:r w:rsidRPr="00DB56FB">
        <w:rPr>
          <w:sz w:val="16"/>
        </w:rPr>
        <w:t>BofA</w:t>
      </w:r>
      <w:proofErr w:type="spellEnd"/>
      <w:r w:rsidRPr="00DB56FB">
        <w:rPr>
          <w:sz w:val="16"/>
        </w:rPr>
        <w:t xml:space="preserve"> Merrill Lynch adds to its case for a more positive view on Venezuela that </w:t>
      </w:r>
      <w:r w:rsidRPr="00DB56FB">
        <w:rPr>
          <w:rStyle w:val="StyleBoldUnderline"/>
        </w:rPr>
        <w:t xml:space="preserve">no prominent expropriations have been reported during the six month period in which </w:t>
      </w:r>
      <w:proofErr w:type="spellStart"/>
      <w:r w:rsidRPr="00DB56FB">
        <w:rPr>
          <w:rStyle w:val="StyleBoldUnderline"/>
        </w:rPr>
        <w:t>Maduro</w:t>
      </w:r>
      <w:proofErr w:type="spellEnd"/>
      <w:r w:rsidRPr="00DB56FB">
        <w:rPr>
          <w:rStyle w:val="StyleBoldUnderline"/>
        </w:rPr>
        <w:t xml:space="preserve"> has been in charge of the government.</w:t>
      </w:r>
      <w:r w:rsidRPr="00DB56FB">
        <w:rPr>
          <w:sz w:val="16"/>
        </w:rPr>
        <w:t xml:space="preserve"> During his 14 years in office, Chávez oversaw the expropriation of no less than 1,600 firms, according to estimates from the private sector industry chamber </w:t>
      </w:r>
      <w:proofErr w:type="spellStart"/>
      <w:r w:rsidRPr="00DB56FB">
        <w:rPr>
          <w:sz w:val="16"/>
        </w:rPr>
        <w:t>Conindustria</w:t>
      </w:r>
      <w:proofErr w:type="spellEnd"/>
      <w:r w:rsidRPr="00DB56FB">
        <w:rPr>
          <w:sz w:val="16"/>
        </w:rPr>
        <w:t xml:space="preserve">. Also in contrast to his mentor (Chávez), </w:t>
      </w:r>
      <w:proofErr w:type="spellStart"/>
      <w:r w:rsidRPr="00DB56FB">
        <w:rPr>
          <w:rStyle w:val="StyleBoldUnderline"/>
        </w:rPr>
        <w:t>Maduro</w:t>
      </w:r>
      <w:proofErr w:type="spellEnd"/>
      <w:r w:rsidRPr="00DB56FB">
        <w:rPr>
          <w:rStyle w:val="StyleBoldUnderline"/>
        </w:rPr>
        <w:t xml:space="preserve"> has recently visited countries that are not known to be strong allies of Venezuela, like Portugal, Italy, France and even the Vatican</w:t>
      </w:r>
      <w:r w:rsidRPr="00DB56FB">
        <w:rPr>
          <w:sz w:val="16"/>
        </w:rPr>
        <w:t xml:space="preserve">. </w:t>
      </w:r>
      <w:proofErr w:type="spellStart"/>
      <w:r w:rsidRPr="00DB56FB">
        <w:rPr>
          <w:sz w:val="16"/>
        </w:rPr>
        <w:t>BofA</w:t>
      </w:r>
      <w:proofErr w:type="spellEnd"/>
      <w:r w:rsidRPr="00DB56FB">
        <w:rPr>
          <w:sz w:val="16"/>
        </w:rPr>
        <w:t xml:space="preserve"> Merrill </w:t>
      </w:r>
      <w:r w:rsidRPr="00DB56FB">
        <w:rPr>
          <w:rStyle w:val="StyleBoldUnderline"/>
        </w:rPr>
        <w:t xml:space="preserve">Lynch also points to the constructive meeting earlier this month between Venezuelan foreign minister Elias </w:t>
      </w:r>
      <w:proofErr w:type="spellStart"/>
      <w:r w:rsidRPr="00DB56FB">
        <w:rPr>
          <w:rStyle w:val="StyleBoldUnderline"/>
        </w:rPr>
        <w:t>Jaua</w:t>
      </w:r>
      <w:proofErr w:type="spellEnd"/>
      <w:r w:rsidRPr="00DB56FB">
        <w:rPr>
          <w:rStyle w:val="StyleBoldUnderline"/>
        </w:rPr>
        <w:t xml:space="preserve"> and his US counterpart John Kerry, which was </w:t>
      </w:r>
      <w:r w:rsidRPr="00DB56FB">
        <w:rPr>
          <w:rStyle w:val="Emphasis"/>
        </w:rPr>
        <w:t>the first such meeting in more than eight years</w:t>
      </w:r>
      <w:r w:rsidRPr="00DB56FB">
        <w:rPr>
          <w:rStyle w:val="StyleBoldUnderline"/>
        </w:rPr>
        <w:t>. This meeting is expected to eventually lead to the countries once again sending ambassadors to their respective capitals</w:t>
      </w:r>
      <w:r w:rsidRPr="00DB56FB">
        <w:rPr>
          <w:sz w:val="16"/>
        </w:rPr>
        <w:t>.</w:t>
      </w:r>
    </w:p>
    <w:p w:rsidR="006845A4" w:rsidRPr="00DB56FB" w:rsidRDefault="006845A4" w:rsidP="00AB1099">
      <w:pPr>
        <w:pStyle w:val="Heading4"/>
      </w:pPr>
      <w:r w:rsidRPr="00DB56FB">
        <w:t xml:space="preserve">Venezuelan oil is stable- reforms are </w:t>
      </w:r>
      <w:proofErr w:type="spellStart"/>
      <w:r w:rsidRPr="00DB56FB">
        <w:t>unecessary</w:t>
      </w:r>
      <w:proofErr w:type="spellEnd"/>
    </w:p>
    <w:p w:rsidR="006845A4" w:rsidRPr="00DB56FB" w:rsidRDefault="006845A4" w:rsidP="00AB1099">
      <w:proofErr w:type="spellStart"/>
      <w:r w:rsidRPr="00DB56FB">
        <w:rPr>
          <w:rStyle w:val="StyleStyleBold12pt"/>
        </w:rPr>
        <w:t>Parraga</w:t>
      </w:r>
      <w:proofErr w:type="spellEnd"/>
      <w:r w:rsidRPr="00DB56FB">
        <w:rPr>
          <w:rStyle w:val="StyleStyleBold12pt"/>
        </w:rPr>
        <w:t xml:space="preserve"> 3-8</w:t>
      </w:r>
      <w:r w:rsidRPr="00DB56FB">
        <w:t xml:space="preserve">-13 [Marianna, Reuters, “Exclusive: Venezuela to maintain oil industry framework under </w:t>
      </w:r>
      <w:proofErr w:type="spellStart"/>
      <w:r w:rsidRPr="00DB56FB">
        <w:t>Maduro</w:t>
      </w:r>
      <w:proofErr w:type="spellEnd"/>
      <w:r w:rsidRPr="00DB56FB">
        <w:t xml:space="preserve">,” </w:t>
      </w:r>
      <w:hyperlink r:id="rId19" w:history="1">
        <w:r w:rsidRPr="00DB56FB">
          <w:rPr>
            <w:rStyle w:val="Hyperlink"/>
          </w:rPr>
          <w:t>http://www.reuters.com/article/2013/03/09/us-venezuela-oil-idUSBRE92803720130309</w:t>
        </w:r>
      </w:hyperlink>
      <w:r w:rsidRPr="00DB56FB">
        <w:t>]</w:t>
      </w:r>
    </w:p>
    <w:p w:rsidR="006845A4" w:rsidRPr="00DB56FB" w:rsidRDefault="006845A4" w:rsidP="00AB1099">
      <w:pPr>
        <w:rPr>
          <w:sz w:val="16"/>
        </w:rPr>
      </w:pPr>
      <w:r w:rsidRPr="00DB56FB">
        <w:rPr>
          <w:rStyle w:val="StyleBoldUnderline"/>
        </w:rPr>
        <w:t>Venezuela will maintain its oil</w:t>
      </w:r>
      <w:r w:rsidRPr="00DB56FB">
        <w:rPr>
          <w:sz w:val="16"/>
        </w:rPr>
        <w:t xml:space="preserve"> industry tax and </w:t>
      </w:r>
      <w:r w:rsidRPr="00DB56FB">
        <w:rPr>
          <w:rStyle w:val="StyleBoldUnderline"/>
        </w:rPr>
        <w:t>legal framework under</w:t>
      </w:r>
      <w:r w:rsidRPr="00DB56FB">
        <w:rPr>
          <w:sz w:val="16"/>
        </w:rPr>
        <w:t xml:space="preserve"> the leadership of acting President Nicolas </w:t>
      </w:r>
      <w:proofErr w:type="spellStart"/>
      <w:r w:rsidRPr="00DB56FB">
        <w:rPr>
          <w:rStyle w:val="StyleBoldUnderline"/>
        </w:rPr>
        <w:t>Maduro</w:t>
      </w:r>
      <w:proofErr w:type="spellEnd"/>
      <w:r w:rsidRPr="00DB56FB">
        <w:rPr>
          <w:sz w:val="16"/>
        </w:rPr>
        <w:t>, the OPEC nation's oil minister said on Friday to reassure foreign investors after the death of President Hugo Chavez.</w:t>
      </w:r>
      <w:r w:rsidRPr="00DB56FB">
        <w:rPr>
          <w:sz w:val="12"/>
        </w:rPr>
        <w:t>¶</w:t>
      </w:r>
      <w:r w:rsidRPr="00DB56FB">
        <w:rPr>
          <w:sz w:val="16"/>
        </w:rPr>
        <w:t xml:space="preserve"> Rafael Ramirez told Reuters that Venezuela would continue to push for a minimum price of $100 per barrel at the next OPEC meeting, and that he did not expect Chavez's death to push up crude prices.</w:t>
      </w:r>
      <w:r w:rsidRPr="00DB56FB">
        <w:rPr>
          <w:sz w:val="12"/>
        </w:rPr>
        <w:t>¶</w:t>
      </w:r>
      <w:r w:rsidRPr="00DB56FB">
        <w:rPr>
          <w:sz w:val="16"/>
        </w:rPr>
        <w:t xml:space="preserve"> "The tax and legal framework were set out clearly by President Chavez," the oil minister said outside the National Assembly, where </w:t>
      </w:r>
      <w:proofErr w:type="spellStart"/>
      <w:r w:rsidRPr="00DB56FB">
        <w:rPr>
          <w:sz w:val="16"/>
        </w:rPr>
        <w:t>Maduro</w:t>
      </w:r>
      <w:proofErr w:type="spellEnd"/>
      <w:r w:rsidRPr="00DB56FB">
        <w:rPr>
          <w:sz w:val="16"/>
        </w:rPr>
        <w:t xml:space="preserve"> was being inaugurated as acting leader on Friday ahead of a new presidential election due in weeks.</w:t>
      </w:r>
      <w:r w:rsidRPr="00DB56FB">
        <w:rPr>
          <w:sz w:val="12"/>
        </w:rPr>
        <w:t>¶</w:t>
      </w:r>
      <w:r w:rsidRPr="00DB56FB">
        <w:rPr>
          <w:sz w:val="16"/>
        </w:rPr>
        <w:t xml:space="preserve"> "While our government is here and the people remain in charge, </w:t>
      </w:r>
      <w:r w:rsidRPr="00DB56FB">
        <w:rPr>
          <w:rStyle w:val="StyleBoldUnderline"/>
        </w:rPr>
        <w:t>our oil policy will remain unchanged."</w:t>
      </w:r>
      <w:r w:rsidRPr="00DB56FB">
        <w:rPr>
          <w:sz w:val="12"/>
        </w:rPr>
        <w:t>¶</w:t>
      </w:r>
      <w:r w:rsidRPr="00DB56FB">
        <w:rPr>
          <w:sz w:val="12"/>
          <w:u w:val="single"/>
        </w:rPr>
        <w:t xml:space="preserve"> </w:t>
      </w:r>
      <w:r w:rsidRPr="00DB56FB">
        <w:rPr>
          <w:rStyle w:val="StyleBoldUnderline"/>
        </w:rPr>
        <w:t xml:space="preserve">Ramirez said he expected the South American country to increase its oil output by 500,000 barrels per day </w:t>
      </w:r>
      <w:r w:rsidRPr="00DB56FB">
        <w:rPr>
          <w:sz w:val="16"/>
        </w:rPr>
        <w:t xml:space="preserve">(bpd) </w:t>
      </w:r>
      <w:r w:rsidRPr="00DB56FB">
        <w:rPr>
          <w:rStyle w:val="StyleBoldUnderline"/>
        </w:rPr>
        <w:t>this year</w:t>
      </w:r>
      <w:r w:rsidRPr="00DB56FB">
        <w:rPr>
          <w:sz w:val="16"/>
        </w:rPr>
        <w:t>, bringing its total production to 3.5 million bpd.</w:t>
      </w:r>
      <w:r w:rsidRPr="00DB56FB">
        <w:rPr>
          <w:sz w:val="12"/>
        </w:rPr>
        <w:t>¶</w:t>
      </w:r>
      <w:r w:rsidRPr="00DB56FB">
        <w:rPr>
          <w:sz w:val="16"/>
        </w:rPr>
        <w:t xml:space="preserve"> </w:t>
      </w:r>
      <w:proofErr w:type="gramStart"/>
      <w:r w:rsidRPr="00DB56FB">
        <w:rPr>
          <w:sz w:val="16"/>
        </w:rPr>
        <w:t>The</w:t>
      </w:r>
      <w:proofErr w:type="gramEnd"/>
      <w:r w:rsidRPr="00DB56FB">
        <w:rPr>
          <w:sz w:val="16"/>
        </w:rPr>
        <w:t xml:space="preserve"> government says it is pumping 3.0 million bpd, but many industry experts question those figures. Analysts say Venezuela produced just 2.34 million bpd last month.</w:t>
      </w:r>
      <w:r w:rsidRPr="00DB56FB">
        <w:rPr>
          <w:sz w:val="12"/>
        </w:rPr>
        <w:t>¶</w:t>
      </w:r>
      <w:r w:rsidRPr="00DB56FB">
        <w:rPr>
          <w:sz w:val="16"/>
        </w:rPr>
        <w:t xml:space="preserve"> Ramirez said state oil company </w:t>
      </w:r>
      <w:r w:rsidRPr="00DB56FB">
        <w:rPr>
          <w:rStyle w:val="StyleBoldUnderline"/>
        </w:rPr>
        <w:t>PDVSA invested $22 billion in 2012, and expected to invest $25 billion this year</w:t>
      </w:r>
      <w:r w:rsidRPr="00DB56FB">
        <w:rPr>
          <w:sz w:val="16"/>
        </w:rPr>
        <w:t>.</w:t>
      </w:r>
      <w:r w:rsidRPr="00DB56FB">
        <w:rPr>
          <w:sz w:val="12"/>
        </w:rPr>
        <w:t>¶</w:t>
      </w:r>
      <w:r w:rsidRPr="00DB56FB">
        <w:rPr>
          <w:sz w:val="16"/>
        </w:rPr>
        <w:t xml:space="preserve"> He said foreign energy companies working with PDVSA in Venezuela sent condolences following Chavez's death after a two-</w:t>
      </w:r>
      <w:r w:rsidRPr="00DB56FB">
        <w:rPr>
          <w:sz w:val="16"/>
        </w:rPr>
        <w:lastRenderedPageBreak/>
        <w:t>year battle with cancer, but had expressed no concerns about the political situation in the country with the world's biggest oil reserves.</w:t>
      </w:r>
      <w:r w:rsidRPr="00DB56FB">
        <w:rPr>
          <w:sz w:val="12"/>
        </w:rPr>
        <w:t>¶</w:t>
      </w:r>
      <w:r w:rsidRPr="00DB56FB">
        <w:rPr>
          <w:sz w:val="16"/>
        </w:rPr>
        <w:t xml:space="preserve"> "</w:t>
      </w:r>
      <w:r w:rsidRPr="00DB56FB">
        <w:rPr>
          <w:rStyle w:val="StyleBoldUnderline"/>
        </w:rPr>
        <w:t>Everything is normal in the oil industry. We're guaranteeing fuel supplies," Ramirez said. "We will keep our oil policy the same</w:t>
      </w:r>
      <w:r w:rsidRPr="00DB56FB">
        <w:rPr>
          <w:sz w:val="16"/>
        </w:rPr>
        <w:t>, internally and in OPEC ... we will defend a minimum price of $100 per barrel (at the next meeting)."</w:t>
      </w:r>
      <w:r w:rsidRPr="00DB56FB">
        <w:rPr>
          <w:sz w:val="12"/>
        </w:rPr>
        <w:t>¶</w:t>
      </w:r>
      <w:r w:rsidRPr="00DB56FB">
        <w:rPr>
          <w:sz w:val="16"/>
        </w:rPr>
        <w:t xml:space="preserve"> </w:t>
      </w:r>
      <w:proofErr w:type="gramStart"/>
      <w:r w:rsidRPr="00DB56FB">
        <w:rPr>
          <w:sz w:val="16"/>
        </w:rPr>
        <w:t>The</w:t>
      </w:r>
      <w:proofErr w:type="gramEnd"/>
      <w:r w:rsidRPr="00DB56FB">
        <w:rPr>
          <w:sz w:val="16"/>
        </w:rPr>
        <w:t xml:space="preserve"> next gathering of the oil producers' cartel is scheduled to take place in Vienna on May 31.</w:t>
      </w:r>
    </w:p>
    <w:p w:rsidR="006845A4" w:rsidRPr="00DB56FB" w:rsidRDefault="006845A4" w:rsidP="00AB1099">
      <w:pPr>
        <w:rPr>
          <w:sz w:val="16"/>
        </w:rPr>
      </w:pPr>
    </w:p>
    <w:p w:rsidR="00E00FA0" w:rsidRPr="00DB56FB" w:rsidRDefault="00F87916" w:rsidP="00AB1099">
      <w:pPr>
        <w:pStyle w:val="Heading3"/>
      </w:pPr>
      <w:r w:rsidRPr="00DB56FB">
        <w:lastRenderedPageBreak/>
        <w:t>Latin America Stability Defense</w:t>
      </w:r>
    </w:p>
    <w:p w:rsidR="00F87916" w:rsidRPr="00DB56FB" w:rsidRDefault="00F87916" w:rsidP="00AB1099">
      <w:pPr>
        <w:pStyle w:val="Heading4"/>
      </w:pPr>
      <w:r w:rsidRPr="00DB56FB">
        <w:t>Latin American political instability won’t escalate</w:t>
      </w:r>
    </w:p>
    <w:p w:rsidR="00F87916" w:rsidRPr="00DB56FB" w:rsidRDefault="00F87916" w:rsidP="00AB1099">
      <w:r w:rsidRPr="00DB56FB">
        <w:rPr>
          <w:rStyle w:val="StyleStyleBold12pt"/>
        </w:rPr>
        <w:t>Perez-</w:t>
      </w:r>
      <w:proofErr w:type="spellStart"/>
      <w:r w:rsidRPr="00DB56FB">
        <w:rPr>
          <w:rStyle w:val="StyleStyleBold12pt"/>
        </w:rPr>
        <w:t>Linan</w:t>
      </w:r>
      <w:proofErr w:type="spellEnd"/>
      <w:r w:rsidRPr="00DB56FB">
        <w:t>, 200</w:t>
      </w:r>
      <w:r w:rsidRPr="00DB56FB">
        <w:rPr>
          <w:rStyle w:val="StyleStyleBold12pt"/>
        </w:rPr>
        <w:t>7</w:t>
      </w:r>
      <w:r w:rsidRPr="00DB56FB">
        <w:t xml:space="preserve"> (</w:t>
      </w:r>
      <w:proofErr w:type="spellStart"/>
      <w:r w:rsidRPr="00DB56FB">
        <w:t>Anibal</w:t>
      </w:r>
      <w:proofErr w:type="spellEnd"/>
      <w:r w:rsidRPr="00DB56FB">
        <w:t xml:space="preserve">, Professor in the Political Science department at the University of Pittsburgh, </w:t>
      </w:r>
      <w:r w:rsidRPr="00DB56FB">
        <w:rPr>
          <w:i/>
        </w:rPr>
        <w:t>Presidential Impeachment and the New Political Instability in Latin America,</w:t>
      </w:r>
      <w:r w:rsidRPr="00DB56FB">
        <w:t xml:space="preserve"> Pages xiii-xiv)</w:t>
      </w:r>
    </w:p>
    <w:p w:rsidR="00F87916" w:rsidRPr="00DB56FB" w:rsidRDefault="00F87916" w:rsidP="00AB1099">
      <w:pPr>
        <w:pStyle w:val="card0"/>
        <w:ind w:left="0" w:right="0"/>
      </w:pPr>
      <w:r w:rsidRPr="00DB56FB">
        <w:t xml:space="preserve">The 1990s were an era of great hopes for Latin America. </w:t>
      </w:r>
      <w:proofErr w:type="gramStart"/>
      <w:r w:rsidRPr="00DB56FB">
        <w:rPr>
          <w:rStyle w:val="StyleBoldUnderline"/>
        </w:rPr>
        <w:t>After the demise of authoritarian regimes</w:t>
      </w:r>
      <w:r w:rsidRPr="00DB56FB">
        <w:t xml:space="preserve"> in the 1980s and the early 1990s.</w:t>
      </w:r>
      <w:proofErr w:type="gramEnd"/>
      <w:r w:rsidRPr="00DB56FB">
        <w:t xml:space="preserve"> </w:t>
      </w:r>
      <w:proofErr w:type="gramStart"/>
      <w:r w:rsidRPr="00DB56FB">
        <w:rPr>
          <w:rStyle w:val="StyleBoldUnderline"/>
        </w:rPr>
        <w:t>major</w:t>
      </w:r>
      <w:proofErr w:type="gramEnd"/>
      <w:r w:rsidRPr="00DB56FB">
        <w:rPr>
          <w:rStyle w:val="StyleBoldUnderline"/>
        </w:rPr>
        <w:t xml:space="preserve"> economic reforms were</w:t>
      </w:r>
      <w:r w:rsidRPr="00DB56FB">
        <w:t xml:space="preserve"> </w:t>
      </w:r>
      <w:r w:rsidRPr="00DB56FB">
        <w:rPr>
          <w:rStyle w:val="StyleBoldUnderline"/>
        </w:rPr>
        <w:t>undertaken in</w:t>
      </w:r>
      <w:r w:rsidRPr="00DB56FB">
        <w:t xml:space="preserve"> most </w:t>
      </w:r>
      <w:r w:rsidRPr="00DB56FB">
        <w:rPr>
          <w:rStyle w:val="StyleBoldUnderline"/>
        </w:rPr>
        <w:t>Latin America</w:t>
      </w:r>
      <w:r w:rsidRPr="00DB56FB">
        <w:t xml:space="preserve">n countries in order </w:t>
      </w:r>
      <w:r w:rsidRPr="00DB56FB">
        <w:rPr>
          <w:rStyle w:val="StyleBoldUnderline"/>
        </w:rPr>
        <w:t>to reduce chronic inflation and promote sustained growth</w:t>
      </w:r>
      <w:r w:rsidRPr="00DB56FB">
        <w:t xml:space="preserve">. For many contemporary observers, </w:t>
      </w:r>
      <w:r w:rsidRPr="00DB56FB">
        <w:rPr>
          <w:rStyle w:val="StyleBoldUnderline"/>
        </w:rPr>
        <w:t>the confluence</w:t>
      </w:r>
      <w:r w:rsidRPr="00DB56FB">
        <w:t xml:space="preserve"> of democracy and free markets </w:t>
      </w:r>
      <w:r w:rsidRPr="00DB56FB">
        <w:rPr>
          <w:rStyle w:val="StyleBoldUnderline"/>
        </w:rPr>
        <w:t>signaled</w:t>
      </w:r>
      <w:r w:rsidRPr="00DB56FB">
        <w:t xml:space="preserve"> a break with the past, </w:t>
      </w:r>
      <w:r w:rsidRPr="00DB56FB">
        <w:rPr>
          <w:rStyle w:val="StyleBoldUnderline"/>
        </w:rPr>
        <w:t>the dawn of a new era of</w:t>
      </w:r>
      <w:r w:rsidRPr="00DB56FB">
        <w:t xml:space="preserve"> civil liberties, prosperity, and </w:t>
      </w:r>
      <w:r w:rsidRPr="00DB56FB">
        <w:rPr>
          <w:rStyle w:val="StyleBoldUnderline"/>
        </w:rPr>
        <w:t>political stability</w:t>
      </w:r>
      <w:r w:rsidRPr="00DB56FB">
        <w:t>. More than a decade later, it is hard to look back at this period without a mixture of nostalgia and sarcasm. The legacies of the 1990s varied from country to country, but they can be generally described as notable achieve</w:t>
      </w:r>
      <w:r w:rsidRPr="00DB56FB">
        <w:softHyphen/>
        <w:t xml:space="preserve">ments overshadowed by missed opportunities. In the economic realm, hyperinflation was eventually defeated, but economic growth remained elusive and poverty resilient. </w:t>
      </w:r>
      <w:r w:rsidRPr="00DB56FB">
        <w:rPr>
          <w:rStyle w:val="StyleBoldUnderline"/>
        </w:rPr>
        <w:t>In the political arena, the military eventually withdrew from politics</w:t>
      </w:r>
      <w:r w:rsidRPr="00DB56FB">
        <w:t xml:space="preserve"> (not a minor feat), </w:t>
      </w:r>
      <w:r w:rsidRPr="00DB56FB">
        <w:rPr>
          <w:rStyle w:val="StyleBoldUnderline"/>
        </w:rPr>
        <w:t>but elected governments</w:t>
      </w:r>
      <w:r w:rsidRPr="00DB56FB">
        <w:t>, sur</w:t>
      </w:r>
      <w:r w:rsidRPr="00DB56FB">
        <w:softHyphen/>
        <w:t xml:space="preserve">prisingly, </w:t>
      </w:r>
      <w:r w:rsidRPr="00DB56FB">
        <w:rPr>
          <w:rStyle w:val="StyleBoldUnderline"/>
        </w:rPr>
        <w:t>continued to collapse</w:t>
      </w:r>
      <w:r w:rsidRPr="00DB56FB">
        <w:t xml:space="preserve">. Starting in the early 1990s, presidents were removed from office in Brazil, Venezuela, Guatemala, Ecuador, Paraguay, Peru, Argentina, and Bolivia – in some countries recurrently. </w:t>
      </w:r>
      <w:r w:rsidRPr="00DB56FB">
        <w:rPr>
          <w:rStyle w:val="StyleBoldUnderline"/>
        </w:rPr>
        <w:t>This</w:t>
      </w:r>
      <w:r w:rsidRPr="00DB56FB">
        <w:t xml:space="preserve"> outcome frequently </w:t>
      </w:r>
      <w:r w:rsidRPr="00DB56FB">
        <w:rPr>
          <w:rStyle w:val="StyleBoldUnderline"/>
        </w:rPr>
        <w:t>represented</w:t>
      </w:r>
      <w:r w:rsidRPr="00DB56FB">
        <w:t xml:space="preserve"> the </w:t>
      </w:r>
      <w:r w:rsidRPr="00DB56FB">
        <w:rPr>
          <w:rStyle w:val="StyleBoldUnderline"/>
        </w:rPr>
        <w:t>triumph</w:t>
      </w:r>
      <w:r w:rsidRPr="00DB56FB">
        <w:t xml:space="preserve"> of an indignant society </w:t>
      </w:r>
      <w:r w:rsidRPr="00DB56FB">
        <w:rPr>
          <w:rStyle w:val="StyleBoldUnderline"/>
        </w:rPr>
        <w:t>over</w:t>
      </w:r>
      <w:r w:rsidRPr="00DB56FB">
        <w:t xml:space="preserve"> a </w:t>
      </w:r>
      <w:r w:rsidRPr="00DB56FB">
        <w:rPr>
          <w:rStyle w:val="StyleBoldUnderline"/>
        </w:rPr>
        <w:t>corrupt</w:t>
      </w:r>
      <w:r w:rsidRPr="00DB56FB">
        <w:t xml:space="preserve"> or allusive </w:t>
      </w:r>
      <w:r w:rsidRPr="00DB56FB">
        <w:rPr>
          <w:rStyle w:val="StyleBoldUnderline"/>
        </w:rPr>
        <w:t>executive</w:t>
      </w:r>
      <w:r w:rsidRPr="00DB56FB">
        <w:t>, but it seldom prevented the occurrence of new abuses in later administrations. By the early years of the twenty-first century, it was clear that the particular circumstances of each crisis represented only parts of a broader puzzle – a new pattern of political instability emerging in the region. This book explores the origins and the consequences of this novel pat</w:t>
      </w:r>
      <w:r w:rsidRPr="00DB56FB">
        <w:softHyphen/>
        <w:t xml:space="preserve">tern of instability, emphasizing the critical events that defined the new trend between I992 and 2004. During this period, civilian elites realized that traditional military coups had become for the most part unfeasible and experimented with the use of constitutional instruments to remove unpopular presidents from office. Presidential impeachment thus became a distinctive mark of the new political landscape in Latin America. </w:t>
      </w:r>
      <w:r w:rsidRPr="00DB56FB">
        <w:rPr>
          <w:rStyle w:val="StyleBoldUnderline"/>
        </w:rPr>
        <w:t>The recurrence of presidential crises without democratic breakdown challenged many dominant views among</w:t>
      </w:r>
      <w:r w:rsidRPr="00DB56FB">
        <w:t xml:space="preserve"> </w:t>
      </w:r>
      <w:proofErr w:type="spellStart"/>
      <w:r w:rsidRPr="00DB56FB">
        <w:t>ong</w:t>
      </w:r>
      <w:proofErr w:type="spellEnd"/>
      <w:r w:rsidRPr="00DB56FB">
        <w:t xml:space="preserve"> </w:t>
      </w:r>
      <w:r w:rsidRPr="00DB56FB">
        <w:rPr>
          <w:rStyle w:val="StyleBoldUnderline"/>
        </w:rPr>
        <w:t>political scientists.</w:t>
      </w:r>
      <w:r w:rsidRPr="00DB56FB">
        <w:t xml:space="preserve"> Latin American </w:t>
      </w:r>
      <w:r w:rsidRPr="00DB56FB">
        <w:rPr>
          <w:rStyle w:val="StyleBoldUnderline"/>
        </w:rPr>
        <w:t xml:space="preserve">democracies proved </w:t>
      </w:r>
      <w:proofErr w:type="spellStart"/>
      <w:r w:rsidRPr="00DB56FB">
        <w:rPr>
          <w:rStyle w:val="StyleBoldUnderline"/>
        </w:rPr>
        <w:t>to</w:t>
      </w:r>
      <w:proofErr w:type="spellEnd"/>
      <w:r w:rsidRPr="00DB56FB">
        <w:rPr>
          <w:rStyle w:val="StyleBoldUnderline"/>
        </w:rPr>
        <w:t xml:space="preserve"> </w:t>
      </w:r>
      <w:proofErr w:type="spellStart"/>
      <w:r w:rsidRPr="00DB56FB">
        <w:rPr>
          <w:rStyle w:val="StyleBoldUnderline"/>
        </w:rPr>
        <w:t>he</w:t>
      </w:r>
      <w:proofErr w:type="spellEnd"/>
      <w:r w:rsidRPr="00DB56FB">
        <w:rPr>
          <w:rStyle w:val="StyleBoldUnderline"/>
        </w:rPr>
        <w:t xml:space="preserve"> simultaneously enduring and unstable, willing to punish</w:t>
      </w:r>
      <w:r w:rsidRPr="00DB56FB">
        <w:t xml:space="preserve"> presidential </w:t>
      </w:r>
      <w:r w:rsidRPr="00DB56FB">
        <w:rPr>
          <w:rStyle w:val="StyleBoldUnderline"/>
        </w:rPr>
        <w:t>corruption but unable to prevent it, and responsive to popular demands</w:t>
      </w:r>
      <w:r w:rsidRPr="00DB56FB">
        <w:t xml:space="preserve"> only </w:t>
      </w:r>
      <w:r w:rsidRPr="00DB56FB">
        <w:rPr>
          <w:rStyle w:val="StyleBoldUnderline"/>
        </w:rPr>
        <w:t>in the context of massive protests and widespread frustration</w:t>
      </w:r>
      <w:r w:rsidRPr="00DB56FB">
        <w:t>, My attempts to understand these facts initially relied on well-delimited theoretical perspectives that proved rather disappointing, and I was forced to embark on a long exploration across the disciplinary bound</w:t>
      </w:r>
      <w:r w:rsidRPr="00DB56FB">
        <w:softHyphen/>
        <w:t xml:space="preserve">aries of political sociology, communication, political behavior, institutional analysis, democratization, and the study of social movements. Others who </w:t>
      </w:r>
      <w:proofErr w:type="spellStart"/>
      <w:r w:rsidRPr="00DB56FB">
        <w:t>hay</w:t>
      </w:r>
      <w:proofErr w:type="spellEnd"/>
      <w:r w:rsidRPr="00DB56FB">
        <w:t xml:space="preserve"> studied these topics more thoroughly than I may </w:t>
      </w:r>
      <w:proofErr w:type="spellStart"/>
      <w:r w:rsidRPr="00DB56FB">
        <w:t>he</w:t>
      </w:r>
      <w:proofErr w:type="spellEnd"/>
      <w:r w:rsidRPr="00DB56FB">
        <w:t xml:space="preserve"> reluctant to rec</w:t>
      </w:r>
      <w:r w:rsidRPr="00DB56FB">
        <w:softHyphen/>
        <w:t xml:space="preserve">ognize their subject in the chapters that follow, but I hope that they will forgive my intrusion. In the course of this exploration I have wandered through the academic fields of many colleagues and collected a large </w:t>
      </w:r>
      <w:proofErr w:type="spellStart"/>
      <w:r w:rsidRPr="00DB56FB">
        <w:t>num</w:t>
      </w:r>
      <w:r w:rsidRPr="00DB56FB">
        <w:softHyphen/>
        <w:t>her</w:t>
      </w:r>
      <w:proofErr w:type="spellEnd"/>
      <w:r w:rsidRPr="00DB56FB">
        <w:t xml:space="preserve"> of intellectual debts along the way.</w:t>
      </w:r>
    </w:p>
    <w:p w:rsidR="00F87916" w:rsidRPr="00DB56FB" w:rsidRDefault="00F87916" w:rsidP="00AB1099"/>
    <w:p w:rsidR="00F87916" w:rsidRPr="00DB56FB" w:rsidRDefault="00F87916" w:rsidP="00AB1099">
      <w:pPr>
        <w:pStyle w:val="Heading4"/>
      </w:pPr>
      <w:r w:rsidRPr="00DB56FB">
        <w:t>No state collapse</w:t>
      </w:r>
    </w:p>
    <w:p w:rsidR="00F87916" w:rsidRPr="00DB56FB" w:rsidRDefault="00F87916" w:rsidP="00AB1099">
      <w:pPr>
        <w:tabs>
          <w:tab w:val="left" w:pos="90"/>
          <w:tab w:val="left" w:pos="10710"/>
        </w:tabs>
        <w:rPr>
          <w:rStyle w:val="StyleBoldUnderline"/>
        </w:rPr>
      </w:pPr>
      <w:r w:rsidRPr="00DB56FB">
        <w:t xml:space="preserve">Richard </w:t>
      </w:r>
      <w:proofErr w:type="spellStart"/>
      <w:r w:rsidRPr="00DB56FB">
        <w:rPr>
          <w:rStyle w:val="StyleStyleBold12pt"/>
        </w:rPr>
        <w:t>Weitz</w:t>
      </w:r>
      <w:proofErr w:type="spellEnd"/>
      <w:r w:rsidRPr="00DB56FB">
        <w:t>, Senior Fellow and Director, Center for Political-Military Analysis, Hudson Institute.  “Where are Latin America’s Terrorists?” 11-9-</w:t>
      </w:r>
      <w:r w:rsidRPr="00DB56FB">
        <w:rPr>
          <w:rStyle w:val="StyleStyleBold12pt"/>
        </w:rPr>
        <w:t>11</w:t>
      </w:r>
    </w:p>
    <w:p w:rsidR="00F87916" w:rsidRPr="00DB56FB" w:rsidRDefault="00F87916" w:rsidP="00AB1099">
      <w:pPr>
        <w:tabs>
          <w:tab w:val="left" w:pos="90"/>
          <w:tab w:val="left" w:pos="10710"/>
        </w:tabs>
      </w:pPr>
      <w:r w:rsidRPr="00DB56FB">
        <w:t>http://www.project-syndicate.org/commentary/where-are-latin-america-s-terrorists-</w:t>
      </w:r>
    </w:p>
    <w:p w:rsidR="00F87916" w:rsidRPr="00DB56FB" w:rsidRDefault="00F87916" w:rsidP="00AB1099">
      <w:pPr>
        <w:tabs>
          <w:tab w:val="left" w:pos="90"/>
          <w:tab w:val="left" w:pos="10710"/>
        </w:tabs>
        <w:rPr>
          <w:sz w:val="16"/>
        </w:rPr>
      </w:pPr>
      <w:r w:rsidRPr="00DB56FB">
        <w:rPr>
          <w:rStyle w:val="StyleBoldUnderline"/>
        </w:rPr>
        <w:t xml:space="preserve"> The Colombian army’s killing of </w:t>
      </w:r>
      <w:r w:rsidRPr="00DB56FB">
        <w:rPr>
          <w:sz w:val="16"/>
        </w:rPr>
        <w:t xml:space="preserve">Alfonso </w:t>
      </w:r>
      <w:r w:rsidRPr="00DB56FB">
        <w:rPr>
          <w:rStyle w:val="StyleBoldUnderline"/>
        </w:rPr>
        <w:t>Cano, head of the</w:t>
      </w:r>
      <w:r w:rsidRPr="00DB56FB">
        <w:rPr>
          <w:sz w:val="16"/>
        </w:rPr>
        <w:t xml:space="preserve"> Revolutionary Armed Forces of Colombia (</w:t>
      </w:r>
      <w:r w:rsidRPr="00DB56FB">
        <w:rPr>
          <w:rStyle w:val="StyleBoldUnderline"/>
        </w:rPr>
        <w:t>FARC</w:t>
      </w:r>
      <w:r w:rsidRPr="00DB56FB">
        <w:rPr>
          <w:sz w:val="16"/>
        </w:rPr>
        <w:t xml:space="preserve">), </w:t>
      </w:r>
      <w:r w:rsidRPr="00DB56FB">
        <w:rPr>
          <w:rStyle w:val="StyleBoldUnderline"/>
        </w:rPr>
        <w:t>will not eliminate that country’s largest guerrilla group anytime soon. But it does partly illustrate why international terrorism has not established a major presence in Latin America. Local security forces, bolstered by generous American assistance, have made the region a difficult place for foreign terrorists to set up operational cells – and other conditions also help to make Latin America less vulnerable</w:t>
      </w:r>
      <w:r w:rsidRPr="00DB56FB">
        <w:rPr>
          <w:sz w:val="16"/>
        </w:rPr>
        <w:t xml:space="preserve">. </w:t>
      </w:r>
      <w:r w:rsidRPr="00DB56FB">
        <w:rPr>
          <w:rStyle w:val="StyleBoldUnderline"/>
        </w:rPr>
        <w:t>One reason why the FARC has survived repeated blows to its leadership is the support that it receives from various groups</w:t>
      </w:r>
      <w:r w:rsidRPr="00DB56FB">
        <w:rPr>
          <w:sz w:val="16"/>
        </w:rPr>
        <w:t xml:space="preserve">, perhaps including government officials, in neighboring Ecuador and Venezuela. </w:t>
      </w:r>
      <w:r w:rsidRPr="00DB56FB">
        <w:rPr>
          <w:rStyle w:val="StyleBoldUnderline"/>
        </w:rPr>
        <w:t>Fortunately, this backing appears to have declined</w:t>
      </w:r>
      <w:r w:rsidRPr="00DB56FB">
        <w:rPr>
          <w:sz w:val="16"/>
        </w:rPr>
        <w:t xml:space="preserve"> in the last year or so</w:t>
      </w:r>
      <w:r w:rsidRPr="00DB56FB">
        <w:rPr>
          <w:rStyle w:val="StyleBoldUnderline"/>
        </w:rPr>
        <w:t xml:space="preserve">, following improvement in Colombia’s relations with these countries. </w:t>
      </w:r>
      <w:r w:rsidRPr="00DB56FB">
        <w:rPr>
          <w:sz w:val="16"/>
        </w:rPr>
        <w:t xml:space="preserve">Another factor contributing to the FARC’s survival has been its transformation over the years from a revolutionary organization into a </w:t>
      </w:r>
      <w:proofErr w:type="spellStart"/>
      <w:r w:rsidRPr="00DB56FB">
        <w:rPr>
          <w:sz w:val="16"/>
        </w:rPr>
        <w:t>narco</w:t>
      </w:r>
      <w:proofErr w:type="spellEnd"/>
      <w:r w:rsidRPr="00DB56FB">
        <w:rPr>
          <w:sz w:val="16"/>
        </w:rPr>
        <w:t xml:space="preserve">-terrorist group that uses violence to support its criminal operations. Many former terrorist and insurgent groups in the region have undergone similar transformations over the last two decades. </w:t>
      </w:r>
      <w:r w:rsidRPr="00DB56FB">
        <w:rPr>
          <w:rStyle w:val="StyleBoldUnderline"/>
        </w:rPr>
        <w:t>These groups, some with transnational reach, mostly engage in narcotics trafficking, arms smuggling, and kidnapping. At worst, they sometimes employ terrorist tactic</w:t>
      </w:r>
      <w:r w:rsidRPr="00DB56FB">
        <w:rPr>
          <w:sz w:val="16"/>
        </w:rPr>
        <w:t xml:space="preserve">s (commonly defined as violence that deliberately targets civilians). In Colombia, the FARC and the National Liberation Army (ELN) finance their operations through drug trafficking, kidnapping, and extortion. These groups might kill civilians, but their main targets are the police and security personnel who threaten their activities. </w:t>
      </w:r>
      <w:r w:rsidRPr="00DB56FB">
        <w:rPr>
          <w:rStyle w:val="StyleBoldUnderline"/>
        </w:rPr>
        <w:t xml:space="preserve">Latin America is distinctive in the recurring and broad overlap of mass movements professing revolutionary goals with transnational criminal operations. </w:t>
      </w:r>
      <w:r w:rsidRPr="00DB56FB">
        <w:rPr>
          <w:sz w:val="16"/>
        </w:rPr>
        <w:t xml:space="preserve">The Internet and modern social media are allowing these mass criminal movements to expand their activities beyond kidnapping, extortion, and trafficking in drugs, arms, and people, to include fraud, piracy, information theft, hacking, and sabotage. </w:t>
      </w:r>
      <w:r w:rsidRPr="00DB56FB">
        <w:rPr>
          <w:rStyle w:val="StyleBoldUnderline"/>
        </w:rPr>
        <w:t>Violent mass movements remain in some Latin American countries, but, like the FARC, they are typically heavily engaged in organized crime</w:t>
      </w:r>
      <w:r w:rsidRPr="00DB56FB">
        <w:rPr>
          <w:sz w:val="16"/>
        </w:rPr>
        <w:t xml:space="preserve">. Drug cartels and gang warfare may ruin the lives of thousands of innocent people, but they should not be seen as equivalent to </w:t>
      </w:r>
      <w:r w:rsidRPr="00DB56FB">
        <w:rPr>
          <w:sz w:val="16"/>
        </w:rPr>
        <w:lastRenderedPageBreak/>
        <w:t xml:space="preserve">the ideological revolutionaries who used to wreak havoc in the region, or to contemporary mass terrorists. </w:t>
      </w:r>
      <w:r w:rsidRPr="00DB56FB">
        <w:rPr>
          <w:rStyle w:val="StyleBoldUnderline"/>
        </w:rPr>
        <w:t>Extra-regional terrorist movements such as al-Qaeda have minimal presence in South America, with little independent operational activity and few ties to local violent movements</w:t>
      </w:r>
      <w:r w:rsidRPr="00DB56FB">
        <w:rPr>
          <w:sz w:val="16"/>
        </w:rPr>
        <w:t xml:space="preserve">. At most, the two types of groups might share operational insights and revenue from transnational criminal operations. </w:t>
      </w:r>
      <w:r w:rsidRPr="00DB56FB">
        <w:rPr>
          <w:rStyle w:val="StyleBoldUnderline"/>
        </w:rPr>
        <w:t>Hezbollah has not conducted an attack in Latin America in almost two decades. Indigenous organized criminal movements are responsible for the most serious sources of local violence.</w:t>
      </w:r>
      <w:r w:rsidRPr="00DB56FB">
        <w:rPr>
          <w:sz w:val="16"/>
        </w:rPr>
        <w:t xml:space="preserve"> </w:t>
      </w:r>
      <w:r w:rsidRPr="00DB56FB">
        <w:rPr>
          <w:rStyle w:val="StyleBoldUnderline"/>
        </w:rPr>
        <w:t>Latin American countries generally are not a conducive environment for major terrorist groups. They lack large Muslim communities that could provide a bridgehead for Islamist extremist movements</w:t>
      </w:r>
      <w:r w:rsidRPr="00DB56FB">
        <w:rPr>
          <w:sz w:val="16"/>
        </w:rPr>
        <w:t xml:space="preserve"> based in Africa and the Middle East. </w:t>
      </w:r>
      <w:r w:rsidRPr="00DB56FB">
        <w:rPr>
          <w:rStyle w:val="StyleBoldUnderline"/>
        </w:rPr>
        <w:t>The demise of military dictatorships and the spread of democratic regimes throughout Latin America</w:t>
      </w:r>
      <w:r w:rsidRPr="00DB56FB">
        <w:rPr>
          <w:sz w:val="16"/>
        </w:rPr>
        <w:t xml:space="preserve"> (except for Cuba) </w:t>
      </w:r>
      <w:r w:rsidRPr="00DB56FB">
        <w:rPr>
          <w:rStyle w:val="StyleBoldUnderline"/>
        </w:rPr>
        <w:t xml:space="preserve">means that even severe economic, class, ethnic, and other tensions now more often </w:t>
      </w:r>
      <w:r w:rsidRPr="00DB56FB">
        <w:rPr>
          <w:rStyle w:val="Emphasis"/>
        </w:rPr>
        <w:t>manifest themselves politically</w:t>
      </w:r>
      <w:r w:rsidRPr="00DB56FB">
        <w:rPr>
          <w:rStyle w:val="StyleBoldUnderline"/>
        </w:rPr>
        <w:t>, in struggles for votes and influence. No Latin American</w:t>
      </w:r>
      <w:r w:rsidRPr="00DB56FB">
        <w:rPr>
          <w:sz w:val="16"/>
        </w:rPr>
        <w:t xml:space="preserve"> </w:t>
      </w:r>
      <w:r w:rsidRPr="00DB56FB">
        <w:rPr>
          <w:rStyle w:val="StyleBoldUnderline"/>
        </w:rPr>
        <w:t>government appears to remain an active state sponsor of foreign terrorist moveme</w:t>
      </w:r>
      <w:r w:rsidRPr="00DB56FB">
        <w:rPr>
          <w:sz w:val="16"/>
        </w:rPr>
        <w:t xml:space="preserve">nts. At worst, certain public officials may tolerate some foreign terrorists’ activities and neglect to act vigorously against them. More often, governments misapply anti-terrorist laws against their non-violent opponents. For example, despite significant improvement in its human-rights policies, the Chilean government has at times applied harsh anti-terrorism laws against indigenous </w:t>
      </w:r>
      <w:proofErr w:type="spellStart"/>
      <w:r w:rsidRPr="00DB56FB">
        <w:rPr>
          <w:sz w:val="16"/>
        </w:rPr>
        <w:t>Mapuche</w:t>
      </w:r>
      <w:proofErr w:type="spellEnd"/>
      <w:r w:rsidRPr="00DB56FB">
        <w:rPr>
          <w:sz w:val="16"/>
        </w:rPr>
        <w:t xml:space="preserve"> protesters. Indeed, </w:t>
      </w:r>
      <w:r w:rsidRPr="00DB56FB">
        <w:rPr>
          <w:rStyle w:val="StyleBoldUnderline"/>
        </w:rPr>
        <w:t xml:space="preserve">Latin American terrorism is </w:t>
      </w:r>
      <w:r w:rsidRPr="00DB56FB">
        <w:rPr>
          <w:sz w:val="16"/>
        </w:rPr>
        <w:t xml:space="preserve">sometimes </w:t>
      </w:r>
      <w:r w:rsidRPr="00DB56FB">
        <w:rPr>
          <w:rStyle w:val="StyleBoldUnderline"/>
        </w:rPr>
        <w:t>exaggerated, because governments have incentives to cite local terrorist threats to secure foreign support, such as US capacity-building funding. Just as during the Cold War, when Latin American leaders were lavished with aid for fighting communist</w:t>
      </w:r>
      <w:r w:rsidRPr="00DB56FB">
        <w:rPr>
          <w:sz w:val="16"/>
        </w:rPr>
        <w:t xml:space="preserve"> subversion, governments seek to fight “terrorist” threats at America’s expense. Ironically, </w:t>
      </w:r>
      <w:r w:rsidRPr="00DB56FB">
        <w:rPr>
          <w:rStyle w:val="StyleBoldUnderline"/>
        </w:rPr>
        <w:t>the strength of transnational criminal organizations in Latin America may act as a barrier to external terrorist groups. Extra-regional terrorists certainly have incentives to penetrate the region.</w:t>
      </w:r>
      <w:r w:rsidRPr="00DB56FB">
        <w:rPr>
          <w:sz w:val="16"/>
        </w:rPr>
        <w:t xml:space="preserve"> Entering the US, a high-value target for some violent extremist groups, from Latin America is not difficult for skilled operatives. Extra-regional terrorist groups could also raise funds and collaborate operationally with local militants. But </w:t>
      </w:r>
      <w:r w:rsidRPr="00DB56FB">
        <w:rPr>
          <w:rStyle w:val="StyleBoldUnderline"/>
        </w:rPr>
        <w:t xml:space="preserve">Latin America’s powerful transnational criminal movements, such as the gangs in Mexico that control much of the drug trafficking into the US, </w:t>
      </w:r>
      <w:r w:rsidRPr="00DB56FB">
        <w:rPr>
          <w:rStyle w:val="Emphasis"/>
        </w:rPr>
        <w:t>do not want to jeopardize their profits</w:t>
      </w:r>
      <w:r w:rsidRPr="00DB56FB">
        <w:rPr>
          <w:rStyle w:val="StyleBoldUnderline"/>
        </w:rPr>
        <w:t xml:space="preserve"> by associating themselves with al-Qaeda and its affiliates. Supporting terrorism would merely divert time and other resources from profit-making activities,</w:t>
      </w:r>
      <w:r w:rsidRPr="00DB56FB">
        <w:rPr>
          <w:sz w:val="16"/>
        </w:rPr>
        <w:t xml:space="preserve"> while focusing unsought US and other international attention on their criminal operations. </w:t>
      </w:r>
    </w:p>
    <w:p w:rsidR="00F87916" w:rsidRPr="00DB56FB" w:rsidRDefault="00A969D7" w:rsidP="00AB1099">
      <w:pPr>
        <w:pStyle w:val="Heading3"/>
      </w:pPr>
      <w:r w:rsidRPr="00DB56FB">
        <w:lastRenderedPageBreak/>
        <w:t>Terrorism Defense</w:t>
      </w:r>
    </w:p>
    <w:p w:rsidR="00A969D7" w:rsidRPr="00DB56FB" w:rsidRDefault="00A969D7" w:rsidP="00AB1099">
      <w:pPr>
        <w:pStyle w:val="Heading4"/>
      </w:pPr>
      <w:r w:rsidRPr="00DB56FB">
        <w:t>No risk of nuclear terrorism—</w:t>
      </w:r>
    </w:p>
    <w:p w:rsidR="00A969D7" w:rsidRPr="00DB56FB" w:rsidRDefault="00A969D7" w:rsidP="00AB1099">
      <w:r w:rsidRPr="00DB56FB">
        <w:rPr>
          <w:rStyle w:val="StyleStyleBold12pt"/>
        </w:rPr>
        <w:t>Mueller 9</w:t>
      </w:r>
      <w:r w:rsidRPr="00DB56FB">
        <w:t xml:space="preserve"> – Prof Political Science @ Ohio State University, John, “The Atomic Terrorist?”, Paper Prepared for the International Commission on Nuclear Non-Proliferation and Disarmament, April 30, http://www.icnnd.org/research/Mueller_Terrorism.pdf</w:t>
      </w:r>
    </w:p>
    <w:p w:rsidR="00A969D7" w:rsidRPr="00DB56FB" w:rsidRDefault="00A969D7" w:rsidP="00AB1099">
      <w:pPr>
        <w:pStyle w:val="card0"/>
        <w:ind w:left="0" w:right="0"/>
      </w:pPr>
      <w:r w:rsidRPr="00DB56FB">
        <w:t>Thus far terrorist groups</w:t>
      </w:r>
      <w:r w:rsidRPr="00DB56FB">
        <w:rPr>
          <w:rStyle w:val="StyleBoldUnderline"/>
        </w:rPr>
        <w:t xml:space="preserve"> seem to have </w:t>
      </w:r>
      <w:r w:rsidRPr="00DB56FB">
        <w:t>exhibited only limited desire</w:t>
      </w:r>
      <w:r w:rsidRPr="00DB56FB">
        <w:rPr>
          <w:rStyle w:val="StyleBoldUnderline"/>
        </w:rPr>
        <w:t xml:space="preserve"> and even less progress </w:t>
      </w:r>
      <w:r w:rsidRPr="00DB56FB">
        <w:t>in going atomic</w:t>
      </w:r>
      <w:r w:rsidRPr="00DB56FB">
        <w:rPr>
          <w:rStyle w:val="StyleBoldUnderline"/>
        </w:rPr>
        <w:t>. This may be because, after brief exploration of the possible routes, they,</w:t>
      </w:r>
      <w:r w:rsidRPr="00DB56FB">
        <w:t xml:space="preserve"> unlike generations of alarmists on the issue, </w:t>
      </w:r>
      <w:r w:rsidRPr="00DB56FB">
        <w:rPr>
          <w:rStyle w:val="StyleBoldUnderline"/>
        </w:rPr>
        <w:t xml:space="preserve">have discovered that the tremendous effort required is scarcely likely to be </w:t>
      </w:r>
      <w:proofErr w:type="spellStart"/>
      <w:r w:rsidRPr="00DB56FB">
        <w:rPr>
          <w:rStyle w:val="StyleBoldUnderline"/>
        </w:rPr>
        <w:t>successful.</w:t>
      </w:r>
      <w:r w:rsidRPr="00DB56FB">
        <w:t>It</w:t>
      </w:r>
      <w:proofErr w:type="spellEnd"/>
      <w:r w:rsidRPr="00DB56FB">
        <w:t xml:space="preserve"> is </w:t>
      </w:r>
      <w:r w:rsidRPr="00DB56FB">
        <w:rPr>
          <w:rStyle w:val="StyleBoldUnderline"/>
        </w:rPr>
        <w:t xml:space="preserve">highly </w:t>
      </w:r>
      <w:r w:rsidRPr="00DB56FB">
        <w:t>improbable</w:t>
      </w:r>
      <w:r w:rsidRPr="00DB56FB">
        <w:rPr>
          <w:rStyle w:val="StyleBoldUnderline"/>
        </w:rPr>
        <w:t xml:space="preserve"> that </w:t>
      </w:r>
      <w:r w:rsidRPr="00DB56FB">
        <w:t>a</w:t>
      </w:r>
      <w:r w:rsidRPr="00DB56FB">
        <w:rPr>
          <w:rStyle w:val="StyleBoldUnderline"/>
        </w:rPr>
        <w:t xml:space="preserve"> would-be atomic </w:t>
      </w:r>
      <w:r w:rsidRPr="00DB56FB">
        <w:t>terrorist would be given</w:t>
      </w:r>
      <w:r w:rsidRPr="00DB56FB">
        <w:rPr>
          <w:rStyle w:val="StyleBoldUnderline"/>
        </w:rPr>
        <w:t xml:space="preserve"> or sold </w:t>
      </w:r>
      <w:r w:rsidRPr="00DB56FB">
        <w:t>a bomb</w:t>
      </w:r>
      <w:r w:rsidRPr="00DB56FB">
        <w:rPr>
          <w:rStyle w:val="StyleBoldUnderline"/>
        </w:rPr>
        <w:t xml:space="preserve"> by a generous like-minded nuclear state because </w:t>
      </w:r>
      <w:r w:rsidRPr="00DB56FB">
        <w:t>the donor could not control its use and</w:t>
      </w:r>
      <w:r w:rsidRPr="00DB56FB">
        <w:rPr>
          <w:rStyle w:val="StyleBoldUnderline"/>
        </w:rPr>
        <w:t xml:space="preserve"> because </w:t>
      </w:r>
      <w:r w:rsidRPr="00DB56FB">
        <w:t>the</w:t>
      </w:r>
      <w:r w:rsidRPr="00DB56FB">
        <w:rPr>
          <w:rStyle w:val="StyleBoldUnderline"/>
        </w:rPr>
        <w:t xml:space="preserve"> ultimate </w:t>
      </w:r>
      <w:r w:rsidRPr="00DB56FB">
        <w:t>source</w:t>
      </w:r>
      <w:r w:rsidRPr="00DB56FB">
        <w:rPr>
          <w:rStyle w:val="StyleBoldUnderline"/>
        </w:rPr>
        <w:t xml:space="preserve"> of the weapon </w:t>
      </w:r>
      <w:r w:rsidRPr="00DB56FB">
        <w:t xml:space="preserve">might </w:t>
      </w:r>
      <w:proofErr w:type="spellStart"/>
      <w:r w:rsidRPr="00DB56FB">
        <w:t>bediscovered</w:t>
      </w:r>
      <w:proofErr w:type="spellEnd"/>
      <w:r w:rsidRPr="00DB56FB">
        <w:t>. Although there has been great worry about terrorists illicitly stealing or purchasing a nuclear weapon, it seems likely that neither “loose nukes” nor a market in illicit</w:t>
      </w:r>
      <w:r w:rsidRPr="00DB56FB">
        <w:rPr>
          <w:rStyle w:val="StyleBoldUnderline"/>
        </w:rPr>
        <w:t xml:space="preserve"> nuclear </w:t>
      </w:r>
      <w:r w:rsidRPr="00DB56FB">
        <w:t>materials exists</w:t>
      </w:r>
      <w:r w:rsidRPr="00DB56FB">
        <w:rPr>
          <w:rStyle w:val="StyleBoldUnderline"/>
        </w:rPr>
        <w:t xml:space="preserve">. Moreover, </w:t>
      </w:r>
      <w:r w:rsidRPr="00DB56FB">
        <w:t>finished bombs have</w:t>
      </w:r>
      <w:r w:rsidRPr="00DB56FB">
        <w:rPr>
          <w:rStyle w:val="StyleBoldUnderline"/>
        </w:rPr>
        <w:t xml:space="preserve"> been outfitted with an array of </w:t>
      </w:r>
      <w:r w:rsidRPr="00DB56FB">
        <w:t>locks and safety devices</w:t>
      </w:r>
      <w:r w:rsidRPr="00DB56FB">
        <w:rPr>
          <w:rStyle w:val="StyleBoldUnderline"/>
        </w:rPr>
        <w:t>.</w:t>
      </w:r>
      <w:r w:rsidRPr="00DB56FB">
        <w:t xml:space="preserve"> There could be dangers in the chaos that would emerge if a nuclear state were utterly to fail, collapsing in full disarray. However, even under those conditions, nuclear weapons would likely remain under heavy guard by people who know that a purloined bomb would most likely end up going off in their own territory, would still have locks, and could probably be followed and hunted down by an alarmed international community. The most plausible route for terrorists would </w:t>
      </w:r>
      <w:r w:rsidRPr="00DB56FB">
        <w:rPr>
          <w:rStyle w:val="StyleBoldUnderline"/>
        </w:rPr>
        <w:t xml:space="preserve">be to manufacture the device themselves from purloined materials. This task requires that a considerable series of difficult hurdles be conquered in sequence, including the effective </w:t>
      </w:r>
      <w:r w:rsidRPr="00DB56FB">
        <w:t>recruitment of people who</w:t>
      </w:r>
      <w:r w:rsidRPr="00DB56FB">
        <w:rPr>
          <w:rStyle w:val="StyleBoldUnderline"/>
        </w:rPr>
        <w:t xml:space="preserve"> at once </w:t>
      </w:r>
      <w:proofErr w:type="spellStart"/>
      <w:r w:rsidRPr="00DB56FB">
        <w:t>havegreat</w:t>
      </w:r>
      <w:proofErr w:type="spellEnd"/>
      <w:r w:rsidRPr="00DB56FB">
        <w:t xml:space="preserve"> technical skills and</w:t>
      </w:r>
      <w:r w:rsidRPr="00DB56FB">
        <w:rPr>
          <w:rStyle w:val="StyleBoldUnderline"/>
        </w:rPr>
        <w:t xml:space="preserve"> will remain completely </w:t>
      </w:r>
      <w:r w:rsidRPr="00DB56FB">
        <w:t xml:space="preserve">devoted to the cause. </w:t>
      </w:r>
      <w:r w:rsidRPr="00DB56FB">
        <w:rPr>
          <w:rStyle w:val="StyleBoldUnderline"/>
        </w:rPr>
        <w:t xml:space="preserve">In addition, a host of </w:t>
      </w:r>
      <w:r w:rsidRPr="00DB56FB">
        <w:t>corrupted</w:t>
      </w:r>
      <w:r w:rsidRPr="00DB56FB">
        <w:rPr>
          <w:rStyle w:val="StyleBoldUnderline"/>
        </w:rPr>
        <w:t xml:space="preserve"> co-</w:t>
      </w:r>
      <w:r w:rsidRPr="00DB56FB">
        <w:t>conspirators</w:t>
      </w:r>
      <w:r w:rsidRPr="00DB56FB">
        <w:rPr>
          <w:rStyle w:val="StyleBoldUnderline"/>
        </w:rPr>
        <w:t xml:space="preserve">, many of them foreign, </w:t>
      </w:r>
      <w:r w:rsidRPr="00DB56FB">
        <w:t>must remain</w:t>
      </w:r>
      <w:r w:rsidRPr="00DB56FB">
        <w:rPr>
          <w:rStyle w:val="StyleBoldUnderline"/>
        </w:rPr>
        <w:t xml:space="preserve"> utterly </w:t>
      </w:r>
      <w:r w:rsidRPr="00DB56FB">
        <w:t>reliable</w:t>
      </w:r>
      <w:r w:rsidRPr="00DB56FB">
        <w:rPr>
          <w:rStyle w:val="StyleBoldUnderline"/>
        </w:rPr>
        <w:t xml:space="preserve">, international and local </w:t>
      </w:r>
      <w:r w:rsidRPr="00DB56FB">
        <w:t xml:space="preserve">security </w:t>
      </w:r>
      <w:proofErr w:type="spellStart"/>
      <w:r w:rsidRPr="00DB56FB">
        <w:t>servicesmust</w:t>
      </w:r>
      <w:proofErr w:type="spellEnd"/>
      <w:r w:rsidRPr="00DB56FB">
        <w:t xml:space="preserve"> be kept</w:t>
      </w:r>
      <w:r w:rsidRPr="00DB56FB">
        <w:rPr>
          <w:rStyle w:val="StyleBoldUnderline"/>
        </w:rPr>
        <w:t xml:space="preserve"> perpetually </w:t>
      </w:r>
      <w:r w:rsidRPr="00DB56FB">
        <w:t>in the dark</w:t>
      </w:r>
      <w:r w:rsidRPr="00DB56FB">
        <w:rPr>
          <w:rStyle w:val="StyleBoldUnderline"/>
        </w:rPr>
        <w:t xml:space="preserve">, and no curious outsider must get consequential wind of the project over the months or even years it takes to pull off. In addition, the </w:t>
      </w:r>
      <w:r w:rsidRPr="00DB56FB">
        <w:t>financial costs</w:t>
      </w:r>
      <w:r w:rsidRPr="00DB56FB">
        <w:rPr>
          <w:rStyle w:val="StyleBoldUnderline"/>
        </w:rPr>
        <w:t xml:space="preserve"> of the operation </w:t>
      </w:r>
      <w:r w:rsidRPr="00DB56FB">
        <w:t>could</w:t>
      </w:r>
      <w:r w:rsidRPr="00DB56FB">
        <w:rPr>
          <w:rStyle w:val="StyleBoldUnderline"/>
        </w:rPr>
        <w:t xml:space="preserve"> easily </w:t>
      </w:r>
      <w:r w:rsidRPr="00DB56FB">
        <w:t>become monumental</w:t>
      </w:r>
      <w:r w:rsidRPr="00DB56FB">
        <w:rPr>
          <w:rStyle w:val="StyleBoldUnderline"/>
        </w:rPr>
        <w:t xml:space="preserve">. </w:t>
      </w:r>
      <w:r w:rsidRPr="00DB56FB">
        <w:t>Moreover, the difficulties</w:t>
      </w:r>
      <w:r w:rsidRPr="00DB56FB">
        <w:rPr>
          <w:rStyle w:val="StyleBoldUnderline"/>
        </w:rPr>
        <w:t xml:space="preserve"> are likely to </w:t>
      </w:r>
      <w:r w:rsidRPr="00DB56FB">
        <w:t>increase because of enhanced protective</w:t>
      </w:r>
      <w:r w:rsidRPr="00DB56FB">
        <w:rPr>
          <w:rStyle w:val="StyleBoldUnderline"/>
        </w:rPr>
        <w:t xml:space="preserve"> and policing </w:t>
      </w:r>
      <w:r w:rsidRPr="00DB56FB">
        <w:t>efforts by</w:t>
      </w:r>
      <w:r w:rsidRPr="00DB56FB">
        <w:rPr>
          <w:rStyle w:val="StyleBoldUnderline"/>
        </w:rPr>
        <w:t xml:space="preserve"> self-interested </w:t>
      </w:r>
      <w:r w:rsidRPr="00DB56FB">
        <w:t>governments</w:t>
      </w:r>
      <w:r w:rsidRPr="00DB56FB">
        <w:rPr>
          <w:rStyle w:val="StyleBoldUnderline"/>
        </w:rPr>
        <w:t xml:space="preserve"> and because any foiled attempt would expose flaws in the defense system</w:t>
      </w:r>
      <w:r w:rsidRPr="00DB56FB">
        <w:t xml:space="preserve">, holes the defenders would then plug. The </w:t>
      </w:r>
      <w:r w:rsidRPr="00DB56FB">
        <w:rPr>
          <w:rStyle w:val="StyleBoldUnderline"/>
        </w:rPr>
        <w:t>evidence of al-Qaeda’s desire to go atomic, and about its progress in accomplishing this exceedingly difficult task, is remarkably skimpy, if not completely negligible</w:t>
      </w:r>
      <w:r w:rsidRPr="00DB56FB">
        <w:t xml:space="preserve">. The scariest stuff—a decade’s worth of loose nuke rumor—seems to have no substance whatever.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w:t>
      </w:r>
      <w:r w:rsidRPr="00DB56FB">
        <w:rPr>
          <w:rStyle w:val="StyleBoldUnderline"/>
        </w:rPr>
        <w:t xml:space="preserve">their </w:t>
      </w:r>
      <w:r w:rsidRPr="00DB56FB">
        <w:rPr>
          <w:rStyle w:val="Emphasis"/>
        </w:rPr>
        <w:t xml:space="preserve">likelihood of success is vanishingly small. </w:t>
      </w:r>
      <w:r w:rsidRPr="00DB56FB">
        <w:t>Efforts to further enhance this monumentality, if cost-effective and accompanied with only tolerable side effects, are generally desirable</w:t>
      </w:r>
    </w:p>
    <w:p w:rsidR="00F87916" w:rsidRPr="00DB56FB" w:rsidRDefault="00F87916" w:rsidP="00AB1099"/>
    <w:p w:rsidR="004A1FC2" w:rsidRPr="00DB56FB" w:rsidRDefault="004A1FC2" w:rsidP="00AB1099">
      <w:pPr>
        <w:pStyle w:val="Heading2"/>
      </w:pPr>
      <w:r w:rsidRPr="00DB56FB">
        <w:lastRenderedPageBreak/>
        <w:t>***Reset Answers***</w:t>
      </w:r>
    </w:p>
    <w:p w:rsidR="00E00FA0" w:rsidRPr="00DB56FB" w:rsidRDefault="00E00FA0" w:rsidP="00AB1099">
      <w:pPr>
        <w:pStyle w:val="Heading3"/>
      </w:pPr>
      <w:r w:rsidRPr="00DB56FB">
        <w:lastRenderedPageBreak/>
        <w:t xml:space="preserve">Trade Relations High—Oil Flows </w:t>
      </w:r>
    </w:p>
    <w:p w:rsidR="001A7FF3" w:rsidRPr="00DB56FB" w:rsidRDefault="001A7FF3" w:rsidP="00AB1099">
      <w:pPr>
        <w:pStyle w:val="Heading4"/>
      </w:pPr>
      <w:r w:rsidRPr="00DB56FB">
        <w:t>Trade relations are high—Rhetoric is irrelevant</w:t>
      </w:r>
    </w:p>
    <w:p w:rsidR="00E00FA0" w:rsidRPr="00DB56FB" w:rsidRDefault="00E00FA0"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Pr="00DB56FB">
        <w:rPr>
          <w:rStyle w:val="StyleStyleBold12pt"/>
        </w:rPr>
        <w:t>[MG]</w:t>
      </w:r>
    </w:p>
    <w:p w:rsidR="00E00FA0" w:rsidRPr="00DB56FB" w:rsidRDefault="00E00FA0" w:rsidP="00AB1099">
      <w:pPr>
        <w:rPr>
          <w:rStyle w:val="StyleBoldUnderline"/>
        </w:rPr>
      </w:pPr>
      <w:r w:rsidRPr="00DB56FB">
        <w:rPr>
          <w:sz w:val="16"/>
        </w:rPr>
        <w:t xml:space="preserve">The </w:t>
      </w:r>
      <w:r w:rsidRPr="00DB56FB">
        <w:rPr>
          <w:rStyle w:val="StyleBoldUnderline"/>
        </w:rPr>
        <w:t>US’s reluctance to accept the</w:t>
      </w:r>
      <w:r w:rsidRPr="00DB56FB">
        <w:rPr>
          <w:sz w:val="16"/>
        </w:rPr>
        <w:t xml:space="preserve"> new </w:t>
      </w:r>
      <w:r w:rsidRPr="00DB56FB">
        <w:rPr>
          <w:rStyle w:val="StyleBoldUnderline"/>
        </w:rPr>
        <w:t>leader affects little in economic terms</w:t>
      </w:r>
      <w:r w:rsidRPr="00DB56FB">
        <w:rPr>
          <w:sz w:val="16"/>
        </w:rPr>
        <w:t xml:space="preserve">; the </w:t>
      </w:r>
      <w:r w:rsidRPr="00DB56FB">
        <w:rPr>
          <w:rStyle w:val="StyleBoldUnderline"/>
        </w:rPr>
        <w:t>heavy crude is still flowing steadily from</w:t>
      </w:r>
      <w:r w:rsidRPr="00DB56FB">
        <w:rPr>
          <w:sz w:val="16"/>
        </w:rPr>
        <w:t xml:space="preserve"> the </w:t>
      </w:r>
      <w:r w:rsidRPr="00DB56FB">
        <w:rPr>
          <w:rStyle w:val="StyleBoldUnderline"/>
        </w:rPr>
        <w:t>Venezuelan oil fields into US refineries, a trading relationship upon which Venezuela relies heavily, particularly following the recent slump in global oil prices</w:t>
      </w:r>
      <w:r w:rsidRPr="00DB56FB">
        <w:rPr>
          <w:sz w:val="16"/>
        </w:rPr>
        <w:t xml:space="preserve">. In fact, many believe </w:t>
      </w:r>
      <w:r w:rsidRPr="00DB56FB">
        <w:rPr>
          <w:rStyle w:val="StyleBoldUnderline"/>
        </w:rPr>
        <w:t xml:space="preserve">the US’s reluctance to legitimize </w:t>
      </w:r>
      <w:proofErr w:type="spellStart"/>
      <w:r w:rsidRPr="00DB56FB">
        <w:rPr>
          <w:rStyle w:val="StyleBoldUnderline"/>
        </w:rPr>
        <w:t>Maduro</w:t>
      </w:r>
      <w:proofErr w:type="spellEnd"/>
      <w:r w:rsidRPr="00DB56FB">
        <w:rPr>
          <w:rStyle w:val="StyleBoldUnderline"/>
        </w:rPr>
        <w:t xml:space="preserve"> amounts to </w:t>
      </w:r>
      <w:r w:rsidRPr="00DB56FB">
        <w:rPr>
          <w:rStyle w:val="Emphasis"/>
        </w:rPr>
        <w:t>little more than a message to other regional observers.</w:t>
      </w:r>
      <w:r w:rsidRPr="00DB56FB">
        <w:rPr>
          <w:rStyle w:val="StyleBoldUnderline"/>
        </w:rPr>
        <w:t xml:space="preserve"> </w:t>
      </w:r>
      <w:r w:rsidRPr="00DB56FB">
        <w:rPr>
          <w:sz w:val="16"/>
        </w:rPr>
        <w:t>“</w:t>
      </w:r>
      <w:proofErr w:type="spellStart"/>
      <w:r w:rsidRPr="00DB56FB">
        <w:rPr>
          <w:sz w:val="16"/>
        </w:rPr>
        <w:t>Maduro</w:t>
      </w:r>
      <w:proofErr w:type="spellEnd"/>
      <w:r w:rsidRPr="00DB56FB">
        <w:rPr>
          <w:sz w:val="16"/>
        </w:rPr>
        <w:t xml:space="preserve"> is certainly now the president of Venezuela,” says Mark Jones, professor of political science at Rice University in Texas. “</w:t>
      </w:r>
      <w:r w:rsidRPr="00DB56FB">
        <w:rPr>
          <w:rStyle w:val="StyleBoldUnderline"/>
        </w:rPr>
        <w:t xml:space="preserve">The US’s refusal to recognize him is more symbolic than anything else. Ignoring </w:t>
      </w:r>
      <w:proofErr w:type="spellStart"/>
      <w:r w:rsidRPr="00DB56FB">
        <w:rPr>
          <w:rStyle w:val="StyleBoldUnderline"/>
        </w:rPr>
        <w:t>Maduro’s</w:t>
      </w:r>
      <w:proofErr w:type="spellEnd"/>
      <w:r w:rsidRPr="00DB56FB">
        <w:rPr>
          <w:rStyle w:val="StyleBoldUnderline"/>
        </w:rPr>
        <w:t xml:space="preserve"> win sends a signal to other Latin American countries that these elections didn’t meet minimum democratic standards.”</w:t>
      </w:r>
    </w:p>
    <w:p w:rsidR="00E00FA0" w:rsidRPr="00DB56FB" w:rsidRDefault="00E00FA0" w:rsidP="00AB1099"/>
    <w:p w:rsidR="00E00FA0" w:rsidRPr="00DB56FB" w:rsidRDefault="00E00FA0" w:rsidP="00AB1099">
      <w:pPr>
        <w:pStyle w:val="Heading3"/>
      </w:pPr>
      <w:r w:rsidRPr="00DB56FB">
        <w:lastRenderedPageBreak/>
        <w:t xml:space="preserve">Trade Relations Defense—Relations Irrelevant </w:t>
      </w:r>
    </w:p>
    <w:p w:rsidR="001A7FF3" w:rsidRPr="00DB56FB" w:rsidRDefault="001A7FF3" w:rsidP="00AB1099">
      <w:pPr>
        <w:pStyle w:val="Heading4"/>
      </w:pPr>
      <w:r w:rsidRPr="00DB56FB">
        <w:t>No chance Venezuela flies off the handle—</w:t>
      </w:r>
      <w:r w:rsidR="00C015CB" w:rsidRPr="00DB56FB">
        <w:t xml:space="preserve"> </w:t>
      </w:r>
      <w:proofErr w:type="gramStart"/>
      <w:r w:rsidRPr="00DB56FB">
        <w:t>They</w:t>
      </w:r>
      <w:proofErr w:type="gramEnd"/>
      <w:r w:rsidRPr="00DB56FB">
        <w:t xml:space="preserve"> won’t sever relations with the U.S.</w:t>
      </w:r>
    </w:p>
    <w:p w:rsidR="00E00FA0" w:rsidRPr="00DB56FB" w:rsidRDefault="00E00FA0"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 </w:t>
      </w:r>
      <w:r w:rsidRPr="00DB56FB">
        <w:rPr>
          <w:rStyle w:val="StyleStyleBold12pt"/>
        </w:rPr>
        <w:t>[MG]</w:t>
      </w:r>
    </w:p>
    <w:p w:rsidR="00E00FA0" w:rsidRPr="00DB56FB" w:rsidRDefault="00E00FA0" w:rsidP="00AB1099">
      <w:pPr>
        <w:rPr>
          <w:rStyle w:val="StyleBoldUnderline"/>
        </w:rPr>
      </w:pPr>
      <w:r w:rsidRPr="00DB56FB">
        <w:rPr>
          <w:sz w:val="16"/>
        </w:rPr>
        <w:t xml:space="preserve">Other </w:t>
      </w:r>
      <w:r w:rsidRPr="00DB56FB">
        <w:rPr>
          <w:rStyle w:val="StyleBoldUnderline"/>
        </w:rPr>
        <w:t>observers cite the</w:t>
      </w:r>
      <w:r w:rsidRPr="00DB56FB">
        <w:rPr>
          <w:sz w:val="16"/>
        </w:rPr>
        <w:t xml:space="preserve"> socialist </w:t>
      </w:r>
      <w:r w:rsidRPr="00DB56FB">
        <w:rPr>
          <w:rStyle w:val="StyleBoldUnderline"/>
        </w:rPr>
        <w:t>leader’s continued belligerence toward Washington</w:t>
      </w:r>
      <w:r w:rsidRPr="00DB56FB">
        <w:rPr>
          <w:sz w:val="16"/>
        </w:rPr>
        <w:t xml:space="preserve"> – </w:t>
      </w:r>
      <w:proofErr w:type="spellStart"/>
      <w:r w:rsidRPr="00DB56FB">
        <w:rPr>
          <w:rStyle w:val="StyleBoldUnderline"/>
        </w:rPr>
        <w:t>Maduro</w:t>
      </w:r>
      <w:proofErr w:type="spellEnd"/>
      <w:r w:rsidRPr="00DB56FB">
        <w:rPr>
          <w:rStyle w:val="StyleBoldUnderline"/>
        </w:rPr>
        <w:t xml:space="preserve"> blames the US government’s “dark forces” for the death of</w:t>
      </w:r>
      <w:r w:rsidRPr="00DB56FB">
        <w:rPr>
          <w:sz w:val="16"/>
        </w:rPr>
        <w:t xml:space="preserve"> Mr. </w:t>
      </w:r>
      <w:r w:rsidRPr="00DB56FB">
        <w:rPr>
          <w:rStyle w:val="StyleBoldUnderline"/>
        </w:rPr>
        <w:t>Chávez and has pursued</w:t>
      </w:r>
      <w:r w:rsidRPr="00DB56FB">
        <w:rPr>
          <w:sz w:val="16"/>
        </w:rPr>
        <w:t xml:space="preserve"> </w:t>
      </w:r>
      <w:r w:rsidRPr="00DB56FB">
        <w:rPr>
          <w:rStyle w:val="StyleBoldUnderline"/>
        </w:rPr>
        <w:t>the</w:t>
      </w:r>
      <w:r w:rsidRPr="00DB56FB">
        <w:rPr>
          <w:sz w:val="16"/>
        </w:rPr>
        <w:t xml:space="preserve"> provocative </w:t>
      </w:r>
      <w:r w:rsidRPr="00DB56FB">
        <w:rPr>
          <w:rStyle w:val="StyleBoldUnderline"/>
        </w:rPr>
        <w:t>rhetoric of his predecessor</w:t>
      </w:r>
      <w:r w:rsidRPr="00DB56FB">
        <w:rPr>
          <w:sz w:val="16"/>
        </w:rPr>
        <w:t xml:space="preserve"> – </w:t>
      </w:r>
      <w:r w:rsidRPr="00DB56FB">
        <w:rPr>
          <w:rStyle w:val="StyleBoldUnderline"/>
        </w:rPr>
        <w:t>as a factor in</w:t>
      </w:r>
      <w:r w:rsidRPr="00DB56FB">
        <w:rPr>
          <w:sz w:val="16"/>
        </w:rPr>
        <w:t xml:space="preserve"> the </w:t>
      </w:r>
      <w:r w:rsidRPr="00DB56FB">
        <w:rPr>
          <w:rStyle w:val="StyleBoldUnderline"/>
        </w:rPr>
        <w:t xml:space="preserve">US’s reluctance to recognize </w:t>
      </w:r>
      <w:proofErr w:type="spellStart"/>
      <w:r w:rsidRPr="00DB56FB">
        <w:rPr>
          <w:rStyle w:val="StyleBoldUnderline"/>
        </w:rPr>
        <w:t>Maduro</w:t>
      </w:r>
      <w:proofErr w:type="spellEnd"/>
      <w:r w:rsidRPr="00DB56FB">
        <w:rPr>
          <w:rStyle w:val="StyleBoldUnderline"/>
        </w:rPr>
        <w:t xml:space="preserve"> as president. </w:t>
      </w:r>
      <w:r w:rsidRPr="00DB56FB">
        <w:rPr>
          <w:sz w:val="16"/>
        </w:rPr>
        <w:t xml:space="preserve">“You can’t blame the US for not extending their hand,” says Mr. </w:t>
      </w:r>
      <w:proofErr w:type="spellStart"/>
      <w:r w:rsidRPr="00DB56FB">
        <w:rPr>
          <w:sz w:val="16"/>
        </w:rPr>
        <w:t>Smilde</w:t>
      </w:r>
      <w:proofErr w:type="spellEnd"/>
      <w:r w:rsidRPr="00DB56FB">
        <w:rPr>
          <w:sz w:val="16"/>
        </w:rPr>
        <w:t>. “</w:t>
      </w:r>
      <w:proofErr w:type="spellStart"/>
      <w:r w:rsidRPr="00DB56FB">
        <w:rPr>
          <w:sz w:val="16"/>
        </w:rPr>
        <w:t>Maduro</w:t>
      </w:r>
      <w:proofErr w:type="spellEnd"/>
      <w:r w:rsidRPr="00DB56FB">
        <w:rPr>
          <w:sz w:val="16"/>
        </w:rPr>
        <w:t xml:space="preserve"> has been denouncing US conspiracies since the day Chávez died.” </w:t>
      </w:r>
      <w:proofErr w:type="spellStart"/>
      <w:r w:rsidRPr="00DB56FB">
        <w:rPr>
          <w:rStyle w:val="StyleBoldUnderline"/>
        </w:rPr>
        <w:t>Maduro</w:t>
      </w:r>
      <w:proofErr w:type="spellEnd"/>
      <w:r w:rsidRPr="00DB56FB">
        <w:rPr>
          <w:rStyle w:val="StyleBoldUnderline"/>
        </w:rPr>
        <w:t xml:space="preserve"> reacted publicly to </w:t>
      </w:r>
      <w:r w:rsidRPr="00DB56FB">
        <w:rPr>
          <w:sz w:val="16"/>
        </w:rPr>
        <w:t xml:space="preserve">President </w:t>
      </w:r>
      <w:r w:rsidRPr="00DB56FB">
        <w:rPr>
          <w:rStyle w:val="StyleBoldUnderline"/>
        </w:rPr>
        <w:t>Obama’s announcement that the US was withholding recognition of his victory</w:t>
      </w:r>
      <w:r w:rsidRPr="00DB56FB">
        <w:rPr>
          <w:sz w:val="16"/>
        </w:rPr>
        <w:t xml:space="preserve"> by </w:t>
      </w:r>
      <w:r w:rsidRPr="00DB56FB">
        <w:rPr>
          <w:rStyle w:val="StyleBoldUnderline"/>
        </w:rPr>
        <w:t xml:space="preserve">describing the US president as the “Grand chief of devils” and threatening to cut off oil exports to the </w:t>
      </w:r>
      <w:proofErr w:type="spellStart"/>
      <w:r w:rsidRPr="00DB56FB">
        <w:rPr>
          <w:rStyle w:val="StyleBoldUnderline"/>
        </w:rPr>
        <w:t>country</w:t>
      </w:r>
      <w:proofErr w:type="gramStart"/>
      <w:r w:rsidRPr="00DB56FB">
        <w:rPr>
          <w:rStyle w:val="StyleBoldUnderline"/>
        </w:rPr>
        <w:t>.“</w:t>
      </w:r>
      <w:proofErr w:type="gramEnd"/>
      <w:r w:rsidRPr="00DB56FB">
        <w:rPr>
          <w:rStyle w:val="Emphasis"/>
        </w:rPr>
        <w:t>That’s</w:t>
      </w:r>
      <w:proofErr w:type="spellEnd"/>
      <w:r w:rsidRPr="00DB56FB">
        <w:rPr>
          <w:rStyle w:val="Emphasis"/>
        </w:rPr>
        <w:t xml:space="preserve"> an entirely hollow threat,” </w:t>
      </w:r>
      <w:r w:rsidRPr="00DB56FB">
        <w:rPr>
          <w:sz w:val="16"/>
        </w:rPr>
        <w:t xml:space="preserve">says Professor Jones, </w:t>
      </w:r>
      <w:r w:rsidRPr="00DB56FB">
        <w:rPr>
          <w:rStyle w:val="Emphasis"/>
        </w:rPr>
        <w:t>“96 percent of Venezuela’s export revenues come from oil</w:t>
      </w:r>
      <w:r w:rsidRPr="00DB56FB">
        <w:rPr>
          <w:rStyle w:val="StyleBoldUnderline"/>
        </w:rPr>
        <w:t xml:space="preserve">, so </w:t>
      </w:r>
      <w:proofErr w:type="spellStart"/>
      <w:r w:rsidRPr="00DB56FB">
        <w:rPr>
          <w:rStyle w:val="StyleBoldUnderline"/>
        </w:rPr>
        <w:t>Maduro</w:t>
      </w:r>
      <w:proofErr w:type="spellEnd"/>
      <w:r w:rsidRPr="00DB56FB">
        <w:rPr>
          <w:rStyle w:val="StyleBoldUnderline"/>
        </w:rPr>
        <w:t xml:space="preserve"> is not going to do anything to upset that.”</w:t>
      </w:r>
    </w:p>
    <w:p w:rsidR="00E00FA0" w:rsidRPr="00DB56FB" w:rsidRDefault="00E00FA0" w:rsidP="00AB1099"/>
    <w:p w:rsidR="006845A4" w:rsidRPr="00DB56FB" w:rsidRDefault="006845A4" w:rsidP="00AB1099">
      <w:pPr>
        <w:pStyle w:val="Heading3"/>
      </w:pPr>
      <w:r w:rsidRPr="00DB56FB">
        <w:lastRenderedPageBreak/>
        <w:t>Relations Defense—Resilient</w:t>
      </w:r>
    </w:p>
    <w:p w:rsidR="006845A4" w:rsidRPr="00DB56FB" w:rsidRDefault="00A969D7" w:rsidP="00AB1099">
      <w:pPr>
        <w:pStyle w:val="Heading4"/>
      </w:pPr>
      <w:r w:rsidRPr="00DB56FB">
        <w:t>O</w:t>
      </w:r>
      <w:r w:rsidR="006845A4" w:rsidRPr="00DB56FB">
        <w:t>il relations are resilient</w:t>
      </w:r>
    </w:p>
    <w:p w:rsidR="006845A4" w:rsidRPr="00DB56FB" w:rsidRDefault="006845A4" w:rsidP="00AB1099">
      <w:r w:rsidRPr="00DB56FB">
        <w:rPr>
          <w:rStyle w:val="StyleStyleBold12pt"/>
        </w:rPr>
        <w:t>Levi and Clayton ’12</w:t>
      </w:r>
      <w:r w:rsidRPr="00DB56FB">
        <w:t xml:space="preserve"> [Michael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 “The Surprising Sources of Oil’s Influence,” Survival, Vol. 54, No. 6, online]</w:t>
      </w:r>
    </w:p>
    <w:p w:rsidR="006845A4" w:rsidRPr="00DB56FB" w:rsidRDefault="006845A4" w:rsidP="00AB1099">
      <w:pPr>
        <w:rPr>
          <w:sz w:val="16"/>
        </w:rPr>
      </w:pPr>
      <w:r w:rsidRPr="00DB56FB">
        <w:rPr>
          <w:sz w:val="16"/>
        </w:rPr>
        <w:t xml:space="preserve">How much leverage this gives each side is ultimately unclear. </w:t>
      </w:r>
      <w:r w:rsidRPr="00DB56FB">
        <w:rPr>
          <w:rStyle w:val="StyleBoldUnderline"/>
        </w:rPr>
        <w:t>Matching refineries to crude supplies is more a matter of relative suitability than of absolute compatibility</w:t>
      </w:r>
      <w:r w:rsidRPr="00DB56FB">
        <w:rPr>
          <w:sz w:val="16"/>
        </w:rPr>
        <w:t xml:space="preserve">. Venezuelan crude, for example, can be processed in less sophisticated refineries than those in the Gulf of Mexico, but the products it yields will be less valuable; similarly, </w:t>
      </w:r>
      <w:r w:rsidRPr="00DB56FB">
        <w:rPr>
          <w:rStyle w:val="StyleBoldUnderline"/>
        </w:rPr>
        <w:t>complex U.S. refineries that are built to handle Venezuelan oil can process lighter, sweeter supplies</w:t>
      </w:r>
      <w:r w:rsidRPr="00DB56FB">
        <w:rPr>
          <w:sz w:val="16"/>
        </w:rPr>
        <w:t xml:space="preserve">. In each case, though, </w:t>
      </w:r>
      <w:r w:rsidRPr="00DB56FB">
        <w:rPr>
          <w:rStyle w:val="StyleBoldUnderline"/>
        </w:rPr>
        <w:t>the shift would be economically painful for the companies involved</w:t>
      </w:r>
      <w:r w:rsidRPr="00DB56FB">
        <w:rPr>
          <w:sz w:val="16"/>
        </w:rPr>
        <w:t xml:space="preserve"> (precisely how much so is unclear), which is why they tend to prefer the stable status quo. </w:t>
      </w:r>
      <w:r w:rsidRPr="00DB56FB">
        <w:rPr>
          <w:rStyle w:val="StyleBoldUnderline"/>
        </w:rPr>
        <w:t>Scholars of U.S.-Venezuela relations who look at this situation conclude that although both countries would like to diversify away from their dependence on each other, both are too compelled by the economics</w:t>
      </w:r>
      <w:r w:rsidRPr="00DB56FB">
        <w:rPr>
          <w:sz w:val="16"/>
        </w:rPr>
        <w:t xml:space="preserve"> (including sunk costs) </w:t>
      </w:r>
      <w:r w:rsidRPr="00DB56FB">
        <w:rPr>
          <w:rStyle w:val="StyleBoldUnderline"/>
        </w:rPr>
        <w:t>of the current relationship to let a frosty political situation get in the way</w:t>
      </w:r>
      <w:r w:rsidRPr="00DB56FB">
        <w:rPr>
          <w:sz w:val="16"/>
        </w:rPr>
        <w:t>.12</w:t>
      </w:r>
    </w:p>
    <w:p w:rsidR="006845A4" w:rsidRPr="00DB56FB" w:rsidRDefault="00A969D7" w:rsidP="00AB1099">
      <w:pPr>
        <w:pStyle w:val="Heading4"/>
      </w:pPr>
      <w:r w:rsidRPr="00DB56FB">
        <w:t>Cooperation now</w:t>
      </w:r>
    </w:p>
    <w:p w:rsidR="006845A4" w:rsidRPr="00DB56FB" w:rsidRDefault="006845A4" w:rsidP="00AB1099">
      <w:r w:rsidRPr="00DB56FB">
        <w:rPr>
          <w:rStyle w:val="StyleStyleBold12pt"/>
        </w:rPr>
        <w:t>Jamison 5-9</w:t>
      </w:r>
      <w:r w:rsidRPr="00DB56FB">
        <w:t>-13 [Anne, BRICS Policy Center, research assistant at Georgetown University, BA in International Politics, Foreign Service, Arab Studies, “</w:t>
      </w:r>
      <w:proofErr w:type="spellStart"/>
      <w:r w:rsidRPr="00DB56FB">
        <w:t>Maduro</w:t>
      </w:r>
      <w:proofErr w:type="spellEnd"/>
      <w:r w:rsidRPr="00DB56FB">
        <w:t xml:space="preserve"> Venezuela: He Won't Usher in a New Era Of U.S.-Venezuela Relations, and That's OK,” </w:t>
      </w:r>
      <w:hyperlink r:id="rId20" w:history="1">
        <w:r w:rsidRPr="00DB56FB">
          <w:rPr>
            <w:rStyle w:val="Hyperlink"/>
          </w:rPr>
          <w:t>http://www.policymic.com/articles/40027/maduro-venezuela-he-won-t-usher-in-a-new-era-of-u-s--venezuela-relations-and-that-s-ok</w:t>
        </w:r>
      </w:hyperlink>
      <w:r w:rsidRPr="00DB56FB">
        <w:t>]</w:t>
      </w:r>
    </w:p>
    <w:p w:rsidR="006845A4" w:rsidRPr="00DB56FB" w:rsidRDefault="006845A4" w:rsidP="00AB1099">
      <w:pPr>
        <w:rPr>
          <w:sz w:val="16"/>
        </w:rPr>
      </w:pPr>
      <w:r w:rsidRPr="00DB56FB">
        <w:rPr>
          <w:sz w:val="16"/>
        </w:rPr>
        <w:t xml:space="preserve">The April 19 inauguration of </w:t>
      </w:r>
      <w:proofErr w:type="spellStart"/>
      <w:r w:rsidRPr="00DB56FB">
        <w:rPr>
          <w:sz w:val="16"/>
        </w:rPr>
        <w:t>Nicolás</w:t>
      </w:r>
      <w:proofErr w:type="spellEnd"/>
      <w:r w:rsidRPr="00DB56FB">
        <w:rPr>
          <w:sz w:val="16"/>
        </w:rPr>
        <w:t xml:space="preserve"> </w:t>
      </w:r>
      <w:proofErr w:type="spellStart"/>
      <w:r w:rsidRPr="00DB56FB">
        <w:rPr>
          <w:sz w:val="16"/>
        </w:rPr>
        <w:t>Maduro</w:t>
      </w:r>
      <w:proofErr w:type="spellEnd"/>
      <w:r w:rsidRPr="00DB56FB">
        <w:rPr>
          <w:sz w:val="16"/>
        </w:rPr>
        <w:t>, vice president of Venezuela under the recently deceased Hugo Chávez, has the world debating whether or not the self-proclaimed "son of Chávez" could lead to improved relations with the United States.</w:t>
      </w:r>
      <w:r w:rsidRPr="00DB56FB">
        <w:rPr>
          <w:sz w:val="12"/>
        </w:rPr>
        <w:t>¶</w:t>
      </w:r>
      <w:r w:rsidRPr="00DB56FB">
        <w:rPr>
          <w:sz w:val="16"/>
        </w:rPr>
        <w:t xml:space="preserve"> </w:t>
      </w:r>
      <w:proofErr w:type="gramStart"/>
      <w:r w:rsidRPr="00DB56FB">
        <w:rPr>
          <w:sz w:val="16"/>
        </w:rPr>
        <w:t>However,</w:t>
      </w:r>
      <w:proofErr w:type="gramEnd"/>
      <w:r w:rsidRPr="00DB56FB">
        <w:rPr>
          <w:sz w:val="16"/>
        </w:rPr>
        <w:t xml:space="preserve"> the question isn't as relevant as we are making it out to be. </w:t>
      </w:r>
      <w:r w:rsidRPr="00DB56FB">
        <w:rPr>
          <w:rStyle w:val="StyleBoldUnderline"/>
        </w:rPr>
        <w:t xml:space="preserve">The U.S. and Venezuela have for years managed to cooperate economically, despite all the heated political rhetoric </w:t>
      </w:r>
      <w:r w:rsidRPr="00DB56FB">
        <w:rPr>
          <w:sz w:val="16"/>
        </w:rPr>
        <w:t xml:space="preserve">you read about in the media, </w:t>
      </w:r>
      <w:r w:rsidRPr="00DB56FB">
        <w:rPr>
          <w:rStyle w:val="StyleBoldUnderline"/>
        </w:rPr>
        <w:t>and they'll likely continue to do so</w:t>
      </w:r>
      <w:r w:rsidRPr="00DB56FB">
        <w:rPr>
          <w:sz w:val="16"/>
        </w:rPr>
        <w:t>.</w:t>
      </w:r>
      <w:r w:rsidRPr="00DB56FB">
        <w:rPr>
          <w:sz w:val="12"/>
        </w:rPr>
        <w:t>¶</w:t>
      </w:r>
      <w:r w:rsidRPr="00DB56FB">
        <w:rPr>
          <w:sz w:val="16"/>
        </w:rPr>
        <w:t xml:space="preserve"> </w:t>
      </w:r>
      <w:proofErr w:type="gramStart"/>
      <w:r w:rsidRPr="00DB56FB">
        <w:rPr>
          <w:sz w:val="16"/>
        </w:rPr>
        <w:t>Before</w:t>
      </w:r>
      <w:proofErr w:type="gramEnd"/>
      <w:r w:rsidRPr="00DB56FB">
        <w:rPr>
          <w:sz w:val="16"/>
        </w:rPr>
        <w:t xml:space="preserve"> we tackle the future of diplomatic relations, allow me to offer a brief history of the tumultuous relationship shared by Venezuela and the U.S. in the past 14 years. Let's begin with the nasty break-up that occurred when Hugo Chávez assumed office in 1999. Prior to Chávez, the U.S. and Venezuela enjoyed a rather blissful diplomatic and economic relationship, complemented by the shared ambition to curb illegal drug production and distribution. This strong relationship between the two countries existed under the government of conservative neoliberal Rafael Caldera (President of Venezuela 1969-1974; 1994-1999).</w:t>
      </w:r>
      <w:r w:rsidRPr="00DB56FB">
        <w:rPr>
          <w:sz w:val="12"/>
        </w:rPr>
        <w:t>¶</w:t>
      </w:r>
      <w:r w:rsidRPr="00DB56FB">
        <w:rPr>
          <w:sz w:val="16"/>
        </w:rPr>
        <w:t xml:space="preserve"> </w:t>
      </w:r>
      <w:proofErr w:type="gramStart"/>
      <w:r w:rsidRPr="00DB56FB">
        <w:rPr>
          <w:sz w:val="16"/>
        </w:rPr>
        <w:t>In</w:t>
      </w:r>
      <w:proofErr w:type="gramEnd"/>
      <w:r w:rsidRPr="00DB56FB">
        <w:rPr>
          <w:sz w:val="16"/>
        </w:rPr>
        <w:t xml:space="preserve"> 1999 things began to go downhill, and were hardly helped by the controversy over the Bush administration’s support for the failed coup attempt against Chávez. In 2005 the two countries stopped working together to fight illegal drugs. Then, in 2006, there was Chávez's infamous speech to the United Nations in which he referred to George W. Bush as the devil. In 2008 Venezuela broke off diplomatic ties with the U.S. altogether out of solidarity with its ally Bolivia, but President Obama managed to patch things up to an extent in June 2009. </w:t>
      </w:r>
      <w:r w:rsidRPr="00DB56FB">
        <w:rPr>
          <w:rStyle w:val="StyleBoldUnderline"/>
        </w:rPr>
        <w:t xml:space="preserve">Ties between the two countries have been strained </w:t>
      </w:r>
      <w:r w:rsidRPr="00DB56FB">
        <w:rPr>
          <w:sz w:val="16"/>
        </w:rPr>
        <w:t xml:space="preserve">(to the extent that neither country had an ambassador in the other’s capital since June 2010), </w:t>
      </w:r>
      <w:r w:rsidRPr="00DB56FB">
        <w:rPr>
          <w:rStyle w:val="StyleBoldUnderline"/>
        </w:rPr>
        <w:t>until now, when the opportunity for an improved relationship has accompanied a new leader to the table</w:t>
      </w:r>
      <w:r w:rsidRPr="00DB56FB">
        <w:rPr>
          <w:sz w:val="16"/>
        </w:rPr>
        <w:t xml:space="preserve">. It is worth nothing that </w:t>
      </w:r>
      <w:r w:rsidRPr="00DB56FB">
        <w:rPr>
          <w:rStyle w:val="StyleBoldUnderline"/>
        </w:rPr>
        <w:t>throughout diplomatic problems OPEC member Venezuela never stopped supplying oil, its biggest export, to the U.S., its biggest customer</w:t>
      </w:r>
      <w:r w:rsidRPr="00DB56FB">
        <w:rPr>
          <w:sz w:val="16"/>
        </w:rPr>
        <w:t>.</w:t>
      </w:r>
      <w:r w:rsidRPr="00DB56FB">
        <w:rPr>
          <w:sz w:val="12"/>
        </w:rPr>
        <w:t>¶</w:t>
      </w:r>
      <w:r w:rsidRPr="00DB56FB">
        <w:rPr>
          <w:sz w:val="16"/>
        </w:rPr>
        <w:t xml:space="preserve"> Optimists cringed as </w:t>
      </w:r>
      <w:proofErr w:type="spellStart"/>
      <w:r w:rsidRPr="00DB56FB">
        <w:rPr>
          <w:sz w:val="16"/>
        </w:rPr>
        <w:t>Maduro</w:t>
      </w:r>
      <w:proofErr w:type="spellEnd"/>
      <w:r w:rsidRPr="00DB56FB">
        <w:rPr>
          <w:sz w:val="16"/>
        </w:rPr>
        <w:t xml:space="preserve"> employed a strong anti-American sentiment in his campaign to be Chávez. To be fair, it would have been hard to try and embody the spirit of Chávez without aggressively opposing the United States. </w:t>
      </w:r>
      <w:proofErr w:type="spellStart"/>
      <w:r w:rsidRPr="00DB56FB">
        <w:rPr>
          <w:sz w:val="16"/>
        </w:rPr>
        <w:t>Maduro</w:t>
      </w:r>
      <w:proofErr w:type="spellEnd"/>
      <w:r w:rsidRPr="00DB56FB">
        <w:rPr>
          <w:sz w:val="16"/>
        </w:rPr>
        <w:t xml:space="preserve"> even went so far as to suggest that the CIA was responsible for the cancer that killed Chávez on March 5.</w:t>
      </w:r>
      <w:r w:rsidRPr="00DB56FB">
        <w:rPr>
          <w:sz w:val="12"/>
        </w:rPr>
        <w:t>¶</w:t>
      </w:r>
      <w:r w:rsidRPr="00DB56FB">
        <w:rPr>
          <w:sz w:val="16"/>
        </w:rPr>
        <w:t xml:space="preserve"> </w:t>
      </w:r>
      <w:proofErr w:type="gramStart"/>
      <w:r w:rsidRPr="00DB56FB">
        <w:rPr>
          <w:sz w:val="16"/>
        </w:rPr>
        <w:t>Albeit</w:t>
      </w:r>
      <w:proofErr w:type="gramEnd"/>
      <w:r w:rsidRPr="00DB56FB">
        <w:rPr>
          <w:sz w:val="16"/>
        </w:rPr>
        <w:t xml:space="preserve"> unsurprisingly, none of </w:t>
      </w:r>
      <w:proofErr w:type="spellStart"/>
      <w:r w:rsidRPr="00DB56FB">
        <w:rPr>
          <w:sz w:val="16"/>
        </w:rPr>
        <w:t>Maduro's</w:t>
      </w:r>
      <w:proofErr w:type="spellEnd"/>
      <w:r w:rsidRPr="00DB56FB">
        <w:rPr>
          <w:sz w:val="16"/>
        </w:rPr>
        <w:t xml:space="preserve"> rhetoric looked particularly promising. However, just before securing the election, </w:t>
      </w:r>
      <w:proofErr w:type="spellStart"/>
      <w:r w:rsidRPr="00DB56FB">
        <w:rPr>
          <w:sz w:val="16"/>
        </w:rPr>
        <w:t>Maduro</w:t>
      </w:r>
      <w:proofErr w:type="spellEnd"/>
      <w:r w:rsidRPr="00DB56FB">
        <w:rPr>
          <w:sz w:val="16"/>
        </w:rPr>
        <w:t xml:space="preserve"> contacted the former governor of New Mexico, Bill Richardson, who was in Caracas on behalf of the Organization of American States. </w:t>
      </w:r>
      <w:proofErr w:type="spellStart"/>
      <w:r w:rsidRPr="00DB56FB">
        <w:rPr>
          <w:rStyle w:val="StyleBoldUnderline"/>
        </w:rPr>
        <w:t>Maduro</w:t>
      </w:r>
      <w:proofErr w:type="spellEnd"/>
      <w:r w:rsidRPr="00DB56FB">
        <w:rPr>
          <w:rStyle w:val="StyleBoldUnderline"/>
        </w:rPr>
        <w:t xml:space="preserve"> said</w:t>
      </w:r>
      <w:r w:rsidRPr="00DB56FB">
        <w:rPr>
          <w:sz w:val="16"/>
        </w:rPr>
        <w:t>, according to an interview with Richardson, that "</w:t>
      </w:r>
      <w:r w:rsidRPr="00DB56FB">
        <w:rPr>
          <w:rStyle w:val="StyleBoldUnderline"/>
        </w:rPr>
        <w:t>we want to improve the relationship with the U.S., regularize the relationship</w:t>
      </w:r>
      <w:r w:rsidRPr="00DB56FB">
        <w:rPr>
          <w:sz w:val="16"/>
        </w:rPr>
        <w:t xml:space="preserve">." Apparently the U.S. did not respond favorably to this, and subsequently supported a recount of the close election that declared </w:t>
      </w:r>
      <w:proofErr w:type="spellStart"/>
      <w:r w:rsidRPr="00DB56FB">
        <w:rPr>
          <w:sz w:val="16"/>
        </w:rPr>
        <w:t>Maduro</w:t>
      </w:r>
      <w:proofErr w:type="spellEnd"/>
      <w:r w:rsidRPr="00DB56FB">
        <w:rPr>
          <w:sz w:val="16"/>
        </w:rPr>
        <w:t xml:space="preserve"> the winner. </w:t>
      </w:r>
      <w:proofErr w:type="spellStart"/>
      <w:r w:rsidRPr="00DB56FB">
        <w:rPr>
          <w:sz w:val="16"/>
        </w:rPr>
        <w:t>Maduro</w:t>
      </w:r>
      <w:proofErr w:type="spellEnd"/>
      <w:r w:rsidRPr="00DB56FB">
        <w:rPr>
          <w:sz w:val="16"/>
        </w:rPr>
        <w:t xml:space="preserve"> hardly found this amusing in the aftermath of the 2000 Bush vs. Gore election, and referred to the actions of the U.S. as "brutal" and "vulgar."</w:t>
      </w:r>
      <w:r w:rsidRPr="00DB56FB">
        <w:rPr>
          <w:sz w:val="12"/>
        </w:rPr>
        <w:t>¶</w:t>
      </w:r>
      <w:r w:rsidRPr="00DB56FB">
        <w:rPr>
          <w:sz w:val="16"/>
        </w:rPr>
        <w:t xml:space="preserve"> However, during a live television address on Tuesday, </w:t>
      </w:r>
      <w:proofErr w:type="spellStart"/>
      <w:r w:rsidRPr="00DB56FB">
        <w:rPr>
          <w:sz w:val="16"/>
        </w:rPr>
        <w:t>Maduro</w:t>
      </w:r>
      <w:proofErr w:type="spellEnd"/>
      <w:r w:rsidRPr="00DB56FB">
        <w:rPr>
          <w:sz w:val="16"/>
        </w:rPr>
        <w:t xml:space="preserve"> seemed to offer a conciliatory message. "We want to have the best ties with all the world's governments, and the U.S. government, but on the basis of respect. There can be no threats." He also named </w:t>
      </w:r>
      <w:proofErr w:type="spellStart"/>
      <w:r w:rsidRPr="00DB56FB">
        <w:rPr>
          <w:sz w:val="16"/>
        </w:rPr>
        <w:t>Calixto</w:t>
      </w:r>
      <w:proofErr w:type="spellEnd"/>
      <w:r w:rsidRPr="00DB56FB">
        <w:rPr>
          <w:sz w:val="16"/>
        </w:rPr>
        <w:t xml:space="preserve"> Ortega the new charge </w:t>
      </w:r>
      <w:proofErr w:type="spellStart"/>
      <w:r w:rsidRPr="00DB56FB">
        <w:rPr>
          <w:sz w:val="16"/>
        </w:rPr>
        <w:t>d'affaires</w:t>
      </w:r>
      <w:proofErr w:type="spellEnd"/>
      <w:r w:rsidRPr="00DB56FB">
        <w:rPr>
          <w:sz w:val="16"/>
        </w:rPr>
        <w:t xml:space="preserve"> in Washington, doing so in hope of opening up a dialogue with the U.S. in the absence of an ambassador.</w:t>
      </w:r>
      <w:r w:rsidRPr="00DB56FB">
        <w:rPr>
          <w:sz w:val="12"/>
        </w:rPr>
        <w:t>¶</w:t>
      </w:r>
      <w:r w:rsidRPr="00DB56FB">
        <w:rPr>
          <w:sz w:val="16"/>
        </w:rPr>
        <w:t xml:space="preserve"> </w:t>
      </w:r>
      <w:proofErr w:type="spellStart"/>
      <w:r w:rsidRPr="00DB56FB">
        <w:rPr>
          <w:sz w:val="16"/>
        </w:rPr>
        <w:t>Maduro</w:t>
      </w:r>
      <w:proofErr w:type="spellEnd"/>
      <w:r w:rsidRPr="00DB56FB">
        <w:rPr>
          <w:sz w:val="16"/>
        </w:rPr>
        <w:t xml:space="preserve"> proceeded to proclaim that Venezuela "[hopes] one day to have respectful relations with the United States, a dialogue between equals, state-to-state."</w:t>
      </w:r>
      <w:r w:rsidRPr="00DB56FB">
        <w:rPr>
          <w:sz w:val="12"/>
        </w:rPr>
        <w:t>¶</w:t>
      </w:r>
      <w:r w:rsidRPr="00DB56FB">
        <w:rPr>
          <w:sz w:val="16"/>
        </w:rPr>
        <w:t xml:space="preserve"> </w:t>
      </w:r>
      <w:proofErr w:type="gramStart"/>
      <w:r w:rsidRPr="00DB56FB">
        <w:rPr>
          <w:sz w:val="16"/>
        </w:rPr>
        <w:t>These</w:t>
      </w:r>
      <w:proofErr w:type="gramEnd"/>
      <w:r w:rsidRPr="00DB56FB">
        <w:rPr>
          <w:sz w:val="16"/>
        </w:rPr>
        <w:t xml:space="preserve"> are, without question, steps in the right direction. They are not, however, reason to assume that diplomatic ties between the U.S. and Venezuela will get their happy ever after. Ultimately, if the 14 years of Chávez proved anything about relations between the two nations, they proved that their economic co-dependent relationship is not dependent on having a stable diplomatic relationship or any diplomatic relationship at all. Keeping that in mind, while both sides would prefer amicable diplomatic relations, they are not a matter of life or death. </w:t>
      </w:r>
      <w:r w:rsidRPr="00DB56FB">
        <w:rPr>
          <w:rStyle w:val="StyleBoldUnderline"/>
        </w:rPr>
        <w:t>Their trade relationship is intact, and that is their priority</w:t>
      </w:r>
      <w:r w:rsidRPr="00DB56FB">
        <w:rPr>
          <w:sz w:val="16"/>
        </w:rPr>
        <w:t>.</w:t>
      </w:r>
    </w:p>
    <w:p w:rsidR="006845A4" w:rsidRPr="00DB56FB" w:rsidRDefault="006845A4" w:rsidP="00AB1099">
      <w:pPr>
        <w:pStyle w:val="Heading4"/>
      </w:pPr>
      <w:r w:rsidRPr="00DB56FB">
        <w:lastRenderedPageBreak/>
        <w:t>Tensions don’t kill relations- cooperation is resilient</w:t>
      </w:r>
    </w:p>
    <w:p w:rsidR="006845A4" w:rsidRPr="00DB56FB" w:rsidRDefault="006845A4" w:rsidP="00AB1099">
      <w:r w:rsidRPr="00DB56FB">
        <w:rPr>
          <w:rStyle w:val="StyleStyleBold12pt"/>
        </w:rPr>
        <w:t>Sullivan 1-10</w:t>
      </w:r>
      <w:r w:rsidRPr="00DB56FB">
        <w:t xml:space="preserve">-13 [Mark P. Sullivan, Specialist in Latin American Affairs for the Congressional Research Service, “Venezuela: Issues for Congress,” </w:t>
      </w:r>
      <w:hyperlink r:id="rId21" w:history="1">
        <w:r w:rsidRPr="00DB56FB">
          <w:rPr>
            <w:rStyle w:val="Hyperlink"/>
          </w:rPr>
          <w:t>http://www.fas.org/sgp/crs/row/R40938.pdf</w:t>
        </w:r>
      </w:hyperlink>
      <w:r w:rsidRPr="00DB56FB">
        <w:t>]</w:t>
      </w:r>
    </w:p>
    <w:p w:rsidR="006845A4" w:rsidRPr="00DB56FB" w:rsidRDefault="006845A4" w:rsidP="00AB1099">
      <w:pPr>
        <w:rPr>
          <w:sz w:val="16"/>
        </w:rPr>
      </w:pPr>
      <w:r w:rsidRPr="00DB56FB">
        <w:rPr>
          <w:sz w:val="16"/>
        </w:rPr>
        <w:t xml:space="preserve">During the 2008 U.S. presidential campaign, Barack </w:t>
      </w:r>
      <w:r w:rsidRPr="00DB56FB">
        <w:rPr>
          <w:rStyle w:val="StyleBoldUnderline"/>
        </w:rPr>
        <w:t xml:space="preserve">Obama maintained that his Administration </w:t>
      </w:r>
      <w:r w:rsidRPr="00DB56FB">
        <w:rPr>
          <w:sz w:val="12"/>
        </w:rPr>
        <w:t>¶</w:t>
      </w:r>
      <w:r w:rsidRPr="00DB56FB">
        <w:rPr>
          <w:sz w:val="12"/>
          <w:u w:val="single"/>
        </w:rPr>
        <w:t xml:space="preserve"> </w:t>
      </w:r>
      <w:r w:rsidRPr="00DB56FB">
        <w:rPr>
          <w:rStyle w:val="StyleBoldUnderline"/>
        </w:rPr>
        <w:t>would use</w:t>
      </w:r>
      <w:r w:rsidRPr="00DB56FB">
        <w:rPr>
          <w:sz w:val="16"/>
        </w:rPr>
        <w:t xml:space="preserve"> principled bilateral </w:t>
      </w:r>
      <w:r w:rsidRPr="00DB56FB">
        <w:rPr>
          <w:rStyle w:val="StyleBoldUnderline"/>
        </w:rPr>
        <w:t>diplomacy to engage with</w:t>
      </w:r>
      <w:r w:rsidRPr="00DB56FB">
        <w:rPr>
          <w:sz w:val="16"/>
        </w:rPr>
        <w:t xml:space="preserve"> such adversaries in the region as </w:t>
      </w:r>
      <w:r w:rsidRPr="00DB56FB">
        <w:rPr>
          <w:sz w:val="12"/>
        </w:rPr>
        <w:t>¶</w:t>
      </w:r>
      <w:r w:rsidRPr="00DB56FB">
        <w:rPr>
          <w:sz w:val="16"/>
        </w:rPr>
        <w:t xml:space="preserve"> </w:t>
      </w:r>
      <w:r w:rsidRPr="00DB56FB">
        <w:rPr>
          <w:rStyle w:val="StyleBoldUnderline"/>
        </w:rPr>
        <w:t>Venezuela</w:t>
      </w:r>
      <w:r w:rsidRPr="00DB56FB">
        <w:rPr>
          <w:sz w:val="16"/>
        </w:rPr>
        <w:t xml:space="preserve"> under populist President Hugo Chávez. Nevertheless, tensions continued in U.S.-</w:t>
      </w:r>
      <w:r w:rsidRPr="00DB56FB">
        <w:rPr>
          <w:sz w:val="12"/>
        </w:rPr>
        <w:t>¶</w:t>
      </w:r>
      <w:r w:rsidRPr="00DB56FB">
        <w:rPr>
          <w:sz w:val="16"/>
        </w:rPr>
        <w:t xml:space="preserve"> Venezuelan relations, with President Chávez continuing “to define himself in opposition to the </w:t>
      </w:r>
      <w:r w:rsidRPr="00DB56FB">
        <w:rPr>
          <w:sz w:val="12"/>
        </w:rPr>
        <w:t>¶</w:t>
      </w:r>
      <w:r w:rsidRPr="00DB56FB">
        <w:rPr>
          <w:sz w:val="16"/>
        </w:rPr>
        <w:t xml:space="preserve"> United States, using incendiary rhetoric to insult the U.S. Government and U.S. influence in Latin </w:t>
      </w:r>
      <w:r w:rsidRPr="00DB56FB">
        <w:rPr>
          <w:sz w:val="12"/>
        </w:rPr>
        <w:t>¶</w:t>
      </w:r>
      <w:r w:rsidRPr="00DB56FB">
        <w:rPr>
          <w:sz w:val="16"/>
        </w:rPr>
        <w:t xml:space="preserve"> America.”68 While in mid-2009, Ambassadors were returned, in late 2010, the Chávez </w:t>
      </w:r>
      <w:r w:rsidRPr="00DB56FB">
        <w:rPr>
          <w:sz w:val="12"/>
        </w:rPr>
        <w:t>¶</w:t>
      </w:r>
      <w:r w:rsidRPr="00DB56FB">
        <w:rPr>
          <w:sz w:val="16"/>
        </w:rPr>
        <w:t xml:space="preserve"> government revoked an agreement for U.S. Ambassador-designate Larry Palmer to be posted to </w:t>
      </w:r>
      <w:r w:rsidRPr="00DB56FB">
        <w:rPr>
          <w:sz w:val="12"/>
        </w:rPr>
        <w:t>¶</w:t>
      </w:r>
      <w:r w:rsidRPr="00DB56FB">
        <w:rPr>
          <w:sz w:val="16"/>
        </w:rPr>
        <w:t xml:space="preserve"> Venezuela. The Obama Administration responded by revoking the diplomatic visa of the </w:t>
      </w:r>
      <w:r w:rsidRPr="00DB56FB">
        <w:rPr>
          <w:sz w:val="12"/>
        </w:rPr>
        <w:t>¶</w:t>
      </w:r>
      <w:r w:rsidRPr="00DB56FB">
        <w:rPr>
          <w:sz w:val="16"/>
        </w:rPr>
        <w:t xml:space="preserve"> Venezuelan Ambassador to the United States. </w:t>
      </w:r>
      <w:r w:rsidRPr="00DB56FB">
        <w:rPr>
          <w:rStyle w:val="Emphasis"/>
        </w:rPr>
        <w:t>Despite tensions in relations, the State Department maintains that the U</w:t>
      </w:r>
      <w:r w:rsidRPr="00DB56FB">
        <w:rPr>
          <w:sz w:val="16"/>
        </w:rPr>
        <w:t xml:space="preserve">nited </w:t>
      </w:r>
      <w:r w:rsidRPr="00DB56FB">
        <w:rPr>
          <w:rStyle w:val="Emphasis"/>
        </w:rPr>
        <w:t>S</w:t>
      </w:r>
      <w:r w:rsidRPr="00DB56FB">
        <w:rPr>
          <w:sz w:val="16"/>
        </w:rPr>
        <w:t xml:space="preserve">tates </w:t>
      </w:r>
      <w:r w:rsidRPr="00DB56FB">
        <w:rPr>
          <w:rStyle w:val="Emphasis"/>
        </w:rPr>
        <w:t>remains committed to seeking constructive engagement with Venezuela</w:t>
      </w:r>
      <w:r w:rsidRPr="00DB56FB">
        <w:rPr>
          <w:rStyle w:val="StyleBoldUnderline"/>
        </w:rPr>
        <w:t>, focusing on such areas as anti-drug and counter-terrorism</w:t>
      </w:r>
      <w:r w:rsidRPr="00DB56FB">
        <w:rPr>
          <w:sz w:val="16"/>
        </w:rPr>
        <w:t xml:space="preserve"> efforts. </w:t>
      </w:r>
    </w:p>
    <w:p w:rsidR="006845A4" w:rsidRPr="00DB56FB" w:rsidRDefault="006845A4" w:rsidP="00AB1099"/>
    <w:p w:rsidR="00A969D7" w:rsidRPr="00DB56FB" w:rsidRDefault="00A969D7" w:rsidP="00AB1099">
      <w:pPr>
        <w:pStyle w:val="Heading3"/>
      </w:pPr>
      <w:r w:rsidRPr="00DB56FB">
        <w:lastRenderedPageBreak/>
        <w:t>Relations Impact Defense—Won’t Solve Anything</w:t>
      </w:r>
    </w:p>
    <w:p w:rsidR="00A969D7" w:rsidRPr="00DB56FB" w:rsidRDefault="00A969D7" w:rsidP="00AB1099">
      <w:pPr>
        <w:pStyle w:val="Heading4"/>
      </w:pPr>
      <w:r w:rsidRPr="00DB56FB">
        <w:t xml:space="preserve">Relations won’t solve crime—it’s too embedded </w:t>
      </w:r>
    </w:p>
    <w:p w:rsidR="00A969D7" w:rsidRPr="00DB56FB" w:rsidRDefault="00A969D7" w:rsidP="00AB1099">
      <w:r w:rsidRPr="00DB56FB">
        <w:rPr>
          <w:rStyle w:val="StyleStyleBold12pt"/>
        </w:rPr>
        <w:t>Washington Post 6-11</w:t>
      </w:r>
      <w:r w:rsidRPr="00DB56FB">
        <w:t>-13. “Venezuela gets a lifeline from the United States” [http://articles.washingtonpost.com/2013-06-11/opinions/39896975_1_henrique-capriles-two-u-s-military-attaches-regional-group-unasur]</w:t>
      </w:r>
      <w:r w:rsidRPr="00DB56FB">
        <w:rPr>
          <w:rStyle w:val="StyleStyleBold12pt"/>
        </w:rPr>
        <w:t>[MG]</w:t>
      </w:r>
    </w:p>
    <w:p w:rsidR="00A969D7" w:rsidRPr="00DB56FB" w:rsidRDefault="00A969D7" w:rsidP="00AB1099">
      <w:pPr>
        <w:rPr>
          <w:rStyle w:val="Emphasis"/>
        </w:rPr>
      </w:pPr>
      <w:r w:rsidRPr="00DB56FB">
        <w:rPr>
          <w:sz w:val="16"/>
        </w:rPr>
        <w:t xml:space="preserve">What did Mr. </w:t>
      </w:r>
      <w:proofErr w:type="spellStart"/>
      <w:r w:rsidRPr="00DB56FB">
        <w:rPr>
          <w:rStyle w:val="StyleBoldUnderline"/>
        </w:rPr>
        <w:t>Maduro</w:t>
      </w:r>
      <w:proofErr w:type="spellEnd"/>
      <w:r w:rsidRPr="00DB56FB">
        <w:rPr>
          <w:sz w:val="16"/>
        </w:rPr>
        <w:t xml:space="preserve"> do to earn this assistance from Mr. Kerry? Since Mr. Chávez’s death in March, the Venezuelan leader </w:t>
      </w:r>
      <w:r w:rsidRPr="00DB56FB">
        <w:rPr>
          <w:rStyle w:val="StyleBoldUnderline"/>
        </w:rPr>
        <w:t>has repeatedly used the United States as a foil. He expelled two U.S. military attaches posted at the embassy in Carac</w:t>
      </w:r>
      <w:r w:rsidRPr="00DB56FB">
        <w:rPr>
          <w:sz w:val="16"/>
        </w:rPr>
        <w:t xml:space="preserve">as, claiming that they were trying to destabilize the country; he </w:t>
      </w:r>
      <w:r w:rsidRPr="00DB56FB">
        <w:rPr>
          <w:rStyle w:val="StyleBoldUnderline"/>
        </w:rPr>
        <w:t>claimed the CIA was provoking violence in order to justify an invasion; and</w:t>
      </w:r>
      <w:r w:rsidRPr="00DB56FB">
        <w:rPr>
          <w:sz w:val="16"/>
        </w:rPr>
        <w:t xml:space="preserve"> he </w:t>
      </w:r>
      <w:r w:rsidRPr="00DB56FB">
        <w:rPr>
          <w:rStyle w:val="StyleBoldUnderline"/>
        </w:rPr>
        <w:t>called</w:t>
      </w:r>
      <w:r w:rsidRPr="00DB56FB">
        <w:rPr>
          <w:sz w:val="16"/>
        </w:rPr>
        <w:t xml:space="preserve"> President </w:t>
      </w:r>
      <w:r w:rsidRPr="00DB56FB">
        <w:rPr>
          <w:rStyle w:val="StyleBoldUnderline"/>
        </w:rPr>
        <w:t>Obama “the big boss of the devils.”</w:t>
      </w:r>
      <w:r w:rsidRPr="00DB56FB">
        <w:rPr>
          <w:sz w:val="16"/>
        </w:rPr>
        <w:t xml:space="preserve"> A U.S. filmmaker, Timothy Tracy, was arrested and charged with plotting against the government — a ludicrous allegation that was backed with no evidence. Though Mr. Tracy was put on a plane to Miami on the day of the Kerry-</w:t>
      </w:r>
      <w:proofErr w:type="spellStart"/>
      <w:r w:rsidRPr="00DB56FB">
        <w:rPr>
          <w:sz w:val="16"/>
        </w:rPr>
        <w:t>Jaua</w:t>
      </w:r>
      <w:proofErr w:type="spellEnd"/>
      <w:r w:rsidRPr="00DB56FB">
        <w:rPr>
          <w:sz w:val="16"/>
        </w:rPr>
        <w:t xml:space="preserve"> encounter, Mr. Kerry agreed to the meeting before that gesture. </w:t>
      </w:r>
      <w:r w:rsidRPr="00DB56FB">
        <w:rPr>
          <w:rStyle w:val="StyleBoldUnderline"/>
        </w:rPr>
        <w:t>There’s nothing wrong</w:t>
      </w:r>
      <w:r w:rsidRPr="00DB56FB">
        <w:rPr>
          <w:sz w:val="16"/>
        </w:rPr>
        <w:t xml:space="preserve">, in principle, </w:t>
      </w:r>
      <w:r w:rsidRPr="00DB56FB">
        <w:rPr>
          <w:rStyle w:val="StyleBoldUnderline"/>
        </w:rPr>
        <w:t>with diplomatic meetings</w:t>
      </w:r>
      <w:r w:rsidRPr="00DB56FB">
        <w:rPr>
          <w:sz w:val="16"/>
        </w:rPr>
        <w:t xml:space="preserve"> or even in dispatching an ambassador to a country such as Venezuela. The State Department has also been meeting with senior opposition leaders and has yet to say it recognizes the presidential election results. </w:t>
      </w:r>
      <w:r w:rsidRPr="00DB56FB">
        <w:rPr>
          <w:rStyle w:val="StyleBoldUnderline"/>
        </w:rPr>
        <w:t xml:space="preserve">But Mr. Kerry’s words amounted to a precious endorsement for Mr. </w:t>
      </w:r>
      <w:proofErr w:type="spellStart"/>
      <w:r w:rsidRPr="00DB56FB">
        <w:rPr>
          <w:rStyle w:val="StyleBoldUnderline"/>
        </w:rPr>
        <w:t>Maduro</w:t>
      </w:r>
      <w:proofErr w:type="spellEnd"/>
      <w:r w:rsidRPr="00DB56FB">
        <w:rPr>
          <w:sz w:val="16"/>
        </w:rPr>
        <w:t xml:space="preserve"> — and the Obama administration appears bent on cultivating him regardless of his actions. </w:t>
      </w:r>
      <w:r w:rsidRPr="00DB56FB">
        <w:rPr>
          <w:rStyle w:val="StyleBoldUnderline"/>
        </w:rPr>
        <w:t>Perhaps the increasingly desperate new leader has secretly promised concessions</w:t>
      </w:r>
      <w:r w:rsidRPr="00DB56FB">
        <w:rPr>
          <w:sz w:val="16"/>
        </w:rPr>
        <w:t xml:space="preserve"> to Washington </w:t>
      </w:r>
      <w:r w:rsidRPr="00DB56FB">
        <w:rPr>
          <w:rStyle w:val="StyleBoldUnderline"/>
        </w:rPr>
        <w:t>on matters such as drug trafficking. But with senior</w:t>
      </w:r>
      <w:r w:rsidRPr="00DB56FB">
        <w:rPr>
          <w:sz w:val="16"/>
        </w:rPr>
        <w:t xml:space="preserve"> government and military </w:t>
      </w:r>
      <w:r w:rsidRPr="00DB56FB">
        <w:rPr>
          <w:rStyle w:val="StyleBoldUnderline"/>
        </w:rPr>
        <w:t xml:space="preserve">officials involved in the </w:t>
      </w:r>
      <w:proofErr w:type="spellStart"/>
      <w:r w:rsidRPr="00DB56FB">
        <w:rPr>
          <w:rStyle w:val="StyleBoldUnderline"/>
        </w:rPr>
        <w:t>transhipment</w:t>
      </w:r>
      <w:proofErr w:type="spellEnd"/>
      <w:r w:rsidRPr="00DB56FB">
        <w:rPr>
          <w:rStyle w:val="StyleBoldUnderline"/>
        </w:rPr>
        <w:t xml:space="preserve"> of cocaine</w:t>
      </w:r>
      <w:r w:rsidRPr="00DB56FB">
        <w:rPr>
          <w:sz w:val="16"/>
        </w:rPr>
        <w:t xml:space="preserve"> to the United States and Europe, </w:t>
      </w:r>
      <w:r w:rsidRPr="00DB56FB">
        <w:rPr>
          <w:rStyle w:val="StyleBoldUnderline"/>
        </w:rPr>
        <w:t xml:space="preserve">he is </w:t>
      </w:r>
      <w:r w:rsidRPr="00DB56FB">
        <w:rPr>
          <w:rStyle w:val="Emphasis"/>
        </w:rPr>
        <w:t xml:space="preserve">unlikely to deliver. </w:t>
      </w:r>
      <w:r w:rsidRPr="00DB56FB">
        <w:rPr>
          <w:sz w:val="16"/>
        </w:rPr>
        <w:t xml:space="preserve">In short, </w:t>
      </w:r>
      <w:r w:rsidRPr="00DB56FB">
        <w:rPr>
          <w:rStyle w:val="StyleBoldUnderline"/>
        </w:rPr>
        <w:t xml:space="preserve">this looks like a reset for the sake of reset, launched </w:t>
      </w:r>
      <w:r w:rsidRPr="00DB56FB">
        <w:rPr>
          <w:rStyle w:val="Emphasis"/>
        </w:rPr>
        <w:t>without regard for good timing or the cause of Venezuelan democracy.</w:t>
      </w:r>
    </w:p>
    <w:p w:rsidR="006845A4" w:rsidRPr="00DB56FB" w:rsidRDefault="006845A4" w:rsidP="00AB1099">
      <w:pPr>
        <w:pStyle w:val="Heading3"/>
      </w:pPr>
      <w:r w:rsidRPr="00DB56FB">
        <w:lastRenderedPageBreak/>
        <w:t>Iran-Venezuela Defense</w:t>
      </w:r>
    </w:p>
    <w:p w:rsidR="00045226" w:rsidRPr="00DB56FB" w:rsidRDefault="00A969D7" w:rsidP="00AB1099">
      <w:pPr>
        <w:pStyle w:val="Heading4"/>
      </w:pPr>
      <w:r w:rsidRPr="00DB56FB">
        <w:t>Iran’s presence is declining</w:t>
      </w:r>
      <w:r w:rsidR="00045226" w:rsidRPr="00DB56FB">
        <w:t>—</w:t>
      </w:r>
    </w:p>
    <w:p w:rsidR="006845A4" w:rsidRPr="00DB56FB" w:rsidRDefault="006845A4" w:rsidP="00AB1099">
      <w:proofErr w:type="spellStart"/>
      <w:r w:rsidRPr="00DB56FB">
        <w:rPr>
          <w:rStyle w:val="StyleStyleBold12pt"/>
        </w:rPr>
        <w:t>Agence</w:t>
      </w:r>
      <w:proofErr w:type="spellEnd"/>
      <w:r w:rsidRPr="00DB56FB">
        <w:rPr>
          <w:rStyle w:val="StyleStyleBold12pt"/>
        </w:rPr>
        <w:t xml:space="preserve"> France-</w:t>
      </w:r>
      <w:proofErr w:type="spellStart"/>
      <w:r w:rsidRPr="00DB56FB">
        <w:rPr>
          <w:rStyle w:val="StyleStyleBold12pt"/>
        </w:rPr>
        <w:t>Presse</w:t>
      </w:r>
      <w:proofErr w:type="spellEnd"/>
      <w:r w:rsidRPr="00DB56FB">
        <w:rPr>
          <w:rStyle w:val="StyleStyleBold12pt"/>
        </w:rPr>
        <w:t xml:space="preserve"> 3-19</w:t>
      </w:r>
      <w:r w:rsidRPr="00DB56FB">
        <w:t xml:space="preserve">-13 </w:t>
      </w:r>
      <w:proofErr w:type="gramStart"/>
      <w:r w:rsidRPr="00DB56FB">
        <w:t>[ “</w:t>
      </w:r>
      <w:proofErr w:type="gramEnd"/>
      <w:r w:rsidRPr="00DB56FB">
        <w:t xml:space="preserve">Iran's influence 'waning' in Latin America: US general,” </w:t>
      </w:r>
      <w:hyperlink r:id="rId22" w:history="1">
        <w:r w:rsidRPr="00DB56FB">
          <w:rPr>
            <w:rStyle w:val="Hyperlink"/>
          </w:rPr>
          <w:t>http://www.globalpost.com/dispatch/news/afp/130319/irans-influence-waning-latin-america-us-general</w:t>
        </w:r>
      </w:hyperlink>
      <w:r w:rsidRPr="00DB56FB">
        <w:t>]</w:t>
      </w:r>
    </w:p>
    <w:p w:rsidR="006845A4" w:rsidRPr="00DB56FB" w:rsidRDefault="006845A4" w:rsidP="00AB1099">
      <w:pPr>
        <w:rPr>
          <w:sz w:val="16"/>
        </w:rPr>
      </w:pPr>
      <w:r w:rsidRPr="00DB56FB">
        <w:rPr>
          <w:rStyle w:val="StyleBoldUnderline"/>
        </w:rPr>
        <w:t>Iran is "struggling" to cultivate ties with Latin American countries that are wary of the U</w:t>
      </w:r>
      <w:r w:rsidRPr="00DB56FB">
        <w:rPr>
          <w:sz w:val="16"/>
        </w:rPr>
        <w:t xml:space="preserve">nited </w:t>
      </w:r>
      <w:r w:rsidRPr="00DB56FB">
        <w:rPr>
          <w:rStyle w:val="StyleBoldUnderline"/>
        </w:rPr>
        <w:t>S</w:t>
      </w:r>
      <w:r w:rsidRPr="00DB56FB">
        <w:rPr>
          <w:sz w:val="16"/>
        </w:rPr>
        <w:t xml:space="preserve">tates, </w:t>
      </w:r>
      <w:r w:rsidRPr="00DB56FB">
        <w:rPr>
          <w:rStyle w:val="StyleBoldUnderline"/>
        </w:rPr>
        <w:t>and Tehran's influence in the region is on the decline</w:t>
      </w:r>
      <w:r w:rsidRPr="00DB56FB">
        <w:rPr>
          <w:sz w:val="16"/>
        </w:rPr>
        <w:t>, a top US general said Tuesday.</w:t>
      </w:r>
      <w:r w:rsidRPr="00DB56FB">
        <w:rPr>
          <w:sz w:val="12"/>
        </w:rPr>
        <w:t>¶</w:t>
      </w:r>
      <w:r w:rsidRPr="00DB56FB">
        <w:rPr>
          <w:sz w:val="16"/>
        </w:rPr>
        <w:t xml:space="preserve"> "The reality on the ground is that Iran is struggling to maintain influence in the region, and that its efforts to cooperate with a small set of countries with interests that are inimical to the United States are waning," General John Kelly, head of US Southern Command, told lawmakers.</w:t>
      </w:r>
      <w:r w:rsidRPr="00DB56FB">
        <w:rPr>
          <w:sz w:val="12"/>
        </w:rPr>
        <w:t>¶</w:t>
      </w:r>
      <w:r w:rsidRPr="00DB56FB">
        <w:rPr>
          <w:sz w:val="16"/>
        </w:rPr>
        <w:t xml:space="preserve"> </w:t>
      </w:r>
      <w:r w:rsidRPr="00DB56FB">
        <w:rPr>
          <w:rStyle w:val="StyleBoldUnderline"/>
        </w:rPr>
        <w:t xml:space="preserve">In Venezuela, Bolivia, Ecuador and Argentina, Iran has sought to expand </w:t>
      </w:r>
      <w:r w:rsidRPr="00DB56FB">
        <w:rPr>
          <w:sz w:val="16"/>
        </w:rPr>
        <w:t xml:space="preserve">diplomatic and economic </w:t>
      </w:r>
      <w:r w:rsidRPr="00DB56FB">
        <w:rPr>
          <w:rStyle w:val="StyleBoldUnderline"/>
        </w:rPr>
        <w:t xml:space="preserve">links </w:t>
      </w:r>
      <w:r w:rsidRPr="00DB56FB">
        <w:rPr>
          <w:sz w:val="16"/>
        </w:rPr>
        <w:t>to counter international sanctions and to promote anti-US sentiment, Kelly told the Senate Armed Services Committee.</w:t>
      </w:r>
      <w:r w:rsidRPr="00DB56FB">
        <w:rPr>
          <w:sz w:val="12"/>
        </w:rPr>
        <w:t>¶</w:t>
      </w:r>
      <w:r w:rsidRPr="00DB56FB">
        <w:rPr>
          <w:sz w:val="16"/>
        </w:rPr>
        <w:t xml:space="preserve"> </w:t>
      </w:r>
      <w:r w:rsidRPr="00DB56FB">
        <w:rPr>
          <w:rStyle w:val="StyleBoldUnderline"/>
        </w:rPr>
        <w:t>But the bid has only been "marginally successful" and the broader region "has not been receptive to Iranian efforts</w:t>
      </w:r>
      <w:r w:rsidRPr="00DB56FB">
        <w:rPr>
          <w:sz w:val="16"/>
        </w:rPr>
        <w:t>," the general said.</w:t>
      </w:r>
    </w:p>
    <w:p w:rsidR="00045226" w:rsidRPr="00DB56FB" w:rsidRDefault="006845A4" w:rsidP="00AB1099">
      <w:pPr>
        <w:pStyle w:val="Heading4"/>
      </w:pPr>
      <w:r w:rsidRPr="00DB56FB">
        <w:t xml:space="preserve">US action can’t </w:t>
      </w:r>
      <w:r w:rsidR="00045226" w:rsidRPr="00DB56FB">
        <w:t>solve it—</w:t>
      </w:r>
    </w:p>
    <w:p w:rsidR="006845A4" w:rsidRPr="00DB56FB" w:rsidRDefault="006845A4" w:rsidP="00AB1099">
      <w:r w:rsidRPr="00DB56FB">
        <w:rPr>
          <w:rStyle w:val="StyleStyleBold12pt"/>
        </w:rPr>
        <w:t>Fernandez 1-11</w:t>
      </w:r>
      <w:r w:rsidRPr="00DB56FB">
        <w:t xml:space="preserve">-13 [Yusuf, journalist and the secretary of the Muslim Federation of Spain. He started to work for Radio Prague. He has been editor of several Islamic sites in Spanish and English and is currently editor of the Spanish site of Al </w:t>
      </w:r>
      <w:proofErr w:type="spellStart"/>
      <w:r w:rsidRPr="00DB56FB">
        <w:t>Manar</w:t>
      </w:r>
      <w:proofErr w:type="spellEnd"/>
      <w:r w:rsidRPr="00DB56FB">
        <w:t xml:space="preserve">, “Why Latin America Will Not Bow to US Pressure over Iran,” </w:t>
      </w:r>
      <w:hyperlink r:id="rId23" w:history="1">
        <w:r w:rsidRPr="00DB56FB">
          <w:rPr>
            <w:rStyle w:val="Hyperlink"/>
          </w:rPr>
          <w:t>http://alethonews.wordpress.com/2013/01/11/why-latin-america-will-not-bow-to-us-pressure-over-iran/</w:t>
        </w:r>
      </w:hyperlink>
      <w:r w:rsidRPr="00DB56FB">
        <w:t>]</w:t>
      </w:r>
    </w:p>
    <w:p w:rsidR="006845A4" w:rsidRPr="00DB56FB" w:rsidRDefault="006845A4" w:rsidP="00AB1099">
      <w:pPr>
        <w:rPr>
          <w:sz w:val="16"/>
        </w:rPr>
      </w:pPr>
      <w:r w:rsidRPr="00DB56FB">
        <w:rPr>
          <w:sz w:val="16"/>
        </w:rPr>
        <w:t xml:space="preserve">Therefore, </w:t>
      </w:r>
      <w:r w:rsidRPr="00DB56FB">
        <w:rPr>
          <w:rStyle w:val="StyleBoldUnderline"/>
        </w:rPr>
        <w:t xml:space="preserve">Latin American </w:t>
      </w:r>
      <w:proofErr w:type="gramStart"/>
      <w:r w:rsidRPr="00DB56FB">
        <w:rPr>
          <w:rStyle w:val="StyleBoldUnderline"/>
        </w:rPr>
        <w:t>nations</w:t>
      </w:r>
      <w:proofErr w:type="gramEnd"/>
      <w:r w:rsidRPr="00DB56FB">
        <w:rPr>
          <w:rStyle w:val="StyleBoldUnderline"/>
        </w:rPr>
        <w:t xml:space="preserve"> won´t allow the US to dictate their foreign policy on the issue of their relations with Iran or any other country</w:t>
      </w:r>
      <w:r w:rsidRPr="00DB56FB">
        <w:rPr>
          <w:sz w:val="16"/>
        </w:rPr>
        <w:t xml:space="preserve">. In fact, </w:t>
      </w:r>
      <w:r w:rsidRPr="00DB56FB">
        <w:rPr>
          <w:rStyle w:val="StyleBoldUnderline"/>
        </w:rPr>
        <w:t>Washington has already had a sign of this when it tried to pressure these countries to vote against Palestine´s bid to gain the status of a non-member state</w:t>
      </w:r>
      <w:r w:rsidRPr="00DB56FB">
        <w:rPr>
          <w:sz w:val="16"/>
        </w:rPr>
        <w:t xml:space="preserve"> at the United Nations. Only one country, Panama, whose government has strong links with the Zionist entity and the local Zionist lobby voted against it.</w:t>
      </w:r>
    </w:p>
    <w:p w:rsidR="006845A4" w:rsidRPr="00DB56FB" w:rsidRDefault="00045226" w:rsidP="00AB1099">
      <w:pPr>
        <w:pStyle w:val="Heading3"/>
      </w:pPr>
      <w:r w:rsidRPr="00DB56FB">
        <w:lastRenderedPageBreak/>
        <w:t>Iran War Defense</w:t>
      </w:r>
    </w:p>
    <w:p w:rsidR="00045226" w:rsidRPr="00DB56FB" w:rsidRDefault="00045226" w:rsidP="00AB1099">
      <w:pPr>
        <w:pStyle w:val="Heading4"/>
      </w:pPr>
      <w:r w:rsidRPr="00DB56FB">
        <w:t>No Impact to Iran War—</w:t>
      </w:r>
    </w:p>
    <w:p w:rsidR="00045226" w:rsidRPr="00DB56FB" w:rsidRDefault="00045226" w:rsidP="00AB1099">
      <w:proofErr w:type="gramStart"/>
      <w:r w:rsidRPr="00DB56FB">
        <w:rPr>
          <w:rStyle w:val="cite"/>
        </w:rPr>
        <w:t>Walt</w:t>
      </w:r>
      <w:r w:rsidRPr="00DB56FB">
        <w:t>, 20</w:t>
      </w:r>
      <w:r w:rsidRPr="00DB56FB">
        <w:rPr>
          <w:rStyle w:val="cite"/>
        </w:rPr>
        <w:t>10</w:t>
      </w:r>
      <w:r w:rsidRPr="00DB56FB">
        <w:t xml:space="preserve"> (Stephen M., genius and Harvard professor, “More hype about Iran?”</w:t>
      </w:r>
      <w:proofErr w:type="gramEnd"/>
      <w:r w:rsidRPr="00DB56FB">
        <w:t xml:space="preserve"> Foreign Policy, http://walt.foreignpolicy.com/posts/2010/04/20/more_hype_about_iran)</w:t>
      </w:r>
    </w:p>
    <w:p w:rsidR="00045226" w:rsidRPr="00DB56FB" w:rsidRDefault="00045226" w:rsidP="00AB1099">
      <w:pPr>
        <w:pStyle w:val="card0"/>
        <w:ind w:left="0" w:right="0"/>
        <w:rPr>
          <w:rStyle w:val="Heading4Char"/>
          <w:rFonts w:eastAsia="Times New Roman" w:cs="Times New Roman"/>
          <w:b w:val="0"/>
          <w:bCs w:val="0"/>
          <w:iCs w:val="0"/>
          <w:sz w:val="16"/>
        </w:rPr>
      </w:pPr>
      <w:r w:rsidRPr="00DB56FB">
        <w:t xml:space="preserve">One of the more remarkable features about the endless drumbeat of </w:t>
      </w:r>
      <w:r w:rsidRPr="00DB56FB">
        <w:rPr>
          <w:rStyle w:val="StyleBoldUnderline"/>
        </w:rPr>
        <w:t>alarm</w:t>
      </w:r>
      <w:r w:rsidRPr="00DB56FB">
        <w:t xml:space="preserve"> about Iran is that it </w:t>
      </w:r>
      <w:r w:rsidRPr="00DB56FB">
        <w:rPr>
          <w:rStyle w:val="StyleBoldUnderline"/>
        </w:rPr>
        <w:t>pays</w:t>
      </w:r>
      <w:r w:rsidRPr="00DB56FB">
        <w:t xml:space="preserve"> virtually </w:t>
      </w:r>
      <w:r w:rsidRPr="00DB56FB">
        <w:rPr>
          <w:rStyle w:val="StyleBoldUnderline"/>
        </w:rPr>
        <w:t>no attention to Iran's actual capabilities</w:t>
      </w:r>
      <w:r w:rsidRPr="00DB56FB">
        <w:t xml:space="preserve">, and rests on all sorts of worst case assumptions about Iranian behavior. Consider the following facts, most of them courtesy of the 2010 edition of The Military Balance, published annually by the prestigious International Institute for Strategic Studies in London:  GDP: United States -- 13.8 trillion Iran --$ 359 billion  (U.S. GDP is roughly 38 times greater than Iran's)  Defense spending (2008): U.S. -- $692 billion  Iran -- $9.6 billion (U.S. defense budget is over 70 times larger than Iran)  Military personnel:  U.S.--1,580,255 active; 864,547 reserves (very well trained) Iran--   525,000 active; 350,000 reserves (poorly trained)  Combat aircraft: U.S. -- 4,090 (includes USAF, USN, USMC and reserves) Iran -- 312 (serviceability questionable)  Main battle tanks:  U.S. -- 6,251 (Army + Marine Corps) Iran -- 1,613 (serviceability questionable)  Navy: U.S. -- 11 aircraft carriers, 99 principal surface combatants, 71 submarines, 160 patrol boats, plus large auxiliary fleet Iran -- 6 principal surface combatants, 10 submarines, 146 patrol boats  Nuclear weapons:   U.S. -- 2,702 deployed, &gt;6,000 in reserve Iran -- Zero  One might add that </w:t>
      </w:r>
      <w:r w:rsidRPr="00DB56FB">
        <w:rPr>
          <w:rStyle w:val="StyleBoldUnderline"/>
        </w:rPr>
        <w:t>Iran hasn't invaded anyone since the Islamic revolution</w:t>
      </w:r>
      <w:r w:rsidRPr="00DB56FB">
        <w:t xml:space="preserve">, although it has supported a number of terrorist organizations and engaged in various forms of covert action.  </w:t>
      </w:r>
      <w:r w:rsidRPr="00DB56FB">
        <w:rPr>
          <w:rStyle w:val="StyleBoldUnderline"/>
        </w:rPr>
        <w:t>The U</w:t>
      </w:r>
      <w:r w:rsidRPr="00DB56FB">
        <w:t xml:space="preserve">nited </w:t>
      </w:r>
      <w:r w:rsidRPr="00DB56FB">
        <w:rPr>
          <w:rStyle w:val="StyleBoldUnderline"/>
        </w:rPr>
        <w:t>S</w:t>
      </w:r>
      <w:r w:rsidRPr="00DB56FB">
        <w:t xml:space="preserve">tates has also </w:t>
      </w:r>
      <w:r w:rsidRPr="00DB56FB">
        <w:rPr>
          <w:rStyle w:val="StyleBoldUnderline"/>
        </w:rPr>
        <w:t xml:space="preserve">backed terrorist groups </w:t>
      </w:r>
      <w:r w:rsidRPr="00DB56FB">
        <w:t xml:space="preserve">and conducted covert ops during this same period, </w:t>
      </w:r>
      <w:r w:rsidRPr="00DB56FB">
        <w:rPr>
          <w:rStyle w:val="StyleBoldUnderline"/>
        </w:rPr>
        <w:t>and attacked a number</w:t>
      </w:r>
      <w:r w:rsidRPr="00DB56FB">
        <w:t xml:space="preserve"> </w:t>
      </w:r>
      <w:r w:rsidRPr="00DB56FB">
        <w:rPr>
          <w:rStyle w:val="StyleBoldUnderline"/>
        </w:rPr>
        <w:t>of</w:t>
      </w:r>
      <w:r w:rsidRPr="00DB56FB">
        <w:t xml:space="preserve"> other </w:t>
      </w:r>
      <w:r w:rsidRPr="00DB56FB">
        <w:rPr>
          <w:rStyle w:val="StyleBoldUnderline"/>
        </w:rPr>
        <w:t>countries</w:t>
      </w:r>
      <w:r w:rsidRPr="00DB56FB">
        <w:t xml:space="preserve">, including Panama, Grenada, Serbia, Sudan, Somalia, Iraq (twice), and Afghanistan.  By any objective measure, therefore, </w:t>
      </w:r>
      <w:r w:rsidRPr="00DB56FB">
        <w:rPr>
          <w:rStyle w:val="StyleBoldUnderline"/>
        </w:rPr>
        <w:t>Iran isn't even on the same page</w:t>
      </w:r>
      <w:r w:rsidRPr="00DB56FB">
        <w:t xml:space="preserve"> with the United States </w:t>
      </w:r>
      <w:r w:rsidRPr="00DB56FB">
        <w:rPr>
          <w:rStyle w:val="StyleBoldUnderline"/>
        </w:rPr>
        <w:t>in terms of latent power, deployed capabilities, or</w:t>
      </w:r>
      <w:r w:rsidRPr="00DB56FB">
        <w:t xml:space="preserve"> the </w:t>
      </w:r>
      <w:r w:rsidRPr="00DB56FB">
        <w:rPr>
          <w:rStyle w:val="StyleBoldUnderline"/>
        </w:rPr>
        <w:t>willingness to use them</w:t>
      </w:r>
      <w:r w:rsidRPr="00DB56FB">
        <w:t xml:space="preserve">. Indeed, Iran is significantly weaker than Israel, which has roughly the same </w:t>
      </w:r>
      <w:proofErr w:type="spellStart"/>
      <w:r w:rsidRPr="00DB56FB">
        <w:t>toal</w:t>
      </w:r>
      <w:proofErr w:type="spellEnd"/>
      <w:r w:rsidRPr="00DB56FB">
        <w:t xml:space="preserve"> of regular plus reserve military personnel and vastly superior training. Israel also has more numerous and modern armored and air capabilities and a sizeable nuclear weapons stockpile of its own. Iran has no powerful allies, scant power-projection capability, and little ideological appeal. Despite what some alarmists think, Iran is not the reincarnation of Nazi Germany and not about to unleash some new Holocaust against anyone.    The more one thinks about it, the odder our obsession with Iran appears. It's a pretty </w:t>
      </w:r>
      <w:proofErr w:type="spellStart"/>
      <w:r w:rsidRPr="00DB56FB">
        <w:t>unloveable</w:t>
      </w:r>
      <w:proofErr w:type="spellEnd"/>
      <w:r w:rsidRPr="00DB56FB">
        <w:t xml:space="preserve"> regime, to be sure, but given Iran's actual capabilities, why do U.S. leaders devote so much time and effort trying to corral support for more economic sanctions (which aren't going to work) or devising strategies to "contain" an Iran that shows no sign of being able to expand in any meaningful way? Even </w:t>
      </w:r>
      <w:r w:rsidRPr="00DB56FB">
        <w:rPr>
          <w:rStyle w:val="StyleBoldUnderline"/>
        </w:rPr>
        <w:t>the danger that a</w:t>
      </w:r>
      <w:r w:rsidRPr="00DB56FB">
        <w:t xml:space="preserve"> future </w:t>
      </w:r>
      <w:r w:rsidRPr="00DB56FB">
        <w:rPr>
          <w:rStyle w:val="StyleBoldUnderline"/>
        </w:rPr>
        <w:t>Iranian bomb might set off</w:t>
      </w:r>
      <w:r w:rsidRPr="00DB56FB">
        <w:t xml:space="preserve"> </w:t>
      </w:r>
      <w:r w:rsidRPr="00DB56FB">
        <w:rPr>
          <w:rStyle w:val="StyleBoldUnderline"/>
        </w:rPr>
        <w:t>some</w:t>
      </w:r>
      <w:r w:rsidRPr="00DB56FB">
        <w:t xml:space="preserve"> sort of regional </w:t>
      </w:r>
      <w:r w:rsidRPr="00DB56FB">
        <w:rPr>
          <w:rStyle w:val="StyleBoldUnderline"/>
        </w:rPr>
        <w:t>arms race seems exaggerated</w:t>
      </w:r>
      <w:r w:rsidRPr="00DB56FB">
        <w:t xml:space="preserve">, according to an unpublished dissertation by </w:t>
      </w:r>
      <w:hyperlink r:id="rId24" w:tgtFrame="_blank" w:history="1">
        <w:r w:rsidRPr="00DB56FB">
          <w:t xml:space="preserve">Philipp </w:t>
        </w:r>
        <w:proofErr w:type="spellStart"/>
        <w:r w:rsidRPr="00DB56FB">
          <w:t>Bleek</w:t>
        </w:r>
        <w:proofErr w:type="spellEnd"/>
      </w:hyperlink>
      <w:r w:rsidRPr="00DB56FB">
        <w:t xml:space="preserve"> of Georgetown University. </w:t>
      </w:r>
      <w:proofErr w:type="spellStart"/>
      <w:r w:rsidRPr="00DB56FB">
        <w:rPr>
          <w:rStyle w:val="StyleBoldUnderline"/>
        </w:rPr>
        <w:t>Bleek's</w:t>
      </w:r>
      <w:proofErr w:type="spellEnd"/>
      <w:r w:rsidRPr="00DB56FB">
        <w:t xml:space="preserve"> </w:t>
      </w:r>
      <w:r w:rsidRPr="00DB56FB">
        <w:rPr>
          <w:rStyle w:val="StyleBoldUnderline"/>
        </w:rPr>
        <w:t>thesis examines the history of nuclear acquisition since 1945 and finds little evidence for</w:t>
      </w:r>
      <w:r w:rsidRPr="00DB56FB">
        <w:t xml:space="preserve"> so-called "</w:t>
      </w:r>
      <w:r w:rsidRPr="00DB56FB">
        <w:rPr>
          <w:rStyle w:val="StyleBoldUnderline"/>
        </w:rPr>
        <w:t>reactive proliferation</w:t>
      </w:r>
      <w:r w:rsidRPr="00DB56FB">
        <w:t xml:space="preserve">." If he's right, it suggests that Iran's neighbors might not follow suit even if Iran did "go nuclear" at some point in the future).  </w:t>
      </w:r>
    </w:p>
    <w:p w:rsidR="00045226" w:rsidRPr="00DB56FB" w:rsidRDefault="00045226" w:rsidP="00AB1099">
      <w:pPr>
        <w:pStyle w:val="Heading4"/>
      </w:pPr>
      <w:r w:rsidRPr="00DB56FB">
        <w:t>Iran can’t shut down Hormuz – it would destroy Iran and can’t be closed for long</w:t>
      </w:r>
    </w:p>
    <w:p w:rsidR="00045226" w:rsidRPr="00DB56FB" w:rsidRDefault="00045226" w:rsidP="00AB1099">
      <w:pPr>
        <w:pStyle w:val="Card"/>
        <w:ind w:left="0"/>
      </w:pPr>
      <w:r w:rsidRPr="00DB56FB">
        <w:rPr>
          <w:rStyle w:val="Heading4Char"/>
        </w:rPr>
        <w:t>Brookes</w:t>
      </w:r>
      <w:r w:rsidRPr="00DB56FB">
        <w:t xml:space="preserve">, Senior Fellow, National security Affairs and Chung </w:t>
      </w:r>
      <w:proofErr w:type="spellStart"/>
      <w:r w:rsidRPr="00DB56FB">
        <w:t>Ju</w:t>
      </w:r>
      <w:proofErr w:type="spellEnd"/>
      <w:r w:rsidRPr="00DB56FB">
        <w:t>-Yung Fellow for Policy Studies, Asian Studies Center, 200</w:t>
      </w:r>
      <w:r w:rsidRPr="00DB56FB">
        <w:rPr>
          <w:rStyle w:val="Heading4Char"/>
        </w:rPr>
        <w:t>7</w:t>
      </w:r>
    </w:p>
    <w:p w:rsidR="00045226" w:rsidRPr="00DB56FB" w:rsidRDefault="00045226" w:rsidP="00AB1099">
      <w:pPr>
        <w:pStyle w:val="Card"/>
        <w:ind w:left="0"/>
      </w:pPr>
      <w:r w:rsidRPr="00DB56FB">
        <w:t>(Peter, “Iran emboldened: Tehran seeks to dominate Middle East politics,” The Heritage Foundation, http://www.heritage.org/Press/Commentary/ed040207a.cfm)</w:t>
      </w:r>
    </w:p>
    <w:p w:rsidR="00045226" w:rsidRPr="00DB56FB" w:rsidRDefault="00045226" w:rsidP="00AB1099">
      <w:pPr>
        <w:pStyle w:val="card0"/>
        <w:ind w:left="0" w:right="0"/>
      </w:pPr>
      <w:r w:rsidRPr="00DB56FB">
        <w:rPr>
          <w:rStyle w:val="StyleBoldUnderline"/>
        </w:rPr>
        <w:t>Iran</w:t>
      </w:r>
      <w:r w:rsidRPr="00DB56FB">
        <w:t xml:space="preserve"> has also flexed its muscles through military exercises, especially over the last year. It is clear Iran </w:t>
      </w:r>
      <w:r w:rsidRPr="00DB56FB">
        <w:rPr>
          <w:rStyle w:val="StyleBoldUnderline"/>
        </w:rPr>
        <w:t>has no intention of taking the U.S. head-on in a military dust-up. Tehran will use an asymmetric strategy</w:t>
      </w:r>
      <w:r w:rsidRPr="00DB56FB">
        <w:t xml:space="preserve">, including land- and sea-based ballistic and cruise missiles, missile-equipped patrol boats and mines. Irregular warfare, including suicide attacks, is a certainty. In fact, </w:t>
      </w:r>
      <w:r w:rsidRPr="00DB56FB">
        <w:rPr>
          <w:rStyle w:val="StyleBoldUnderline"/>
        </w:rPr>
        <w:t>Iranian exercises have been so aggressive that American commanders are worried an incident could spark an engagement in the Persian Gulf</w:t>
      </w:r>
      <w:r w:rsidRPr="00DB56FB">
        <w:t xml:space="preserve"> as Tehran edges its war games into busy gulf sea lanes. Iran has talked about wielding the oil weapon, too, closing the Strait of Hormuz, through which 40 percent of the world's oil flows. </w:t>
      </w:r>
      <w:r w:rsidRPr="00DB56FB">
        <w:rPr>
          <w:rStyle w:val="StyleBoldUnderline"/>
        </w:rPr>
        <w:t>But</w:t>
      </w:r>
      <w:r w:rsidRPr="00DB56FB">
        <w:t xml:space="preserve">, in practice, </w:t>
      </w:r>
      <w:r w:rsidRPr="00DB56FB">
        <w:rPr>
          <w:rStyle w:val="StyleBoldUnderline"/>
        </w:rPr>
        <w:t>the threat rings</w:t>
      </w:r>
      <w:r w:rsidRPr="00DB56FB">
        <w:t xml:space="preserve"> a bit </w:t>
      </w:r>
      <w:r w:rsidRPr="00DB56FB">
        <w:rPr>
          <w:rStyle w:val="StyleBoldUnderline"/>
        </w:rPr>
        <w:t>hollow</w:t>
      </w:r>
      <w:r w:rsidRPr="00DB56FB">
        <w:t xml:space="preserve">. Sure, </w:t>
      </w:r>
      <w:r w:rsidRPr="00DB56FB">
        <w:rPr>
          <w:rStyle w:val="StyleBoldUnderline"/>
        </w:rPr>
        <w:t>Iran could slow maritime traffic by mining the six-mile-wide sea lanes of the strait</w:t>
      </w:r>
      <w:r w:rsidRPr="00DB56FB">
        <w:t xml:space="preserve"> or by attacking international shipping with, for instance, its Kilo-class diesel submarines or Seersucker anti-ship missiles. </w:t>
      </w:r>
      <w:r w:rsidRPr="00DB56FB">
        <w:rPr>
          <w:rStyle w:val="StyleBoldUnderline"/>
        </w:rPr>
        <w:t>Expending a large number of assets, it could possibly close the strait to navigation for a few days, a week tops. But</w:t>
      </w:r>
      <w:r w:rsidRPr="00DB56FB">
        <w:t xml:space="preserve"> there are trade-offs. </w:t>
      </w:r>
      <w:r w:rsidRPr="00DB56FB">
        <w:rPr>
          <w:rStyle w:val="StyleBoldUnderline"/>
        </w:rPr>
        <w:t>Iran would certainly unsettle global oil markets and intimidate its oil-producing neighbors. But if it closes the strait, it would have a difficult time getting its own oil and gas to market, hamstringing its fragile economy</w:t>
      </w:r>
      <w:r w:rsidRPr="00DB56FB">
        <w:t>.</w:t>
      </w:r>
    </w:p>
    <w:p w:rsidR="00045226" w:rsidRPr="00DB56FB" w:rsidRDefault="00045226" w:rsidP="00AB1099">
      <w:pPr>
        <w:pStyle w:val="Heading4"/>
      </w:pPr>
      <w:r w:rsidRPr="00DB56FB">
        <w:t>Oil shocks won’t hurt the economy.</w:t>
      </w:r>
    </w:p>
    <w:p w:rsidR="00045226" w:rsidRPr="00DB56FB" w:rsidRDefault="00045226" w:rsidP="00AB1099">
      <w:r w:rsidRPr="00DB56FB">
        <w:rPr>
          <w:rStyle w:val="cite"/>
        </w:rPr>
        <w:t>Kahn</w:t>
      </w:r>
      <w:r w:rsidRPr="00DB56FB">
        <w:t>, 20</w:t>
      </w:r>
      <w:r w:rsidRPr="00DB56FB">
        <w:rPr>
          <w:rStyle w:val="cite"/>
        </w:rPr>
        <w:t>11</w:t>
      </w:r>
      <w:r w:rsidRPr="00DB56FB">
        <w:t xml:space="preserve"> (Jeremy, New Delhi based journalist, “Crude reality,” Boston Globe, February 13, http://www.boston.com/bostonglobe/ideas/articles/2011/02/13/crude_reality/?page=full)</w:t>
      </w:r>
    </w:p>
    <w:p w:rsidR="00045226" w:rsidRPr="00DB56FB" w:rsidRDefault="00045226" w:rsidP="00AB1099">
      <w:pPr>
        <w:pStyle w:val="card0"/>
        <w:ind w:left="0" w:right="0"/>
      </w:pPr>
      <w:r w:rsidRPr="00DB56FB">
        <w:rPr>
          <w:rStyle w:val="StyleBoldUnderline"/>
        </w:rPr>
        <w:t xml:space="preserve">Will a Middle Eastern oil disruption crush the economy? </w:t>
      </w:r>
      <w:r w:rsidRPr="00DB56FB">
        <w:t xml:space="preserve">New research suggests the answer is </w:t>
      </w:r>
      <w:r w:rsidRPr="00DB56FB">
        <w:rPr>
          <w:rStyle w:val="StyleBoldUnderline"/>
        </w:rPr>
        <w:t xml:space="preserve">no </w:t>
      </w:r>
      <w:r w:rsidRPr="00DB56FB">
        <w:t xml:space="preserve">-- and that a major tenet of American foreign policy may be fundamentally </w:t>
      </w:r>
      <w:proofErr w:type="spellStart"/>
      <w:r w:rsidRPr="00DB56FB">
        <w:t>wrong.For</w:t>
      </w:r>
      <w:proofErr w:type="spellEnd"/>
      <w:r w:rsidRPr="00DB56FB">
        <w:t xml:space="preserve"> more than a month, the world has been riveted by scenes of protest in the Middle East, with demonstrators flooding streets from Tunisia to Egypt and beyond. As the unrest has spread, people in the West have also been keeping a wary eye on something closer to home: the gyrating stock market and the rising price of gas. Fear that the upheaval will start to affect major oil producers like Saudi Arabia has led speculators to bid up oil prices — and led some economic analysts to predict that higher energy costs could derail America’s nascent economic </w:t>
      </w:r>
      <w:proofErr w:type="spellStart"/>
      <w:r w:rsidRPr="00DB56FB">
        <w:t>recovery.</w:t>
      </w:r>
      <w:r w:rsidRPr="00DB56FB">
        <w:rPr>
          <w:rStyle w:val="StyleBoldUnderline"/>
        </w:rPr>
        <w:t>The</w:t>
      </w:r>
      <w:proofErr w:type="spellEnd"/>
      <w:r w:rsidRPr="00DB56FB">
        <w:rPr>
          <w:rStyle w:val="StyleBoldUnderline"/>
        </w:rPr>
        <w:t xml:space="preserve"> idea that a</w:t>
      </w:r>
      <w:r w:rsidRPr="00DB56FB">
        <w:t xml:space="preserve"> sudden </w:t>
      </w:r>
      <w:r w:rsidRPr="00DB56FB">
        <w:rPr>
          <w:rStyle w:val="StyleBoldUnderline"/>
        </w:rPr>
        <w:t xml:space="preserve">spike in oil prices spells economic doom has influenced America’s foreign policy since </w:t>
      </w:r>
      <w:r w:rsidRPr="00DB56FB">
        <w:t xml:space="preserve">at least </w:t>
      </w:r>
      <w:r w:rsidRPr="00DB56FB">
        <w:rPr>
          <w:rStyle w:val="StyleBoldUnderline"/>
        </w:rPr>
        <w:t>1973</w:t>
      </w:r>
      <w:r w:rsidRPr="00DB56FB">
        <w:t xml:space="preserve">, when Arab states, upset with Western support for Israel </w:t>
      </w:r>
      <w:r w:rsidRPr="00DB56FB">
        <w:lastRenderedPageBreak/>
        <w:t xml:space="preserve">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w:t>
      </w:r>
      <w:proofErr w:type="spellStart"/>
      <w:r w:rsidRPr="00DB56FB">
        <w:t>nations.Economists</w:t>
      </w:r>
      <w:proofErr w:type="spellEnd"/>
      <w:r w:rsidRPr="00DB56FB">
        <w:t xml:space="preserve"> have a term for this disruption: an oil shock.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w:t>
      </w:r>
      <w:proofErr w:type="spellStart"/>
      <w:r w:rsidRPr="00DB56FB">
        <w:t>Bahrain.But</w:t>
      </w:r>
      <w:proofErr w:type="spellEnd"/>
      <w:r w:rsidRPr="00DB56FB">
        <w:t xml:space="preserve"> a growing body of economic research suggests that </w:t>
      </w:r>
      <w:r w:rsidRPr="00DB56FB">
        <w:rPr>
          <w:rStyle w:val="StyleBoldUnderline"/>
        </w:rPr>
        <w:t xml:space="preserve">this conventional view </w:t>
      </w:r>
      <w:r w:rsidRPr="00DB56FB">
        <w:t xml:space="preserve">of oil shocks </w:t>
      </w:r>
      <w:r w:rsidRPr="00DB56FB">
        <w:rPr>
          <w:rStyle w:val="StyleBoldUnderline"/>
        </w:rPr>
        <w:t>is wrong. The US economy is far less susceptible to interruptions in the oil supply than previously assumed</w:t>
      </w:r>
      <w:r w:rsidRPr="00DB56FB">
        <w:t xml:space="preserve">, according to these studies. </w:t>
      </w:r>
      <w:r w:rsidRPr="00DB56FB">
        <w:rPr>
          <w:rStyle w:val="StyleBoldUnderline"/>
        </w:rPr>
        <w:t xml:space="preserve">Scholars </w:t>
      </w:r>
      <w:r w:rsidRPr="00DB56FB">
        <w:t xml:space="preserve">examining the recent history of oil disruptions have </w:t>
      </w:r>
      <w:r w:rsidRPr="00DB56FB">
        <w:rPr>
          <w:rStyle w:val="StyleBoldUnderline"/>
        </w:rPr>
        <w:t xml:space="preserve">found the worldwide oil market </w:t>
      </w:r>
      <w:r w:rsidRPr="00DB56FB">
        <w:t xml:space="preserve">to be </w:t>
      </w:r>
      <w:r w:rsidRPr="00DB56FB">
        <w:rPr>
          <w:rStyle w:val="StyleBoldUnderline"/>
        </w:rPr>
        <w:t>remarkably adaptable and surprisingly quick at compensating for shortfalls. Economists have found that much of the damage once attributed to oil shocks can more persuasively be laid at the feet of bad government policies. The US economy</w:t>
      </w:r>
      <w:r w:rsidRPr="00DB56FB">
        <w:t xml:space="preserve">, meanwhile, </w:t>
      </w:r>
      <w:r w:rsidRPr="00DB56FB">
        <w:rPr>
          <w:rStyle w:val="StyleBoldUnderline"/>
        </w:rPr>
        <w:t>has become less dependent on Persian Gulf oil and less sensitive to changes in crude prices overall than it was in 1973</w:t>
      </w:r>
      <w:r w:rsidRPr="00DB56FB">
        <w:t>.</w:t>
      </w:r>
    </w:p>
    <w:p w:rsidR="00B06DAC" w:rsidRPr="00DB56FB" w:rsidRDefault="00B06DAC" w:rsidP="00AB1099">
      <w:pPr>
        <w:pStyle w:val="Heading3"/>
      </w:pPr>
      <w:r w:rsidRPr="00DB56FB">
        <w:lastRenderedPageBreak/>
        <w:t>Venezuela Say No—Political Move</w:t>
      </w:r>
    </w:p>
    <w:p w:rsidR="00B06DAC" w:rsidRPr="00DB56FB" w:rsidRDefault="00B06DAC" w:rsidP="00AB1099">
      <w:pPr>
        <w:pStyle w:val="Heading4"/>
      </w:pPr>
      <w:proofErr w:type="spellStart"/>
      <w:r w:rsidRPr="00DB56FB">
        <w:t>Maduro</w:t>
      </w:r>
      <w:proofErr w:type="spellEnd"/>
      <w:r w:rsidRPr="00DB56FB">
        <w:t xml:space="preserve"> will say no to appear more hardline against the U.S. </w:t>
      </w:r>
    </w:p>
    <w:p w:rsidR="00B06DAC" w:rsidRPr="00DB56FB" w:rsidRDefault="00B06DAC"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w:t>
      </w:r>
      <w:r w:rsidRPr="00DB56FB">
        <w:rPr>
          <w:rStyle w:val="StyleStyleBold12pt"/>
        </w:rPr>
        <w:t>[MG]</w:t>
      </w:r>
    </w:p>
    <w:p w:rsidR="00B06DAC" w:rsidRPr="00DB56FB" w:rsidRDefault="00B06DAC" w:rsidP="00AB1099">
      <w:pPr>
        <w:rPr>
          <w:rStyle w:val="StyleBoldUnderline"/>
        </w:rPr>
      </w:pPr>
      <w:r w:rsidRPr="00DB56FB">
        <w:rPr>
          <w:sz w:val="16"/>
        </w:rPr>
        <w:t>“</w:t>
      </w:r>
      <w:r w:rsidRPr="00DB56FB">
        <w:rPr>
          <w:rStyle w:val="StyleBoldUnderline"/>
        </w:rPr>
        <w:t>A lot of Venezuelans seem to think that a close election is not a valid election</w:t>
      </w:r>
      <w:r w:rsidRPr="00DB56FB">
        <w:rPr>
          <w:sz w:val="16"/>
        </w:rPr>
        <w:t xml:space="preserve">, so this leaves room for </w:t>
      </w:r>
      <w:proofErr w:type="spellStart"/>
      <w:r w:rsidRPr="00DB56FB">
        <w:rPr>
          <w:sz w:val="16"/>
        </w:rPr>
        <w:t>Maduro’s</w:t>
      </w:r>
      <w:proofErr w:type="spellEnd"/>
      <w:r w:rsidRPr="00DB56FB">
        <w:rPr>
          <w:sz w:val="16"/>
        </w:rPr>
        <w:t xml:space="preserve"> critics to question it,” says Mark </w:t>
      </w:r>
      <w:proofErr w:type="spellStart"/>
      <w:r w:rsidRPr="00DB56FB">
        <w:rPr>
          <w:sz w:val="16"/>
        </w:rPr>
        <w:t>Weisbrot</w:t>
      </w:r>
      <w:proofErr w:type="spellEnd"/>
      <w:r w:rsidRPr="00DB56FB">
        <w:rPr>
          <w:sz w:val="16"/>
        </w:rPr>
        <w:t xml:space="preserve"> of the Center for Economic and Policy research, an independent think-tank in Washington. Mr. </w:t>
      </w:r>
      <w:proofErr w:type="spellStart"/>
      <w:r w:rsidRPr="00DB56FB">
        <w:rPr>
          <w:sz w:val="16"/>
        </w:rPr>
        <w:t>Weisbrot</w:t>
      </w:r>
      <w:proofErr w:type="spellEnd"/>
      <w:r w:rsidRPr="00DB56FB">
        <w:rPr>
          <w:sz w:val="16"/>
        </w:rPr>
        <w:t xml:space="preserve"> says he thinks </w:t>
      </w:r>
      <w:r w:rsidRPr="00DB56FB">
        <w:rPr>
          <w:rStyle w:val="StyleBoldUnderline"/>
        </w:rPr>
        <w:t>the US is trying to take advantage of this situation</w:t>
      </w:r>
      <w:r w:rsidRPr="00DB56FB">
        <w:rPr>
          <w:sz w:val="16"/>
        </w:rPr>
        <w:t xml:space="preserve">. </w:t>
      </w:r>
      <w:r w:rsidRPr="00DB56FB">
        <w:rPr>
          <w:rStyle w:val="StyleBoldUnderline"/>
        </w:rPr>
        <w:t xml:space="preserve">Far from putting a dent in </w:t>
      </w:r>
      <w:proofErr w:type="spellStart"/>
      <w:r w:rsidRPr="00DB56FB">
        <w:rPr>
          <w:rStyle w:val="StyleBoldUnderline"/>
        </w:rPr>
        <w:t>Maduro’s</w:t>
      </w:r>
      <w:proofErr w:type="spellEnd"/>
      <w:r w:rsidRPr="00DB56FB">
        <w:rPr>
          <w:rStyle w:val="StyleBoldUnderline"/>
        </w:rPr>
        <w:t xml:space="preserve"> credibility</w:t>
      </w:r>
      <w:r w:rsidRPr="00DB56FB">
        <w:rPr>
          <w:sz w:val="16"/>
        </w:rPr>
        <w:t xml:space="preserve">, other </w:t>
      </w:r>
      <w:r w:rsidRPr="00DB56FB">
        <w:rPr>
          <w:rStyle w:val="StyleBoldUnderline"/>
        </w:rPr>
        <w:t xml:space="preserve">observers believe </w:t>
      </w:r>
      <w:r w:rsidRPr="00DB56FB">
        <w:rPr>
          <w:sz w:val="16"/>
        </w:rPr>
        <w:t xml:space="preserve">that </w:t>
      </w:r>
      <w:r w:rsidRPr="00DB56FB">
        <w:rPr>
          <w:rStyle w:val="StyleBoldUnderline"/>
        </w:rPr>
        <w:t xml:space="preserve">continued tensions </w:t>
      </w:r>
      <w:r w:rsidRPr="00DB56FB">
        <w:rPr>
          <w:sz w:val="16"/>
        </w:rPr>
        <w:t xml:space="preserve">between Venezuela and the US </w:t>
      </w:r>
      <w:r w:rsidRPr="00DB56FB">
        <w:rPr>
          <w:rStyle w:val="StyleBoldUnderline"/>
        </w:rPr>
        <w:t>serve as a positive for a president whose supporters have come to expect belligerence towards “</w:t>
      </w:r>
      <w:proofErr w:type="spellStart"/>
      <w:r w:rsidRPr="00DB56FB">
        <w:rPr>
          <w:rStyle w:val="StyleBoldUnderline"/>
        </w:rPr>
        <w:t>las</w:t>
      </w:r>
      <w:proofErr w:type="spellEnd"/>
      <w:r w:rsidRPr="00DB56FB">
        <w:rPr>
          <w:rStyle w:val="StyleBoldUnderline"/>
        </w:rPr>
        <w:t xml:space="preserve"> </w:t>
      </w:r>
      <w:proofErr w:type="spellStart"/>
      <w:r w:rsidRPr="00DB56FB">
        <w:rPr>
          <w:rStyle w:val="StyleBoldUnderline"/>
        </w:rPr>
        <w:t>imperialistas</w:t>
      </w:r>
      <w:proofErr w:type="spellEnd"/>
      <w:r w:rsidRPr="00DB56FB">
        <w:rPr>
          <w:rStyle w:val="StyleBoldUnderline"/>
        </w:rPr>
        <w:t xml:space="preserve">.” </w:t>
      </w:r>
      <w:r w:rsidRPr="00DB56FB">
        <w:rPr>
          <w:sz w:val="16"/>
        </w:rPr>
        <w:t xml:space="preserve">“In many ways John </w:t>
      </w:r>
      <w:r w:rsidRPr="00DB56FB">
        <w:rPr>
          <w:rStyle w:val="StyleBoldUnderline"/>
        </w:rPr>
        <w:t xml:space="preserve">Kerry is doing </w:t>
      </w:r>
      <w:proofErr w:type="spellStart"/>
      <w:r w:rsidRPr="00DB56FB">
        <w:rPr>
          <w:rStyle w:val="StyleBoldUnderline"/>
        </w:rPr>
        <w:t>Maduro</w:t>
      </w:r>
      <w:proofErr w:type="spellEnd"/>
      <w:r w:rsidRPr="00DB56FB">
        <w:rPr>
          <w:rStyle w:val="StyleBoldUnderline"/>
        </w:rPr>
        <w:t xml:space="preserve"> a favor by not recognizing him</w:t>
      </w:r>
      <w:r w:rsidRPr="00DB56FB">
        <w:rPr>
          <w:sz w:val="16"/>
        </w:rPr>
        <w:t xml:space="preserve">,” says Jones. “The </w:t>
      </w:r>
      <w:r w:rsidRPr="00DB56FB">
        <w:rPr>
          <w:rStyle w:val="StyleBoldUnderline"/>
        </w:rPr>
        <w:t>US’s refusal to cooperate plays into the socialists’ broader narrative that the US is conspiring to defeat Venezuela’s revolution.”</w:t>
      </w:r>
    </w:p>
    <w:p w:rsidR="00B06DAC" w:rsidRPr="00DB56FB" w:rsidRDefault="00B06DAC" w:rsidP="00AB1099"/>
    <w:p w:rsidR="004A1FC2" w:rsidRPr="00DB56FB" w:rsidRDefault="004A1FC2" w:rsidP="00AB1099">
      <w:pPr>
        <w:pStyle w:val="Heading2"/>
      </w:pPr>
      <w:r w:rsidRPr="00DB56FB">
        <w:lastRenderedPageBreak/>
        <w:t>***Leadership Answers***</w:t>
      </w:r>
    </w:p>
    <w:p w:rsidR="00C504BE" w:rsidRPr="00DB56FB" w:rsidRDefault="0089601B" w:rsidP="00AB1099">
      <w:pPr>
        <w:pStyle w:val="Heading3"/>
      </w:pPr>
      <w:r w:rsidRPr="00DB56FB">
        <w:lastRenderedPageBreak/>
        <w:t>Venezuela Not Key</w:t>
      </w:r>
    </w:p>
    <w:p w:rsidR="0089601B" w:rsidRPr="00DB56FB" w:rsidRDefault="0089601B" w:rsidP="00AB1099">
      <w:pPr>
        <w:pStyle w:val="Heading4"/>
      </w:pPr>
      <w:r w:rsidRPr="00DB56FB">
        <w:t>Too many alt causes to Latin American relations—Venezuela doesn’t even start to cover it</w:t>
      </w:r>
    </w:p>
    <w:p w:rsidR="0089601B" w:rsidRPr="00DB56FB" w:rsidRDefault="0089601B" w:rsidP="00AB1099">
      <w:proofErr w:type="spellStart"/>
      <w:r w:rsidRPr="00DB56FB">
        <w:rPr>
          <w:rStyle w:val="StyleStyleBold12pt"/>
        </w:rPr>
        <w:t>Grandin</w:t>
      </w:r>
      <w:proofErr w:type="spellEnd"/>
      <w:r w:rsidRPr="00DB56FB">
        <w:rPr>
          <w:rStyle w:val="StyleStyleBold12pt"/>
        </w:rPr>
        <w:t>, 2011</w:t>
      </w:r>
      <w:r w:rsidRPr="00DB56FB">
        <w:t xml:space="preserve"> (Greg, “Obama's Latin America Policy: Renewal or Further Decline?” March 16, The Nation, http://www.thenation.com/blog/159256/obama-latin-america-renewal-or-further-decline) </w:t>
      </w:r>
    </w:p>
    <w:p w:rsidR="00C504BE" w:rsidRPr="00DB56FB" w:rsidRDefault="0089601B" w:rsidP="00AB1099">
      <w:pPr>
        <w:pStyle w:val="card0"/>
        <w:ind w:left="0" w:right="0"/>
        <w:rPr>
          <w:sz w:val="14"/>
        </w:rPr>
      </w:pPr>
      <w:r w:rsidRPr="00DB56FB">
        <w:rPr>
          <w:sz w:val="14"/>
        </w:rPr>
        <w:t xml:space="preserve">Barack </w:t>
      </w:r>
      <w:r w:rsidRPr="00DB56FB">
        <w:rPr>
          <w:rStyle w:val="StyleBoldUnderline"/>
        </w:rPr>
        <w:t>Obama heads to Latin America</w:t>
      </w:r>
      <w:r w:rsidRPr="00DB56FB">
        <w:rPr>
          <w:sz w:val="14"/>
        </w:rPr>
        <w:t xml:space="preserve"> tomorrow, bringing with him little more than a winning smile and the hope that the afterglow of his election, which Latin Americans celebrated with great cheer, still warms. The trip is meant to show that his administration has not let crises, domestic and foreign, prevent a proactive engagement with the region. In reality, </w:t>
      </w:r>
      <w:r w:rsidRPr="00DB56FB">
        <w:rPr>
          <w:rStyle w:val="StyleBoldUnderline"/>
        </w:rPr>
        <w:t>Obama will be playing catch-up, trying to slow down China’s inroads</w:t>
      </w:r>
      <w:r w:rsidRPr="00DB56FB">
        <w:rPr>
          <w:sz w:val="14"/>
        </w:rPr>
        <w:t xml:space="preserve"> into what used to be the United </w:t>
      </w:r>
      <w:proofErr w:type="spellStart"/>
      <w:r w:rsidRPr="00DB56FB">
        <w:rPr>
          <w:sz w:val="14"/>
        </w:rPr>
        <w:t>States’s</w:t>
      </w:r>
      <w:proofErr w:type="spellEnd"/>
      <w:r w:rsidRPr="00DB56FB">
        <w:rPr>
          <w:sz w:val="14"/>
        </w:rPr>
        <w:t xml:space="preserve"> backyard, shore up an alternative to the so-called “bad left” countries of Venezuela, Nicaragua, Bolivia and sometimes Ecuador and Argentina, and win back Brazil. With its $6 trillion economy, Brazil has helped lead what Ecuador’s president Rafael Correa recently called the “second and definitive independence” of Latin America, opposing Washington on issues ranging from climate change to trade, Palestine to Honduras. Having been early critics of the militarism (</w:t>
      </w:r>
      <w:r w:rsidRPr="00DB56FB">
        <w:rPr>
          <w:rStyle w:val="StyleBoldUnderline"/>
        </w:rPr>
        <w:t>most Latin American countries opposed the “War on Terror” broadly</w:t>
      </w:r>
      <w:r w:rsidRPr="00DB56FB">
        <w:rPr>
          <w:sz w:val="14"/>
        </w:rPr>
        <w:t xml:space="preserve"> and the invasion of Iraq in particular) and extreme neoliberalism that crashed the United States, </w:t>
      </w:r>
      <w:r w:rsidRPr="00DB56FB">
        <w:rPr>
          <w:rStyle w:val="StyleBoldUnderline"/>
        </w:rPr>
        <w:t>they believed he would help them create a new hemispheric framework, leaving behind the old failed orthodoxies and finding a way to cooperatively deal with transnational problems</w:t>
      </w:r>
      <w:r w:rsidRPr="00DB56FB">
        <w:rPr>
          <w:sz w:val="14"/>
        </w:rPr>
        <w:t xml:space="preserve"> like poverty, inequality, crime, migration and climate change. </w:t>
      </w:r>
      <w:r w:rsidRPr="00DB56FB">
        <w:rPr>
          <w:rStyle w:val="StyleBoldUnderline"/>
        </w:rPr>
        <w:t>At the very least, they thought he would finally end the US cold war against Cuba</w:t>
      </w:r>
      <w:r w:rsidRPr="00DB56FB">
        <w:rPr>
          <w:sz w:val="14"/>
        </w:rPr>
        <w:t xml:space="preserve">.  But </w:t>
      </w:r>
      <w:r w:rsidRPr="00DB56FB">
        <w:rPr>
          <w:rStyle w:val="StyleBoldUnderline"/>
        </w:rPr>
        <w:t>despite</w:t>
      </w:r>
      <w:r w:rsidRPr="00DB56FB">
        <w:rPr>
          <w:sz w:val="14"/>
        </w:rPr>
        <w:t xml:space="preserve"> getting off to </w:t>
      </w:r>
      <w:r w:rsidRPr="00DB56FB">
        <w:rPr>
          <w:rStyle w:val="StyleBoldUnderline"/>
        </w:rPr>
        <w:t>a good start</w:t>
      </w:r>
      <w:r w:rsidRPr="00DB56FB">
        <w:rPr>
          <w:sz w:val="14"/>
        </w:rPr>
        <w:t xml:space="preserve"> at the Summit of the Americas shortly after his inauguration, </w:t>
      </w:r>
      <w:r w:rsidRPr="00DB56FB">
        <w:rPr>
          <w:rStyle w:val="StyleBoldUnderline"/>
        </w:rPr>
        <w:t>Obama</w:t>
      </w:r>
      <w:r w:rsidRPr="00DB56FB">
        <w:rPr>
          <w:sz w:val="14"/>
        </w:rPr>
        <w:t xml:space="preserve"> </w:t>
      </w:r>
      <w:r w:rsidRPr="00DB56FB">
        <w:rPr>
          <w:rStyle w:val="StyleBoldUnderline"/>
        </w:rPr>
        <w:t>has</w:t>
      </w:r>
      <w:r w:rsidRPr="00DB56FB">
        <w:rPr>
          <w:sz w:val="14"/>
        </w:rPr>
        <w:t xml:space="preserve"> largely </w:t>
      </w:r>
      <w:r w:rsidRPr="00DB56FB">
        <w:rPr>
          <w:rStyle w:val="StyleBoldUnderline"/>
        </w:rPr>
        <w:t>disappointed</w:t>
      </w:r>
      <w:r w:rsidRPr="00DB56FB">
        <w:rPr>
          <w:sz w:val="14"/>
        </w:rPr>
        <w:t xml:space="preserve">. His administration’s </w:t>
      </w:r>
      <w:r w:rsidRPr="00DB56FB">
        <w:rPr>
          <w:rStyle w:val="StyleBoldUnderline"/>
        </w:rPr>
        <w:t>shameful legitimizing of the</w:t>
      </w:r>
      <w:r w:rsidRPr="00DB56FB">
        <w:rPr>
          <w:sz w:val="14"/>
        </w:rPr>
        <w:t xml:space="preserve"> June 2009 </w:t>
      </w:r>
      <w:r w:rsidRPr="00DB56FB">
        <w:rPr>
          <w:rStyle w:val="StyleBoldUnderline"/>
        </w:rPr>
        <w:t>Honduran coup was a symbolic turning point, but</w:t>
      </w:r>
      <w:r w:rsidRPr="00DB56FB">
        <w:rPr>
          <w:sz w:val="14"/>
        </w:rPr>
        <w:t xml:space="preserve"> the </w:t>
      </w:r>
      <w:r w:rsidRPr="00DB56FB">
        <w:rPr>
          <w:rStyle w:val="StyleBoldUnderline"/>
        </w:rPr>
        <w:t>disenchantment has been widespread</w:t>
      </w:r>
      <w:r w:rsidRPr="00DB56FB">
        <w:rPr>
          <w:sz w:val="14"/>
        </w:rPr>
        <w:t xml:space="preserve">. </w:t>
      </w:r>
      <w:r w:rsidRPr="00DB56FB">
        <w:rPr>
          <w:rStyle w:val="StyleBoldUnderline"/>
        </w:rPr>
        <w:t>An</w:t>
      </w:r>
      <w:r w:rsidRPr="00DB56FB">
        <w:rPr>
          <w:sz w:val="14"/>
        </w:rPr>
        <w:t xml:space="preserve"> expected </w:t>
      </w:r>
      <w:r w:rsidRPr="00DB56FB">
        <w:rPr>
          <w:rStyle w:val="StyleBoldUnderline"/>
        </w:rPr>
        <w:t>alliance with</w:t>
      </w:r>
      <w:r w:rsidRPr="00DB56FB">
        <w:rPr>
          <w:sz w:val="14"/>
        </w:rPr>
        <w:t xml:space="preserve"> Brazil’s </w:t>
      </w:r>
      <w:proofErr w:type="spellStart"/>
      <w:r w:rsidRPr="00DB56FB">
        <w:rPr>
          <w:sz w:val="14"/>
        </w:rPr>
        <w:t>Luiz</w:t>
      </w:r>
      <w:proofErr w:type="spellEnd"/>
      <w:r w:rsidRPr="00DB56FB">
        <w:rPr>
          <w:sz w:val="14"/>
        </w:rPr>
        <w:t xml:space="preserve"> </w:t>
      </w:r>
      <w:proofErr w:type="spellStart"/>
      <w:r w:rsidRPr="00DB56FB">
        <w:rPr>
          <w:sz w:val="14"/>
        </w:rPr>
        <w:t>Inácio</w:t>
      </w:r>
      <w:proofErr w:type="spellEnd"/>
      <w:r w:rsidRPr="00DB56FB">
        <w:rPr>
          <w:sz w:val="14"/>
        </w:rPr>
        <w:t xml:space="preserve"> </w:t>
      </w:r>
      <w:r w:rsidRPr="00DB56FB">
        <w:rPr>
          <w:rStyle w:val="StyleBoldUnderline"/>
        </w:rPr>
        <w:t>Lula</w:t>
      </w:r>
      <w:r w:rsidRPr="00DB56FB">
        <w:rPr>
          <w:sz w:val="14"/>
        </w:rPr>
        <w:t xml:space="preserve"> da Silva </w:t>
      </w:r>
      <w:r w:rsidRPr="00DB56FB">
        <w:rPr>
          <w:rStyle w:val="StyleBoldUnderline"/>
        </w:rPr>
        <w:t>didn’t pan out; immigration reform is off the table, as is a renewal of the assault rifles ban that might stem the flow of the weapons into Mexico; the U</w:t>
      </w:r>
      <w:r w:rsidRPr="00DB56FB">
        <w:rPr>
          <w:sz w:val="14"/>
        </w:rPr>
        <w:t xml:space="preserve">nited </w:t>
      </w:r>
      <w:r w:rsidRPr="00DB56FB">
        <w:rPr>
          <w:rStyle w:val="StyleBoldUnderline"/>
        </w:rPr>
        <w:t>S</w:t>
      </w:r>
      <w:r w:rsidRPr="00DB56FB">
        <w:rPr>
          <w:sz w:val="14"/>
        </w:rPr>
        <w:t xml:space="preserve">tates </w:t>
      </w:r>
      <w:r w:rsidRPr="00DB56FB">
        <w:rPr>
          <w:rStyle w:val="StyleBoldUnderline"/>
        </w:rPr>
        <w:t>refuses to lower its multibillion-dollar subsidy and tariff program that floats corporate giants like</w:t>
      </w:r>
      <w:r w:rsidRPr="00DB56FB">
        <w:rPr>
          <w:sz w:val="14"/>
        </w:rPr>
        <w:t xml:space="preserve"> ADM and </w:t>
      </w:r>
      <w:r w:rsidRPr="00DB56FB">
        <w:rPr>
          <w:rStyle w:val="StyleBoldUnderline"/>
        </w:rPr>
        <w:t>Monsanto; Cuba remains a pariah</w:t>
      </w:r>
      <w:r w:rsidRPr="00DB56FB">
        <w:rPr>
          <w:sz w:val="14"/>
        </w:rPr>
        <w:t xml:space="preserve">, if only in Washington’s eyes.  As Obama quickly learned, </w:t>
      </w:r>
      <w:r w:rsidRPr="00DB56FB">
        <w:rPr>
          <w:rStyle w:val="StyleBoldUnderline"/>
        </w:rPr>
        <w:t>obstacles</w:t>
      </w:r>
      <w:r w:rsidRPr="00DB56FB">
        <w:rPr>
          <w:sz w:val="14"/>
        </w:rPr>
        <w:t xml:space="preserve"> </w:t>
      </w:r>
      <w:r w:rsidRPr="00DB56FB">
        <w:rPr>
          <w:rStyle w:val="StyleBoldUnderline"/>
        </w:rPr>
        <w:t>to</w:t>
      </w:r>
      <w:r w:rsidRPr="00DB56FB">
        <w:rPr>
          <w:sz w:val="14"/>
        </w:rPr>
        <w:t xml:space="preserve"> an </w:t>
      </w:r>
      <w:r w:rsidRPr="00DB56FB">
        <w:rPr>
          <w:rStyle w:val="StyleBoldUnderline"/>
        </w:rPr>
        <w:t>effective hemispheric diplomacy were not</w:t>
      </w:r>
      <w:r w:rsidRPr="00DB56FB">
        <w:rPr>
          <w:sz w:val="14"/>
        </w:rPr>
        <w:t xml:space="preserve"> to be found </w:t>
      </w:r>
      <w:r w:rsidRPr="00DB56FB">
        <w:rPr>
          <w:rStyle w:val="StyleBoldUnderline"/>
        </w:rPr>
        <w:t>in</w:t>
      </w:r>
      <w:r w:rsidRPr="00DB56FB">
        <w:rPr>
          <w:sz w:val="14"/>
        </w:rPr>
        <w:t xml:space="preserve"> the “</w:t>
      </w:r>
      <w:r w:rsidRPr="00DB56FB">
        <w:rPr>
          <w:rStyle w:val="StyleBoldUnderline"/>
        </w:rPr>
        <w:t>bad left" countries but</w:t>
      </w:r>
      <w:r w:rsidRPr="00DB56FB">
        <w:rPr>
          <w:sz w:val="14"/>
        </w:rPr>
        <w:t xml:space="preserve"> much closer to home: it’s </w:t>
      </w:r>
      <w:r w:rsidRPr="00DB56FB">
        <w:rPr>
          <w:rStyle w:val="StyleBoldUnderline"/>
        </w:rPr>
        <w:t>the NRA, the anti-Castro Cuban lobby, agro-industry, anti-Latino jingoism, as well as the State and Commerce departments</w:t>
      </w:r>
      <w:r w:rsidRPr="00DB56FB">
        <w:rPr>
          <w:sz w:val="14"/>
        </w:rPr>
        <w:t xml:space="preserve"> (along with the Office of the US Trade Representative) stuffed with holdovers from the Clinton and Bush administrations, that prevent much-needed movement on any number of issues: migration, Cuba, gun smuggling into Mexico, tariffs (the last Congress renewed a 54 cent tariff on each gallon of imported Brazilian ethanol—so much for “free trade”), and poverty reduction. As a result, </w:t>
      </w:r>
      <w:r w:rsidRPr="00DB56FB">
        <w:rPr>
          <w:rStyle w:val="StyleBoldUnderline"/>
        </w:rPr>
        <w:t>Obama succumbed to inertia, carrying on a disastrous war on drugs and pushing an economic agenda as if 2008</w:t>
      </w:r>
      <w:r w:rsidRPr="00DB56FB">
        <w:rPr>
          <w:sz w:val="14"/>
        </w:rPr>
        <w:t xml:space="preserve"> (or 2002 in Argentina, the worst recorded economic collapse in history) </w:t>
      </w:r>
      <w:r w:rsidRPr="00DB56FB">
        <w:rPr>
          <w:rStyle w:val="StyleBoldUnderline"/>
        </w:rPr>
        <w:t>never happened</w:t>
      </w:r>
      <w:r w:rsidRPr="00DB56FB">
        <w:rPr>
          <w:sz w:val="14"/>
        </w:rPr>
        <w:t>.</w:t>
      </w:r>
    </w:p>
    <w:p w:rsidR="00C504BE" w:rsidRPr="00DB56FB" w:rsidRDefault="00C504BE" w:rsidP="00AB1099">
      <w:pPr>
        <w:pStyle w:val="Heading3"/>
      </w:pPr>
      <w:r w:rsidRPr="00DB56FB">
        <w:lastRenderedPageBreak/>
        <w:t>Hegemony Defense</w:t>
      </w:r>
    </w:p>
    <w:p w:rsidR="00C504BE" w:rsidRPr="00DB56FB" w:rsidRDefault="00C504BE" w:rsidP="00AB1099">
      <w:pPr>
        <w:pStyle w:val="Heading4"/>
      </w:pPr>
      <w:r w:rsidRPr="00DB56FB">
        <w:t>No hegemony impact—</w:t>
      </w:r>
    </w:p>
    <w:p w:rsidR="00C504BE" w:rsidRPr="00DB56FB" w:rsidRDefault="00C504BE" w:rsidP="00AB1099">
      <w:pPr>
        <w:rPr>
          <w:sz w:val="16"/>
        </w:rPr>
      </w:pPr>
      <w:proofErr w:type="spellStart"/>
      <w:r w:rsidRPr="00DB56FB">
        <w:rPr>
          <w:rStyle w:val="StyleStyleBold12pt"/>
        </w:rPr>
        <w:t>Fettweis</w:t>
      </w:r>
      <w:proofErr w:type="spellEnd"/>
      <w:r w:rsidRPr="00DB56FB">
        <w:rPr>
          <w:rStyle w:val="StyleStyleBold12pt"/>
        </w:rPr>
        <w:t xml:space="preserve"> ‘10</w:t>
      </w:r>
      <w:r w:rsidRPr="00DB56FB">
        <w:rPr>
          <w:sz w:val="16"/>
        </w:rPr>
        <w:t xml:space="preserve"> (Chris</w:t>
      </w:r>
      <w:r w:rsidRPr="00DB56FB">
        <w:rPr>
          <w:sz w:val="16"/>
          <w:szCs w:val="14"/>
        </w:rPr>
        <w:t xml:space="preserve"> </w:t>
      </w:r>
      <w:proofErr w:type="spellStart"/>
      <w:r w:rsidRPr="00DB56FB">
        <w:rPr>
          <w:sz w:val="16"/>
          <w:szCs w:val="14"/>
        </w:rPr>
        <w:t>Fettweis</w:t>
      </w:r>
      <w:proofErr w:type="spellEnd"/>
      <w:r w:rsidRPr="00DB56FB">
        <w:rPr>
          <w:sz w:val="16"/>
          <w:szCs w:val="14"/>
        </w:rPr>
        <w:t>, Professor of national security affairs @ U.S. Naval War College</w:t>
      </w:r>
      <w:r w:rsidRPr="00DB56FB">
        <w:rPr>
          <w:sz w:val="16"/>
        </w:rPr>
        <w:t>, Georgetown University Press, “Dangerous times</w:t>
      </w:r>
      <w:proofErr w:type="gramStart"/>
      <w:r w:rsidRPr="00DB56FB">
        <w:rPr>
          <w:sz w:val="16"/>
        </w:rPr>
        <w:t>?:</w:t>
      </w:r>
      <w:proofErr w:type="gramEnd"/>
      <w:r w:rsidRPr="00DB56FB">
        <w:rPr>
          <w:sz w:val="16"/>
        </w:rPr>
        <w:t xml:space="preserve"> the international politics of great power peace” Google Books) </w:t>
      </w:r>
    </w:p>
    <w:p w:rsidR="00C504BE" w:rsidRPr="00DB56FB" w:rsidRDefault="00C504BE" w:rsidP="00AB1099">
      <w:pPr>
        <w:rPr>
          <w:sz w:val="16"/>
        </w:rPr>
      </w:pPr>
      <w:r w:rsidRPr="00DB56FB">
        <w:rPr>
          <w:sz w:val="16"/>
        </w:rPr>
        <w:t xml:space="preserve">Simply stated, the hegemonic stability theory proposes that international peace is only possible when there is one country strong enough to make and enforce a set of rules. At the height of </w:t>
      </w:r>
      <w:proofErr w:type="spellStart"/>
      <w:r w:rsidRPr="00DB56FB">
        <w:rPr>
          <w:sz w:val="16"/>
        </w:rPr>
        <w:t>Pax</w:t>
      </w:r>
      <w:proofErr w:type="spellEnd"/>
      <w:r w:rsidRPr="00DB56FB">
        <w:rPr>
          <w:sz w:val="16"/>
        </w:rPr>
        <w:t xml:space="preserve"> </w:t>
      </w:r>
      <w:proofErr w:type="spellStart"/>
      <w:r w:rsidRPr="00DB56FB">
        <w:rPr>
          <w:sz w:val="16"/>
        </w:rPr>
        <w:t>Romana</w:t>
      </w:r>
      <w:proofErr w:type="spellEnd"/>
      <w:r w:rsidRPr="00DB56FB">
        <w:rPr>
          <w:sz w:val="16"/>
        </w:rPr>
        <w:t xml:space="preserve"> between 27 BC and 180 AD, for example, Rome was able to bring unprecedented peace and security to the Mediterranean. The </w:t>
      </w:r>
      <w:proofErr w:type="spellStart"/>
      <w:r w:rsidRPr="00DB56FB">
        <w:rPr>
          <w:sz w:val="16"/>
        </w:rPr>
        <w:t>Pax</w:t>
      </w:r>
      <w:proofErr w:type="spellEnd"/>
      <w:r w:rsidRPr="00DB56FB">
        <w:rPr>
          <w:sz w:val="16"/>
        </w:rPr>
        <w:t xml:space="preserve"> Britannica of the nineteenth century brought a level of stability to the high seas. Perhaps the current era is peaceful because the United States has established a de facto </w:t>
      </w:r>
      <w:proofErr w:type="spellStart"/>
      <w:r w:rsidRPr="00DB56FB">
        <w:rPr>
          <w:sz w:val="16"/>
        </w:rPr>
        <w:t>Pax</w:t>
      </w:r>
      <w:proofErr w:type="spellEnd"/>
      <w:r w:rsidRPr="00DB56FB">
        <w:rPr>
          <w:sz w:val="16"/>
        </w:rPr>
        <w:t xml:space="preserve">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DB56FB">
        <w:rPr>
          <w:u w:val="single"/>
        </w:rPr>
        <w:t xml:space="preserve">There are good theoretical and empirical reasons, however, the belief that U.S. hegemony is not the primary cause of the current era of stability. </w:t>
      </w:r>
      <w:r w:rsidRPr="00DB56FB">
        <w:rPr>
          <w:sz w:val="16"/>
        </w:rPr>
        <w:t xml:space="preserve">First of all, the </w:t>
      </w:r>
      <w:r w:rsidRPr="00DB56FB">
        <w:rPr>
          <w:u w:val="single"/>
        </w:rPr>
        <w:t>hegemonic stability argument overstates</w:t>
      </w:r>
      <w:r w:rsidRPr="00DB56FB">
        <w:rPr>
          <w:sz w:val="16"/>
        </w:rPr>
        <w:t xml:space="preserve"> the </w:t>
      </w:r>
      <w:r w:rsidRPr="00DB56FB">
        <w:rPr>
          <w:u w:val="single"/>
        </w:rPr>
        <w:t>role that the United States plays in the system. No country is strong enough to police the world on its own. The only way there can be stability in the community of great powers is if self-policing occurs, ifs states have decided that their interest are served by peace. If no pacific normative shift had occurred</w:t>
      </w:r>
      <w:r w:rsidRPr="00DB56FB">
        <w:rPr>
          <w:sz w:val="16"/>
        </w:rPr>
        <w:t xml:space="preserve"> among the great </w:t>
      </w:r>
      <w:proofErr w:type="gramStart"/>
      <w:r w:rsidRPr="00DB56FB">
        <w:rPr>
          <w:sz w:val="16"/>
        </w:rPr>
        <w:t>powers that was</w:t>
      </w:r>
      <w:proofErr w:type="gramEnd"/>
      <w:r w:rsidRPr="00DB56FB">
        <w:rPr>
          <w:sz w:val="16"/>
        </w:rPr>
        <w:t xml:space="preserve"> filtering down through the system, then </w:t>
      </w:r>
      <w:r w:rsidRPr="00DB56FB">
        <w:rPr>
          <w:u w:val="single"/>
        </w:rPr>
        <w:t>no amount of international constabulary work by the United States could maintain stability</w:t>
      </w:r>
      <w:r w:rsidRPr="00DB56FB">
        <w:rPr>
          <w:sz w:val="16"/>
        </w:rPr>
        <w:t xml:space="preserve">. Likewise, if it is true that such a shift has occurred, then most of what the hegemon spends to bring stability would be wasted. </w:t>
      </w:r>
      <w:r w:rsidRPr="00DB56FB">
        <w:rPr>
          <w:u w:val="single"/>
        </w:rPr>
        <w:t>The 5 percent of the world’s population that live in the United States simple could not force peace upon an unwilling 95</w:t>
      </w:r>
      <w:r w:rsidRPr="00DB56FB">
        <w:rPr>
          <w:sz w:val="16"/>
        </w:rPr>
        <w:t xml:space="preserve">. At the risk of beating the metaphor to death, the </w:t>
      </w:r>
      <w:r w:rsidRPr="00DB56FB">
        <w:rPr>
          <w:u w:val="single"/>
        </w:rPr>
        <w:t xml:space="preserve">United States may be patrolling a neighborhood that has already rid itself of crime. Stability and </w:t>
      </w:r>
      <w:proofErr w:type="spellStart"/>
      <w:r w:rsidRPr="00DB56FB">
        <w:rPr>
          <w:u w:val="single"/>
        </w:rPr>
        <w:t>unipolarity</w:t>
      </w:r>
      <w:proofErr w:type="spellEnd"/>
      <w:r w:rsidRPr="00DB56FB">
        <w:rPr>
          <w:u w:val="single"/>
        </w:rPr>
        <w:t xml:space="preserve"> may be simply coincidental. </w:t>
      </w:r>
      <w:r w:rsidRPr="00DB56FB">
        <w:rPr>
          <w:sz w:val="16"/>
        </w:rPr>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DB56FB">
        <w:rPr>
          <w:u w:val="single"/>
        </w:rPr>
        <w:t>Hegemonic stability can only take credit for influence those decisions that would have ended in war without the presence, whether physical or psychological</w:t>
      </w:r>
      <w:r w:rsidRPr="00DB56FB">
        <w:rPr>
          <w:sz w:val="16"/>
        </w:rPr>
        <w:t xml:space="preserve">, of the United States. </w:t>
      </w:r>
      <w:r w:rsidRPr="00DB56FB">
        <w:rPr>
          <w:u w:val="single"/>
        </w:rPr>
        <w:t xml:space="preserve">Ethiopia and Eritrea are hardly the only states that could go to war without the slightest threat of U.S. intervention. Since most of the world today is free to fight without U.S. involvement, something else must be at work. Stability exists in many places where no hegemony is present. </w:t>
      </w:r>
      <w:r w:rsidRPr="00DB56FB">
        <w:rPr>
          <w:sz w:val="16"/>
        </w:rPr>
        <w:t xml:space="preserve">Second, the </w:t>
      </w:r>
      <w:r w:rsidRPr="00DB56FB">
        <w:rPr>
          <w:u w:val="single"/>
        </w:rPr>
        <w:t>limited empirical evidence we have suggests that there is little connection between the relative level of U.S. activism and international stability.</w:t>
      </w:r>
      <w:r w:rsidRPr="00DB56FB">
        <w:rPr>
          <w:sz w:val="16"/>
        </w:rPr>
        <w:t xml:space="preserve"> During the </w:t>
      </w:r>
      <w:r w:rsidRPr="00DB56FB">
        <w:rPr>
          <w:u w:val="single"/>
        </w:rPr>
        <w:t>1990s</w:t>
      </w:r>
      <w:r w:rsidRPr="00DB56FB">
        <w:rPr>
          <w:sz w:val="16"/>
        </w:rPr>
        <w:t xml:space="preserve"> the </w:t>
      </w:r>
      <w:r w:rsidRPr="00DB56FB">
        <w:rPr>
          <w:u w:val="single"/>
        </w:rPr>
        <w:t>United States cut back on its defense spending fairly substantially,</w:t>
      </w:r>
      <w:r w:rsidRPr="00DB56FB">
        <w:rPr>
          <w:sz w:val="16"/>
        </w:rPr>
        <w:t xml:space="preserve"> </w:t>
      </w:r>
      <w:proofErr w:type="gramStart"/>
      <w:r w:rsidRPr="00DB56FB">
        <w:rPr>
          <w:sz w:val="16"/>
        </w:rPr>
        <w:t>By</w:t>
      </w:r>
      <w:proofErr w:type="gramEnd"/>
      <w:r w:rsidRPr="00DB56FB">
        <w:rPr>
          <w:sz w:val="16"/>
        </w:rPr>
        <w:t xml:space="preserve">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w:t>
      </w:r>
      <w:proofErr w:type="spellStart"/>
      <w:r w:rsidRPr="00DB56FB">
        <w:rPr>
          <w:sz w:val="16"/>
        </w:rPr>
        <w:t>Kristol</w:t>
      </w:r>
      <w:proofErr w:type="spellEnd"/>
      <w:r w:rsidRPr="00DB56FB">
        <w:rPr>
          <w:sz w:val="16"/>
        </w:rPr>
        <w:t xml:space="preserve"> and </w:t>
      </w:r>
      <w:proofErr w:type="spellStart"/>
      <w:r w:rsidRPr="00DB56FB">
        <w:rPr>
          <w:sz w:val="16"/>
        </w:rPr>
        <w:t>Kagan</w:t>
      </w:r>
      <w:proofErr w:type="spellEnd"/>
      <w:r w:rsidRPr="00DB56FB">
        <w:rPr>
          <w:sz w:val="16"/>
        </w:rPr>
        <w:t xml:space="preserve">, "doubts that the defense budget has been cut much too far to meet Americas responsibilities to itself and to world peace."" </w:t>
      </w:r>
      <w:r w:rsidRPr="00DB56FB">
        <w:rPr>
          <w:u w:val="single"/>
        </w:rPr>
        <w:t>If</w:t>
      </w:r>
      <w:r w:rsidRPr="00DB56FB">
        <w:rPr>
          <w:sz w:val="16"/>
        </w:rPr>
        <w:t xml:space="preserve"> the </w:t>
      </w:r>
      <w:r w:rsidRPr="00DB56FB">
        <w:rPr>
          <w:u w:val="single"/>
        </w:rPr>
        <w:t>pacific trends were due not to U.S. hegemony but a strengthening norm against interstate war</w:t>
      </w:r>
      <w:r w:rsidRPr="00DB56FB">
        <w:rPr>
          <w:sz w:val="16"/>
        </w:rPr>
        <w:t xml:space="preserve">, however, </w:t>
      </w:r>
      <w:r w:rsidRPr="00DB56FB">
        <w:rPr>
          <w:u w:val="single"/>
        </w:rPr>
        <w:t>one would not have expected an increase in global instability and violence. The verdict from the past two decades is fairly plain: The world grew more peaceful while the United States cut its forces. No state seemed to believe that its security was endangered by a less-capable Pentagon, or at least none took any action that would suggest such a belief.</w:t>
      </w:r>
      <w:r w:rsidRPr="00DB56FB">
        <w:rPr>
          <w:sz w:val="16"/>
        </w:rPr>
        <w:t xml:space="preserve"> No militaries were enhanced to address power vacuums; </w:t>
      </w:r>
      <w:r w:rsidRPr="00DB56FB">
        <w:rPr>
          <w:u w:val="single"/>
        </w:rPr>
        <w:t>no security dilemmas drove mistrust and arms races; no regional balancing occurred once the stabilizing presence of the U.S. military was diminished.</w:t>
      </w:r>
      <w:r w:rsidRPr="00DB56FB">
        <w:rPr>
          <w:sz w:val="16"/>
        </w:rPr>
        <w:t xml:space="preserve"> The </w:t>
      </w:r>
      <w:r w:rsidRPr="00DB56FB">
        <w:rPr>
          <w:u w:val="single"/>
        </w:rPr>
        <w:t xml:space="preserve">rest of the world acted as if the threat </w:t>
      </w:r>
      <w:proofErr w:type="spellStart"/>
      <w:r w:rsidRPr="00DB56FB">
        <w:rPr>
          <w:u w:val="single"/>
        </w:rPr>
        <w:t>ofinternational</w:t>
      </w:r>
      <w:proofErr w:type="spellEnd"/>
      <w:r w:rsidRPr="00DB56FB">
        <w:rPr>
          <w:u w:val="single"/>
        </w:rPr>
        <w:t xml:space="preserve"> war was not a pressing concern, despite the reduction in U.S. capabilities</w:t>
      </w:r>
      <w:r w:rsidRPr="00DB56FB">
        <w:rPr>
          <w:sz w:val="16"/>
        </w:rPr>
        <w:t xml:space="preserve">. The incidence and magnitude of global conflict declined while the United States cut its military spending under President Clinton, and it kept declining as the Bush Administration ramped spending back up. </w:t>
      </w:r>
      <w:r w:rsidRPr="00DB56FB">
        <w:rPr>
          <w:u w:val="single"/>
        </w:rPr>
        <w:t>No complex statistical analysis should be necessary to reach the conclusion that the two are unrelated</w:t>
      </w:r>
      <w:r w:rsidRPr="00DB56FB">
        <w:rPr>
          <w:sz w:val="16"/>
        </w:rPr>
        <w:t>. It is also worth noting for our purposes that the United States was no less safe.</w:t>
      </w:r>
    </w:p>
    <w:p w:rsidR="00C504BE" w:rsidRPr="00DB56FB" w:rsidRDefault="00C504BE" w:rsidP="00AB1099">
      <w:pPr>
        <w:pStyle w:val="Heading4"/>
      </w:pPr>
      <w:r w:rsidRPr="00DB56FB">
        <w:t>Alt causes overwhelm or hegemony is resilient</w:t>
      </w:r>
    </w:p>
    <w:p w:rsidR="00C504BE" w:rsidRPr="00DB56FB" w:rsidRDefault="00C504BE" w:rsidP="00AB1099">
      <w:r w:rsidRPr="00DB56FB">
        <w:rPr>
          <w:rStyle w:val="StyleStyleBold12pt"/>
        </w:rPr>
        <w:t>Copley ’12</w:t>
      </w:r>
      <w:r w:rsidRPr="00DB56FB">
        <w:t xml:space="preserve"> (Gregory R., editor of Defense &amp; Foreign Affairs’ Strategic Policy, Strategic Policy in an Age of Global Realignment, lexis, June 2012)</w:t>
      </w:r>
    </w:p>
    <w:p w:rsidR="00B06DAC" w:rsidRPr="00DB56FB" w:rsidRDefault="00C504BE" w:rsidP="00AB1099">
      <w:pPr>
        <w:rPr>
          <w:sz w:val="16"/>
        </w:rPr>
      </w:pPr>
      <w:r w:rsidRPr="00DB56FB">
        <w:rPr>
          <w:sz w:val="16"/>
        </w:rPr>
        <w:lastRenderedPageBreak/>
        <w:t xml:space="preserve">3. Strategic Recovery by the US. </w:t>
      </w:r>
      <w:r w:rsidRPr="00DB56FB">
        <w:rPr>
          <w:rStyle w:val="StyleBoldUnderline"/>
        </w:rPr>
        <w:t xml:space="preserve">The US will not, in 2012 or 2013, show signs of </w:t>
      </w:r>
      <w:r w:rsidRPr="00DB56FB">
        <w:rPr>
          <w:rStyle w:val="Emphasis"/>
        </w:rPr>
        <w:t>any recovery of its global strategic credibility or real strength.</w:t>
      </w:r>
      <w:r w:rsidRPr="00DB56FB">
        <w:rPr>
          <w:sz w:val="16"/>
        </w:rPr>
        <w:t xml:space="preserve"> Its </w:t>
      </w:r>
      <w:r w:rsidRPr="00DB56FB">
        <w:rPr>
          <w:rStyle w:val="Emphasis"/>
        </w:rPr>
        <w:t>manufacturing and science and technology</w:t>
      </w:r>
      <w:r w:rsidRPr="00DB56FB">
        <w:rPr>
          <w:sz w:val="16"/>
        </w:rPr>
        <w:t xml:space="preserve"> sectors </w:t>
      </w:r>
      <w:r w:rsidRPr="00DB56FB">
        <w:rPr>
          <w:rStyle w:val="Emphasis"/>
        </w:rPr>
        <w:t>will continue to suffer from</w:t>
      </w:r>
      <w:r w:rsidRPr="00DB56FB">
        <w:rPr>
          <w:sz w:val="16"/>
        </w:rPr>
        <w:t xml:space="preserve"> low (even </w:t>
      </w:r>
      <w:r w:rsidRPr="00DB56FB">
        <w:rPr>
          <w:rStyle w:val="Emphasis"/>
        </w:rPr>
        <w:t>declining) productivity</w:t>
      </w:r>
      <w:r w:rsidRPr="00DB56FB">
        <w:rPr>
          <w:sz w:val="16"/>
        </w:rPr>
        <w:t xml:space="preserve"> </w:t>
      </w:r>
      <w:r w:rsidRPr="00DB56FB">
        <w:rPr>
          <w:rStyle w:val="Emphasis"/>
        </w:rPr>
        <w:t xml:space="preserve">and </w:t>
      </w:r>
      <w:r w:rsidRPr="00DB56FB">
        <w:rPr>
          <w:u w:val="single"/>
        </w:rPr>
        <w:t>difficulty in capital formation</w:t>
      </w:r>
      <w:r w:rsidRPr="00DB56FB">
        <w:rPr>
          <w:sz w:val="16"/>
        </w:rPr>
        <w:t xml:space="preserve"> (for political reasons, primarily). A </w:t>
      </w:r>
      <w:r w:rsidRPr="00DB56FB">
        <w:rPr>
          <w:rStyle w:val="StyleBoldUnderline"/>
        </w:rPr>
        <w:t xml:space="preserve">significant US recovery </w:t>
      </w:r>
      <w:r w:rsidRPr="00DB56FB">
        <w:rPr>
          <w:rStyle w:val="Emphasis"/>
        </w:rPr>
        <w:t>is not feasible</w:t>
      </w:r>
      <w:r w:rsidRPr="00DB56FB">
        <w:rPr>
          <w:sz w:val="16"/>
        </w:rPr>
        <w:t xml:space="preserve"> in the timeframe given the present political and economic policies and impasse evident. </w:t>
      </w:r>
      <w:r w:rsidRPr="00DB56FB">
        <w:rPr>
          <w:rStyle w:val="Emphasis"/>
        </w:rPr>
        <w:t>US allies will increasingly look to their own needs</w:t>
      </w:r>
      <w:r w:rsidRPr="00DB56FB">
        <w:rPr>
          <w:sz w:val="16"/>
        </w:rPr>
        <w:t xml:space="preserve"> while attempting to sustain their alliance relationship with the US to the extent feasible. </w:t>
      </w:r>
      <w:r w:rsidRPr="00DB56FB">
        <w:rPr>
          <w:rStyle w:val="StyleBoldUnderline"/>
        </w:rPr>
        <w:t>Those outside the US alliance network</w:t>
      </w:r>
      <w:r w:rsidRPr="00DB56FB">
        <w:rPr>
          <w:sz w:val="16"/>
        </w:rPr>
        <w:t xml:space="preserve">, or peripheral to it, will </w:t>
      </w:r>
      <w:r w:rsidRPr="00DB56FB">
        <w:rPr>
          <w:rStyle w:val="Emphasis"/>
        </w:rPr>
        <w:t>increasingly disregard US political/diplomatic pressures</w:t>
      </w:r>
      <w:r w:rsidRPr="00DB56FB">
        <w:rPr>
          <w:sz w:val="16"/>
        </w:rPr>
        <w:t xml:space="preserve">, </w:t>
      </w:r>
      <w:r w:rsidRPr="00DB56FB">
        <w:rPr>
          <w:rStyle w:val="StyleBoldUnderline"/>
        </w:rPr>
        <w:t>and will seek to accommodate the PRC or regional actors</w:t>
      </w:r>
      <w:r w:rsidRPr="00DB56FB">
        <w:rPr>
          <w:sz w:val="16"/>
        </w:rPr>
        <w:t xml:space="preserve">. </w:t>
      </w:r>
      <w:r w:rsidRPr="00DB56FB">
        <w:rPr>
          <w:u w:val="single"/>
        </w:rPr>
        <w:t>The continued economic malaise of the US during 2012, even if disguised by modest nominal GDP growth, will make economic (and therefore strategic) recovery more difficult and ensure that it will take longer. In any event</w:t>
      </w:r>
      <w:r w:rsidRPr="00DB56FB">
        <w:rPr>
          <w:sz w:val="16"/>
        </w:rPr>
        <w:t xml:space="preserve">, </w:t>
      </w:r>
      <w:r w:rsidRPr="00DB56FB">
        <w:rPr>
          <w:rStyle w:val="StyleBoldUnderline"/>
        </w:rPr>
        <w:t xml:space="preserve">the </w:t>
      </w:r>
      <w:r w:rsidRPr="00DB56FB">
        <w:rPr>
          <w:rStyle w:val="Emphasis"/>
        </w:rPr>
        <w:t xml:space="preserve">fact that the US national debt exceeds the GDP hollows the dollar and thus makes meaningful recovery impossible </w:t>
      </w:r>
      <w:r w:rsidRPr="00DB56FB">
        <w:rPr>
          <w:sz w:val="16"/>
        </w:rPr>
        <w:t>in the short-term.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p>
    <w:p w:rsidR="00C504BE" w:rsidRPr="00DB56FB" w:rsidRDefault="00C504BE" w:rsidP="00AB1099">
      <w:pPr>
        <w:rPr>
          <w:sz w:val="16"/>
        </w:rPr>
      </w:pPr>
    </w:p>
    <w:p w:rsidR="00C015CB" w:rsidRPr="00DB56FB" w:rsidRDefault="00C015CB" w:rsidP="00AB1099">
      <w:pPr>
        <w:pStyle w:val="Heading2"/>
        <w:rPr>
          <w:rFonts w:eastAsiaTheme="minorHAnsi"/>
        </w:rPr>
      </w:pPr>
      <w:r w:rsidRPr="00DB56FB">
        <w:rPr>
          <w:rFonts w:eastAsiaTheme="minorHAnsi"/>
        </w:rPr>
        <w:lastRenderedPageBreak/>
        <w:t>***</w:t>
      </w:r>
      <w:r w:rsidR="00B94F5C" w:rsidRPr="00DB56FB">
        <w:rPr>
          <w:rFonts w:eastAsiaTheme="minorHAnsi"/>
        </w:rPr>
        <w:t>Appeasement</w:t>
      </w:r>
      <w:r w:rsidR="00852E9B" w:rsidRPr="00DB56FB">
        <w:rPr>
          <w:rFonts w:eastAsiaTheme="minorHAnsi"/>
        </w:rPr>
        <w:t xml:space="preserve"> </w:t>
      </w:r>
      <w:r w:rsidR="007E43A8" w:rsidRPr="00DB56FB">
        <w:rPr>
          <w:rFonts w:eastAsiaTheme="minorHAnsi"/>
        </w:rPr>
        <w:t>Turn</w:t>
      </w:r>
      <w:r w:rsidRPr="00DB56FB">
        <w:rPr>
          <w:rFonts w:eastAsiaTheme="minorHAnsi"/>
        </w:rPr>
        <w:t>***</w:t>
      </w:r>
    </w:p>
    <w:p w:rsidR="000E6BD9" w:rsidRPr="00DB56FB" w:rsidRDefault="000E6BD9" w:rsidP="00AB1099">
      <w:pPr>
        <w:pStyle w:val="Heading3"/>
      </w:pPr>
      <w:r w:rsidRPr="00DB56FB">
        <w:lastRenderedPageBreak/>
        <w:t xml:space="preserve">1nc Module </w:t>
      </w:r>
    </w:p>
    <w:p w:rsidR="000E6BD9" w:rsidRPr="00DB56FB" w:rsidRDefault="000E6BD9" w:rsidP="00AB1099">
      <w:pPr>
        <w:pStyle w:val="Heading4"/>
      </w:pPr>
      <w:r w:rsidRPr="00DB56FB">
        <w:t xml:space="preserve">The plan’s unconditional nature turns the </w:t>
      </w:r>
      <w:r w:rsidRPr="00DB56FB">
        <w:rPr>
          <w:u w:val="single"/>
        </w:rPr>
        <w:t>entirety of AFF solvency</w:t>
      </w:r>
      <w:r w:rsidRPr="00DB56FB">
        <w:t xml:space="preserve">-Venezuela will use renewed relations with the US to obscure corruption and maintain ties with US adversaries </w:t>
      </w:r>
    </w:p>
    <w:p w:rsidR="000E6BD9" w:rsidRPr="00DB56FB" w:rsidRDefault="000E6BD9" w:rsidP="00AB1099">
      <w:proofErr w:type="spellStart"/>
      <w:r w:rsidRPr="00DB56FB">
        <w:rPr>
          <w:rStyle w:val="StyleStyleBold12pt"/>
        </w:rPr>
        <w:t>Walser</w:t>
      </w:r>
      <w:proofErr w:type="spellEnd"/>
      <w:r w:rsidRPr="00DB56FB">
        <w:rPr>
          <w:rStyle w:val="StyleStyleBold12pt"/>
        </w:rPr>
        <w:t xml:space="preserve"> 6-7</w:t>
      </w:r>
      <w:r w:rsidRPr="00DB56FB">
        <w:t xml:space="preserve">-13. Ray </w:t>
      </w:r>
      <w:proofErr w:type="spellStart"/>
      <w:r w:rsidRPr="00DB56FB">
        <w:t>Walser</w:t>
      </w:r>
      <w:proofErr w:type="spellEnd"/>
      <w:r w:rsidRPr="00DB56FB">
        <w:t xml:space="preserve"> was a career Foreign Service officer with the U.S. Department of State for 27 years and is a Senior Policy Analyst specializing in Latin America @ Heritage. “Buyer Beware: Secretary Kerry and Venezuela” [http://blog.heritage.org/2013/06/07/buyer-beware-secretary-kerry-and-venezuela/] </w:t>
      </w:r>
      <w:r w:rsidRPr="00DB56FB">
        <w:rPr>
          <w:rStyle w:val="StyleStyleBold12pt"/>
        </w:rPr>
        <w:t>[MG]</w:t>
      </w:r>
    </w:p>
    <w:p w:rsidR="000E6BD9" w:rsidRPr="00DB56FB" w:rsidRDefault="000E6BD9" w:rsidP="00AB1099">
      <w:pPr>
        <w:rPr>
          <w:rStyle w:val="StyleBoldUnderline"/>
        </w:rPr>
      </w:pPr>
      <w:r w:rsidRPr="00DB56FB">
        <w:rPr>
          <w:sz w:val="16"/>
        </w:rPr>
        <w:t xml:space="preserve">Regrettably, Secretary </w:t>
      </w:r>
      <w:r w:rsidRPr="00DB56FB">
        <w:rPr>
          <w:rStyle w:val="StyleBoldUnderline"/>
        </w:rPr>
        <w:t xml:space="preserve">Kerry and his Department </w:t>
      </w:r>
      <w:r w:rsidRPr="00DB56FB">
        <w:rPr>
          <w:sz w:val="16"/>
        </w:rPr>
        <w:t xml:space="preserve">of State colleagues </w:t>
      </w:r>
      <w:r w:rsidRPr="00DB56FB">
        <w:rPr>
          <w:rStyle w:val="StyleBoldUnderline"/>
        </w:rPr>
        <w:t xml:space="preserve">are succumbing to </w:t>
      </w:r>
      <w:r w:rsidRPr="00DB56FB">
        <w:rPr>
          <w:rStyle w:val="Emphasis"/>
        </w:rPr>
        <w:t>Diplomat’s Syndrome</w:t>
      </w:r>
      <w:r w:rsidRPr="00DB56FB">
        <w:rPr>
          <w:sz w:val="16"/>
        </w:rPr>
        <w:t xml:space="preserve">, a form of optical illusion or mental disorientation that mistakes talk for action and assigns friendly gestures equal weight with actual deeds. </w:t>
      </w:r>
      <w:r w:rsidRPr="00DB56FB">
        <w:rPr>
          <w:rStyle w:val="StyleBoldUnderline"/>
        </w:rPr>
        <w:t>That top diplomats of the U.S. and Venezuela talked is no big deal</w:t>
      </w:r>
      <w:r w:rsidRPr="00DB56FB">
        <w:rPr>
          <w:sz w:val="16"/>
        </w:rPr>
        <w:t xml:space="preserve">. President Obama made nice with President Chavez in April 2009 and relations continued to deteriorate. What really matters is whether Venezuela’s populist authoritarian leadership is genuinely ready to modify behaviors that clash with important U.S. interests and values. Beginning with the death of Chavez on March 5, </w:t>
      </w:r>
      <w:r w:rsidRPr="00DB56FB">
        <w:rPr>
          <w:rStyle w:val="StyleBoldUnderline"/>
        </w:rPr>
        <w:t xml:space="preserve">the </w:t>
      </w:r>
      <w:proofErr w:type="spellStart"/>
      <w:r w:rsidRPr="00DB56FB">
        <w:rPr>
          <w:rStyle w:val="StyleBoldUnderline"/>
        </w:rPr>
        <w:t>Maduro</w:t>
      </w:r>
      <w:proofErr w:type="spellEnd"/>
      <w:r w:rsidRPr="00DB56FB">
        <w:rPr>
          <w:rStyle w:val="StyleBoldUnderline"/>
        </w:rPr>
        <w:t xml:space="preserve"> regime has engaged in virtually non-stop anti-American diatribes.</w:t>
      </w:r>
      <w:r w:rsidRPr="00DB56FB">
        <w:rPr>
          <w:sz w:val="16"/>
        </w:rPr>
        <w:t xml:space="preserve"> It arrested U.S. citizen and filmmaker Tim Tracy on farcical charges of espionage. His recent release is a long overdue and little more than a concession to reality. Since March, President </w:t>
      </w:r>
      <w:proofErr w:type="spellStart"/>
      <w:r w:rsidRPr="00DB56FB">
        <w:rPr>
          <w:sz w:val="16"/>
        </w:rPr>
        <w:t>Maduro</w:t>
      </w:r>
      <w:proofErr w:type="spellEnd"/>
      <w:r w:rsidRPr="00DB56FB">
        <w:rPr>
          <w:sz w:val="16"/>
        </w:rPr>
        <w:t xml:space="preserve"> and company have repeatedly blocked efforts to obtain a fair review of voting irregularities in the April 14 elections and threatened and assaulted members of the democratic opposition, including a brutal attack on opposition legislators on the floor of the National Assembly. </w:t>
      </w:r>
      <w:proofErr w:type="spellStart"/>
      <w:r w:rsidRPr="00DB56FB">
        <w:rPr>
          <w:sz w:val="16"/>
        </w:rPr>
        <w:t>Maduro</w:t>
      </w:r>
      <w:proofErr w:type="spellEnd"/>
      <w:r w:rsidRPr="00DB56FB">
        <w:rPr>
          <w:sz w:val="16"/>
        </w:rPr>
        <w:t xml:space="preserve"> and company have also spoken of punitive reprisals against U.S. ally Colombia, because Colombian President Juan Manuel Santos met with defeated opposition candidate Henrique </w:t>
      </w:r>
      <w:proofErr w:type="spellStart"/>
      <w:r w:rsidRPr="00DB56FB">
        <w:rPr>
          <w:sz w:val="16"/>
        </w:rPr>
        <w:t>Capriles</w:t>
      </w:r>
      <w:proofErr w:type="spellEnd"/>
      <w:r w:rsidRPr="00DB56FB">
        <w:rPr>
          <w:sz w:val="16"/>
        </w:rPr>
        <w:t xml:space="preserve">. </w:t>
      </w:r>
      <w:proofErr w:type="spellStart"/>
      <w:r w:rsidRPr="00DB56FB">
        <w:rPr>
          <w:sz w:val="16"/>
        </w:rPr>
        <w:t>Maduro</w:t>
      </w:r>
      <w:proofErr w:type="spellEnd"/>
      <w:r w:rsidRPr="00DB56FB">
        <w:rPr>
          <w:sz w:val="16"/>
        </w:rPr>
        <w:t xml:space="preserve"> and </w:t>
      </w:r>
      <w:proofErr w:type="spellStart"/>
      <w:r w:rsidRPr="00DB56FB">
        <w:rPr>
          <w:sz w:val="16"/>
        </w:rPr>
        <w:t>Jaua</w:t>
      </w:r>
      <w:proofErr w:type="spellEnd"/>
      <w:r w:rsidRPr="00DB56FB">
        <w:rPr>
          <w:sz w:val="16"/>
        </w:rPr>
        <w:t xml:space="preserve"> clearly hope that Secretary Kerry and the Obama Administration will finally recognize the outcome of the April 14 elections and legitimate </w:t>
      </w:r>
      <w:proofErr w:type="spellStart"/>
      <w:r w:rsidRPr="00DB56FB">
        <w:rPr>
          <w:sz w:val="16"/>
        </w:rPr>
        <w:t>Maduro’s</w:t>
      </w:r>
      <w:proofErr w:type="spellEnd"/>
      <w:r w:rsidRPr="00DB56FB">
        <w:rPr>
          <w:sz w:val="16"/>
        </w:rPr>
        <w:t xml:space="preserve"> presidency while openly throwing the democratic opposition under the bus. </w:t>
      </w:r>
      <w:r w:rsidRPr="00DB56FB">
        <w:rPr>
          <w:rStyle w:val="StyleBoldUnderline"/>
        </w:rPr>
        <w:t xml:space="preserve">Kerry’s statement equating </w:t>
      </w:r>
      <w:proofErr w:type="spellStart"/>
      <w:r w:rsidRPr="00DB56FB">
        <w:rPr>
          <w:rStyle w:val="StyleBoldUnderline"/>
        </w:rPr>
        <w:t>Maduro’s</w:t>
      </w:r>
      <w:proofErr w:type="spellEnd"/>
      <w:r w:rsidRPr="00DB56FB">
        <w:rPr>
          <w:rStyle w:val="StyleBoldUnderline"/>
        </w:rPr>
        <w:t xml:space="preserve"> mouthpiece </w:t>
      </w:r>
      <w:proofErr w:type="spellStart"/>
      <w:r w:rsidRPr="00DB56FB">
        <w:rPr>
          <w:rStyle w:val="StyleBoldUnderline"/>
        </w:rPr>
        <w:t>Jaua</w:t>
      </w:r>
      <w:proofErr w:type="spellEnd"/>
      <w:r w:rsidRPr="00DB56FB">
        <w:rPr>
          <w:rStyle w:val="StyleBoldUnderline"/>
        </w:rPr>
        <w:t xml:space="preserve"> with Venezuela is disconcerting. The offensive of </w:t>
      </w:r>
      <w:proofErr w:type="spellStart"/>
      <w:r w:rsidRPr="00DB56FB">
        <w:rPr>
          <w:rStyle w:val="StyleBoldUnderline"/>
        </w:rPr>
        <w:t>Maduro</w:t>
      </w:r>
      <w:proofErr w:type="spellEnd"/>
      <w:r w:rsidRPr="00DB56FB">
        <w:rPr>
          <w:rStyle w:val="StyleBoldUnderline"/>
        </w:rPr>
        <w:t xml:space="preserve"> and </w:t>
      </w:r>
      <w:proofErr w:type="spellStart"/>
      <w:r w:rsidRPr="00DB56FB">
        <w:rPr>
          <w:rStyle w:val="StyleBoldUnderline"/>
        </w:rPr>
        <w:t>Jaua</w:t>
      </w:r>
      <w:proofErr w:type="spellEnd"/>
      <w:r w:rsidRPr="00DB56FB">
        <w:rPr>
          <w:rStyle w:val="StyleBoldUnderline"/>
        </w:rPr>
        <w:t xml:space="preserve"> is aimed at undercutting the diplomatic offensive of the opposition.</w:t>
      </w:r>
      <w:r w:rsidRPr="00DB56FB">
        <w:rPr>
          <w:sz w:val="16"/>
        </w:rPr>
        <w:t xml:space="preserve"> </w:t>
      </w:r>
      <w:r w:rsidRPr="00DB56FB">
        <w:rPr>
          <w:rStyle w:val="StyleBoldUnderline"/>
        </w:rPr>
        <w:t>They also hope to keep the systemic failures</w:t>
      </w:r>
      <w:r w:rsidRPr="00DB56FB">
        <w:rPr>
          <w:sz w:val="16"/>
        </w:rPr>
        <w:t xml:space="preserve"> </w:t>
      </w:r>
      <w:r w:rsidRPr="00DB56FB">
        <w:rPr>
          <w:rStyle w:val="StyleBoldUnderline"/>
        </w:rPr>
        <w:t>of their</w:t>
      </w:r>
      <w:r w:rsidRPr="00DB56FB">
        <w:rPr>
          <w:sz w:val="16"/>
        </w:rPr>
        <w:t xml:space="preserve"> Cuban-inspired socialism and </w:t>
      </w:r>
      <w:r w:rsidRPr="00DB56FB">
        <w:rPr>
          <w:rStyle w:val="StyleBoldUnderline"/>
        </w:rPr>
        <w:t xml:space="preserve">economic mismanagement out of the discussion and </w:t>
      </w:r>
      <w:r w:rsidRPr="00DB56FB">
        <w:rPr>
          <w:rStyle w:val="Emphasis"/>
        </w:rPr>
        <w:t>obscure</w:t>
      </w:r>
      <w:r w:rsidRPr="00DB56FB">
        <w:rPr>
          <w:sz w:val="16"/>
        </w:rPr>
        <w:t xml:space="preserve"> their </w:t>
      </w:r>
      <w:r w:rsidRPr="00DB56FB">
        <w:rPr>
          <w:rStyle w:val="StyleBoldUnderline"/>
        </w:rPr>
        <w:t>ties with Iran, Syria, and Hezbollah</w:t>
      </w:r>
      <w:r w:rsidRPr="00DB56FB">
        <w:rPr>
          <w:sz w:val="16"/>
        </w:rPr>
        <w:t xml:space="preserve">. Therefore, </w:t>
      </w:r>
      <w:r w:rsidRPr="00DB56FB">
        <w:rPr>
          <w:rStyle w:val="Emphasis"/>
        </w:rPr>
        <w:t>the bar for genuine improvements in U.S.–Venezuela relations should remain high</w:t>
      </w:r>
      <w:r w:rsidRPr="00DB56FB">
        <w:rPr>
          <w:sz w:val="16"/>
        </w:rPr>
        <w:t>.</w:t>
      </w:r>
      <w:r w:rsidRPr="00DB56FB">
        <w:rPr>
          <w:rStyle w:val="StyleBoldUnderline"/>
        </w:rPr>
        <w:t xml:space="preserve"> It should include a </w:t>
      </w:r>
      <w:r w:rsidRPr="00DB56FB">
        <w:rPr>
          <w:rStyle w:val="Emphasis"/>
        </w:rPr>
        <w:t>serious commitment</w:t>
      </w:r>
      <w:r w:rsidRPr="00DB56FB">
        <w:rPr>
          <w:rStyle w:val="StyleBoldUnderline"/>
        </w:rPr>
        <w:t xml:space="preserve"> by the</w:t>
      </w:r>
      <w:r w:rsidRPr="00DB56FB">
        <w:rPr>
          <w:sz w:val="16"/>
        </w:rPr>
        <w:t xml:space="preserve"> </w:t>
      </w:r>
      <w:proofErr w:type="spellStart"/>
      <w:r w:rsidRPr="00DB56FB">
        <w:rPr>
          <w:sz w:val="16"/>
        </w:rPr>
        <w:t>Maduro</w:t>
      </w:r>
      <w:proofErr w:type="spellEnd"/>
      <w:r w:rsidRPr="00DB56FB">
        <w:rPr>
          <w:sz w:val="16"/>
        </w:rPr>
        <w:t xml:space="preserve"> </w:t>
      </w:r>
      <w:r w:rsidRPr="00DB56FB">
        <w:rPr>
          <w:rStyle w:val="StyleBoldUnderline"/>
        </w:rPr>
        <w:t xml:space="preserve">regime to not only respect the rights of the democratic opposition but to enter into an actual dialogue aimed at reducing tensions and preserving fundamental political and economic rights. It will also </w:t>
      </w:r>
      <w:r w:rsidRPr="00DB56FB">
        <w:rPr>
          <w:rStyle w:val="Emphasis"/>
        </w:rPr>
        <w:t>require</w:t>
      </w:r>
      <w:r w:rsidRPr="00DB56FB">
        <w:rPr>
          <w:sz w:val="16"/>
        </w:rPr>
        <w:t xml:space="preserve"> a major reversal in persistent anti-Americanism coupled with</w:t>
      </w:r>
      <w:r w:rsidRPr="00DB56FB">
        <w:rPr>
          <w:rStyle w:val="StyleBoldUnderline"/>
        </w:rPr>
        <w:t xml:space="preserve"> </w:t>
      </w:r>
      <w:r w:rsidRPr="00DB56FB">
        <w:rPr>
          <w:rStyle w:val="Emphasis"/>
        </w:rPr>
        <w:t>genuine cooperation</w:t>
      </w:r>
      <w:r w:rsidRPr="00DB56FB">
        <w:rPr>
          <w:rStyle w:val="StyleBoldUnderline"/>
        </w:rPr>
        <w:t xml:space="preserve"> to combat illicit drug trafficking and terrorism and adherence to all Iran and Syria sanctions. Without progress on these keys themes,</w:t>
      </w:r>
      <w:r w:rsidRPr="00DB56FB">
        <w:rPr>
          <w:sz w:val="16"/>
        </w:rPr>
        <w:t xml:space="preserve"> </w:t>
      </w:r>
      <w:r w:rsidRPr="00DB56FB">
        <w:rPr>
          <w:rStyle w:val="StyleBoldUnderline"/>
        </w:rPr>
        <w:t>Kerry and company will falter when it comes to changing the dynamic</w:t>
      </w:r>
      <w:r w:rsidRPr="00DB56FB">
        <w:rPr>
          <w:sz w:val="16"/>
        </w:rPr>
        <w:t xml:space="preserve"> with post-Chavez Venezuela </w:t>
      </w:r>
      <w:r w:rsidRPr="00DB56FB">
        <w:rPr>
          <w:rStyle w:val="StyleBoldUnderline"/>
        </w:rPr>
        <w:t xml:space="preserve">and </w:t>
      </w:r>
      <w:r w:rsidRPr="00DB56FB">
        <w:rPr>
          <w:rStyle w:val="Emphasis"/>
        </w:rPr>
        <w:t>legitimate authoritarian rule</w:t>
      </w:r>
      <w:r w:rsidRPr="00DB56FB">
        <w:rPr>
          <w:rStyle w:val="StyleBoldUnderline"/>
        </w:rPr>
        <w:t xml:space="preserve"> in Venezuela.</w:t>
      </w:r>
    </w:p>
    <w:p w:rsidR="00B65E72" w:rsidRPr="00DB56FB" w:rsidRDefault="000E6BD9" w:rsidP="00AB1099">
      <w:pPr>
        <w:pStyle w:val="Heading3"/>
      </w:pPr>
      <w:r w:rsidRPr="00DB56FB">
        <w:lastRenderedPageBreak/>
        <w:t>Turns Leadership—</w:t>
      </w:r>
      <w:proofErr w:type="gramStart"/>
      <w:r w:rsidRPr="00DB56FB">
        <w:t xml:space="preserve">Corruption </w:t>
      </w:r>
      <w:r w:rsidR="00B65E72" w:rsidRPr="00DB56FB">
        <w:t xml:space="preserve"> </w:t>
      </w:r>
      <w:r w:rsidRPr="00DB56FB">
        <w:t>Aid</w:t>
      </w:r>
      <w:proofErr w:type="gramEnd"/>
    </w:p>
    <w:p w:rsidR="00B65E72" w:rsidRPr="00DB56FB" w:rsidRDefault="00D33B67" w:rsidP="00AB1099">
      <w:pPr>
        <w:pStyle w:val="Heading4"/>
      </w:pPr>
      <w:r w:rsidRPr="00DB56FB">
        <w:t>Engagement</w:t>
      </w:r>
      <w:r w:rsidR="00B65E72" w:rsidRPr="00DB56FB">
        <w:t xml:space="preserve"> with the country actively contributes to instability and collapse</w:t>
      </w:r>
      <w:r w:rsidRPr="00DB56FB">
        <w:t xml:space="preserve"> regional cooperation</w:t>
      </w:r>
      <w:r w:rsidR="00B65E72" w:rsidRPr="00DB56FB">
        <w:t>—</w:t>
      </w:r>
    </w:p>
    <w:p w:rsidR="00B65E72" w:rsidRPr="00DB56FB" w:rsidRDefault="00B65E72" w:rsidP="00AB1099">
      <w:r w:rsidRPr="00DB56FB">
        <w:rPr>
          <w:rStyle w:val="StyleStyleBold12pt"/>
        </w:rPr>
        <w:t>Wilson ‘11</w:t>
      </w:r>
      <w:r w:rsidRPr="00DB56FB">
        <w:t xml:space="preserve">. Bill Wilson, President of Americans for Limited Government. </w:t>
      </w:r>
      <w:proofErr w:type="gramStart"/>
      <w:r w:rsidRPr="00DB56FB">
        <w:t>“Obama’s Appeasement to the South.”</w:t>
      </w:r>
      <w:proofErr w:type="gramEnd"/>
    </w:p>
    <w:p w:rsidR="00B65E72" w:rsidRPr="00DB56FB" w:rsidRDefault="00B65E72" w:rsidP="00AB1099">
      <w:pPr>
        <w:rPr>
          <w:rStyle w:val="StyleStyleBold12pt"/>
        </w:rPr>
      </w:pPr>
      <w:r w:rsidRPr="00DB56FB">
        <w:t xml:space="preserve"> [http://netrightdaily.com/2010/12/obamas-appeasement-to-the-south/]</w:t>
      </w:r>
      <w:r w:rsidRPr="00DB56FB">
        <w:rPr>
          <w:rStyle w:val="StyleStyleBold12pt"/>
        </w:rPr>
        <w:t>[MG]</w:t>
      </w:r>
    </w:p>
    <w:p w:rsidR="00B65E72" w:rsidRPr="00DB56FB" w:rsidRDefault="00B65E72" w:rsidP="00AB1099">
      <w:pPr>
        <w:rPr>
          <w:sz w:val="16"/>
        </w:rPr>
      </w:pPr>
      <w:r w:rsidRPr="00DB56FB">
        <w:rPr>
          <w:sz w:val="16"/>
        </w:rPr>
        <w:t xml:space="preserve">Of course, </w:t>
      </w:r>
      <w:r w:rsidRPr="00DB56FB">
        <w:rPr>
          <w:rStyle w:val="StyleBoldUnderline"/>
        </w:rPr>
        <w:t xml:space="preserve">at some point, </w:t>
      </w:r>
      <w:r w:rsidRPr="00DB56FB">
        <w:rPr>
          <w:rStyle w:val="Emphasis"/>
        </w:rPr>
        <w:t>appeasement begins to look like approval</w:t>
      </w:r>
      <w:r w:rsidRPr="00DB56FB">
        <w:rPr>
          <w:sz w:val="16"/>
        </w:rPr>
        <w:t xml:space="preserve">. The silence has been inexcusable, but the statement by U.S. Ambassador to Nicaragua Robert Callahan that the communist state was now a candidate for U.S. foreign aid via the Millennium Challenge Corporation is an insult. And Valenzuela’s handshake with Ortega a week after the invasion began is a crime against liberty. Making matters worse, Nicaraguan dictator Daniel Ortega has stacked that country’s Supreme Court simply so it could rule he is eligible to run for reelection — even though he is term-limited by the constitution. Clearly, Ortega has taken a page from Manuel </w:t>
      </w:r>
      <w:proofErr w:type="spellStart"/>
      <w:r w:rsidRPr="00DB56FB">
        <w:rPr>
          <w:sz w:val="16"/>
        </w:rPr>
        <w:t>Zelaya</w:t>
      </w:r>
      <w:proofErr w:type="spellEnd"/>
      <w:r w:rsidRPr="00DB56FB">
        <w:rPr>
          <w:sz w:val="16"/>
        </w:rPr>
        <w:t xml:space="preserve">, who attempted a similar coup in Honduras to stay in power for life. Moreover, the Sandinistas have seen fit to “reprint” the Nicaraguan constitution to allow term-limited officials, including Supreme Court justices and election magistrates, to stay in power indefinitely, undoubtedly to solidify Ortega’s hold on power. This is the same regime responsible for the murder of thousands of Nicaraguans in the 1980’s as it waged its revolution. </w:t>
      </w:r>
      <w:r w:rsidRPr="00DB56FB">
        <w:rPr>
          <w:rStyle w:val="Emphasis"/>
        </w:rPr>
        <w:t>Weakness invites aggression</w:t>
      </w:r>
      <w:r w:rsidRPr="00DB56FB">
        <w:rPr>
          <w:sz w:val="16"/>
        </w:rPr>
        <w:t>, and it is clear that the ineptitude of the Obama Administration has not gone unheeded in the region. In the last week o</w:t>
      </w:r>
      <w:r w:rsidRPr="00DB56FB">
        <w:rPr>
          <w:rStyle w:val="StyleBoldUnderline"/>
        </w:rPr>
        <w:t>f</w:t>
      </w:r>
      <w:r w:rsidRPr="00DB56FB">
        <w:rPr>
          <w:sz w:val="16"/>
        </w:rPr>
        <w:t xml:space="preserve"> the year, </w:t>
      </w:r>
      <w:r w:rsidRPr="00DB56FB">
        <w:rPr>
          <w:rStyle w:val="StyleBoldUnderline"/>
        </w:rPr>
        <w:t>Chavez expelled U.S. envoy Palmer for his comments about Venezuela’s proxy war against U.S. ally Columbia. Columbia,</w:t>
      </w:r>
      <w:r w:rsidRPr="00DB56FB">
        <w:rPr>
          <w:sz w:val="16"/>
        </w:rPr>
        <w:t xml:space="preserve"> like Costa Rica</w:t>
      </w:r>
      <w:r w:rsidRPr="00DB56FB">
        <w:rPr>
          <w:rStyle w:val="StyleBoldUnderline"/>
        </w:rPr>
        <w:t xml:space="preserve">, is in danger from these insurgent forces seeking to topple freedom in the region. Venezuela has unsurprisingly refused to condemn the Nicaraguan invasion of Costa Rica in the Organization of American States, and itself has a </w:t>
      </w:r>
      <w:r w:rsidRPr="00DB56FB">
        <w:rPr>
          <w:rStyle w:val="Emphasis"/>
        </w:rPr>
        <w:t>horrendous record of suppressing opposition in its country</w:t>
      </w:r>
      <w:r w:rsidRPr="00DB56FB">
        <w:rPr>
          <w:sz w:val="16"/>
        </w:rPr>
        <w:t xml:space="preserve">. Chavez has made himself dictator-for-life and has eliminated privately-run press organizations. And Barack Obama has done nothing, and his stooge, Valenzuela, since being appointed to his post continues to project a weak U.S. posture in the region. That won’t be changing any time soon, and certainly not in time to save nations like Nicaragua from once again falling into the grips of an authoritarian regime. </w:t>
      </w:r>
      <w:r w:rsidRPr="00DB56FB">
        <w:rPr>
          <w:rStyle w:val="StyleBoldUnderline"/>
        </w:rPr>
        <w:t>Freedom will not long endure in the Americas without U.S. leadership,</w:t>
      </w:r>
      <w:r w:rsidRPr="00DB56FB">
        <w:rPr>
          <w:sz w:val="16"/>
        </w:rPr>
        <w:t xml:space="preserve"> and under the Obama Administration, </w:t>
      </w:r>
      <w:r w:rsidRPr="00DB56FB">
        <w:rPr>
          <w:rStyle w:val="StyleBoldUnderline"/>
        </w:rPr>
        <w:t>Central and South America are becoming less free</w:t>
      </w:r>
      <w:r w:rsidRPr="00DB56FB">
        <w:rPr>
          <w:sz w:val="16"/>
        </w:rPr>
        <w:t>.</w:t>
      </w:r>
    </w:p>
    <w:p w:rsidR="000E6BD9" w:rsidRPr="00DB56FB" w:rsidRDefault="00B65E72" w:rsidP="00AB1099">
      <w:pPr>
        <w:pStyle w:val="Heading3"/>
      </w:pPr>
      <w:r w:rsidRPr="00DB56FB">
        <w:lastRenderedPageBreak/>
        <w:t>Turns Democratic</w:t>
      </w:r>
      <w:r w:rsidR="000E6BD9" w:rsidRPr="00DB56FB">
        <w:t xml:space="preserve"> Signals—Flip Flop</w:t>
      </w:r>
    </w:p>
    <w:p w:rsidR="002E77D1" w:rsidRPr="00DB56FB" w:rsidRDefault="002E77D1" w:rsidP="00AB1099">
      <w:pPr>
        <w:pStyle w:val="Heading4"/>
      </w:pPr>
      <w:r w:rsidRPr="00DB56FB">
        <w:t xml:space="preserve">Recognition of </w:t>
      </w:r>
      <w:proofErr w:type="spellStart"/>
      <w:r w:rsidRPr="00DB56FB">
        <w:t>Maduro</w:t>
      </w:r>
      <w:proofErr w:type="spellEnd"/>
      <w:r w:rsidRPr="00DB56FB">
        <w:t xml:space="preserve"> in any form will undermine democratic signals to the entire region</w:t>
      </w:r>
    </w:p>
    <w:p w:rsidR="00013ACF" w:rsidRPr="00DB56FB" w:rsidRDefault="00013ACF" w:rsidP="00AB1099">
      <w:proofErr w:type="spellStart"/>
      <w:r w:rsidRPr="00DB56FB">
        <w:rPr>
          <w:rStyle w:val="StyleStyleBold12pt"/>
        </w:rPr>
        <w:t>Baverstock</w:t>
      </w:r>
      <w:proofErr w:type="spellEnd"/>
      <w:r w:rsidRPr="00DB56FB">
        <w:rPr>
          <w:rStyle w:val="StyleStyleBold12pt"/>
        </w:rPr>
        <w:t xml:space="preserve"> 5-17</w:t>
      </w:r>
      <w:r w:rsidRPr="00DB56FB">
        <w:t xml:space="preserve">-13. Alasdair, CS Monitor. </w:t>
      </w:r>
      <w:proofErr w:type="gramStart"/>
      <w:r w:rsidRPr="00DB56FB">
        <w:t>Foreign Correspondent and Guidebook Author.</w:t>
      </w:r>
      <w:proofErr w:type="gramEnd"/>
      <w:r w:rsidRPr="00DB56FB">
        <w:t xml:space="preserve"> “Venezuela's </w:t>
      </w:r>
      <w:proofErr w:type="spellStart"/>
      <w:r w:rsidRPr="00DB56FB">
        <w:t>Maduro</w:t>
      </w:r>
      <w:proofErr w:type="spellEnd"/>
      <w:r w:rsidRPr="00DB56FB">
        <w:t xml:space="preserve"> still waiting on Washington's recognition” [http://www.csmonitor.com/World/Americas/2013/0517/Venezuela-s-Maduro-still-waiting-on-Washington-s-recognition] [MG]</w:t>
      </w:r>
    </w:p>
    <w:p w:rsidR="00013ACF" w:rsidRPr="00DB56FB" w:rsidRDefault="00013ACF" w:rsidP="00AB1099">
      <w:pPr>
        <w:rPr>
          <w:rStyle w:val="Emphasis"/>
        </w:rPr>
      </w:pPr>
      <w:r w:rsidRPr="00DB56FB">
        <w:rPr>
          <w:sz w:val="16"/>
        </w:rPr>
        <w:t xml:space="preserve">The </w:t>
      </w:r>
      <w:r w:rsidRPr="00DB56FB">
        <w:rPr>
          <w:rStyle w:val="StyleBoldUnderline"/>
        </w:rPr>
        <w:t>US’s reluctance to accept the</w:t>
      </w:r>
      <w:r w:rsidRPr="00DB56FB">
        <w:rPr>
          <w:sz w:val="16"/>
        </w:rPr>
        <w:t xml:space="preserve"> new </w:t>
      </w:r>
      <w:r w:rsidRPr="00DB56FB">
        <w:rPr>
          <w:rStyle w:val="StyleBoldUnderline"/>
        </w:rPr>
        <w:t>leader affects little in economic terms</w:t>
      </w:r>
      <w:r w:rsidRPr="00DB56FB">
        <w:rPr>
          <w:sz w:val="16"/>
        </w:rPr>
        <w:t xml:space="preserve">; the </w:t>
      </w:r>
      <w:r w:rsidRPr="00DB56FB">
        <w:rPr>
          <w:rStyle w:val="StyleBoldUnderline"/>
        </w:rPr>
        <w:t>heavy crude is still flowing steadily from</w:t>
      </w:r>
      <w:r w:rsidRPr="00DB56FB">
        <w:rPr>
          <w:sz w:val="16"/>
        </w:rPr>
        <w:t xml:space="preserve"> the </w:t>
      </w:r>
      <w:r w:rsidRPr="00DB56FB">
        <w:rPr>
          <w:rStyle w:val="StyleBoldUnderline"/>
        </w:rPr>
        <w:t>Venezuelan oil fields into US refineries, a trading relationship upon which Venezuela relies heavily, particularly following the recent slump in global oil prices</w:t>
      </w:r>
      <w:r w:rsidRPr="00DB56FB">
        <w:rPr>
          <w:sz w:val="16"/>
        </w:rPr>
        <w:t xml:space="preserve">. In fact, many believe </w:t>
      </w:r>
      <w:r w:rsidRPr="00DB56FB">
        <w:rPr>
          <w:rStyle w:val="StyleBoldUnderline"/>
        </w:rPr>
        <w:t xml:space="preserve">the US’s reluctance to legitimize </w:t>
      </w:r>
      <w:proofErr w:type="spellStart"/>
      <w:r w:rsidRPr="00DB56FB">
        <w:rPr>
          <w:rStyle w:val="StyleBoldUnderline"/>
        </w:rPr>
        <w:t>Maduro</w:t>
      </w:r>
      <w:proofErr w:type="spellEnd"/>
      <w:r w:rsidRPr="00DB56FB">
        <w:rPr>
          <w:rStyle w:val="StyleBoldUnderline"/>
        </w:rPr>
        <w:t xml:space="preserve"> amounts to </w:t>
      </w:r>
      <w:r w:rsidRPr="00DB56FB">
        <w:rPr>
          <w:rStyle w:val="Emphasis"/>
        </w:rPr>
        <w:t>little more than a message to other regional observers.</w:t>
      </w:r>
      <w:r w:rsidRPr="00DB56FB">
        <w:rPr>
          <w:rStyle w:val="StyleBoldUnderline"/>
        </w:rPr>
        <w:t xml:space="preserve"> </w:t>
      </w:r>
      <w:r w:rsidRPr="00DB56FB">
        <w:rPr>
          <w:sz w:val="16"/>
        </w:rPr>
        <w:t>“</w:t>
      </w:r>
      <w:proofErr w:type="spellStart"/>
      <w:r w:rsidRPr="00DB56FB">
        <w:rPr>
          <w:sz w:val="16"/>
        </w:rPr>
        <w:t>Maduro</w:t>
      </w:r>
      <w:proofErr w:type="spellEnd"/>
      <w:r w:rsidRPr="00DB56FB">
        <w:rPr>
          <w:sz w:val="16"/>
        </w:rPr>
        <w:t xml:space="preserve"> is certainly now the president of Venezuela,” says Mark Jones, professor of political science at Rice University in Texas. “</w:t>
      </w:r>
      <w:r w:rsidRPr="00DB56FB">
        <w:rPr>
          <w:rStyle w:val="StyleBoldUnderline"/>
        </w:rPr>
        <w:t xml:space="preserve">The US’s refusal to recognize him is more symbolic than anything else. Ignoring </w:t>
      </w:r>
      <w:proofErr w:type="spellStart"/>
      <w:r w:rsidRPr="00DB56FB">
        <w:rPr>
          <w:rStyle w:val="StyleBoldUnderline"/>
        </w:rPr>
        <w:t>Maduro’s</w:t>
      </w:r>
      <w:proofErr w:type="spellEnd"/>
      <w:r w:rsidRPr="00DB56FB">
        <w:rPr>
          <w:rStyle w:val="StyleBoldUnderline"/>
        </w:rPr>
        <w:t xml:space="preserve"> win sends a </w:t>
      </w:r>
      <w:r w:rsidRPr="00DB56FB">
        <w:rPr>
          <w:rStyle w:val="Emphasis"/>
        </w:rPr>
        <w:t>signal to other Latin American countries that these elections didn’t meet minimum democratic standards.”</w:t>
      </w:r>
    </w:p>
    <w:p w:rsidR="00AA2E4D" w:rsidRPr="00DB56FB" w:rsidRDefault="00AA2E4D" w:rsidP="00AB1099">
      <w:pPr>
        <w:pStyle w:val="Heading2"/>
        <w:rPr>
          <w:rFonts w:eastAsiaTheme="minorHAnsi"/>
        </w:rPr>
      </w:pPr>
      <w:r w:rsidRPr="00DB56FB">
        <w:rPr>
          <w:rFonts w:eastAsiaTheme="minorHAnsi"/>
        </w:rPr>
        <w:lastRenderedPageBreak/>
        <w:t>***China Turn</w:t>
      </w:r>
      <w:r w:rsidR="00EB65A6" w:rsidRPr="00DB56FB">
        <w:rPr>
          <w:rFonts w:eastAsiaTheme="minorHAnsi"/>
        </w:rPr>
        <w:t>***</w:t>
      </w:r>
    </w:p>
    <w:p w:rsidR="00EB65A6" w:rsidRPr="00DB56FB" w:rsidRDefault="00EB65A6" w:rsidP="00AB1099"/>
    <w:p w:rsidR="00D05D01" w:rsidRPr="00DB56FB" w:rsidRDefault="00ED65CD" w:rsidP="00AB1099">
      <w:pPr>
        <w:pStyle w:val="Heading3"/>
      </w:pPr>
      <w:r w:rsidRPr="00DB56FB">
        <w:lastRenderedPageBreak/>
        <w:t>1nc Module</w:t>
      </w:r>
    </w:p>
    <w:p w:rsidR="00ED65CD" w:rsidRPr="00DB56FB" w:rsidRDefault="00ED65CD" w:rsidP="00AB1099">
      <w:pPr>
        <w:pStyle w:val="Heading4"/>
      </w:pPr>
      <w:r w:rsidRPr="00DB56FB">
        <w:t xml:space="preserve">The plan incites tensions </w:t>
      </w:r>
      <w:r w:rsidR="00E30DBC" w:rsidRPr="00DB56FB">
        <w:t>with China and collapses relations</w:t>
      </w:r>
      <w:r w:rsidRPr="00DB56FB">
        <w:t>. Competition in the region has the unique potential to escalate—</w:t>
      </w:r>
    </w:p>
    <w:p w:rsidR="00ED65CD" w:rsidRPr="00DB56FB" w:rsidRDefault="001B7283" w:rsidP="00AB1099">
      <w:r w:rsidRPr="00DB56FB">
        <w:rPr>
          <w:rStyle w:val="StyleStyleBold12pt"/>
        </w:rPr>
        <w:t>Tania ‘</w:t>
      </w:r>
      <w:r w:rsidR="00ED65CD" w:rsidRPr="00DB56FB">
        <w:rPr>
          <w:rStyle w:val="StyleStyleBold12pt"/>
        </w:rPr>
        <w:t>12</w:t>
      </w:r>
      <w:r w:rsidR="00ED65CD" w:rsidRPr="00DB56FB">
        <w:t xml:space="preserve"> [</w:t>
      </w:r>
      <w:proofErr w:type="spellStart"/>
      <w:r w:rsidR="00ED65CD" w:rsidRPr="00DB56FB">
        <w:t>Maxime</w:t>
      </w:r>
      <w:proofErr w:type="spellEnd"/>
      <w:r w:rsidR="00ED65CD" w:rsidRPr="00DB56FB">
        <w:t xml:space="preserve">, Master of Science (M.Sc.), International Relations and Affairs from the University of Amsterdam, master’s thesis on China’s energy security in Venezuelan politics, “China’s energy security¶ strategy towards Venezuela,” July 1, </w:t>
      </w:r>
      <w:hyperlink r:id="rId25" w:history="1">
        <w:r w:rsidR="00ED65CD" w:rsidRPr="00DB56FB">
          <w:rPr>
            <w:rStyle w:val="Hyperlink"/>
          </w:rPr>
          <w:t>http://epa.iias.asia/files/Maxime%20Tania%20-%20Chinas%20energy%20security%20strategy%20towards%20Venezuela%20-%20Transnationalization%20and%20the%20geopolitical%20impact%20of%20the%20Sino-Venezuelan%20relationship.pdf</w:t>
        </w:r>
      </w:hyperlink>
      <w:r w:rsidR="00ED65CD" w:rsidRPr="00DB56FB">
        <w:t>]</w:t>
      </w:r>
    </w:p>
    <w:p w:rsidR="00ED65CD" w:rsidRPr="00DB56FB" w:rsidRDefault="00ED65CD" w:rsidP="00AB1099">
      <w:pPr>
        <w:rPr>
          <w:sz w:val="16"/>
        </w:rPr>
      </w:pPr>
      <w:r w:rsidRPr="00DB56FB">
        <w:rPr>
          <w:sz w:val="16"/>
        </w:rPr>
        <w:t xml:space="preserve">In furtherance to what is discussed above, it is interesting to illustrate whether the constraints to expanding </w:t>
      </w:r>
      <w:r w:rsidRPr="00DB56FB">
        <w:rPr>
          <w:sz w:val="12"/>
        </w:rPr>
        <w:t>¶</w:t>
      </w:r>
      <w:r w:rsidRPr="00DB56FB">
        <w:rPr>
          <w:sz w:val="16"/>
        </w:rPr>
        <w:t xml:space="preserve"> the Sino-Venezuelan relations stems from the fact that, both for China and Venezuela, the U.S. is a more </w:t>
      </w:r>
      <w:r w:rsidRPr="00DB56FB">
        <w:rPr>
          <w:sz w:val="12"/>
        </w:rPr>
        <w:t>¶</w:t>
      </w:r>
      <w:r w:rsidRPr="00DB56FB">
        <w:rPr>
          <w:sz w:val="16"/>
        </w:rPr>
        <w:t xml:space="preserve"> attractive option. With regard to the U.S.-Venezuelan relations, the advantages of geographical proximity </w:t>
      </w:r>
      <w:r w:rsidRPr="00DB56FB">
        <w:rPr>
          <w:sz w:val="12"/>
        </w:rPr>
        <w:t>¶</w:t>
      </w:r>
      <w:r w:rsidRPr="00DB56FB">
        <w:rPr>
          <w:sz w:val="16"/>
        </w:rPr>
        <w:t xml:space="preserve"> and processing Venezuelan oil in the U.S. has previously been discussed and concludes that, despite </w:t>
      </w:r>
      <w:r w:rsidRPr="00DB56FB">
        <w:rPr>
          <w:sz w:val="12"/>
        </w:rPr>
        <w:t>¶</w:t>
      </w:r>
      <w:r w:rsidRPr="00DB56FB">
        <w:rPr>
          <w:sz w:val="16"/>
        </w:rPr>
        <w:t xml:space="preserve"> Venezuela´s political friction, doing oil business is quite lucrative. But why is China likely to benefit more </w:t>
      </w:r>
      <w:r w:rsidRPr="00DB56FB">
        <w:rPr>
          <w:sz w:val="12"/>
        </w:rPr>
        <w:t>¶</w:t>
      </w:r>
      <w:r w:rsidRPr="00DB56FB">
        <w:rPr>
          <w:sz w:val="16"/>
        </w:rPr>
        <w:t xml:space="preserve"> from a benign U.S. than a strategic partnership with Venezuela? </w:t>
      </w:r>
      <w:r w:rsidRPr="00DB56FB">
        <w:rPr>
          <w:u w:val="single"/>
        </w:rPr>
        <w:t>The Sino-U.S. relations are the final factor</w:t>
      </w:r>
      <w:r w:rsidRPr="00DB56FB">
        <w:rPr>
          <w:sz w:val="12"/>
        </w:rPr>
        <w:t>¶</w:t>
      </w:r>
      <w:r w:rsidRPr="00DB56FB">
        <w:rPr>
          <w:sz w:val="16"/>
        </w:rPr>
        <w:t xml:space="preserve"> requiring discussion in order to assess the geopolitical impact that the relationship between China and </w:t>
      </w:r>
      <w:r w:rsidRPr="00DB56FB">
        <w:rPr>
          <w:sz w:val="12"/>
        </w:rPr>
        <w:t>¶</w:t>
      </w:r>
      <w:r w:rsidRPr="00DB56FB">
        <w:rPr>
          <w:sz w:val="16"/>
        </w:rPr>
        <w:t xml:space="preserve"> Venezuela have on the world. </w:t>
      </w:r>
      <w:r w:rsidRPr="00DB56FB">
        <w:rPr>
          <w:sz w:val="12"/>
        </w:rPr>
        <w:t>¶</w:t>
      </w:r>
      <w:r w:rsidRPr="00DB56FB">
        <w:rPr>
          <w:sz w:val="16"/>
        </w:rPr>
        <w:t xml:space="preserve"> </w:t>
      </w:r>
      <w:proofErr w:type="gramStart"/>
      <w:r w:rsidRPr="00DB56FB">
        <w:rPr>
          <w:sz w:val="16"/>
        </w:rPr>
        <w:t>Some</w:t>
      </w:r>
      <w:proofErr w:type="gramEnd"/>
      <w:r w:rsidRPr="00DB56FB">
        <w:rPr>
          <w:sz w:val="16"/>
        </w:rPr>
        <w:t xml:space="preserve"> would assess China’s oil diplomacy and its quest for overseas energy resources as a negative </w:t>
      </w:r>
      <w:r w:rsidRPr="00DB56FB">
        <w:rPr>
          <w:sz w:val="12"/>
        </w:rPr>
        <w:t>¶</w:t>
      </w:r>
      <w:r w:rsidRPr="00DB56FB">
        <w:rPr>
          <w:sz w:val="16"/>
        </w:rPr>
        <w:t xml:space="preserve"> component to its relations with various countries. As China is strengthening its relations with oil-producing </w:t>
      </w:r>
      <w:r w:rsidRPr="00DB56FB">
        <w:rPr>
          <w:sz w:val="12"/>
        </w:rPr>
        <w:t>¶</w:t>
      </w:r>
      <w:r w:rsidRPr="00DB56FB">
        <w:rPr>
          <w:sz w:val="16"/>
        </w:rPr>
        <w:t xml:space="preserve"> and exporting countries, constituting a great competitor for other countries that rely on oil imports, China is </w:t>
      </w:r>
      <w:r w:rsidRPr="00DB56FB">
        <w:rPr>
          <w:sz w:val="12"/>
        </w:rPr>
        <w:t>¶</w:t>
      </w:r>
      <w:r w:rsidRPr="00DB56FB">
        <w:rPr>
          <w:sz w:val="16"/>
        </w:rPr>
        <w:t xml:space="preserve"> likely to undermine their oil security and contravene their policies towards oil-producing countries </w:t>
      </w:r>
      <w:r w:rsidRPr="00DB56FB">
        <w:rPr>
          <w:sz w:val="12"/>
        </w:rPr>
        <w:t>¶</w:t>
      </w:r>
      <w:r w:rsidRPr="00DB56FB">
        <w:rPr>
          <w:sz w:val="16"/>
        </w:rPr>
        <w:t xml:space="preserve"> (</w:t>
      </w:r>
      <w:proofErr w:type="spellStart"/>
      <w:r w:rsidRPr="00DB56FB">
        <w:rPr>
          <w:sz w:val="16"/>
        </w:rPr>
        <w:t>Hongyi</w:t>
      </w:r>
      <w:proofErr w:type="spellEnd"/>
      <w:r w:rsidRPr="00DB56FB">
        <w:rPr>
          <w:sz w:val="16"/>
        </w:rPr>
        <w:t xml:space="preserve">, 2007: 530). </w:t>
      </w:r>
      <w:r w:rsidRPr="00DB56FB">
        <w:rPr>
          <w:u w:val="single"/>
        </w:rPr>
        <w:t xml:space="preserve">In scrambling for energy resources, both China and the U.S. as the world’s major </w:t>
      </w:r>
      <w:r w:rsidRPr="00DB56FB">
        <w:rPr>
          <w:sz w:val="12"/>
        </w:rPr>
        <w:t>¶</w:t>
      </w:r>
      <w:r w:rsidRPr="00DB56FB">
        <w:rPr>
          <w:sz w:val="12"/>
          <w:u w:val="single"/>
        </w:rPr>
        <w:t xml:space="preserve"> </w:t>
      </w:r>
      <w:r w:rsidRPr="00DB56FB">
        <w:rPr>
          <w:u w:val="single"/>
        </w:rPr>
        <w:t xml:space="preserve">powers want to project their influence on the world’s geopolitical regions. Although Latin America may be </w:t>
      </w:r>
      <w:r w:rsidRPr="00DB56FB">
        <w:rPr>
          <w:sz w:val="12"/>
        </w:rPr>
        <w:t>¶</w:t>
      </w:r>
      <w:r w:rsidRPr="00DB56FB">
        <w:rPr>
          <w:sz w:val="12"/>
          <w:u w:val="single"/>
        </w:rPr>
        <w:t xml:space="preserve"> </w:t>
      </w:r>
      <w:r w:rsidRPr="00DB56FB">
        <w:rPr>
          <w:u w:val="single"/>
        </w:rPr>
        <w:t xml:space="preserve">the backyard of the U.S., for both China and the U.S. Latin America is turning into another geopolitical </w:t>
      </w:r>
      <w:r w:rsidRPr="00DB56FB">
        <w:rPr>
          <w:sz w:val="12"/>
        </w:rPr>
        <w:t>¶</w:t>
      </w:r>
      <w:r w:rsidRPr="00DB56FB">
        <w:rPr>
          <w:sz w:val="12"/>
          <w:u w:val="single"/>
        </w:rPr>
        <w:t xml:space="preserve"> </w:t>
      </w:r>
      <w:r w:rsidRPr="00DB56FB">
        <w:rPr>
          <w:u w:val="single"/>
        </w:rPr>
        <w:t xml:space="preserve">region. China’s relations with Latin American countries in general and </w:t>
      </w:r>
      <w:r w:rsidRPr="00DB56FB">
        <w:rPr>
          <w:rStyle w:val="Emphasis"/>
        </w:rPr>
        <w:t>Venezuela in particular</w:t>
      </w:r>
      <w:r w:rsidRPr="00DB56FB">
        <w:rPr>
          <w:u w:val="single"/>
        </w:rPr>
        <w:t xml:space="preserve">, have </w:t>
      </w:r>
      <w:r w:rsidRPr="00DB56FB">
        <w:rPr>
          <w:sz w:val="12"/>
        </w:rPr>
        <w:t>¶</w:t>
      </w:r>
      <w:r w:rsidRPr="00DB56FB">
        <w:rPr>
          <w:sz w:val="12"/>
          <w:u w:val="single"/>
        </w:rPr>
        <w:t xml:space="preserve"> </w:t>
      </w:r>
      <w:r w:rsidRPr="00DB56FB">
        <w:rPr>
          <w:u w:val="single"/>
        </w:rPr>
        <w:t xml:space="preserve">primarily emphasized on their </w:t>
      </w:r>
      <w:r w:rsidRPr="00DB56FB">
        <w:rPr>
          <w:rStyle w:val="Emphasis"/>
        </w:rPr>
        <w:t>economic relations in terms of trade and investments</w:t>
      </w:r>
      <w:r w:rsidRPr="00DB56FB">
        <w:rPr>
          <w:sz w:val="16"/>
        </w:rPr>
        <w:t xml:space="preserve">. </w:t>
      </w:r>
      <w:proofErr w:type="gramStart"/>
      <w:r w:rsidRPr="00DB56FB">
        <w:rPr>
          <w:sz w:val="16"/>
        </w:rPr>
        <w:t xml:space="preserve">Along these lines, </w:t>
      </w:r>
      <w:r w:rsidRPr="00DB56FB">
        <w:rPr>
          <w:sz w:val="12"/>
        </w:rPr>
        <w:t>¶</w:t>
      </w:r>
      <w:r w:rsidRPr="00DB56FB">
        <w:rPr>
          <w:sz w:val="16"/>
        </w:rPr>
        <w:t xml:space="preserve"> China could be reducing U.S.’ opportunity to have trade relations and make investments in the region </w:t>
      </w:r>
      <w:r w:rsidRPr="00DB56FB">
        <w:rPr>
          <w:sz w:val="12"/>
        </w:rPr>
        <w:t>¶</w:t>
      </w:r>
      <w:r w:rsidRPr="00DB56FB">
        <w:rPr>
          <w:sz w:val="16"/>
        </w:rPr>
        <w:t xml:space="preserve"> instead.</w:t>
      </w:r>
      <w:proofErr w:type="gramEnd"/>
      <w:r w:rsidRPr="00DB56FB">
        <w:rPr>
          <w:sz w:val="16"/>
        </w:rPr>
        <w:t xml:space="preserve"> The fact that China’s military relations with countries would affect the U.S</w:t>
      </w:r>
      <w:proofErr w:type="gramStart"/>
      <w:r w:rsidRPr="00DB56FB">
        <w:rPr>
          <w:sz w:val="16"/>
        </w:rPr>
        <w:t>.,</w:t>
      </w:r>
      <w:proofErr w:type="gramEnd"/>
      <w:r w:rsidRPr="00DB56FB">
        <w:rPr>
          <w:sz w:val="16"/>
        </w:rPr>
        <w:t xml:space="preserve"> could be construed as </w:t>
      </w:r>
      <w:r w:rsidRPr="00DB56FB">
        <w:rPr>
          <w:sz w:val="12"/>
        </w:rPr>
        <w:t>¶</w:t>
      </w:r>
      <w:r w:rsidRPr="00DB56FB">
        <w:rPr>
          <w:sz w:val="16"/>
        </w:rPr>
        <w:t xml:space="preserve"> an upcoming threat to U.S. national security. Although China’s power projection on the world can </w:t>
      </w:r>
      <w:r w:rsidRPr="00DB56FB">
        <w:rPr>
          <w:sz w:val="12"/>
        </w:rPr>
        <w:t>¶</w:t>
      </w:r>
      <w:r w:rsidRPr="00DB56FB">
        <w:rPr>
          <w:sz w:val="16"/>
        </w:rPr>
        <w:t xml:space="preserve"> generally </w:t>
      </w:r>
      <w:proofErr w:type="gramStart"/>
      <w:r w:rsidRPr="00DB56FB">
        <w:rPr>
          <w:sz w:val="16"/>
        </w:rPr>
        <w:t>be</w:t>
      </w:r>
      <w:proofErr w:type="gramEnd"/>
      <w:r w:rsidRPr="00DB56FB">
        <w:rPr>
          <w:sz w:val="16"/>
        </w:rPr>
        <w:t xml:space="preserve"> characterized as ‘soft power’, China is also growing security relations with its international </w:t>
      </w:r>
      <w:r w:rsidRPr="00DB56FB">
        <w:rPr>
          <w:sz w:val="12"/>
        </w:rPr>
        <w:t>¶</w:t>
      </w:r>
      <w:r w:rsidRPr="00DB56FB">
        <w:rPr>
          <w:sz w:val="16"/>
        </w:rPr>
        <w:t xml:space="preserve"> partners. </w:t>
      </w:r>
      <w:r w:rsidRPr="00DB56FB">
        <w:rPr>
          <w:u w:val="single"/>
        </w:rPr>
        <w:t>China claims that</w:t>
      </w:r>
      <w:r w:rsidRPr="00DB56FB">
        <w:rPr>
          <w:sz w:val="16"/>
        </w:rPr>
        <w:t xml:space="preserve"> its militarization in these countries is a natural consequence of the need </w:t>
      </w:r>
      <w:r w:rsidRPr="00DB56FB">
        <w:rPr>
          <w:u w:val="single"/>
        </w:rPr>
        <w:t xml:space="preserve">it has to </w:t>
      </w:r>
      <w:r w:rsidRPr="00DB56FB">
        <w:rPr>
          <w:sz w:val="12"/>
        </w:rPr>
        <w:t>¶</w:t>
      </w:r>
      <w:r w:rsidRPr="00DB56FB">
        <w:rPr>
          <w:sz w:val="12"/>
          <w:u w:val="single"/>
        </w:rPr>
        <w:t xml:space="preserve"> </w:t>
      </w:r>
      <w:r w:rsidRPr="00DB56FB">
        <w:rPr>
          <w:u w:val="single"/>
        </w:rPr>
        <w:t>protect its interests from potential rivals</w:t>
      </w:r>
      <w:r w:rsidRPr="00DB56FB">
        <w:rPr>
          <w:sz w:val="16"/>
        </w:rPr>
        <w:t xml:space="preserve">. It is hard to tell whether or not the U.S. should be keeping a close </w:t>
      </w:r>
      <w:r w:rsidRPr="00DB56FB">
        <w:rPr>
          <w:sz w:val="12"/>
        </w:rPr>
        <w:t>¶</w:t>
      </w:r>
      <w:r w:rsidRPr="00DB56FB">
        <w:rPr>
          <w:sz w:val="16"/>
        </w:rPr>
        <w:t xml:space="preserve"> eye on this, still, minor threat to preserve its national security. Also, the </w:t>
      </w:r>
      <w:r w:rsidRPr="00DB56FB">
        <w:rPr>
          <w:u w:val="single"/>
        </w:rPr>
        <w:t xml:space="preserve">consolidation of China’s political </w:t>
      </w:r>
      <w:r w:rsidRPr="00DB56FB">
        <w:rPr>
          <w:sz w:val="12"/>
        </w:rPr>
        <w:t>¶</w:t>
      </w:r>
      <w:r w:rsidRPr="00DB56FB">
        <w:rPr>
          <w:sz w:val="12"/>
          <w:u w:val="single"/>
        </w:rPr>
        <w:t xml:space="preserve"> </w:t>
      </w:r>
      <w:r w:rsidRPr="00DB56FB">
        <w:rPr>
          <w:u w:val="single"/>
        </w:rPr>
        <w:t>relations with U.S. opposing parties, fuels tensions between the U.S. and China</w:t>
      </w:r>
      <w:r w:rsidRPr="00DB56FB">
        <w:rPr>
          <w:sz w:val="16"/>
        </w:rPr>
        <w:t xml:space="preserve"> whether this is justified or </w:t>
      </w:r>
      <w:r w:rsidRPr="00DB56FB">
        <w:rPr>
          <w:sz w:val="12"/>
        </w:rPr>
        <w:t>¶</w:t>
      </w:r>
      <w:r w:rsidRPr="00DB56FB">
        <w:rPr>
          <w:sz w:val="16"/>
        </w:rPr>
        <w:t xml:space="preserve"> not.</w:t>
      </w:r>
    </w:p>
    <w:p w:rsidR="00E30DBC" w:rsidRPr="00DB56FB" w:rsidRDefault="00E30DBC" w:rsidP="00AB1099">
      <w:pPr>
        <w:pStyle w:val="Heading4"/>
      </w:pPr>
      <w:r w:rsidRPr="00DB56FB">
        <w:t xml:space="preserve">Collapse of US-Sino Cooperation turns every impact— </w:t>
      </w:r>
    </w:p>
    <w:p w:rsidR="00E30DBC" w:rsidRPr="00DB56FB" w:rsidRDefault="00E30DBC" w:rsidP="00AB1099">
      <w:r w:rsidRPr="00DB56FB">
        <w:rPr>
          <w:rStyle w:val="StyleStyleBold12pt"/>
        </w:rPr>
        <w:t>Cohen ‘09</w:t>
      </w:r>
      <w:r w:rsidRPr="00DB56FB">
        <w:t xml:space="preserve">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w:t>
      </w:r>
      <w:hyperlink r:id="rId26" w:history="1">
        <w:r w:rsidRPr="00DB56FB">
          <w:rPr>
            <w:rStyle w:val="Hyperlink"/>
          </w:rPr>
          <w:t>http://csis.org/files/media/csis/pubs/090309_mcgiffert_uschinasmartpower_web.pdf</w:t>
        </w:r>
      </w:hyperlink>
      <w:r w:rsidRPr="00DB56FB">
        <w:t>]</w:t>
      </w:r>
    </w:p>
    <w:p w:rsidR="00E30DBC" w:rsidRPr="00DB56FB" w:rsidRDefault="00E30DBC" w:rsidP="00AB1099">
      <w:pPr>
        <w:rPr>
          <w:u w:val="single"/>
        </w:rPr>
      </w:pPr>
      <w:r w:rsidRPr="00DB56FB">
        <w:rPr>
          <w:u w:val="single"/>
        </w:rPr>
        <w:t>The evolution of Sino-U.S. relations over the next months, years, and decades has the potential to have a greater impact on global security and prosperity than any other bilateral or multilateral arrangement. In this sense, many analysts consider the US.-China diplomatic relationship to be the most influential in the world. Without question, strong and stable U.S. alliances provide the foundation for the protection and promotion of U.S. and global interests.</w:t>
      </w:r>
      <w:r w:rsidRPr="00DB56FB">
        <w:rPr>
          <w:sz w:val="16"/>
        </w:rPr>
        <w:t xml:space="preserve"> </w:t>
      </w:r>
      <w:r w:rsidRPr="00DB56FB">
        <w:rPr>
          <w:u w:val="single"/>
        </w:rPr>
        <w:t>Yet within that broad framework, the trajectory of U.S.-China relations will determine the success, or failure, of efforts to address the toughest global challenges: global financial stability, energy security and climate change, nonproliferation, and terrorism, among other pressing issues. Shepherding that trajectory in the most constructive direction possible must therefore be a priority for Washington and Beijing.</w:t>
      </w:r>
      <w:r w:rsidRPr="00DB56FB">
        <w:t xml:space="preserve"> </w:t>
      </w:r>
      <w:r w:rsidRPr="00DB56FB">
        <w:rPr>
          <w:u w:val="single"/>
        </w:rPr>
        <w:t>Virtually no major global challenge can be met without U.S.-China cooperation</w:t>
      </w:r>
      <w:r w:rsidRPr="00DB56FB">
        <w:rPr>
          <w:sz w:val="16"/>
        </w:rPr>
        <w:t xml:space="preserve">. The uncertainty of that future trajectory and the "strategic mistrust" between leaders in Washington and Beijing necessarily concerns many experts and policymakers in both countries. </w:t>
      </w:r>
      <w:r w:rsidRPr="00DB56FB">
        <w:rPr>
          <w:u w:val="single"/>
        </w:rPr>
        <w:t xml:space="preserve">Although some U.S. analysts see China as a strategic competitor—deliberately vying with the United States for energy </w:t>
      </w:r>
      <w:r w:rsidRPr="00DB56FB">
        <w:rPr>
          <w:u w:val="single"/>
        </w:rPr>
        <w:lastRenderedPageBreak/>
        <w:t>resources, military superiority, and international political influence alike— analysis by the Center for Strategic and International Studies (CSIS) has generally found that China uses its soft power to pursue its own, largely economic, international agenda primarily to achieve its domestic objectives of economic growth and social stability</w:t>
      </w:r>
      <w:r w:rsidRPr="00DB56FB">
        <w:rPr>
          <w:sz w:val="16"/>
        </w:rPr>
        <w:t xml:space="preserve">.1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To the extent that there </w:t>
      </w:r>
      <w:proofErr w:type="gramStart"/>
      <w:r w:rsidRPr="00DB56FB">
        <w:rPr>
          <w:sz w:val="16"/>
        </w:rPr>
        <w:t>exists</w:t>
      </w:r>
      <w:proofErr w:type="gramEnd"/>
      <w:r w:rsidRPr="00DB56FB">
        <w:rPr>
          <w:sz w:val="16"/>
        </w:rPr>
        <w:t xml:space="preserve"> a competition between the United States and China, therefore, it may be mobilizing both countries to strengthen their ability to solve global problems. To be sure, U.S. and Chinese policy decisions toward the respective other power will be determined in large part by the choices that leaders make about their own nations interests at home and overseas, which in turn are shaped by their respective domestic contexts. Both parties must recognize—and accept—that the other will pursue a foreign policy approach that is in its own national interest. Yet, in a globalized world, challenges are increasingly transnational, and so too must be their solutions. As demonstrated by the rapid spread of SARS from China in 2003, pandemic flu can be spread rapidly through air and via international travel. Dust particulates from Asia settle in Lake Tahoe</w:t>
      </w:r>
      <w:r w:rsidRPr="00DB56FB">
        <w:rPr>
          <w:u w:val="single"/>
        </w:rPr>
        <w:t>. An economic downturn in one country can and does trigger an economic slowdown in another. These challenges can no longer be addressed by either containment or isolation. What constitutes the national interest today necessarily encompasses a broader and more complex set of considerations than it did in the past</w:t>
      </w:r>
      <w:r w:rsidRPr="00DB56FB">
        <w:rPr>
          <w:sz w:val="16"/>
        </w:rPr>
        <w:t xml:space="preserve"> </w:t>
      </w:r>
      <w:proofErr w:type="gramStart"/>
      <w:r w:rsidRPr="00DB56FB">
        <w:rPr>
          <w:sz w:val="16"/>
        </w:rPr>
        <w:t>As</w:t>
      </w:r>
      <w:proofErr w:type="gramEnd"/>
      <w:r w:rsidRPr="00DB56FB">
        <w:rPr>
          <w:sz w:val="16"/>
        </w:rPr>
        <w:t xml:space="preserve"> a general principle, the United States seeks to promote its national interest while it simultaneously pursues what the CSIS Commission on Smart Power called in its November 2007 report the "global good."3 This approach is not always practical or achievable, of course. But neither is it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w:t>
      </w:r>
    </w:p>
    <w:p w:rsidR="00E30DBC" w:rsidRPr="00DB56FB" w:rsidRDefault="00E30DBC" w:rsidP="00AB1099"/>
    <w:p w:rsidR="00825A00" w:rsidRPr="00DB56FB" w:rsidRDefault="00825A00" w:rsidP="00AB1099">
      <w:pPr>
        <w:pStyle w:val="Heading3"/>
      </w:pPr>
      <w:r w:rsidRPr="00DB56FB">
        <w:lastRenderedPageBreak/>
        <w:t>Uniqueness</w:t>
      </w:r>
    </w:p>
    <w:p w:rsidR="001B7283" w:rsidRPr="00DB56FB" w:rsidRDefault="001B7283" w:rsidP="00AB1099">
      <w:pPr>
        <w:pStyle w:val="Heading4"/>
      </w:pPr>
      <w:r w:rsidRPr="00DB56FB">
        <w:t>US-China relations are strong</w:t>
      </w:r>
    </w:p>
    <w:p w:rsidR="001B7283" w:rsidRPr="00DB56FB" w:rsidRDefault="001B7283" w:rsidP="00AB1099">
      <w:proofErr w:type="spellStart"/>
      <w:r w:rsidRPr="00DB56FB">
        <w:rPr>
          <w:rStyle w:val="StyleStyleBold12pt"/>
        </w:rPr>
        <w:t>Wenzhao</w:t>
      </w:r>
      <w:proofErr w:type="spellEnd"/>
      <w:r w:rsidRPr="00DB56FB">
        <w:rPr>
          <w:rStyle w:val="StyleStyleBold12pt"/>
        </w:rPr>
        <w:t xml:space="preserve"> 4-18</w:t>
      </w:r>
      <w:r w:rsidRPr="00DB56FB">
        <w:t xml:space="preserve">-13 [Tao, China Daily, “A strong and special relationship,” </w:t>
      </w:r>
      <w:hyperlink r:id="rId27" w:history="1">
        <w:r w:rsidRPr="00DB56FB">
          <w:rPr>
            <w:rStyle w:val="Hyperlink"/>
          </w:rPr>
          <w:t>http://usa.chinadaily.com.cn/opinion/2013-04/18/content_16417551.htm</w:t>
        </w:r>
      </w:hyperlink>
      <w:r w:rsidRPr="00DB56FB">
        <w:t>]</w:t>
      </w:r>
    </w:p>
    <w:p w:rsidR="001B7283" w:rsidRPr="00DB56FB" w:rsidRDefault="001B7283" w:rsidP="00AB1099">
      <w:pPr>
        <w:rPr>
          <w:sz w:val="16"/>
        </w:rPr>
      </w:pPr>
      <w:r w:rsidRPr="00DB56FB">
        <w:rPr>
          <w:u w:val="single"/>
        </w:rPr>
        <w:t>Kerry's visit consolidated ties with China and enhanced cooperation amid growing tensions</w:t>
      </w:r>
      <w:r w:rsidRPr="00DB56FB">
        <w:rPr>
          <w:sz w:val="16"/>
        </w:rPr>
        <w:t xml:space="preserve"> on Korean Peninsula</w:t>
      </w:r>
      <w:r w:rsidRPr="00DB56FB">
        <w:rPr>
          <w:sz w:val="12"/>
        </w:rPr>
        <w:t>¶</w:t>
      </w:r>
      <w:r w:rsidRPr="00DB56FB">
        <w:rPr>
          <w:sz w:val="16"/>
        </w:rPr>
        <w:t xml:space="preserve"> US Secretary of State John Kerry has just concluded his first visit to China since taking office. His trip had three purposes: The first was to establish a working relationship with China's leaders, the second was to establish a strong and special Sino-US relationship, and the third was to consult with China over the security situation on the Korean Peninsula.</w:t>
      </w:r>
      <w:r w:rsidRPr="00DB56FB">
        <w:rPr>
          <w:sz w:val="12"/>
        </w:rPr>
        <w:t>¶</w:t>
      </w:r>
      <w:r w:rsidRPr="00DB56FB">
        <w:rPr>
          <w:sz w:val="16"/>
        </w:rPr>
        <w:t xml:space="preserve"> While meeting with </w:t>
      </w:r>
      <w:r w:rsidRPr="00DB56FB">
        <w:rPr>
          <w:u w:val="single"/>
        </w:rPr>
        <w:t>Chinese leaders</w:t>
      </w:r>
      <w:r w:rsidRPr="00DB56FB">
        <w:rPr>
          <w:sz w:val="16"/>
        </w:rPr>
        <w:t xml:space="preserve"> - President Xi </w:t>
      </w:r>
      <w:proofErr w:type="spellStart"/>
      <w:r w:rsidRPr="00DB56FB">
        <w:rPr>
          <w:sz w:val="16"/>
        </w:rPr>
        <w:t>Jinping</w:t>
      </w:r>
      <w:proofErr w:type="spellEnd"/>
      <w:r w:rsidRPr="00DB56FB">
        <w:rPr>
          <w:sz w:val="16"/>
        </w:rPr>
        <w:t xml:space="preserve">, Premier Li </w:t>
      </w:r>
      <w:proofErr w:type="spellStart"/>
      <w:r w:rsidRPr="00DB56FB">
        <w:rPr>
          <w:sz w:val="16"/>
        </w:rPr>
        <w:t>Keqiang</w:t>
      </w:r>
      <w:proofErr w:type="spellEnd"/>
      <w:r w:rsidRPr="00DB56FB">
        <w:rPr>
          <w:sz w:val="16"/>
        </w:rPr>
        <w:t xml:space="preserve">, State Councilor Yang </w:t>
      </w:r>
      <w:proofErr w:type="spellStart"/>
      <w:r w:rsidRPr="00DB56FB">
        <w:rPr>
          <w:sz w:val="16"/>
        </w:rPr>
        <w:t>Jiechi</w:t>
      </w:r>
      <w:proofErr w:type="spellEnd"/>
      <w:r w:rsidRPr="00DB56FB">
        <w:rPr>
          <w:sz w:val="16"/>
        </w:rPr>
        <w:t xml:space="preserve"> and Foreign Minister Wang Yi </w:t>
      </w:r>
      <w:r w:rsidRPr="00DB56FB">
        <w:rPr>
          <w:u w:val="single"/>
        </w:rPr>
        <w:t>all had in-depth talks with Kerry - both sides agreed to continuously enrich the content of bilateral relations, achieve new breakthroughs in the depth and quality of their cooperation, and expand their common interests</w:t>
      </w:r>
      <w:r w:rsidRPr="00DB56FB">
        <w:rPr>
          <w:sz w:val="16"/>
        </w:rPr>
        <w:t>.</w:t>
      </w:r>
    </w:p>
    <w:p w:rsidR="001B7283" w:rsidRPr="00DB56FB" w:rsidRDefault="001B7283" w:rsidP="00AB1099">
      <w:pPr>
        <w:pStyle w:val="Heading4"/>
        <w:rPr>
          <w:sz w:val="16"/>
          <w:szCs w:val="16"/>
        </w:rPr>
      </w:pPr>
      <w:r w:rsidRPr="00DB56FB">
        <w:t>Relations are up</w:t>
      </w:r>
    </w:p>
    <w:p w:rsidR="001B7283" w:rsidRPr="00DB56FB" w:rsidRDefault="001B7283" w:rsidP="00AB1099">
      <w:r w:rsidRPr="00DB56FB">
        <w:rPr>
          <w:rStyle w:val="StyleStyleBold12pt"/>
        </w:rPr>
        <w:t>Fu 2-19</w:t>
      </w:r>
      <w:r w:rsidRPr="00DB56FB">
        <w:rPr>
          <w:rStyle w:val="StyleStyleBold12pt"/>
          <w:b w:val="0"/>
        </w:rPr>
        <w:t xml:space="preserve">-13 </w:t>
      </w:r>
      <w:r w:rsidRPr="00DB56FB">
        <w:t>[Mengzi, vice-president of the China Institutes of Contemporary International Relations, “Balancing cooperation and friction,” http://www.chinadaily.com.cn/opinion/2013-02/19/content_16238224.htm]</w:t>
      </w:r>
    </w:p>
    <w:p w:rsidR="001B7283" w:rsidRPr="00DB56FB" w:rsidRDefault="001B7283" w:rsidP="00AB1099">
      <w:pPr>
        <w:rPr>
          <w:sz w:val="16"/>
        </w:rPr>
      </w:pPr>
      <w:r w:rsidRPr="00DB56FB">
        <w:rPr>
          <w:rStyle w:val="StyleBoldUnderline"/>
        </w:rPr>
        <w:t>There will be significant</w:t>
      </w:r>
      <w:r w:rsidRPr="00DB56FB">
        <w:rPr>
          <w:sz w:val="16"/>
        </w:rPr>
        <w:t xml:space="preserve"> personnel </w:t>
      </w:r>
      <w:r w:rsidRPr="00DB56FB">
        <w:rPr>
          <w:rStyle w:val="StyleBoldUnderline"/>
        </w:rPr>
        <w:t>changes in Obama's cabinet</w:t>
      </w:r>
      <w:r w:rsidRPr="00DB56FB">
        <w:rPr>
          <w:sz w:val="16"/>
        </w:rPr>
        <w:t xml:space="preserve"> during his second term, the secretary of state, defense minister, commerce minister and CIA chief have, or will be, changed. If </w:t>
      </w:r>
      <w:r w:rsidRPr="00DB56FB">
        <w:rPr>
          <w:rStyle w:val="StyleBoldUnderline"/>
        </w:rPr>
        <w:t>these</w:t>
      </w:r>
      <w:r w:rsidRPr="00DB56FB">
        <w:rPr>
          <w:sz w:val="16"/>
        </w:rPr>
        <w:t xml:space="preserve"> personnel changes lead to changes in the US' China policy so it becomes more balanced, it </w:t>
      </w:r>
      <w:r w:rsidRPr="00DB56FB">
        <w:rPr>
          <w:rStyle w:val="StyleBoldUnderline"/>
        </w:rPr>
        <w:t xml:space="preserve">will be a </w:t>
      </w:r>
      <w:r w:rsidRPr="00DB56FB">
        <w:rPr>
          <w:rStyle w:val="Emphasis"/>
        </w:rPr>
        <w:t>positive development</w:t>
      </w:r>
      <w:r w:rsidRPr="00DB56FB">
        <w:rPr>
          <w:rStyle w:val="StyleBoldUnderline"/>
        </w:rPr>
        <w:t>.</w:t>
      </w:r>
      <w:r w:rsidRPr="00DB56FB">
        <w:rPr>
          <w:sz w:val="16"/>
        </w:rPr>
        <w:t xml:space="preserve"> Certainly John </w:t>
      </w:r>
      <w:r w:rsidRPr="00DB56FB">
        <w:rPr>
          <w:rStyle w:val="StyleBoldUnderline"/>
        </w:rPr>
        <w:t>Kerry</w:t>
      </w:r>
      <w:r w:rsidRPr="00DB56FB">
        <w:rPr>
          <w:sz w:val="16"/>
        </w:rPr>
        <w:t xml:space="preserve">, an experienced and prudent diplomat, </w:t>
      </w:r>
      <w:r w:rsidRPr="00DB56FB">
        <w:rPr>
          <w:rStyle w:val="StyleBoldUnderline"/>
        </w:rPr>
        <w:t xml:space="preserve">has a </w:t>
      </w:r>
      <w:r w:rsidRPr="00DB56FB">
        <w:rPr>
          <w:rStyle w:val="Emphasis"/>
        </w:rPr>
        <w:t>more pragmatic</w:t>
      </w:r>
      <w:r w:rsidRPr="00DB56FB">
        <w:rPr>
          <w:sz w:val="16"/>
        </w:rPr>
        <w:t xml:space="preserve"> and realistic </w:t>
      </w:r>
      <w:r w:rsidRPr="00DB56FB">
        <w:rPr>
          <w:rStyle w:val="StyleBoldUnderline"/>
        </w:rPr>
        <w:t>stance toward China than</w:t>
      </w:r>
      <w:r w:rsidRPr="00DB56FB">
        <w:rPr>
          <w:sz w:val="16"/>
        </w:rPr>
        <w:t xml:space="preserve"> Hillary </w:t>
      </w:r>
      <w:r w:rsidRPr="00DB56FB">
        <w:rPr>
          <w:rStyle w:val="StyleBoldUnderline"/>
        </w:rPr>
        <w:t>Clinton, as he views the US and China as competitors rather than adversaries.</w:t>
      </w:r>
      <w:r w:rsidRPr="00DB56FB">
        <w:rPr>
          <w:sz w:val="16"/>
        </w:rPr>
        <w:t xml:space="preserve"> Politicians in </w:t>
      </w:r>
      <w:r w:rsidRPr="00DB56FB">
        <w:rPr>
          <w:rStyle w:val="StyleBoldUnderline"/>
        </w:rPr>
        <w:t>both countries</w:t>
      </w:r>
      <w:r w:rsidRPr="00DB56FB">
        <w:rPr>
          <w:sz w:val="16"/>
        </w:rPr>
        <w:t xml:space="preserve"> should acknowledge that cooperation and friction will coexist for a long time, and they should try to </w:t>
      </w:r>
      <w:r w:rsidRPr="00DB56FB">
        <w:rPr>
          <w:rStyle w:val="StyleBoldUnderline"/>
        </w:rPr>
        <w:t>resolve their differences through dialogue</w:t>
      </w:r>
      <w:r w:rsidRPr="00DB56FB">
        <w:rPr>
          <w:sz w:val="16"/>
        </w:rPr>
        <w:t xml:space="preserve"> to advance their cooperation and development. This is not only important for the future of Sino-US relations but also for a peaceful, stable and prosperous future for the Asia-Pacific region and the whole world.</w:t>
      </w:r>
    </w:p>
    <w:p w:rsidR="00825A00" w:rsidRPr="00DB56FB" w:rsidRDefault="00825A00" w:rsidP="00AB1099"/>
    <w:p w:rsidR="00AE35D6" w:rsidRPr="00DB56FB" w:rsidRDefault="00AE35D6" w:rsidP="00AB1099">
      <w:pPr>
        <w:pStyle w:val="Heading3"/>
      </w:pPr>
      <w:r w:rsidRPr="00DB56FB">
        <w:lastRenderedPageBreak/>
        <w:t>Link Extension</w:t>
      </w:r>
    </w:p>
    <w:p w:rsidR="00AE35D6" w:rsidRPr="00DB56FB" w:rsidRDefault="00AE35D6" w:rsidP="00AB1099">
      <w:pPr>
        <w:pStyle w:val="Heading4"/>
      </w:pPr>
      <w:r w:rsidRPr="00DB56FB">
        <w:t>China is heavily invested in Venezuelan energy—</w:t>
      </w:r>
    </w:p>
    <w:p w:rsidR="00AE35D6" w:rsidRPr="00DB56FB" w:rsidRDefault="00AE35D6" w:rsidP="00AB1099">
      <w:pPr>
        <w:rPr>
          <w:sz w:val="16"/>
          <w:szCs w:val="16"/>
        </w:rPr>
      </w:pPr>
      <w:r w:rsidRPr="00DB56FB">
        <w:rPr>
          <w:rStyle w:val="StyleStyleBold12pt"/>
        </w:rPr>
        <w:t>Ellis 6</w:t>
      </w:r>
      <w:r w:rsidRPr="00DB56FB">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rsidR="00AE35D6" w:rsidRPr="00DB56FB" w:rsidRDefault="00AE35D6" w:rsidP="00AB1099">
      <w:pPr>
        <w:rPr>
          <w:sz w:val="16"/>
        </w:rPr>
      </w:pPr>
      <w:r w:rsidRPr="00DB56FB">
        <w:rPr>
          <w:sz w:val="16"/>
        </w:rPr>
        <w:t xml:space="preserve">Venezuela. </w:t>
      </w:r>
      <w:r w:rsidRPr="00DB56FB">
        <w:rPr>
          <w:rStyle w:val="StyleBoldUnderline"/>
        </w:rPr>
        <w:t xml:space="preserve">The PRC has long had a close relationship with the populist regime of </w:t>
      </w:r>
      <w:r w:rsidRPr="00DB56FB">
        <w:rPr>
          <w:rStyle w:val="StyleBoldUnderline"/>
          <w:sz w:val="12"/>
        </w:rPr>
        <w:t xml:space="preserve">¶ </w:t>
      </w:r>
      <w:r w:rsidRPr="00DB56FB">
        <w:rPr>
          <w:rStyle w:val="StyleBoldUnderline"/>
        </w:rPr>
        <w:t>Venezuelan</w:t>
      </w:r>
      <w:r w:rsidRPr="00DB56FB">
        <w:rPr>
          <w:sz w:val="16"/>
        </w:rPr>
        <w:t xml:space="preserve"> president Hugo Chávez, </w:t>
      </w:r>
      <w:r w:rsidRPr="00DB56FB">
        <w:rPr>
          <w:rStyle w:val="StyleBoldUnderline"/>
        </w:rPr>
        <w:t>including</w:t>
      </w:r>
      <w:r w:rsidRPr="00DB56FB">
        <w:rPr>
          <w:sz w:val="16"/>
        </w:rPr>
        <w:t xml:space="preserve"> </w:t>
      </w:r>
      <w:r w:rsidRPr="00DB56FB">
        <w:rPr>
          <w:rStyle w:val="StyleBoldUnderline"/>
        </w:rPr>
        <w:t>China National Petroleum Corporation</w:t>
      </w:r>
      <w:r w:rsidRPr="00DB56FB">
        <w:rPr>
          <w:sz w:val="16"/>
        </w:rPr>
        <w:t xml:space="preserve"> </w:t>
      </w:r>
      <w:r w:rsidRPr="00DB56FB">
        <w:rPr>
          <w:sz w:val="12"/>
        </w:rPr>
        <w:t>¶</w:t>
      </w:r>
      <w:r w:rsidRPr="00DB56FB">
        <w:rPr>
          <w:sz w:val="16"/>
        </w:rPr>
        <w:t xml:space="preserve"> (</w:t>
      </w:r>
      <w:r w:rsidRPr="00DB56FB">
        <w:rPr>
          <w:rStyle w:val="StyleBoldUnderline"/>
        </w:rPr>
        <w:t>CNPC), which has been operating Venezuelan oil fields</w:t>
      </w:r>
      <w:r w:rsidRPr="00DB56FB">
        <w:rPr>
          <w:sz w:val="16"/>
        </w:rPr>
        <w:t xml:space="preserve"> in Zulia and </w:t>
      </w:r>
      <w:proofErr w:type="spellStart"/>
      <w:r w:rsidRPr="00DB56FB">
        <w:rPr>
          <w:sz w:val="16"/>
        </w:rPr>
        <w:t>Anzoategui</w:t>
      </w:r>
      <w:proofErr w:type="spellEnd"/>
      <w:r w:rsidRPr="00DB56FB">
        <w:rPr>
          <w:sz w:val="16"/>
        </w:rPr>
        <w:t xml:space="preserve"> </w:t>
      </w:r>
      <w:r w:rsidRPr="00DB56FB">
        <w:rPr>
          <w:sz w:val="12"/>
        </w:rPr>
        <w:t>¶</w:t>
      </w:r>
      <w:r w:rsidRPr="00DB56FB">
        <w:rPr>
          <w:sz w:val="16"/>
        </w:rPr>
        <w:t xml:space="preserve"> provinces </w:t>
      </w:r>
      <w:r w:rsidRPr="00DB56FB">
        <w:rPr>
          <w:rStyle w:val="StyleBoldUnderline"/>
        </w:rPr>
        <w:t>for several years</w:t>
      </w:r>
      <w:r w:rsidRPr="00DB56FB">
        <w:rPr>
          <w:sz w:val="16"/>
        </w:rPr>
        <w:t>.</w:t>
      </w:r>
      <w:r w:rsidRPr="00DB56FB">
        <w:rPr>
          <w:rStyle w:val="StyleBoldUnderline"/>
        </w:rPr>
        <w:t xml:space="preserve">42 The Chinese presence was important in helping the </w:t>
      </w:r>
      <w:r w:rsidRPr="00DB56FB">
        <w:rPr>
          <w:rStyle w:val="StyleBoldUnderline"/>
          <w:sz w:val="12"/>
        </w:rPr>
        <w:t xml:space="preserve">¶ </w:t>
      </w:r>
      <w:r w:rsidRPr="00DB56FB">
        <w:rPr>
          <w:rStyle w:val="StyleBoldUnderline"/>
        </w:rPr>
        <w:t xml:space="preserve">Venezuelan state oil company </w:t>
      </w:r>
      <w:proofErr w:type="spellStart"/>
      <w:r w:rsidRPr="00DB56FB">
        <w:rPr>
          <w:sz w:val="16"/>
        </w:rPr>
        <w:t>Petroleos</w:t>
      </w:r>
      <w:proofErr w:type="spellEnd"/>
      <w:r w:rsidRPr="00DB56FB">
        <w:rPr>
          <w:sz w:val="16"/>
        </w:rPr>
        <w:t xml:space="preserve"> de Venezuela </w:t>
      </w:r>
      <w:proofErr w:type="spellStart"/>
      <w:r w:rsidRPr="00DB56FB">
        <w:rPr>
          <w:sz w:val="16"/>
        </w:rPr>
        <w:t>Sociedad</w:t>
      </w:r>
      <w:proofErr w:type="spellEnd"/>
      <w:r w:rsidRPr="00DB56FB">
        <w:rPr>
          <w:sz w:val="16"/>
        </w:rPr>
        <w:t xml:space="preserve"> </w:t>
      </w:r>
      <w:proofErr w:type="spellStart"/>
      <w:r w:rsidRPr="00DB56FB">
        <w:rPr>
          <w:sz w:val="16"/>
        </w:rPr>
        <w:t>Anónima</w:t>
      </w:r>
      <w:proofErr w:type="spellEnd"/>
      <w:r w:rsidRPr="00DB56FB">
        <w:rPr>
          <w:sz w:val="16"/>
        </w:rPr>
        <w:t xml:space="preserve"> (</w:t>
      </w:r>
      <w:proofErr w:type="spellStart"/>
      <w:r w:rsidRPr="00DB56FB">
        <w:rPr>
          <w:rStyle w:val="StyleBoldUnderline"/>
        </w:rPr>
        <w:t>PdVSA</w:t>
      </w:r>
      <w:proofErr w:type="spellEnd"/>
      <w:r w:rsidRPr="00DB56FB">
        <w:rPr>
          <w:rStyle w:val="StyleBoldUnderline"/>
        </w:rPr>
        <w:t xml:space="preserve">) to </w:t>
      </w:r>
      <w:r w:rsidRPr="00DB56FB">
        <w:rPr>
          <w:rStyle w:val="StyleBoldUnderline"/>
          <w:sz w:val="12"/>
        </w:rPr>
        <w:t xml:space="preserve">¶ </w:t>
      </w:r>
      <w:r w:rsidRPr="00DB56FB">
        <w:rPr>
          <w:rStyle w:val="StyleBoldUnderline"/>
        </w:rPr>
        <w:t>recover from the 2003 strike</w:t>
      </w:r>
      <w:r w:rsidRPr="00DB56FB">
        <w:rPr>
          <w:sz w:val="16"/>
        </w:rPr>
        <w:t xml:space="preserve">, when the Venezuelan president fired half of the </w:t>
      </w:r>
      <w:proofErr w:type="spellStart"/>
      <w:r w:rsidRPr="00DB56FB">
        <w:rPr>
          <w:sz w:val="16"/>
        </w:rPr>
        <w:t>PdVSA</w:t>
      </w:r>
      <w:proofErr w:type="spellEnd"/>
      <w:r w:rsidRPr="00DB56FB">
        <w:rPr>
          <w:sz w:val="16"/>
        </w:rPr>
        <w:t xml:space="preserve"> </w:t>
      </w:r>
      <w:r w:rsidRPr="00DB56FB">
        <w:rPr>
          <w:sz w:val="12"/>
        </w:rPr>
        <w:t>¶</w:t>
      </w:r>
      <w:r w:rsidRPr="00DB56FB">
        <w:rPr>
          <w:sz w:val="16"/>
        </w:rPr>
        <w:t xml:space="preserve"> workforce.43 During 2005, </w:t>
      </w:r>
      <w:r w:rsidRPr="00DB56FB">
        <w:rPr>
          <w:rStyle w:val="StyleBoldUnderline"/>
        </w:rPr>
        <w:t>CNPC signed additional agreements to develop the oilfields</w:t>
      </w:r>
      <w:r w:rsidRPr="00DB56FB">
        <w:rPr>
          <w:sz w:val="16"/>
        </w:rPr>
        <w:t xml:space="preserve"> </w:t>
      </w:r>
      <w:r w:rsidRPr="00DB56FB">
        <w:rPr>
          <w:sz w:val="12"/>
        </w:rPr>
        <w:t>¶</w:t>
      </w:r>
      <w:r w:rsidRPr="00DB56FB">
        <w:rPr>
          <w:sz w:val="16"/>
        </w:rPr>
        <w:t xml:space="preserve"> </w:t>
      </w:r>
      <w:proofErr w:type="spellStart"/>
      <w:r w:rsidRPr="00DB56FB">
        <w:rPr>
          <w:sz w:val="16"/>
        </w:rPr>
        <w:t>Zumano</w:t>
      </w:r>
      <w:proofErr w:type="spellEnd"/>
      <w:r w:rsidRPr="00DB56FB">
        <w:rPr>
          <w:sz w:val="16"/>
        </w:rPr>
        <w:t xml:space="preserve"> and the Junín 4 block in Orinoco, </w:t>
      </w:r>
      <w:r w:rsidRPr="00DB56FB">
        <w:rPr>
          <w:rStyle w:val="StyleBoldUnderline"/>
        </w:rPr>
        <w:t xml:space="preserve">as part of collaboration with </w:t>
      </w:r>
      <w:proofErr w:type="spellStart"/>
      <w:r w:rsidRPr="00DB56FB">
        <w:rPr>
          <w:rStyle w:val="StyleBoldUnderline"/>
        </w:rPr>
        <w:t>PdVSA</w:t>
      </w:r>
      <w:proofErr w:type="spellEnd"/>
      <w:r w:rsidRPr="00DB56FB">
        <w:rPr>
          <w:rStyle w:val="StyleBoldUnderline"/>
        </w:rPr>
        <w:t xml:space="preserve"> to boost </w:t>
      </w:r>
      <w:r w:rsidRPr="00DB56FB">
        <w:rPr>
          <w:rStyle w:val="StyleBoldUnderline"/>
          <w:sz w:val="12"/>
        </w:rPr>
        <w:t xml:space="preserve">¶ </w:t>
      </w:r>
      <w:r w:rsidRPr="00DB56FB">
        <w:rPr>
          <w:rStyle w:val="StyleBoldUnderline"/>
        </w:rPr>
        <w:t>the nation’s petroleum output</w:t>
      </w:r>
      <w:r w:rsidRPr="00DB56FB">
        <w:rPr>
          <w:sz w:val="16"/>
        </w:rPr>
        <w:t>.44</w:t>
      </w:r>
    </w:p>
    <w:p w:rsidR="001B7283" w:rsidRPr="00DB56FB" w:rsidRDefault="001B7283" w:rsidP="00AB1099">
      <w:pPr>
        <w:rPr>
          <w:sz w:val="16"/>
        </w:rPr>
      </w:pPr>
    </w:p>
    <w:p w:rsidR="001B7283" w:rsidRPr="00DB56FB" w:rsidRDefault="001B7283" w:rsidP="00AB1099">
      <w:pPr>
        <w:pStyle w:val="Heading4"/>
      </w:pPr>
      <w:r w:rsidRPr="00DB56FB">
        <w:t>China is suspicious of US attempts at challenging it’s economic engagement with Latin America – they are in direct competition</w:t>
      </w:r>
    </w:p>
    <w:p w:rsidR="001B7283" w:rsidRPr="00DB56FB" w:rsidRDefault="001B7283" w:rsidP="00AB1099">
      <w:r w:rsidRPr="00DB56FB">
        <w:rPr>
          <w:rStyle w:val="StyleStyleBold12pt"/>
        </w:rPr>
        <w:t>Fergusson 12</w:t>
      </w:r>
      <w:r w:rsidRPr="00DB56FB">
        <w:t xml:space="preserve"> [Robbie Murray, MS in China </w:t>
      </w:r>
      <w:proofErr w:type="gramStart"/>
      <w:r w:rsidRPr="00DB56FB">
        <w:t>In The</w:t>
      </w:r>
      <w:proofErr w:type="gramEnd"/>
      <w:r w:rsidRPr="00DB56FB">
        <w:t xml:space="preserve"> International Arena, “The Chinese Challenge to the Monroe Doctrine”, </w:t>
      </w:r>
      <w:hyperlink r:id="rId28" w:history="1">
        <w:r w:rsidRPr="00DB56FB">
          <w:rPr>
            <w:rStyle w:val="Hyperlink"/>
          </w:rPr>
          <w:t>http://www.e-ir.info/2012/07/23/does-chinese-growth-in-latin-america-threaten-american-interests/</w:t>
        </w:r>
      </w:hyperlink>
      <w:r w:rsidRPr="00DB56FB">
        <w:t>, 7/23]</w:t>
      </w:r>
    </w:p>
    <w:p w:rsidR="001B7283" w:rsidRPr="00DB56FB" w:rsidRDefault="001B7283" w:rsidP="00AB1099">
      <w:pPr>
        <w:rPr>
          <w:sz w:val="16"/>
        </w:rPr>
      </w:pPr>
      <w:r w:rsidRPr="00DB56FB">
        <w:rPr>
          <w:rStyle w:val="StyleBoldUnderline"/>
        </w:rPr>
        <w:t>The U.S is still the most important economic partner for Latin America, but recently many in the region have felt neglected by Washington</w:t>
      </w:r>
      <w:r w:rsidRPr="00DB56FB">
        <w:rPr>
          <w:sz w:val="16"/>
        </w:rPr>
        <w:t xml:space="preserve">, </w:t>
      </w:r>
      <w:r w:rsidRPr="00DB56FB">
        <w:rPr>
          <w:rStyle w:val="StyleBoldUnderline"/>
        </w:rPr>
        <w:t>whose</w:t>
      </w:r>
      <w:r w:rsidRPr="00DB56FB">
        <w:rPr>
          <w:sz w:val="16"/>
        </w:rPr>
        <w:t xml:space="preserve"> focus on terrorism and the middle east and ‘</w:t>
      </w:r>
      <w:r w:rsidRPr="00DB56FB">
        <w:rPr>
          <w:rStyle w:val="StyleBoldUnderline"/>
        </w:rPr>
        <w:t>rigid U.S. foreign policy toward Latin America has left regional leaders with no option but to look for other patrons</w:t>
      </w:r>
      <w:r w:rsidRPr="00DB56FB">
        <w:rPr>
          <w:sz w:val="16"/>
        </w:rPr>
        <w:t xml:space="preserve">. </w:t>
      </w:r>
      <w:r w:rsidRPr="00DB56FB">
        <w:rPr>
          <w:rStyle w:val="StyleBoldUnderline"/>
        </w:rPr>
        <w:t>Net foreign direct investment in Latin America has fallen</w:t>
      </w:r>
      <w:r w:rsidRPr="00DB56FB">
        <w:rPr>
          <w:sz w:val="16"/>
        </w:rPr>
        <w:t xml:space="preserve"> from $78 billion in 2000 to $36 billion in 2003.” [71] This economic neglect is exacerbating the political grievances of the likes of Hugo Chavez,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w:t>
      </w:r>
      <w:r w:rsidRPr="00DB56FB">
        <w:rPr>
          <w:rStyle w:val="StyleBoldUnderline"/>
        </w:rPr>
        <w:t>Given the preponderance of non-market factors in the P.R.C.’s economy… there can be little doubt that the three countries made their decision almost exclusively on the basis of China’s growing political and economic influence</w:t>
      </w:r>
      <w:r w:rsidRPr="00DB56FB">
        <w:rPr>
          <w:sz w:val="16"/>
        </w:rPr>
        <w:t xml:space="preserve">.” [72] </w:t>
      </w:r>
      <w:r w:rsidRPr="00DB56FB">
        <w:rPr>
          <w:rStyle w:val="StyleBoldUnderline"/>
        </w:rPr>
        <w:t>This highlights the politico-economic independence of the U.S that Latin America is exerting</w:t>
      </w:r>
      <w:r w:rsidRPr="00DB56FB">
        <w:rPr>
          <w:sz w:val="16"/>
        </w:rPr>
        <w:t xml:space="preserve">. </w:t>
      </w:r>
      <w:r w:rsidRPr="00DB56FB">
        <w:rPr>
          <w:rStyle w:val="StyleBoldUnderline"/>
        </w:rPr>
        <w:t>This is also symptomatic of a deep paradox in the American thinking about how to deal with China. On one hand</w:t>
      </w:r>
      <w:r w:rsidRPr="00DB56FB">
        <w:rPr>
          <w:sz w:val="16"/>
        </w:rPr>
        <w:t xml:space="preserve">, tying the nominally communist state to the world economy is expected to bring about economic maturity and gradual political change, but on the other, </w:t>
      </w:r>
      <w:r w:rsidRPr="00DB56FB">
        <w:rPr>
          <w:rStyle w:val="StyleBoldUnderline"/>
        </w:rPr>
        <w:t>China is still a U.S rival whose influence China is competing against.</w:t>
      </w:r>
      <w:r w:rsidRPr="00DB56FB">
        <w:rPr>
          <w:sz w:val="16"/>
        </w:rPr>
        <w:t xml:space="preserve"> The situation is reciprocal, as </w:t>
      </w:r>
      <w:r w:rsidRPr="00DB56FB">
        <w:rPr>
          <w:rStyle w:val="StyleBoldUnderline"/>
          <w:b/>
        </w:rPr>
        <w:t>China views the U.S as “[using] its economic leverage to exert political pressure on China,</w:t>
      </w:r>
      <w:r w:rsidRPr="00DB56FB">
        <w:rPr>
          <w:rStyle w:val="StyleBoldUnderline"/>
        </w:rPr>
        <w:t xml:space="preserve"> which is one reason that China seeks to diversify its economic relationships</w:t>
      </w:r>
      <w:r w:rsidRPr="00DB56FB">
        <w:rPr>
          <w:sz w:val="16"/>
        </w:rPr>
        <w:t>.” [73] In this respect, the U.S has what it wants – China is intrinsically tied to the ideals of the open market – as a lower cost, less politicized alternative to the United States.</w:t>
      </w:r>
    </w:p>
    <w:p w:rsidR="001B7283" w:rsidRPr="00DB56FB" w:rsidRDefault="001B7283" w:rsidP="00AB1099">
      <w:pPr>
        <w:rPr>
          <w:sz w:val="16"/>
        </w:rPr>
      </w:pPr>
    </w:p>
    <w:p w:rsidR="001B7283" w:rsidRPr="00DB56FB" w:rsidRDefault="001B7283" w:rsidP="00AB1099">
      <w:pPr>
        <w:pStyle w:val="Heading4"/>
      </w:pPr>
      <w:r w:rsidRPr="00DB56FB">
        <w:t>Close oil linkages to Latin America are necessary for Chinese energy security</w:t>
      </w:r>
    </w:p>
    <w:p w:rsidR="001B7283" w:rsidRPr="00DB56FB" w:rsidRDefault="001B7283" w:rsidP="00AB1099">
      <w:r w:rsidRPr="00DB56FB">
        <w:rPr>
          <w:rStyle w:val="StyleStyleBold12pt"/>
        </w:rPr>
        <w:t>Economic Observer 13</w:t>
      </w:r>
      <w:r w:rsidRPr="00DB56FB">
        <w:t xml:space="preserve"> [“IN AMERICA'S BACKYARD: CHINA'S RISING INFLUENCE IN LATIN AMERICA”, </w:t>
      </w:r>
      <w:hyperlink r:id="rId29" w:history="1">
        <w:r w:rsidRPr="00DB56FB">
          <w:rPr>
            <w:rStyle w:val="Hyperlink"/>
          </w:rPr>
          <w:t>http://worldcrunch.com/china-2.0/in-america-039-s-backyard-china-039-s-rising-influence-in-latin-america/foreign-policy-trade-economy-investments-energy/c9s11647/</w:t>
        </w:r>
      </w:hyperlink>
      <w:proofErr w:type="gramStart"/>
      <w:r w:rsidRPr="00DB56FB">
        <w:t>,  May</w:t>
      </w:r>
      <w:proofErr w:type="gramEnd"/>
      <w:r w:rsidRPr="00DB56FB">
        <w:t xml:space="preserve"> 6]</w:t>
      </w:r>
    </w:p>
    <w:p w:rsidR="001B7283" w:rsidRPr="00DB56FB" w:rsidRDefault="001B7283" w:rsidP="00AB1099">
      <w:pPr>
        <w:rPr>
          <w:rStyle w:val="StyleBoldUnderline"/>
        </w:rPr>
      </w:pPr>
      <w:r w:rsidRPr="00DB56FB">
        <w:rPr>
          <w:rStyle w:val="StyleBoldUnderline"/>
        </w:rPr>
        <w:t>Among the numerous needs of China, the demand for oil has always been the most powerful driving force</w:t>
      </w:r>
      <w:r w:rsidRPr="00DB56FB">
        <w:rPr>
          <w:sz w:val="16"/>
        </w:rPr>
        <w:t xml:space="preserve">. In the past 30 years, </w:t>
      </w:r>
      <w:r w:rsidRPr="00DB56FB">
        <w:rPr>
          <w:rStyle w:val="StyleBoldUnderline"/>
        </w:rPr>
        <w:t>China has consumed one-third of the world's new oil production and become the world's second-largest oil importer.</w:t>
      </w:r>
      <w:r w:rsidRPr="00DB56FB">
        <w:rPr>
          <w:sz w:val="16"/>
        </w:rPr>
        <w:t xml:space="preserve"> </w:t>
      </w:r>
      <w:r w:rsidRPr="00DB56FB">
        <w:rPr>
          <w:rStyle w:val="StyleBoldUnderline"/>
        </w:rPr>
        <w:t>More than half of China's oil demand depends on imports, which increases the instability of its energy security</w:t>
      </w:r>
      <w:r w:rsidRPr="00DB56FB">
        <w:rPr>
          <w:sz w:val="16"/>
        </w:rPr>
        <w:t xml:space="preserve">. Diversification is inevitable. </w:t>
      </w:r>
      <w:r w:rsidRPr="00DB56FB">
        <w:rPr>
          <w:rStyle w:val="StyleBoldUnderline"/>
        </w:rPr>
        <w:t>In this context, Latin America and its huge reserves and production capacity naturally became a destination for China</w:t>
      </w:r>
      <w:r w:rsidRPr="00DB56FB">
        <w:rPr>
          <w:sz w:val="16"/>
        </w:rPr>
        <w:t xml:space="preserve">. </w:t>
      </w:r>
      <w:r w:rsidRPr="00DB56FB">
        <w:rPr>
          <w:rStyle w:val="StyleBoldUnderline"/>
        </w:rPr>
        <w:t>China must better protect its energy supply, and can't just play the simple role of consumer</w:t>
      </w:r>
      <w:r w:rsidRPr="00DB56FB">
        <w:rPr>
          <w:sz w:val="16"/>
        </w:rPr>
        <w:t xml:space="preserve">. </w:t>
      </w:r>
      <w:r w:rsidRPr="00DB56FB">
        <w:rPr>
          <w:rStyle w:val="StyleBoldUnderline"/>
        </w:rPr>
        <w:t>It must also help solidify the important links of the petroleum industry supply chain.</w:t>
      </w:r>
      <w:r w:rsidRPr="00DB56FB">
        <w:rPr>
          <w:sz w:val="16"/>
        </w:rPr>
        <w:t xml:space="preserve"> Indeed, the China National Petroleum Corporation frequently appears in </w:t>
      </w:r>
      <w:r w:rsidRPr="00DB56FB">
        <w:rPr>
          <w:sz w:val="16"/>
        </w:rPr>
        <w:lastRenderedPageBreak/>
        <w:t xml:space="preserve">Latin American countries, </w:t>
      </w:r>
      <w:r w:rsidRPr="00DB56FB">
        <w:rPr>
          <w:rStyle w:val="StyleBoldUnderline"/>
        </w:rPr>
        <w:t>and China’s investment and trade in the Latin American countries are also focused on its energy sector.</w:t>
      </w:r>
    </w:p>
    <w:p w:rsidR="001B7283" w:rsidRPr="00DB56FB" w:rsidRDefault="001B7283" w:rsidP="00AB1099">
      <w:pPr>
        <w:rPr>
          <w:sz w:val="16"/>
        </w:rPr>
      </w:pPr>
    </w:p>
    <w:p w:rsidR="001665B3" w:rsidRPr="00DB56FB" w:rsidRDefault="001665B3" w:rsidP="00AB1099">
      <w:pPr>
        <w:pStyle w:val="Heading3"/>
      </w:pPr>
      <w:r w:rsidRPr="00DB56FB">
        <w:lastRenderedPageBreak/>
        <w:t>Impact Extension—Warming</w:t>
      </w:r>
    </w:p>
    <w:p w:rsidR="001665B3" w:rsidRPr="00DB56FB" w:rsidRDefault="001665B3" w:rsidP="00AB1099">
      <w:pPr>
        <w:pStyle w:val="Heading4"/>
      </w:pPr>
      <w:r w:rsidRPr="00DB56FB">
        <w:t>Relations solve warming—</w:t>
      </w:r>
    </w:p>
    <w:p w:rsidR="001665B3" w:rsidRPr="00DB56FB" w:rsidRDefault="001665B3" w:rsidP="00AB1099">
      <w:r w:rsidRPr="00DB56FB">
        <w:rPr>
          <w:rStyle w:val="StyleStyleBold12pt"/>
        </w:rPr>
        <w:t>Cohen ‘09</w:t>
      </w:r>
      <w:r w:rsidRPr="00DB56FB">
        <w:t xml:space="preserve">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w:t>
      </w:r>
      <w:hyperlink r:id="rId30" w:history="1">
        <w:r w:rsidRPr="00DB56FB">
          <w:rPr>
            <w:rStyle w:val="Hyperlink"/>
          </w:rPr>
          <w:t>http://csis.org/files/media/csis/pubs/090309_mcgiffert_uschinasmartpower_web.pdf</w:t>
        </w:r>
      </w:hyperlink>
      <w:r w:rsidRPr="00DB56FB">
        <w:t>]</w:t>
      </w:r>
    </w:p>
    <w:p w:rsidR="001665B3" w:rsidRPr="00DB56FB" w:rsidRDefault="001665B3" w:rsidP="00AB1099">
      <w:pPr>
        <w:rPr>
          <w:sz w:val="16"/>
        </w:rPr>
      </w:pPr>
      <w:r w:rsidRPr="00DB56FB">
        <w:rPr>
          <w:sz w:val="16"/>
        </w:rPr>
        <w:t xml:space="preserve">The Center on U.S.-China Relations at the Asia Society and the and Pew Center on Global Climate Change launched their </w:t>
      </w:r>
      <w:r w:rsidRPr="00DB56FB">
        <w:rPr>
          <w:u w:val="single"/>
        </w:rPr>
        <w:t>Initiative for U.S.-China Cooperation on Energy and Climate</w:t>
      </w:r>
      <w:r w:rsidRPr="00DB56FB">
        <w:rPr>
          <w:sz w:val="16"/>
        </w:rPr>
        <w:t xml:space="preserve"> to consider how China and the United States could contribute to managing global climate change. The Brookings Institution, the Council on Foreign Relations, the National Committee on </w:t>
      </w:r>
      <w:proofErr w:type="spellStart"/>
      <w:r w:rsidRPr="00DB56FB">
        <w:rPr>
          <w:sz w:val="16"/>
        </w:rPr>
        <w:t>U.S.China</w:t>
      </w:r>
      <w:proofErr w:type="spellEnd"/>
      <w:r w:rsidRPr="00DB56FB">
        <w:rPr>
          <w:sz w:val="16"/>
        </w:rPr>
        <w:t xml:space="preserve"> Relations, and the Environmental Defense Fund also participated. The project specifically </w:t>
      </w:r>
      <w:r w:rsidRPr="00DB56FB">
        <w:rPr>
          <w:u w:val="single"/>
        </w:rPr>
        <w:t>seeks to promote U.S.-China cooperation to minimize greenhouse gas emissions by changing how the two countries produce and use energy</w:t>
      </w:r>
      <w:r w:rsidRPr="00DB56FB">
        <w:rPr>
          <w:sz w:val="16"/>
        </w:rPr>
        <w:t xml:space="preserve">, especially by reducing the heavy dependence on coal in both states. This report is the first to arise from the initiative. It draws on the insights of many experts, policymakers, and industry and civil society experts in both China and the United States. The report stresses the dangerous implications of global climate change and the urgency for joint action by China and the United States to counter it. Both countries rely heavily on environmentally and climate-unfriendly coal as a major energy source. Combined, </w:t>
      </w:r>
      <w:r w:rsidRPr="00DB56FB">
        <w:rPr>
          <w:u w:val="single"/>
        </w:rPr>
        <w:t xml:space="preserve">China and the United States contribute to nearly half of the world’s greenhouse gas emissions. Unless they jointly adopt cleaner energy practices and become </w:t>
      </w:r>
      <w:proofErr w:type="spellStart"/>
      <w:r w:rsidRPr="00DB56FB">
        <w:rPr>
          <w:u w:val="single"/>
        </w:rPr>
        <w:t>coleaders</w:t>
      </w:r>
      <w:proofErr w:type="spellEnd"/>
      <w:r w:rsidRPr="00DB56FB">
        <w:rPr>
          <w:u w:val="single"/>
        </w:rPr>
        <w:t xml:space="preserve"> in transitioning the world to more climate-friendly policies, international progress in curbing global climate change could prove impossible</w:t>
      </w:r>
      <w:r w:rsidR="00825A00" w:rsidRPr="00DB56FB">
        <w:rPr>
          <w:sz w:val="16"/>
        </w:rPr>
        <w:t xml:space="preserve">. </w:t>
      </w:r>
    </w:p>
    <w:p w:rsidR="00825A00" w:rsidRPr="00DB56FB" w:rsidRDefault="00825A00" w:rsidP="00AB1099">
      <w:pPr>
        <w:rPr>
          <w:sz w:val="16"/>
        </w:rPr>
      </w:pPr>
    </w:p>
    <w:p w:rsidR="00825A00" w:rsidRPr="00DB56FB" w:rsidRDefault="00825A00" w:rsidP="00AB1099">
      <w:pPr>
        <w:pStyle w:val="Heading4"/>
      </w:pPr>
      <w:r w:rsidRPr="00DB56FB">
        <w:t>Rapid tipping points mean warming will cause extinction quickly</w:t>
      </w:r>
    </w:p>
    <w:p w:rsidR="00825A00" w:rsidRPr="00DB56FB" w:rsidRDefault="00825A00" w:rsidP="00AB1099">
      <w:r w:rsidRPr="00DB56FB">
        <w:rPr>
          <w:rStyle w:val="StyleStyleBold12pt"/>
        </w:rPr>
        <w:t>Hansen ‘9,</w:t>
      </w:r>
      <w:r w:rsidRPr="00DB56FB">
        <w:t xml:space="preserve"> heads the </w:t>
      </w:r>
      <w:hyperlink r:id="rId31" w:tooltip="NASA" w:history="1">
        <w:r w:rsidRPr="00DB56FB">
          <w:rPr>
            <w:rStyle w:val="Hyperlink"/>
          </w:rPr>
          <w:t>NASA</w:t>
        </w:r>
      </w:hyperlink>
      <w:r w:rsidRPr="00DB56FB">
        <w:t> </w:t>
      </w:r>
      <w:hyperlink r:id="rId32" w:tooltip="Goddard Institute for Space Studies" w:history="1">
        <w:r w:rsidRPr="00DB56FB">
          <w:rPr>
            <w:rStyle w:val="Hyperlink"/>
          </w:rPr>
          <w:t>Goddard Institute for Space Studies</w:t>
        </w:r>
      </w:hyperlink>
      <w:r w:rsidRPr="00DB56FB">
        <w:t xml:space="preserve"> and </w:t>
      </w:r>
      <w:hyperlink r:id="rId33" w:anchor="Adjunct_professor" w:tooltip="Professors in the United States" w:history="1">
        <w:r w:rsidRPr="00DB56FB">
          <w:rPr>
            <w:rStyle w:val="Hyperlink"/>
          </w:rPr>
          <w:t>adjunct professor</w:t>
        </w:r>
      </w:hyperlink>
      <w:r w:rsidRPr="00DB56FB">
        <w:t> in the Department of Earth and Environmental Sciences at </w:t>
      </w:r>
      <w:hyperlink r:id="rId34" w:tooltip="Columbia University" w:history="1">
        <w:r w:rsidRPr="00DB56FB">
          <w:rPr>
            <w:rStyle w:val="Hyperlink"/>
          </w:rPr>
          <w:t>Columbia University</w:t>
        </w:r>
      </w:hyperlink>
      <w:r w:rsidRPr="00DB56FB">
        <w:t xml:space="preserve"> (James, December, Storms of My Grandchildren, ix)</w:t>
      </w:r>
    </w:p>
    <w:p w:rsidR="00825A00" w:rsidRDefault="00825A00" w:rsidP="00AB1099">
      <w:pPr>
        <w:pStyle w:val="card0"/>
        <w:ind w:left="0" w:right="0"/>
      </w:pPr>
      <w:r w:rsidRPr="00DB56FB">
        <w:rPr>
          <w:rStyle w:val="StyleBoldUnderline"/>
        </w:rPr>
        <w:t>Planet Earth</w:t>
      </w:r>
      <w:r w:rsidRPr="00DB56FB">
        <w:t>, creation, the world in which civilization developed, the world with climate patterns that we know and stable shore</w:t>
      </w:r>
      <w:r w:rsidRPr="00DB56FB">
        <w:softHyphen/>
        <w:t xml:space="preserve">lines, </w:t>
      </w:r>
      <w:r w:rsidRPr="00DB56FB">
        <w:rPr>
          <w:rStyle w:val="StyleBoldUnderline"/>
        </w:rPr>
        <w:t>is in imminent peril</w:t>
      </w:r>
      <w:r w:rsidRPr="00DB56FB">
        <w:t xml:space="preserve">. The urgency of the situation crystallized only in the past few years. </w:t>
      </w:r>
      <w:r w:rsidRPr="00DB56FB">
        <w:rPr>
          <w:rStyle w:val="StyleBoldUnderline"/>
        </w:rPr>
        <w:t>We now have clear evidence of the crisis, provided by increasingly detailed information about how Earth re</w:t>
      </w:r>
      <w:r w:rsidRPr="00DB56FB">
        <w:rPr>
          <w:rStyle w:val="StyleBoldUnderline"/>
        </w:rPr>
        <w:softHyphen/>
        <w:t>sponded to perturbing forces during its history</w:t>
      </w:r>
      <w:r w:rsidRPr="00DB56FB">
        <w:t xml:space="preserve"> (very sensitively, with some lag caused by the inertia of massive oceans) and by ob</w:t>
      </w:r>
      <w:r w:rsidRPr="00DB56FB">
        <w:softHyphen/>
        <w:t xml:space="preserve">servations of changes that are beginning to occur around the globe in response to ongoing climate change. </w:t>
      </w:r>
      <w:r w:rsidRPr="00DB56FB">
        <w:rPr>
          <w:rStyle w:val="StyleBoldUnderline"/>
        </w:rPr>
        <w:t xml:space="preserve">The startling conclusion is that continued exploitation of all fossil fuels on Earth threatens not only the other millions of species on the planet but also the survival of humanity itself—and the timetable is shorter than we </w:t>
      </w:r>
      <w:proofErr w:type="spellStart"/>
      <w:r w:rsidRPr="00DB56FB">
        <w:rPr>
          <w:rStyle w:val="StyleBoldUnderline"/>
        </w:rPr>
        <w:t>thought.How</w:t>
      </w:r>
      <w:proofErr w:type="spellEnd"/>
      <w:r w:rsidRPr="00DB56FB">
        <w:rPr>
          <w:rStyle w:val="StyleBoldUnderline"/>
        </w:rPr>
        <w:t xml:space="preserve"> can we be on the precipice of such consequences while local climate change remains small</w:t>
      </w:r>
      <w:r w:rsidRPr="00DB56FB">
        <w:t xml:space="preserve"> compared with day-to-day weather fluctuations</w:t>
      </w:r>
      <w:r w:rsidRPr="00DB56FB">
        <w:rPr>
          <w:rStyle w:val="StyleBoldUnderline"/>
        </w:rPr>
        <w:t>? The urgency derives from the nearness of climate tipping points, beyond which climate dynamics can cause rapid changes out of humanity's control. Tipping points occur because of amplifying feedbacks</w:t>
      </w:r>
      <w:r w:rsidRPr="00DB56FB">
        <w:t>—as when a microphone is placed too close to a speaker, which amplifies any little sound picked up by the micro</w:t>
      </w:r>
      <w:r w:rsidRPr="00DB56FB">
        <w:softHyphen/>
        <w:t xml:space="preserve">phone, which then picks up the amplification, which is again picked up by the speaker, until very quickly the noise becomes unbearable. </w:t>
      </w:r>
      <w:r w:rsidRPr="00DB56FB">
        <w:rPr>
          <w:rStyle w:val="StyleBoldUnderline"/>
        </w:rPr>
        <w:t>Climate-related feedbacks include loss of Arctic sea ice, melting ice sheets and glaciers, and release of frozen methane as tundra melts.</w:t>
      </w:r>
      <w:r w:rsidRPr="00DB56FB">
        <w:t xml:space="preserve"> These and other science matters will be clarified in due course.</w:t>
      </w:r>
    </w:p>
    <w:p w:rsidR="00825A00" w:rsidRPr="003E1EEB" w:rsidRDefault="00825A00" w:rsidP="00AB1099">
      <w:pPr>
        <w:rPr>
          <w:sz w:val="16"/>
        </w:rPr>
      </w:pPr>
    </w:p>
    <w:p w:rsidR="001665B3" w:rsidRPr="00825A00" w:rsidRDefault="001665B3" w:rsidP="00AB1099"/>
    <w:p w:rsidR="00AE35D6" w:rsidRPr="00AE35D6" w:rsidRDefault="00AE35D6" w:rsidP="00AB1099"/>
    <w:sectPr w:rsidR="00AE35D6" w:rsidRPr="00AE35D6" w:rsidSect="00982358">
      <w:headerReference w:type="default" r:id="rId35"/>
      <w:footerReference w:type="default" r:id="rId36"/>
      <w:pgSz w:w="12240" w:h="15840"/>
      <w:pgMar w:top="126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3841" w:rsidRDefault="00613841" w:rsidP="005F5576">
      <w:r>
        <w:separator/>
      </w:r>
    </w:p>
  </w:endnote>
  <w:endnote w:type="continuationSeparator" w:id="0">
    <w:p w:rsidR="00613841" w:rsidRDefault="0061384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77D1" w:rsidRPr="00F34848" w:rsidRDefault="002E77D1" w:rsidP="00F34848">
    <w:pPr>
      <w:pStyle w:val="Footer"/>
      <w:tabs>
        <w:tab w:val="left" w:pos="7458"/>
        <w:tab w:val="right" w:pos="10800"/>
      </w:tabs>
      <w:rPr>
        <w:sz w:val="28"/>
        <w:szCs w:val="28"/>
      </w:rPr>
    </w:pPr>
    <w:r w:rsidRPr="00F34848">
      <w:rPr>
        <w:sz w:val="28"/>
        <w:szCs w:val="28"/>
      </w:rPr>
      <w:t xml:space="preserve">University of Texas National Institute in Forensics </w:t>
    </w:r>
    <w:r>
      <w:rPr>
        <w:sz w:val="28"/>
        <w:szCs w:val="28"/>
      </w:rPr>
      <w:tab/>
    </w:r>
    <w:r w:rsidRPr="00F34848">
      <w:rPr>
        <w:sz w:val="28"/>
        <w:szCs w:val="28"/>
      </w:rPr>
      <w:tab/>
    </w:r>
    <w:r w:rsidRPr="00F34848">
      <w:rPr>
        <w:sz w:val="28"/>
        <w:szCs w:val="28"/>
      </w:rPr>
      <w:tab/>
      <w:t xml:space="preserve">Pg. </w:t>
    </w:r>
    <w:r w:rsidRPr="00F34848">
      <w:rPr>
        <w:sz w:val="28"/>
        <w:szCs w:val="28"/>
      </w:rPr>
      <w:fldChar w:fldCharType="begin"/>
    </w:r>
    <w:r w:rsidRPr="00F34848">
      <w:rPr>
        <w:sz w:val="28"/>
        <w:szCs w:val="28"/>
      </w:rPr>
      <w:instrText xml:space="preserve"> PAGE   \* MERGEFORMAT </w:instrText>
    </w:r>
    <w:r w:rsidRPr="00F34848">
      <w:rPr>
        <w:sz w:val="28"/>
        <w:szCs w:val="28"/>
      </w:rPr>
      <w:fldChar w:fldCharType="separate"/>
    </w:r>
    <w:r w:rsidR="00DB56FB">
      <w:rPr>
        <w:noProof/>
        <w:sz w:val="28"/>
        <w:szCs w:val="28"/>
      </w:rPr>
      <w:t>85</w:t>
    </w:r>
    <w:r w:rsidRPr="00F34848">
      <w:rPr>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3841" w:rsidRDefault="00613841" w:rsidP="005F5576">
      <w:r>
        <w:separator/>
      </w:r>
    </w:p>
  </w:footnote>
  <w:footnote w:type="continuationSeparator" w:id="0">
    <w:p w:rsidR="00613841" w:rsidRDefault="0061384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77D1" w:rsidRPr="00F34848" w:rsidRDefault="002E77D1" w:rsidP="003B782C">
    <w:pPr>
      <w:pStyle w:val="Header"/>
      <w:tabs>
        <w:tab w:val="clear" w:pos="4680"/>
        <w:tab w:val="clear" w:pos="9360"/>
        <w:tab w:val="right" w:pos="10800"/>
      </w:tabs>
      <w:rPr>
        <w:sz w:val="28"/>
        <w:szCs w:val="28"/>
      </w:rPr>
    </w:pPr>
    <w:r w:rsidRPr="00F34848">
      <w:rPr>
        <w:sz w:val="28"/>
        <w:szCs w:val="28"/>
      </w:rPr>
      <w:t xml:space="preserve">Venezuela Oil Investment </w:t>
    </w:r>
    <w:r w:rsidRPr="00F34848">
      <w:rPr>
        <w:sz w:val="28"/>
        <w:szCs w:val="28"/>
      </w:rPr>
      <w:tab/>
      <w:t>UTNIF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A1CE6"/>
    <w:multiLevelType w:val="hybridMultilevel"/>
    <w:tmpl w:val="80DAD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51F3"/>
    <w:rsid w:val="000022F2"/>
    <w:rsid w:val="0000459F"/>
    <w:rsid w:val="00004EB4"/>
    <w:rsid w:val="000107F2"/>
    <w:rsid w:val="00013ACF"/>
    <w:rsid w:val="0002196C"/>
    <w:rsid w:val="00021F29"/>
    <w:rsid w:val="0002379E"/>
    <w:rsid w:val="00026D27"/>
    <w:rsid w:val="00027EED"/>
    <w:rsid w:val="0003041D"/>
    <w:rsid w:val="00033028"/>
    <w:rsid w:val="000360A7"/>
    <w:rsid w:val="00045226"/>
    <w:rsid w:val="00052A1D"/>
    <w:rsid w:val="0005446D"/>
    <w:rsid w:val="00055C56"/>
    <w:rsid w:val="00055E12"/>
    <w:rsid w:val="00061C7C"/>
    <w:rsid w:val="00064A59"/>
    <w:rsid w:val="0007162E"/>
    <w:rsid w:val="00073B9A"/>
    <w:rsid w:val="00090287"/>
    <w:rsid w:val="00090BA2"/>
    <w:rsid w:val="00091093"/>
    <w:rsid w:val="000978A3"/>
    <w:rsid w:val="00097D7E"/>
    <w:rsid w:val="000A1D39"/>
    <w:rsid w:val="000A4FA5"/>
    <w:rsid w:val="000B44EA"/>
    <w:rsid w:val="000B61C8"/>
    <w:rsid w:val="000B7E83"/>
    <w:rsid w:val="000C767D"/>
    <w:rsid w:val="000D0B76"/>
    <w:rsid w:val="000D2AE5"/>
    <w:rsid w:val="000D3A26"/>
    <w:rsid w:val="000D3D8D"/>
    <w:rsid w:val="000D72C4"/>
    <w:rsid w:val="000E3F8B"/>
    <w:rsid w:val="000E40C3"/>
    <w:rsid w:val="000E41A3"/>
    <w:rsid w:val="000E6BD9"/>
    <w:rsid w:val="000F00CD"/>
    <w:rsid w:val="000F1E8C"/>
    <w:rsid w:val="000F37E7"/>
    <w:rsid w:val="00113C68"/>
    <w:rsid w:val="00114663"/>
    <w:rsid w:val="00116EAA"/>
    <w:rsid w:val="0012057B"/>
    <w:rsid w:val="00126D92"/>
    <w:rsid w:val="001301AC"/>
    <w:rsid w:val="001304DF"/>
    <w:rsid w:val="00140397"/>
    <w:rsid w:val="0014072D"/>
    <w:rsid w:val="00141F7D"/>
    <w:rsid w:val="00141FBF"/>
    <w:rsid w:val="0016509D"/>
    <w:rsid w:val="001665B3"/>
    <w:rsid w:val="0016711C"/>
    <w:rsid w:val="00167A9F"/>
    <w:rsid w:val="001711E1"/>
    <w:rsid w:val="00175018"/>
    <w:rsid w:val="00177828"/>
    <w:rsid w:val="00177A1E"/>
    <w:rsid w:val="00182D51"/>
    <w:rsid w:val="00183454"/>
    <w:rsid w:val="0018565A"/>
    <w:rsid w:val="0019587B"/>
    <w:rsid w:val="001972D7"/>
    <w:rsid w:val="001A4F0E"/>
    <w:rsid w:val="001A7FF3"/>
    <w:rsid w:val="001B0A04"/>
    <w:rsid w:val="001B211D"/>
    <w:rsid w:val="001B3CEC"/>
    <w:rsid w:val="001B7283"/>
    <w:rsid w:val="001B7AB8"/>
    <w:rsid w:val="001C1D82"/>
    <w:rsid w:val="001C2147"/>
    <w:rsid w:val="001C587E"/>
    <w:rsid w:val="001C7C90"/>
    <w:rsid w:val="001D0D51"/>
    <w:rsid w:val="001D6F30"/>
    <w:rsid w:val="001E1A1B"/>
    <w:rsid w:val="001F014B"/>
    <w:rsid w:val="001F7572"/>
    <w:rsid w:val="0020006E"/>
    <w:rsid w:val="002009AE"/>
    <w:rsid w:val="002101DA"/>
    <w:rsid w:val="002141BD"/>
    <w:rsid w:val="0021543B"/>
    <w:rsid w:val="00217499"/>
    <w:rsid w:val="00220A4B"/>
    <w:rsid w:val="0024023F"/>
    <w:rsid w:val="00240C4E"/>
    <w:rsid w:val="00243DC0"/>
    <w:rsid w:val="00244251"/>
    <w:rsid w:val="00250E16"/>
    <w:rsid w:val="00257418"/>
    <w:rsid w:val="00257696"/>
    <w:rsid w:val="00261A14"/>
    <w:rsid w:val="0026382E"/>
    <w:rsid w:val="00272786"/>
    <w:rsid w:val="00272F96"/>
    <w:rsid w:val="00274CDD"/>
    <w:rsid w:val="0027703B"/>
    <w:rsid w:val="00277204"/>
    <w:rsid w:val="00277E54"/>
    <w:rsid w:val="00287AB7"/>
    <w:rsid w:val="00291076"/>
    <w:rsid w:val="00294D00"/>
    <w:rsid w:val="00297E60"/>
    <w:rsid w:val="00297F51"/>
    <w:rsid w:val="002A213E"/>
    <w:rsid w:val="002A612B"/>
    <w:rsid w:val="002B1C49"/>
    <w:rsid w:val="002B3AC7"/>
    <w:rsid w:val="002B68A4"/>
    <w:rsid w:val="002C571D"/>
    <w:rsid w:val="002C5772"/>
    <w:rsid w:val="002D0374"/>
    <w:rsid w:val="002D2946"/>
    <w:rsid w:val="002D529E"/>
    <w:rsid w:val="002D6BD6"/>
    <w:rsid w:val="002E16F4"/>
    <w:rsid w:val="002E4DD9"/>
    <w:rsid w:val="002E77D1"/>
    <w:rsid w:val="002F0314"/>
    <w:rsid w:val="0031182D"/>
    <w:rsid w:val="00314B9D"/>
    <w:rsid w:val="00315CA2"/>
    <w:rsid w:val="003160F3"/>
    <w:rsid w:val="00316FEB"/>
    <w:rsid w:val="00326EEB"/>
    <w:rsid w:val="0033078A"/>
    <w:rsid w:val="00331559"/>
    <w:rsid w:val="00337A6C"/>
    <w:rsid w:val="00341D6C"/>
    <w:rsid w:val="00344E91"/>
    <w:rsid w:val="00347123"/>
    <w:rsid w:val="0034756E"/>
    <w:rsid w:val="00347E74"/>
    <w:rsid w:val="00351D97"/>
    <w:rsid w:val="00354B5B"/>
    <w:rsid w:val="003702A9"/>
    <w:rsid w:val="003824FC"/>
    <w:rsid w:val="0038356A"/>
    <w:rsid w:val="00383E0A"/>
    <w:rsid w:val="003847C7"/>
    <w:rsid w:val="00385298"/>
    <w:rsid w:val="003852CE"/>
    <w:rsid w:val="00392E92"/>
    <w:rsid w:val="003956C0"/>
    <w:rsid w:val="00395C83"/>
    <w:rsid w:val="00397BCF"/>
    <w:rsid w:val="003A2A3B"/>
    <w:rsid w:val="003A440C"/>
    <w:rsid w:val="003B024E"/>
    <w:rsid w:val="003B0C84"/>
    <w:rsid w:val="003B183E"/>
    <w:rsid w:val="003B2F3E"/>
    <w:rsid w:val="003B55B7"/>
    <w:rsid w:val="003B782C"/>
    <w:rsid w:val="003C1A33"/>
    <w:rsid w:val="003C756E"/>
    <w:rsid w:val="003D2C33"/>
    <w:rsid w:val="003D549C"/>
    <w:rsid w:val="003E0A1C"/>
    <w:rsid w:val="003E4831"/>
    <w:rsid w:val="003E48DE"/>
    <w:rsid w:val="003E5F7E"/>
    <w:rsid w:val="003E7E8B"/>
    <w:rsid w:val="003F3030"/>
    <w:rsid w:val="003F47AE"/>
    <w:rsid w:val="003F4851"/>
    <w:rsid w:val="00403971"/>
    <w:rsid w:val="00404DE4"/>
    <w:rsid w:val="00407386"/>
    <w:rsid w:val="004138EF"/>
    <w:rsid w:val="0042554A"/>
    <w:rsid w:val="004319DE"/>
    <w:rsid w:val="00435232"/>
    <w:rsid w:val="004400EA"/>
    <w:rsid w:val="004460E6"/>
    <w:rsid w:val="00450882"/>
    <w:rsid w:val="00451C20"/>
    <w:rsid w:val="00452001"/>
    <w:rsid w:val="0045442E"/>
    <w:rsid w:val="004564E2"/>
    <w:rsid w:val="00456DD8"/>
    <w:rsid w:val="00462418"/>
    <w:rsid w:val="00471A70"/>
    <w:rsid w:val="00473A79"/>
    <w:rsid w:val="0047564E"/>
    <w:rsid w:val="00475E03"/>
    <w:rsid w:val="00476723"/>
    <w:rsid w:val="0047798D"/>
    <w:rsid w:val="00481CCA"/>
    <w:rsid w:val="004931DE"/>
    <w:rsid w:val="004A0F0D"/>
    <w:rsid w:val="004A1FC2"/>
    <w:rsid w:val="004A6083"/>
    <w:rsid w:val="004A6E81"/>
    <w:rsid w:val="004A7806"/>
    <w:rsid w:val="004B0545"/>
    <w:rsid w:val="004B7E46"/>
    <w:rsid w:val="004C79BA"/>
    <w:rsid w:val="004D18EC"/>
    <w:rsid w:val="004D1F61"/>
    <w:rsid w:val="004D3745"/>
    <w:rsid w:val="004D3987"/>
    <w:rsid w:val="004E294C"/>
    <w:rsid w:val="004E3132"/>
    <w:rsid w:val="004E552E"/>
    <w:rsid w:val="004E656D"/>
    <w:rsid w:val="004F0849"/>
    <w:rsid w:val="004F173C"/>
    <w:rsid w:val="004F1B8C"/>
    <w:rsid w:val="004F33F3"/>
    <w:rsid w:val="004F3949"/>
    <w:rsid w:val="004F45B0"/>
    <w:rsid w:val="005020C3"/>
    <w:rsid w:val="005033AE"/>
    <w:rsid w:val="00505633"/>
    <w:rsid w:val="005111F8"/>
    <w:rsid w:val="00513FA2"/>
    <w:rsid w:val="00514387"/>
    <w:rsid w:val="00515433"/>
    <w:rsid w:val="00516459"/>
    <w:rsid w:val="00520153"/>
    <w:rsid w:val="005349E1"/>
    <w:rsid w:val="00536B3C"/>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34EB"/>
    <w:rsid w:val="00590731"/>
    <w:rsid w:val="005A506B"/>
    <w:rsid w:val="005A701C"/>
    <w:rsid w:val="005B1FC9"/>
    <w:rsid w:val="005B2444"/>
    <w:rsid w:val="005B2D14"/>
    <w:rsid w:val="005B3140"/>
    <w:rsid w:val="005C0B05"/>
    <w:rsid w:val="005D1156"/>
    <w:rsid w:val="005E0681"/>
    <w:rsid w:val="005E3B08"/>
    <w:rsid w:val="005E3FE4"/>
    <w:rsid w:val="005E572E"/>
    <w:rsid w:val="005F4DBE"/>
    <w:rsid w:val="005F5576"/>
    <w:rsid w:val="005F7063"/>
    <w:rsid w:val="00600EC5"/>
    <w:rsid w:val="006014AB"/>
    <w:rsid w:val="00605F20"/>
    <w:rsid w:val="00613841"/>
    <w:rsid w:val="0061680A"/>
    <w:rsid w:val="00623B4E"/>
    <w:rsid w:val="00623B70"/>
    <w:rsid w:val="00625618"/>
    <w:rsid w:val="0063578B"/>
    <w:rsid w:val="006369C9"/>
    <w:rsid w:val="00636B3D"/>
    <w:rsid w:val="00641025"/>
    <w:rsid w:val="00644230"/>
    <w:rsid w:val="00650E98"/>
    <w:rsid w:val="00656C61"/>
    <w:rsid w:val="00656F9F"/>
    <w:rsid w:val="0066257F"/>
    <w:rsid w:val="006672D8"/>
    <w:rsid w:val="00670D96"/>
    <w:rsid w:val="00670E3F"/>
    <w:rsid w:val="00672877"/>
    <w:rsid w:val="00683154"/>
    <w:rsid w:val="006845A4"/>
    <w:rsid w:val="0068578E"/>
    <w:rsid w:val="00690115"/>
    <w:rsid w:val="00690898"/>
    <w:rsid w:val="00691F1C"/>
    <w:rsid w:val="0069287B"/>
    <w:rsid w:val="00693039"/>
    <w:rsid w:val="00693A5A"/>
    <w:rsid w:val="00694DAB"/>
    <w:rsid w:val="006A3362"/>
    <w:rsid w:val="006A58A4"/>
    <w:rsid w:val="006B302F"/>
    <w:rsid w:val="006B56D7"/>
    <w:rsid w:val="006C01E4"/>
    <w:rsid w:val="006C63E6"/>
    <w:rsid w:val="006C64D4"/>
    <w:rsid w:val="006D0051"/>
    <w:rsid w:val="006E1AE6"/>
    <w:rsid w:val="006E3747"/>
    <w:rsid w:val="006E53F0"/>
    <w:rsid w:val="006F46C3"/>
    <w:rsid w:val="006F5D2E"/>
    <w:rsid w:val="006F7CDF"/>
    <w:rsid w:val="00700BDB"/>
    <w:rsid w:val="0070121B"/>
    <w:rsid w:val="00701E73"/>
    <w:rsid w:val="00710EC0"/>
    <w:rsid w:val="00711FE2"/>
    <w:rsid w:val="00712649"/>
    <w:rsid w:val="00714BC9"/>
    <w:rsid w:val="00721D05"/>
    <w:rsid w:val="00723F91"/>
    <w:rsid w:val="00725623"/>
    <w:rsid w:val="007271D4"/>
    <w:rsid w:val="00743059"/>
    <w:rsid w:val="00744F58"/>
    <w:rsid w:val="00750CED"/>
    <w:rsid w:val="00757C32"/>
    <w:rsid w:val="007605E7"/>
    <w:rsid w:val="00760A29"/>
    <w:rsid w:val="00764420"/>
    <w:rsid w:val="00771E18"/>
    <w:rsid w:val="007739F1"/>
    <w:rsid w:val="007745C6"/>
    <w:rsid w:val="00775585"/>
    <w:rsid w:val="007755F6"/>
    <w:rsid w:val="007761AD"/>
    <w:rsid w:val="00777387"/>
    <w:rsid w:val="007815E5"/>
    <w:rsid w:val="00785469"/>
    <w:rsid w:val="00787343"/>
    <w:rsid w:val="00790BFA"/>
    <w:rsid w:val="00791121"/>
    <w:rsid w:val="00791C88"/>
    <w:rsid w:val="00797B76"/>
    <w:rsid w:val="007A3D06"/>
    <w:rsid w:val="007A4321"/>
    <w:rsid w:val="007B383B"/>
    <w:rsid w:val="007C350D"/>
    <w:rsid w:val="007C3689"/>
    <w:rsid w:val="007C3C9B"/>
    <w:rsid w:val="007C76FD"/>
    <w:rsid w:val="007D0BDB"/>
    <w:rsid w:val="007D20D1"/>
    <w:rsid w:val="007D3012"/>
    <w:rsid w:val="007D65A7"/>
    <w:rsid w:val="007E3F59"/>
    <w:rsid w:val="007E43A8"/>
    <w:rsid w:val="007E5043"/>
    <w:rsid w:val="007E5183"/>
    <w:rsid w:val="007F3729"/>
    <w:rsid w:val="00806338"/>
    <w:rsid w:val="00812A88"/>
    <w:rsid w:val="008133F9"/>
    <w:rsid w:val="008136A4"/>
    <w:rsid w:val="00815C48"/>
    <w:rsid w:val="00823AAC"/>
    <w:rsid w:val="00825A00"/>
    <w:rsid w:val="00842B81"/>
    <w:rsid w:val="00852E9B"/>
    <w:rsid w:val="00854C66"/>
    <w:rsid w:val="008553E1"/>
    <w:rsid w:val="0086510E"/>
    <w:rsid w:val="00870E62"/>
    <w:rsid w:val="008744D5"/>
    <w:rsid w:val="0087643B"/>
    <w:rsid w:val="00876DA1"/>
    <w:rsid w:val="00877669"/>
    <w:rsid w:val="00880410"/>
    <w:rsid w:val="00894F8D"/>
    <w:rsid w:val="0089601B"/>
    <w:rsid w:val="00897F92"/>
    <w:rsid w:val="008A64C9"/>
    <w:rsid w:val="008B0F13"/>
    <w:rsid w:val="008B180A"/>
    <w:rsid w:val="008B23E3"/>
    <w:rsid w:val="008B24B7"/>
    <w:rsid w:val="008B3649"/>
    <w:rsid w:val="008C2CD8"/>
    <w:rsid w:val="008C5743"/>
    <w:rsid w:val="008C5E12"/>
    <w:rsid w:val="008C68EE"/>
    <w:rsid w:val="008C7F44"/>
    <w:rsid w:val="008D4273"/>
    <w:rsid w:val="008D4B55"/>
    <w:rsid w:val="008D4EF3"/>
    <w:rsid w:val="008E0E4F"/>
    <w:rsid w:val="008E1FD5"/>
    <w:rsid w:val="008E402B"/>
    <w:rsid w:val="008E4139"/>
    <w:rsid w:val="008F322F"/>
    <w:rsid w:val="0090592B"/>
    <w:rsid w:val="00907DFE"/>
    <w:rsid w:val="00910BF2"/>
    <w:rsid w:val="00914596"/>
    <w:rsid w:val="009146BF"/>
    <w:rsid w:val="00915AD4"/>
    <w:rsid w:val="00915EF1"/>
    <w:rsid w:val="009222FF"/>
    <w:rsid w:val="00924C08"/>
    <w:rsid w:val="00926948"/>
    <w:rsid w:val="00927D88"/>
    <w:rsid w:val="00930D1F"/>
    <w:rsid w:val="00932E4A"/>
    <w:rsid w:val="00935127"/>
    <w:rsid w:val="00937C92"/>
    <w:rsid w:val="0094025E"/>
    <w:rsid w:val="009406AF"/>
    <w:rsid w:val="0094256C"/>
    <w:rsid w:val="00942BEA"/>
    <w:rsid w:val="00947D65"/>
    <w:rsid w:val="00953F11"/>
    <w:rsid w:val="00954EED"/>
    <w:rsid w:val="009551F3"/>
    <w:rsid w:val="009614B4"/>
    <w:rsid w:val="009706C1"/>
    <w:rsid w:val="00976675"/>
    <w:rsid w:val="00976FBF"/>
    <w:rsid w:val="00982358"/>
    <w:rsid w:val="00984B38"/>
    <w:rsid w:val="00984BD9"/>
    <w:rsid w:val="00993771"/>
    <w:rsid w:val="009A0636"/>
    <w:rsid w:val="009A07E8"/>
    <w:rsid w:val="009A10B4"/>
    <w:rsid w:val="009A5239"/>
    <w:rsid w:val="009A6FF5"/>
    <w:rsid w:val="009B2B47"/>
    <w:rsid w:val="009B35DB"/>
    <w:rsid w:val="009C4298"/>
    <w:rsid w:val="009D318C"/>
    <w:rsid w:val="009D4A86"/>
    <w:rsid w:val="009E17D0"/>
    <w:rsid w:val="009F6A4C"/>
    <w:rsid w:val="009F7370"/>
    <w:rsid w:val="00A00091"/>
    <w:rsid w:val="00A036AB"/>
    <w:rsid w:val="00A10B8B"/>
    <w:rsid w:val="00A20D78"/>
    <w:rsid w:val="00A2174A"/>
    <w:rsid w:val="00A26733"/>
    <w:rsid w:val="00A32209"/>
    <w:rsid w:val="00A3572C"/>
    <w:rsid w:val="00A3595E"/>
    <w:rsid w:val="00A418D7"/>
    <w:rsid w:val="00A46C7F"/>
    <w:rsid w:val="00A73245"/>
    <w:rsid w:val="00A77145"/>
    <w:rsid w:val="00A82989"/>
    <w:rsid w:val="00A82E0A"/>
    <w:rsid w:val="00A8453C"/>
    <w:rsid w:val="00A904FE"/>
    <w:rsid w:val="00A91044"/>
    <w:rsid w:val="00A91BBC"/>
    <w:rsid w:val="00A9262C"/>
    <w:rsid w:val="00A95537"/>
    <w:rsid w:val="00A969D7"/>
    <w:rsid w:val="00AA2E4D"/>
    <w:rsid w:val="00AA3057"/>
    <w:rsid w:val="00AA6ED9"/>
    <w:rsid w:val="00AB1099"/>
    <w:rsid w:val="00AB3B76"/>
    <w:rsid w:val="00AB61DD"/>
    <w:rsid w:val="00AC222F"/>
    <w:rsid w:val="00AC2CC7"/>
    <w:rsid w:val="00AC7B3B"/>
    <w:rsid w:val="00AD3CE6"/>
    <w:rsid w:val="00AE1307"/>
    <w:rsid w:val="00AE1A0A"/>
    <w:rsid w:val="00AE35D6"/>
    <w:rsid w:val="00AE7586"/>
    <w:rsid w:val="00AF7A65"/>
    <w:rsid w:val="00B06710"/>
    <w:rsid w:val="00B06DAC"/>
    <w:rsid w:val="00B07EBF"/>
    <w:rsid w:val="00B1048C"/>
    <w:rsid w:val="00B10623"/>
    <w:rsid w:val="00B166CB"/>
    <w:rsid w:val="00B235E1"/>
    <w:rsid w:val="00B272CF"/>
    <w:rsid w:val="00B3145D"/>
    <w:rsid w:val="00B357BA"/>
    <w:rsid w:val="00B40224"/>
    <w:rsid w:val="00B41C45"/>
    <w:rsid w:val="00B44535"/>
    <w:rsid w:val="00B47091"/>
    <w:rsid w:val="00B478F1"/>
    <w:rsid w:val="00B50661"/>
    <w:rsid w:val="00B564DB"/>
    <w:rsid w:val="00B6320F"/>
    <w:rsid w:val="00B64088"/>
    <w:rsid w:val="00B65E72"/>
    <w:rsid w:val="00B701F6"/>
    <w:rsid w:val="00B71FAE"/>
    <w:rsid w:val="00B7367C"/>
    <w:rsid w:val="00B768B6"/>
    <w:rsid w:val="00B816A3"/>
    <w:rsid w:val="00B908D1"/>
    <w:rsid w:val="00B940D1"/>
    <w:rsid w:val="00B94CA4"/>
    <w:rsid w:val="00B94F5C"/>
    <w:rsid w:val="00BA1C9F"/>
    <w:rsid w:val="00BB58BD"/>
    <w:rsid w:val="00BB6A26"/>
    <w:rsid w:val="00BC05D9"/>
    <w:rsid w:val="00BC1034"/>
    <w:rsid w:val="00BD37C3"/>
    <w:rsid w:val="00BE2408"/>
    <w:rsid w:val="00BE3EC6"/>
    <w:rsid w:val="00BE5BEB"/>
    <w:rsid w:val="00BE6528"/>
    <w:rsid w:val="00BF736F"/>
    <w:rsid w:val="00C0087A"/>
    <w:rsid w:val="00C015CB"/>
    <w:rsid w:val="00C05F9D"/>
    <w:rsid w:val="00C16B57"/>
    <w:rsid w:val="00C2509A"/>
    <w:rsid w:val="00C25397"/>
    <w:rsid w:val="00C27212"/>
    <w:rsid w:val="00C31E69"/>
    <w:rsid w:val="00C34185"/>
    <w:rsid w:val="00C42DD6"/>
    <w:rsid w:val="00C47A60"/>
    <w:rsid w:val="00C47B33"/>
    <w:rsid w:val="00C504BE"/>
    <w:rsid w:val="00C545E7"/>
    <w:rsid w:val="00C66858"/>
    <w:rsid w:val="00C72E69"/>
    <w:rsid w:val="00C73818"/>
    <w:rsid w:val="00C7411E"/>
    <w:rsid w:val="00C75869"/>
    <w:rsid w:val="00C84988"/>
    <w:rsid w:val="00C91588"/>
    <w:rsid w:val="00C932C7"/>
    <w:rsid w:val="00CA267F"/>
    <w:rsid w:val="00CA4AF6"/>
    <w:rsid w:val="00CA59CA"/>
    <w:rsid w:val="00CB2356"/>
    <w:rsid w:val="00CB4075"/>
    <w:rsid w:val="00CB4E6D"/>
    <w:rsid w:val="00CC23DE"/>
    <w:rsid w:val="00CD3E3A"/>
    <w:rsid w:val="00CD4DCA"/>
    <w:rsid w:val="00CD7459"/>
    <w:rsid w:val="00CE55A6"/>
    <w:rsid w:val="00CF13FC"/>
    <w:rsid w:val="00CF4AAF"/>
    <w:rsid w:val="00CF561A"/>
    <w:rsid w:val="00CF6C18"/>
    <w:rsid w:val="00CF7EA8"/>
    <w:rsid w:val="00D004DA"/>
    <w:rsid w:val="00D01673"/>
    <w:rsid w:val="00D0309A"/>
    <w:rsid w:val="00D05D01"/>
    <w:rsid w:val="00D07BA4"/>
    <w:rsid w:val="00D109BA"/>
    <w:rsid w:val="00D176BE"/>
    <w:rsid w:val="00D17C4E"/>
    <w:rsid w:val="00D20319"/>
    <w:rsid w:val="00D21359"/>
    <w:rsid w:val="00D215F6"/>
    <w:rsid w:val="00D22BE1"/>
    <w:rsid w:val="00D2723D"/>
    <w:rsid w:val="00D2765B"/>
    <w:rsid w:val="00D31DF7"/>
    <w:rsid w:val="00D33B67"/>
    <w:rsid w:val="00D33B91"/>
    <w:rsid w:val="00D415C6"/>
    <w:rsid w:val="00D420EA"/>
    <w:rsid w:val="00D4639E"/>
    <w:rsid w:val="00D51ABF"/>
    <w:rsid w:val="00D5444B"/>
    <w:rsid w:val="00D55302"/>
    <w:rsid w:val="00D57CBF"/>
    <w:rsid w:val="00D60783"/>
    <w:rsid w:val="00D6193B"/>
    <w:rsid w:val="00D66ABC"/>
    <w:rsid w:val="00D71CFC"/>
    <w:rsid w:val="00D77F99"/>
    <w:rsid w:val="00D83DA9"/>
    <w:rsid w:val="00D86024"/>
    <w:rsid w:val="00D903D9"/>
    <w:rsid w:val="00D94CA3"/>
    <w:rsid w:val="00D96595"/>
    <w:rsid w:val="00DA018C"/>
    <w:rsid w:val="00DA3C9D"/>
    <w:rsid w:val="00DA644E"/>
    <w:rsid w:val="00DB0F7E"/>
    <w:rsid w:val="00DB5489"/>
    <w:rsid w:val="00DB56FB"/>
    <w:rsid w:val="00DB6C98"/>
    <w:rsid w:val="00DC0A6A"/>
    <w:rsid w:val="00DC701C"/>
    <w:rsid w:val="00DD7F91"/>
    <w:rsid w:val="00DE7900"/>
    <w:rsid w:val="00E00376"/>
    <w:rsid w:val="00E00FA0"/>
    <w:rsid w:val="00E01016"/>
    <w:rsid w:val="00E043B1"/>
    <w:rsid w:val="00E05EAD"/>
    <w:rsid w:val="00E07F2F"/>
    <w:rsid w:val="00E10DA8"/>
    <w:rsid w:val="00E14EBD"/>
    <w:rsid w:val="00E16734"/>
    <w:rsid w:val="00E21820"/>
    <w:rsid w:val="00E23260"/>
    <w:rsid w:val="00E2367A"/>
    <w:rsid w:val="00E27BC7"/>
    <w:rsid w:val="00E30835"/>
    <w:rsid w:val="00E30DBC"/>
    <w:rsid w:val="00E35FC9"/>
    <w:rsid w:val="00E377A4"/>
    <w:rsid w:val="00E41346"/>
    <w:rsid w:val="00E41393"/>
    <w:rsid w:val="00E420E9"/>
    <w:rsid w:val="00E4635D"/>
    <w:rsid w:val="00E54C26"/>
    <w:rsid w:val="00E60E56"/>
    <w:rsid w:val="00E61D76"/>
    <w:rsid w:val="00E674DB"/>
    <w:rsid w:val="00E70912"/>
    <w:rsid w:val="00E71DD3"/>
    <w:rsid w:val="00E73DB1"/>
    <w:rsid w:val="00E75F28"/>
    <w:rsid w:val="00E87B88"/>
    <w:rsid w:val="00E90AA6"/>
    <w:rsid w:val="00E942E2"/>
    <w:rsid w:val="00E95ADC"/>
    <w:rsid w:val="00E969C8"/>
    <w:rsid w:val="00E977B8"/>
    <w:rsid w:val="00E97AD1"/>
    <w:rsid w:val="00EA109B"/>
    <w:rsid w:val="00EA15A8"/>
    <w:rsid w:val="00EA2926"/>
    <w:rsid w:val="00EA36D1"/>
    <w:rsid w:val="00EA42E4"/>
    <w:rsid w:val="00EB2CDE"/>
    <w:rsid w:val="00EB65A6"/>
    <w:rsid w:val="00EC1A81"/>
    <w:rsid w:val="00EC34E0"/>
    <w:rsid w:val="00EC6EE2"/>
    <w:rsid w:val="00EC77E4"/>
    <w:rsid w:val="00EC7E5C"/>
    <w:rsid w:val="00ED65CD"/>
    <w:rsid w:val="00ED78F1"/>
    <w:rsid w:val="00EE2FC7"/>
    <w:rsid w:val="00EE4DCA"/>
    <w:rsid w:val="00EF0F62"/>
    <w:rsid w:val="00EF5EA8"/>
    <w:rsid w:val="00F007E1"/>
    <w:rsid w:val="00F0134E"/>
    <w:rsid w:val="00F03250"/>
    <w:rsid w:val="00F03625"/>
    <w:rsid w:val="00F057C6"/>
    <w:rsid w:val="00F14ED3"/>
    <w:rsid w:val="00F17D96"/>
    <w:rsid w:val="00F2049F"/>
    <w:rsid w:val="00F22565"/>
    <w:rsid w:val="00F30129"/>
    <w:rsid w:val="00F324E8"/>
    <w:rsid w:val="00F3380E"/>
    <w:rsid w:val="00F34385"/>
    <w:rsid w:val="00F34848"/>
    <w:rsid w:val="00F4063F"/>
    <w:rsid w:val="00F40837"/>
    <w:rsid w:val="00F42F79"/>
    <w:rsid w:val="00F46FBA"/>
    <w:rsid w:val="00F47773"/>
    <w:rsid w:val="00F47C3D"/>
    <w:rsid w:val="00F5019D"/>
    <w:rsid w:val="00F54969"/>
    <w:rsid w:val="00F56308"/>
    <w:rsid w:val="00F634D6"/>
    <w:rsid w:val="00F64385"/>
    <w:rsid w:val="00F6473F"/>
    <w:rsid w:val="00F71440"/>
    <w:rsid w:val="00F72045"/>
    <w:rsid w:val="00F7494A"/>
    <w:rsid w:val="00F76366"/>
    <w:rsid w:val="00F805C0"/>
    <w:rsid w:val="00F83871"/>
    <w:rsid w:val="00F854BA"/>
    <w:rsid w:val="00F87916"/>
    <w:rsid w:val="00F9067D"/>
    <w:rsid w:val="00F914E9"/>
    <w:rsid w:val="00FB3B83"/>
    <w:rsid w:val="00FB4261"/>
    <w:rsid w:val="00FB43B1"/>
    <w:rsid w:val="00FC0608"/>
    <w:rsid w:val="00FC2155"/>
    <w:rsid w:val="00FC359A"/>
    <w:rsid w:val="00FC41A7"/>
    <w:rsid w:val="00FC6303"/>
    <w:rsid w:val="00FD47FC"/>
    <w:rsid w:val="00FD675B"/>
    <w:rsid w:val="00FD7483"/>
    <w:rsid w:val="00FE352F"/>
    <w:rsid w:val="00FE380E"/>
    <w:rsid w:val="00FE4404"/>
    <w:rsid w:val="00FF215E"/>
    <w:rsid w:val="00FF3D19"/>
    <w:rsid w:val="00FF5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C630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FC63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C630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C630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C6303"/>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C63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303"/>
  </w:style>
  <w:style w:type="character" w:customStyle="1" w:styleId="Heading1Char">
    <w:name w:val="Heading 1 Char"/>
    <w:aliases w:val="Pocket Char"/>
    <w:basedOn w:val="DefaultParagraphFont"/>
    <w:link w:val="Heading1"/>
    <w:uiPriority w:val="1"/>
    <w:rsid w:val="00FC630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C6303"/>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FC630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C6303"/>
    <w:rPr>
      <w:b/>
      <w:bCs/>
    </w:rPr>
  </w:style>
  <w:style w:type="character" w:customStyle="1" w:styleId="Heading3Char">
    <w:name w:val="Heading 3 Char"/>
    <w:aliases w:val="Block Char"/>
    <w:basedOn w:val="DefaultParagraphFont"/>
    <w:link w:val="Heading3"/>
    <w:uiPriority w:val="3"/>
    <w:rsid w:val="00FC6303"/>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FC6303"/>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C6303"/>
    <w:rPr>
      <w:b/>
      <w:bCs/>
      <w:sz w:val="26"/>
      <w:u w:val="none"/>
    </w:rPr>
  </w:style>
  <w:style w:type="paragraph" w:styleId="Header">
    <w:name w:val="header"/>
    <w:basedOn w:val="Normal"/>
    <w:link w:val="HeaderChar"/>
    <w:uiPriority w:val="99"/>
    <w:semiHidden/>
    <w:rsid w:val="00FC6303"/>
    <w:pPr>
      <w:tabs>
        <w:tab w:val="center" w:pos="4680"/>
        <w:tab w:val="right" w:pos="9360"/>
      </w:tabs>
    </w:pPr>
  </w:style>
  <w:style w:type="character" w:customStyle="1" w:styleId="HeaderChar">
    <w:name w:val="Header Char"/>
    <w:basedOn w:val="DefaultParagraphFont"/>
    <w:link w:val="Header"/>
    <w:uiPriority w:val="99"/>
    <w:semiHidden/>
    <w:rsid w:val="00FC6303"/>
    <w:rPr>
      <w:rFonts w:ascii="Times New Roman" w:eastAsia="Calibri" w:hAnsi="Times New Roman" w:cs="Times New Roman"/>
    </w:rPr>
  </w:style>
  <w:style w:type="paragraph" w:styleId="Footer">
    <w:name w:val="footer"/>
    <w:basedOn w:val="Normal"/>
    <w:link w:val="FooterChar"/>
    <w:uiPriority w:val="99"/>
    <w:semiHidden/>
    <w:rsid w:val="00FC6303"/>
    <w:pPr>
      <w:tabs>
        <w:tab w:val="center" w:pos="4680"/>
        <w:tab w:val="right" w:pos="9360"/>
      </w:tabs>
    </w:pPr>
  </w:style>
  <w:style w:type="character" w:customStyle="1" w:styleId="FooterChar">
    <w:name w:val="Footer Char"/>
    <w:basedOn w:val="DefaultParagraphFont"/>
    <w:link w:val="Footer"/>
    <w:uiPriority w:val="99"/>
    <w:semiHidden/>
    <w:rsid w:val="00FC6303"/>
    <w:rPr>
      <w:rFonts w:ascii="Times New Roman" w:eastAsia="Calibri" w:hAnsi="Times New Roman" w:cs="Times New Roman"/>
    </w:rPr>
  </w:style>
  <w:style w:type="character" w:styleId="Hyperlink">
    <w:name w:val="Hyperlink"/>
    <w:aliases w:val="heading 1 (block title),Important,Read,Card Text,Internet Link"/>
    <w:basedOn w:val="DefaultParagraphFont"/>
    <w:uiPriority w:val="99"/>
    <w:rsid w:val="00FC6303"/>
    <w:rPr>
      <w:color w:val="auto"/>
      <w:u w:val="none"/>
    </w:rPr>
  </w:style>
  <w:style w:type="character" w:styleId="FollowedHyperlink">
    <w:name w:val="FollowedHyperlink"/>
    <w:basedOn w:val="DefaultParagraphFont"/>
    <w:uiPriority w:val="99"/>
    <w:semiHidden/>
    <w:rsid w:val="00FC6303"/>
    <w:rPr>
      <w:color w:val="auto"/>
      <w:u w:val="none"/>
    </w:rPr>
  </w:style>
  <w:style w:type="character" w:customStyle="1" w:styleId="Heading4Char">
    <w:name w:val="Heading 4 Char"/>
    <w:aliases w:val="Tag Char"/>
    <w:basedOn w:val="DefaultParagraphFont"/>
    <w:link w:val="Heading4"/>
    <w:uiPriority w:val="4"/>
    <w:rsid w:val="00FC6303"/>
    <w:rPr>
      <w:rFonts w:ascii="Times New Roman" w:eastAsiaTheme="majorEastAsia" w:hAnsi="Times New Roman" w:cstheme="majorBidi"/>
      <w:b/>
      <w:bCs/>
      <w:iCs/>
      <w:sz w:val="26"/>
    </w:rPr>
  </w:style>
  <w:style w:type="paragraph" w:customStyle="1" w:styleId="Tagline">
    <w:name w:val="Tagline"/>
    <w:basedOn w:val="Normal"/>
    <w:autoRedefine/>
    <w:qFormat/>
    <w:rsid w:val="00FC6303"/>
    <w:rPr>
      <w:b/>
      <w:sz w:val="24"/>
    </w:rPr>
  </w:style>
  <w:style w:type="paragraph" w:customStyle="1" w:styleId="Card">
    <w:name w:val="Card"/>
    <w:aliases w:val="No Spacing,No Spacing1,Debate Text"/>
    <w:basedOn w:val="Normal"/>
    <w:link w:val="NoSpacingChar"/>
    <w:qFormat/>
    <w:rsid w:val="00FC6303"/>
    <w:pPr>
      <w:ind w:left="288"/>
    </w:p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045226"/>
    <w:rPr>
      <w:rFonts w:ascii="Times New Roman" w:hAnsi="Times New Roman"/>
      <w:b/>
      <w:sz w:val="24"/>
    </w:rPr>
  </w:style>
  <w:style w:type="paragraph" w:customStyle="1" w:styleId="card0">
    <w:name w:val="card"/>
    <w:basedOn w:val="Normal"/>
    <w:next w:val="Normal"/>
    <w:link w:val="cardChar"/>
    <w:qFormat/>
    <w:rsid w:val="00F87916"/>
    <w:pPr>
      <w:spacing w:line="240" w:lineRule="auto"/>
      <w:ind w:left="288" w:right="288"/>
    </w:pPr>
    <w:rPr>
      <w:rFonts w:eastAsia="Times New Roman"/>
      <w:sz w:val="16"/>
      <w:szCs w:val="24"/>
    </w:rPr>
  </w:style>
  <w:style w:type="character" w:customStyle="1" w:styleId="cardChar">
    <w:name w:val="card Char"/>
    <w:basedOn w:val="DefaultParagraphFont"/>
    <w:link w:val="card0"/>
    <w:rsid w:val="00F87916"/>
    <w:rPr>
      <w:rFonts w:ascii="Times New Roman" w:eastAsia="Times New Roman" w:hAnsi="Times New Roman" w:cs="Times New Roman"/>
      <w:sz w:val="16"/>
      <w:szCs w:val="24"/>
    </w:rPr>
  </w:style>
  <w:style w:type="character" w:customStyle="1" w:styleId="underline">
    <w:name w:val="underline"/>
    <w:basedOn w:val="DefaultParagraphFont"/>
    <w:qFormat/>
    <w:rsid w:val="00045226"/>
    <w:rPr>
      <w:sz w:val="20"/>
      <w:u w:val="single"/>
    </w:rPr>
  </w:style>
  <w:style w:type="character" w:customStyle="1" w:styleId="Emphasis2">
    <w:name w:val="Emphasis2"/>
    <w:rsid w:val="00045226"/>
    <w:rPr>
      <w:rFonts w:ascii="Times New Roman" w:hAnsi="Times New Roman"/>
      <w:b/>
      <w:iCs/>
      <w:sz w:val="24"/>
      <w:u w:val="single"/>
    </w:rPr>
  </w:style>
  <w:style w:type="character" w:customStyle="1" w:styleId="NoSpacingChar">
    <w:name w:val="No Spacing Char"/>
    <w:aliases w:val="Card Char,Debate Text Char"/>
    <w:link w:val="Card"/>
    <w:locked/>
    <w:rsid w:val="00045226"/>
    <w:rPr>
      <w:rFonts w:ascii="Times New Roman" w:eastAsia="Calibri" w:hAnsi="Times New Roman" w:cs="Times New Roman"/>
    </w:rPr>
  </w:style>
  <w:style w:type="paragraph" w:customStyle="1" w:styleId="tag">
    <w:name w:val="tag"/>
    <w:basedOn w:val="Normal"/>
    <w:next w:val="Normal"/>
    <w:link w:val="tagChar"/>
    <w:qFormat/>
    <w:rsid w:val="00AB1099"/>
    <w:pPr>
      <w:spacing w:line="240" w:lineRule="auto"/>
    </w:pPr>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AB1099"/>
    <w:rPr>
      <w:rFonts w:ascii="Times New Roman" w:eastAsia="Calibri" w:hAnsi="Times New Roman" w:cs="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C630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FC63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C630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C630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C6303"/>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C63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303"/>
  </w:style>
  <w:style w:type="character" w:customStyle="1" w:styleId="Heading1Char">
    <w:name w:val="Heading 1 Char"/>
    <w:aliases w:val="Pocket Char"/>
    <w:basedOn w:val="DefaultParagraphFont"/>
    <w:link w:val="Heading1"/>
    <w:uiPriority w:val="1"/>
    <w:rsid w:val="00FC630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C6303"/>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FC630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C6303"/>
    <w:rPr>
      <w:b/>
      <w:bCs/>
    </w:rPr>
  </w:style>
  <w:style w:type="character" w:customStyle="1" w:styleId="Heading3Char">
    <w:name w:val="Heading 3 Char"/>
    <w:aliases w:val="Block Char"/>
    <w:basedOn w:val="DefaultParagraphFont"/>
    <w:link w:val="Heading3"/>
    <w:uiPriority w:val="3"/>
    <w:rsid w:val="00FC6303"/>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FC6303"/>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C6303"/>
    <w:rPr>
      <w:b/>
      <w:bCs/>
      <w:sz w:val="26"/>
      <w:u w:val="none"/>
    </w:rPr>
  </w:style>
  <w:style w:type="paragraph" w:styleId="Header">
    <w:name w:val="header"/>
    <w:basedOn w:val="Normal"/>
    <w:link w:val="HeaderChar"/>
    <w:uiPriority w:val="99"/>
    <w:semiHidden/>
    <w:rsid w:val="00FC6303"/>
    <w:pPr>
      <w:tabs>
        <w:tab w:val="center" w:pos="4680"/>
        <w:tab w:val="right" w:pos="9360"/>
      </w:tabs>
    </w:pPr>
  </w:style>
  <w:style w:type="character" w:customStyle="1" w:styleId="HeaderChar">
    <w:name w:val="Header Char"/>
    <w:basedOn w:val="DefaultParagraphFont"/>
    <w:link w:val="Header"/>
    <w:uiPriority w:val="99"/>
    <w:semiHidden/>
    <w:rsid w:val="00FC6303"/>
    <w:rPr>
      <w:rFonts w:ascii="Times New Roman" w:eastAsia="Calibri" w:hAnsi="Times New Roman" w:cs="Times New Roman"/>
    </w:rPr>
  </w:style>
  <w:style w:type="paragraph" w:styleId="Footer">
    <w:name w:val="footer"/>
    <w:basedOn w:val="Normal"/>
    <w:link w:val="FooterChar"/>
    <w:uiPriority w:val="99"/>
    <w:semiHidden/>
    <w:rsid w:val="00FC6303"/>
    <w:pPr>
      <w:tabs>
        <w:tab w:val="center" w:pos="4680"/>
        <w:tab w:val="right" w:pos="9360"/>
      </w:tabs>
    </w:pPr>
  </w:style>
  <w:style w:type="character" w:customStyle="1" w:styleId="FooterChar">
    <w:name w:val="Footer Char"/>
    <w:basedOn w:val="DefaultParagraphFont"/>
    <w:link w:val="Footer"/>
    <w:uiPriority w:val="99"/>
    <w:semiHidden/>
    <w:rsid w:val="00FC6303"/>
    <w:rPr>
      <w:rFonts w:ascii="Times New Roman" w:eastAsia="Calibri" w:hAnsi="Times New Roman" w:cs="Times New Roman"/>
    </w:rPr>
  </w:style>
  <w:style w:type="character" w:styleId="Hyperlink">
    <w:name w:val="Hyperlink"/>
    <w:aliases w:val="heading 1 (block title),Important,Read,Card Text,Internet Link"/>
    <w:basedOn w:val="DefaultParagraphFont"/>
    <w:uiPriority w:val="99"/>
    <w:rsid w:val="00FC6303"/>
    <w:rPr>
      <w:color w:val="auto"/>
      <w:u w:val="none"/>
    </w:rPr>
  </w:style>
  <w:style w:type="character" w:styleId="FollowedHyperlink">
    <w:name w:val="FollowedHyperlink"/>
    <w:basedOn w:val="DefaultParagraphFont"/>
    <w:uiPriority w:val="99"/>
    <w:semiHidden/>
    <w:rsid w:val="00FC6303"/>
    <w:rPr>
      <w:color w:val="auto"/>
      <w:u w:val="none"/>
    </w:rPr>
  </w:style>
  <w:style w:type="character" w:customStyle="1" w:styleId="Heading4Char">
    <w:name w:val="Heading 4 Char"/>
    <w:aliases w:val="Tag Char"/>
    <w:basedOn w:val="DefaultParagraphFont"/>
    <w:link w:val="Heading4"/>
    <w:uiPriority w:val="4"/>
    <w:rsid w:val="00FC6303"/>
    <w:rPr>
      <w:rFonts w:ascii="Times New Roman" w:eastAsiaTheme="majorEastAsia" w:hAnsi="Times New Roman" w:cstheme="majorBidi"/>
      <w:b/>
      <w:bCs/>
      <w:iCs/>
      <w:sz w:val="26"/>
    </w:rPr>
  </w:style>
  <w:style w:type="paragraph" w:customStyle="1" w:styleId="Tagline">
    <w:name w:val="Tagline"/>
    <w:basedOn w:val="Normal"/>
    <w:autoRedefine/>
    <w:qFormat/>
    <w:rsid w:val="00FC6303"/>
    <w:rPr>
      <w:b/>
      <w:sz w:val="24"/>
    </w:rPr>
  </w:style>
  <w:style w:type="paragraph" w:customStyle="1" w:styleId="Card">
    <w:name w:val="Card"/>
    <w:aliases w:val="No Spacing,No Spacing1,Debate Text"/>
    <w:basedOn w:val="Normal"/>
    <w:link w:val="NoSpacingChar"/>
    <w:qFormat/>
    <w:rsid w:val="00FC6303"/>
    <w:pPr>
      <w:ind w:left="288"/>
    </w:p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045226"/>
    <w:rPr>
      <w:rFonts w:ascii="Times New Roman" w:hAnsi="Times New Roman"/>
      <w:b/>
      <w:sz w:val="24"/>
    </w:rPr>
  </w:style>
  <w:style w:type="paragraph" w:customStyle="1" w:styleId="card0">
    <w:name w:val="card"/>
    <w:basedOn w:val="Normal"/>
    <w:next w:val="Normal"/>
    <w:link w:val="cardChar"/>
    <w:qFormat/>
    <w:rsid w:val="00F87916"/>
    <w:pPr>
      <w:spacing w:line="240" w:lineRule="auto"/>
      <w:ind w:left="288" w:right="288"/>
    </w:pPr>
    <w:rPr>
      <w:rFonts w:eastAsia="Times New Roman"/>
      <w:sz w:val="16"/>
      <w:szCs w:val="24"/>
    </w:rPr>
  </w:style>
  <w:style w:type="character" w:customStyle="1" w:styleId="cardChar">
    <w:name w:val="card Char"/>
    <w:basedOn w:val="DefaultParagraphFont"/>
    <w:link w:val="card0"/>
    <w:rsid w:val="00F87916"/>
    <w:rPr>
      <w:rFonts w:ascii="Times New Roman" w:eastAsia="Times New Roman" w:hAnsi="Times New Roman" w:cs="Times New Roman"/>
      <w:sz w:val="16"/>
      <w:szCs w:val="24"/>
    </w:rPr>
  </w:style>
  <w:style w:type="character" w:customStyle="1" w:styleId="underline">
    <w:name w:val="underline"/>
    <w:basedOn w:val="DefaultParagraphFont"/>
    <w:qFormat/>
    <w:rsid w:val="00045226"/>
    <w:rPr>
      <w:sz w:val="20"/>
      <w:u w:val="single"/>
    </w:rPr>
  </w:style>
  <w:style w:type="character" w:customStyle="1" w:styleId="Emphasis2">
    <w:name w:val="Emphasis2"/>
    <w:rsid w:val="00045226"/>
    <w:rPr>
      <w:rFonts w:ascii="Times New Roman" w:hAnsi="Times New Roman"/>
      <w:b/>
      <w:iCs/>
      <w:sz w:val="24"/>
      <w:u w:val="single"/>
    </w:rPr>
  </w:style>
  <w:style w:type="character" w:customStyle="1" w:styleId="NoSpacingChar">
    <w:name w:val="No Spacing Char"/>
    <w:aliases w:val="Card Char,Debate Text Char"/>
    <w:link w:val="Card"/>
    <w:locked/>
    <w:rsid w:val="00045226"/>
    <w:rPr>
      <w:rFonts w:ascii="Times New Roman" w:eastAsia="Calibri" w:hAnsi="Times New Roman" w:cs="Times New Roman"/>
    </w:rPr>
  </w:style>
  <w:style w:type="paragraph" w:customStyle="1" w:styleId="tag">
    <w:name w:val="tag"/>
    <w:basedOn w:val="Normal"/>
    <w:next w:val="Normal"/>
    <w:link w:val="tagChar"/>
    <w:qFormat/>
    <w:rsid w:val="00AB1099"/>
    <w:pPr>
      <w:spacing w:line="240" w:lineRule="auto"/>
    </w:pPr>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AB1099"/>
    <w:rPr>
      <w:rFonts w:ascii="Times New Roman" w:eastAsia="Calibri" w:hAnsi="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6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blogs.cfr.org/oneil/2013/03/06/new-era-for-u-s-venezuela-relations/" TargetMode="External"/><Relationship Id="rId18" Type="http://schemas.openxmlformats.org/officeDocument/2006/relationships/hyperlink" Target="http://www.khaleejtimes.com/kt-article-display-1.asp?xfile=data/opinion/2013/May/opinion_May29.xml&amp;section=opinion" TargetMode="External"/><Relationship Id="rId26" Type="http://schemas.openxmlformats.org/officeDocument/2006/relationships/hyperlink" Target="http://csis.org/files/media/csis/pubs/090309_mcgiffert_uschinasmartpower_web.pdf" TargetMode="External"/><Relationship Id="rId3" Type="http://schemas.openxmlformats.org/officeDocument/2006/relationships/customXml" Target="../customXml/item3.xml"/><Relationship Id="rId21" Type="http://schemas.openxmlformats.org/officeDocument/2006/relationships/hyperlink" Target="http://www.fas.org/sgp/crs/row/R40938.pdf" TargetMode="External"/><Relationship Id="rId34" Type="http://schemas.openxmlformats.org/officeDocument/2006/relationships/hyperlink" Target="http://en.wikipedia.org/wiki/Columbia_University" TargetMode="External"/><Relationship Id="rId7" Type="http://schemas.openxmlformats.org/officeDocument/2006/relationships/settings" Target="settings.xml"/><Relationship Id="rId12" Type="http://schemas.openxmlformats.org/officeDocument/2006/relationships/hyperlink" Target="http://abcnews.go.com/International/wireStory/outlook-grim-venezuelas-essential-oil-industry-19108842?singlePage=true" TargetMode="External"/><Relationship Id="rId17" Type="http://schemas.openxmlformats.org/officeDocument/2006/relationships/hyperlink" Target="http://csis.org/files/publication/120404_Iran_Chapter_XIII-Peripheral_States-Revised.pdf" TargetMode="External"/><Relationship Id="rId25" Type="http://schemas.openxmlformats.org/officeDocument/2006/relationships/hyperlink" Target="http://epa.iias.asia/files/Maxime%20Tania%20-%20Chinas%20energy%20security%20strategy%20towards%20Venezuela%20-%20Transnationalization%20and%20the%20geopolitical%20impact%20of%20the%20Sino-Venezuelan%20relationship.pdf" TargetMode="External"/><Relationship Id="rId33" Type="http://schemas.openxmlformats.org/officeDocument/2006/relationships/hyperlink" Target="http://en.wikipedia.org/wiki/Professors_in_the_United_Stat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wilsoncenter.org/sites/default/files/Iran_in_LA.pdf" TargetMode="External"/><Relationship Id="rId20" Type="http://schemas.openxmlformats.org/officeDocument/2006/relationships/hyperlink" Target="http://www.policymic.com/articles/40027/maduro-venezuela-he-won-t-usher-in-a-new-era-of-u-s--venezuela-relations-and-that-s-ok" TargetMode="External"/><Relationship Id="rId29" Type="http://schemas.openxmlformats.org/officeDocument/2006/relationships/hyperlink" Target="http://worldcrunch.com/china-2.0/in-america-039-s-backyard-china-039-s-rising-influence-in-latin-america/foreign-policy-trade-economy-investments-energy/c9s11647/"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geopoliticalmonitor.com/post-chavez-us-venezuelan-relations-headed-for-a-thaw-4790/" TargetMode="External"/><Relationship Id="rId24" Type="http://schemas.openxmlformats.org/officeDocument/2006/relationships/hyperlink" Target="http://belfercenter.ksg.harvard.edu/experts/2090/philipp_c_bleek.html" TargetMode="External"/><Relationship Id="rId32" Type="http://schemas.openxmlformats.org/officeDocument/2006/relationships/hyperlink" Target="http://en.wikipedia.org/wiki/Goddard_Institute_for_Space_Studies"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cpc.au.af.mil/PDF/book/chapter5.pdf" TargetMode="External"/><Relationship Id="rId23" Type="http://schemas.openxmlformats.org/officeDocument/2006/relationships/hyperlink" Target="http://alethonews.wordpress.com/2013/01/11/why-latin-america-will-not-bow-to-us-pressure-over-iran/" TargetMode="External"/><Relationship Id="rId28" Type="http://schemas.openxmlformats.org/officeDocument/2006/relationships/hyperlink" Target="http://www.e-ir.info/2012/07/23/does-chinese-growth-in-latin-america-threaten-american-interests/"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reuters.com/article/2013/03/09/us-venezuela-oil-idUSBRE92803720130309" TargetMode="External"/><Relationship Id="rId31" Type="http://schemas.openxmlformats.org/officeDocument/2006/relationships/hyperlink" Target="http://en.wikipedia.org/wiki/NASA"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csis.org/files/publication/120404_Iran_Chapter_XIII-Peripheral_States-Revised.pdf" TargetMode="External"/><Relationship Id="rId22" Type="http://schemas.openxmlformats.org/officeDocument/2006/relationships/hyperlink" Target="http://www.globalpost.com/dispatch/news/afp/130319/irans-influence-waning-latin-america-us-general" TargetMode="External"/><Relationship Id="rId27" Type="http://schemas.openxmlformats.org/officeDocument/2006/relationships/hyperlink" Target="http://usa.chinadaily.com.cn/opinion/2013-04/18/content_16417551.htm" TargetMode="External"/><Relationship Id="rId30" Type="http://schemas.openxmlformats.org/officeDocument/2006/relationships/hyperlink" Target="http://csis.org/files/media/csis/pubs/090309_mcgiffert_uschinasmartpower_web.pdf" TargetMode="External"/><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2610</TotalTime>
  <Pages>85</Pages>
  <Words>35189</Words>
  <Characters>200578</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Misael</dc:creator>
  <cp:lastModifiedBy>Misael</cp:lastModifiedBy>
  <cp:revision>21</cp:revision>
  <dcterms:created xsi:type="dcterms:W3CDTF">2013-06-21T18:36:00Z</dcterms:created>
  <dcterms:modified xsi:type="dcterms:W3CDTF">2013-06-27T14:45:00Z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