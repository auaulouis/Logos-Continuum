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3A8E" w:rsidRPr="000C3BC0" w:rsidRDefault="00F46FB7" w:rsidP="00F46FB7">
      <w:pPr>
        <w:pStyle w:val="Heading1"/>
      </w:pPr>
      <w:r w:rsidRPr="000C3BC0">
        <w:t>Venezuela Relations</w:t>
      </w:r>
    </w:p>
    <w:p w:rsidR="00F46FB7" w:rsidRPr="000C3BC0" w:rsidRDefault="00F46FB7" w:rsidP="00F46FB7">
      <w:pPr>
        <w:pStyle w:val="Heading2"/>
      </w:pPr>
      <w:r w:rsidRPr="000C3BC0">
        <w:t>Resilient</w:t>
      </w:r>
    </w:p>
    <w:p w:rsidR="00F46FB7" w:rsidRPr="000C3BC0" w:rsidRDefault="00F46FB7" w:rsidP="00F46FB7">
      <w:pPr>
        <w:pStyle w:val="Heading3"/>
      </w:pPr>
      <w:r w:rsidRPr="000C3BC0">
        <w:t>Trade</w:t>
      </w:r>
    </w:p>
    <w:p w:rsidR="00F46FB7" w:rsidRPr="000C3BC0" w:rsidRDefault="00F46FB7" w:rsidP="00F46FB7">
      <w:pPr>
        <w:pStyle w:val="Heading4"/>
      </w:pPr>
      <w:r w:rsidRPr="000C3BC0">
        <w:t>Even when Venezuela hated us they still traded, relations does nothing</w:t>
      </w:r>
    </w:p>
    <w:p w:rsidR="00F46FB7" w:rsidRPr="000C3BC0" w:rsidRDefault="00F46FB7" w:rsidP="00F46FB7">
      <w:r w:rsidRPr="000C3BC0">
        <w:rPr>
          <w:b/>
        </w:rPr>
        <w:t>Romero 06</w:t>
      </w:r>
      <w:r w:rsidR="000C3BC0" w:rsidRPr="000C3BC0">
        <w:t xml:space="preserve"> </w:t>
      </w:r>
      <w:r w:rsidRPr="000C3BC0">
        <w:t>Simon Romero, the Brazil bureau chief for The New York Times in November 2011.  In this role, Mr. Romero covers Brazil and several other countries in South America, including Argentina, Chile, Paraguay and Uruguay, For Venezuela, as Distaste for U.S. Grows, So Does Trade, 2006</w:t>
      </w:r>
    </w:p>
    <w:p w:rsidR="00F46FB7" w:rsidRPr="000C3BC0" w:rsidRDefault="00F46FB7" w:rsidP="00F46FB7">
      <w:hyperlink r:id="rId5" w:history="1">
        <w:r w:rsidRPr="000C3BC0">
          <w:rPr>
            <w:rStyle w:val="Hyperlink"/>
          </w:rPr>
          <w:t>http://www.nytimes.com/2006/08/16/world/americas/16venezuela.html?pagewanted=all&amp;_r=0</w:t>
        </w:r>
      </w:hyperlink>
    </w:p>
    <w:p w:rsidR="00F46FB7" w:rsidRPr="000C3BC0" w:rsidRDefault="00F46FB7" w:rsidP="00F46FB7"/>
    <w:p w:rsidR="00F46FB7" w:rsidRPr="000C3BC0" w:rsidRDefault="00F46FB7" w:rsidP="00F46FB7">
      <w:pPr>
        <w:rPr>
          <w:sz w:val="16"/>
        </w:rPr>
      </w:pPr>
      <w:r w:rsidRPr="000C3BC0">
        <w:rPr>
          <w:sz w:val="16"/>
        </w:rPr>
        <w:t xml:space="preserve">Yet </w:t>
      </w:r>
      <w:r w:rsidRPr="000C3BC0">
        <w:rPr>
          <w:rStyle w:val="StyleBoldUnderline"/>
        </w:rPr>
        <w:t>even as the talk from Caracas and Washington grows more hostile</w:t>
      </w:r>
      <w:r w:rsidRPr="000C3BC0">
        <w:rPr>
          <w:sz w:val="16"/>
        </w:rPr>
        <w:t xml:space="preserve"> and the countries seem to be growing ever farther apart, </w:t>
      </w:r>
      <w:r w:rsidRPr="000C3BC0">
        <w:rPr>
          <w:rStyle w:val="StyleBoldUnderline"/>
        </w:rPr>
        <w:t>trade between Venezuela and the United States is surging</w:t>
      </w:r>
      <w:r w:rsidRPr="000C3BC0">
        <w:rPr>
          <w:sz w:val="16"/>
        </w:rPr>
        <w:t>.</w:t>
      </w:r>
      <w:r w:rsidR="000C3BC0" w:rsidRPr="000C3BC0">
        <w:rPr>
          <w:sz w:val="16"/>
        </w:rPr>
        <w:t xml:space="preserve"> </w:t>
      </w:r>
      <w:r w:rsidRPr="000C3BC0">
        <w:rPr>
          <w:rStyle w:val="StyleBoldUnderline"/>
        </w:rPr>
        <w:t>Venezuela’s oil exports</w:t>
      </w:r>
      <w:r w:rsidRPr="000C3BC0">
        <w:rPr>
          <w:sz w:val="16"/>
        </w:rPr>
        <w:t xml:space="preserve">, of course, </w:t>
      </w:r>
      <w:r w:rsidRPr="000C3BC0">
        <w:rPr>
          <w:rStyle w:val="StyleBoldUnderline"/>
        </w:rPr>
        <w:t>account for the bulk of that trade</w:t>
      </w:r>
      <w:r w:rsidRPr="000C3BC0">
        <w:rPr>
          <w:sz w:val="16"/>
        </w:rPr>
        <w:t xml:space="preserve">, as the country remains the fourth largest oil supplier to the United States. Pulled largely by those rising oil revenues, trade climbed 36 percent in 2005, to $40.4 billion, the fastest growth in cargo value among America’s top 20 trading partners, according to </w:t>
      </w:r>
      <w:proofErr w:type="spellStart"/>
      <w:r w:rsidRPr="000C3BC0">
        <w:rPr>
          <w:sz w:val="16"/>
        </w:rPr>
        <w:t>WorldCity</w:t>
      </w:r>
      <w:proofErr w:type="spellEnd"/>
      <w:r w:rsidRPr="000C3BC0">
        <w:rPr>
          <w:sz w:val="16"/>
        </w:rPr>
        <w:t>, a Miami company that closely tracks American trade.</w:t>
      </w:r>
      <w:r w:rsidR="000C3BC0" w:rsidRPr="000C3BC0">
        <w:rPr>
          <w:sz w:val="16"/>
        </w:rPr>
        <w:t xml:space="preserve"> </w:t>
      </w:r>
      <w:r w:rsidRPr="000C3BC0">
        <w:rPr>
          <w:sz w:val="16"/>
        </w:rPr>
        <w:t xml:space="preserve">But </w:t>
      </w:r>
      <w:r w:rsidRPr="000C3BC0">
        <w:rPr>
          <w:rStyle w:val="StyleBoldUnderline"/>
        </w:rPr>
        <w:t>American companies are also benefiting, as Venezuela’s thirst for American products like cars, construction machinery and computers has steadily grown</w:t>
      </w:r>
      <w:r w:rsidRPr="000C3BC0">
        <w:rPr>
          <w:sz w:val="16"/>
        </w:rPr>
        <w:t>, rising to $6.4 billion last year, from $4.8 billion a year earlier.</w:t>
      </w:r>
      <w:r w:rsidR="000C3BC0" w:rsidRPr="000C3BC0">
        <w:rPr>
          <w:sz w:val="16"/>
        </w:rPr>
        <w:t xml:space="preserve"> </w:t>
      </w:r>
      <w:r w:rsidRPr="000C3BC0">
        <w:rPr>
          <w:rStyle w:val="StyleBoldUnderline"/>
        </w:rPr>
        <w:t>The new growth comes even as Mr. Chávez has done his best to try to redirect his nation’s trade toward what he considers more likeminded nations</w:t>
      </w:r>
      <w:r w:rsidRPr="000C3BC0">
        <w:rPr>
          <w:sz w:val="16"/>
        </w:rPr>
        <w:t>. He has formed a new socialist trade agreement with Cuba and Bolivia. A few Chinese cars can now be glimpsed in showrooms here. Iranian tractors are rolling off a new assembly line. And a Russian company plans to open a Kalashnikov rifle factory soon.</w:t>
      </w:r>
    </w:p>
    <w:p w:rsidR="00F46FB7" w:rsidRPr="000C3BC0" w:rsidRDefault="00F46FB7" w:rsidP="00F46FB7">
      <w:pPr>
        <w:pStyle w:val="Heading4"/>
      </w:pPr>
      <w:r w:rsidRPr="000C3BC0">
        <w:t>The economics of Venezuelan relations overwhelms politics</w:t>
      </w:r>
    </w:p>
    <w:p w:rsidR="00F46FB7" w:rsidRPr="000C3BC0" w:rsidRDefault="00F46FB7" w:rsidP="00F46FB7">
      <w:r w:rsidRPr="000C3BC0">
        <w:rPr>
          <w:b/>
        </w:rPr>
        <w:t>Mares 12</w:t>
      </w:r>
      <w:r w:rsidR="000C3BC0" w:rsidRPr="000C3BC0">
        <w:t xml:space="preserve"> </w:t>
      </w:r>
      <w:r w:rsidRPr="000C3BC0">
        <w:t xml:space="preserve">David R. Mares, Institute of the Americas Chair for </w:t>
      </w:r>
      <w:proofErr w:type="spellStart"/>
      <w:r w:rsidRPr="000C3BC0">
        <w:t>InterAmerican</w:t>
      </w:r>
      <w:proofErr w:type="spellEnd"/>
      <w:r w:rsidRPr="000C3BC0">
        <w:t xml:space="preserve"> Affairs, University of California, San Diego, The United States-Venezuela Relationship, 2012</w:t>
      </w:r>
      <w:r w:rsidR="000C3BC0" w:rsidRPr="000C3BC0">
        <w:t xml:space="preserve"> </w:t>
      </w:r>
      <w:hyperlink r:id="rId6" w:history="1">
        <w:r w:rsidRPr="000C3BC0">
          <w:rPr>
            <w:rStyle w:val="Hyperlink"/>
          </w:rPr>
          <w:t>www.cfr.org%2Fcontent%2Fpublications%2Fattachments%2FMares_United%2520States-Venezuela.pdf</w:t>
        </w:r>
      </w:hyperlink>
    </w:p>
    <w:p w:rsidR="00F46FB7" w:rsidRPr="000C3BC0" w:rsidRDefault="00F46FB7" w:rsidP="00F46FB7"/>
    <w:p w:rsidR="00F46FB7" w:rsidRPr="000C3BC0" w:rsidRDefault="00F46FB7" w:rsidP="00F46FB7">
      <w:pPr>
        <w:rPr>
          <w:rStyle w:val="StyleBoldUnderline"/>
        </w:rPr>
      </w:pPr>
      <w:r w:rsidRPr="000C3BC0">
        <w:rPr>
          <w:rStyle w:val="StyleBoldUnderline"/>
        </w:rPr>
        <w:t>Geographic proximity of the US and limited demand in neighboring countries makes the US market the logical destination for Venezuelan crude and refined products</w:t>
      </w:r>
      <w:r w:rsidRPr="000C3BC0">
        <w:t xml:space="preserve"> (heating oil, residual fuel oil, specialty lubricants, and gasoline if one distinguishes CITGO’s production). </w:t>
      </w:r>
      <w:r w:rsidRPr="000C3BC0">
        <w:rPr>
          <w:rStyle w:val="StyleBoldUnderline"/>
        </w:rPr>
        <w:t>As Venezuelan reserves of light crude diminished and heavy and extra heavy oil became an important feature of its supplies, US refineries adjusted to process it, linking Venezuela more tightly to the US market</w:t>
      </w:r>
      <w:r w:rsidRPr="000C3BC0">
        <w:t xml:space="preserve">. As the world moves towards more heavy oil use, however, </w:t>
      </w:r>
      <w:r w:rsidRPr="000C3BC0">
        <w:rPr>
          <w:rStyle w:val="StyleBoldUnderline"/>
        </w:rPr>
        <w:t>the attraction of Venezuelan oil in other markets will broaden, politics aside.</w:t>
      </w:r>
    </w:p>
    <w:p w:rsidR="00F46FB7" w:rsidRPr="000C3BC0" w:rsidRDefault="00F46FB7" w:rsidP="00F46FB7"/>
    <w:p w:rsidR="00F46FB7" w:rsidRPr="000C3BC0" w:rsidRDefault="00F46FB7" w:rsidP="00F46FB7">
      <w:pPr>
        <w:pStyle w:val="Heading4"/>
        <w:rPr>
          <w:sz w:val="24"/>
          <w:szCs w:val="24"/>
        </w:rPr>
      </w:pPr>
      <w:r w:rsidRPr="000C3BC0">
        <w:rPr>
          <w:sz w:val="24"/>
          <w:szCs w:val="24"/>
        </w:rPr>
        <w:t>Venezuelan US relations will stabilize – both countries realize need for trade</w:t>
      </w:r>
    </w:p>
    <w:p w:rsidR="00F46FB7" w:rsidRPr="000C3BC0" w:rsidRDefault="00F46FB7" w:rsidP="000C3BC0">
      <w:r w:rsidRPr="000C3BC0">
        <w:rPr>
          <w:b/>
        </w:rPr>
        <w:t>Reuters, 13</w:t>
      </w:r>
      <w:r w:rsidR="000C3BC0" w:rsidRPr="000C3BC0">
        <w:t xml:space="preserve"> </w:t>
      </w:r>
      <w:r w:rsidRPr="000C3BC0">
        <w:t>[Reuters, Venezuela says taking steps to restore U.S. diplomatic ties, 5/19/2013,</w:t>
      </w:r>
    </w:p>
    <w:p w:rsidR="00F46FB7" w:rsidRPr="000C3BC0" w:rsidRDefault="00F46FB7" w:rsidP="000C3BC0">
      <w:r w:rsidRPr="000C3BC0">
        <w:t>http://www.reuters.com/article/2013/05/20/us-venezuela-usa-idUSBRE94J01R20130520]</w:t>
      </w:r>
    </w:p>
    <w:p w:rsidR="00F46FB7" w:rsidRPr="000C3BC0" w:rsidRDefault="00F46FB7" w:rsidP="000C3BC0"/>
    <w:p w:rsidR="00F46FB7" w:rsidRPr="000C3BC0" w:rsidRDefault="00F46FB7" w:rsidP="000C3BC0">
      <w:r w:rsidRPr="000C3BC0">
        <w:t>Disputes between Caracas and Washington were common during the 14-year-rule of late socialist leader Hugo Chavez, leaving both nations without ambassadors in each other's capitals.</w:t>
      </w:r>
      <w:r w:rsidR="000C3BC0" w:rsidRPr="000C3BC0">
        <w:t xml:space="preserve"> </w:t>
      </w:r>
      <w:r w:rsidRPr="000C3BC0">
        <w:rPr>
          <w:b/>
          <w:u w:val="single"/>
        </w:rPr>
        <w:t xml:space="preserve">Foreign Minister </w:t>
      </w:r>
      <w:r w:rsidRPr="000C3BC0">
        <w:t>Elias</w:t>
      </w:r>
      <w:r w:rsidRPr="000C3BC0">
        <w:rPr>
          <w:b/>
          <w:u w:val="single"/>
        </w:rPr>
        <w:t xml:space="preserve"> </w:t>
      </w:r>
      <w:proofErr w:type="spellStart"/>
      <w:r w:rsidRPr="000C3BC0">
        <w:rPr>
          <w:b/>
          <w:u w:val="single"/>
        </w:rPr>
        <w:t>Jaua</w:t>
      </w:r>
      <w:proofErr w:type="spellEnd"/>
      <w:r w:rsidRPr="000C3BC0">
        <w:rPr>
          <w:b/>
          <w:u w:val="single"/>
        </w:rPr>
        <w:t xml:space="preserve"> </w:t>
      </w:r>
      <w:r w:rsidRPr="000C3BC0">
        <w:t xml:space="preserve">suggested </w:t>
      </w:r>
      <w:r w:rsidRPr="000C3BC0">
        <w:rPr>
          <w:b/>
          <w:u w:val="single"/>
        </w:rPr>
        <w:t>in a televised interview</w:t>
      </w:r>
      <w:r w:rsidRPr="000C3BC0">
        <w:t xml:space="preserve"> that the move to name government ally </w:t>
      </w:r>
      <w:proofErr w:type="spellStart"/>
      <w:r w:rsidRPr="000C3BC0">
        <w:t>Calixto</w:t>
      </w:r>
      <w:proofErr w:type="spellEnd"/>
      <w:r w:rsidRPr="000C3BC0">
        <w:t xml:space="preserve"> Ortega as charge </w:t>
      </w:r>
      <w:proofErr w:type="spellStart"/>
      <w:r w:rsidRPr="000C3BC0">
        <w:t>d'affaires</w:t>
      </w:r>
      <w:proofErr w:type="spellEnd"/>
      <w:r w:rsidRPr="000C3BC0">
        <w:t xml:space="preserve"> in Washington could be a prelude to restoring ambassadors.</w:t>
      </w:r>
      <w:r w:rsidR="000C3BC0" w:rsidRPr="000C3BC0">
        <w:t xml:space="preserve"> </w:t>
      </w:r>
      <w:r w:rsidRPr="000C3BC0">
        <w:t>"</w:t>
      </w:r>
      <w:r w:rsidRPr="000C3BC0">
        <w:rPr>
          <w:b/>
          <w:u w:val="single"/>
        </w:rPr>
        <w:t>This is a message for U.S. politicians so they understand Venezuela's desire to normalize relations ... via the designation of the highest diplomatic authorities</w:t>
      </w:r>
      <w:r w:rsidRPr="000C3BC0">
        <w:t xml:space="preserve">," he said. "Why? </w:t>
      </w:r>
      <w:proofErr w:type="gramStart"/>
      <w:r w:rsidRPr="000C3BC0">
        <w:rPr>
          <w:b/>
          <w:u w:val="single"/>
        </w:rPr>
        <w:t>Because the United States remains our top trade partner."</w:t>
      </w:r>
      <w:proofErr w:type="gramEnd"/>
      <w:r w:rsidR="000C3BC0" w:rsidRPr="000C3BC0">
        <w:rPr>
          <w:b/>
          <w:u w:val="single"/>
        </w:rPr>
        <w:t xml:space="preserve"> </w:t>
      </w:r>
      <w:r w:rsidRPr="000C3BC0">
        <w:t xml:space="preserve">Venezuelan President Nicolas </w:t>
      </w:r>
      <w:proofErr w:type="spellStart"/>
      <w:r w:rsidRPr="000C3BC0">
        <w:t>Maduro</w:t>
      </w:r>
      <w:proofErr w:type="spellEnd"/>
      <w:r w:rsidRPr="000C3BC0">
        <w:t xml:space="preserve"> has in recent months said he wants better ties with Washington as long as the relationship is respectful. But he has also accused the United States of seeking to destabilize the country.</w:t>
      </w:r>
    </w:p>
    <w:p w:rsidR="00F46FB7" w:rsidRPr="000C3BC0" w:rsidRDefault="00F46FB7" w:rsidP="00F46FB7">
      <w:pPr>
        <w:pStyle w:val="Heading3"/>
      </w:pPr>
      <w:r w:rsidRPr="000C3BC0">
        <w:t>Oil</w:t>
      </w:r>
    </w:p>
    <w:p w:rsidR="00F46FB7" w:rsidRPr="000C3BC0" w:rsidRDefault="00F46FB7" w:rsidP="00F46FB7">
      <w:pPr>
        <w:pStyle w:val="Heading4"/>
      </w:pPr>
      <w:r w:rsidRPr="000C3BC0">
        <w:t>Oil trade makes decreased relations a distant option</w:t>
      </w:r>
    </w:p>
    <w:p w:rsidR="00F46FB7" w:rsidRPr="000C3BC0" w:rsidRDefault="00F46FB7" w:rsidP="00F46FB7">
      <w:r w:rsidRPr="000C3BC0">
        <w:rPr>
          <w:b/>
        </w:rPr>
        <w:t>Mares 12</w:t>
      </w:r>
      <w:r w:rsidR="000C3BC0" w:rsidRPr="000C3BC0">
        <w:t xml:space="preserve"> </w:t>
      </w:r>
      <w:r w:rsidRPr="000C3BC0">
        <w:t xml:space="preserve">David R. Mares, Institute of the Americas Chair for </w:t>
      </w:r>
      <w:proofErr w:type="spellStart"/>
      <w:r w:rsidRPr="000C3BC0">
        <w:t>InterAmerican</w:t>
      </w:r>
      <w:proofErr w:type="spellEnd"/>
      <w:r w:rsidRPr="000C3BC0">
        <w:t xml:space="preserve"> Affairs, University of California, San Diego, The United States-Venezuela Relationship, 2012</w:t>
      </w:r>
      <w:r w:rsidR="000C3BC0" w:rsidRPr="000C3BC0">
        <w:t xml:space="preserve"> </w:t>
      </w:r>
      <w:hyperlink r:id="rId7" w:history="1">
        <w:r w:rsidRPr="000C3BC0">
          <w:rPr>
            <w:rStyle w:val="Hyperlink"/>
          </w:rPr>
          <w:t>www.cfr.org%2Fcontent%2Fpublications%2Fattachments%2FMares_United%2520States-Venezuela.pdf</w:t>
        </w:r>
      </w:hyperlink>
    </w:p>
    <w:p w:rsidR="00F46FB7" w:rsidRPr="000C3BC0" w:rsidRDefault="00F46FB7" w:rsidP="00F46FB7">
      <w:pPr>
        <w:rPr>
          <w:rStyle w:val="StyleBoldUnderline"/>
        </w:rPr>
      </w:pPr>
    </w:p>
    <w:p w:rsidR="00F46FB7" w:rsidRPr="000C3BC0" w:rsidRDefault="00F46FB7" w:rsidP="00F46FB7">
      <w:pPr>
        <w:rPr>
          <w:sz w:val="16"/>
        </w:rPr>
      </w:pPr>
      <w:r w:rsidRPr="000C3BC0">
        <w:rPr>
          <w:rStyle w:val="StyleBoldUnderline"/>
        </w:rPr>
        <w:t>The relationship between the US and Venezuela is cold, but not in crisis</w:t>
      </w:r>
      <w:r w:rsidRPr="000C3BC0">
        <w:rPr>
          <w:sz w:val="16"/>
        </w:rPr>
        <w:t>. Hugo Chávez’ Bolivarian Revolution is defined not by an intellectual paradigm of socialism but in terms of its opposition to the US-constructed international order characterized by relatively open markets, liberal democracy and a security regime defined by US hegemony. Chávez himself, rather than a political party, defines the terms of that opposition; he pushes the rhetorical challenges, provides aid and comfort to a rebellion in neighboring Colombia, engages in high profile friendships with US rivals Russia and China, develops a murky relationship with Iran, and expelled the US ambassador. He does this not only to irk the US, but to stimulate fear and speculation in energy markets to generate a rise in oil prices.</w:t>
      </w:r>
      <w:r w:rsidR="000C3BC0" w:rsidRPr="000C3BC0">
        <w:rPr>
          <w:sz w:val="16"/>
        </w:rPr>
        <w:t xml:space="preserve"> </w:t>
      </w:r>
      <w:r w:rsidRPr="000C3BC0">
        <w:rPr>
          <w:sz w:val="16"/>
        </w:rPr>
        <w:t xml:space="preserve">But so far Chávez has pulled back before the breaking point: after the Union of South American Nations (UNASUR) expressed its concern over the deteriorating relationship between Venezuela and Colombia, Chávez has cooperated with the new Colombian President to dramatically improve relations and he has not ended oil exports to the US. He probably understands what the polls demonstrate: </w:t>
      </w:r>
      <w:r w:rsidRPr="000C3BC0">
        <w:rPr>
          <w:rStyle w:val="StyleBoldUnderline"/>
        </w:rPr>
        <w:t>Venezuelans as a whole are neither radical nor ideological; they support Chávez because he, unlike the elites that governed before him, articulates a program oriented towards the needs of the vast majority of Venezuelans.</w:t>
      </w:r>
      <w:r w:rsidR="000C3BC0" w:rsidRPr="000C3BC0">
        <w:rPr>
          <w:rStyle w:val="StyleBoldUnderline"/>
        </w:rPr>
        <w:t xml:space="preserve"> </w:t>
      </w:r>
      <w:r w:rsidRPr="000C3BC0">
        <w:rPr>
          <w:rStyle w:val="StyleBoldUnderline"/>
        </w:rPr>
        <w:t xml:space="preserve">The oil </w:t>
      </w:r>
      <w:proofErr w:type="gramStart"/>
      <w:r w:rsidRPr="000C3BC0">
        <w:rPr>
          <w:rStyle w:val="StyleBoldUnderline"/>
        </w:rPr>
        <w:t>trade likely emboldens Chávez to perceive that the US will not covertly or overtly overthrow</w:t>
      </w:r>
      <w:proofErr w:type="gramEnd"/>
      <w:r w:rsidRPr="000C3BC0">
        <w:rPr>
          <w:rStyle w:val="StyleBoldUnderline"/>
        </w:rPr>
        <w:t xml:space="preserve"> his government as it did others in the past, or support another coup against him as it did in 2002.</w:t>
      </w:r>
      <w:r w:rsidRPr="000C3BC0">
        <w:rPr>
          <w:sz w:val="16"/>
        </w:rPr>
        <w:t xml:space="preserve"> The export of oil to the US market at non-subsidized prices helps Chávez to finance his domestic and international agendas, which are the basis for the poor relationship, though it would be important to consider that even without oil Chávez would lead a program that irritates the US, as we can see in the cases of Daniel Ortega in Nicaragua and </w:t>
      </w:r>
      <w:proofErr w:type="spellStart"/>
      <w:r w:rsidRPr="000C3BC0">
        <w:rPr>
          <w:sz w:val="16"/>
        </w:rPr>
        <w:t>Evo</w:t>
      </w:r>
      <w:proofErr w:type="spellEnd"/>
      <w:r w:rsidRPr="000C3BC0">
        <w:rPr>
          <w:sz w:val="16"/>
        </w:rPr>
        <w:t xml:space="preserve"> Morales in Bolivia.</w:t>
      </w:r>
    </w:p>
    <w:p w:rsidR="00F46FB7" w:rsidRPr="000C3BC0" w:rsidRDefault="00F46FB7" w:rsidP="00F46FB7"/>
    <w:p w:rsidR="00F46FB7" w:rsidRPr="000C3BC0" w:rsidRDefault="00F46FB7" w:rsidP="00F46FB7">
      <w:pPr>
        <w:pStyle w:val="Heading2"/>
      </w:pPr>
      <w:r w:rsidRPr="000C3BC0">
        <w:t>Status Quo Solves</w:t>
      </w:r>
    </w:p>
    <w:p w:rsidR="00F46FB7" w:rsidRPr="000C3BC0" w:rsidRDefault="00F46FB7" w:rsidP="00F46FB7">
      <w:pPr>
        <w:pStyle w:val="Heading3"/>
      </w:pPr>
      <w:r w:rsidRPr="000C3BC0">
        <w:t>Chavez Death</w:t>
      </w:r>
    </w:p>
    <w:p w:rsidR="00F46FB7" w:rsidRPr="000C3BC0" w:rsidRDefault="00F46FB7" w:rsidP="00F46FB7">
      <w:pPr>
        <w:pStyle w:val="Heading4"/>
      </w:pPr>
      <w:r w:rsidRPr="000C3BC0">
        <w:t>Congress is looking for stronger ties with Venezuela</w:t>
      </w:r>
    </w:p>
    <w:p w:rsidR="00F46FB7" w:rsidRPr="000C3BC0" w:rsidRDefault="00F46FB7" w:rsidP="00F46FB7">
      <w:r w:rsidRPr="000C3BC0">
        <w:rPr>
          <w:b/>
        </w:rPr>
        <w:t>Sullivan 13</w:t>
      </w:r>
      <w:r w:rsidR="000C3BC0" w:rsidRPr="000C3BC0">
        <w:rPr>
          <w:b/>
        </w:rPr>
        <w:t xml:space="preserve"> </w:t>
      </w:r>
      <w:r w:rsidRPr="000C3BC0">
        <w:t>Mark P. Sullivan, Specialist in Latin American Affairs, Hugo Chávez’s Death: Implications for Venezuela and U.S. Relations, April 9, 2013</w:t>
      </w:r>
    </w:p>
    <w:p w:rsidR="00F46FB7" w:rsidRPr="000C3BC0" w:rsidRDefault="00F46FB7" w:rsidP="00F46FB7"/>
    <w:p w:rsidR="00F46FB7" w:rsidRPr="000C3BC0" w:rsidRDefault="00F46FB7" w:rsidP="00F46FB7">
      <w:pPr>
        <w:rPr>
          <w:sz w:val="16"/>
        </w:rPr>
      </w:pPr>
      <w:r w:rsidRPr="000C3BC0">
        <w:rPr>
          <w:rStyle w:val="StyleBoldUnderline"/>
        </w:rPr>
        <w:t xml:space="preserve">The death of </w:t>
      </w:r>
      <w:r w:rsidRPr="000C3BC0">
        <w:rPr>
          <w:sz w:val="16"/>
        </w:rPr>
        <w:t xml:space="preserve">Venezuelan President Hugo </w:t>
      </w:r>
      <w:r w:rsidRPr="000C3BC0">
        <w:rPr>
          <w:rStyle w:val="StyleBoldUnderline"/>
        </w:rPr>
        <w:t xml:space="preserve">Chávez </w:t>
      </w:r>
      <w:r w:rsidRPr="000C3BC0">
        <w:rPr>
          <w:sz w:val="16"/>
        </w:rPr>
        <w:t xml:space="preserve">on March 5, 2013, after 14 years of populist rule, </w:t>
      </w:r>
      <w:r w:rsidRPr="000C3BC0">
        <w:rPr>
          <w:rStyle w:val="StyleBoldUnderline"/>
        </w:rPr>
        <w:t xml:space="preserve">has implications </w:t>
      </w:r>
      <w:r w:rsidRPr="000C3BC0">
        <w:rPr>
          <w:sz w:val="16"/>
        </w:rPr>
        <w:t xml:space="preserve">not only for Venezuela’s political future, but potentially </w:t>
      </w:r>
      <w:r w:rsidRPr="000C3BC0">
        <w:rPr>
          <w:rStyle w:val="StyleBoldUnderline"/>
        </w:rPr>
        <w:t xml:space="preserve">for the future of U.S.-Venezuelan relations. </w:t>
      </w:r>
      <w:r w:rsidRPr="000C3BC0">
        <w:rPr>
          <w:sz w:val="16"/>
        </w:rPr>
        <w:t xml:space="preserve">This report provides a brief discussion of those implications. For additional background on President Chávez’s rule and U.S. policy, see CRS Report R40938, Venezuela: Issues for Congress, by Mark P. Sullivan. </w:t>
      </w:r>
      <w:r w:rsidRPr="000C3BC0">
        <w:rPr>
          <w:rStyle w:val="StyleBoldUnderline"/>
        </w:rPr>
        <w:t>Congress has had a strong interest in Venezuela and U.S. relations with Venezuela under the Chávez government</w:t>
      </w:r>
      <w:r w:rsidRPr="000C3BC0">
        <w:rPr>
          <w:sz w:val="16"/>
        </w:rPr>
        <w:t xml:space="preserve">. Among the concerns of U.S. policymakers has been the deterioration of human rights and democratic conditions, Venezuela’s significant military arms purchases, lack of cooperation on anti-terrorism efforts, limited bilateral anti-drug cooperation, and Venezuela’s relations with Cuba and Iran. </w:t>
      </w:r>
      <w:r w:rsidRPr="000C3BC0">
        <w:rPr>
          <w:rStyle w:val="StyleBoldUnderline"/>
        </w:rPr>
        <w:t>The United States traditionally enjoyed close relations with Venezuela</w:t>
      </w:r>
      <w:r w:rsidRPr="000C3BC0">
        <w:rPr>
          <w:sz w:val="16"/>
        </w:rPr>
        <w:t xml:space="preserve">, but there has been considerable friction in relations under the Chávez government. </w:t>
      </w:r>
      <w:r w:rsidRPr="000C3BC0">
        <w:rPr>
          <w:rStyle w:val="StyleBoldUnderline"/>
        </w:rPr>
        <w:t>U.S. policymakers have expressed hope for a new era in U.S.-Venezuelan relations in the post-Chávez era</w:t>
      </w:r>
      <w:r w:rsidRPr="000C3BC0">
        <w:rPr>
          <w:sz w:val="16"/>
        </w:rPr>
        <w:t>. While this might not be possible while Venezuela soon gears up for a presidential campaign, there may be an opportunity in the aftermath of the election.</w:t>
      </w:r>
    </w:p>
    <w:p w:rsidR="00F46FB7" w:rsidRPr="000C3BC0" w:rsidRDefault="00F46FB7" w:rsidP="00F46FB7"/>
    <w:p w:rsidR="00F46FB7" w:rsidRPr="000C3BC0" w:rsidRDefault="00F46FB7" w:rsidP="00F46FB7">
      <w:pPr>
        <w:pStyle w:val="Heading2"/>
      </w:pPr>
      <w:r w:rsidRPr="000C3BC0">
        <w:t xml:space="preserve">AT: Latin America </w:t>
      </w:r>
      <w:proofErr w:type="spellStart"/>
      <w:r w:rsidRPr="000C3BC0">
        <w:t>Spilover</w:t>
      </w:r>
      <w:proofErr w:type="spellEnd"/>
    </w:p>
    <w:p w:rsidR="00F46FB7" w:rsidRPr="000C3BC0" w:rsidRDefault="00F46FB7" w:rsidP="00F46FB7">
      <w:pPr>
        <w:pStyle w:val="Heading3"/>
      </w:pPr>
      <w:r w:rsidRPr="000C3BC0">
        <w:t>Weak Economy</w:t>
      </w:r>
    </w:p>
    <w:p w:rsidR="00F46FB7" w:rsidRPr="000C3BC0" w:rsidRDefault="00F46FB7" w:rsidP="00F46FB7">
      <w:pPr>
        <w:keepNext/>
        <w:keepLines/>
        <w:spacing w:before="200"/>
        <w:outlineLvl w:val="3"/>
        <w:rPr>
          <w:rFonts w:eastAsiaTheme="majorEastAsia" w:cstheme="majorBidi"/>
          <w:iCs/>
        </w:rPr>
      </w:pPr>
      <w:r w:rsidRPr="000C3BC0">
        <w:rPr>
          <w:rFonts w:eastAsiaTheme="majorEastAsia" w:cstheme="majorBidi"/>
          <w:b/>
          <w:iCs/>
        </w:rPr>
        <w:t xml:space="preserve">Dwindling Venezuelan economy reduces their ability to lead other nations </w:t>
      </w:r>
    </w:p>
    <w:p w:rsidR="00F46FB7" w:rsidRPr="000C3BC0" w:rsidRDefault="00F46FB7" w:rsidP="00F46FB7">
      <w:pPr>
        <w:rPr>
          <w:b/>
          <w:bCs/>
        </w:rPr>
      </w:pPr>
      <w:proofErr w:type="spellStart"/>
      <w:r w:rsidRPr="000C3BC0">
        <w:rPr>
          <w:b/>
        </w:rPr>
        <w:t>Forero</w:t>
      </w:r>
      <w:proofErr w:type="spellEnd"/>
      <w:r w:rsidRPr="000C3BC0">
        <w:rPr>
          <w:b/>
        </w:rPr>
        <w:t xml:space="preserve"> 11</w:t>
      </w:r>
      <w:r w:rsidR="000C3BC0" w:rsidRPr="000C3BC0">
        <w:rPr>
          <w:b/>
          <w:bCs/>
          <w:sz w:val="26"/>
        </w:rPr>
        <w:t xml:space="preserve"> </w:t>
      </w:r>
      <w:r w:rsidRPr="000C3BC0">
        <w:rPr>
          <w:bCs/>
        </w:rPr>
        <w:t xml:space="preserve">Juan </w:t>
      </w:r>
      <w:proofErr w:type="spellStart"/>
      <w:r w:rsidRPr="000C3BC0">
        <w:rPr>
          <w:bCs/>
        </w:rPr>
        <w:t>Forero</w:t>
      </w:r>
      <w:proofErr w:type="spellEnd"/>
      <w:r w:rsidRPr="000C3BC0">
        <w:rPr>
          <w:bCs/>
        </w:rPr>
        <w:t>, Washington Post’s South American correspondent, Chavez’s influence wanes in Latin America, May 17, 2011</w:t>
      </w:r>
    </w:p>
    <w:p w:rsidR="00F46FB7" w:rsidRPr="000C3BC0" w:rsidRDefault="00F46FB7" w:rsidP="00F46FB7">
      <w:pPr>
        <w:rPr>
          <w:b/>
          <w:bCs/>
        </w:rPr>
      </w:pPr>
      <w:r w:rsidRPr="000C3BC0">
        <w:rPr>
          <w:bCs/>
        </w:rPr>
        <w:t>http://articles.washingtonpost.com/2011-05-17/world/35263529_1_oil-refinery-nationalizations-oil-industry</w:t>
      </w:r>
    </w:p>
    <w:p w:rsidR="00F46FB7" w:rsidRPr="000C3BC0" w:rsidRDefault="00F46FB7" w:rsidP="00F46FB7">
      <w:pPr>
        <w:rPr>
          <w:b/>
          <w:bCs/>
        </w:rPr>
      </w:pPr>
    </w:p>
    <w:p w:rsidR="00F46FB7" w:rsidRPr="000C3BC0" w:rsidRDefault="00F46FB7" w:rsidP="00F46FB7">
      <w:pPr>
        <w:rPr>
          <w:b/>
          <w:bCs/>
          <w:sz w:val="16"/>
        </w:rPr>
      </w:pPr>
      <w:r w:rsidRPr="000C3BC0">
        <w:rPr>
          <w:bCs/>
          <w:sz w:val="16"/>
        </w:rPr>
        <w:t xml:space="preserve">Indeed, these days </w:t>
      </w:r>
      <w:r w:rsidRPr="000C3BC0">
        <w:rPr>
          <w:bCs/>
          <w:u w:val="single"/>
        </w:rPr>
        <w:t>Chavez’s influence is waning across the region as Venezuela’s oil-powered economy has gone bust</w:t>
      </w:r>
      <w:r w:rsidRPr="000C3BC0">
        <w:rPr>
          <w:bCs/>
          <w:sz w:val="16"/>
        </w:rPr>
        <w:t xml:space="preserve"> and concerns have been raised about his governing style, which includes the jailing of opponents.</w:t>
      </w:r>
      <w:r w:rsidRPr="000C3BC0">
        <w:rPr>
          <w:b/>
          <w:bCs/>
          <w:sz w:val="16"/>
        </w:rPr>
        <w:t xml:space="preserve"> </w:t>
      </w:r>
      <w:r w:rsidRPr="000C3BC0">
        <w:rPr>
          <w:bCs/>
          <w:sz w:val="16"/>
        </w:rPr>
        <w:t>The reversal, ever more pronounced since 2009 when Venezuela’s economy began to founder, has been startling compared with the days when Chavez jetted around South America giving fiery anti-American speeches and inaugurating works funded with petrodollars.</w:t>
      </w:r>
      <w:r w:rsidRPr="000C3BC0">
        <w:rPr>
          <w:b/>
          <w:bCs/>
          <w:sz w:val="16"/>
        </w:rPr>
        <w:t xml:space="preserve"> </w:t>
      </w:r>
      <w:r w:rsidRPr="000C3BC0">
        <w:rPr>
          <w:bCs/>
          <w:sz w:val="16"/>
        </w:rPr>
        <w:t xml:space="preserve">“He’s not flying high like he used to even two years ago,” said </w:t>
      </w:r>
      <w:proofErr w:type="spellStart"/>
      <w:r w:rsidRPr="000C3BC0">
        <w:rPr>
          <w:bCs/>
          <w:sz w:val="16"/>
        </w:rPr>
        <w:t>Luiz</w:t>
      </w:r>
      <w:proofErr w:type="spellEnd"/>
      <w:r w:rsidRPr="000C3BC0">
        <w:rPr>
          <w:bCs/>
          <w:sz w:val="16"/>
        </w:rPr>
        <w:t xml:space="preserve"> Felipe </w:t>
      </w:r>
      <w:proofErr w:type="spellStart"/>
      <w:r w:rsidRPr="000C3BC0">
        <w:rPr>
          <w:bCs/>
          <w:sz w:val="16"/>
        </w:rPr>
        <w:t>Lampreia</w:t>
      </w:r>
      <w:proofErr w:type="spellEnd"/>
      <w:r w:rsidRPr="000C3BC0">
        <w:rPr>
          <w:bCs/>
          <w:sz w:val="16"/>
        </w:rPr>
        <w:t>, a former Brazilian foreign minister. “I think he’s losing his capacity to influence people and to lead, even with his own friends.”</w:t>
      </w:r>
      <w:r w:rsidRPr="000C3BC0">
        <w:rPr>
          <w:b/>
          <w:bCs/>
          <w:sz w:val="16"/>
        </w:rPr>
        <w:t xml:space="preserve"> </w:t>
      </w:r>
      <w:r w:rsidRPr="000C3BC0">
        <w:rPr>
          <w:bCs/>
          <w:sz w:val="16"/>
        </w:rPr>
        <w:t xml:space="preserve">Ever so quietly, </w:t>
      </w:r>
      <w:r w:rsidRPr="000C3BC0">
        <w:rPr>
          <w:bCs/>
          <w:u w:val="single"/>
        </w:rPr>
        <w:t>some of the Venezuelan populist’s biggest projects have been abandoned or mothballed, or have yet to take flight</w:t>
      </w:r>
      <w:r w:rsidRPr="000C3BC0">
        <w:rPr>
          <w:bCs/>
          <w:sz w:val="16"/>
        </w:rPr>
        <w:t>, including a pipeline from Venezuela to Argentina, a South American development bank, housing, highways and a continental investment fund.</w:t>
      </w:r>
      <w:r w:rsidRPr="000C3BC0">
        <w:rPr>
          <w:b/>
          <w:bCs/>
          <w:sz w:val="16"/>
        </w:rPr>
        <w:t xml:space="preserve"> </w:t>
      </w:r>
      <w:r w:rsidRPr="000C3BC0">
        <w:rPr>
          <w:bCs/>
          <w:sz w:val="16"/>
        </w:rPr>
        <w:t>It is unclear exactly why some projects have been discarded. Venezuelan government spokespeople did not respond to requests for comment.</w:t>
      </w:r>
      <w:r w:rsidRPr="000C3BC0">
        <w:rPr>
          <w:b/>
          <w:bCs/>
          <w:sz w:val="16"/>
        </w:rPr>
        <w:t xml:space="preserve"> </w:t>
      </w:r>
      <w:r w:rsidRPr="000C3BC0">
        <w:rPr>
          <w:bCs/>
          <w:sz w:val="16"/>
        </w:rPr>
        <w:t xml:space="preserve">But </w:t>
      </w:r>
      <w:r w:rsidRPr="000C3BC0">
        <w:rPr>
          <w:bCs/>
          <w:u w:val="single"/>
        </w:rPr>
        <w:t>Chavez’s retreat in the region has come as Venezuela’s economy, dampened by dwindling oil production and hampered by state nationalizations of farmland and companies</w:t>
      </w:r>
      <w:r w:rsidRPr="000C3BC0">
        <w:rPr>
          <w:bCs/>
          <w:sz w:val="16"/>
        </w:rPr>
        <w:t>, contracted 3.3 percent in 2009 and 1.6 percent last year. Billions of dollars in capital have left the country, according to recent U.N. economic data for Venezuela, and the heavy consumer spending of the past has dried up.</w:t>
      </w:r>
      <w:r w:rsidRPr="000C3BC0">
        <w:rPr>
          <w:b/>
          <w:bCs/>
          <w:sz w:val="16"/>
        </w:rPr>
        <w:t xml:space="preserve"> </w:t>
      </w:r>
      <w:r w:rsidRPr="000C3BC0">
        <w:rPr>
          <w:bCs/>
          <w:sz w:val="16"/>
        </w:rPr>
        <w:t>The country’s golden goose, the oil industry, is producing 30 percent less oil than it did a decade ago, industry analysts say.</w:t>
      </w:r>
    </w:p>
    <w:p w:rsidR="00F46FB7" w:rsidRPr="000C3BC0" w:rsidRDefault="00F46FB7" w:rsidP="00F46FB7"/>
    <w:p w:rsidR="00F46FB7" w:rsidRPr="000C3BC0" w:rsidRDefault="00F46FB7" w:rsidP="00F46FB7">
      <w:pPr>
        <w:pStyle w:val="Heading3"/>
      </w:pPr>
      <w:proofErr w:type="spellStart"/>
      <w:r w:rsidRPr="000C3BC0">
        <w:t>Maduro</w:t>
      </w:r>
      <w:proofErr w:type="spellEnd"/>
    </w:p>
    <w:p w:rsidR="00F46FB7" w:rsidRPr="000C3BC0" w:rsidRDefault="00F46FB7" w:rsidP="00F46FB7">
      <w:pPr>
        <w:pStyle w:val="Heading4"/>
      </w:pPr>
      <w:proofErr w:type="spellStart"/>
      <w:r w:rsidRPr="000C3BC0">
        <w:t>Maduro</w:t>
      </w:r>
      <w:proofErr w:type="spellEnd"/>
      <w:r w:rsidRPr="000C3BC0">
        <w:t xml:space="preserve"> cannot lead Venezuela, stops any spillover and makes relations useless</w:t>
      </w:r>
    </w:p>
    <w:p w:rsidR="00F46FB7" w:rsidRPr="000C3BC0" w:rsidRDefault="00F46FB7" w:rsidP="000C3BC0">
      <w:proofErr w:type="spellStart"/>
      <w:r w:rsidRPr="000C3BC0">
        <w:rPr>
          <w:b/>
        </w:rPr>
        <w:t>Mander</w:t>
      </w:r>
      <w:proofErr w:type="spellEnd"/>
      <w:r w:rsidRPr="000C3BC0">
        <w:rPr>
          <w:b/>
        </w:rPr>
        <w:t>, 13</w:t>
      </w:r>
      <w:r w:rsidRPr="000C3BC0">
        <w:t xml:space="preserve"> – FT </w:t>
      </w:r>
      <w:proofErr w:type="spellStart"/>
      <w:r w:rsidRPr="000C3BC0">
        <w:t>correspondant</w:t>
      </w:r>
      <w:proofErr w:type="spellEnd"/>
      <w:r w:rsidR="000C3BC0" w:rsidRPr="000C3BC0">
        <w:t xml:space="preserve"> </w:t>
      </w:r>
      <w:r w:rsidRPr="000C3BC0">
        <w:t xml:space="preserve">[Benedict </w:t>
      </w:r>
      <w:proofErr w:type="spellStart"/>
      <w:r w:rsidRPr="000C3BC0">
        <w:t>Mander</w:t>
      </w:r>
      <w:proofErr w:type="spellEnd"/>
      <w:r w:rsidRPr="000C3BC0">
        <w:t xml:space="preserve">, Financial Time’s FT's Venezuela and Caribbean correspondent, based in Caracas since 2007, </w:t>
      </w:r>
      <w:proofErr w:type="spellStart"/>
      <w:r w:rsidRPr="000C3BC0">
        <w:t>Maduro</w:t>
      </w:r>
      <w:proofErr w:type="spellEnd"/>
      <w:r w:rsidRPr="000C3BC0">
        <w:t xml:space="preserve"> needs military’s loyalty, 4/7/2013, quotes Antonio </w:t>
      </w:r>
      <w:proofErr w:type="spellStart"/>
      <w:r w:rsidRPr="000C3BC0">
        <w:t>Rivero</w:t>
      </w:r>
      <w:proofErr w:type="spellEnd"/>
      <w:r w:rsidRPr="000C3BC0">
        <w:t>, retired general of Venezuelan military,</w:t>
      </w:r>
    </w:p>
    <w:p w:rsidR="00F46FB7" w:rsidRPr="000C3BC0" w:rsidRDefault="00F46FB7" w:rsidP="000C3BC0">
      <w:r w:rsidRPr="000C3BC0">
        <w:t>http://www.ft.com/intl/cms/s/0/f5ce622a-9f71-11e2-b4b6-00144feabdc0.html#axzz2Xv5Z7tnl]</w:t>
      </w:r>
    </w:p>
    <w:p w:rsidR="00F46FB7" w:rsidRPr="000C3BC0" w:rsidRDefault="00F46FB7" w:rsidP="000C3BC0"/>
    <w:p w:rsidR="00F46FB7" w:rsidRPr="000C3BC0" w:rsidRDefault="00F46FB7" w:rsidP="000C3BC0">
      <w:r w:rsidRPr="000C3BC0">
        <w:t xml:space="preserve">From the moment the late Hugo </w:t>
      </w:r>
      <w:r w:rsidRPr="000C3BC0">
        <w:rPr>
          <w:b/>
          <w:u w:val="single"/>
        </w:rPr>
        <w:t>Chávez</w:t>
      </w:r>
      <w:r w:rsidRPr="000C3BC0">
        <w:t xml:space="preserve"> first burst on to the national stage with a military coup 21 years ago, to his final resting place in the barracks where he led that failed uprising, his </w:t>
      </w:r>
      <w:r w:rsidRPr="000C3BC0">
        <w:rPr>
          <w:b/>
          <w:u w:val="single"/>
        </w:rPr>
        <w:t>close connection with Venezuela’s army was never in any doubt</w:t>
      </w:r>
      <w:r w:rsidRPr="000C3BC0">
        <w:t>.</w:t>
      </w:r>
      <w:r w:rsidR="000C3BC0" w:rsidRPr="000C3BC0">
        <w:t xml:space="preserve"> </w:t>
      </w:r>
      <w:r w:rsidRPr="000C3BC0">
        <w:t xml:space="preserve">But the former lieutenant colonel’s successor, </w:t>
      </w:r>
      <w:proofErr w:type="spellStart"/>
      <w:r w:rsidRPr="000C3BC0">
        <w:t>Nicolás</w:t>
      </w:r>
      <w:proofErr w:type="spellEnd"/>
      <w:r w:rsidRPr="000C3BC0">
        <w:t xml:space="preserve"> </w:t>
      </w:r>
      <w:proofErr w:type="spellStart"/>
      <w:r w:rsidRPr="000C3BC0">
        <w:rPr>
          <w:b/>
          <w:u w:val="single"/>
        </w:rPr>
        <w:t>Maduro</w:t>
      </w:r>
      <w:proofErr w:type="spellEnd"/>
      <w:r w:rsidRPr="000C3BC0">
        <w:t xml:space="preserve">, who is widely expected to win Venezuela’s presidential elections on April 14, </w:t>
      </w:r>
      <w:r w:rsidRPr="000C3BC0">
        <w:rPr>
          <w:b/>
          <w:u w:val="single"/>
        </w:rPr>
        <w:t>does not enjoy the same relationship with the military</w:t>
      </w:r>
      <w:r w:rsidRPr="000C3BC0">
        <w:t xml:space="preserve">, whose power grew markedly under Chávez, and could now even pose a threat to </w:t>
      </w:r>
      <w:proofErr w:type="spellStart"/>
      <w:r w:rsidRPr="000C3BC0">
        <w:t>Mr</w:t>
      </w:r>
      <w:proofErr w:type="spellEnd"/>
      <w:r w:rsidRPr="000C3BC0">
        <w:t xml:space="preserve"> </w:t>
      </w:r>
      <w:proofErr w:type="spellStart"/>
      <w:r w:rsidRPr="000C3BC0">
        <w:t>Maduro</w:t>
      </w:r>
      <w:proofErr w:type="spellEnd"/>
      <w:r w:rsidRPr="000C3BC0">
        <w:t>.</w:t>
      </w:r>
      <w:r w:rsidR="000C3BC0" w:rsidRPr="000C3BC0">
        <w:t xml:space="preserve"> </w:t>
      </w:r>
      <w:r w:rsidRPr="000C3BC0">
        <w:t xml:space="preserve">Although </w:t>
      </w:r>
      <w:proofErr w:type="spellStart"/>
      <w:r w:rsidRPr="000C3BC0">
        <w:t>Mr</w:t>
      </w:r>
      <w:proofErr w:type="spellEnd"/>
      <w:r w:rsidRPr="000C3BC0">
        <w:t xml:space="preserve"> </w:t>
      </w:r>
      <w:proofErr w:type="spellStart"/>
      <w:r w:rsidRPr="000C3BC0">
        <w:t>Maduro</w:t>
      </w:r>
      <w:proofErr w:type="spellEnd"/>
      <w:r w:rsidRPr="000C3BC0">
        <w:t xml:space="preserve"> has ample experience as a trade union activist, legislator and diplomat</w:t>
      </w:r>
      <w:r w:rsidRPr="000C3BC0">
        <w:rPr>
          <w:b/>
          <w:u w:val="single"/>
        </w:rPr>
        <w:t>, he may struggle to maintain the fierce loyalty that Chávez created among senior military officials</w:t>
      </w:r>
      <w:r w:rsidRPr="000C3BC0">
        <w:t xml:space="preserve">, perhaps </w:t>
      </w:r>
      <w:r w:rsidRPr="000C3BC0">
        <w:rPr>
          <w:b/>
          <w:u w:val="single"/>
        </w:rPr>
        <w:t>the most powerful faction in the disparate movement known as “</w:t>
      </w:r>
      <w:proofErr w:type="spellStart"/>
      <w:r w:rsidRPr="000C3BC0">
        <w:rPr>
          <w:b/>
          <w:u w:val="single"/>
        </w:rPr>
        <w:t>chavismo</w:t>
      </w:r>
      <w:proofErr w:type="spellEnd"/>
      <w:r w:rsidRPr="000C3BC0">
        <w:t>”.</w:t>
      </w:r>
      <w:r w:rsidR="000C3BC0" w:rsidRPr="000C3BC0">
        <w:t xml:space="preserve"> </w:t>
      </w:r>
      <w:r w:rsidRPr="000C3BC0">
        <w:t>“</w:t>
      </w:r>
      <w:r w:rsidRPr="000C3BC0">
        <w:rPr>
          <w:b/>
          <w:u w:val="single"/>
        </w:rPr>
        <w:t xml:space="preserve">There are concerns in the military high command about </w:t>
      </w:r>
      <w:proofErr w:type="spellStart"/>
      <w:r w:rsidRPr="000C3BC0">
        <w:rPr>
          <w:b/>
          <w:u w:val="single"/>
        </w:rPr>
        <w:t>Maduro</w:t>
      </w:r>
      <w:proofErr w:type="spellEnd"/>
      <w:r w:rsidRPr="000C3BC0">
        <w:rPr>
          <w:b/>
          <w:u w:val="single"/>
        </w:rPr>
        <w:t>,” say</w:t>
      </w:r>
      <w:r w:rsidRPr="000C3BC0">
        <w:t xml:space="preserve">s Antonio </w:t>
      </w:r>
      <w:proofErr w:type="spellStart"/>
      <w:r w:rsidRPr="000C3BC0">
        <w:rPr>
          <w:b/>
          <w:u w:val="single"/>
        </w:rPr>
        <w:t>Rivero</w:t>
      </w:r>
      <w:proofErr w:type="spellEnd"/>
      <w:r w:rsidRPr="000C3BC0">
        <w:t xml:space="preserve">, </w:t>
      </w:r>
      <w:r w:rsidRPr="000C3BC0">
        <w:rPr>
          <w:b/>
          <w:u w:val="single"/>
        </w:rPr>
        <w:t>a retired general</w:t>
      </w:r>
      <w:r w:rsidRPr="000C3BC0">
        <w:t xml:space="preserve"> who left the army in 2010 in protest at Cuban influence, and is now affiliated with the opposition. Some question </w:t>
      </w:r>
      <w:proofErr w:type="spellStart"/>
      <w:r w:rsidRPr="000C3BC0">
        <w:t>Mr</w:t>
      </w:r>
      <w:proofErr w:type="spellEnd"/>
      <w:r w:rsidRPr="000C3BC0">
        <w:t xml:space="preserve"> </w:t>
      </w:r>
      <w:proofErr w:type="spellStart"/>
      <w:r w:rsidRPr="000C3BC0">
        <w:t>Maduro’s</w:t>
      </w:r>
      <w:proofErr w:type="spellEnd"/>
      <w:r w:rsidRPr="000C3BC0">
        <w:t xml:space="preserve"> legitimacy, others his competence, while others are suspicious of his status as a civilian.</w:t>
      </w:r>
      <w:r w:rsidR="000C3BC0" w:rsidRPr="000C3BC0">
        <w:t xml:space="preserve"> </w:t>
      </w:r>
      <w:r w:rsidRPr="000C3BC0">
        <w:t xml:space="preserve">“Chávez knew how to talk to the </w:t>
      </w:r>
      <w:proofErr w:type="gramStart"/>
      <w:r w:rsidRPr="000C3BC0">
        <w:t>army,</w:t>
      </w:r>
      <w:proofErr w:type="gramEnd"/>
      <w:r w:rsidRPr="000C3BC0">
        <w:t xml:space="preserve"> he knew how to demand obedience and discipline. </w:t>
      </w:r>
      <w:proofErr w:type="spellStart"/>
      <w:r w:rsidRPr="000C3BC0">
        <w:t>Maduro</w:t>
      </w:r>
      <w:proofErr w:type="spellEnd"/>
      <w:r w:rsidRPr="000C3BC0">
        <w:t xml:space="preserve"> hasn’t the slightest idea,” adds Gen </w:t>
      </w:r>
      <w:proofErr w:type="spellStart"/>
      <w:r w:rsidRPr="000C3BC0">
        <w:t>Rivero</w:t>
      </w:r>
      <w:proofErr w:type="spellEnd"/>
      <w:r w:rsidRPr="000C3BC0">
        <w:t>,</w:t>
      </w:r>
      <w:r w:rsidRPr="000C3BC0">
        <w:rPr>
          <w:b/>
          <w:u w:val="single"/>
        </w:rPr>
        <w:t xml:space="preserve"> describing him as “the complete opposite to Chávez” in the army’s eyes.</w:t>
      </w:r>
      <w:r w:rsidRPr="000C3BC0">
        <w:t xml:space="preserve"> “It’s an issue that is being monitored, evaluated and discussed internally, both by </w:t>
      </w:r>
      <w:proofErr w:type="spellStart"/>
      <w:r w:rsidRPr="000C3BC0">
        <w:t>chavistas</w:t>
      </w:r>
      <w:proofErr w:type="spellEnd"/>
      <w:r w:rsidRPr="000C3BC0">
        <w:t xml:space="preserve"> and non-</w:t>
      </w:r>
      <w:proofErr w:type="spellStart"/>
      <w:r w:rsidRPr="000C3BC0">
        <w:t>chavistas</w:t>
      </w:r>
      <w:proofErr w:type="spellEnd"/>
      <w:r w:rsidRPr="000C3BC0">
        <w:t>.”</w:t>
      </w:r>
      <w:r w:rsidR="000C3BC0" w:rsidRPr="000C3BC0">
        <w:t xml:space="preserve"> </w:t>
      </w:r>
      <w:r w:rsidRPr="000C3BC0">
        <w:t>The army’s presence in government is strong. During the former tank commander’s 14-year rule, he spread martial ideals in an attempt to achieve a “civic-military union”. Today, former military officers run 11 of the 20 state governorships held by Venezuela’s United Socialist party, and account for a quarter of the cabinet.</w:t>
      </w:r>
    </w:p>
    <w:p w:rsidR="00F46FB7" w:rsidRPr="000C3BC0" w:rsidRDefault="00F46FB7" w:rsidP="00F46FB7"/>
    <w:p w:rsidR="00F46FB7" w:rsidRPr="000C3BC0" w:rsidRDefault="00F46FB7" w:rsidP="00F46FB7"/>
    <w:p w:rsidR="00F46FB7" w:rsidRPr="000C3BC0" w:rsidRDefault="00F46FB7" w:rsidP="00F46FB7">
      <w:pPr>
        <w:pStyle w:val="Heading4"/>
      </w:pPr>
      <w:proofErr w:type="spellStart"/>
      <w:r w:rsidRPr="000C3BC0">
        <w:t>Maduro</w:t>
      </w:r>
      <w:proofErr w:type="spellEnd"/>
      <w:r w:rsidRPr="000C3BC0">
        <w:t xml:space="preserve"> can’t even keep his own country in line, won’t be able to influence others</w:t>
      </w:r>
    </w:p>
    <w:p w:rsidR="00F46FB7" w:rsidRPr="000C3BC0" w:rsidRDefault="00F46FB7" w:rsidP="000C3BC0">
      <w:r w:rsidRPr="000C3BC0">
        <w:rPr>
          <w:b/>
        </w:rPr>
        <w:t>Reuters, 13</w:t>
      </w:r>
      <w:r w:rsidR="000C3BC0" w:rsidRPr="000C3BC0">
        <w:rPr>
          <w:b/>
        </w:rPr>
        <w:t xml:space="preserve"> </w:t>
      </w:r>
      <w:r w:rsidRPr="000C3BC0">
        <w:t xml:space="preserve">[Reuters, Analysis: Venezuela's </w:t>
      </w:r>
      <w:proofErr w:type="spellStart"/>
      <w:r w:rsidRPr="000C3BC0">
        <w:t>Maduro</w:t>
      </w:r>
      <w:proofErr w:type="spellEnd"/>
      <w:r w:rsidRPr="000C3BC0">
        <w:t xml:space="preserve"> faces tricky post-Chavez panorama, 4/8/2013</w:t>
      </w:r>
    </w:p>
    <w:p w:rsidR="00F46FB7" w:rsidRPr="000C3BC0" w:rsidRDefault="00F46FB7" w:rsidP="000C3BC0">
      <w:hyperlink r:id="rId8" w:history="1">
        <w:r w:rsidRPr="000C3BC0">
          <w:t>http://www.reuters.com/article/2013/04/08/us-venezuela-election-maduro-idUSBRE9370PZ20130408</w:t>
        </w:r>
      </w:hyperlink>
      <w:r w:rsidRPr="000C3BC0">
        <w:t>]</w:t>
      </w:r>
    </w:p>
    <w:p w:rsidR="00F46FB7" w:rsidRPr="000C3BC0" w:rsidRDefault="00F46FB7" w:rsidP="000C3BC0"/>
    <w:p w:rsidR="00F46FB7" w:rsidRPr="000C3BC0" w:rsidRDefault="00F46FB7" w:rsidP="000C3BC0">
      <w:r w:rsidRPr="000C3BC0">
        <w:t xml:space="preserve">If the 50-year-old </w:t>
      </w:r>
      <w:proofErr w:type="spellStart"/>
      <w:r w:rsidRPr="000C3BC0">
        <w:rPr>
          <w:b/>
          <w:u w:val="single"/>
        </w:rPr>
        <w:t>Maduro</w:t>
      </w:r>
      <w:proofErr w:type="spellEnd"/>
      <w:r w:rsidRPr="000C3BC0">
        <w:t xml:space="preserve"> wins the election, he </w:t>
      </w:r>
      <w:r w:rsidRPr="000C3BC0">
        <w:rPr>
          <w:b/>
          <w:u w:val="single"/>
        </w:rPr>
        <w:t>will inherit government finances strained by heavy spending during Chavez's 2012 re-election campaign, the highest inflation in the Americas, and nagging shortages of basic consumer goods.</w:t>
      </w:r>
      <w:r w:rsidR="000C3BC0" w:rsidRPr="000C3BC0">
        <w:rPr>
          <w:b/>
          <w:u w:val="single"/>
        </w:rPr>
        <w:t xml:space="preserve"> </w:t>
      </w:r>
      <w:r w:rsidRPr="000C3BC0">
        <w:t xml:space="preserve">Widely liked among Chavez supporters but </w:t>
      </w:r>
      <w:r w:rsidRPr="000C3BC0">
        <w:rPr>
          <w:rStyle w:val="StyleBoldUnderline"/>
        </w:rPr>
        <w:t>lacking his mentor's charisma</w:t>
      </w:r>
      <w:r w:rsidRPr="000C3BC0">
        <w:t>, the former bus driver and union organizer</w:t>
      </w:r>
      <w:r w:rsidRPr="000C3BC0">
        <w:rPr>
          <w:rStyle w:val="StyleBoldUnderline"/>
        </w:rPr>
        <w:t xml:space="preserve"> may also have trouble controlling</w:t>
      </w:r>
      <w:r w:rsidRPr="000C3BC0">
        <w:t xml:space="preserve"> "</w:t>
      </w:r>
      <w:proofErr w:type="spellStart"/>
      <w:r w:rsidRPr="000C3BC0">
        <w:rPr>
          <w:rStyle w:val="StyleBoldUnderline"/>
        </w:rPr>
        <w:t>Chavismo</w:t>
      </w:r>
      <w:proofErr w:type="spellEnd"/>
      <w:r w:rsidRPr="000C3BC0">
        <w:t>," a movement ranging from military officers and oil executives to slum community organizers and ideologues.</w:t>
      </w:r>
      <w:r w:rsidR="000C3BC0" w:rsidRPr="000C3BC0">
        <w:t xml:space="preserve"> </w:t>
      </w:r>
      <w:r w:rsidRPr="000C3BC0">
        <w:rPr>
          <w:rStyle w:val="StyleBoldUnderline"/>
        </w:rPr>
        <w:t>Top allies</w:t>
      </w:r>
      <w:r w:rsidRPr="000C3BC0">
        <w:t xml:space="preserve"> have </w:t>
      </w:r>
      <w:r w:rsidRPr="000C3BC0">
        <w:rPr>
          <w:rStyle w:val="StyleBoldUnderline"/>
        </w:rPr>
        <w:t>recognized</w:t>
      </w:r>
      <w:r w:rsidRPr="000C3BC0">
        <w:t xml:space="preserve"> </w:t>
      </w:r>
      <w:r w:rsidRPr="000C3BC0">
        <w:rPr>
          <w:rStyle w:val="StyleBoldUnderline"/>
        </w:rPr>
        <w:t>the importance</w:t>
      </w:r>
      <w:r w:rsidRPr="000C3BC0">
        <w:t xml:space="preserve"> the politically wily former soldier </w:t>
      </w:r>
      <w:r w:rsidRPr="000C3BC0">
        <w:rPr>
          <w:rStyle w:val="StyleBoldUnderline"/>
        </w:rPr>
        <w:t>Chavez</w:t>
      </w:r>
      <w:r w:rsidRPr="000C3BC0">
        <w:t xml:space="preserve"> </w:t>
      </w:r>
      <w:r w:rsidRPr="000C3BC0">
        <w:rPr>
          <w:rStyle w:val="StyleBoldUnderline"/>
        </w:rPr>
        <w:t>had in keeping them all in line.</w:t>
      </w:r>
      <w:r w:rsidR="000C3BC0" w:rsidRPr="000C3BC0">
        <w:rPr>
          <w:rStyle w:val="StyleBoldUnderline"/>
        </w:rPr>
        <w:t xml:space="preserve"> </w:t>
      </w:r>
      <w:r w:rsidRPr="000C3BC0">
        <w:t xml:space="preserve">"Chavez was a barrier to a lot of the crazy ideas that occurred to us," said </w:t>
      </w:r>
      <w:proofErr w:type="spellStart"/>
      <w:r w:rsidRPr="000C3BC0">
        <w:t>Diosdado</w:t>
      </w:r>
      <w:proofErr w:type="spellEnd"/>
      <w:r w:rsidRPr="000C3BC0">
        <w:t xml:space="preserve"> Cabello, a powerful party leader seen by many Venezuelans as a potential rival to </w:t>
      </w:r>
      <w:proofErr w:type="spellStart"/>
      <w:r w:rsidRPr="000C3BC0">
        <w:t>Maduro</w:t>
      </w:r>
      <w:proofErr w:type="spellEnd"/>
      <w:r w:rsidRPr="000C3BC0">
        <w:t>.</w:t>
      </w:r>
      <w:r w:rsidR="000C3BC0" w:rsidRPr="000C3BC0">
        <w:t xml:space="preserve"> </w:t>
      </w:r>
      <w:r w:rsidRPr="000C3BC0">
        <w:t>"</w:t>
      </w:r>
      <w:r w:rsidRPr="000C3BC0">
        <w:rPr>
          <w:b/>
          <w:u w:val="single"/>
        </w:rPr>
        <w:t>He imposed his leadership,</w:t>
      </w:r>
      <w:r w:rsidRPr="000C3BC0">
        <w:t xml:space="preserve"> his prudence and his conscience, </w:t>
      </w:r>
      <w:r w:rsidRPr="000C3BC0">
        <w:rPr>
          <w:b/>
          <w:u w:val="single"/>
        </w:rPr>
        <w:t>and in many cases ensured we did not carry on."</w:t>
      </w:r>
      <w:r w:rsidR="000C3BC0" w:rsidRPr="000C3BC0">
        <w:rPr>
          <w:b/>
          <w:u w:val="single"/>
        </w:rPr>
        <w:t xml:space="preserve"> </w:t>
      </w:r>
      <w:proofErr w:type="spellStart"/>
      <w:r w:rsidRPr="000C3BC0">
        <w:t>Maduro</w:t>
      </w:r>
      <w:proofErr w:type="spellEnd"/>
      <w:r w:rsidRPr="000C3BC0">
        <w:t xml:space="preserve"> scoffs at suggestions of divisions in the coalition. As president, he would have the backing of those who over a decade benefited from Chavez's ambitious oil-funded social programs that put free clinics in slums, provided subsidized groceries and built hundreds of thousands of new homes.</w:t>
      </w:r>
    </w:p>
    <w:p w:rsidR="00F46FB7" w:rsidRPr="000C3BC0" w:rsidRDefault="00F46FB7" w:rsidP="00F46FB7"/>
    <w:p w:rsidR="00F46FB7" w:rsidRPr="000C3BC0" w:rsidRDefault="00F46FB7" w:rsidP="00F46FB7">
      <w:pPr>
        <w:pStyle w:val="Heading4"/>
      </w:pPr>
      <w:proofErr w:type="spellStart"/>
      <w:r w:rsidRPr="000C3BC0">
        <w:t>Maduro</w:t>
      </w:r>
      <w:proofErr w:type="spellEnd"/>
      <w:r w:rsidRPr="000C3BC0">
        <w:t xml:space="preserve"> can’t wield the political influence that Chavez did</w:t>
      </w:r>
    </w:p>
    <w:p w:rsidR="00F46FB7" w:rsidRPr="000C3BC0" w:rsidRDefault="00F46FB7" w:rsidP="000C3BC0">
      <w:proofErr w:type="spellStart"/>
      <w:r w:rsidRPr="000C3BC0">
        <w:rPr>
          <w:b/>
        </w:rPr>
        <w:t>Weisbrot</w:t>
      </w:r>
      <w:proofErr w:type="spellEnd"/>
      <w:r w:rsidRPr="000C3BC0">
        <w:rPr>
          <w:b/>
        </w:rPr>
        <w:t>, 13</w:t>
      </w:r>
      <w:r w:rsidR="000C3BC0" w:rsidRPr="000C3BC0">
        <w:rPr>
          <w:b/>
        </w:rPr>
        <w:t xml:space="preserve"> </w:t>
      </w:r>
      <w:r w:rsidRPr="000C3BC0">
        <w:t xml:space="preserve">[Mark </w:t>
      </w:r>
      <w:proofErr w:type="spellStart"/>
      <w:r w:rsidRPr="000C3BC0">
        <w:t>Weisbrot</w:t>
      </w:r>
      <w:proofErr w:type="spellEnd"/>
      <w:r w:rsidRPr="000C3BC0">
        <w:t xml:space="preserve">, co-director of the Centre for Economic and Policy Research, </w:t>
      </w:r>
      <w:proofErr w:type="spellStart"/>
      <w:r w:rsidRPr="000C3BC0">
        <w:t>Nicolás</w:t>
      </w:r>
      <w:proofErr w:type="spellEnd"/>
      <w:r w:rsidRPr="000C3BC0">
        <w:t xml:space="preserve"> </w:t>
      </w:r>
      <w:proofErr w:type="spellStart"/>
      <w:r w:rsidRPr="000C3BC0">
        <w:t>Maduro</w:t>
      </w:r>
      <w:proofErr w:type="spellEnd"/>
      <w:r w:rsidRPr="000C3BC0">
        <w:t xml:space="preserve"> is Venezuela's vote for </w:t>
      </w:r>
      <w:proofErr w:type="spellStart"/>
      <w:r w:rsidRPr="000C3BC0">
        <w:t>Chávismo</w:t>
      </w:r>
      <w:proofErr w:type="spellEnd"/>
      <w:r w:rsidRPr="000C3BC0">
        <w:t>, 4/15/2013,</w:t>
      </w:r>
    </w:p>
    <w:p w:rsidR="00F46FB7" w:rsidRPr="000C3BC0" w:rsidRDefault="00F46FB7" w:rsidP="000C3BC0">
      <w:r w:rsidRPr="000C3BC0">
        <w:t>http://www.guardian.co.uk/commentisfree/2013/apr/15/nicolas-maduro-venezuela-vote-for-chavismo]</w:t>
      </w:r>
    </w:p>
    <w:p w:rsidR="00F46FB7" w:rsidRPr="000C3BC0" w:rsidRDefault="00F46FB7" w:rsidP="000C3BC0"/>
    <w:p w:rsidR="00F46FB7" w:rsidRPr="000C3BC0" w:rsidRDefault="00F46FB7" w:rsidP="000C3BC0">
      <w:pPr>
        <w:rPr>
          <w:sz w:val="16"/>
        </w:rPr>
      </w:pPr>
      <w:r w:rsidRPr="000C3BC0">
        <w:rPr>
          <w:sz w:val="16"/>
        </w:rPr>
        <w:t xml:space="preserve">Polling data published by Reuters at </w:t>
      </w:r>
      <w:r w:rsidRPr="000C3BC0">
        <w:rPr>
          <w:b/>
          <w:u w:val="single"/>
        </w:rPr>
        <w:t xml:space="preserve">the end of the campaign showed a close correlation between support for </w:t>
      </w:r>
      <w:proofErr w:type="spellStart"/>
      <w:r w:rsidRPr="000C3BC0">
        <w:rPr>
          <w:b/>
          <w:u w:val="single"/>
        </w:rPr>
        <w:t>Maduro</w:t>
      </w:r>
      <w:proofErr w:type="spellEnd"/>
      <w:r w:rsidRPr="000C3BC0">
        <w:rPr>
          <w:b/>
          <w:u w:val="single"/>
        </w:rPr>
        <w:t xml:space="preserve"> and Venezuelans' contact with the </w:t>
      </w:r>
      <w:proofErr w:type="spellStart"/>
      <w:r w:rsidRPr="000C3BC0">
        <w:rPr>
          <w:b/>
          <w:u w:val="single"/>
        </w:rPr>
        <w:t>misiones</w:t>
      </w:r>
      <w:proofErr w:type="spellEnd"/>
      <w:r w:rsidRPr="000C3BC0">
        <w:rPr>
          <w:sz w:val="16"/>
        </w:rPr>
        <w:t xml:space="preserve">, or social </w:t>
      </w:r>
      <w:proofErr w:type="spellStart"/>
      <w:r w:rsidRPr="000C3BC0">
        <w:rPr>
          <w:sz w:val="16"/>
        </w:rPr>
        <w:t>programmes</w:t>
      </w:r>
      <w:proofErr w:type="spellEnd"/>
      <w:r w:rsidRPr="000C3BC0">
        <w:rPr>
          <w:sz w:val="16"/>
        </w:rPr>
        <w:t xml:space="preserve">, established by Chávez, </w:t>
      </w:r>
      <w:r w:rsidRPr="000C3BC0">
        <w:rPr>
          <w:b/>
          <w:u w:val="single"/>
        </w:rPr>
        <w:t xml:space="preserve">that provided everything from healthcare and </w:t>
      </w:r>
      <w:proofErr w:type="spellStart"/>
      <w:r w:rsidRPr="000C3BC0">
        <w:rPr>
          <w:b/>
          <w:u w:val="single"/>
        </w:rPr>
        <w:t>subsidised</w:t>
      </w:r>
      <w:proofErr w:type="spellEnd"/>
      <w:r w:rsidRPr="000C3BC0">
        <w:rPr>
          <w:b/>
          <w:u w:val="single"/>
        </w:rPr>
        <w:t xml:space="preserve"> food to college education</w:t>
      </w:r>
      <w:r w:rsidRPr="000C3BC0">
        <w:rPr>
          <w:sz w:val="16"/>
        </w:rPr>
        <w:t xml:space="preserve">. </w:t>
      </w:r>
      <w:proofErr w:type="spellStart"/>
      <w:r w:rsidRPr="000C3BC0">
        <w:rPr>
          <w:sz w:val="16"/>
        </w:rPr>
        <w:t>Capriles</w:t>
      </w:r>
      <w:proofErr w:type="spellEnd"/>
      <w:r w:rsidRPr="000C3BC0">
        <w:rPr>
          <w:sz w:val="16"/>
        </w:rPr>
        <w:t xml:space="preserve">, who mostly attacked </w:t>
      </w:r>
      <w:proofErr w:type="spellStart"/>
      <w:r w:rsidRPr="000C3BC0">
        <w:rPr>
          <w:sz w:val="16"/>
        </w:rPr>
        <w:t>Maduro</w:t>
      </w:r>
      <w:proofErr w:type="spellEnd"/>
      <w:r w:rsidRPr="000C3BC0">
        <w:rPr>
          <w:sz w:val="16"/>
        </w:rPr>
        <w:t xml:space="preserve"> for not being Chávez, pledged to maintain and expand the </w:t>
      </w:r>
      <w:proofErr w:type="spellStart"/>
      <w:r w:rsidRPr="000C3BC0">
        <w:rPr>
          <w:sz w:val="16"/>
        </w:rPr>
        <w:t>misiones</w:t>
      </w:r>
      <w:proofErr w:type="spellEnd"/>
      <w:r w:rsidRPr="000C3BC0">
        <w:rPr>
          <w:sz w:val="16"/>
        </w:rPr>
        <w:t>. But this was not sufficient to win over enough of the swing voters who, while numerous enough to determine the outcome, probably did not believe that a scion of Venezuela's wealthy elite who hailed from a rightwing party (</w:t>
      </w:r>
      <w:proofErr w:type="spellStart"/>
      <w:r w:rsidRPr="000C3BC0">
        <w:rPr>
          <w:sz w:val="16"/>
        </w:rPr>
        <w:t>Primero</w:t>
      </w:r>
      <w:proofErr w:type="spellEnd"/>
      <w:r w:rsidRPr="000C3BC0">
        <w:rPr>
          <w:sz w:val="16"/>
        </w:rPr>
        <w:t xml:space="preserve"> </w:t>
      </w:r>
      <w:proofErr w:type="spellStart"/>
      <w:r w:rsidRPr="000C3BC0">
        <w:rPr>
          <w:sz w:val="16"/>
        </w:rPr>
        <w:t>Justicia</w:t>
      </w:r>
      <w:proofErr w:type="spellEnd"/>
      <w:r w:rsidRPr="000C3BC0">
        <w:rPr>
          <w:sz w:val="16"/>
        </w:rPr>
        <w:t>, or Justice First) would keep that promise.</w:t>
      </w:r>
      <w:r w:rsidR="000C3BC0" w:rsidRPr="000C3BC0">
        <w:rPr>
          <w:sz w:val="16"/>
        </w:rPr>
        <w:t xml:space="preserve"> </w:t>
      </w:r>
      <w:r w:rsidRPr="000C3BC0">
        <w:rPr>
          <w:sz w:val="16"/>
        </w:rPr>
        <w:t xml:space="preserve">Of course, it was not just the success of the </w:t>
      </w:r>
      <w:proofErr w:type="spellStart"/>
      <w:r w:rsidRPr="000C3BC0">
        <w:rPr>
          <w:sz w:val="16"/>
        </w:rPr>
        <w:t>misiones</w:t>
      </w:r>
      <w:proofErr w:type="spellEnd"/>
      <w:r w:rsidRPr="000C3BC0">
        <w:rPr>
          <w:sz w:val="16"/>
        </w:rPr>
        <w:t xml:space="preserve"> that won </w:t>
      </w:r>
      <w:proofErr w:type="spellStart"/>
      <w:r w:rsidRPr="000C3BC0">
        <w:rPr>
          <w:sz w:val="16"/>
        </w:rPr>
        <w:t>Chávismo</w:t>
      </w:r>
      <w:proofErr w:type="spellEnd"/>
      <w:r w:rsidRPr="000C3BC0">
        <w:rPr>
          <w:sz w:val="16"/>
        </w:rPr>
        <w:t xml:space="preserve"> another seven years of the presidency. There were major improvements in Venezuelans' living standards during the Chávez years. After the government got control over the national oil industry, poverty was reduced by half and extreme poverty by about 70%. Real income per person grew by about 2.5% annually from 2004 to 2012, and inequality fell sharply. Unemployment was 8% in 2012, as opposed to 14.5% when Chávez took office.</w:t>
      </w:r>
      <w:r w:rsidR="000C3BC0" w:rsidRPr="000C3BC0">
        <w:rPr>
          <w:sz w:val="16"/>
        </w:rPr>
        <w:t xml:space="preserve"> </w:t>
      </w:r>
      <w:r w:rsidRPr="000C3BC0">
        <w:rPr>
          <w:sz w:val="16"/>
        </w:rPr>
        <w:t>These numbers are not in dispute among economists or other experts, nor among international agencies such as the World Bank, IMF or UN. But they are rarely reported in the major western media.</w:t>
      </w:r>
      <w:r w:rsidR="000C3BC0" w:rsidRPr="000C3BC0">
        <w:rPr>
          <w:sz w:val="16"/>
        </w:rPr>
        <w:t xml:space="preserve"> </w:t>
      </w:r>
      <w:r w:rsidRPr="000C3BC0">
        <w:rPr>
          <w:sz w:val="16"/>
        </w:rPr>
        <w:t xml:space="preserve">In their ongoing efforts to </w:t>
      </w:r>
      <w:proofErr w:type="spellStart"/>
      <w:r w:rsidRPr="000C3BC0">
        <w:rPr>
          <w:sz w:val="16"/>
        </w:rPr>
        <w:t>delegitimise</w:t>
      </w:r>
      <w:proofErr w:type="spellEnd"/>
      <w:r w:rsidRPr="000C3BC0">
        <w:rPr>
          <w:sz w:val="16"/>
        </w:rPr>
        <w:t xml:space="preserve"> Venezuela's government, the punditry and press often portray the </w:t>
      </w:r>
      <w:proofErr w:type="spellStart"/>
      <w:r w:rsidRPr="000C3BC0">
        <w:rPr>
          <w:sz w:val="16"/>
        </w:rPr>
        <w:t>Chávistas</w:t>
      </w:r>
      <w:proofErr w:type="spellEnd"/>
      <w:r w:rsidRPr="000C3BC0">
        <w:rPr>
          <w:sz w:val="16"/>
        </w:rPr>
        <w:t xml:space="preserve"> as having an unfair advantage in these elections. But </w:t>
      </w:r>
      <w:r w:rsidRPr="000C3BC0">
        <w:rPr>
          <w:b/>
          <w:u w:val="single"/>
        </w:rPr>
        <w:t xml:space="preserve">this election, like the presidential election in October, was conducted on about as level a playing field as any in the region. The </w:t>
      </w:r>
      <w:proofErr w:type="spellStart"/>
      <w:r w:rsidRPr="000C3BC0">
        <w:rPr>
          <w:b/>
          <w:u w:val="single"/>
        </w:rPr>
        <w:t>Chávistas</w:t>
      </w:r>
      <w:proofErr w:type="spellEnd"/>
      <w:r w:rsidRPr="000C3BC0">
        <w:rPr>
          <w:b/>
          <w:u w:val="single"/>
        </w:rPr>
        <w:t xml:space="preserve"> have the government, but the opposition has most of the wealth and income of the country, as well as the majority of the media</w:t>
      </w:r>
      <w:r w:rsidRPr="000C3BC0">
        <w:rPr>
          <w:sz w:val="16"/>
        </w:rPr>
        <w:t xml:space="preserve">. State TV has about a 6% share of the audience (and they actually aired </w:t>
      </w:r>
      <w:proofErr w:type="spellStart"/>
      <w:r w:rsidRPr="000C3BC0">
        <w:rPr>
          <w:sz w:val="16"/>
        </w:rPr>
        <w:t>Capriles</w:t>
      </w:r>
      <w:proofErr w:type="spellEnd"/>
      <w:r w:rsidRPr="000C3BC0">
        <w:rPr>
          <w:sz w:val="16"/>
        </w:rPr>
        <w:t xml:space="preserve"> campaign ads last week); and the opposition has a clear advantage in both print and radio. Compare that to Mexico's last two presidential elections, where the left-of-</w:t>
      </w:r>
      <w:proofErr w:type="spellStart"/>
      <w:r w:rsidRPr="000C3BC0">
        <w:rPr>
          <w:sz w:val="16"/>
        </w:rPr>
        <w:t>centre</w:t>
      </w:r>
      <w:proofErr w:type="spellEnd"/>
      <w:r w:rsidRPr="000C3BC0">
        <w:rPr>
          <w:sz w:val="16"/>
        </w:rPr>
        <w:t xml:space="preserve"> candidate had little chance against a rightwing media duopoly that determined the outcome of the election (if it wasn't stolen altogether in 2006).</w:t>
      </w:r>
    </w:p>
    <w:p w:rsidR="00F46FB7" w:rsidRPr="000C3BC0" w:rsidRDefault="00F46FB7" w:rsidP="00F46FB7"/>
    <w:p w:rsidR="00F46FB7" w:rsidRPr="000C3BC0" w:rsidRDefault="00F46FB7" w:rsidP="00F46FB7">
      <w:pPr>
        <w:pStyle w:val="Heading2"/>
      </w:pPr>
      <w:r w:rsidRPr="000C3BC0">
        <w:t>Low Relations Inevitable</w:t>
      </w:r>
    </w:p>
    <w:p w:rsidR="00F46FB7" w:rsidRPr="000C3BC0" w:rsidRDefault="00F46FB7" w:rsidP="00F46FB7">
      <w:pPr>
        <w:pStyle w:val="Heading3"/>
      </w:pPr>
      <w:r w:rsidRPr="000C3BC0">
        <w:t>Anti-Americanism Blocks</w:t>
      </w:r>
    </w:p>
    <w:p w:rsidR="00F46FB7" w:rsidRPr="000C3BC0" w:rsidRDefault="00F46FB7" w:rsidP="00F46FB7">
      <w:pPr>
        <w:pStyle w:val="Heading4"/>
        <w:rPr>
          <w:rStyle w:val="StyleBoldUnderline"/>
          <w:b w:val="0"/>
          <w:u w:val="none"/>
        </w:rPr>
      </w:pPr>
      <w:r w:rsidRPr="000C3BC0">
        <w:rPr>
          <w:rStyle w:val="StyleBoldUnderline"/>
          <w:u w:val="none"/>
        </w:rPr>
        <w:t>Relations are bad and aren’t going to get better, anti-American support is rising</w:t>
      </w:r>
    </w:p>
    <w:p w:rsidR="00F46FB7" w:rsidRPr="000C3BC0" w:rsidRDefault="00F46FB7" w:rsidP="00F46FB7">
      <w:r w:rsidRPr="000C3BC0">
        <w:rPr>
          <w:b/>
        </w:rPr>
        <w:t xml:space="preserve">Sullivan </w:t>
      </w:r>
      <w:proofErr w:type="gramStart"/>
      <w:r w:rsidRPr="000C3BC0">
        <w:rPr>
          <w:b/>
        </w:rPr>
        <w:t>13</w:t>
      </w:r>
      <w:r w:rsidR="000C3BC0" w:rsidRPr="000C3BC0">
        <w:rPr>
          <w:b/>
        </w:rPr>
        <w:t xml:space="preserve">  </w:t>
      </w:r>
      <w:r w:rsidRPr="000C3BC0">
        <w:t>Mark</w:t>
      </w:r>
      <w:proofErr w:type="gramEnd"/>
      <w:r w:rsidRPr="000C3BC0">
        <w:t xml:space="preserve"> P. Sullivan, Specialist in Latin American Affairs, Hugo Chávez’s Death: Implications for Venezuela and U.S. Relations, April 9, 2013</w:t>
      </w:r>
    </w:p>
    <w:p w:rsidR="00F46FB7" w:rsidRPr="000C3BC0" w:rsidRDefault="00F46FB7" w:rsidP="00F46FB7">
      <w:r w:rsidRPr="000C3BC0">
        <w:t>http://www.fas.org/sgp/crs/row/R42989.pdf</w:t>
      </w:r>
    </w:p>
    <w:p w:rsidR="00F46FB7" w:rsidRPr="000C3BC0" w:rsidRDefault="00F46FB7" w:rsidP="00F46FB7">
      <w:pPr>
        <w:rPr>
          <w:rStyle w:val="StyleBoldUnderline"/>
          <w:b/>
        </w:rPr>
      </w:pPr>
    </w:p>
    <w:p w:rsidR="00F46FB7" w:rsidRPr="000C3BC0" w:rsidRDefault="00F46FB7" w:rsidP="00F46FB7">
      <w:pPr>
        <w:rPr>
          <w:rStyle w:val="StyleBoldUnderline"/>
          <w:b/>
        </w:rPr>
      </w:pPr>
      <w:r w:rsidRPr="000C3BC0">
        <w:rPr>
          <w:rStyle w:val="StyleBoldUnderline"/>
        </w:rPr>
        <w:t xml:space="preserve">Hostility toward the United States was often used by the Chávez government as a way to shore up support during elections, and it appears that this is being employed by the PSUV once again in the current presidential campaign. On March 20, 2013, Foreign Minister Elias </w:t>
      </w:r>
      <w:proofErr w:type="spellStart"/>
      <w:r w:rsidRPr="000C3BC0">
        <w:rPr>
          <w:rStyle w:val="StyleBoldUnderline"/>
        </w:rPr>
        <w:t>Jaua</w:t>
      </w:r>
      <w:proofErr w:type="spellEnd"/>
      <w:r w:rsidRPr="000C3BC0">
        <w:rPr>
          <w:rStyle w:val="StyleBoldUnderline"/>
        </w:rPr>
        <w:t xml:space="preserve"> said that Venezuelan officials would no longer be talking about improving U.S.-Venezuelan relations </w:t>
      </w:r>
      <w:r w:rsidRPr="000C3BC0">
        <w:rPr>
          <w:sz w:val="16"/>
        </w:rPr>
        <w:t>with Assistant secretary of State Jacobson because of comments that Jacobson had made in a Spanish newspaper; Jacobson had said that “Venezuelans deserve open, fair and transparent elections.”</w:t>
      </w:r>
      <w:r w:rsidRPr="000C3BC0">
        <w:rPr>
          <w:rStyle w:val="StyleBoldUnderline"/>
        </w:rPr>
        <w:t xml:space="preserve"> A senior U.S. official </w:t>
      </w:r>
      <w:r w:rsidRPr="000C3BC0">
        <w:rPr>
          <w:sz w:val="16"/>
        </w:rPr>
        <w:t>reportedly said that such bizarre accusations and behavior</w:t>
      </w:r>
      <w:r w:rsidRPr="000C3BC0">
        <w:rPr>
          <w:rStyle w:val="StyleBoldUnderline"/>
        </w:rPr>
        <w:t xml:space="preserve"> raises doubts over whether bilateral relations will be able to be improved with a </w:t>
      </w:r>
      <w:proofErr w:type="spellStart"/>
      <w:r w:rsidRPr="000C3BC0">
        <w:rPr>
          <w:rStyle w:val="StyleBoldUnderline"/>
        </w:rPr>
        <w:t>Maduro</w:t>
      </w:r>
      <w:proofErr w:type="spellEnd"/>
      <w:r w:rsidRPr="000C3BC0">
        <w:rPr>
          <w:rStyle w:val="StyleBoldUnderline"/>
        </w:rPr>
        <w:t xml:space="preserve"> government.16 Another strange accusation by </w:t>
      </w:r>
      <w:proofErr w:type="spellStart"/>
      <w:r w:rsidRPr="000C3BC0">
        <w:rPr>
          <w:rStyle w:val="StyleBoldUnderline"/>
        </w:rPr>
        <w:t>Maduro</w:t>
      </w:r>
      <w:proofErr w:type="spellEnd"/>
      <w:r w:rsidRPr="000C3BC0">
        <w:rPr>
          <w:rStyle w:val="StyleBoldUnderline"/>
        </w:rPr>
        <w:t xml:space="preserve"> is that two former U.S. State Department officials were plotting to kill </w:t>
      </w:r>
      <w:proofErr w:type="spellStart"/>
      <w:r w:rsidRPr="000C3BC0">
        <w:rPr>
          <w:rStyle w:val="StyleBoldUnderline"/>
        </w:rPr>
        <w:t>Capriles</w:t>
      </w:r>
      <w:proofErr w:type="spellEnd"/>
      <w:r w:rsidRPr="000C3BC0">
        <w:rPr>
          <w:rStyle w:val="StyleBoldUnderline"/>
        </w:rPr>
        <w:t xml:space="preserve"> and to blame it on the </w:t>
      </w:r>
      <w:proofErr w:type="spellStart"/>
      <w:r w:rsidRPr="000C3BC0">
        <w:rPr>
          <w:rStyle w:val="StyleBoldUnderline"/>
        </w:rPr>
        <w:t>Maduro</w:t>
      </w:r>
      <w:proofErr w:type="spellEnd"/>
      <w:r w:rsidRPr="000C3BC0">
        <w:rPr>
          <w:rStyle w:val="StyleBoldUnderline"/>
        </w:rPr>
        <w:t xml:space="preserve"> government; the State Department strongly rejected the “allegations of U.S. government involvement to harm anyone in Venezuela.”17 Looking ahead, some observers contend that anti-Americanism could also be a means for PSUV leaders to mask internal problems within </w:t>
      </w:r>
      <w:proofErr w:type="spellStart"/>
      <w:r w:rsidRPr="000C3BC0">
        <w:rPr>
          <w:rStyle w:val="StyleBoldUnderline"/>
        </w:rPr>
        <w:t>Chavismo</w:t>
      </w:r>
      <w:proofErr w:type="spellEnd"/>
      <w:r w:rsidRPr="000C3BC0">
        <w:rPr>
          <w:rStyle w:val="StyleBoldUnderline"/>
        </w:rPr>
        <w:t xml:space="preserve">, and even could be utilized as a potential new PSUV government led by </w:t>
      </w:r>
      <w:proofErr w:type="spellStart"/>
      <w:r w:rsidRPr="000C3BC0">
        <w:rPr>
          <w:rStyle w:val="StyleBoldUnderline"/>
        </w:rPr>
        <w:t>Maduro</w:t>
      </w:r>
      <w:proofErr w:type="spellEnd"/>
      <w:r w:rsidRPr="000C3BC0">
        <w:rPr>
          <w:rStyle w:val="StyleBoldUnderline"/>
        </w:rPr>
        <w:t xml:space="preserve"> deals with a deteriorating economy. </w:t>
      </w:r>
    </w:p>
    <w:p w:rsidR="00F46FB7" w:rsidRPr="000C3BC0" w:rsidRDefault="00F46FB7" w:rsidP="00F46FB7"/>
    <w:p w:rsidR="00F46FB7" w:rsidRPr="000C3BC0" w:rsidRDefault="00F46FB7" w:rsidP="00F46FB7">
      <w:pPr>
        <w:pStyle w:val="Heading3"/>
      </w:pPr>
      <w:r w:rsidRPr="000C3BC0">
        <w:t>AT: Trade Incentives</w:t>
      </w:r>
    </w:p>
    <w:p w:rsidR="00F46FB7" w:rsidRPr="000C3BC0" w:rsidRDefault="00F46FB7" w:rsidP="00F46FB7">
      <w:pPr>
        <w:pStyle w:val="Heading4"/>
      </w:pPr>
      <w:r w:rsidRPr="000C3BC0">
        <w:t>Venezuela is willing to cut off trade relations</w:t>
      </w:r>
    </w:p>
    <w:p w:rsidR="00F46FB7" w:rsidRPr="000C3BC0" w:rsidRDefault="00F46FB7" w:rsidP="00F46FB7">
      <w:pPr>
        <w:rPr>
          <w:b/>
        </w:rPr>
      </w:pPr>
      <w:r w:rsidRPr="000C3BC0">
        <w:rPr>
          <w:b/>
        </w:rPr>
        <w:t>AFP 13</w:t>
      </w:r>
      <w:r w:rsidR="000C3BC0" w:rsidRPr="000C3BC0">
        <w:rPr>
          <w:b/>
        </w:rPr>
        <w:t xml:space="preserve"> </w:t>
      </w:r>
      <w:r w:rsidR="000C3BC0" w:rsidRPr="000C3BC0">
        <w:t>A</w:t>
      </w:r>
      <w:r w:rsidRPr="000C3BC0">
        <w:t>FP, a global news agency delivering fast, in-depth coverage of the events shaping our world from wars and conflicts to politics, sports, entertainment and the latest breakthroughs in health, science and technology, Venezuela threatens oil trade in row with US, Apr 22, 2013</w:t>
      </w:r>
    </w:p>
    <w:p w:rsidR="00F46FB7" w:rsidRPr="000C3BC0" w:rsidRDefault="00F46FB7" w:rsidP="00F46FB7">
      <w:r w:rsidRPr="000C3BC0">
        <w:t>http://www.google.com/hostednews/afp/article/ALeqM5jFpJDg8Zv28l0fT1Vx9wyDCsYbHw?docId=CNG.ef10a85217df00ee752ffdc52ff89851.1b1</w:t>
      </w:r>
    </w:p>
    <w:p w:rsidR="00F46FB7" w:rsidRPr="000C3BC0" w:rsidRDefault="00F46FB7" w:rsidP="00F46FB7"/>
    <w:p w:rsidR="00F46FB7" w:rsidRPr="000C3BC0" w:rsidRDefault="00F46FB7" w:rsidP="00F46FB7">
      <w:r w:rsidRPr="000C3BC0">
        <w:rPr>
          <w:rStyle w:val="StyleBoldUnderline"/>
        </w:rPr>
        <w:t>Venezuela stepped up attacks on the United States, threatening retaliatory measures affecting trade and energy if Washington resorts to sanctions in a row over the country's disputed presidential election.</w:t>
      </w:r>
      <w:r w:rsidR="000C3BC0" w:rsidRPr="000C3BC0">
        <w:rPr>
          <w:rStyle w:val="StyleBoldUnderline"/>
        </w:rPr>
        <w:t xml:space="preserve"> </w:t>
      </w:r>
      <w:r w:rsidRPr="000C3BC0">
        <w:t xml:space="preserve">Vowing not to go back on the late Hugo Chavez's revolution, </w:t>
      </w:r>
      <w:r w:rsidRPr="000C3BC0">
        <w:rPr>
          <w:rStyle w:val="StyleBoldUnderline"/>
        </w:rPr>
        <w:t xml:space="preserve">President Nicolas </w:t>
      </w:r>
      <w:proofErr w:type="spellStart"/>
      <w:r w:rsidRPr="000C3BC0">
        <w:rPr>
          <w:rStyle w:val="StyleBoldUnderline"/>
        </w:rPr>
        <w:t>Maduro</w:t>
      </w:r>
      <w:proofErr w:type="spellEnd"/>
      <w:r w:rsidRPr="000C3BC0">
        <w:rPr>
          <w:rStyle w:val="StyleBoldUnderline"/>
        </w:rPr>
        <w:t xml:space="preserve"> said at a swearing-in ceremony for his new cabinet, "There will be no pact here of any kind with the bourgeoisie. Make no mistake.</w:t>
      </w:r>
      <w:r w:rsidR="000C3BC0" w:rsidRPr="000C3BC0">
        <w:rPr>
          <w:rStyle w:val="StyleBoldUnderline"/>
        </w:rPr>
        <w:t xml:space="preserve"> </w:t>
      </w:r>
      <w:r w:rsidRPr="000C3BC0">
        <w:t xml:space="preserve">He accused the United States of threatening Venezuela, and spoke with approval of the warning to Washington leveled earlier in the day by Foreign Minister Elias </w:t>
      </w:r>
      <w:proofErr w:type="spellStart"/>
      <w:r w:rsidRPr="000C3BC0">
        <w:t>Jaua</w:t>
      </w:r>
      <w:proofErr w:type="spellEnd"/>
      <w:r w:rsidRPr="000C3BC0">
        <w:t xml:space="preserve"> in Guayaquil, Ecuador.</w:t>
      </w:r>
      <w:r w:rsidR="000C3BC0" w:rsidRPr="000C3BC0">
        <w:t xml:space="preserve"> </w:t>
      </w:r>
      <w:r w:rsidRPr="000C3BC0">
        <w:t>"</w:t>
      </w:r>
      <w:r w:rsidRPr="000C3BC0">
        <w:rPr>
          <w:rStyle w:val="StyleBoldUnderline"/>
        </w:rPr>
        <w:t>If the United States takes recourse to economic sanctions, or sanctions of any other kind, we will take measures of a commercial, energy, economic and political order that we consider necessary</w:t>
      </w:r>
      <w:r w:rsidRPr="000C3BC0">
        <w:t xml:space="preserve">," </w:t>
      </w:r>
      <w:proofErr w:type="spellStart"/>
      <w:r w:rsidRPr="000C3BC0">
        <w:t>Jaua</w:t>
      </w:r>
      <w:proofErr w:type="spellEnd"/>
      <w:r w:rsidRPr="000C3BC0">
        <w:t xml:space="preserve"> said in a television interview.</w:t>
      </w:r>
      <w:r w:rsidR="000C3BC0" w:rsidRPr="000C3BC0">
        <w:t xml:space="preserve"> </w:t>
      </w:r>
      <w:r w:rsidRPr="000C3BC0">
        <w:t>It came after a senior State Department official was quoted as urging Venezuela to recount the votes in the April 14 election to give the public confidence in the result.</w:t>
      </w:r>
      <w:r w:rsidR="000C3BC0" w:rsidRPr="000C3BC0">
        <w:t xml:space="preserve"> </w:t>
      </w:r>
      <w:r w:rsidRPr="000C3BC0">
        <w:rPr>
          <w:rStyle w:val="StyleBoldUnderline"/>
        </w:rPr>
        <w:t>The United States has so far withheld recognition of the official election results</w:t>
      </w:r>
      <w:r w:rsidRPr="000C3BC0">
        <w:t xml:space="preserve">, which gave </w:t>
      </w:r>
      <w:proofErr w:type="spellStart"/>
      <w:r w:rsidRPr="000C3BC0">
        <w:t>Maduro</w:t>
      </w:r>
      <w:proofErr w:type="spellEnd"/>
      <w:r w:rsidRPr="000C3BC0">
        <w:t xml:space="preserve"> a narrow victory over opposition candidate Henrique </w:t>
      </w:r>
      <w:proofErr w:type="spellStart"/>
      <w:r w:rsidRPr="000C3BC0">
        <w:t>Capriles</w:t>
      </w:r>
      <w:proofErr w:type="spellEnd"/>
      <w:r w:rsidRPr="000C3BC0">
        <w:t>, setting off violent protests that left eight dead.</w:t>
      </w:r>
    </w:p>
    <w:p w:rsidR="00F46FB7" w:rsidRPr="000C3BC0" w:rsidRDefault="00F46FB7" w:rsidP="00F46FB7"/>
    <w:p w:rsidR="00F46FB7" w:rsidRPr="000C3BC0" w:rsidRDefault="00F46FB7" w:rsidP="00F46FB7">
      <w:pPr>
        <w:pStyle w:val="Heading3"/>
      </w:pPr>
      <w:r w:rsidRPr="000C3BC0">
        <w:t xml:space="preserve">AT: </w:t>
      </w:r>
      <w:proofErr w:type="spellStart"/>
      <w:r w:rsidRPr="000C3BC0">
        <w:t>Maduro’s</w:t>
      </w:r>
      <w:proofErr w:type="spellEnd"/>
      <w:r w:rsidRPr="000C3BC0">
        <w:t xml:space="preserve"> nice</w:t>
      </w:r>
    </w:p>
    <w:p w:rsidR="00F46FB7" w:rsidRPr="000C3BC0" w:rsidRDefault="00F46FB7" w:rsidP="00F46FB7">
      <w:pPr>
        <w:pStyle w:val="Heading4"/>
      </w:pPr>
      <w:proofErr w:type="spellStart"/>
      <w:r w:rsidRPr="000C3BC0">
        <w:t>Maduro’s</w:t>
      </w:r>
      <w:proofErr w:type="spellEnd"/>
      <w:r w:rsidRPr="000C3BC0">
        <w:t xml:space="preserve"> election assures the continuation of SQ relations</w:t>
      </w:r>
    </w:p>
    <w:p w:rsidR="00F46FB7" w:rsidRPr="000C3BC0" w:rsidRDefault="00F46FB7" w:rsidP="00F46FB7">
      <w:proofErr w:type="spellStart"/>
      <w:proofErr w:type="gramStart"/>
      <w:r w:rsidRPr="000C3BC0">
        <w:rPr>
          <w:b/>
        </w:rPr>
        <w:t>Piccone</w:t>
      </w:r>
      <w:proofErr w:type="spellEnd"/>
      <w:r w:rsidRPr="000C3BC0">
        <w:rPr>
          <w:b/>
        </w:rPr>
        <w:t>, 13</w:t>
      </w:r>
      <w:r w:rsidR="000C3BC0" w:rsidRPr="000C3BC0">
        <w:rPr>
          <w:b/>
        </w:rPr>
        <w:t xml:space="preserve"> </w:t>
      </w:r>
      <w:r w:rsidRPr="000C3BC0">
        <w:t>[</w:t>
      </w:r>
      <w:hyperlink r:id="rId9" w:history="1">
        <w:r w:rsidRPr="000C3BC0">
          <w:rPr>
            <w:rStyle w:val="Hyperlink"/>
          </w:rPr>
          <w:t xml:space="preserve">Ted </w:t>
        </w:r>
        <w:proofErr w:type="spellStart"/>
        <w:r w:rsidRPr="000C3BC0">
          <w:rPr>
            <w:rStyle w:val="Hyperlink"/>
          </w:rPr>
          <w:t>Piccone</w:t>
        </w:r>
        <w:proofErr w:type="spellEnd"/>
      </w:hyperlink>
      <w:r w:rsidRPr="000C3BC0">
        <w:t>, Senior Fellow and Deputy Director, </w:t>
      </w:r>
      <w:hyperlink r:id="rId10" w:history="1">
        <w:r w:rsidRPr="000C3BC0">
          <w:rPr>
            <w:rStyle w:val="Hyperlink"/>
          </w:rPr>
          <w:t>Foreign Policy</w:t>
        </w:r>
      </w:hyperlink>
      <w:r w:rsidRPr="000C3BC0">
        <w:t xml:space="preserve"> at Brookings, Chavez Is Dead.</w:t>
      </w:r>
      <w:proofErr w:type="gramEnd"/>
      <w:r w:rsidRPr="000C3BC0">
        <w:t xml:space="preserve"> </w:t>
      </w:r>
      <w:proofErr w:type="spellStart"/>
      <w:r w:rsidRPr="000C3BC0">
        <w:t>Chavismo</w:t>
      </w:r>
      <w:proofErr w:type="spellEnd"/>
      <w:r w:rsidRPr="000C3BC0">
        <w:t xml:space="preserve"> Lives On, 3/6/2013</w:t>
      </w:r>
    </w:p>
    <w:p w:rsidR="00F46FB7" w:rsidRPr="000C3BC0" w:rsidRDefault="00F46FB7" w:rsidP="000C3BC0">
      <w:r w:rsidRPr="000C3BC0">
        <w:t>http://www.brookings.edu/blogs/up-front/posts/2013/03/06-chavez-venezuela-piccone]</w:t>
      </w:r>
    </w:p>
    <w:p w:rsidR="000C3BC0" w:rsidRPr="000C3BC0" w:rsidRDefault="000C3BC0" w:rsidP="000C3BC0">
      <w:pPr>
        <w:rPr>
          <w:b/>
          <w:u w:val="single"/>
        </w:rPr>
      </w:pPr>
    </w:p>
    <w:p w:rsidR="00F46FB7" w:rsidRPr="000C3BC0" w:rsidRDefault="00F46FB7" w:rsidP="000C3BC0">
      <w:pPr>
        <w:rPr>
          <w:sz w:val="16"/>
        </w:rPr>
      </w:pPr>
      <w:r w:rsidRPr="000C3BC0">
        <w:rPr>
          <w:b/>
          <w:u w:val="single"/>
        </w:rPr>
        <w:t xml:space="preserve">The death of </w:t>
      </w:r>
      <w:r w:rsidRPr="000C3BC0">
        <w:rPr>
          <w:sz w:val="16"/>
        </w:rPr>
        <w:t xml:space="preserve">Hugo </w:t>
      </w:r>
      <w:r w:rsidRPr="000C3BC0">
        <w:rPr>
          <w:b/>
          <w:u w:val="single"/>
        </w:rPr>
        <w:t>Chavez will have little</w:t>
      </w:r>
      <w:r w:rsidRPr="000C3BC0">
        <w:rPr>
          <w:sz w:val="16"/>
        </w:rPr>
        <w:t xml:space="preserve"> short-term </w:t>
      </w:r>
      <w:r w:rsidRPr="000C3BC0">
        <w:rPr>
          <w:b/>
          <w:u w:val="single"/>
        </w:rPr>
        <w:t xml:space="preserve">impact on Venezuela's </w:t>
      </w:r>
      <w:r w:rsidRPr="000C3BC0">
        <w:rPr>
          <w:sz w:val="16"/>
        </w:rPr>
        <w:t>current trajectory of "</w:t>
      </w:r>
      <w:proofErr w:type="spellStart"/>
      <w:r w:rsidRPr="000C3BC0">
        <w:rPr>
          <w:sz w:val="16"/>
        </w:rPr>
        <w:t>Boliviarian</w:t>
      </w:r>
      <w:proofErr w:type="spellEnd"/>
      <w:r w:rsidRPr="000C3BC0">
        <w:rPr>
          <w:sz w:val="16"/>
        </w:rPr>
        <w:t xml:space="preserve"> socialism" or on its </w:t>
      </w:r>
      <w:r w:rsidRPr="000C3BC0">
        <w:rPr>
          <w:b/>
          <w:u w:val="single"/>
        </w:rPr>
        <w:t>relations with the United States</w:t>
      </w:r>
      <w:r w:rsidRPr="000C3BC0">
        <w:rPr>
          <w:sz w:val="16"/>
        </w:rPr>
        <w:t xml:space="preserve">. </w:t>
      </w:r>
      <w:r w:rsidRPr="000C3BC0">
        <w:rPr>
          <w:b/>
          <w:u w:val="single"/>
        </w:rPr>
        <w:t xml:space="preserve">His long illness </w:t>
      </w:r>
      <w:r w:rsidRPr="000C3BC0">
        <w:rPr>
          <w:sz w:val="16"/>
        </w:rPr>
        <w:t xml:space="preserve">and resounding re-election victory last October </w:t>
      </w:r>
      <w:r w:rsidRPr="000C3BC0">
        <w:rPr>
          <w:b/>
          <w:u w:val="single"/>
        </w:rPr>
        <w:t xml:space="preserve">gave his cohorts both the time and the legitimacy to project an image of continuity and stability. </w:t>
      </w:r>
      <w:r w:rsidRPr="000C3BC0">
        <w:rPr>
          <w:sz w:val="16"/>
        </w:rPr>
        <w:t xml:space="preserve">This, combined with the ongoing social welfare benefits meted out to Chavez's core followers, will ensure a victory for Chavez's anointed successor, Vice President </w:t>
      </w:r>
      <w:proofErr w:type="spellStart"/>
      <w:r w:rsidRPr="000C3BC0">
        <w:rPr>
          <w:sz w:val="16"/>
        </w:rPr>
        <w:t>Nicolás</w:t>
      </w:r>
      <w:proofErr w:type="spellEnd"/>
      <w:r w:rsidRPr="000C3BC0">
        <w:rPr>
          <w:sz w:val="16"/>
        </w:rPr>
        <w:t xml:space="preserve"> </w:t>
      </w:r>
      <w:proofErr w:type="spellStart"/>
      <w:r w:rsidRPr="000C3BC0">
        <w:rPr>
          <w:sz w:val="16"/>
        </w:rPr>
        <w:t>Maduro</w:t>
      </w:r>
      <w:proofErr w:type="spellEnd"/>
      <w:r w:rsidRPr="000C3BC0">
        <w:rPr>
          <w:sz w:val="16"/>
        </w:rPr>
        <w:t xml:space="preserve">, in snap elections to be held next month. </w:t>
      </w:r>
      <w:proofErr w:type="spellStart"/>
      <w:r w:rsidRPr="000C3BC0">
        <w:rPr>
          <w:sz w:val="16"/>
        </w:rPr>
        <w:t>Maduro</w:t>
      </w:r>
      <w:proofErr w:type="spellEnd"/>
      <w:r w:rsidRPr="000C3BC0">
        <w:rPr>
          <w:sz w:val="16"/>
        </w:rPr>
        <w:t xml:space="preserve"> will have some serious economic challenges to tackle, including rising food prices, the highest inflation rate in the hemisphere and mounting debt. The recent decision to devalue its currency, however, demonstrates that the </w:t>
      </w:r>
      <w:proofErr w:type="spellStart"/>
      <w:r w:rsidRPr="000C3BC0">
        <w:rPr>
          <w:sz w:val="16"/>
        </w:rPr>
        <w:t>Chavistas</w:t>
      </w:r>
      <w:proofErr w:type="spellEnd"/>
      <w:r w:rsidRPr="000C3BC0">
        <w:rPr>
          <w:sz w:val="16"/>
        </w:rPr>
        <w:t xml:space="preserve"> are willing to make some hard decisions. Those are likely to be put on hold, however, until after the next round of elections.</w:t>
      </w:r>
      <w:r w:rsidR="000C3BC0" w:rsidRPr="000C3BC0">
        <w:rPr>
          <w:sz w:val="16"/>
        </w:rPr>
        <w:t xml:space="preserve"> </w:t>
      </w:r>
      <w:r w:rsidRPr="000C3BC0">
        <w:rPr>
          <w:sz w:val="16"/>
        </w:rPr>
        <w:t xml:space="preserve">In foreign policy, </w:t>
      </w:r>
      <w:proofErr w:type="spellStart"/>
      <w:r w:rsidRPr="000C3BC0">
        <w:rPr>
          <w:b/>
          <w:u w:val="single"/>
        </w:rPr>
        <w:t>Maduro</w:t>
      </w:r>
      <w:proofErr w:type="spellEnd"/>
      <w:r w:rsidRPr="000C3BC0">
        <w:rPr>
          <w:b/>
          <w:u w:val="single"/>
        </w:rPr>
        <w:t xml:space="preserve"> is unlikely to veer from Chavez's </w:t>
      </w:r>
      <w:r w:rsidRPr="000C3BC0">
        <w:rPr>
          <w:sz w:val="16"/>
        </w:rPr>
        <w:t>tested formula of</w:t>
      </w:r>
      <w:r w:rsidRPr="000C3BC0">
        <w:rPr>
          <w:b/>
          <w:u w:val="single"/>
        </w:rPr>
        <w:t xml:space="preserve"> demonizing the United States,</w:t>
      </w:r>
      <w:r w:rsidRPr="000C3BC0">
        <w:rPr>
          <w:sz w:val="16"/>
        </w:rPr>
        <w:t xml:space="preserve"> at least rhetorically, a tactic he has already deployed in</w:t>
      </w:r>
      <w:r w:rsidRPr="000C3BC0">
        <w:rPr>
          <w:b/>
          <w:u w:val="single"/>
        </w:rPr>
        <w:t xml:space="preserve"> accusing Washington of somehow instigating Chavez's illness and expelling two U.S. military attachés</w:t>
      </w:r>
      <w:r w:rsidRPr="000C3BC0">
        <w:rPr>
          <w:sz w:val="16"/>
        </w:rPr>
        <w:t>.</w:t>
      </w:r>
      <w:r w:rsidR="000C3BC0" w:rsidRPr="000C3BC0">
        <w:rPr>
          <w:sz w:val="16"/>
        </w:rPr>
        <w:t xml:space="preserve"> </w:t>
      </w:r>
      <w:r w:rsidRPr="000C3BC0">
        <w:rPr>
          <w:sz w:val="16"/>
        </w:rPr>
        <w:t xml:space="preserve">The longstanding </w:t>
      </w:r>
      <w:r w:rsidRPr="000C3BC0">
        <w:rPr>
          <w:b/>
          <w:u w:val="single"/>
        </w:rPr>
        <w:t xml:space="preserve">close relationship between Chavez and the </w:t>
      </w:r>
      <w:proofErr w:type="spellStart"/>
      <w:r w:rsidRPr="000C3BC0">
        <w:rPr>
          <w:b/>
          <w:u w:val="single"/>
        </w:rPr>
        <w:t>Castros</w:t>
      </w:r>
      <w:proofErr w:type="spellEnd"/>
      <w:r w:rsidRPr="000C3BC0">
        <w:rPr>
          <w:sz w:val="16"/>
        </w:rPr>
        <w:t xml:space="preserve"> in Havana </w:t>
      </w:r>
      <w:r w:rsidRPr="000C3BC0">
        <w:rPr>
          <w:b/>
          <w:u w:val="single"/>
        </w:rPr>
        <w:t xml:space="preserve">is likely to continue </w:t>
      </w:r>
      <w:r w:rsidRPr="000C3BC0">
        <w:rPr>
          <w:sz w:val="16"/>
        </w:rPr>
        <w:t xml:space="preserve">under new leadership in Venezuela, at least for the short to medium term. Cuba has carefully inserted itself into the transition planning process in Caracas and </w:t>
      </w:r>
      <w:r w:rsidRPr="000C3BC0">
        <w:rPr>
          <w:b/>
          <w:u w:val="single"/>
        </w:rPr>
        <w:t>both sides benefit from continuity in terms of oil subsidies</w:t>
      </w:r>
      <w:r w:rsidRPr="000C3BC0">
        <w:rPr>
          <w:sz w:val="16"/>
        </w:rPr>
        <w:t xml:space="preserve">, medical and education services, security and intelligence cooperation </w:t>
      </w:r>
      <w:r w:rsidRPr="000C3BC0">
        <w:rPr>
          <w:b/>
          <w:u w:val="single"/>
        </w:rPr>
        <w:t>and ideological and anti-U.S. solidarity.</w:t>
      </w:r>
      <w:r w:rsidR="000C3BC0" w:rsidRPr="000C3BC0">
        <w:rPr>
          <w:b/>
          <w:u w:val="single"/>
        </w:rPr>
        <w:t xml:space="preserve"> </w:t>
      </w:r>
      <w:r w:rsidRPr="000C3BC0">
        <w:rPr>
          <w:sz w:val="16"/>
        </w:rPr>
        <w:t xml:space="preserve">Washington should bide its time and quietly wait out what should be a relatively smooth transition to a post-Chavez leadership and then remount its earlier efforts to turn a page away from the antagonism of the Chavez era toward a more pragmatic relationship of mutual interests. If </w:t>
      </w:r>
      <w:proofErr w:type="spellStart"/>
      <w:r w:rsidRPr="000C3BC0">
        <w:rPr>
          <w:sz w:val="16"/>
        </w:rPr>
        <w:t>Maduro</w:t>
      </w:r>
      <w:proofErr w:type="spellEnd"/>
      <w:r w:rsidRPr="000C3BC0">
        <w:rPr>
          <w:sz w:val="16"/>
        </w:rPr>
        <w:t xml:space="preserve"> concludes, however, that he has more to gain parroting the Chavez line of virulent anti-Americanism, it will be difficult to turn the other cheek for another six years.</w:t>
      </w:r>
    </w:p>
    <w:p w:rsidR="00F46FB7" w:rsidRPr="000C3BC0" w:rsidRDefault="00F46FB7" w:rsidP="00F46FB7"/>
    <w:p w:rsidR="00F46FB7" w:rsidRPr="000C3BC0" w:rsidRDefault="00F46FB7" w:rsidP="00F46FB7"/>
    <w:p w:rsidR="009F1C12" w:rsidRPr="000C3BC0" w:rsidRDefault="009F1C12" w:rsidP="009F1C12">
      <w:pPr>
        <w:pStyle w:val="Heading1"/>
      </w:pPr>
      <w:r w:rsidRPr="000C3BC0">
        <w:t>Latin American Relations</w:t>
      </w:r>
    </w:p>
    <w:p w:rsidR="009F1C12" w:rsidRPr="000C3BC0" w:rsidRDefault="009F1C12" w:rsidP="009F1C12">
      <w:pPr>
        <w:pStyle w:val="Heading2"/>
      </w:pPr>
      <w:r w:rsidRPr="000C3BC0">
        <w:t>AT: Nuclear Terrorism Impact</w:t>
      </w:r>
    </w:p>
    <w:p w:rsidR="009F1C12" w:rsidRPr="000C3BC0" w:rsidRDefault="009F1C12" w:rsidP="009F1C12">
      <w:pPr>
        <w:pStyle w:val="Heading3"/>
      </w:pPr>
      <w:r w:rsidRPr="000C3BC0">
        <w:t>Status Quo Solves</w:t>
      </w:r>
    </w:p>
    <w:p w:rsidR="009F1C12" w:rsidRPr="000C3BC0" w:rsidRDefault="009F1C12" w:rsidP="009F1C12">
      <w:pPr>
        <w:rPr>
          <w:b/>
        </w:rPr>
      </w:pPr>
      <w:r w:rsidRPr="000C3BC0">
        <w:rPr>
          <w:b/>
        </w:rPr>
        <w:t>Status quo sufficient to counter nuclear terrorism in Latin America</w:t>
      </w:r>
    </w:p>
    <w:p w:rsidR="009F1C12" w:rsidRPr="000C3BC0" w:rsidRDefault="009F1C12" w:rsidP="009F1C12">
      <w:proofErr w:type="gramStart"/>
      <w:r w:rsidRPr="000C3BC0">
        <w:rPr>
          <w:b/>
        </w:rPr>
        <w:t>Sullivan 8</w:t>
      </w:r>
      <w:r w:rsidR="000C3BC0" w:rsidRPr="000C3BC0">
        <w:rPr>
          <w:b/>
        </w:rPr>
        <w:t xml:space="preserve"> </w:t>
      </w:r>
      <w:r w:rsidRPr="000C3BC0">
        <w:t>(James.</w:t>
      </w:r>
      <w:proofErr w:type="gramEnd"/>
      <w:r w:rsidRPr="000C3BC0">
        <w:t xml:space="preserve"> P Sullivan, specialist in Latin American affairs, Congressional Research Service report for Congress, “Latin America: Terrorism Issues,” 7/14/09, </w:t>
      </w:r>
      <w:hyperlink r:id="rId11" w:history="1">
        <w:r w:rsidRPr="000C3BC0">
          <w:rPr>
            <w:rStyle w:val="Hyperlink"/>
          </w:rPr>
          <w:t>http://fpc.state.gov/documents/organization/128377.pdf</w:t>
        </w:r>
      </w:hyperlink>
      <w:r w:rsidRPr="000C3BC0">
        <w:t>)</w:t>
      </w:r>
    </w:p>
    <w:p w:rsidR="009F1C12" w:rsidRPr="000C3BC0" w:rsidRDefault="009F1C12" w:rsidP="009F1C12"/>
    <w:p w:rsidR="009F1C12" w:rsidRPr="000C3BC0" w:rsidRDefault="009F1C12" w:rsidP="009F1C12">
      <w:pPr>
        <w:rPr>
          <w:rStyle w:val="StyleBoldUnderline"/>
        </w:rPr>
      </w:pPr>
      <w:r w:rsidRPr="000C3BC0">
        <w:rPr>
          <w:sz w:val="16"/>
        </w:rPr>
        <w:t xml:space="preserve">Over the years, the United States has been concerned about threats to Latin American and </w:t>
      </w:r>
      <w:r w:rsidRPr="000C3BC0">
        <w:rPr>
          <w:sz w:val="12"/>
        </w:rPr>
        <w:t>¶</w:t>
      </w:r>
      <w:r w:rsidRPr="000C3BC0">
        <w:rPr>
          <w:sz w:val="16"/>
        </w:rPr>
        <w:t xml:space="preserve"> Caribbean nations from various terrorist or insurgent groups that have attempted to influence or </w:t>
      </w:r>
      <w:r w:rsidRPr="000C3BC0">
        <w:rPr>
          <w:sz w:val="12"/>
        </w:rPr>
        <w:t>¶</w:t>
      </w:r>
      <w:r w:rsidRPr="000C3BC0">
        <w:rPr>
          <w:sz w:val="16"/>
        </w:rPr>
        <w:t xml:space="preserve"> overthrow elected governments. Although </w:t>
      </w:r>
      <w:r w:rsidRPr="000C3BC0">
        <w:rPr>
          <w:rStyle w:val="StyleBoldUnderline"/>
        </w:rPr>
        <w:t xml:space="preserve">Latin America has not been the focal point in the </w:t>
      </w:r>
      <w:proofErr w:type="gramStart"/>
      <w:r w:rsidRPr="000C3BC0">
        <w:rPr>
          <w:rStyle w:val="StyleBoldUnderline"/>
        </w:rPr>
        <w:t>war  on</w:t>
      </w:r>
      <w:proofErr w:type="gramEnd"/>
      <w:r w:rsidRPr="000C3BC0">
        <w:rPr>
          <w:rStyle w:val="StyleBoldUnderline"/>
        </w:rPr>
        <w:t xml:space="preserve"> terrorism,</w:t>
      </w:r>
      <w:r w:rsidRPr="000C3BC0">
        <w:rPr>
          <w:sz w:val="16"/>
        </w:rPr>
        <w:t xml:space="preserve"> countries in the region have struggled with domestic terrorism for decades and </w:t>
      </w:r>
      <w:r w:rsidRPr="000C3BC0">
        <w:rPr>
          <w:sz w:val="12"/>
        </w:rPr>
        <w:t>¶</w:t>
      </w:r>
      <w:r w:rsidRPr="000C3BC0">
        <w:rPr>
          <w:sz w:val="16"/>
        </w:rPr>
        <w:t xml:space="preserve"> international terrorist groups have at times used the region as a battleground to advance their </w:t>
      </w:r>
      <w:r w:rsidRPr="000C3BC0">
        <w:rPr>
          <w:sz w:val="12"/>
        </w:rPr>
        <w:t>¶</w:t>
      </w:r>
      <w:r w:rsidRPr="000C3BC0">
        <w:rPr>
          <w:sz w:val="16"/>
        </w:rPr>
        <w:t xml:space="preserve"> causes. </w:t>
      </w:r>
      <w:r w:rsidRPr="000C3BC0">
        <w:rPr>
          <w:sz w:val="12"/>
        </w:rPr>
        <w:t>¶</w:t>
      </w:r>
      <w:r w:rsidRPr="000C3BC0">
        <w:rPr>
          <w:sz w:val="16"/>
        </w:rPr>
        <w:t xml:space="preserve"> The State Department’s annual Country Reports on Terrorism highlights U.S. concerns about </w:t>
      </w:r>
      <w:r w:rsidRPr="000C3BC0">
        <w:rPr>
          <w:sz w:val="12"/>
        </w:rPr>
        <w:t>¶</w:t>
      </w:r>
      <w:r w:rsidRPr="000C3BC0">
        <w:rPr>
          <w:sz w:val="16"/>
        </w:rPr>
        <w:t xml:space="preserve"> terrorist threats around the world, including in Latin America. The April 2009 report maintained </w:t>
      </w:r>
      <w:r w:rsidRPr="000C3BC0">
        <w:rPr>
          <w:sz w:val="12"/>
        </w:rPr>
        <w:t>¶</w:t>
      </w:r>
      <w:r w:rsidRPr="000C3BC0">
        <w:rPr>
          <w:sz w:val="16"/>
        </w:rPr>
        <w:t xml:space="preserve"> that terrorism in the region was primarily perpetrated by terrorist organizations in Colombia and </w:t>
      </w:r>
      <w:r w:rsidRPr="000C3BC0">
        <w:rPr>
          <w:sz w:val="12"/>
        </w:rPr>
        <w:t>¶</w:t>
      </w:r>
      <w:r w:rsidRPr="000C3BC0">
        <w:rPr>
          <w:sz w:val="16"/>
        </w:rPr>
        <w:t xml:space="preserve"> by the remnants of radical leftist Andean groups. </w:t>
      </w:r>
      <w:r w:rsidRPr="000C3BC0">
        <w:rPr>
          <w:rStyle w:val="StyleBoldUnderline"/>
        </w:rPr>
        <w:t>Overall</w:t>
      </w:r>
      <w:r w:rsidRPr="000C3BC0">
        <w:rPr>
          <w:sz w:val="16"/>
        </w:rPr>
        <w:t xml:space="preserve">, however, </w:t>
      </w:r>
      <w:r w:rsidRPr="000C3BC0">
        <w:rPr>
          <w:rStyle w:val="StyleBoldUnderline"/>
        </w:rPr>
        <w:t xml:space="preserve">the report maintained that the </w:t>
      </w:r>
      <w:r w:rsidRPr="000C3BC0">
        <w:rPr>
          <w:rStyle w:val="StyleBoldUnderline"/>
          <w:sz w:val="12"/>
        </w:rPr>
        <w:t>¶</w:t>
      </w:r>
      <w:r w:rsidRPr="000C3BC0">
        <w:rPr>
          <w:rStyle w:val="StyleBoldUnderline"/>
        </w:rPr>
        <w:t xml:space="preserve"> </w:t>
      </w:r>
      <w:r w:rsidRPr="000C3BC0">
        <w:rPr>
          <w:rStyle w:val="Emphasis"/>
        </w:rPr>
        <w:t>threat of a transnational terrorist attack remained low</w:t>
      </w:r>
      <w:r w:rsidRPr="000C3BC0">
        <w:rPr>
          <w:sz w:val="16"/>
        </w:rPr>
        <w:t xml:space="preserve"> for most countries in the hemisphere. </w:t>
      </w:r>
      <w:r w:rsidRPr="000C3BC0">
        <w:rPr>
          <w:sz w:val="12"/>
        </w:rPr>
        <w:t>¶</w:t>
      </w:r>
      <w:r w:rsidRPr="000C3BC0">
        <w:rPr>
          <w:sz w:val="16"/>
        </w:rPr>
        <w:t xml:space="preserve"> </w:t>
      </w:r>
      <w:proofErr w:type="gramStart"/>
      <w:r w:rsidRPr="000C3BC0">
        <w:rPr>
          <w:rStyle w:val="StyleBoldUnderline"/>
        </w:rPr>
        <w:t>The</w:t>
      </w:r>
      <w:proofErr w:type="gramEnd"/>
      <w:r w:rsidRPr="000C3BC0">
        <w:rPr>
          <w:rStyle w:val="StyleBoldUnderline"/>
        </w:rPr>
        <w:t xml:space="preserve"> report also stated that regional governments “took</w:t>
      </w:r>
      <w:r w:rsidRPr="000C3BC0">
        <w:rPr>
          <w:sz w:val="16"/>
        </w:rPr>
        <w:t xml:space="preserve"> modest </w:t>
      </w:r>
      <w:r w:rsidRPr="000C3BC0">
        <w:rPr>
          <w:rStyle w:val="StyleBoldUnderline"/>
        </w:rPr>
        <w:t>steps to improve their counterterrorism capabilities and tighten border security”</w:t>
      </w:r>
      <w:r w:rsidRPr="000C3BC0">
        <w:rPr>
          <w:sz w:val="16"/>
        </w:rPr>
        <w:t xml:space="preserve"> but that progress was limited by </w:t>
      </w:r>
      <w:r w:rsidRPr="000C3BC0">
        <w:rPr>
          <w:sz w:val="12"/>
        </w:rPr>
        <w:t>¶</w:t>
      </w:r>
      <w:r w:rsidRPr="000C3BC0">
        <w:rPr>
          <w:sz w:val="16"/>
        </w:rPr>
        <w:t xml:space="preserve"> “corruption, weak government institutions, ineffective or lack of interagency cooperation, weak </w:t>
      </w:r>
      <w:r w:rsidRPr="000C3BC0">
        <w:rPr>
          <w:sz w:val="12"/>
        </w:rPr>
        <w:t>¶</w:t>
      </w:r>
      <w:r w:rsidRPr="000C3BC0">
        <w:rPr>
          <w:sz w:val="16"/>
        </w:rPr>
        <w:t xml:space="preserve"> or non-existent legislation, and reluctance to allocate sufficient resources.” </w:t>
      </w:r>
      <w:r w:rsidRPr="000C3BC0">
        <w:rPr>
          <w:rStyle w:val="StyleBoldUnderline"/>
        </w:rPr>
        <w:t xml:space="preserve">The report </w:t>
      </w:r>
      <w:proofErr w:type="gramStart"/>
      <w:r w:rsidRPr="000C3BC0">
        <w:rPr>
          <w:rStyle w:val="StyleBoldUnderline"/>
        </w:rPr>
        <w:t>lauded  counterterrorism</w:t>
      </w:r>
      <w:proofErr w:type="gramEnd"/>
      <w:r w:rsidRPr="000C3BC0">
        <w:rPr>
          <w:rStyle w:val="StyleBoldUnderline"/>
        </w:rPr>
        <w:t xml:space="preserve"> efforts in Argentina, Colombia, Panama, Paraguay, Mexico, and El Salvador,</w:t>
      </w:r>
      <w:r w:rsidRPr="000C3BC0">
        <w:rPr>
          <w:sz w:val="16"/>
        </w:rPr>
        <w:t xml:space="preserve"> but </w:t>
      </w:r>
      <w:r w:rsidRPr="000C3BC0">
        <w:rPr>
          <w:sz w:val="12"/>
        </w:rPr>
        <w:t>¶</w:t>
      </w:r>
      <w:r w:rsidRPr="000C3BC0">
        <w:rPr>
          <w:sz w:val="16"/>
        </w:rPr>
        <w:t xml:space="preserve"> noted that some other countries “lacked urgency and resolve to address counterterrorism </w:t>
      </w:r>
      <w:r w:rsidRPr="000C3BC0">
        <w:rPr>
          <w:sz w:val="12"/>
        </w:rPr>
        <w:t>¶</w:t>
      </w:r>
      <w:r w:rsidRPr="000C3BC0">
        <w:rPr>
          <w:sz w:val="16"/>
        </w:rPr>
        <w:t xml:space="preserve"> deficiencies.” It also noted that </w:t>
      </w:r>
      <w:r w:rsidRPr="000C3BC0">
        <w:rPr>
          <w:rStyle w:val="StyleBoldUnderline"/>
        </w:rPr>
        <w:t xml:space="preserve">most hemispheric nations had solid cooperation with the United </w:t>
      </w:r>
      <w:r w:rsidRPr="000C3BC0">
        <w:rPr>
          <w:rStyle w:val="StyleBoldUnderline"/>
          <w:sz w:val="12"/>
        </w:rPr>
        <w:t>¶</w:t>
      </w:r>
      <w:r w:rsidRPr="000C3BC0">
        <w:rPr>
          <w:rStyle w:val="StyleBoldUnderline"/>
        </w:rPr>
        <w:t xml:space="preserve"> States on terrorism issues, especially at the operational level, with excellent intelligence, law enforcement, and legal assistance relations.</w:t>
      </w:r>
    </w:p>
    <w:p w:rsidR="009F1C12" w:rsidRPr="000C3BC0" w:rsidRDefault="009F1C12" w:rsidP="009F1C12">
      <w:pPr>
        <w:pStyle w:val="Heading3"/>
      </w:pPr>
      <w:r w:rsidRPr="000C3BC0">
        <w:t>No T</w:t>
      </w:r>
      <w:r w:rsidR="000C3BC0" w:rsidRPr="000C3BC0">
        <w:t>hreat</w:t>
      </w:r>
    </w:p>
    <w:p w:rsidR="009F1C12" w:rsidRPr="000C3BC0" w:rsidRDefault="009F1C12" w:rsidP="009F1C12">
      <w:pPr>
        <w:pStyle w:val="Heading4"/>
      </w:pPr>
      <w:r w:rsidRPr="000C3BC0">
        <w:t>No Latin American terrorism</w:t>
      </w:r>
    </w:p>
    <w:p w:rsidR="009F1C12" w:rsidRPr="000C3BC0" w:rsidRDefault="009F1C12" w:rsidP="009F1C12">
      <w:r w:rsidRPr="000C3BC0">
        <w:rPr>
          <w:b/>
        </w:rPr>
        <w:t>CFR 8</w:t>
      </w:r>
      <w:r w:rsidR="000C3BC0" w:rsidRPr="000C3BC0">
        <w:rPr>
          <w:b/>
        </w:rPr>
        <w:t xml:space="preserve"> </w:t>
      </w:r>
      <w:r w:rsidRPr="000C3BC0">
        <w:t>(The Council on Foreign Relations is an independent, nonpartisan membership organization, think tank, and publisher dedicated to being a resource for its members, government officials, business executives, journalists, educators and students, civic and religious leaders, and other interested citizens in order to help them better understand the world and the foreign policy choices facing the United States and other countries, “U.S.-Latin America Relations: A New Direction for a New Reality,” Council On Foreign Relations, 2008, www.cfr.org/content/publications/attachments/LatinAmerica_TF.pdf)</w:t>
      </w:r>
    </w:p>
    <w:p w:rsidR="009F1C12" w:rsidRPr="000C3BC0" w:rsidRDefault="009F1C12" w:rsidP="009F1C12"/>
    <w:p w:rsidR="009F1C12" w:rsidRPr="000C3BC0" w:rsidRDefault="009F1C12" w:rsidP="009F1C12">
      <w:pPr>
        <w:rPr>
          <w:rStyle w:val="StyleBoldUnderline"/>
          <w:bCs w:val="0"/>
          <w:sz w:val="16"/>
        </w:rPr>
      </w:pPr>
      <w:r w:rsidRPr="000C3BC0">
        <w:rPr>
          <w:rStyle w:val="StyleBoldUnderline"/>
        </w:rPr>
        <w:t>Much of the recent interest about transnational threats in Latin America stems from concerns that the region may serve as a base or breeding ground for terrorist organizations.</w:t>
      </w:r>
      <w:r w:rsidRPr="000C3BC0">
        <w:rPr>
          <w:sz w:val="16"/>
        </w:rPr>
        <w:t xml:space="preserve"> This fear was highlighted when some of the people involved in an incipient terrorist plot at John F. Kennedy airport in New York were found to have come from Guyana and Trinidad and Tobago. Attention has also focused on the </w:t>
      </w:r>
      <w:proofErr w:type="spellStart"/>
      <w:r w:rsidRPr="000C3BC0">
        <w:rPr>
          <w:sz w:val="16"/>
        </w:rPr>
        <w:t>triborder</w:t>
      </w:r>
      <w:proofErr w:type="spellEnd"/>
      <w:r w:rsidRPr="000C3BC0">
        <w:rPr>
          <w:sz w:val="16"/>
        </w:rPr>
        <w:t xml:space="preserve"> area where Argentina, Brazil, and Paraguay meet, which is home to considerable criminal activity and relatively low levels of </w:t>
      </w:r>
      <w:proofErr w:type="gramStart"/>
      <w:r w:rsidRPr="000C3BC0">
        <w:rPr>
          <w:sz w:val="16"/>
        </w:rPr>
        <w:t>government</w:t>
      </w:r>
      <w:proofErr w:type="gramEnd"/>
      <w:r w:rsidRPr="000C3BC0">
        <w:rPr>
          <w:sz w:val="16"/>
        </w:rPr>
        <w:t xml:space="preserve"> control. </w:t>
      </w:r>
      <w:r w:rsidRPr="000C3BC0">
        <w:rPr>
          <w:rStyle w:val="StyleBoldUnderline"/>
        </w:rPr>
        <w:t>There is some evidence that Hezbollah has had a limited presence in the area for purposes of money laundering, but there is no</w:t>
      </w:r>
      <w:r w:rsidRPr="000C3BC0">
        <w:rPr>
          <w:sz w:val="16"/>
        </w:rPr>
        <w:t xml:space="preserve"> strong</w:t>
      </w:r>
      <w:r w:rsidRPr="000C3BC0">
        <w:rPr>
          <w:rStyle w:val="StyleBoldUnderline"/>
        </w:rPr>
        <w:t xml:space="preserve"> evidence</w:t>
      </w:r>
      <w:r w:rsidRPr="000C3BC0">
        <w:rPr>
          <w:sz w:val="16"/>
        </w:rPr>
        <w:t xml:space="preserve"> thus far </w:t>
      </w:r>
      <w:r w:rsidRPr="000C3BC0">
        <w:rPr>
          <w:rStyle w:val="StyleBoldUnderline"/>
        </w:rPr>
        <w:t xml:space="preserve">that </w:t>
      </w:r>
      <w:r w:rsidRPr="000C3BC0">
        <w:rPr>
          <w:sz w:val="16"/>
          <w:szCs w:val="16"/>
        </w:rPr>
        <w:t>Middle East</w:t>
      </w:r>
      <w:r w:rsidRPr="000C3BC0">
        <w:rPr>
          <w:rStyle w:val="StyleBoldUnderline"/>
        </w:rPr>
        <w:t xml:space="preserve"> terrorist operatives have had</w:t>
      </w:r>
      <w:r w:rsidRPr="000C3BC0">
        <w:rPr>
          <w:sz w:val="16"/>
        </w:rPr>
        <w:t xml:space="preserve"> much </w:t>
      </w:r>
      <w:r w:rsidRPr="000C3BC0">
        <w:rPr>
          <w:rStyle w:val="StyleBoldUnderline"/>
        </w:rPr>
        <w:t>success making inroads into Latin America.</w:t>
      </w:r>
      <w:r w:rsidRPr="000C3BC0">
        <w:rPr>
          <w:sz w:val="16"/>
        </w:rPr>
        <w:t xml:space="preserve"> Similarly, although Hugo Chavez’s ties with Iran and provocative statements about the</w:t>
      </w:r>
      <w:r w:rsidRPr="000C3BC0">
        <w:rPr>
          <w:sz w:val="12"/>
        </w:rPr>
        <w:t>¶</w:t>
      </w:r>
      <w:r w:rsidRPr="000C3BC0">
        <w:rPr>
          <w:sz w:val="16"/>
        </w:rPr>
        <w:t xml:space="preserve"> United States have raised concern in many quarters, </w:t>
      </w:r>
      <w:r w:rsidRPr="000C3BC0">
        <w:rPr>
          <w:rStyle w:val="StyleBoldUnderline"/>
        </w:rPr>
        <w:t>there is little evidence that Venezuela currently presents a haven for</w:t>
      </w:r>
      <w:r w:rsidRPr="000C3BC0">
        <w:rPr>
          <w:sz w:val="16"/>
        </w:rPr>
        <w:t xml:space="preserve"> Islamic </w:t>
      </w:r>
      <w:r w:rsidRPr="000C3BC0">
        <w:rPr>
          <w:rStyle w:val="StyleBoldUnderline"/>
        </w:rPr>
        <w:t>terrorism.</w:t>
      </w:r>
      <w:r w:rsidRPr="000C3BC0">
        <w:rPr>
          <w:sz w:val="16"/>
        </w:rPr>
        <w:t xml:space="preserve"> Nonetheless, as Admiral </w:t>
      </w:r>
      <w:proofErr w:type="spellStart"/>
      <w:r w:rsidRPr="000C3BC0">
        <w:rPr>
          <w:sz w:val="16"/>
        </w:rPr>
        <w:t>Stavridis</w:t>
      </w:r>
      <w:proofErr w:type="spellEnd"/>
      <w:r w:rsidRPr="000C3BC0">
        <w:rPr>
          <w:sz w:val="16"/>
        </w:rPr>
        <w:t>, Commander of the U.S. Southern</w:t>
      </w:r>
      <w:r w:rsidRPr="000C3BC0">
        <w:rPr>
          <w:sz w:val="12"/>
        </w:rPr>
        <w:t>¶</w:t>
      </w:r>
      <w:r w:rsidRPr="000C3BC0">
        <w:rPr>
          <w:sz w:val="16"/>
        </w:rPr>
        <w:t xml:space="preserve"> Command, expressed to Congress earlier this year, while </w:t>
      </w:r>
      <w:proofErr w:type="spellStart"/>
      <w:r w:rsidRPr="000C3BC0">
        <w:rPr>
          <w:sz w:val="16"/>
        </w:rPr>
        <w:t>narcoterrorism</w:t>
      </w:r>
      <w:proofErr w:type="spellEnd"/>
      <w:r w:rsidRPr="000C3BC0">
        <w:rPr>
          <w:sz w:val="12"/>
        </w:rPr>
        <w:t>¶</w:t>
      </w:r>
      <w:r w:rsidRPr="000C3BC0">
        <w:rPr>
          <w:sz w:val="16"/>
        </w:rPr>
        <w:t xml:space="preserve"> (addressed below) is a constant struggle for the region, ‘‘Islamic radical</w:t>
      </w:r>
      <w:r w:rsidRPr="000C3BC0">
        <w:rPr>
          <w:sz w:val="12"/>
        </w:rPr>
        <w:t>¶</w:t>
      </w:r>
      <w:r w:rsidRPr="000C3BC0">
        <w:rPr>
          <w:sz w:val="16"/>
        </w:rPr>
        <w:t xml:space="preserve"> terrorism is a much less immediate force in the region, but it has the</w:t>
      </w:r>
      <w:r w:rsidRPr="000C3BC0">
        <w:rPr>
          <w:sz w:val="12"/>
        </w:rPr>
        <w:t>¶</w:t>
      </w:r>
      <w:r w:rsidRPr="000C3BC0">
        <w:rPr>
          <w:sz w:val="16"/>
        </w:rPr>
        <w:t xml:space="preserve"> potential to become of greater concern to </w:t>
      </w:r>
      <w:proofErr w:type="spellStart"/>
      <w:r w:rsidRPr="000C3BC0">
        <w:rPr>
          <w:sz w:val="16"/>
        </w:rPr>
        <w:t>us.”More</w:t>
      </w:r>
      <w:proofErr w:type="spellEnd"/>
      <w:r w:rsidRPr="000C3BC0">
        <w:rPr>
          <w:sz w:val="16"/>
        </w:rPr>
        <w:t xml:space="preserve"> immediately relevant are transnational gangs that have been tagged as a serious emerging threat to hemispheric security. The two</w:t>
      </w:r>
      <w:r w:rsidRPr="000C3BC0">
        <w:rPr>
          <w:sz w:val="12"/>
        </w:rPr>
        <w:t>¶</w:t>
      </w:r>
      <w:r w:rsidRPr="000C3BC0">
        <w:rPr>
          <w:sz w:val="16"/>
        </w:rPr>
        <w:t xml:space="preserve"> most prominent and dangerous gangs, the M-18 and the MS-13, have</w:t>
      </w:r>
      <w:r w:rsidRPr="000C3BC0">
        <w:rPr>
          <w:sz w:val="12"/>
        </w:rPr>
        <w:t>¶</w:t>
      </w:r>
      <w:r w:rsidRPr="000C3BC0">
        <w:rPr>
          <w:sz w:val="16"/>
        </w:rPr>
        <w:t xml:space="preserve"> somewhere between 50,000 and 100,000 members distributed among</w:t>
      </w:r>
      <w:r w:rsidRPr="000C3BC0">
        <w:rPr>
          <w:sz w:val="12"/>
        </w:rPr>
        <w:t>¶</w:t>
      </w:r>
      <w:r w:rsidRPr="000C3BC0">
        <w:rPr>
          <w:sz w:val="16"/>
        </w:rPr>
        <w:t xml:space="preserve"> number of Central American countries (especially Guatemala, El</w:t>
      </w:r>
      <w:r w:rsidRPr="000C3BC0">
        <w:rPr>
          <w:sz w:val="12"/>
        </w:rPr>
        <w:t>¶</w:t>
      </w:r>
      <w:r w:rsidRPr="000C3BC0">
        <w:rPr>
          <w:sz w:val="16"/>
        </w:rPr>
        <w:t xml:space="preserve"> Salvador, and Honduras) and the United States. The Congressional</w:t>
      </w:r>
      <w:r w:rsidRPr="000C3BC0">
        <w:rPr>
          <w:sz w:val="12"/>
        </w:rPr>
        <w:t>¶</w:t>
      </w:r>
      <w:r w:rsidRPr="000C3BC0">
        <w:rPr>
          <w:sz w:val="16"/>
        </w:rPr>
        <w:t xml:space="preserve"> Research Service recently reported that more than 1,300 </w:t>
      </w:r>
      <w:proofErr w:type="gramStart"/>
      <w:r w:rsidRPr="000C3BC0">
        <w:rPr>
          <w:sz w:val="16"/>
        </w:rPr>
        <w:t>members</w:t>
      </w:r>
      <w:proofErr w:type="gramEnd"/>
      <w:r w:rsidRPr="000C3BC0">
        <w:rPr>
          <w:sz w:val="16"/>
        </w:rPr>
        <w:t xml:space="preserve"> of</w:t>
      </w:r>
      <w:r w:rsidRPr="000C3BC0">
        <w:rPr>
          <w:sz w:val="12"/>
        </w:rPr>
        <w:t>¶</w:t>
      </w:r>
      <w:r w:rsidRPr="000C3BC0">
        <w:rPr>
          <w:sz w:val="16"/>
        </w:rPr>
        <w:t xml:space="preserve"> the MS-13 have been arrested in the United States in the past two and</w:t>
      </w:r>
      <w:r w:rsidRPr="000C3BC0">
        <w:rPr>
          <w:sz w:val="12"/>
        </w:rPr>
        <w:t>¶</w:t>
      </w:r>
      <w:r w:rsidRPr="000C3BC0">
        <w:rPr>
          <w:sz w:val="16"/>
        </w:rPr>
        <w:t xml:space="preserve"> half years. By many accounts, the origin of transnational gangs stemmed</w:t>
      </w:r>
      <w:r w:rsidRPr="000C3BC0">
        <w:rPr>
          <w:sz w:val="12"/>
        </w:rPr>
        <w:t>¶</w:t>
      </w:r>
      <w:r w:rsidRPr="000C3BC0">
        <w:rPr>
          <w:sz w:val="16"/>
        </w:rPr>
        <w:t xml:space="preserve"> from the release of tens of thousands of criminals, deported from the</w:t>
      </w:r>
      <w:r w:rsidRPr="000C3BC0">
        <w:rPr>
          <w:sz w:val="12"/>
        </w:rPr>
        <w:t>¶</w:t>
      </w:r>
      <w:r w:rsidRPr="000C3BC0">
        <w:rPr>
          <w:sz w:val="16"/>
        </w:rPr>
        <w:t xml:space="preserve"> United States to Central American nations, where often the receiving</w:t>
      </w:r>
      <w:r w:rsidRPr="000C3BC0">
        <w:rPr>
          <w:sz w:val="12"/>
        </w:rPr>
        <w:t>¶</w:t>
      </w:r>
      <w:r w:rsidRPr="000C3BC0">
        <w:rPr>
          <w:sz w:val="16"/>
        </w:rPr>
        <w:t xml:space="preserve"> governments were uninformed of the criminal background of the</w:t>
      </w:r>
      <w:r w:rsidRPr="000C3BC0">
        <w:rPr>
          <w:sz w:val="12"/>
        </w:rPr>
        <w:t>¶</w:t>
      </w:r>
      <w:r w:rsidRPr="000C3BC0">
        <w:rPr>
          <w:sz w:val="16"/>
        </w:rPr>
        <w:t xml:space="preserve"> deportees, leaving their judicial and prison systems unable to control</w:t>
      </w:r>
      <w:r w:rsidRPr="000C3BC0">
        <w:rPr>
          <w:sz w:val="12"/>
        </w:rPr>
        <w:t>¶</w:t>
      </w:r>
      <w:r w:rsidRPr="000C3BC0">
        <w:rPr>
          <w:sz w:val="16"/>
        </w:rPr>
        <w:t xml:space="preserve"> them.</w:t>
      </w:r>
      <w:r w:rsidRPr="000C3BC0">
        <w:rPr>
          <w:sz w:val="12"/>
        </w:rPr>
        <w:t>¶</w:t>
      </w:r>
      <w:r w:rsidRPr="000C3BC0">
        <w:rPr>
          <w:sz w:val="16"/>
        </w:rPr>
        <w:t xml:space="preserve"> State agencies in Central America and the United States have made</w:t>
      </w:r>
      <w:r w:rsidRPr="000C3BC0">
        <w:rPr>
          <w:sz w:val="12"/>
        </w:rPr>
        <w:t>¶</w:t>
      </w:r>
      <w:r w:rsidRPr="000C3BC0">
        <w:rPr>
          <w:sz w:val="16"/>
        </w:rPr>
        <w:t xml:space="preserve"> concerted effort to understand and address the threat. In 2004 the</w:t>
      </w:r>
      <w:r w:rsidRPr="000C3BC0">
        <w:rPr>
          <w:sz w:val="12"/>
        </w:rPr>
        <w:t>¶</w:t>
      </w:r>
      <w:r w:rsidRPr="000C3BC0">
        <w:rPr>
          <w:sz w:val="16"/>
        </w:rPr>
        <w:t xml:space="preserve"> FBI created a special task force on gangs, which works with Central</w:t>
      </w:r>
      <w:r w:rsidRPr="000C3BC0">
        <w:rPr>
          <w:sz w:val="12"/>
        </w:rPr>
        <w:t>¶</w:t>
      </w:r>
      <w:r w:rsidRPr="000C3BC0">
        <w:rPr>
          <w:sz w:val="16"/>
        </w:rPr>
        <w:t xml:space="preserve"> American governments. The State Department, Department of Homeland</w:t>
      </w:r>
      <w:r w:rsidRPr="000C3BC0">
        <w:rPr>
          <w:sz w:val="12"/>
        </w:rPr>
        <w:t>¶</w:t>
      </w:r>
      <w:r w:rsidRPr="000C3BC0">
        <w:rPr>
          <w:sz w:val="16"/>
        </w:rPr>
        <w:t xml:space="preserve"> Security (DHS), the U.S. Agency for International Development,</w:t>
      </w:r>
      <w:r w:rsidRPr="000C3BC0">
        <w:rPr>
          <w:sz w:val="12"/>
        </w:rPr>
        <w:t>¶</w:t>
      </w:r>
      <w:r w:rsidRPr="000C3BC0">
        <w:rPr>
          <w:sz w:val="16"/>
        </w:rPr>
        <w:t xml:space="preserve"> and the Department of Justice have also developed initiatives that</w:t>
      </w:r>
      <w:r w:rsidRPr="000C3BC0">
        <w:rPr>
          <w:sz w:val="12"/>
        </w:rPr>
        <w:t>¶</w:t>
      </w:r>
      <w:r w:rsidRPr="000C3BC0">
        <w:rPr>
          <w:sz w:val="16"/>
        </w:rPr>
        <w:t xml:space="preserve"> support and work with Central American governments on gang-related</w:t>
      </w:r>
      <w:r w:rsidRPr="000C3BC0">
        <w:rPr>
          <w:sz w:val="12"/>
        </w:rPr>
        <w:t>¶</w:t>
      </w:r>
      <w:r w:rsidRPr="000C3BC0">
        <w:rPr>
          <w:sz w:val="16"/>
        </w:rPr>
        <w:t xml:space="preserve"> </w:t>
      </w:r>
      <w:proofErr w:type="spellStart"/>
      <w:r w:rsidRPr="000C3BC0">
        <w:rPr>
          <w:sz w:val="16"/>
        </w:rPr>
        <w:t>ues</w:t>
      </w:r>
      <w:proofErr w:type="spellEnd"/>
      <w:r w:rsidRPr="000C3BC0">
        <w:rPr>
          <w:sz w:val="16"/>
        </w:rPr>
        <w:t xml:space="preserve"> and threats. The IDB and USAID have funded a variety of youth</w:t>
      </w:r>
      <w:r w:rsidRPr="000C3BC0">
        <w:rPr>
          <w:sz w:val="12"/>
        </w:rPr>
        <w:t>¶</w:t>
      </w:r>
      <w:r w:rsidRPr="000C3BC0">
        <w:rPr>
          <w:sz w:val="16"/>
        </w:rPr>
        <w:t xml:space="preserve"> and educational programs in an effort to dissuade Central American</w:t>
      </w:r>
      <w:r w:rsidRPr="000C3BC0">
        <w:rPr>
          <w:sz w:val="12"/>
        </w:rPr>
        <w:t>¶</w:t>
      </w:r>
      <w:r w:rsidRPr="000C3BC0">
        <w:rPr>
          <w:sz w:val="16"/>
        </w:rPr>
        <w:t xml:space="preserve"> youth from gang involvement. There have also been meetings between</w:t>
      </w:r>
      <w:r w:rsidRPr="000C3BC0">
        <w:rPr>
          <w:sz w:val="12"/>
        </w:rPr>
        <w:t>¶</w:t>
      </w:r>
      <w:r w:rsidRPr="000C3BC0">
        <w:rPr>
          <w:sz w:val="16"/>
        </w:rPr>
        <w:t xml:space="preserve"> local law enforcement officials in the United States and their Central</w:t>
      </w:r>
      <w:r w:rsidRPr="000C3BC0">
        <w:rPr>
          <w:sz w:val="12"/>
        </w:rPr>
        <w:t>¶</w:t>
      </w:r>
      <w:r w:rsidRPr="000C3BC0">
        <w:rPr>
          <w:sz w:val="16"/>
        </w:rPr>
        <w:t xml:space="preserve"> American counterparts to facilitate coordination and information sharing. </w:t>
      </w:r>
      <w:r w:rsidRPr="000C3BC0">
        <w:rPr>
          <w:rStyle w:val="StyleBoldUnderline"/>
        </w:rPr>
        <w:t>The threat posed by transnational gangs should not be overstated, as it has been in some of the more tendentious analyses of the problem in recent years.</w:t>
      </w:r>
      <w:r w:rsidRPr="000C3BC0">
        <w:rPr>
          <w:sz w:val="16"/>
        </w:rPr>
        <w:t xml:space="preserve"> The UN Office on Drugs and Crime has found that, while gangs in Central America ‘‘represent a source of criminality, they</w:t>
      </w:r>
      <w:r w:rsidRPr="000C3BC0">
        <w:rPr>
          <w:sz w:val="12"/>
        </w:rPr>
        <w:t>¶</w:t>
      </w:r>
      <w:r w:rsidRPr="000C3BC0">
        <w:rPr>
          <w:sz w:val="16"/>
        </w:rPr>
        <w:t xml:space="preserve"> do not appear to be responsible for a particularly disproportionate share</w:t>
      </w:r>
      <w:r w:rsidRPr="000C3BC0">
        <w:rPr>
          <w:sz w:val="12"/>
        </w:rPr>
        <w:t>¶</w:t>
      </w:r>
      <w:r w:rsidRPr="000C3BC0">
        <w:rPr>
          <w:sz w:val="16"/>
        </w:rPr>
        <w:t xml:space="preserve"> of the murders in the countries where they predominate. Their role</w:t>
      </w:r>
      <w:r w:rsidRPr="000C3BC0">
        <w:rPr>
          <w:sz w:val="12"/>
        </w:rPr>
        <w:t>¶</w:t>
      </w:r>
      <w:r w:rsidRPr="000C3BC0">
        <w:rPr>
          <w:sz w:val="16"/>
        </w:rPr>
        <w:t xml:space="preserve"> in drug trafficking . . . is also dubious.’’</w:t>
      </w:r>
      <w:r w:rsidRPr="000C3BC0">
        <w:rPr>
          <w:sz w:val="12"/>
        </w:rPr>
        <w:t>¶</w:t>
      </w:r>
      <w:r w:rsidRPr="000C3BC0">
        <w:rPr>
          <w:sz w:val="16"/>
        </w:rPr>
        <w:t xml:space="preserve"> Still, the gangs do contribute</w:t>
      </w:r>
      <w:r w:rsidRPr="000C3BC0">
        <w:rPr>
          <w:sz w:val="12"/>
        </w:rPr>
        <w:t>¶</w:t>
      </w:r>
      <w:r w:rsidRPr="000C3BC0">
        <w:rPr>
          <w:sz w:val="16"/>
        </w:rPr>
        <w:t xml:space="preserve"> to already high rates of crime and further undermine weak governance</w:t>
      </w:r>
      <w:r w:rsidRPr="000C3BC0">
        <w:rPr>
          <w:sz w:val="12"/>
        </w:rPr>
        <w:t>¶</w:t>
      </w:r>
      <w:r w:rsidRPr="000C3BC0">
        <w:rPr>
          <w:sz w:val="16"/>
        </w:rPr>
        <w:t xml:space="preserve"> in several Central American countries; if not met with effective anticrime</w:t>
      </w:r>
      <w:r w:rsidRPr="000C3BC0">
        <w:rPr>
          <w:sz w:val="12"/>
        </w:rPr>
        <w:t>¶</w:t>
      </w:r>
      <w:r w:rsidRPr="000C3BC0">
        <w:rPr>
          <w:sz w:val="16"/>
        </w:rPr>
        <w:t xml:space="preserve"> strategies in Latin America and continued coordination between Central</w:t>
      </w:r>
      <w:r w:rsidRPr="000C3BC0">
        <w:rPr>
          <w:sz w:val="12"/>
        </w:rPr>
        <w:t>¶</w:t>
      </w:r>
      <w:r w:rsidRPr="000C3BC0">
        <w:rPr>
          <w:sz w:val="16"/>
        </w:rPr>
        <w:t xml:space="preserve"> American governments and the United States, such gangs could become</w:t>
      </w:r>
      <w:r w:rsidRPr="000C3BC0">
        <w:rPr>
          <w:sz w:val="12"/>
        </w:rPr>
        <w:t>¶</w:t>
      </w:r>
      <w:r w:rsidRPr="000C3BC0">
        <w:rPr>
          <w:sz w:val="16"/>
        </w:rPr>
        <w:t xml:space="preserve"> an increasingly problematic threat to security and stability.</w:t>
      </w:r>
      <w:r w:rsidRPr="000C3BC0">
        <w:rPr>
          <w:sz w:val="12"/>
        </w:rPr>
        <w:t>¶</w:t>
      </w:r>
      <w:r w:rsidRPr="000C3BC0">
        <w:rPr>
          <w:sz w:val="16"/>
        </w:rPr>
        <w:t xml:space="preserve"> 25The Task Force finds that the United States must be vigilant toward emerging threats without letting them hamper U.S. policy in other critical areas. In</w:t>
      </w:r>
      <w:r w:rsidRPr="000C3BC0">
        <w:rPr>
          <w:sz w:val="12"/>
        </w:rPr>
        <w:t>¶</w:t>
      </w:r>
      <w:r w:rsidRPr="000C3BC0">
        <w:rPr>
          <w:sz w:val="16"/>
        </w:rPr>
        <w:t xml:space="preserve"> addition, </w:t>
      </w:r>
      <w:r w:rsidRPr="000C3BC0">
        <w:rPr>
          <w:rStyle w:val="StyleBoldUnderline"/>
        </w:rPr>
        <w:t>claims that terrorists are using Latin America as a launching pad for attack on the United States are thus far unfounded.</w:t>
      </w:r>
    </w:p>
    <w:p w:rsidR="009F1C12" w:rsidRPr="000C3BC0" w:rsidRDefault="009F1C12" w:rsidP="009F1C12"/>
    <w:p w:rsidR="004D4541" w:rsidRPr="000C3BC0" w:rsidRDefault="004D4541" w:rsidP="009F1C12">
      <w:pPr>
        <w:pStyle w:val="Heading2"/>
      </w:pPr>
      <w:r w:rsidRPr="000C3BC0">
        <w:t>Relations Resilient</w:t>
      </w:r>
    </w:p>
    <w:p w:rsidR="004D4541" w:rsidRPr="000C3BC0" w:rsidRDefault="004D4541" w:rsidP="004D4541">
      <w:pPr>
        <w:pStyle w:val="Heading3"/>
      </w:pPr>
      <w:r w:rsidRPr="000C3BC0">
        <w:t>Immigrants</w:t>
      </w:r>
    </w:p>
    <w:p w:rsidR="004D4541" w:rsidRPr="000C3BC0" w:rsidRDefault="004D4541" w:rsidP="004D4541">
      <w:pPr>
        <w:pStyle w:val="Heading4"/>
      </w:pPr>
      <w:r w:rsidRPr="000C3BC0">
        <w:t>US – Latin American Relations resilient – immigration proves</w:t>
      </w:r>
    </w:p>
    <w:p w:rsidR="004D4541" w:rsidRPr="000C3BC0" w:rsidRDefault="004D4541" w:rsidP="004D4541">
      <w:proofErr w:type="spellStart"/>
      <w:r w:rsidRPr="000C3BC0">
        <w:rPr>
          <w:rStyle w:val="StyleStyleBold12pt"/>
        </w:rPr>
        <w:t>Duddy</w:t>
      </w:r>
      <w:proofErr w:type="spellEnd"/>
      <w:r w:rsidRPr="000C3BC0">
        <w:rPr>
          <w:rStyle w:val="StyleStyleBold12pt"/>
        </w:rPr>
        <w:t xml:space="preserve"> &amp; Mora 5/1</w:t>
      </w:r>
      <w:r w:rsidRPr="000C3BC0">
        <w:t>/13 (Patrick and Frank O., “Latin America: Is U.S. influence waning?</w:t>
      </w:r>
      <w:proofErr w:type="gramStart"/>
      <w:r w:rsidRPr="000C3BC0">
        <w:t>”,</w:t>
      </w:r>
      <w:proofErr w:type="gramEnd"/>
      <w:r w:rsidRPr="000C3BC0">
        <w:t xml:space="preserve"> Miami Herald, </w:t>
      </w:r>
      <w:hyperlink r:id="rId12" w:history="1">
        <w:r w:rsidRPr="000C3BC0">
          <w:rPr>
            <w:rStyle w:val="Hyperlink"/>
          </w:rPr>
          <w:t>http://www.miamiherald.com/2013/05/01/3375160/latin-america-is-us-influence.html</w:t>
        </w:r>
      </w:hyperlink>
      <w:r w:rsidRPr="000C3BC0">
        <w:t>) ~</w:t>
      </w:r>
      <w:proofErr w:type="spellStart"/>
      <w:r w:rsidRPr="000C3BC0">
        <w:t>ew</w:t>
      </w:r>
      <w:proofErr w:type="spellEnd"/>
    </w:p>
    <w:p w:rsidR="004D4541" w:rsidRPr="000C3BC0" w:rsidRDefault="004D4541" w:rsidP="004D4541"/>
    <w:p w:rsidR="004D4541" w:rsidRPr="000C3BC0" w:rsidRDefault="004D4541" w:rsidP="004D4541">
      <w:pPr>
        <w:rPr>
          <w:rStyle w:val="StyleBoldUnderline"/>
        </w:rPr>
      </w:pPr>
      <w:r w:rsidRPr="000C3BC0">
        <w:t xml:space="preserve">Finally, </w:t>
      </w:r>
      <w:r w:rsidRPr="000C3BC0">
        <w:rPr>
          <w:rStyle w:val="StyleBoldUnderline"/>
        </w:rPr>
        <w:t>one should not underestimate the resiliency of U.S. soft power in the region</w:t>
      </w:r>
      <w:r w:rsidRPr="000C3BC0">
        <w:t>.</w:t>
      </w:r>
      <w:r w:rsidRPr="000C3BC0">
        <w:rPr>
          <w:rStyle w:val="StyleBoldUnderline"/>
        </w:rPr>
        <w:t xml:space="preserve"> The power of national reputation, popular culture, values and institutions continues to contribute to U.S. influence in ways that are difficult to measure and impossible to quantify. </w:t>
      </w:r>
      <w:r w:rsidRPr="000C3BC0">
        <w:t xml:space="preserve">Example: </w:t>
      </w:r>
      <w:r w:rsidRPr="000C3BC0">
        <w:rPr>
          <w:rStyle w:val="StyleBoldUnderline"/>
        </w:rPr>
        <w:t xml:space="preserve">Despite 14 years of strident anti-American rhetoric during the Chávez government, tens of </w:t>
      </w:r>
      <w:proofErr w:type="spellStart"/>
      <w:r w:rsidRPr="000C3BC0">
        <w:rPr>
          <w:rStyle w:val="StyleBoldUnderline"/>
        </w:rPr>
        <w:t>thousand</w:t>
      </w:r>
      <w:proofErr w:type="spellEnd"/>
      <w:r w:rsidRPr="000C3BC0">
        <w:rPr>
          <w:rStyle w:val="StyleBoldUnderline"/>
        </w:rPr>
        <w:t xml:space="preserve"> of Venezuelans apply for U.S. nonimmigrant visas every year, including many thousands of Chávez loyalists.</w:t>
      </w:r>
    </w:p>
    <w:p w:rsidR="004D4541" w:rsidRPr="000C3BC0" w:rsidRDefault="004D4541" w:rsidP="004D4541"/>
    <w:p w:rsidR="004D4541" w:rsidRPr="000C3BC0" w:rsidRDefault="004D4541" w:rsidP="004D4541">
      <w:pPr>
        <w:pStyle w:val="Heading3"/>
      </w:pPr>
      <w:r w:rsidRPr="000C3BC0">
        <w:t>Bias</w:t>
      </w:r>
    </w:p>
    <w:p w:rsidR="004D4541" w:rsidRPr="000C3BC0" w:rsidRDefault="004D4541" w:rsidP="004D4541">
      <w:pPr>
        <w:pStyle w:val="Heading4"/>
      </w:pPr>
      <w:r w:rsidRPr="000C3BC0">
        <w:t>Relations between US and Latin America pervasive – pundits wrong</w:t>
      </w:r>
    </w:p>
    <w:p w:rsidR="004D4541" w:rsidRPr="000C3BC0" w:rsidRDefault="004D4541" w:rsidP="004D4541">
      <w:proofErr w:type="spellStart"/>
      <w:r w:rsidRPr="000C3BC0">
        <w:rPr>
          <w:rStyle w:val="StyleStyleBold12pt"/>
        </w:rPr>
        <w:t>Duddy</w:t>
      </w:r>
      <w:proofErr w:type="spellEnd"/>
      <w:r w:rsidRPr="000C3BC0">
        <w:rPr>
          <w:rStyle w:val="StyleStyleBold12pt"/>
        </w:rPr>
        <w:t xml:space="preserve"> &amp; Mora 5/1</w:t>
      </w:r>
      <w:r w:rsidRPr="000C3BC0">
        <w:t>/13 (Patrick and Frank O., “Latin America: Is U.S. influence waning?</w:t>
      </w:r>
      <w:proofErr w:type="gramStart"/>
      <w:r w:rsidRPr="000C3BC0">
        <w:t>”,</w:t>
      </w:r>
      <w:proofErr w:type="gramEnd"/>
      <w:r w:rsidRPr="000C3BC0">
        <w:t xml:space="preserve"> Miami Herald, </w:t>
      </w:r>
      <w:hyperlink r:id="rId13" w:history="1">
        <w:r w:rsidRPr="000C3BC0">
          <w:rPr>
            <w:rStyle w:val="Hyperlink"/>
          </w:rPr>
          <w:t>http://www.miamiherald.com/2013/05/01/3375160/latin-america-is-us-influence.html</w:t>
        </w:r>
      </w:hyperlink>
      <w:r w:rsidRPr="000C3BC0">
        <w:t>) ~</w:t>
      </w:r>
      <w:proofErr w:type="spellStart"/>
      <w:r w:rsidRPr="000C3BC0">
        <w:t>ew</w:t>
      </w:r>
      <w:proofErr w:type="spellEnd"/>
    </w:p>
    <w:p w:rsidR="004D4541" w:rsidRPr="000C3BC0" w:rsidRDefault="004D4541" w:rsidP="004D4541"/>
    <w:p w:rsidR="004D4541" w:rsidRPr="000C3BC0" w:rsidRDefault="004D4541" w:rsidP="004D4541">
      <w:r w:rsidRPr="000C3BC0">
        <w:t xml:space="preserve">As President Obama travels to Mexico and Costa Rica, it’s likely the </w:t>
      </w:r>
      <w:r w:rsidRPr="000C3BC0">
        <w:rPr>
          <w:rStyle w:val="StyleBoldUnderline"/>
        </w:rPr>
        <w:t xml:space="preserve">pundits will once again underscore what some perceive to be the eroding influence of the United States in the Western Hemisphere. </w:t>
      </w:r>
      <w:r w:rsidRPr="000C3BC0">
        <w:t>Some will point to the decline in foreign aid or the absence of an overarching policy with an inspiring moniker like “Alliance for Progress” or “Enterprise Area of the Americas” as evidence that the United States is failing to embrace the opportunities of a region that is more important to this country than ever.</w:t>
      </w:r>
    </w:p>
    <w:p w:rsidR="004D4541" w:rsidRPr="000C3BC0" w:rsidRDefault="004D4541" w:rsidP="004D4541">
      <w:r w:rsidRPr="000C3BC0">
        <w:rPr>
          <w:rStyle w:val="StyleBoldUnderline"/>
        </w:rPr>
        <w:t>The reality is a lot more complicated</w:t>
      </w:r>
      <w:r w:rsidRPr="000C3BC0">
        <w:t>.</w:t>
      </w:r>
      <w:r w:rsidRPr="000C3BC0">
        <w:rPr>
          <w:rStyle w:val="StyleBoldUnderline"/>
        </w:rPr>
        <w:t xml:space="preserve"> Forty-two percent of all U.S. exports flow to the Western Hemisphere. In many ways, U.S. engagement in the Americas is more pervasive than ever, even if more diffused. </w:t>
      </w:r>
      <w:r w:rsidRPr="000C3BC0">
        <w:t>That is in part because the peoples of the Western Hemisphere are not waiting for governments to choreograph their interactions.</w:t>
      </w:r>
    </w:p>
    <w:p w:rsidR="004D4541" w:rsidRPr="000C3BC0" w:rsidRDefault="004D4541" w:rsidP="004D4541"/>
    <w:p w:rsidR="000C3BC0" w:rsidRPr="000C3BC0" w:rsidRDefault="000C3BC0" w:rsidP="000C3BC0">
      <w:pPr>
        <w:pStyle w:val="Heading3"/>
      </w:pPr>
      <w:r w:rsidRPr="000C3BC0">
        <w:t>AT: Chavez Funeral</w:t>
      </w:r>
    </w:p>
    <w:p w:rsidR="000C3BC0" w:rsidRPr="000C3BC0" w:rsidRDefault="000C3BC0" w:rsidP="000C3BC0">
      <w:pPr>
        <w:pStyle w:val="Heading4"/>
      </w:pPr>
      <w:r w:rsidRPr="000C3BC0">
        <w:t>Chavez funeral doesn’t impact US Latin America relations - only a political tool</w:t>
      </w:r>
    </w:p>
    <w:p w:rsidR="000C3BC0" w:rsidRPr="000C3BC0" w:rsidRDefault="000C3BC0" w:rsidP="000C3BC0">
      <w:r w:rsidRPr="000C3BC0">
        <w:rPr>
          <w:rStyle w:val="StyleStyleBold12pt"/>
        </w:rPr>
        <w:t>Hakim 3/27</w:t>
      </w:r>
      <w:r w:rsidRPr="000C3BC0">
        <w:t>/13 (Peter is a reporter for Reuters, “Post Chavez: Can U.S. rebuild Latin American ties?</w:t>
      </w:r>
      <w:proofErr w:type="gramStart"/>
      <w:r w:rsidRPr="000C3BC0">
        <w:t>”,</w:t>
      </w:r>
      <w:proofErr w:type="gramEnd"/>
      <w:r w:rsidRPr="000C3BC0">
        <w:t xml:space="preserve"> Reuters, http://blogs.reuters.com/great-debate/2013/03/27/post-chavez-can-u-s-rebuild-latin-american-ties/ ) ~</w:t>
      </w:r>
      <w:proofErr w:type="spellStart"/>
      <w:r w:rsidRPr="000C3BC0">
        <w:t>ew</w:t>
      </w:r>
      <w:proofErr w:type="spellEnd"/>
    </w:p>
    <w:p w:rsidR="000C3BC0" w:rsidRPr="000C3BC0" w:rsidRDefault="000C3BC0" w:rsidP="000C3BC0"/>
    <w:p w:rsidR="000C3BC0" w:rsidRPr="000C3BC0" w:rsidRDefault="000C3BC0" w:rsidP="000C3BC0">
      <w:r w:rsidRPr="000C3BC0">
        <w:rPr>
          <w:rStyle w:val="StyleBoldUnderline"/>
        </w:rPr>
        <w:t>This extraordinary acclaim for Washington’s most virulent adversary in the Americas was probably not intended as a deliberate snub.</w:t>
      </w:r>
      <w:r w:rsidRPr="000C3BC0">
        <w:t xml:space="preserve"> There were other reasons that so many of Washington’s friends ended up applauding a committed antagonist of the United States.</w:t>
      </w:r>
    </w:p>
    <w:p w:rsidR="000C3BC0" w:rsidRPr="000C3BC0" w:rsidRDefault="000C3BC0" w:rsidP="000C3BC0">
      <w:r w:rsidRPr="000C3BC0">
        <w:rPr>
          <w:rStyle w:val="StyleBoldUnderline"/>
        </w:rPr>
        <w:t xml:space="preserve">Some leaders, concerned with politics back home, were seeking to appeal to constituencies </w:t>
      </w:r>
      <w:r w:rsidRPr="000C3BC0">
        <w:t xml:space="preserve">on the left, </w:t>
      </w:r>
      <w:r w:rsidRPr="000C3BC0">
        <w:rPr>
          <w:rStyle w:val="StyleBoldUnderline"/>
        </w:rPr>
        <w:t>who idolized Chavez. Some who have benefited from the financial largesse distributed by the</w:t>
      </w:r>
      <w:r w:rsidRPr="000C3BC0">
        <w:t xml:space="preserve"> </w:t>
      </w:r>
      <w:r w:rsidRPr="000C3BC0">
        <w:rPr>
          <w:rStyle w:val="StyleBoldUnderline"/>
        </w:rPr>
        <w:t xml:space="preserve">president of oil rich-Venezuela are eager for his successor to continue that support. Still others were reluctant to </w:t>
      </w:r>
      <w:r w:rsidRPr="000C3BC0">
        <w:t>stand apart or</w:t>
      </w:r>
      <w:r w:rsidRPr="000C3BC0">
        <w:rPr>
          <w:rStyle w:val="StyleBoldUnderline"/>
        </w:rPr>
        <w:t xml:space="preserve"> isolate themselves from their neighbors — </w:t>
      </w:r>
      <w:r w:rsidRPr="000C3BC0">
        <w:t>so they became part of the crowd.</w:t>
      </w:r>
    </w:p>
    <w:p w:rsidR="000C3BC0" w:rsidRPr="000C3BC0" w:rsidRDefault="000C3BC0" w:rsidP="000C3BC0"/>
    <w:p w:rsidR="009F1C12" w:rsidRPr="000C3BC0" w:rsidRDefault="009F1C12" w:rsidP="009F1C12">
      <w:pPr>
        <w:pStyle w:val="Heading2"/>
      </w:pPr>
      <w:r w:rsidRPr="000C3BC0">
        <w:t>Low Relations Inevitable</w:t>
      </w:r>
    </w:p>
    <w:p w:rsidR="009F1C12" w:rsidRPr="000C3BC0" w:rsidRDefault="009F1C12" w:rsidP="009F1C12">
      <w:pPr>
        <w:pStyle w:val="Heading3"/>
      </w:pPr>
      <w:r w:rsidRPr="000C3BC0">
        <w:t>Foreign Policy</w:t>
      </w:r>
    </w:p>
    <w:p w:rsidR="009F1C12" w:rsidRPr="000C3BC0" w:rsidRDefault="009F1C12" w:rsidP="009F1C12">
      <w:pPr>
        <w:pStyle w:val="Heading4"/>
      </w:pPr>
      <w:r w:rsidRPr="000C3BC0">
        <w:t>No US-Latin American cooperation</w:t>
      </w:r>
    </w:p>
    <w:p w:rsidR="009F1C12" w:rsidRPr="000C3BC0" w:rsidRDefault="009F1C12" w:rsidP="009F1C12">
      <w:proofErr w:type="spellStart"/>
      <w:r w:rsidRPr="000C3BC0">
        <w:rPr>
          <w:b/>
        </w:rPr>
        <w:t>Llana</w:t>
      </w:r>
      <w:proofErr w:type="spellEnd"/>
      <w:r w:rsidRPr="000C3BC0">
        <w:rPr>
          <w:b/>
        </w:rPr>
        <w:t xml:space="preserve"> 11</w:t>
      </w:r>
      <w:r w:rsidR="000C3BC0" w:rsidRPr="000C3BC0">
        <w:rPr>
          <w:b/>
        </w:rPr>
        <w:t xml:space="preserve"> </w:t>
      </w:r>
      <w:r w:rsidRPr="000C3BC0">
        <w:t xml:space="preserve">(Sarah Miller </w:t>
      </w:r>
      <w:proofErr w:type="spellStart"/>
      <w:r w:rsidRPr="000C3BC0">
        <w:t>Llana</w:t>
      </w:r>
      <w:proofErr w:type="spellEnd"/>
      <w:r w:rsidRPr="000C3BC0">
        <w:t xml:space="preserve"> is the Christian Science Monitor's European Bureau Chief, “A year of drift in US-Latin American relations,” The Christian Science Monitor, 12/23/11, http://www.csmonitor.com/World/Americas/Latin-America-Monitor/2011/1223/A-year-of-drift-in-US-Latin-American-relations</w:t>
      </w:r>
      <w:proofErr w:type="gramStart"/>
      <w:r w:rsidRPr="000C3BC0">
        <w:t>/(</w:t>
      </w:r>
      <w:proofErr w:type="gramEnd"/>
      <w:r w:rsidRPr="000C3BC0">
        <w:t>page)/2)</w:t>
      </w:r>
    </w:p>
    <w:p w:rsidR="009F1C12" w:rsidRPr="000C3BC0" w:rsidRDefault="009F1C12" w:rsidP="009F1C12"/>
    <w:p w:rsidR="009F1C12" w:rsidRPr="000C3BC0" w:rsidRDefault="009F1C12" w:rsidP="009F1C12">
      <w:pPr>
        <w:rPr>
          <w:sz w:val="16"/>
        </w:rPr>
      </w:pPr>
      <w:r w:rsidRPr="000C3BC0">
        <w:rPr>
          <w:sz w:val="16"/>
        </w:rPr>
        <w:t xml:space="preserve">Still, on balance, </w:t>
      </w:r>
      <w:r w:rsidRPr="000C3BC0">
        <w:rPr>
          <w:rStyle w:val="StyleBoldUnderline"/>
        </w:rPr>
        <w:t>the US is no closer to Latin America than it’s been since 9/11,</w:t>
      </w:r>
      <w:r w:rsidRPr="000C3BC0">
        <w:rPr>
          <w:sz w:val="16"/>
        </w:rPr>
        <w:t xml:space="preserve"> when attention shifted to terrorism and away from the issues most Latin Americans care about, especially immigration. The region’s favorable view of the US has grown, from 58 percent in 2008 to 72 percent in 2011 (down slightly from a high of 74 percent in 2009), according to the 2011 </w:t>
      </w:r>
      <w:proofErr w:type="spellStart"/>
      <w:r w:rsidRPr="000C3BC0">
        <w:rPr>
          <w:sz w:val="16"/>
        </w:rPr>
        <w:t>Latinobarometro</w:t>
      </w:r>
      <w:proofErr w:type="spellEnd"/>
      <w:r w:rsidRPr="000C3BC0">
        <w:rPr>
          <w:sz w:val="16"/>
        </w:rPr>
        <w:t xml:space="preserve"> poll. The slight dip can be explained by a boost in expectations for Obama after former US President George W. Bush left office – he was widely reviled in Latin America.</w:t>
      </w:r>
      <w:r w:rsidRPr="000C3BC0">
        <w:rPr>
          <w:sz w:val="16"/>
          <w:szCs w:val="16"/>
        </w:rPr>
        <w:t xml:space="preserve"> But</w:t>
      </w:r>
      <w:r w:rsidRPr="000C3BC0">
        <w:rPr>
          <w:rStyle w:val="StyleBoldUnderline"/>
        </w:rPr>
        <w:t xml:space="preserve"> even under Obama issues like immigration and drugs have been stuck. There is little hope of them getting “unstuck”</w:t>
      </w:r>
      <w:r w:rsidRPr="000C3BC0">
        <w:rPr>
          <w:sz w:val="16"/>
        </w:rPr>
        <w:t xml:space="preserve"> in the upcoming US election year</w:t>
      </w:r>
      <w:r w:rsidRPr="000C3BC0">
        <w:rPr>
          <w:sz w:val="16"/>
          <w:szCs w:val="16"/>
        </w:rPr>
        <w:t xml:space="preserve">.¶ </w:t>
      </w:r>
      <w:proofErr w:type="gramStart"/>
      <w:r w:rsidRPr="000C3BC0">
        <w:rPr>
          <w:sz w:val="16"/>
          <w:szCs w:val="16"/>
        </w:rPr>
        <w:t>More</w:t>
      </w:r>
      <w:proofErr w:type="gramEnd"/>
      <w:r w:rsidRPr="000C3BC0">
        <w:rPr>
          <w:sz w:val="16"/>
          <w:szCs w:val="16"/>
        </w:rPr>
        <w:t xml:space="preserve"> than anything, however, is the simple fact that</w:t>
      </w:r>
      <w:r w:rsidRPr="000C3BC0">
        <w:rPr>
          <w:rStyle w:val="StyleBoldUnderline"/>
        </w:rPr>
        <w:t xml:space="preserve"> the US is no longer the sole player for Latin America. Obama's March trip was</w:t>
      </w:r>
      <w:r w:rsidRPr="000C3BC0">
        <w:rPr>
          <w:sz w:val="16"/>
        </w:rPr>
        <w:t xml:space="preserve"> billed by the media as </w:t>
      </w:r>
      <w:r w:rsidRPr="000C3BC0">
        <w:rPr>
          <w:rStyle w:val="StyleBoldUnderline"/>
        </w:rPr>
        <w:t>an effort to recapture US influence in Latin America. But Latin America has moved on. Countries are looking amongst themselves and</w:t>
      </w:r>
      <w:r w:rsidRPr="000C3BC0">
        <w:rPr>
          <w:sz w:val="16"/>
        </w:rPr>
        <w:t xml:space="preserve"> much farther, particularly </w:t>
      </w:r>
      <w:r w:rsidRPr="000C3BC0">
        <w:rPr>
          <w:rStyle w:val="StyleBoldUnderline"/>
        </w:rPr>
        <w:t>to China,</w:t>
      </w:r>
      <w:r w:rsidRPr="000C3BC0">
        <w:rPr>
          <w:sz w:val="16"/>
        </w:rPr>
        <w:t xml:space="preserve"> to bolster their economies. </w:t>
      </w:r>
      <w:r w:rsidRPr="000C3BC0">
        <w:rPr>
          <w:rStyle w:val="StyleBoldUnderline"/>
        </w:rPr>
        <w:t>They are forming their own relationships with countries, whether the US likes it or not.</w:t>
      </w:r>
      <w:r w:rsidRPr="000C3BC0">
        <w:rPr>
          <w:sz w:val="16"/>
        </w:rPr>
        <w:t xml:space="preserve"> Of course </w:t>
      </w:r>
      <w:r w:rsidRPr="000C3BC0">
        <w:rPr>
          <w:rStyle w:val="StyleBoldUnderline"/>
        </w:rPr>
        <w:t>US foreign policy matters</w:t>
      </w:r>
      <w:r w:rsidRPr="000C3BC0">
        <w:rPr>
          <w:sz w:val="16"/>
        </w:rPr>
        <w:t xml:space="preserve"> here, but it matters so </w:t>
      </w:r>
      <w:r w:rsidRPr="000C3BC0">
        <w:rPr>
          <w:rStyle w:val="StyleBoldUnderline"/>
        </w:rPr>
        <w:t>much less than it used to.</w:t>
      </w:r>
      <w:r w:rsidRPr="000C3BC0">
        <w:rPr>
          <w:rStyle w:val="StyleBoldUnderline"/>
          <w:sz w:val="12"/>
        </w:rPr>
        <w:t>¶</w:t>
      </w:r>
      <w:r w:rsidRPr="000C3BC0">
        <w:rPr>
          <w:sz w:val="16"/>
        </w:rPr>
        <w:t xml:space="preserve"> “There is just a sense that </w:t>
      </w:r>
      <w:r w:rsidRPr="000C3BC0">
        <w:rPr>
          <w:rStyle w:val="StyleBoldUnderline"/>
        </w:rPr>
        <w:t>Latin America is pursuing its own agenda,”</w:t>
      </w:r>
      <w:r w:rsidRPr="000C3BC0">
        <w:rPr>
          <w:sz w:val="16"/>
        </w:rPr>
        <w:t xml:space="preserve"> says Mr. Shifter.</w:t>
      </w:r>
    </w:p>
    <w:p w:rsidR="009F1C12" w:rsidRPr="000C3BC0" w:rsidRDefault="009F1C12" w:rsidP="009F1C12"/>
    <w:p w:rsidR="004D4541" w:rsidRPr="000C3BC0" w:rsidRDefault="004D4541" w:rsidP="004D4541">
      <w:pPr>
        <w:pStyle w:val="Heading4"/>
      </w:pPr>
      <w:r w:rsidRPr="000C3BC0">
        <w:t>Relations cannot be repaired – US actions are seen as hollow promises</w:t>
      </w:r>
    </w:p>
    <w:p w:rsidR="004D4541" w:rsidRPr="000C3BC0" w:rsidRDefault="004D4541" w:rsidP="004D4541">
      <w:r w:rsidRPr="000C3BC0">
        <w:rPr>
          <w:b/>
        </w:rPr>
        <w:t>Hakim 6</w:t>
      </w:r>
      <w:r w:rsidRPr="000C3BC0">
        <w:rPr>
          <w:rStyle w:val="StyleStyleBold12pt"/>
        </w:rPr>
        <w:t xml:space="preserve"> </w:t>
      </w:r>
      <w:r w:rsidRPr="000C3BC0">
        <w:t>(Peter, “Is Washington Losing Latin America?</w:t>
      </w:r>
      <w:proofErr w:type="gramStart"/>
      <w:r w:rsidRPr="000C3BC0">
        <w:t>”,</w:t>
      </w:r>
      <w:proofErr w:type="gramEnd"/>
      <w:r w:rsidRPr="000C3BC0">
        <w:t xml:space="preserve"> Foreign Affairs Vol. 85 No.1 Jan-Feb 2006, pg. 47-48, http://www.jstor.org/stable/20031841?seq=1) ~</w:t>
      </w:r>
      <w:proofErr w:type="spellStart"/>
      <w:r w:rsidRPr="000C3BC0">
        <w:t>ew</w:t>
      </w:r>
      <w:proofErr w:type="spellEnd"/>
    </w:p>
    <w:p w:rsidR="004D4541" w:rsidRPr="000C3BC0" w:rsidRDefault="004D4541" w:rsidP="004D4541">
      <w:pPr>
        <w:rPr>
          <w:rStyle w:val="StyleStyleBold12pt"/>
        </w:rPr>
      </w:pPr>
    </w:p>
    <w:p w:rsidR="004D4541" w:rsidRPr="000C3BC0" w:rsidRDefault="004D4541" w:rsidP="004D4541">
      <w:r w:rsidRPr="000C3BC0">
        <w:rPr>
          <w:rStyle w:val="StyleBoldUnderline"/>
        </w:rPr>
        <w:t xml:space="preserve">For many in the region, Washington’s championing of human rights and democracy now rings especially hollow. </w:t>
      </w:r>
      <w:r w:rsidRPr="000C3BC0">
        <w:t xml:space="preserve">Most </w:t>
      </w:r>
      <w:r w:rsidRPr="000C3BC0">
        <w:rPr>
          <w:rStyle w:val="StyleBoldUnderline"/>
        </w:rPr>
        <w:t>Latin Americans were dumbfounded by U.S. actions at Abu Ghraib and Guantanamo Bay. The U.S. government has long scolded Latin America</w:t>
      </w:r>
      <w:r w:rsidRPr="000C3BC0">
        <w:t>n countries</w:t>
      </w:r>
      <w:r w:rsidRPr="000C3BC0">
        <w:rPr>
          <w:rStyle w:val="StyleBoldUnderline"/>
        </w:rPr>
        <w:t xml:space="preserve"> for their violations </w:t>
      </w:r>
      <w:r w:rsidRPr="000C3BC0">
        <w:t xml:space="preserve">of human rights </w:t>
      </w:r>
      <w:r w:rsidRPr="000C3BC0">
        <w:rPr>
          <w:rStyle w:val="StyleBoldUnderline"/>
        </w:rPr>
        <w:t xml:space="preserve">and </w:t>
      </w:r>
      <w:r w:rsidRPr="000C3BC0">
        <w:t>their</w:t>
      </w:r>
      <w:r w:rsidRPr="000C3BC0">
        <w:rPr>
          <w:rStyle w:val="StyleBoldUnderline"/>
        </w:rPr>
        <w:t xml:space="preserve"> shabby judicial procedures, but it suddenly seemed to be playing by a different set of rules when its own security was at stake.</w:t>
      </w:r>
      <w:r w:rsidRPr="000C3BC0">
        <w:t xml:space="preserve"> </w:t>
      </w:r>
      <w:r w:rsidRPr="000C3BC0">
        <w:rPr>
          <w:rStyle w:val="StyleBoldUnderline"/>
        </w:rPr>
        <w:t xml:space="preserve">Latin Americans, </w:t>
      </w:r>
      <w:r w:rsidRPr="000C3BC0">
        <w:t xml:space="preserve">mindful of what have often been devastating U.S. military actions in the </w:t>
      </w:r>
      <w:proofErr w:type="gramStart"/>
      <w:r w:rsidRPr="000C3BC0">
        <w:t>region,</w:t>
      </w:r>
      <w:proofErr w:type="gramEnd"/>
      <w:r w:rsidRPr="000C3BC0">
        <w:rPr>
          <w:rStyle w:val="StyleBoldUnderline"/>
        </w:rPr>
        <w:t xml:space="preserve"> have never been comfortable with unilateral U.S. interventions and have steadfastly resisted the use of force to promote democracy.</w:t>
      </w:r>
      <w:r w:rsidRPr="000C3BC0">
        <w:t xml:space="preserve"> Washington’s initial enthusiasm for the short-lived April 2002 coup against the freely elected Chavez government raised questions in virtually every country in Latin America about the sincerity of the Bush administration’s commitment to democracy. So did Washington’s pressuring President Jean-Bertrand Aristide to leave Haiti in 2004.</w:t>
      </w:r>
    </w:p>
    <w:p w:rsidR="009F1C12" w:rsidRPr="000C3BC0" w:rsidRDefault="009F1C12" w:rsidP="009F1C12">
      <w:pPr>
        <w:pStyle w:val="Heading3"/>
      </w:pPr>
      <w:r w:rsidRPr="000C3BC0">
        <w:t>Snowden</w:t>
      </w:r>
    </w:p>
    <w:p w:rsidR="009F1C12" w:rsidRPr="000C3BC0" w:rsidRDefault="009F1C12" w:rsidP="009F1C12">
      <w:pPr>
        <w:pStyle w:val="Heading4"/>
      </w:pPr>
      <w:r w:rsidRPr="000C3BC0">
        <w:t>Latin America doesn’t want to cooperate with the US—Snowden proves</w:t>
      </w:r>
    </w:p>
    <w:p w:rsidR="009F1C12" w:rsidRPr="000C3BC0" w:rsidRDefault="009F1C12" w:rsidP="009F1C12">
      <w:proofErr w:type="spellStart"/>
      <w:r w:rsidRPr="000C3BC0">
        <w:rPr>
          <w:b/>
        </w:rPr>
        <w:t>Kinzer</w:t>
      </w:r>
      <w:proofErr w:type="spellEnd"/>
      <w:r w:rsidRPr="000C3BC0">
        <w:rPr>
          <w:b/>
        </w:rPr>
        <w:t xml:space="preserve"> 13</w:t>
      </w:r>
      <w:r w:rsidR="000C3BC0" w:rsidRPr="000C3BC0">
        <w:rPr>
          <w:b/>
        </w:rPr>
        <w:t xml:space="preserve"> </w:t>
      </w:r>
      <w:r w:rsidRPr="000C3BC0">
        <w:t xml:space="preserve">(Stephen </w:t>
      </w:r>
      <w:proofErr w:type="spellStart"/>
      <w:r w:rsidRPr="000C3BC0">
        <w:t>Kinzer</w:t>
      </w:r>
      <w:proofErr w:type="spellEnd"/>
      <w:r w:rsidRPr="000C3BC0">
        <w:t xml:space="preserve"> is a former award-winning foreign correspondent for The New York Times, “Latin America is ready to defy the US over Snowden and other issues,” The Guardian, 6/25/13, http://www.guardian.co.uk/commentisfree/2013/jun/25/edward-snowden-ecuador-defy-united-states)</w:t>
      </w:r>
    </w:p>
    <w:p w:rsidR="009F1C12" w:rsidRPr="000C3BC0" w:rsidRDefault="009F1C12" w:rsidP="009F1C12"/>
    <w:p w:rsidR="009F1C12" w:rsidRPr="000C3BC0" w:rsidRDefault="009F1C12" w:rsidP="009F1C12">
      <w:pPr>
        <w:rPr>
          <w:rStyle w:val="StyleBoldUnderline"/>
        </w:rPr>
      </w:pPr>
      <w:r w:rsidRPr="000C3BC0">
        <w:rPr>
          <w:sz w:val="16"/>
        </w:rPr>
        <w:t xml:space="preserve">No offense to Iceland, but </w:t>
      </w:r>
      <w:r w:rsidRPr="000C3BC0">
        <w:rPr>
          <w:rStyle w:val="StyleBoldUnderline"/>
        </w:rPr>
        <w:t>Latin America is where the fugitive leaker Edward Snowden should settle</w:t>
      </w:r>
      <w:r w:rsidRPr="000C3BC0">
        <w:rPr>
          <w:sz w:val="16"/>
        </w:rPr>
        <w:t>.</w:t>
      </w:r>
      <w:r w:rsidRPr="000C3BC0">
        <w:rPr>
          <w:sz w:val="12"/>
        </w:rPr>
        <w:t>¶</w:t>
      </w:r>
      <w:r w:rsidRPr="000C3BC0">
        <w:rPr>
          <w:sz w:val="16"/>
        </w:rPr>
        <w:t xml:space="preserve"> He apparently has the same idea. </w:t>
      </w:r>
      <w:r w:rsidRPr="000C3BC0">
        <w:rPr>
          <w:rStyle w:val="StyleBoldUnderline"/>
        </w:rPr>
        <w:t xml:space="preserve">News reports suggest that he is </w:t>
      </w:r>
      <w:r w:rsidRPr="000C3BC0">
        <w:rPr>
          <w:sz w:val="16"/>
        </w:rPr>
        <w:t xml:space="preserve">in Moscow </w:t>
      </w:r>
      <w:r w:rsidRPr="000C3BC0">
        <w:rPr>
          <w:rStyle w:val="StyleBoldUnderline"/>
        </w:rPr>
        <w:t xml:space="preserve">awaiting transport to Cuba, Venezuela, and/or Ecuador. </w:t>
      </w:r>
      <w:r w:rsidRPr="000C3BC0">
        <w:rPr>
          <w:sz w:val="16"/>
        </w:rPr>
        <w:t>A Facebook post suggests Bolivia may have granted Snowden asylum</w:t>
      </w:r>
      <w:r w:rsidRPr="000C3BC0">
        <w:rPr>
          <w:rStyle w:val="StyleBoldUnderline"/>
        </w:rPr>
        <w:t>. Nothing has been heard from Nicaragua, Peru, Brazil, or Argentina, but any or all might also welcome him.</w:t>
      </w:r>
      <w:r w:rsidRPr="000C3BC0">
        <w:rPr>
          <w:rStyle w:val="StyleBoldUnderline"/>
          <w:sz w:val="12"/>
        </w:rPr>
        <w:t>¶</w:t>
      </w:r>
      <w:r w:rsidRPr="000C3BC0">
        <w:rPr>
          <w:rStyle w:val="StyleBoldUnderline"/>
        </w:rPr>
        <w:t xml:space="preserve"> </w:t>
      </w:r>
      <w:proofErr w:type="gramStart"/>
      <w:r w:rsidRPr="000C3BC0">
        <w:rPr>
          <w:rStyle w:val="StyleBoldUnderline"/>
        </w:rPr>
        <w:t>Any</w:t>
      </w:r>
      <w:proofErr w:type="gramEnd"/>
      <w:r w:rsidRPr="000C3BC0">
        <w:rPr>
          <w:rStyle w:val="StyleBoldUnderline"/>
        </w:rPr>
        <w:t xml:space="preserve"> country that grants asylum to Snowden risks retaliation from the United States,</w:t>
      </w:r>
      <w:r w:rsidRPr="000C3BC0">
        <w:rPr>
          <w:sz w:val="16"/>
        </w:rPr>
        <w:t xml:space="preserve"> including diplomatic isolation and costly trade sanctions. </w:t>
      </w:r>
      <w:r w:rsidRPr="000C3BC0">
        <w:rPr>
          <w:rStyle w:val="StyleBoldUnderline"/>
        </w:rPr>
        <w:t>Several don't seem to care. The fact that Latin America has become the favored refuge for a United States citizen accused of treason and espionage is an</w:t>
      </w:r>
      <w:r w:rsidRPr="000C3BC0">
        <w:rPr>
          <w:sz w:val="16"/>
        </w:rPr>
        <w:t xml:space="preserve"> eye-popping </w:t>
      </w:r>
      <w:r w:rsidRPr="000C3BC0">
        <w:rPr>
          <w:rStyle w:val="StyleBoldUnderline"/>
        </w:rPr>
        <w:t>reminder of how fully the continent has emerged from Washington's shadow</w:t>
      </w:r>
      <w:r w:rsidRPr="000C3BC0">
        <w:rPr>
          <w:sz w:val="16"/>
        </w:rPr>
        <w:t>.</w:t>
      </w:r>
      <w:r w:rsidRPr="000C3BC0">
        <w:rPr>
          <w:sz w:val="12"/>
        </w:rPr>
        <w:t>¶</w:t>
      </w:r>
      <w:r w:rsidRPr="000C3BC0">
        <w:rPr>
          <w:sz w:val="16"/>
        </w:rPr>
        <w:t xml:space="preserve"> "Latin America is not gone, and we want to keep it," President Richard Nixon told aides as he was pressing the covert operation that brought down the Chilean government in 1973. A decade later, the Reagan administration was fighting proxy wars in Nicaragua, El Salvador and Guatemala. In the 1980s the US Army invaded two Caribbean countries, Grenada and Panama, to depose leaders who had defied Washington.</w:t>
      </w:r>
      <w:r w:rsidRPr="000C3BC0">
        <w:rPr>
          <w:sz w:val="12"/>
        </w:rPr>
        <w:t>¶</w:t>
      </w:r>
      <w:r w:rsidRPr="000C3BC0">
        <w:rPr>
          <w:sz w:val="16"/>
        </w:rPr>
        <w:t xml:space="preserve"> </w:t>
      </w:r>
      <w:proofErr w:type="gramStart"/>
      <w:r w:rsidRPr="000C3BC0">
        <w:rPr>
          <w:sz w:val="16"/>
        </w:rPr>
        <w:t>During</w:t>
      </w:r>
      <w:proofErr w:type="gramEnd"/>
      <w:r w:rsidRPr="000C3BC0">
        <w:rPr>
          <w:sz w:val="16"/>
        </w:rPr>
        <w:t xml:space="preserve"> the 1990s the United States sought to impose the "Washington Consensus" on Latin American governments. It embodied what Latin Americans call "neo-liberal" principles: budget cuts, privatization, </w:t>
      </w:r>
      <w:proofErr w:type="gramStart"/>
      <w:r w:rsidRPr="000C3BC0">
        <w:rPr>
          <w:sz w:val="16"/>
        </w:rPr>
        <w:t>deregulation</w:t>
      </w:r>
      <w:proofErr w:type="gramEnd"/>
      <w:r w:rsidRPr="000C3BC0">
        <w:rPr>
          <w:sz w:val="16"/>
        </w:rPr>
        <w:t xml:space="preserve"> of business, and incentives for foreign companies. This campaign sparked bitter resistance and ultimately collapsed.</w:t>
      </w:r>
      <w:r w:rsidRPr="000C3BC0">
        <w:rPr>
          <w:sz w:val="12"/>
        </w:rPr>
        <w:t>¶</w:t>
      </w:r>
      <w:r w:rsidRPr="000C3BC0">
        <w:rPr>
          <w:sz w:val="16"/>
        </w:rPr>
        <w:t xml:space="preserve"> In spite of these military, political, and economic assaults – or perhaps because of them – </w:t>
      </w:r>
      <w:r w:rsidRPr="000C3BC0">
        <w:rPr>
          <w:rStyle w:val="StyleBoldUnderline"/>
        </w:rPr>
        <w:t>much of Latin America has become</w:t>
      </w:r>
      <w:r w:rsidRPr="000C3BC0">
        <w:rPr>
          <w:sz w:val="16"/>
        </w:rPr>
        <w:t xml:space="preserve"> profoundly </w:t>
      </w:r>
      <w:r w:rsidRPr="000C3BC0">
        <w:rPr>
          <w:rStyle w:val="StyleBoldUnderline"/>
        </w:rPr>
        <w:t>dissatisfied with the made-in-USA model. Some of the continent's most popular leaders rose to power by</w:t>
      </w:r>
      <w:r w:rsidRPr="000C3BC0">
        <w:rPr>
          <w:sz w:val="16"/>
        </w:rPr>
        <w:t xml:space="preserve"> denouncing the "Washington Consensus" and</w:t>
      </w:r>
      <w:r w:rsidRPr="000C3BC0">
        <w:rPr>
          <w:rStyle w:val="StyleBoldUnderline"/>
        </w:rPr>
        <w:t xml:space="preserve"> pledging to pull their countries out of the United States orbit</w:t>
      </w:r>
      <w:r w:rsidRPr="000C3BC0">
        <w:rPr>
          <w:sz w:val="16"/>
        </w:rPr>
        <w:t>.</w:t>
      </w:r>
      <w:r w:rsidRPr="000C3BC0">
        <w:rPr>
          <w:sz w:val="12"/>
        </w:rPr>
        <w:t>¶</w:t>
      </w:r>
      <w:r w:rsidRPr="000C3BC0">
        <w:rPr>
          <w:sz w:val="16"/>
        </w:rPr>
        <w:t xml:space="preserve"> Because President Hugo Chavez of Venezuela was the most flamboyant of these defiant leaders, some outsiders may have expected that following his death, the region would return to its traditional state of submission. In fact, </w:t>
      </w:r>
      <w:r w:rsidRPr="000C3BC0">
        <w:rPr>
          <w:rStyle w:val="StyleBoldUnderline"/>
        </w:rPr>
        <w:t>not just a handful of leaders but huge populations in Latin America have decided</w:t>
      </w:r>
      <w:r w:rsidRPr="000C3BC0">
        <w:rPr>
          <w:sz w:val="16"/>
        </w:rPr>
        <w:t xml:space="preserve"> that</w:t>
      </w:r>
      <w:r w:rsidRPr="000C3BC0">
        <w:rPr>
          <w:rStyle w:val="StyleBoldUnderline"/>
        </w:rPr>
        <w:t xml:space="preserve"> they wish for more independence from Washington.</w:t>
      </w:r>
    </w:p>
    <w:p w:rsidR="009F1C12" w:rsidRPr="000C3BC0" w:rsidRDefault="009F1C12" w:rsidP="009F1C12"/>
    <w:p w:rsidR="004D4541" w:rsidRPr="000C3BC0" w:rsidRDefault="004D4541" w:rsidP="004D4541">
      <w:pPr>
        <w:pStyle w:val="Heading4"/>
      </w:pPr>
      <w:r w:rsidRPr="000C3BC0">
        <w:t>US - Latin America relations is a schism – Snowden refuge proves</w:t>
      </w:r>
    </w:p>
    <w:p w:rsidR="004D4541" w:rsidRPr="000C3BC0" w:rsidRDefault="004D4541" w:rsidP="004D4541">
      <w:r w:rsidRPr="000C3BC0">
        <w:rPr>
          <w:b/>
        </w:rPr>
        <w:t>Huff Post 6/25</w:t>
      </w:r>
      <w:r w:rsidRPr="000C3BC0">
        <w:rPr>
          <w:rStyle w:val="StyleStyleBold12pt"/>
        </w:rPr>
        <w:t xml:space="preserve"> </w:t>
      </w:r>
      <w:r w:rsidRPr="000C3BC0">
        <w:t xml:space="preserve">(Huffington Post World, “13 Reasons Edward Snowden Is Looking To Latin America </w:t>
      </w:r>
      <w:proofErr w:type="gramStart"/>
      <w:r w:rsidRPr="000C3BC0">
        <w:t>For</w:t>
      </w:r>
      <w:proofErr w:type="gramEnd"/>
      <w:r w:rsidRPr="000C3BC0">
        <w:t xml:space="preserve"> Refuge”, Huffington Post Website, June 26 2013, http://www.huffingtonpost.com/2013/06/25/13-reasons-edward-snowden_n_3498610.html?utm_hp_ref=world&amp;ir=World) ~</w:t>
      </w:r>
      <w:proofErr w:type="spellStart"/>
      <w:r w:rsidRPr="000C3BC0">
        <w:t>ew</w:t>
      </w:r>
      <w:proofErr w:type="spellEnd"/>
    </w:p>
    <w:p w:rsidR="004D4541" w:rsidRPr="000C3BC0" w:rsidRDefault="004D4541" w:rsidP="004D4541">
      <w:pPr>
        <w:rPr>
          <w:rStyle w:val="StyleStyleBold12pt"/>
        </w:rPr>
      </w:pPr>
    </w:p>
    <w:p w:rsidR="004D4541" w:rsidRPr="000C3BC0" w:rsidRDefault="004D4541" w:rsidP="004D4541">
      <w:pPr>
        <w:rPr>
          <w:rStyle w:val="StyleBoldUnderline"/>
        </w:rPr>
      </w:pPr>
      <w:r w:rsidRPr="000C3BC0">
        <w:t xml:space="preserve"> “</w:t>
      </w:r>
      <w:r w:rsidRPr="000C3BC0">
        <w:rPr>
          <w:rStyle w:val="StyleBoldUnderline"/>
        </w:rPr>
        <w:t>The fact that Latin America has become the favored refuge for a United States citizen accused of treason and espionage is an eye-popping reminder of how fully the continent has emerged from Washington's shadow</w:t>
      </w:r>
      <w:r w:rsidRPr="000C3BC0">
        <w:t xml:space="preserve">,” Stephen </w:t>
      </w:r>
      <w:proofErr w:type="spellStart"/>
      <w:r w:rsidRPr="000C3BC0">
        <w:t>Kinzer</w:t>
      </w:r>
      <w:proofErr w:type="spellEnd"/>
      <w:r w:rsidRPr="000C3BC0">
        <w:t xml:space="preserve">, a former New York Times reporter and author of “Bitter Fruit: The Story </w:t>
      </w:r>
      <w:proofErr w:type="spellStart"/>
      <w:r w:rsidRPr="000C3BC0">
        <w:t>fo</w:t>
      </w:r>
      <w:proofErr w:type="spellEnd"/>
      <w:r w:rsidRPr="000C3BC0">
        <w:t xml:space="preserve"> the American Coup in Guatemala,” writes for The Guardian.</w:t>
      </w:r>
      <w:r w:rsidR="000C3BC0" w:rsidRPr="000C3BC0">
        <w:t xml:space="preserve"> </w:t>
      </w:r>
      <w:r w:rsidRPr="000C3BC0">
        <w:rPr>
          <w:rStyle w:val="StyleBoldUnderline"/>
        </w:rPr>
        <w:t xml:space="preserve">The places that Snowden is reportedly considering traveling to or through -- Ecuador, Venezuela, </w:t>
      </w:r>
      <w:proofErr w:type="gramStart"/>
      <w:r w:rsidRPr="000C3BC0">
        <w:rPr>
          <w:rStyle w:val="StyleBoldUnderline"/>
        </w:rPr>
        <w:t>Cuba</w:t>
      </w:r>
      <w:proofErr w:type="gramEnd"/>
      <w:r w:rsidRPr="000C3BC0">
        <w:rPr>
          <w:rStyle w:val="StyleBoldUnderline"/>
        </w:rPr>
        <w:t xml:space="preserve"> -- are all governed by leftists that routinely criticize U.S. foreign policy as imperialist. </w:t>
      </w:r>
    </w:p>
    <w:p w:rsidR="004D4541" w:rsidRPr="000C3BC0" w:rsidRDefault="004D4541" w:rsidP="004D4541">
      <w:pPr>
        <w:pStyle w:val="Heading4"/>
      </w:pPr>
    </w:p>
    <w:p w:rsidR="004D4541" w:rsidRPr="000C3BC0" w:rsidRDefault="004D4541" w:rsidP="004D4541">
      <w:pPr>
        <w:pStyle w:val="Heading4"/>
      </w:pPr>
      <w:r w:rsidRPr="000C3BC0">
        <w:t>The Edward Snowden scandal will hurt US – Latin American relations – exposes hypocrisy</w:t>
      </w:r>
    </w:p>
    <w:p w:rsidR="004D4541" w:rsidRPr="000C3BC0" w:rsidRDefault="004D4541" w:rsidP="004D4541">
      <w:proofErr w:type="spellStart"/>
      <w:r w:rsidRPr="000C3BC0">
        <w:rPr>
          <w:b/>
        </w:rPr>
        <w:t>Llorente</w:t>
      </w:r>
      <w:proofErr w:type="spellEnd"/>
      <w:r w:rsidRPr="000C3BC0">
        <w:rPr>
          <w:b/>
        </w:rPr>
        <w:t xml:space="preserve"> 6/24</w:t>
      </w:r>
      <w:r w:rsidRPr="000C3BC0">
        <w:t xml:space="preserve">/13 (Elizabeth, “Edward Snowden Scandal Could Create </w:t>
      </w:r>
      <w:proofErr w:type="gramStart"/>
      <w:r w:rsidRPr="000C3BC0">
        <w:t>A Rift In</w:t>
      </w:r>
      <w:proofErr w:type="gramEnd"/>
      <w:r w:rsidRPr="000C3BC0">
        <w:t xml:space="preserve"> U.S.-Latin American Relations”, </w:t>
      </w:r>
      <w:proofErr w:type="spellStart"/>
      <w:r w:rsidRPr="000C3BC0">
        <w:t>FoxNews</w:t>
      </w:r>
      <w:proofErr w:type="spellEnd"/>
      <w:r w:rsidRPr="000C3BC0">
        <w:t xml:space="preserve"> Latino, http://latino.foxnews.com/latino/politics/2013/06/24/edward-snowden-could-be-political-weapon-for-ecuador-against-us/) ~</w:t>
      </w:r>
      <w:proofErr w:type="spellStart"/>
      <w:r w:rsidRPr="000C3BC0">
        <w:t>ew</w:t>
      </w:r>
      <w:proofErr w:type="spellEnd"/>
    </w:p>
    <w:p w:rsidR="004D4541" w:rsidRPr="000C3BC0" w:rsidRDefault="004D4541" w:rsidP="004D4541"/>
    <w:p w:rsidR="004D4541" w:rsidRPr="000C3BC0" w:rsidRDefault="004D4541" w:rsidP="004D4541">
      <w:pPr>
        <w:rPr>
          <w:sz w:val="16"/>
        </w:rPr>
      </w:pPr>
      <w:r w:rsidRPr="000C3BC0">
        <w:rPr>
          <w:rStyle w:val="StyleBoldUnderline"/>
        </w:rPr>
        <w:t>Experts on U.S.-Latin America relations said</w:t>
      </w:r>
      <w:r w:rsidRPr="000C3BC0">
        <w:rPr>
          <w:sz w:val="16"/>
        </w:rPr>
        <w:t xml:space="preserve"> Ecuador is being opportunistic in taking a shot at the U.S.</w:t>
      </w:r>
      <w:r w:rsidR="000C3BC0" w:rsidRPr="000C3BC0">
        <w:rPr>
          <w:sz w:val="16"/>
        </w:rPr>
        <w:t xml:space="preserve"> </w:t>
      </w:r>
      <w:r w:rsidRPr="000C3BC0">
        <w:rPr>
          <w:sz w:val="16"/>
        </w:rPr>
        <w:t>“</w:t>
      </w:r>
      <w:r w:rsidRPr="000C3BC0">
        <w:rPr>
          <w:rStyle w:val="StyleBoldUnderline"/>
        </w:rPr>
        <w:t>The chance to needle the United States is almost too irresistible</w:t>
      </w:r>
      <w:r w:rsidRPr="000C3BC0">
        <w:rPr>
          <w:sz w:val="16"/>
        </w:rPr>
        <w:t>,” said Michael Shifter, president of the Inter-American Dialogue, a political think tank in Washington D.C.</w:t>
      </w:r>
      <w:r w:rsidR="000C3BC0" w:rsidRPr="000C3BC0">
        <w:rPr>
          <w:sz w:val="16"/>
        </w:rPr>
        <w:t xml:space="preserve"> </w:t>
      </w:r>
      <w:r w:rsidRPr="000C3BC0">
        <w:rPr>
          <w:sz w:val="16"/>
        </w:rPr>
        <w:t>“</w:t>
      </w:r>
      <w:r w:rsidRPr="000C3BC0">
        <w:rPr>
          <w:rStyle w:val="StyleBoldUnderline"/>
        </w:rPr>
        <w:t xml:space="preserve">This is a tremendous temptation for countries like Ecuador, Cuba and Venezuela. It’s a way they can expose double standards, hypocrisy, </w:t>
      </w:r>
      <w:proofErr w:type="gramStart"/>
      <w:r w:rsidRPr="000C3BC0">
        <w:rPr>
          <w:rStyle w:val="StyleBoldUnderline"/>
        </w:rPr>
        <w:t>a</w:t>
      </w:r>
      <w:proofErr w:type="gramEnd"/>
      <w:r w:rsidRPr="000C3BC0">
        <w:rPr>
          <w:rStyle w:val="StyleBoldUnderline"/>
        </w:rPr>
        <w:t xml:space="preserve"> way to say 'the U.S. criticizes us because of clamping down on the press, but look at what the U.S. is doing.’”</w:t>
      </w:r>
      <w:r w:rsidR="000C3BC0" w:rsidRPr="000C3BC0">
        <w:rPr>
          <w:sz w:val="16"/>
        </w:rPr>
        <w:t xml:space="preserve"> </w:t>
      </w:r>
      <w:r w:rsidRPr="000C3BC0">
        <w:rPr>
          <w:sz w:val="16"/>
        </w:rPr>
        <w:t>Various published reports said that Snowden, who had been in Hong Kong, then traveled to Russia, was to leave for Havana on Monday. But he was not on the flight that was expected to take him to Cuba.</w:t>
      </w:r>
    </w:p>
    <w:p w:rsidR="004D4541" w:rsidRPr="000C3BC0" w:rsidRDefault="004D4541" w:rsidP="009F1C12"/>
    <w:p w:rsidR="009F1C12" w:rsidRPr="000C3BC0" w:rsidRDefault="009F1C12" w:rsidP="009F1C12">
      <w:pPr>
        <w:pStyle w:val="Heading3"/>
      </w:pPr>
      <w:r w:rsidRPr="000C3BC0">
        <w:t>Anti-Americanism</w:t>
      </w:r>
    </w:p>
    <w:p w:rsidR="009F1C12" w:rsidRPr="000C3BC0" w:rsidRDefault="009F1C12" w:rsidP="009F1C12">
      <w:pPr>
        <w:keepNext/>
        <w:keepLines/>
        <w:spacing w:before="200"/>
        <w:outlineLvl w:val="3"/>
        <w:rPr>
          <w:rFonts w:eastAsiaTheme="majorEastAsia" w:cstheme="majorBidi"/>
          <w:b/>
          <w:iCs/>
          <w:sz w:val="26"/>
          <w:szCs w:val="26"/>
        </w:rPr>
      </w:pPr>
      <w:r w:rsidRPr="000C3BC0">
        <w:rPr>
          <w:rFonts w:eastAsiaTheme="majorEastAsia" w:cstheme="majorBidi"/>
          <w:b/>
          <w:iCs/>
          <w:sz w:val="26"/>
          <w:szCs w:val="26"/>
        </w:rPr>
        <w:t>No solvency—decades of anti-Americanism in Latin America</w:t>
      </w:r>
    </w:p>
    <w:p w:rsidR="009F1C12" w:rsidRPr="000C3BC0" w:rsidRDefault="009F1C12" w:rsidP="009F1C12">
      <w:pPr>
        <w:rPr>
          <w:bCs/>
          <w:sz w:val="18"/>
          <w:szCs w:val="18"/>
        </w:rPr>
      </w:pPr>
      <w:r w:rsidRPr="000C3BC0">
        <w:rPr>
          <w:b/>
        </w:rPr>
        <w:t xml:space="preserve">Boniface and </w:t>
      </w:r>
      <w:proofErr w:type="spellStart"/>
      <w:r w:rsidRPr="000C3BC0">
        <w:rPr>
          <w:b/>
        </w:rPr>
        <w:t>Azpuru</w:t>
      </w:r>
      <w:proofErr w:type="spellEnd"/>
      <w:r w:rsidRPr="000C3BC0">
        <w:rPr>
          <w:b/>
        </w:rPr>
        <w:t xml:space="preserve"> 13</w:t>
      </w:r>
      <w:r w:rsidR="000C3BC0" w:rsidRPr="000C3BC0">
        <w:rPr>
          <w:b/>
          <w:bCs/>
          <w:sz w:val="26"/>
        </w:rPr>
        <w:t xml:space="preserve"> </w:t>
      </w:r>
      <w:r w:rsidRPr="000C3BC0">
        <w:rPr>
          <w:bCs/>
          <w:sz w:val="18"/>
          <w:szCs w:val="18"/>
        </w:rPr>
        <w:t xml:space="preserve">(Dexter Boniface is the Weddell Chair of the Americas and Associate Professor of Political Science at Rollins College, where he serves as Director of the Latin American and Caribbean Studies Program. </w:t>
      </w:r>
      <w:proofErr w:type="spellStart"/>
      <w:r w:rsidRPr="000C3BC0">
        <w:rPr>
          <w:bCs/>
          <w:sz w:val="18"/>
          <w:szCs w:val="18"/>
        </w:rPr>
        <w:t>Dinorah</w:t>
      </w:r>
      <w:proofErr w:type="spellEnd"/>
      <w:r w:rsidRPr="000C3BC0">
        <w:rPr>
          <w:bCs/>
          <w:sz w:val="18"/>
          <w:szCs w:val="18"/>
        </w:rPr>
        <w:t xml:space="preserve"> </w:t>
      </w:r>
      <w:proofErr w:type="spellStart"/>
      <w:r w:rsidRPr="000C3BC0">
        <w:rPr>
          <w:bCs/>
          <w:sz w:val="18"/>
          <w:szCs w:val="18"/>
        </w:rPr>
        <w:t>Azpuru</w:t>
      </w:r>
      <w:proofErr w:type="spellEnd"/>
      <w:r w:rsidRPr="000C3BC0">
        <w:rPr>
          <w:bCs/>
          <w:sz w:val="18"/>
          <w:szCs w:val="18"/>
        </w:rPr>
        <w:t xml:space="preserve"> is Associate Professor of Political Science at Wichita State University, “U.S.-Latin America Relations in the Post-Chávez Era,” The Fletcher Forum of World Affairs, 3/26/13, http://www.fletcherforum.org/2013/03/26/boniface_azpuru/)</w:t>
      </w:r>
    </w:p>
    <w:p w:rsidR="009F1C12" w:rsidRPr="000C3BC0" w:rsidRDefault="009F1C12" w:rsidP="009F1C12">
      <w:pPr>
        <w:rPr>
          <w:bCs/>
          <w:sz w:val="20"/>
          <w:szCs w:val="20"/>
        </w:rPr>
      </w:pPr>
    </w:p>
    <w:p w:rsidR="009F1C12" w:rsidRPr="000C3BC0" w:rsidRDefault="009F1C12" w:rsidP="009F1C12">
      <w:pPr>
        <w:rPr>
          <w:bCs/>
          <w:sz w:val="16"/>
        </w:rPr>
      </w:pPr>
      <w:r w:rsidRPr="000C3BC0">
        <w:rPr>
          <w:bCs/>
          <w:sz w:val="16"/>
        </w:rPr>
        <w:t xml:space="preserve">Hugo Chávez, the most outspoken anti-American leader in the Western Hemisphere in recent years, is forever gone. During his fourteen years in power in Venezuela, Chávez made anti-imperialism one of the cornerstones of his discourse—even as the United States continued to be one of the most important markets for Venezuelan oil. His anti-imperialism went beyond rhetoric. Chávez disrupted diplomatic relations with the United States, embarked on a crusade to unite Latin America through the creation of alternative organizations such as the left-wing Bolivarian Alliance for the Americas (ALBA), and attempted to undermine the influence of traditional inter-American institutions such as the Organization of American States’ Inter-American Commission on Human Rights. Chávez also reached out to extra-hemispheric actors such as China, Russia, and even Iran. </w:t>
      </w:r>
      <w:r w:rsidRPr="000C3BC0">
        <w:rPr>
          <w:bCs/>
          <w:u w:val="single"/>
        </w:rPr>
        <w:t>Now that Chávez has passed, U.S. politicians on both sides of the aisle have expressed hope that</w:t>
      </w:r>
      <w:r w:rsidRPr="000C3BC0">
        <w:rPr>
          <w:bCs/>
          <w:sz w:val="16"/>
        </w:rPr>
        <w:t xml:space="preserve"> relations between Venezuela and the United States, as well as relations </w:t>
      </w:r>
      <w:r w:rsidRPr="000C3BC0">
        <w:rPr>
          <w:bCs/>
          <w:u w:val="single"/>
        </w:rPr>
        <w:t>between the U.S. and Latin America more generally, will improve</w:t>
      </w:r>
      <w:r w:rsidRPr="000C3BC0">
        <w:rPr>
          <w:sz w:val="16"/>
        </w:rPr>
        <w:t>. Yet</w:t>
      </w:r>
      <w:r w:rsidRPr="000C3BC0">
        <w:rPr>
          <w:bCs/>
          <w:u w:val="single"/>
        </w:rPr>
        <w:t xml:space="preserve"> the prospects for improved relations may be dimmer than U.S. policymakers appreciate.</w:t>
      </w:r>
      <w:r w:rsidRPr="000C3BC0">
        <w:rPr>
          <w:bCs/>
          <w:sz w:val="12"/>
        </w:rPr>
        <w:t>¶</w:t>
      </w:r>
      <w:r w:rsidRPr="000C3BC0">
        <w:rPr>
          <w:bCs/>
          <w:u w:val="single"/>
        </w:rPr>
        <w:t xml:space="preserve"> One of the first issues </w:t>
      </w:r>
      <w:r w:rsidRPr="000C3BC0">
        <w:rPr>
          <w:sz w:val="16"/>
        </w:rPr>
        <w:t>to consider,</w:t>
      </w:r>
      <w:r w:rsidRPr="000C3BC0">
        <w:rPr>
          <w:bCs/>
          <w:sz w:val="16"/>
        </w:rPr>
        <w:t xml:space="preserve"> though too often forgotten, </w:t>
      </w:r>
      <w:r w:rsidRPr="000C3BC0">
        <w:rPr>
          <w:bCs/>
          <w:u w:val="single"/>
        </w:rPr>
        <w:t xml:space="preserve">is history. The United States and Latin America have long had a rocky relationship, and Chávez was not the first leader to express his disgust at </w:t>
      </w:r>
      <w:r w:rsidRPr="000C3BC0">
        <w:rPr>
          <w:sz w:val="16"/>
        </w:rPr>
        <w:t>the influence of</w:t>
      </w:r>
      <w:r w:rsidRPr="000C3BC0">
        <w:rPr>
          <w:bCs/>
          <w:u w:val="single"/>
        </w:rPr>
        <w:t xml:space="preserve"> the United States</w:t>
      </w:r>
      <w:r w:rsidRPr="000C3BC0">
        <w:rPr>
          <w:bCs/>
          <w:sz w:val="16"/>
        </w:rPr>
        <w:t xml:space="preserve"> in the Western Hemisphere. Indeed, </w:t>
      </w:r>
      <w:r w:rsidRPr="000C3BC0">
        <w:rPr>
          <w:bCs/>
          <w:u w:val="single"/>
        </w:rPr>
        <w:t>while anti-Americanism has long been a staple of the left in Latin America, even conservative elites have historically resented and resisted imposition from Washington. Distrust of the United States remains extensive</w:t>
      </w:r>
      <w:r w:rsidRPr="000C3BC0">
        <w:rPr>
          <w:bCs/>
          <w:sz w:val="16"/>
        </w:rPr>
        <w:t xml:space="preserve"> in several </w:t>
      </w:r>
      <w:r w:rsidRPr="000C3BC0">
        <w:rPr>
          <w:bCs/>
          <w:u w:val="single"/>
        </w:rPr>
        <w:t>countries in the region</w:t>
      </w:r>
      <w:r w:rsidRPr="000C3BC0">
        <w:rPr>
          <w:bCs/>
          <w:sz w:val="16"/>
        </w:rPr>
        <w:t xml:space="preserve">—and not only in countries where the president is an outspoken critic of the United States. For example, 2012 survey data from the </w:t>
      </w:r>
      <w:proofErr w:type="spellStart"/>
      <w:r w:rsidRPr="000C3BC0">
        <w:rPr>
          <w:bCs/>
          <w:sz w:val="16"/>
        </w:rPr>
        <w:t>AmericasBarometer</w:t>
      </w:r>
      <w:proofErr w:type="spellEnd"/>
      <w:r w:rsidRPr="000C3BC0">
        <w:rPr>
          <w:bCs/>
          <w:sz w:val="16"/>
        </w:rPr>
        <w:t xml:space="preserve"> demonstrates that </w:t>
      </w:r>
      <w:r w:rsidRPr="000C3BC0">
        <w:rPr>
          <w:bCs/>
          <w:u w:val="single"/>
        </w:rPr>
        <w:t>in countries such as Argentina, Mexico, Chile, and Uruguay, over forty percent of the population does not trust the U.S. government</w:t>
      </w:r>
      <w:r w:rsidRPr="000C3BC0">
        <w:rPr>
          <w:bCs/>
          <w:sz w:val="16"/>
        </w:rPr>
        <w:t>, though distrust is low in Central America and the Caribbean (see chart below).</w:t>
      </w:r>
      <w:r w:rsidRPr="000C3BC0">
        <w:rPr>
          <w:bCs/>
          <w:sz w:val="12"/>
        </w:rPr>
        <w:t>¶</w:t>
      </w:r>
      <w:r w:rsidRPr="000C3BC0">
        <w:rPr>
          <w:bCs/>
          <w:sz w:val="16"/>
        </w:rPr>
        <w:t xml:space="preserve"> Although the torch of anti-Americanism will not automatically be transferred from Chávez to one of the other ALBA presidents (Correa in Ecuador, Morales in Bolivia, Ortega in Nicaragua, or </w:t>
      </w:r>
      <w:proofErr w:type="spellStart"/>
      <w:r w:rsidRPr="000C3BC0">
        <w:rPr>
          <w:bCs/>
          <w:sz w:val="16"/>
        </w:rPr>
        <w:t>Raúl</w:t>
      </w:r>
      <w:proofErr w:type="spellEnd"/>
      <w:r w:rsidRPr="000C3BC0">
        <w:rPr>
          <w:bCs/>
          <w:sz w:val="16"/>
        </w:rPr>
        <w:t xml:space="preserve"> Castro in Cuba), </w:t>
      </w:r>
      <w:r w:rsidRPr="000C3BC0">
        <w:rPr>
          <w:bCs/>
          <w:u w:val="single"/>
        </w:rPr>
        <w:t>these presidents are not likely to soften their anti-American discourse anytime soon. In fact, they will likely continue to exploit anti-American sentiments as part of what appears to be a highly effective domestic political strategy.</w:t>
      </w:r>
      <w:r w:rsidRPr="000C3BC0">
        <w:rPr>
          <w:bCs/>
          <w:sz w:val="16"/>
        </w:rPr>
        <w:t xml:space="preserve"> Furthermore, if acting Venezuelan President </w:t>
      </w:r>
      <w:proofErr w:type="spellStart"/>
      <w:r w:rsidRPr="000C3BC0">
        <w:rPr>
          <w:bCs/>
          <w:sz w:val="16"/>
        </w:rPr>
        <w:t>Nicolás</w:t>
      </w:r>
      <w:proofErr w:type="spellEnd"/>
      <w:r w:rsidRPr="000C3BC0">
        <w:rPr>
          <w:bCs/>
          <w:sz w:val="16"/>
        </w:rPr>
        <w:t xml:space="preserve"> </w:t>
      </w:r>
      <w:proofErr w:type="spellStart"/>
      <w:r w:rsidRPr="000C3BC0">
        <w:rPr>
          <w:bCs/>
          <w:sz w:val="16"/>
        </w:rPr>
        <w:t>Maduro</w:t>
      </w:r>
      <w:proofErr w:type="spellEnd"/>
      <w:r w:rsidRPr="000C3BC0">
        <w:rPr>
          <w:bCs/>
          <w:sz w:val="16"/>
        </w:rPr>
        <w:t xml:space="preserve"> is elected next month (as polls currently predict), his recent allegations that Chávez was infected with cancer by “imperialist” enemies certainly do not bode well for an improved relationship with the United States.</w:t>
      </w:r>
    </w:p>
    <w:p w:rsidR="009F1C12" w:rsidRPr="000C3BC0" w:rsidRDefault="009F1C12" w:rsidP="009F1C12">
      <w:pPr>
        <w:rPr>
          <w:bCs/>
          <w:sz w:val="16"/>
        </w:rPr>
      </w:pPr>
    </w:p>
    <w:p w:rsidR="009F1C12" w:rsidRPr="000C3BC0" w:rsidRDefault="009F1C12" w:rsidP="009F1C12">
      <w:pPr>
        <w:pStyle w:val="Heading4"/>
      </w:pPr>
      <w:r w:rsidRPr="000C3BC0">
        <w:t xml:space="preserve">They can’t overcome over a century’s worth of mistrust </w:t>
      </w:r>
    </w:p>
    <w:p w:rsidR="009F1C12" w:rsidRPr="000C3BC0" w:rsidRDefault="009F1C12" w:rsidP="009F1C12">
      <w:proofErr w:type="spellStart"/>
      <w:r w:rsidRPr="000C3BC0">
        <w:rPr>
          <w:b/>
        </w:rPr>
        <w:t>Puntigliano</w:t>
      </w:r>
      <w:proofErr w:type="spellEnd"/>
      <w:r w:rsidRPr="000C3BC0">
        <w:rPr>
          <w:b/>
        </w:rPr>
        <w:t xml:space="preserve"> 8</w:t>
      </w:r>
      <w:r w:rsidR="000C3BC0" w:rsidRPr="000C3BC0">
        <w:rPr>
          <w:b/>
        </w:rPr>
        <w:t xml:space="preserve"> </w:t>
      </w:r>
      <w:r w:rsidRPr="000C3BC0">
        <w:t xml:space="preserve">(Andrés </w:t>
      </w:r>
      <w:proofErr w:type="spellStart"/>
      <w:r w:rsidRPr="000C3BC0">
        <w:t>Rivarola</w:t>
      </w:r>
      <w:proofErr w:type="spellEnd"/>
      <w:r w:rsidRPr="000C3BC0">
        <w:t xml:space="preserve"> </w:t>
      </w:r>
      <w:proofErr w:type="spellStart"/>
      <w:r w:rsidRPr="000C3BC0">
        <w:t>Puntigliano</w:t>
      </w:r>
      <w:proofErr w:type="spellEnd"/>
      <w:r w:rsidRPr="000C3BC0">
        <w:t>, Associate Professor in economic history and lecturer in Latin American Studies at Stockholm University, “Suspicious Minds: Recent Books on¶ U.S.-Latin American Relations,” Latin American Politics and Society, Winter 2008, pp. 171-172, http://www.diva-portal.org/smash/get/diva2:200298/FULLTEXT01)</w:t>
      </w:r>
    </w:p>
    <w:p w:rsidR="009F1C12" w:rsidRPr="000C3BC0" w:rsidRDefault="009F1C12" w:rsidP="009F1C12"/>
    <w:p w:rsidR="009F1C12" w:rsidRPr="000C3BC0" w:rsidRDefault="009F1C12" w:rsidP="009F1C12">
      <w:pPr>
        <w:rPr>
          <w:sz w:val="16"/>
        </w:rPr>
      </w:pPr>
      <w:r w:rsidRPr="000C3BC0">
        <w:rPr>
          <w:sz w:val="16"/>
        </w:rPr>
        <w:t xml:space="preserve">This brings us to </w:t>
      </w:r>
      <w:proofErr w:type="spellStart"/>
      <w:r w:rsidRPr="000C3BC0">
        <w:rPr>
          <w:sz w:val="16"/>
        </w:rPr>
        <w:t>Katzenstein</w:t>
      </w:r>
      <w:proofErr w:type="spellEnd"/>
      <w:r w:rsidRPr="000C3BC0">
        <w:rPr>
          <w:sz w:val="16"/>
        </w:rPr>
        <w:t xml:space="preserve"> and </w:t>
      </w:r>
      <w:proofErr w:type="spellStart"/>
      <w:r w:rsidRPr="000C3BC0">
        <w:rPr>
          <w:sz w:val="16"/>
        </w:rPr>
        <w:t>Keohane’s</w:t>
      </w:r>
      <w:proofErr w:type="spellEnd"/>
      <w:r w:rsidRPr="000C3BC0">
        <w:rPr>
          <w:sz w:val="16"/>
        </w:rPr>
        <w:t xml:space="preserve"> useful distinction between “anti-Americanism” and “opposition to U.S. policy” (2007). They also make another useful distinction between opinion, distrust, and bias. </w:t>
      </w:r>
      <w:r w:rsidRPr="000C3BC0">
        <w:rPr>
          <w:rStyle w:val="StyleBoldUnderline"/>
        </w:rPr>
        <w:t xml:space="preserve">Opinion is a milder </w:t>
      </w:r>
      <w:r w:rsidRPr="000C3BC0">
        <w:rPr>
          <w:sz w:val="16"/>
          <w:szCs w:val="16"/>
        </w:rPr>
        <w:t>and more reasoned</w:t>
      </w:r>
      <w:r w:rsidRPr="000C3BC0">
        <w:rPr>
          <w:rStyle w:val="StyleBoldUnderline"/>
        </w:rPr>
        <w:t xml:space="preserve"> category of negative assessment; it hardens into distrust </w:t>
      </w:r>
      <w:r w:rsidRPr="000C3BC0">
        <w:rPr>
          <w:sz w:val="16"/>
          <w:szCs w:val="16"/>
        </w:rPr>
        <w:t xml:space="preserve">and may end up as bias, </w:t>
      </w:r>
      <w:r w:rsidRPr="000C3BC0">
        <w:rPr>
          <w:rStyle w:val="StyleBoldUnderline"/>
        </w:rPr>
        <w:t>where negative evaluations of U.S. foreign policy actions are viewed as inherent.</w:t>
      </w:r>
      <w:r w:rsidRPr="000C3BC0">
        <w:rPr>
          <w:sz w:val="16"/>
        </w:rPr>
        <w:t xml:space="preserve"> Contrary to </w:t>
      </w:r>
      <w:proofErr w:type="spellStart"/>
      <w:r w:rsidRPr="000C3BC0">
        <w:rPr>
          <w:sz w:val="16"/>
        </w:rPr>
        <w:t>Sheinin’s</w:t>
      </w:r>
      <w:proofErr w:type="spellEnd"/>
      <w:r w:rsidRPr="000C3BC0">
        <w:rPr>
          <w:sz w:val="16"/>
        </w:rPr>
        <w:t xml:space="preserve"> optimistic view, these scholars hold that </w:t>
      </w:r>
      <w:r w:rsidRPr="000C3BC0">
        <w:rPr>
          <w:rStyle w:val="StyleBoldUnderline"/>
        </w:rPr>
        <w:t>in Latin America, distrust and bias have increased rapidly in recent years in the wake of widespread disappointment with the effect of U.S.-supported neoliberal policies</w:t>
      </w:r>
      <w:r w:rsidRPr="000C3BC0">
        <w:rPr>
          <w:sz w:val="16"/>
        </w:rPr>
        <w:t xml:space="preserve"> (</w:t>
      </w:r>
      <w:proofErr w:type="spellStart"/>
      <w:r w:rsidRPr="000C3BC0">
        <w:rPr>
          <w:sz w:val="16"/>
        </w:rPr>
        <w:t>Katzenstein</w:t>
      </w:r>
      <w:proofErr w:type="spellEnd"/>
      <w:r w:rsidRPr="000C3BC0">
        <w:rPr>
          <w:sz w:val="16"/>
        </w:rPr>
        <w:t xml:space="preserve"> and </w:t>
      </w:r>
      <w:proofErr w:type="spellStart"/>
      <w:r w:rsidRPr="000C3BC0">
        <w:rPr>
          <w:sz w:val="16"/>
        </w:rPr>
        <w:t>Keohane</w:t>
      </w:r>
      <w:proofErr w:type="spellEnd"/>
      <w:r w:rsidRPr="000C3BC0">
        <w:rPr>
          <w:sz w:val="16"/>
        </w:rPr>
        <w:t xml:space="preserve"> 2007, 276). One could</w:t>
      </w:r>
      <w:r w:rsidRPr="000C3BC0">
        <w:rPr>
          <w:sz w:val="12"/>
        </w:rPr>
        <w:t>¶</w:t>
      </w:r>
      <w:r w:rsidRPr="000C3BC0">
        <w:rPr>
          <w:sz w:val="16"/>
        </w:rPr>
        <w:t xml:space="preserve"> agree that </w:t>
      </w:r>
      <w:r w:rsidRPr="000C3BC0">
        <w:rPr>
          <w:rStyle w:val="StyleBoldUnderline"/>
        </w:rPr>
        <w:t>distrust has been an increasing trend,</w:t>
      </w:r>
      <w:r w:rsidRPr="000C3BC0">
        <w:rPr>
          <w:sz w:val="16"/>
        </w:rPr>
        <w:t xml:space="preserve"> but </w:t>
      </w:r>
      <w:r w:rsidRPr="000C3BC0">
        <w:rPr>
          <w:rStyle w:val="StyleBoldUnderline"/>
        </w:rPr>
        <w:t>not only in recent years</w:t>
      </w:r>
      <w:r w:rsidRPr="000C3BC0">
        <w:rPr>
          <w:sz w:val="16"/>
        </w:rPr>
        <w:t xml:space="preserve">. It seems that </w:t>
      </w:r>
      <w:r w:rsidRPr="000C3BC0">
        <w:rPr>
          <w:rStyle w:val="StyleBoldUnderline"/>
        </w:rPr>
        <w:t>distrust has been on the rise since the nineteenth</w:t>
      </w:r>
      <w:r w:rsidRPr="000C3BC0">
        <w:rPr>
          <w:rStyle w:val="StyleBoldUnderline"/>
          <w:sz w:val="12"/>
        </w:rPr>
        <w:t xml:space="preserve"> </w:t>
      </w:r>
      <w:r w:rsidRPr="000C3BC0">
        <w:rPr>
          <w:rStyle w:val="StyleBoldUnderline"/>
        </w:rPr>
        <w:t>century</w:t>
      </w:r>
      <w:r w:rsidRPr="000C3BC0">
        <w:rPr>
          <w:sz w:val="16"/>
        </w:rPr>
        <w:t xml:space="preserve">. Yet although </w:t>
      </w:r>
      <w:proofErr w:type="spellStart"/>
      <w:r w:rsidRPr="000C3BC0">
        <w:rPr>
          <w:sz w:val="16"/>
        </w:rPr>
        <w:t>Grandin</w:t>
      </w:r>
      <w:proofErr w:type="spellEnd"/>
      <w:r w:rsidRPr="000C3BC0">
        <w:rPr>
          <w:sz w:val="16"/>
        </w:rPr>
        <w:t xml:space="preserve"> or </w:t>
      </w:r>
      <w:proofErr w:type="spellStart"/>
      <w:r w:rsidRPr="000C3BC0">
        <w:rPr>
          <w:sz w:val="16"/>
        </w:rPr>
        <w:t>Golinger</w:t>
      </w:r>
      <w:proofErr w:type="spellEnd"/>
      <w:r w:rsidRPr="000C3BC0">
        <w:rPr>
          <w:sz w:val="16"/>
        </w:rPr>
        <w:t xml:space="preserve"> might go so far as to speak</w:t>
      </w:r>
      <w:r w:rsidRPr="000C3BC0">
        <w:rPr>
          <w:sz w:val="12"/>
        </w:rPr>
        <w:t xml:space="preserve"> </w:t>
      </w:r>
      <w:r w:rsidRPr="000C3BC0">
        <w:rPr>
          <w:sz w:val="16"/>
        </w:rPr>
        <w:t xml:space="preserve">of bias, it still does not seem to be the case, not even in Venezuela. </w:t>
      </w:r>
    </w:p>
    <w:p w:rsidR="009F1C12" w:rsidRPr="000C3BC0" w:rsidRDefault="009F1C12" w:rsidP="009F1C12">
      <w:pPr>
        <w:rPr>
          <w:bCs/>
          <w:sz w:val="16"/>
        </w:rPr>
      </w:pPr>
    </w:p>
    <w:p w:rsidR="004D4541" w:rsidRPr="000C3BC0" w:rsidRDefault="004D4541" w:rsidP="004D4541">
      <w:pPr>
        <w:pStyle w:val="Heading4"/>
      </w:pPr>
      <w:r w:rsidRPr="000C3BC0">
        <w:t>US – Latin America relations at record low and will continue to be – foreign attitudes remain</w:t>
      </w:r>
    </w:p>
    <w:p w:rsidR="004D4541" w:rsidRPr="000C3BC0" w:rsidRDefault="004D4541" w:rsidP="004D4541">
      <w:r w:rsidRPr="000C3BC0">
        <w:rPr>
          <w:rStyle w:val="StyleStyleBold12pt"/>
        </w:rPr>
        <w:t xml:space="preserve">CFR 8 </w:t>
      </w:r>
      <w:r w:rsidRPr="000C3BC0">
        <w:t xml:space="preserve">(Council on Foreign Relations, “US Latin America Relations: a New Direction for a New Reality: Report of an Independent Task Force”, pg. 7, </w:t>
      </w:r>
      <w:hyperlink r:id="rId14" w:history="1">
        <w:r w:rsidRPr="000C3BC0">
          <w:rPr>
            <w:rStyle w:val="Hyperlink"/>
          </w:rPr>
          <w:t>http://books.google.com/books?id=U9n3KwBVHFgC</w:t>
        </w:r>
      </w:hyperlink>
      <w:r w:rsidRPr="000C3BC0">
        <w:t>) ~</w:t>
      </w:r>
      <w:proofErr w:type="spellStart"/>
      <w:proofErr w:type="gramStart"/>
      <w:r w:rsidRPr="000C3BC0">
        <w:t>ew</w:t>
      </w:r>
      <w:proofErr w:type="spellEnd"/>
      <w:proofErr w:type="gramEnd"/>
    </w:p>
    <w:p w:rsidR="004D4541" w:rsidRPr="000C3BC0" w:rsidRDefault="004D4541" w:rsidP="004D4541">
      <w:pPr>
        <w:rPr>
          <w:rStyle w:val="StyleStyleBold12pt"/>
        </w:rPr>
      </w:pPr>
    </w:p>
    <w:p w:rsidR="004D4541" w:rsidRPr="000C3BC0" w:rsidRDefault="004D4541" w:rsidP="004D4541">
      <w:pPr>
        <w:rPr>
          <w:rStyle w:val="StyleBoldUnderline"/>
        </w:rPr>
      </w:pPr>
      <w:r w:rsidRPr="000C3BC0">
        <w:t xml:space="preserve">The economic and political diversification of Latin America is reflected in </w:t>
      </w:r>
      <w:r w:rsidRPr="000C3BC0">
        <w:rPr>
          <w:rStyle w:val="StyleBoldUnderline"/>
        </w:rPr>
        <w:t>Latin American</w:t>
      </w:r>
      <w:r w:rsidRPr="000C3BC0">
        <w:t xml:space="preserve"> attitudes as well. </w:t>
      </w:r>
      <w:r w:rsidRPr="000C3BC0">
        <w:rPr>
          <w:rStyle w:val="StyleBoldUnderline"/>
        </w:rPr>
        <w:t>Esteem for U.S. global and hemispheric leadership is at its lowest level in the region in recent memory. In 2002</w:t>
      </w:r>
      <w:r w:rsidRPr="000C3BC0">
        <w:t xml:space="preserve">, according to the Pew Global Attitudes Project, </w:t>
      </w:r>
      <w:r w:rsidRPr="000C3BC0">
        <w:rPr>
          <w:rStyle w:val="StyleBoldUnderline"/>
        </w:rPr>
        <w:t>82 percent of Venezuelans, 34 percent of Argentineans, and 51 percent of Bolivians had a favorable view of the United States</w:t>
      </w:r>
      <w:r w:rsidRPr="000C3BC0">
        <w:t xml:space="preserve">; those </w:t>
      </w:r>
      <w:r w:rsidRPr="000C3BC0">
        <w:rPr>
          <w:rStyle w:val="StyleBoldUnderline"/>
        </w:rPr>
        <w:t>numbers had fallen to 56, 16, and 43 percent by 2007.</w:t>
      </w:r>
      <w:r w:rsidRPr="000C3BC0">
        <w:t xml:space="preserve"> The </w:t>
      </w:r>
      <w:r w:rsidRPr="000C3BC0">
        <w:rPr>
          <w:rStyle w:val="StyleBoldUnderline"/>
        </w:rPr>
        <w:t>percentage of Latin Americans who approved of U.S. ideas</w:t>
      </w:r>
      <w:r w:rsidRPr="000C3BC0">
        <w:t xml:space="preserve"> on democracy </w:t>
      </w:r>
      <w:r w:rsidRPr="000C3BC0">
        <w:rPr>
          <w:rStyle w:val="StyleBoldUnderline"/>
        </w:rPr>
        <w:t>decreased from 45 percent in 2002 to 29 percent in 2007</w:t>
      </w:r>
      <w:r w:rsidRPr="000C3BC0">
        <w:t xml:space="preserve">. This general distrust of the United States has allowed Presidents Hugo Chavez of Venezuela, </w:t>
      </w:r>
      <w:proofErr w:type="spellStart"/>
      <w:r w:rsidRPr="000C3BC0">
        <w:t>Evo</w:t>
      </w:r>
      <w:proofErr w:type="spellEnd"/>
      <w:r w:rsidRPr="000C3BC0">
        <w:t xml:space="preserve"> Morales of Bolivia, Rafael Correa of Ecuador, and even Felipe Calderon of Mexico to bolster their domestic popular support by criticizing Washington. Most Latin Americans still prefer a mutually respectful and productive relationship with the United States, but the </w:t>
      </w:r>
      <w:r w:rsidRPr="000C3BC0">
        <w:rPr>
          <w:rStyle w:val="StyleBoldUnderline"/>
        </w:rPr>
        <w:t>factors driving Latin America's desire for greater independence are likely to shape the regions posture toward the United States well into the future.</w:t>
      </w:r>
    </w:p>
    <w:p w:rsidR="004D4541" w:rsidRPr="000C3BC0" w:rsidRDefault="004D4541" w:rsidP="009F1C12">
      <w:pPr>
        <w:rPr>
          <w:bCs/>
          <w:sz w:val="16"/>
        </w:rPr>
      </w:pPr>
    </w:p>
    <w:p w:rsidR="009F1C12" w:rsidRPr="000C3BC0" w:rsidRDefault="009F1C12" w:rsidP="009F1C12">
      <w:pPr>
        <w:pStyle w:val="Heading2"/>
      </w:pPr>
      <w:r w:rsidRPr="000C3BC0">
        <w:t>MISC</w:t>
      </w:r>
    </w:p>
    <w:p w:rsidR="009F1C12" w:rsidRPr="000C3BC0" w:rsidRDefault="009F1C12" w:rsidP="009F1C12">
      <w:pPr>
        <w:pStyle w:val="Heading3"/>
      </w:pPr>
      <w:r w:rsidRPr="000C3BC0">
        <w:t>CIR Turns</w:t>
      </w:r>
    </w:p>
    <w:p w:rsidR="009F1C12" w:rsidRPr="000C3BC0" w:rsidRDefault="009F1C12" w:rsidP="009F1C12">
      <w:pPr>
        <w:pStyle w:val="Heading4"/>
      </w:pPr>
      <w:r w:rsidRPr="000C3BC0">
        <w:t>CIR key to US-Latin American relations</w:t>
      </w:r>
    </w:p>
    <w:p w:rsidR="009F1C12" w:rsidRPr="000C3BC0" w:rsidRDefault="009F1C12" w:rsidP="009F1C12">
      <w:proofErr w:type="spellStart"/>
      <w:r w:rsidRPr="000C3BC0">
        <w:rPr>
          <w:b/>
        </w:rPr>
        <w:t>Haugaard</w:t>
      </w:r>
      <w:proofErr w:type="spellEnd"/>
      <w:r w:rsidRPr="000C3BC0">
        <w:rPr>
          <w:b/>
        </w:rPr>
        <w:t xml:space="preserve"> 13</w:t>
      </w:r>
      <w:r w:rsidR="000C3BC0" w:rsidRPr="000C3BC0">
        <w:t xml:space="preserve"> </w:t>
      </w:r>
      <w:r w:rsidRPr="000C3BC0">
        <w:t xml:space="preserve">(Lisa </w:t>
      </w:r>
      <w:proofErr w:type="spellStart"/>
      <w:r w:rsidRPr="000C3BC0">
        <w:t>Haugaard</w:t>
      </w:r>
      <w:proofErr w:type="spellEnd"/>
      <w:r w:rsidRPr="000C3BC0">
        <w:t xml:space="preserve"> is the executive director of the Latin America Working Group. She served as Senior Associate at the LAWG, where she worked on Colombia and Central America policy, development assistance and other topics, and she was executive director of the Central America Historical Institute, “Ten New Year's Resolutions for U.S. Policy Towards Latin America,” The Huffington Post, 1/4/13, http://www.huffingtonpost.com/lisa-haugaard/latin-america-united-states-relations_b_2409247.html)</w:t>
      </w:r>
    </w:p>
    <w:p w:rsidR="009F1C12" w:rsidRPr="000C3BC0" w:rsidRDefault="009F1C12" w:rsidP="009F1C12"/>
    <w:p w:rsidR="009F1C12" w:rsidRPr="000C3BC0" w:rsidRDefault="009F1C12" w:rsidP="009F1C12">
      <w:pPr>
        <w:spacing w:after="200" w:line="276" w:lineRule="auto"/>
        <w:rPr>
          <w:rFonts w:cstheme="minorBidi"/>
          <w:sz w:val="16"/>
        </w:rPr>
      </w:pPr>
      <w:r w:rsidRPr="000C3BC0">
        <w:rPr>
          <w:rStyle w:val="StyleBoldUnderline"/>
        </w:rPr>
        <w:t>Democrats and Republicans alike should heed the message delivered by the Latino vote in 2012 and provide a path to citizenship for the eleven million people living in the shadows in the United States and build a flexible, sensible legal immigration system for the future. This</w:t>
      </w:r>
      <w:r w:rsidRPr="000C3BC0">
        <w:rPr>
          <w:rFonts w:cstheme="minorBidi"/>
          <w:sz w:val="16"/>
        </w:rPr>
        <w:t xml:space="preserve"> historic step would help families and the economy in the United States and Latin America, and </w:t>
      </w:r>
      <w:r w:rsidRPr="000C3BC0">
        <w:rPr>
          <w:rStyle w:val="Emphasis"/>
        </w:rPr>
        <w:t>would do more to improve U.S.-Latin American relations than any other single action</w:t>
      </w:r>
      <w:r w:rsidRPr="000C3BC0">
        <w:rPr>
          <w:rFonts w:cstheme="minorBidi"/>
          <w:sz w:val="16"/>
        </w:rPr>
        <w:t>. And right now, the Obama administration should protect the rights of migrants and border communities by stopping deportation practices that send migrants back to dangerous areas to be preyed upon by cartels, and by ensuring U.S. Customs and Border Patrol agents are held accountable for abuses.</w:t>
      </w:r>
    </w:p>
    <w:p w:rsidR="009F1C12" w:rsidRPr="000C3BC0" w:rsidRDefault="009F1C12" w:rsidP="009F1C12">
      <w:pPr>
        <w:pStyle w:val="Heading3"/>
      </w:pPr>
      <w:r w:rsidRPr="000C3BC0">
        <w:t>LA Relations solve proliferation</w:t>
      </w:r>
    </w:p>
    <w:p w:rsidR="009F1C12" w:rsidRPr="000C3BC0" w:rsidRDefault="009F1C12" w:rsidP="009F1C12">
      <w:pPr>
        <w:pStyle w:val="Heading4"/>
      </w:pPr>
      <w:r w:rsidRPr="000C3BC0">
        <w:t>US-Latin America relations key to check nuclear proliferation</w:t>
      </w:r>
    </w:p>
    <w:p w:rsidR="009F1C12" w:rsidRPr="000C3BC0" w:rsidRDefault="009F1C12" w:rsidP="009F1C12">
      <w:r w:rsidRPr="000C3BC0">
        <w:rPr>
          <w:b/>
        </w:rPr>
        <w:t>Brookings 8</w:t>
      </w:r>
      <w:r w:rsidR="000C3BC0" w:rsidRPr="000C3BC0">
        <w:rPr>
          <w:b/>
        </w:rPr>
        <w:t xml:space="preserve"> </w:t>
      </w:r>
      <w:r w:rsidRPr="000C3BC0">
        <w:t>(Partnership for the Americas Commission at Brookings Institute, “Re-Thinking U.S.-Latin American Relations: A Hemispheric Partnership for a Turbulent World,” Brookings, November 2008, http://www.brookings.edu/research/reports/2008/11/24-latin-america-partnership)</w:t>
      </w:r>
    </w:p>
    <w:p w:rsidR="009F1C12" w:rsidRPr="000C3BC0" w:rsidRDefault="009F1C12" w:rsidP="009F1C12"/>
    <w:p w:rsidR="009F1C12" w:rsidRPr="000C3BC0" w:rsidRDefault="009F1C12" w:rsidP="009F1C12">
      <w:pPr>
        <w:rPr>
          <w:rStyle w:val="StyleBoldUnderline"/>
          <w:sz w:val="16"/>
        </w:rPr>
      </w:pPr>
      <w:r w:rsidRPr="000C3BC0">
        <w:rPr>
          <w:rStyle w:val="StyleBoldUnderline"/>
        </w:rPr>
        <w:t>Developments in Latin America</w:t>
      </w:r>
      <w:r w:rsidRPr="000C3BC0">
        <w:rPr>
          <w:rStyle w:val="StyleBoldUnderline"/>
          <w:sz w:val="16"/>
        </w:rPr>
        <w:t xml:space="preserve"> and the Caribbean (LAC) </w:t>
      </w:r>
      <w:r w:rsidRPr="000C3BC0">
        <w:rPr>
          <w:rStyle w:val="StyleBoldUnderline"/>
        </w:rPr>
        <w:t xml:space="preserve">have a very significant impact on the daily lives of those </w:t>
      </w:r>
      <w:r w:rsidRPr="000C3BC0">
        <w:rPr>
          <w:rStyle w:val="StyleBoldUnderline"/>
          <w:sz w:val="16"/>
        </w:rPr>
        <w:t xml:space="preserve">who </w:t>
      </w:r>
      <w:r w:rsidRPr="000C3BC0">
        <w:rPr>
          <w:rStyle w:val="StyleBoldUnderline"/>
        </w:rPr>
        <w:t>live in the United States</w:t>
      </w:r>
      <w:r w:rsidRPr="000C3BC0">
        <w:rPr>
          <w:rStyle w:val="StyleBoldUnderline"/>
          <w:sz w:val="16"/>
        </w:rPr>
        <w:t xml:space="preserve">. Yet because of a lack of trust, an inability to undertake stable commitments by some countries, and different U.S. priorities, the United States and Latin America have rarely developed a genuine and sustained partnership to address regional—let alone global—challenges. </w:t>
      </w:r>
      <w:r w:rsidRPr="000C3BC0">
        <w:rPr>
          <w:rStyle w:val="StyleBoldUnderline"/>
        </w:rPr>
        <w:t xml:space="preserve">If a hemispheric partnership remains elusive, the costs to the United States </w:t>
      </w:r>
      <w:r w:rsidRPr="000C3BC0">
        <w:rPr>
          <w:sz w:val="18"/>
          <w:szCs w:val="18"/>
        </w:rPr>
        <w:t>and its neighbors</w:t>
      </w:r>
      <w:r w:rsidRPr="000C3BC0">
        <w:rPr>
          <w:rStyle w:val="StyleBoldUnderline"/>
        </w:rPr>
        <w:t xml:space="preserve"> will be high, </w:t>
      </w:r>
      <w:r w:rsidRPr="000C3BC0">
        <w:rPr>
          <w:sz w:val="16"/>
        </w:rPr>
        <w:t>in terms of both growing risks and missed opportunities.</w:t>
      </w:r>
      <w:r w:rsidRPr="000C3BC0">
        <w:rPr>
          <w:rStyle w:val="StyleBoldUnderline"/>
        </w:rPr>
        <w:t xml:space="preserve"> Without a partnership, the risk that criminal networks pose to the region</w:t>
      </w:r>
      <w:r w:rsidRPr="000C3BC0">
        <w:rPr>
          <w:sz w:val="18"/>
          <w:szCs w:val="18"/>
        </w:rPr>
        <w:t>’s people and institutions</w:t>
      </w:r>
      <w:r w:rsidRPr="000C3BC0">
        <w:rPr>
          <w:rStyle w:val="StyleBoldUnderline"/>
        </w:rPr>
        <w:t xml:space="preserve"> will continue to grow</w:t>
      </w:r>
      <w:r w:rsidRPr="000C3BC0">
        <w:rPr>
          <w:sz w:val="16"/>
        </w:rPr>
        <w:t xml:space="preserve">. Peaceful nuclear technology may be adopted more widely, but </w:t>
      </w:r>
      <w:r w:rsidRPr="000C3BC0">
        <w:rPr>
          <w:rStyle w:val="StyleBoldUnderline"/>
        </w:rPr>
        <w:t xml:space="preserve">without proper regional safeguards, the risks of nuclear proliferation will increase. </w:t>
      </w:r>
      <w:r w:rsidRPr="000C3BC0">
        <w:rPr>
          <w:sz w:val="16"/>
        </w:rPr>
        <w:t xml:space="preserve">Adaptation to climate change will take place through isolated, improvised measures by individual countries, rather than through more effective efforts based on mutual learning and coordination. Illegal immigration to the United States will continue unabated and unregulated, adding to an ever-larger underclass that lives and works at the margins of the law. Finally, </w:t>
      </w:r>
      <w:r w:rsidRPr="000C3BC0">
        <w:rPr>
          <w:rStyle w:val="StyleBoldUnderline"/>
        </w:rPr>
        <w:t>the countries around the hemisphere, including the United States, will lose valuable opportunities to tap new markets</w:t>
      </w:r>
      <w:r w:rsidRPr="000C3BC0">
        <w:rPr>
          <w:sz w:val="16"/>
        </w:rPr>
        <w:t>, make new investments, and access valuable resources.</w:t>
      </w:r>
      <w:r w:rsidRPr="000C3BC0">
        <w:rPr>
          <w:sz w:val="12"/>
        </w:rPr>
        <w:t>¶</w:t>
      </w:r>
      <w:r w:rsidRPr="000C3BC0">
        <w:rPr>
          <w:rStyle w:val="StyleBoldUnderline"/>
        </w:rPr>
        <w:t xml:space="preserve"> </w:t>
      </w:r>
      <w:proofErr w:type="gramStart"/>
      <w:r w:rsidRPr="000C3BC0">
        <w:rPr>
          <w:rStyle w:val="StyleBoldUnderline"/>
        </w:rPr>
        <w:t>Today</w:t>
      </w:r>
      <w:proofErr w:type="gramEnd"/>
      <w:r w:rsidRPr="000C3BC0">
        <w:rPr>
          <w:rStyle w:val="StyleBoldUnderline"/>
        </w:rPr>
        <w:t xml:space="preserve">, several changes in the region have made a hemispheric partnership both possible and necessary. </w:t>
      </w:r>
      <w:r w:rsidRPr="000C3BC0">
        <w:rPr>
          <w:sz w:val="16"/>
        </w:rPr>
        <w:t xml:space="preserve">The key challenges faced by the United States and the hemisphere’s other countries—such as </w:t>
      </w:r>
      <w:r w:rsidRPr="000C3BC0">
        <w:rPr>
          <w:rStyle w:val="StyleBoldUnderline"/>
        </w:rPr>
        <w:t xml:space="preserve">securing sustainable energy supplies, combating and adapting to climate change, and combating organized crime and drug trafficking—have become so complex and </w:t>
      </w:r>
      <w:r w:rsidRPr="000C3BC0">
        <w:rPr>
          <w:sz w:val="16"/>
        </w:rPr>
        <w:t xml:space="preserve">deeply </w:t>
      </w:r>
      <w:r w:rsidRPr="000C3BC0">
        <w:rPr>
          <w:rStyle w:val="StyleBoldUnderline"/>
        </w:rPr>
        <w:t xml:space="preserve">transnational that they cannot be managed </w:t>
      </w:r>
      <w:r w:rsidRPr="000C3BC0">
        <w:rPr>
          <w:sz w:val="16"/>
        </w:rPr>
        <w:t>or overcome</w:t>
      </w:r>
      <w:r w:rsidRPr="000C3BC0">
        <w:rPr>
          <w:rStyle w:val="StyleBoldUnderline"/>
        </w:rPr>
        <w:t xml:space="preserve"> by any single country</w:t>
      </w:r>
      <w:r w:rsidRPr="000C3BC0">
        <w:rPr>
          <w:sz w:val="16"/>
        </w:rPr>
        <w:t xml:space="preserve">. At the same time, the LAC countries are diversifying their international economic and political relations, making them less reliant on the United States. Finally, </w:t>
      </w:r>
      <w:r w:rsidRPr="000C3BC0">
        <w:rPr>
          <w:rStyle w:val="StyleBoldUnderline"/>
        </w:rPr>
        <w:t>the LAC countries are better positioned than before to act as reliable partners.</w:t>
      </w:r>
    </w:p>
    <w:p w:rsidR="0051454F" w:rsidRPr="000C3BC0" w:rsidRDefault="0051454F" w:rsidP="0051454F">
      <w:pPr>
        <w:pStyle w:val="Heading1"/>
      </w:pPr>
      <w:r w:rsidRPr="000C3BC0">
        <w:t>Cuba Relations</w:t>
      </w:r>
    </w:p>
    <w:p w:rsidR="0051454F" w:rsidRPr="000C3BC0" w:rsidRDefault="0051454F" w:rsidP="0051454F">
      <w:pPr>
        <w:pStyle w:val="Heading2"/>
      </w:pPr>
      <w:r w:rsidRPr="000C3BC0">
        <w:t>Low Relations Inevitable</w:t>
      </w:r>
    </w:p>
    <w:p w:rsidR="009A5398" w:rsidRPr="000C3BC0" w:rsidRDefault="009A5398" w:rsidP="0051454F">
      <w:pPr>
        <w:pStyle w:val="Heading3"/>
      </w:pPr>
      <w:r w:rsidRPr="000C3BC0">
        <w:t>History</w:t>
      </w:r>
    </w:p>
    <w:p w:rsidR="009A5398" w:rsidRPr="000C3BC0" w:rsidRDefault="009A5398" w:rsidP="009A5398">
      <w:pPr>
        <w:pStyle w:val="Heading4"/>
      </w:pPr>
      <w:r w:rsidRPr="000C3BC0">
        <w:t>Cuba sees the US as imperialists—discourages relations.</w:t>
      </w:r>
    </w:p>
    <w:p w:rsidR="009A5398" w:rsidRPr="000C3BC0" w:rsidRDefault="009A5398" w:rsidP="009A5398">
      <w:r w:rsidRPr="000C3BC0">
        <w:rPr>
          <w:rStyle w:val="StyleStyleBold12pt"/>
        </w:rPr>
        <w:t>Starr 13</w:t>
      </w:r>
      <w:r w:rsidRPr="000C3BC0">
        <w:t xml:space="preserve"> [director of the U.S.-Mexico Network, a university fellow at the USC Center on Public Diplomacy, Associate Professor (Teaching) of International Relations at the University of Southern California]</w:t>
      </w:r>
      <w:r w:rsidR="000C3BC0" w:rsidRPr="000C3BC0">
        <w:t xml:space="preserve"> </w:t>
      </w:r>
      <w:r w:rsidRPr="000C3BC0">
        <w:t xml:space="preserve">(Pamela K, As Cuba Changes, U.S. Policy Does Not, Pacific Council on International Policy, May 2013, </w:t>
      </w:r>
      <w:hyperlink r:id="rId15" w:history="1">
        <w:r w:rsidR="000C3BC0" w:rsidRPr="000C3BC0">
          <w:rPr>
            <w:rStyle w:val="Hyperlink"/>
          </w:rPr>
          <w:t>https://www.pacificcouncil.org/document.doc?id=539</w:t>
        </w:r>
      </w:hyperlink>
      <w:r w:rsidRPr="000C3BC0">
        <w:t>)</w:t>
      </w:r>
    </w:p>
    <w:p w:rsidR="000C3BC0" w:rsidRPr="000C3BC0" w:rsidRDefault="000C3BC0" w:rsidP="009A5398"/>
    <w:p w:rsidR="009A5398" w:rsidRPr="000C3BC0" w:rsidRDefault="009A5398" w:rsidP="009A5398">
      <w:pPr>
        <w:rPr>
          <w:sz w:val="16"/>
        </w:rPr>
      </w:pPr>
      <w:r w:rsidRPr="000C3BC0">
        <w:rPr>
          <w:rStyle w:val="StyleBoldUnderline"/>
        </w:rPr>
        <w:t>Obstacles to improved bilateral relations</w:t>
      </w:r>
      <w:r w:rsidRPr="000C3BC0">
        <w:rPr>
          <w:sz w:val="16"/>
        </w:rPr>
        <w:t xml:space="preserve">, however, </w:t>
      </w:r>
      <w:r w:rsidRPr="000C3BC0">
        <w:rPr>
          <w:rStyle w:val="StyleBoldUnderline"/>
        </w:rPr>
        <w:t>are not limited to the U.S.</w:t>
      </w:r>
      <w:r w:rsidRPr="000C3BC0">
        <w:rPr>
          <w:sz w:val="16"/>
        </w:rPr>
        <w:t xml:space="preserve"> side of the Florida Straits. Our meetings suggested at least </w:t>
      </w:r>
      <w:r w:rsidRPr="000C3BC0">
        <w:rPr>
          <w:rStyle w:val="StyleBoldUnderline"/>
        </w:rPr>
        <w:t>three reasons</w:t>
      </w:r>
      <w:r w:rsidRPr="000C3BC0">
        <w:rPr>
          <w:sz w:val="16"/>
        </w:rPr>
        <w:t xml:space="preserve"> why, despite all their public protestations, </w:t>
      </w:r>
      <w:r w:rsidRPr="000C3BC0">
        <w:rPr>
          <w:rStyle w:val="StyleBoldUnderline"/>
        </w:rPr>
        <w:t>the Cuban government may not place an end to the “blockade” at the top of their to-do list: the impact of history; the profound asymmetry of power between the two nations; and the utility of U.S. hostility in unifying the nation against threats to the survival of the Revolution.</w:t>
      </w:r>
      <w:r w:rsidR="000C3BC0" w:rsidRPr="000C3BC0">
        <w:rPr>
          <w:rStyle w:val="StyleBoldUnderline"/>
          <w:sz w:val="12"/>
          <w:u w:val="none"/>
        </w:rPr>
        <w:t>¶</w:t>
      </w:r>
      <w:r w:rsidRPr="000C3BC0">
        <w:rPr>
          <w:rStyle w:val="StyleBoldUnderline"/>
          <w:sz w:val="12"/>
        </w:rPr>
        <w:t xml:space="preserve"> </w:t>
      </w:r>
      <w:r w:rsidRPr="000C3BC0">
        <w:rPr>
          <w:sz w:val="16"/>
        </w:rPr>
        <w:t xml:space="preserve">The history of U.S.-Cuban relations has taught Cuba to be very wary of the United States. </w:t>
      </w:r>
      <w:r w:rsidRPr="000C3BC0">
        <w:rPr>
          <w:rStyle w:val="StyleBoldUnderline"/>
        </w:rPr>
        <w:t xml:space="preserve">Over a half century of hostility has taught each side to mistrust the other, but Cuban suspicion of the United States runs deeper. </w:t>
      </w:r>
      <w:r w:rsidRPr="000C3BC0">
        <w:rPr>
          <w:sz w:val="16"/>
        </w:rPr>
        <w:t>In part, this is</w:t>
      </w:r>
      <w:r w:rsidRPr="000C3BC0">
        <w:rPr>
          <w:rStyle w:val="StyleBoldUnderline"/>
        </w:rPr>
        <w:t xml:space="preserve"> because U.S. policy toward Cuba since 1961 has been </w:t>
      </w:r>
      <w:r w:rsidRPr="000C3BC0">
        <w:rPr>
          <w:sz w:val="16"/>
        </w:rPr>
        <w:t>geared toward</w:t>
      </w:r>
      <w:r w:rsidRPr="000C3BC0">
        <w:rPr>
          <w:rStyle w:val="StyleBoldUnderline"/>
        </w:rPr>
        <w:t xml:space="preserve"> removing the Cuban government from power</w:t>
      </w:r>
      <w:r w:rsidRPr="000C3BC0">
        <w:rPr>
          <w:sz w:val="16"/>
        </w:rPr>
        <w:t>, and in part it is because of U.S.-Cuban relations even before the Cuban Revolution.</w:t>
      </w:r>
      <w:r w:rsidR="000C3BC0" w:rsidRPr="000C3BC0">
        <w:rPr>
          <w:sz w:val="12"/>
        </w:rPr>
        <w:t>¶</w:t>
      </w:r>
      <w:r w:rsidRPr="000C3BC0">
        <w:rPr>
          <w:sz w:val="16"/>
        </w:rPr>
        <w:t xml:space="preserve"> From the Cuban perspective, Cuba did not win its independence in 1898, as Americans learn in their history books, but in 1959 as a result of the Revolution. The U.S. goal in the first Cuban War of Independence (what we in the United States call the Spanish-American War) was the separation of Cuba from Spanish colonial domination, followed by its transformation into a de facto colony of the United States</w:t>
      </w:r>
      <w:r w:rsidRPr="000C3BC0">
        <w:rPr>
          <w:rStyle w:val="StyleBoldUnderline"/>
        </w:rPr>
        <w:t>. Our Cuban hosts reminded us that the U.S.-imposed Platt Amendment to the Cuban constitution gave the United States the authority to intervene in Cuban politics virtually at will.</w:t>
      </w:r>
      <w:r w:rsidRPr="000C3BC0">
        <w:rPr>
          <w:sz w:val="16"/>
        </w:rPr>
        <w:t xml:space="preserve"> Furthermore, </w:t>
      </w:r>
      <w:r w:rsidRPr="000C3BC0">
        <w:rPr>
          <w:rStyle w:val="StyleBoldUnderline"/>
        </w:rPr>
        <w:t>bilateral economic accords allowed U.S. capital to dominate the production and refining of Cuba’s primary export product, sugar</w:t>
      </w:r>
      <w:r w:rsidRPr="000C3BC0">
        <w:rPr>
          <w:sz w:val="16"/>
        </w:rPr>
        <w:t xml:space="preserve">. In the words of Miguel </w:t>
      </w:r>
      <w:proofErr w:type="spellStart"/>
      <w:r w:rsidRPr="000C3BC0">
        <w:rPr>
          <w:sz w:val="16"/>
        </w:rPr>
        <w:t>Figueras</w:t>
      </w:r>
      <w:proofErr w:type="spellEnd"/>
      <w:r w:rsidRPr="000C3BC0">
        <w:rPr>
          <w:sz w:val="16"/>
        </w:rPr>
        <w:t xml:space="preserve">, </w:t>
      </w:r>
      <w:r w:rsidRPr="000C3BC0">
        <w:rPr>
          <w:rStyle w:val="StyleBoldUnderline"/>
        </w:rPr>
        <w:t>“Cuba remained a sugar colony, just of the United States instead of Spain.”</w:t>
      </w:r>
      <w:r w:rsidRPr="000C3BC0">
        <w:rPr>
          <w:sz w:val="16"/>
        </w:rPr>
        <w:t xml:space="preserve"> Despite the abrogation of the Platt Amendment in 1933, the United States continued to dominate Cuban politics and economy for another quarter century. As a result, the deep poverty, inequality, corruption and repression that characterized Cuba for most of the early 20th century, and which seemed to reach their apogee in the 1950s, has come to be associated with U.S. domination of Cuba.</w:t>
      </w:r>
    </w:p>
    <w:p w:rsidR="009A5398" w:rsidRPr="000C3BC0" w:rsidRDefault="009A5398" w:rsidP="009A5398"/>
    <w:p w:rsidR="0051454F" w:rsidRPr="000C3BC0" w:rsidRDefault="0051454F" w:rsidP="0051454F">
      <w:pPr>
        <w:pStyle w:val="Heading3"/>
      </w:pPr>
      <w:r w:rsidRPr="000C3BC0">
        <w:t>Alan Gross</w:t>
      </w:r>
    </w:p>
    <w:p w:rsidR="0051454F" w:rsidRPr="000C3BC0" w:rsidRDefault="0051454F" w:rsidP="0051454F">
      <w:pPr>
        <w:pStyle w:val="Heading4"/>
      </w:pPr>
      <w:r w:rsidRPr="000C3BC0">
        <w:t>Release of journalist Alan Gross key to resume talks</w:t>
      </w:r>
    </w:p>
    <w:p w:rsidR="0051454F" w:rsidRPr="000C3BC0" w:rsidRDefault="0051454F" w:rsidP="0051454F">
      <w:r w:rsidRPr="000C3BC0">
        <w:rPr>
          <w:b/>
        </w:rPr>
        <w:t>Tamayo 6/20</w:t>
      </w:r>
      <w:r w:rsidRPr="000C3BC0">
        <w:t xml:space="preserve"> (Juan O. Tamayo, Award-winning journalist with more than 25 years of experience as foreign correspondent and editor with The Miami Herald, focusing on Latin America - especially Cuba - as well as the Middle East and Europe. Proven writer, editor and analyst, with contacts around the world, State Department confirms resumption of migration talks with Havana, The Miami Herald, June 20, 2013, </w:t>
      </w:r>
      <w:hyperlink r:id="rId16" w:history="1">
        <w:r w:rsidR="000C3BC0" w:rsidRPr="000C3BC0">
          <w:rPr>
            <w:rStyle w:val="Hyperlink"/>
          </w:rPr>
          <w:t>http://www.miamiherald.com/2013/06/20/3460271/state-department-confirms-resumption.html#storylink=cpy</w:t>
        </w:r>
      </w:hyperlink>
      <w:r w:rsidRPr="000C3BC0">
        <w:t>)</w:t>
      </w:r>
    </w:p>
    <w:p w:rsidR="000C3BC0" w:rsidRPr="000C3BC0" w:rsidRDefault="000C3BC0" w:rsidP="0051454F"/>
    <w:p w:rsidR="0051454F" w:rsidRPr="000C3BC0" w:rsidRDefault="0051454F" w:rsidP="0051454F">
      <w:r w:rsidRPr="000C3BC0">
        <w:t xml:space="preserve">President George W. Bush suspended the twice-annual reviews in 2003. </w:t>
      </w:r>
      <w:r w:rsidRPr="000C3BC0">
        <w:rPr>
          <w:rStyle w:val="StyleBoldUnderline"/>
        </w:rPr>
        <w:t>The Obama administration resumed them in 2009 but suspended them again after Gross was arrested in Havana late that year.</w:t>
      </w:r>
      <w:r w:rsidRPr="000C3BC0">
        <w:rPr>
          <w:rStyle w:val="StyleBoldUnderline"/>
          <w:sz w:val="12"/>
        </w:rPr>
        <w:t>¶</w:t>
      </w:r>
      <w:r w:rsidRPr="000C3BC0">
        <w:rPr>
          <w:sz w:val="12"/>
        </w:rPr>
        <w:t xml:space="preserve"> </w:t>
      </w:r>
      <w:r w:rsidRPr="000C3BC0">
        <w:rPr>
          <w:rStyle w:val="StyleBoldUnderline"/>
        </w:rPr>
        <w:t xml:space="preserve">Gross is serving a 15-year sentence </w:t>
      </w:r>
      <w:r w:rsidRPr="000C3BC0">
        <w:t>for giving Cuban Jews sophisticated communications equipment paid for by the U.S. government in what Havana views as a thinly veiled effort to topple the communist-run government.¶</w:t>
      </w:r>
      <w:r w:rsidRPr="000C3BC0">
        <w:rPr>
          <w:sz w:val="12"/>
        </w:rPr>
        <w:t xml:space="preserve"> </w:t>
      </w:r>
      <w:r w:rsidRPr="000C3BC0">
        <w:rPr>
          <w:rStyle w:val="StyleBoldUnderline"/>
        </w:rPr>
        <w:t>Obama administration officials have said repeatedly that there can be no significant improvement in bilateral relations until Gross is freed</w:t>
      </w:r>
      <w:r w:rsidRPr="000C3BC0">
        <w:t>. Havana has offered to swap him for four convicted Cuban spies in U.S. prisons, but Washington has rejected that deal.</w:t>
      </w:r>
      <w:r w:rsidRPr="000C3BC0">
        <w:rPr>
          <w:sz w:val="12"/>
        </w:rPr>
        <w:t xml:space="preserve">¶ </w:t>
      </w:r>
      <w:r w:rsidRPr="000C3BC0">
        <w:t>Opponents of warmer U.S. relations with Havana have decried the resumption of the migration talks as a unilateral Obama concession to Cuba at a time when Gross is being held in a Havana prison.</w:t>
      </w:r>
      <w:r w:rsidRPr="000C3BC0">
        <w:rPr>
          <w:sz w:val="12"/>
        </w:rPr>
        <w:t xml:space="preserve">¶ </w:t>
      </w:r>
      <w:r w:rsidRPr="000C3BC0">
        <w:t xml:space="preserve">But Ted </w:t>
      </w:r>
      <w:proofErr w:type="spellStart"/>
      <w:r w:rsidRPr="000C3BC0">
        <w:t>Piccone</w:t>
      </w:r>
      <w:proofErr w:type="spellEnd"/>
      <w:r w:rsidRPr="000C3BC0">
        <w:t>, a senior fellow at Brookings Institution in Washington, said the migration talks and a separate round of bilateral meetings this week in Washington on direct mail service, suspended since the 1960s, were positive developments.</w:t>
      </w:r>
      <w:r w:rsidRPr="000C3BC0">
        <w:rPr>
          <w:sz w:val="12"/>
        </w:rPr>
        <w:t xml:space="preserve">¶ </w:t>
      </w:r>
      <w:r w:rsidRPr="000C3BC0">
        <w:t>“The resumption of these talks shows that the two sides are looking for cooperation and dialogue while trying to figure out a solution for Alan Gross,” he said. Regardless of the results, “just the fact that they are having them is positive.”</w:t>
      </w:r>
    </w:p>
    <w:p w:rsidR="0051454F" w:rsidRPr="000C3BC0" w:rsidRDefault="0051454F" w:rsidP="0051454F"/>
    <w:p w:rsidR="0051454F" w:rsidRPr="000C3BC0" w:rsidRDefault="0051454F" w:rsidP="0051454F">
      <w:pPr>
        <w:pStyle w:val="Heading2"/>
      </w:pPr>
      <w:r w:rsidRPr="000C3BC0">
        <w:t>Status Quo Solves</w:t>
      </w:r>
    </w:p>
    <w:p w:rsidR="009A5398" w:rsidRPr="000C3BC0" w:rsidRDefault="009A5398" w:rsidP="0051454F">
      <w:pPr>
        <w:pStyle w:val="Heading3"/>
      </w:pPr>
      <w:r w:rsidRPr="000C3BC0">
        <w:t>Immigrants</w:t>
      </w:r>
    </w:p>
    <w:p w:rsidR="009A5398" w:rsidRPr="000C3BC0" w:rsidRDefault="009A5398" w:rsidP="009A5398">
      <w:pPr>
        <w:pStyle w:val="Heading4"/>
      </w:pPr>
      <w:r w:rsidRPr="000C3BC0">
        <w:t>Tensions easing—Cuba allowing more migrants to the US</w:t>
      </w:r>
    </w:p>
    <w:p w:rsidR="009A5398" w:rsidRPr="000C3BC0" w:rsidRDefault="009A5398" w:rsidP="009A5398">
      <w:r w:rsidRPr="000C3BC0">
        <w:rPr>
          <w:rStyle w:val="StyleStyleBold12pt"/>
        </w:rPr>
        <w:t>Fisher 6/25</w:t>
      </w:r>
      <w:r w:rsidRPr="000C3BC0">
        <w:t xml:space="preserve"> [foreign affairs blogger at Washington Post]</w:t>
      </w:r>
      <w:r w:rsidR="000C3BC0" w:rsidRPr="000C3BC0">
        <w:t xml:space="preserve"> </w:t>
      </w:r>
      <w:r w:rsidRPr="000C3BC0">
        <w:t xml:space="preserve">(Max, Why Cuba might not be safe for Snowden, The Washington Post, June 25, 2013, </w:t>
      </w:r>
      <w:hyperlink r:id="rId17" w:history="1">
        <w:r w:rsidR="000C3BC0" w:rsidRPr="000C3BC0">
          <w:rPr>
            <w:rStyle w:val="Hyperlink"/>
          </w:rPr>
          <w:t>http://www.washingtonpost.com/blogs/worldviews/wp/2013/06/25/why-cuba-might-not-be-safe-for-snowden/</w:t>
        </w:r>
      </w:hyperlink>
      <w:r w:rsidRPr="000C3BC0">
        <w:t>)</w:t>
      </w:r>
    </w:p>
    <w:p w:rsidR="000C3BC0" w:rsidRPr="000C3BC0" w:rsidRDefault="000C3BC0" w:rsidP="009A5398"/>
    <w:p w:rsidR="009A5398" w:rsidRPr="000C3BC0" w:rsidRDefault="009A5398" w:rsidP="009A5398">
      <w:r w:rsidRPr="000C3BC0">
        <w:t xml:space="preserve">This was back in the Cold War, after all, when the U.S. was trying to topple Fidel Castro, who wanted to do whatever he could to needle the Americans. </w:t>
      </w:r>
      <w:r w:rsidRPr="000C3BC0">
        <w:rPr>
          <w:rStyle w:val="StyleBoldUnderline"/>
        </w:rPr>
        <w:t>Today, the U.S.-Cuba stand-off is thawing. There are more and more Cubans economic migrants to the United States, which began easing travel and money transfer restrictions during President Obama’s first term. Cuba reciprocated in October. The death of</w:t>
      </w:r>
      <w:r w:rsidRPr="000C3BC0">
        <w:t xml:space="preserve"> Venezuela’s anti-American leader, Hugo </w:t>
      </w:r>
      <w:r w:rsidRPr="000C3BC0">
        <w:rPr>
          <w:rStyle w:val="StyleBoldUnderline"/>
        </w:rPr>
        <w:t>Chavez, raised hopes that the U.S. and Cuba might finally be ready to move past decades of hostility.</w:t>
      </w:r>
      <w:r w:rsidR="000C3BC0" w:rsidRPr="000C3BC0">
        <w:rPr>
          <w:rStyle w:val="StyleBoldUnderline"/>
        </w:rPr>
        <w:t xml:space="preserve"> </w:t>
      </w:r>
      <w:r w:rsidRPr="000C3BC0">
        <w:t xml:space="preserve">Other than Cuban citizens themselves, who are held back by the U.S. embargo that makes it tough for them to even get Internet access, </w:t>
      </w:r>
      <w:r w:rsidRPr="000C3BC0">
        <w:rPr>
          <w:rStyle w:val="StyleBoldUnderline"/>
        </w:rPr>
        <w:t>few people would benefit more from easing U.S.-Cuba tensions than the Cuban leadership. This is probably not a moment when the Cuban leaders are trying to throw sand in America’s face,</w:t>
      </w:r>
      <w:r w:rsidRPr="000C3BC0">
        <w:t xml:space="preserve"> for example by defying an earlier pledge not to harbor fugitives.</w:t>
      </w:r>
    </w:p>
    <w:p w:rsidR="009A5398" w:rsidRPr="000C3BC0" w:rsidRDefault="009A5398" w:rsidP="009A5398">
      <w:pPr>
        <w:pStyle w:val="Heading4"/>
      </w:pPr>
      <w:r w:rsidRPr="000C3BC0">
        <w:t>Relations improving—Cuba issuing more visas</w:t>
      </w:r>
    </w:p>
    <w:p w:rsidR="009A5398" w:rsidRPr="000C3BC0" w:rsidRDefault="009A5398" w:rsidP="009A5398">
      <w:r w:rsidRPr="000C3BC0">
        <w:rPr>
          <w:rStyle w:val="StyleStyleBold12pt"/>
        </w:rPr>
        <w:t>Robinson 6/29</w:t>
      </w:r>
      <w:r w:rsidRPr="000C3BC0">
        <w:t xml:space="preserve"> [editor at Havana Times, he’s probably super sketchy because he refuses to tell anyone his </w:t>
      </w:r>
      <w:proofErr w:type="spellStart"/>
      <w:r w:rsidRPr="000C3BC0">
        <w:t>creds</w:t>
      </w:r>
      <w:proofErr w:type="spellEnd"/>
      <w:r w:rsidRPr="000C3BC0">
        <w:t xml:space="preserve">](Circles, US Increases Tourist Visas for Cubans in 2013, Havana Times, June 29, 2013, </w:t>
      </w:r>
      <w:hyperlink r:id="rId18" w:history="1">
        <w:r w:rsidR="000C3BC0" w:rsidRPr="000C3BC0">
          <w:rPr>
            <w:rStyle w:val="Hyperlink"/>
          </w:rPr>
          <w:t>http://www.havanatimes.org/?p=95576#sthash.tsXN1hYS.dpuf</w:t>
        </w:r>
      </w:hyperlink>
      <w:r w:rsidRPr="000C3BC0">
        <w:t>)</w:t>
      </w:r>
    </w:p>
    <w:p w:rsidR="000C3BC0" w:rsidRPr="000C3BC0" w:rsidRDefault="000C3BC0" w:rsidP="009A5398"/>
    <w:p w:rsidR="009A5398" w:rsidRPr="000C3BC0" w:rsidRDefault="009A5398" w:rsidP="009A5398">
      <w:pPr>
        <w:rPr>
          <w:sz w:val="16"/>
        </w:rPr>
      </w:pPr>
      <w:r w:rsidRPr="000C3BC0">
        <w:rPr>
          <w:sz w:val="16"/>
        </w:rPr>
        <w:t xml:space="preserve">After Cuba’s immigration reforms went into effect in January, making it easier for Cubans to leave the country for short term visits abroad, longer stays, or to emigrate, </w:t>
      </w:r>
      <w:r w:rsidRPr="000C3BC0">
        <w:rPr>
          <w:rStyle w:val="StyleBoldUnderline"/>
        </w:rPr>
        <w:t>the US Interests Section (USIS) in Havana reports a huge increase in tourist visas approved.</w:t>
      </w:r>
      <w:r w:rsidR="000C3BC0" w:rsidRPr="000C3BC0">
        <w:rPr>
          <w:rStyle w:val="StyleBoldUnderline"/>
          <w:sz w:val="12"/>
          <w:u w:val="none"/>
        </w:rPr>
        <w:t>¶</w:t>
      </w:r>
      <w:r w:rsidRPr="000C3BC0">
        <w:rPr>
          <w:sz w:val="16"/>
        </w:rPr>
        <w:t xml:space="preserve"> In the first six months of 2012 the USIS issued 9,369 visas but in 2013 the figure for the same period soared to 16,767.</w:t>
      </w:r>
      <w:r w:rsidR="000C3BC0" w:rsidRPr="000C3BC0">
        <w:rPr>
          <w:sz w:val="12"/>
        </w:rPr>
        <w:t>¶</w:t>
      </w:r>
      <w:r w:rsidRPr="000C3BC0">
        <w:rPr>
          <w:sz w:val="16"/>
        </w:rPr>
        <w:t xml:space="preserve"> To request a tourist visa requires a non-refundable fee of US $160. USIS says it receives an average of 500 requests per day.</w:t>
      </w:r>
      <w:r w:rsidR="000C3BC0" w:rsidRPr="000C3BC0">
        <w:rPr>
          <w:sz w:val="12"/>
        </w:rPr>
        <w:t>¶</w:t>
      </w:r>
      <w:r w:rsidRPr="000C3BC0">
        <w:rPr>
          <w:sz w:val="16"/>
        </w:rPr>
        <w:t xml:space="preserve"> </w:t>
      </w:r>
      <w:r w:rsidRPr="000C3BC0">
        <w:rPr>
          <w:rStyle w:val="StyleBoldUnderline"/>
        </w:rPr>
        <w:t>The Cuban government’s eliminating the notorious “white card” exit visa and increasing to 24 months the time nationals can legally stay abroad, has produced a wave of citizens requesting visas.</w:t>
      </w:r>
      <w:r w:rsidR="000C3BC0" w:rsidRPr="000C3BC0">
        <w:rPr>
          <w:rStyle w:val="StyleBoldUnderline"/>
          <w:sz w:val="12"/>
          <w:u w:val="none"/>
        </w:rPr>
        <w:t>¶</w:t>
      </w:r>
      <w:r w:rsidRPr="000C3BC0">
        <w:rPr>
          <w:sz w:val="16"/>
        </w:rPr>
        <w:t xml:space="preserve"> </w:t>
      </w:r>
      <w:r w:rsidRPr="000C3BC0">
        <w:rPr>
          <w:rStyle w:val="StyleBoldUnderline"/>
        </w:rPr>
        <w:t>Cubans that reach US territory can now solicit permanent residency (green card) there under the Cuban Adjustment Act</w:t>
      </w:r>
      <w:r w:rsidRPr="000C3BC0">
        <w:rPr>
          <w:sz w:val="16"/>
        </w:rPr>
        <w:t xml:space="preserve"> and still keep their residency in Cuba, something that wasn’t possible before the reforms.</w:t>
      </w:r>
      <w:r w:rsidR="000C3BC0" w:rsidRPr="000C3BC0">
        <w:rPr>
          <w:sz w:val="12"/>
        </w:rPr>
        <w:t>¶</w:t>
      </w:r>
      <w:r w:rsidRPr="000C3BC0">
        <w:rPr>
          <w:sz w:val="16"/>
        </w:rPr>
        <w:t xml:space="preserve"> The US Interests Section also said its commitment to issue 20,000 immigrant visas each year was surpassed last year with more than 29,000 issued.</w:t>
      </w:r>
    </w:p>
    <w:p w:rsidR="009A5398" w:rsidRPr="000C3BC0" w:rsidRDefault="009A5398" w:rsidP="009A5398"/>
    <w:p w:rsidR="0051454F" w:rsidRPr="000C3BC0" w:rsidRDefault="0051454F" w:rsidP="0051454F">
      <w:pPr>
        <w:pStyle w:val="Heading3"/>
      </w:pPr>
      <w:r w:rsidRPr="000C3BC0">
        <w:t>Mail</w:t>
      </w:r>
    </w:p>
    <w:p w:rsidR="0051454F" w:rsidRPr="000C3BC0" w:rsidRDefault="0051454F" w:rsidP="000C3BC0">
      <w:pPr>
        <w:pStyle w:val="Heading4"/>
      </w:pPr>
      <w:r w:rsidRPr="000C3BC0">
        <w:t>US-Cuba mail talks boost relations.</w:t>
      </w:r>
    </w:p>
    <w:p w:rsidR="0051454F" w:rsidRPr="000C3BC0" w:rsidRDefault="0051454F" w:rsidP="000C3BC0">
      <w:r w:rsidRPr="000C3BC0">
        <w:rPr>
          <w:b/>
        </w:rPr>
        <w:t>Taylor 6/18</w:t>
      </w:r>
      <w:r w:rsidRPr="000C3BC0">
        <w:t xml:space="preserve"> (Guy Taylor, State Department correspondent, Pulitzer Center on Crisis Reporting and the Fund For Investigative Journalism, reported at the NYT for Iraq, Southeast Asia, Eastern Europe and Guantanamo, Society of Professional Journalists award for coverage of the 9/11 attacks, U.S.-Cuba mail talks spark speculation of wider outreach, The Washington Times, June 18, 2013, </w:t>
      </w:r>
      <w:hyperlink r:id="rId19" w:history="1">
        <w:r w:rsidR="000C3BC0" w:rsidRPr="000C3BC0">
          <w:rPr>
            <w:rStyle w:val="Hyperlink"/>
          </w:rPr>
          <w:t>http://www.washingtontimes.com/news/2013/jun/18/us-cuba-mail-talks-spark-speculation-wider-outreac/</w:t>
        </w:r>
      </w:hyperlink>
      <w:r w:rsidRPr="000C3BC0">
        <w:t>)</w:t>
      </w:r>
    </w:p>
    <w:p w:rsidR="000C3BC0" w:rsidRPr="000C3BC0" w:rsidRDefault="000C3BC0" w:rsidP="000C3BC0"/>
    <w:p w:rsidR="0051454F" w:rsidRPr="000C3BC0" w:rsidRDefault="0051454F" w:rsidP="0051454F">
      <w:pPr>
        <w:rPr>
          <w:rStyle w:val="StyleBoldUnderline"/>
        </w:rPr>
      </w:pPr>
      <w:r w:rsidRPr="000C3BC0">
        <w:t xml:space="preserve">The announcement that </w:t>
      </w:r>
      <w:r w:rsidRPr="000C3BC0">
        <w:rPr>
          <w:rStyle w:val="StyleBoldUnderline"/>
        </w:rPr>
        <w:t>U.S. and Cuban officials will hold landmark talks</w:t>
      </w:r>
      <w:r w:rsidRPr="000C3BC0">
        <w:t xml:space="preserve"> this week </w:t>
      </w:r>
      <w:r w:rsidRPr="000C3BC0">
        <w:rPr>
          <w:rStyle w:val="StyleBoldUnderline"/>
        </w:rPr>
        <w:t>toward</w:t>
      </w:r>
      <w:r w:rsidRPr="000C3BC0">
        <w:t xml:space="preserve"> </w:t>
      </w:r>
      <w:r w:rsidRPr="000C3BC0">
        <w:rPr>
          <w:rStyle w:val="StyleBoldUnderline"/>
        </w:rPr>
        <w:t>restarting direct mail service between the two nations</w:t>
      </w:r>
      <w:r w:rsidRPr="000C3BC0">
        <w:t xml:space="preserve"> prompted a mix of reactions on Monday on whether </w:t>
      </w:r>
      <w:r w:rsidRPr="000C3BC0">
        <w:rPr>
          <w:rStyle w:val="StyleBoldUnderline"/>
        </w:rPr>
        <w:t>the Obama administration plans a broader outreach to the Castro regime in the president’s second term</w:t>
      </w:r>
      <w:r w:rsidRPr="000C3BC0">
        <w:t xml:space="preserve">. </w:t>
      </w:r>
      <w:r w:rsidRPr="000C3BC0">
        <w:rPr>
          <w:sz w:val="12"/>
        </w:rPr>
        <w:t xml:space="preserve">¶ </w:t>
      </w:r>
      <w:r w:rsidRPr="000C3BC0">
        <w:rPr>
          <w:rStyle w:val="StyleBoldUnderline"/>
        </w:rPr>
        <w:t xml:space="preserve">Veteran Cuba watchers agreed that the development is unlikely to trigger a wider normalization in relations </w:t>
      </w:r>
      <w:r w:rsidRPr="000C3BC0">
        <w:t>any time soon.</w:t>
      </w:r>
      <w:r w:rsidRPr="000C3BC0">
        <w:rPr>
          <w:rStyle w:val="StyleBoldUnderline"/>
        </w:rPr>
        <w:t xml:space="preserve"> But the notion </w:t>
      </w:r>
      <w:r w:rsidRPr="000C3BC0">
        <w:t xml:space="preserve">that the talks — slated for Thursday and Friday — </w:t>
      </w:r>
      <w:r w:rsidRPr="000C3BC0">
        <w:rPr>
          <w:rStyle w:val="StyleBoldUnderline"/>
        </w:rPr>
        <w:t xml:space="preserve">could pull Washington and Havana closer than they’ve been in more than half a century </w:t>
      </w:r>
      <w:r w:rsidRPr="000C3BC0">
        <w:t>prompted a harsh reaction from at least one Republican on Capitol Hill.¶</w:t>
      </w:r>
      <w:r w:rsidRPr="000C3BC0">
        <w:rPr>
          <w:rStyle w:val="StyleBoldUnderline"/>
          <w:sz w:val="12"/>
        </w:rPr>
        <w:t xml:space="preserve"> </w:t>
      </w:r>
      <w:r w:rsidRPr="000C3BC0">
        <w:t xml:space="preserve">Rep. Ileana Ros-Lehtinen, Florida Republican, said that </w:t>
      </w:r>
      <w:r w:rsidRPr="000C3BC0">
        <w:rPr>
          <w:rStyle w:val="StyleBoldUnderline"/>
        </w:rPr>
        <w:t>the White House is caving to pressure from Cuban leaders desperate to end trade restrictions frozen since the 1960s.</w:t>
      </w:r>
    </w:p>
    <w:p w:rsidR="0051454F" w:rsidRPr="000C3BC0" w:rsidRDefault="0051454F" w:rsidP="0051454F"/>
    <w:p w:rsidR="0051454F" w:rsidRPr="000C3BC0" w:rsidRDefault="0051454F" w:rsidP="0051454F">
      <w:pPr>
        <w:pStyle w:val="Heading2"/>
      </w:pPr>
      <w:r w:rsidRPr="000C3BC0">
        <w:t>MISC</w:t>
      </w:r>
    </w:p>
    <w:p w:rsidR="001D464B" w:rsidRPr="000C3BC0" w:rsidRDefault="001D464B" w:rsidP="0051454F">
      <w:pPr>
        <w:pStyle w:val="Heading3"/>
      </w:pPr>
      <w:r w:rsidRPr="000C3BC0">
        <w:t>Yes Spillover</w:t>
      </w:r>
    </w:p>
    <w:p w:rsidR="001D464B" w:rsidRPr="000C3BC0" w:rsidRDefault="001D464B" w:rsidP="000C3BC0">
      <w:pPr>
        <w:pStyle w:val="Heading4"/>
      </w:pPr>
      <w:r w:rsidRPr="000C3BC0">
        <w:t>Cuba popular in Latin America</w:t>
      </w:r>
    </w:p>
    <w:p w:rsidR="001D464B" w:rsidRDefault="001D464B" w:rsidP="000C3BC0">
      <w:r w:rsidRPr="000C3BC0">
        <w:rPr>
          <w:b/>
        </w:rPr>
        <w:t>Suarez-Villa 13</w:t>
      </w:r>
      <w:r w:rsidRPr="000C3BC0">
        <w:t xml:space="preserve"> (Luis Suarez-Villa, Professor of Planning, Policy &amp; Design at University of California in Irvine, PhD Cornell University, Why Cuba Has Fans In Latin America, The Wall Street Journal, March 3, 2013, </w:t>
      </w:r>
      <w:hyperlink r:id="rId20" w:history="1">
        <w:r w:rsidR="000C3BC0" w:rsidRPr="000643B0">
          <w:rPr>
            <w:rStyle w:val="Hyperlink"/>
          </w:rPr>
          <w:t>http://online.wsj.com/article/SB10001424127887324662404578330573297127196.html</w:t>
        </w:r>
      </w:hyperlink>
      <w:r w:rsidRPr="000C3BC0">
        <w:t>)</w:t>
      </w:r>
    </w:p>
    <w:p w:rsidR="000C3BC0" w:rsidRPr="000C3BC0" w:rsidRDefault="000C3BC0" w:rsidP="000C3BC0"/>
    <w:p w:rsidR="001D464B" w:rsidRPr="000C3BC0" w:rsidRDefault="001D464B" w:rsidP="001D464B">
      <w:pPr>
        <w:rPr>
          <w:sz w:val="16"/>
        </w:rPr>
      </w:pPr>
      <w:r w:rsidRPr="000C3BC0">
        <w:rPr>
          <w:rStyle w:val="StyleBoldUnderline"/>
        </w:rPr>
        <w:t>Many people in Latin America feel favorably toward Cuba for reasons that go beyond that nation's long-standing defiance of the U.S. and its five-decade-old embargo</w:t>
      </w:r>
      <w:r w:rsidRPr="000C3BC0">
        <w:rPr>
          <w:sz w:val="16"/>
        </w:rPr>
        <w:t xml:space="preserve"> ("A Visit Angers Brazil's Pro-Cubans," World News, Feb. 23).</w:t>
      </w:r>
      <w:r w:rsidR="000C3BC0" w:rsidRPr="000C3BC0">
        <w:rPr>
          <w:sz w:val="12"/>
        </w:rPr>
        <w:t>¶</w:t>
      </w:r>
      <w:r w:rsidRPr="000C3BC0">
        <w:rPr>
          <w:sz w:val="16"/>
        </w:rPr>
        <w:t xml:space="preserve"> </w:t>
      </w:r>
      <w:r w:rsidRPr="000C3BC0">
        <w:rPr>
          <w:rStyle w:val="StyleBoldUnderline"/>
        </w:rPr>
        <w:t>Cuba has medical teams serving the poorest populations in</w:t>
      </w:r>
      <w:r w:rsidRPr="000C3BC0">
        <w:rPr>
          <w:sz w:val="16"/>
        </w:rPr>
        <w:t xml:space="preserve"> over 100 nations around the world, including many in </w:t>
      </w:r>
      <w:r w:rsidRPr="000C3BC0">
        <w:rPr>
          <w:rStyle w:val="StyleBoldUnderline"/>
        </w:rPr>
        <w:t>Latin America</w:t>
      </w:r>
      <w:r w:rsidRPr="000C3BC0">
        <w:rPr>
          <w:sz w:val="16"/>
        </w:rPr>
        <w:t xml:space="preserve">. Cuban </w:t>
      </w:r>
      <w:r w:rsidRPr="000C3BC0">
        <w:rPr>
          <w:rStyle w:val="StyleBoldUnderline"/>
        </w:rPr>
        <w:t>assistance teams and construction brigades have also helped many Latin American communities recover from natural disasters</w:t>
      </w:r>
      <w:r w:rsidRPr="000C3BC0">
        <w:rPr>
          <w:sz w:val="16"/>
        </w:rPr>
        <w:t xml:space="preserve"> over the years. </w:t>
      </w:r>
      <w:r w:rsidRPr="000C3BC0">
        <w:rPr>
          <w:rStyle w:val="StyleBoldUnderline"/>
        </w:rPr>
        <w:t xml:space="preserve">Many poor Latin Americans study at Cuban universities free of charge, </w:t>
      </w:r>
      <w:r w:rsidRPr="000C3BC0">
        <w:rPr>
          <w:sz w:val="16"/>
        </w:rPr>
        <w:t>with all living expenses paid for—something that very few of them would be able to afford in their home countries.</w:t>
      </w:r>
      <w:r w:rsidR="000C3BC0" w:rsidRPr="000C3BC0">
        <w:rPr>
          <w:sz w:val="12"/>
        </w:rPr>
        <w:t>¶</w:t>
      </w:r>
      <w:r w:rsidRPr="000C3BC0">
        <w:rPr>
          <w:sz w:val="16"/>
        </w:rPr>
        <w:t xml:space="preserve"> It is not hard to see why some Latin Americans may consider </w:t>
      </w:r>
      <w:proofErr w:type="spellStart"/>
      <w:r w:rsidRPr="000C3BC0">
        <w:rPr>
          <w:sz w:val="16"/>
        </w:rPr>
        <w:t>Yoani</w:t>
      </w:r>
      <w:proofErr w:type="spellEnd"/>
      <w:r w:rsidRPr="000C3BC0">
        <w:rPr>
          <w:sz w:val="16"/>
        </w:rPr>
        <w:t xml:space="preserve"> Sánchez a tool of U.S. policy toward Cuba, when her blog and other </w:t>
      </w:r>
      <w:r w:rsidRPr="000C3BC0">
        <w:rPr>
          <w:rStyle w:val="StyleBoldUnderline"/>
        </w:rPr>
        <w:t>media activities totally ignore how much Cuba has helped Latin America's poor over the years, despite its own difficult situation</w:t>
      </w:r>
      <w:r w:rsidRPr="000C3BC0">
        <w:rPr>
          <w:sz w:val="16"/>
        </w:rPr>
        <w:t>. Perhaps if Ms. Sanchez strived for some balance in her reporting, those Latin Americans who protest her visit to Brazil might feel—and behave—differently toward her.</w:t>
      </w:r>
    </w:p>
    <w:p w:rsidR="001D464B" w:rsidRPr="000C3BC0" w:rsidRDefault="001D464B" w:rsidP="001D464B"/>
    <w:p w:rsidR="0051454F" w:rsidRPr="000C3BC0" w:rsidRDefault="0051454F" w:rsidP="0051454F">
      <w:pPr>
        <w:pStyle w:val="Heading3"/>
      </w:pPr>
      <w:r w:rsidRPr="000C3BC0">
        <w:t>Embargo key</w:t>
      </w:r>
    </w:p>
    <w:p w:rsidR="0051454F" w:rsidRPr="000C3BC0" w:rsidRDefault="0051454F" w:rsidP="000C3BC0">
      <w:pPr>
        <w:pStyle w:val="Heading4"/>
      </w:pPr>
      <w:r w:rsidRPr="000C3BC0">
        <w:t>Relations thawing but removing embargo key</w:t>
      </w:r>
    </w:p>
    <w:p w:rsidR="0051454F" w:rsidRDefault="0051454F" w:rsidP="000C3BC0">
      <w:r w:rsidRPr="000C3BC0">
        <w:rPr>
          <w:b/>
        </w:rPr>
        <w:t>Adams 6/19</w:t>
      </w:r>
      <w:r w:rsidRPr="000C3BC0">
        <w:t xml:space="preserve"> (David Adams, Bureau Chief for South-East US and Caribbean at Thomson Reuters, former Latin America Correspondent at St Petersburg Times, U.S. to restart migration talks with Cuba: State Department, Reuters, June 19, 2013, </w:t>
      </w:r>
      <w:hyperlink r:id="rId21" w:history="1">
        <w:r w:rsidR="000C3BC0" w:rsidRPr="000643B0">
          <w:rPr>
            <w:rStyle w:val="Hyperlink"/>
          </w:rPr>
          <w:t>http://www.reuters.com/article/2013/06/19/us-usa-cuba-immigration-idUSBRE95I1FT20130619</w:t>
        </w:r>
      </w:hyperlink>
      <w:r w:rsidRPr="000C3BC0">
        <w:t>)</w:t>
      </w:r>
    </w:p>
    <w:p w:rsidR="000C3BC0" w:rsidRPr="000C3BC0" w:rsidRDefault="000C3BC0" w:rsidP="000C3BC0"/>
    <w:p w:rsidR="0051454F" w:rsidRPr="000C3BC0" w:rsidRDefault="0051454F" w:rsidP="0051454F">
      <w:pPr>
        <w:rPr>
          <w:sz w:val="16"/>
        </w:rPr>
      </w:pPr>
      <w:r w:rsidRPr="000C3BC0">
        <w:rPr>
          <w:rStyle w:val="StyleBoldUnderline"/>
        </w:rPr>
        <w:t>Cuba relaxed its own restrictions on travel in January</w:t>
      </w:r>
      <w:r w:rsidRPr="000C3BC0">
        <w:rPr>
          <w:sz w:val="16"/>
        </w:rPr>
        <w:t>, increasing the number of Cubans able to travel legally to the United States and allowing several prominent dissidents to travel abroad freely since then.</w:t>
      </w:r>
      <w:r w:rsidR="000C3BC0" w:rsidRPr="000C3BC0">
        <w:rPr>
          <w:sz w:val="12"/>
        </w:rPr>
        <w:t>¶</w:t>
      </w:r>
      <w:r w:rsidRPr="000C3BC0">
        <w:rPr>
          <w:sz w:val="16"/>
        </w:rPr>
        <w:t xml:space="preserve"> "</w:t>
      </w:r>
      <w:r w:rsidRPr="000C3BC0">
        <w:rPr>
          <w:rStyle w:val="StyleBoldUnderline"/>
        </w:rPr>
        <w:t xml:space="preserve">In the past two months, a very slow thaw in U.S.-Cuban relations has been perceptible," said Geoff </w:t>
      </w:r>
      <w:proofErr w:type="spellStart"/>
      <w:r w:rsidRPr="000C3BC0">
        <w:rPr>
          <w:rStyle w:val="StyleBoldUnderline"/>
        </w:rPr>
        <w:t>Thale</w:t>
      </w:r>
      <w:proofErr w:type="spellEnd"/>
      <w:r w:rsidRPr="000C3BC0">
        <w:rPr>
          <w:rStyle w:val="StyleBoldUnderline"/>
        </w:rPr>
        <w:t>, program director for the Washington Office on Latin America.</w:t>
      </w:r>
      <w:r w:rsidR="000C3BC0" w:rsidRPr="000C3BC0">
        <w:rPr>
          <w:rStyle w:val="StyleBoldUnderline"/>
          <w:sz w:val="12"/>
          <w:u w:val="none"/>
        </w:rPr>
        <w:t>¶</w:t>
      </w:r>
      <w:r w:rsidRPr="000C3BC0">
        <w:rPr>
          <w:sz w:val="16"/>
        </w:rPr>
        <w:t xml:space="preserve"> "</w:t>
      </w:r>
      <w:r w:rsidRPr="000C3BC0">
        <w:rPr>
          <w:rStyle w:val="StyleBoldUnderline"/>
        </w:rPr>
        <w:t>These are modest but sensible steps. What's significant is less the steps themselves than the fact that there is movement in the relationship. It's a real break from the status quo</w:t>
      </w:r>
      <w:r w:rsidRPr="000C3BC0">
        <w:rPr>
          <w:sz w:val="16"/>
        </w:rPr>
        <w:t>."</w:t>
      </w:r>
      <w:r w:rsidR="000C3BC0" w:rsidRPr="000C3BC0">
        <w:rPr>
          <w:sz w:val="12"/>
        </w:rPr>
        <w:t>¶</w:t>
      </w:r>
      <w:r w:rsidRPr="000C3BC0">
        <w:rPr>
          <w:sz w:val="16"/>
        </w:rPr>
        <w:t xml:space="preserve"> U.S. officials played down the significance of the migration talks, noting that it was consistent with a broader policy of engagement with countries the U.S. does not have full diplomatic relations with.</w:t>
      </w:r>
      <w:r w:rsidR="000C3BC0" w:rsidRPr="000C3BC0">
        <w:rPr>
          <w:sz w:val="12"/>
        </w:rPr>
        <w:t>¶</w:t>
      </w:r>
      <w:r w:rsidRPr="000C3BC0">
        <w:rPr>
          <w:sz w:val="16"/>
        </w:rPr>
        <w:t xml:space="preserve"> One senior official said the </w:t>
      </w:r>
      <w:r w:rsidRPr="000C3BC0">
        <w:rPr>
          <w:rStyle w:val="StyleBoldUnderline"/>
        </w:rPr>
        <w:t>talks are part of a wider U.S. engagement with the region</w:t>
      </w:r>
      <w:r w:rsidRPr="000C3BC0">
        <w:rPr>
          <w:sz w:val="16"/>
        </w:rPr>
        <w:t>, citing recent trips to Latin America by Obama, Vice President Joe Biden and Secretary of State John Kerry.</w:t>
      </w:r>
      <w:r w:rsidR="000C3BC0" w:rsidRPr="000C3BC0">
        <w:rPr>
          <w:sz w:val="12"/>
        </w:rPr>
        <w:t>¶</w:t>
      </w:r>
      <w:r w:rsidRPr="000C3BC0">
        <w:rPr>
          <w:sz w:val="16"/>
        </w:rPr>
        <w:t xml:space="preserve"> </w:t>
      </w:r>
      <w:r w:rsidRPr="000C3BC0">
        <w:rPr>
          <w:rStyle w:val="StyleBoldUnderline"/>
        </w:rPr>
        <w:t>Kerry is a longtime advocate of greater engagement with Cuba, and his confirmation as Secretary of State early this year encouraged to supporters of lifting the embargo.</w:t>
      </w:r>
      <w:r w:rsidR="000C3BC0" w:rsidRPr="000C3BC0">
        <w:rPr>
          <w:rStyle w:val="StyleBoldUnderline"/>
          <w:sz w:val="12"/>
          <w:u w:val="none"/>
        </w:rPr>
        <w:t>¶</w:t>
      </w:r>
      <w:r w:rsidRPr="000C3BC0">
        <w:rPr>
          <w:sz w:val="16"/>
        </w:rPr>
        <w:t xml:space="preserve"> Many obstacles remain, foremost among them a </w:t>
      </w:r>
      <w:r w:rsidRPr="000C3BC0">
        <w:rPr>
          <w:rStyle w:val="StyleBoldUnderline"/>
        </w:rPr>
        <w:t>51-year-old U.S. trade embargo that by law can only be lifted if Cuba agrees to abandon its one-party communist system</w:t>
      </w:r>
      <w:r w:rsidRPr="000C3BC0">
        <w:rPr>
          <w:sz w:val="16"/>
        </w:rPr>
        <w:t>.</w:t>
      </w:r>
      <w:r w:rsidR="000C3BC0" w:rsidRPr="000C3BC0">
        <w:rPr>
          <w:sz w:val="12"/>
        </w:rPr>
        <w:t>¶</w:t>
      </w:r>
      <w:r w:rsidRPr="000C3BC0">
        <w:rPr>
          <w:sz w:val="16"/>
        </w:rPr>
        <w:t xml:space="preserve"> In a statement on Wednesday, </w:t>
      </w:r>
      <w:r w:rsidRPr="000C3BC0">
        <w:rPr>
          <w:rStyle w:val="StyleBoldUnderline"/>
        </w:rPr>
        <w:t>Cuba described the postal talks as fruitful but emphasized that a "stable, quality and safe postal service" could not resume while the embargo was in place</w:t>
      </w:r>
      <w:r w:rsidRPr="000C3BC0">
        <w:rPr>
          <w:sz w:val="16"/>
        </w:rPr>
        <w:t>.</w:t>
      </w:r>
    </w:p>
    <w:p w:rsidR="0051454F" w:rsidRPr="000C3BC0" w:rsidRDefault="0051454F" w:rsidP="0051454F"/>
    <w:p w:rsidR="0051454F" w:rsidRPr="000C3BC0" w:rsidRDefault="0051454F" w:rsidP="000C3BC0">
      <w:pPr>
        <w:pStyle w:val="Heading4"/>
      </w:pPr>
      <w:r w:rsidRPr="000C3BC0">
        <w:t>Embargo is to blame for stop in relations</w:t>
      </w:r>
    </w:p>
    <w:p w:rsidR="0051454F" w:rsidRDefault="0051454F" w:rsidP="000C3BC0">
      <w:proofErr w:type="spellStart"/>
      <w:r w:rsidRPr="000C3BC0">
        <w:rPr>
          <w:b/>
        </w:rPr>
        <w:t>Radelat</w:t>
      </w:r>
      <w:proofErr w:type="spellEnd"/>
      <w:r w:rsidRPr="000C3BC0">
        <w:rPr>
          <w:b/>
        </w:rPr>
        <w:t xml:space="preserve"> 5/30</w:t>
      </w:r>
      <w:r w:rsidRPr="000C3BC0">
        <w:t xml:space="preserve"> (Ana </w:t>
      </w:r>
      <w:proofErr w:type="spellStart"/>
      <w:r w:rsidRPr="000C3BC0">
        <w:t>Radelat</w:t>
      </w:r>
      <w:proofErr w:type="spellEnd"/>
      <w:r w:rsidRPr="000C3BC0">
        <w:t xml:space="preserve">, Washington Correspondent at The Connecticut News Project; The Connecticut Mirror, Cuba’s New Envoy to U.S. Keeps Expectations Low, The Washington Diplomat, May 30, 2013, </w:t>
      </w:r>
      <w:hyperlink r:id="rId22" w:history="1">
        <w:r w:rsidR="000C3BC0" w:rsidRPr="000643B0">
          <w:rPr>
            <w:rStyle w:val="Hyperlink"/>
          </w:rPr>
          <w:t>http://www.washdiplomat.com/index.php?option=com_content&amp;view=article&amp;id=9243:cubas-new-envoy-to-us-keeps-expectations-low&amp;catid=1503&amp;Itemid=428</w:t>
        </w:r>
      </w:hyperlink>
      <w:r w:rsidRPr="000C3BC0">
        <w:t>)</w:t>
      </w:r>
    </w:p>
    <w:p w:rsidR="000C3BC0" w:rsidRPr="000C3BC0" w:rsidRDefault="000C3BC0" w:rsidP="000C3BC0">
      <w:pPr>
        <w:rPr>
          <w:rStyle w:val="StyleBoldUnderline"/>
        </w:rPr>
      </w:pPr>
    </w:p>
    <w:p w:rsidR="0051454F" w:rsidRPr="000C3BC0" w:rsidRDefault="0051454F" w:rsidP="0051454F">
      <w:pPr>
        <w:rPr>
          <w:rStyle w:val="StyleBoldUnderline"/>
        </w:rPr>
      </w:pPr>
      <w:r w:rsidRPr="000C3BC0">
        <w:rPr>
          <w:sz w:val="16"/>
        </w:rPr>
        <w:t xml:space="preserve">Like all his predecessors, </w:t>
      </w:r>
      <w:r w:rsidRPr="000C3BC0">
        <w:rPr>
          <w:rStyle w:val="StyleBoldUnderline"/>
        </w:rPr>
        <w:t>Cabañas condemns Washington's 50-year-old trade embargo — which Cuban officials unanimously call a "blockade" — and blames it for many of the island's problems.</w:t>
      </w:r>
      <w:r w:rsidR="000C3BC0" w:rsidRPr="000C3BC0">
        <w:rPr>
          <w:rStyle w:val="StyleBoldUnderline"/>
          <w:sz w:val="12"/>
          <w:u w:val="none"/>
        </w:rPr>
        <w:t>¶</w:t>
      </w:r>
      <w:r w:rsidRPr="000C3BC0">
        <w:rPr>
          <w:rStyle w:val="StyleBoldUnderline"/>
          <w:sz w:val="12"/>
        </w:rPr>
        <w:t xml:space="preserve"> </w:t>
      </w:r>
      <w:r w:rsidRPr="000C3BC0">
        <w:rPr>
          <w:sz w:val="16"/>
        </w:rPr>
        <w:t xml:space="preserve">While there's little hope the embargo will be lifted in the near future, given the political clout of Cuban exiles in the United States, President </w:t>
      </w:r>
      <w:proofErr w:type="spellStart"/>
      <w:r w:rsidRPr="000C3BC0">
        <w:rPr>
          <w:sz w:val="16"/>
        </w:rPr>
        <w:t>Raúl</w:t>
      </w:r>
      <w:proofErr w:type="spellEnd"/>
      <w:r w:rsidRPr="000C3BC0">
        <w:rPr>
          <w:sz w:val="16"/>
        </w:rPr>
        <w:t xml:space="preserve"> Castro has instituted a raft of unprecedented reforms since formally taking over for his brother Fidel in February 2008. Travel restrictions have been lifted on Cuban citizens, the real estate and auto markets have been liberalized, and some small private enterprises are now allowed.</w:t>
      </w:r>
      <w:r w:rsidR="000C3BC0" w:rsidRPr="000C3BC0">
        <w:rPr>
          <w:sz w:val="12"/>
        </w:rPr>
        <w:t>¶</w:t>
      </w:r>
      <w:r w:rsidRPr="000C3BC0">
        <w:rPr>
          <w:sz w:val="16"/>
        </w:rPr>
        <w:t xml:space="preserve"> </w:t>
      </w:r>
      <w:r w:rsidRPr="000C3BC0">
        <w:rPr>
          <w:rStyle w:val="StyleBoldUnderline"/>
        </w:rPr>
        <w:t xml:space="preserve">But as far as all the economic reforms approved by </w:t>
      </w:r>
      <w:proofErr w:type="spellStart"/>
      <w:r w:rsidRPr="000C3BC0">
        <w:rPr>
          <w:rStyle w:val="StyleBoldUnderline"/>
        </w:rPr>
        <w:t>Raúl</w:t>
      </w:r>
      <w:proofErr w:type="spellEnd"/>
      <w:r w:rsidRPr="000C3BC0">
        <w:rPr>
          <w:rStyle w:val="StyleBoldUnderline"/>
        </w:rPr>
        <w:t xml:space="preserve"> Castro, Cabañas said they are merely "adjustments to changes in the world," not important policy changes.</w:t>
      </w:r>
    </w:p>
    <w:p w:rsidR="0051454F" w:rsidRPr="000C3BC0" w:rsidRDefault="0051454F" w:rsidP="0051454F"/>
    <w:p w:rsidR="0051454F" w:rsidRPr="000C3BC0" w:rsidRDefault="0051454F" w:rsidP="0051454F">
      <w:pPr>
        <w:pStyle w:val="Heading3"/>
      </w:pPr>
      <w:r w:rsidRPr="000C3BC0">
        <w:t>GOP/Rubio Don’t want Embargo Lift</w:t>
      </w:r>
    </w:p>
    <w:p w:rsidR="0051454F" w:rsidRPr="000C3BC0" w:rsidRDefault="0051454F" w:rsidP="0051454F">
      <w:pPr>
        <w:pStyle w:val="Heading4"/>
      </w:pPr>
      <w:r w:rsidRPr="000C3BC0">
        <w:t>Lifting embargo unlikely—GOP opposition</w:t>
      </w:r>
    </w:p>
    <w:p w:rsidR="0051454F" w:rsidRPr="000C3BC0" w:rsidRDefault="0051454F" w:rsidP="0051454F">
      <w:r w:rsidRPr="000C3BC0">
        <w:rPr>
          <w:b/>
        </w:rPr>
        <w:t>Hudson 6/3</w:t>
      </w:r>
      <w:r w:rsidRPr="000C3BC0">
        <w:t xml:space="preserve"> (John Hudson, National Security reporter at Foreign Policy, Washington Reporter at The Daily, Contributor at The Atlantic Wire, Rubio: Cuba belongs on the ‘state sponsors of terrorism' list, The Cable, Foreign Policy, June 3, 2013, http://thecable.foreignpolicy.com/posts/2013/06/03/rubio_cuba_belongs_on_the_state_sponsor_of_terror_list)</w:t>
      </w:r>
    </w:p>
    <w:p w:rsidR="0051454F" w:rsidRDefault="0051454F" w:rsidP="0051454F">
      <w:r w:rsidRPr="000C3BC0">
        <w:t>In the face of mounting calls to remove Cuba from the State Department's list of state sponsors of terrorism, Sen. Marco Rubio (R-FLA) defended Foggy Bottom's recent decision to keep Cuba on the list, in a statement to The Cable.</w:t>
      </w:r>
    </w:p>
    <w:p w:rsidR="000C3BC0" w:rsidRPr="000C3BC0" w:rsidRDefault="000C3BC0" w:rsidP="0051454F"/>
    <w:p w:rsidR="0051454F" w:rsidRPr="000C3BC0" w:rsidRDefault="0051454F" w:rsidP="0051454F">
      <w:pPr>
        <w:rPr>
          <w:rStyle w:val="StyleBoldUnderline"/>
        </w:rPr>
      </w:pPr>
      <w:r w:rsidRPr="000C3BC0">
        <w:t>"</w:t>
      </w:r>
      <w:r w:rsidRPr="000C3BC0">
        <w:rPr>
          <w:rStyle w:val="StyleBoldUnderline"/>
        </w:rPr>
        <w:t xml:space="preserve">The Castro regime sponsors terrorism abroad and against </w:t>
      </w:r>
      <w:proofErr w:type="gramStart"/>
      <w:r w:rsidRPr="000C3BC0">
        <w:rPr>
          <w:rStyle w:val="StyleBoldUnderline"/>
        </w:rPr>
        <w:t>their own</w:t>
      </w:r>
      <w:proofErr w:type="gramEnd"/>
      <w:r w:rsidRPr="000C3BC0">
        <w:rPr>
          <w:rStyle w:val="StyleBoldUnderline"/>
        </w:rPr>
        <w:t xml:space="preserve"> people, and removing a country from the list of nations that sponsor terrorism requires evidence of reform," Rubio said. "We have not seen such evidence in Cuba."</w:t>
      </w:r>
      <w:r w:rsidRPr="000C3BC0">
        <w:rPr>
          <w:rStyle w:val="StyleBoldUnderline"/>
          <w:sz w:val="12"/>
        </w:rPr>
        <w:t>¶</w:t>
      </w:r>
      <w:r w:rsidRPr="000C3BC0">
        <w:rPr>
          <w:sz w:val="12"/>
        </w:rPr>
        <w:t xml:space="preserve"> </w:t>
      </w:r>
      <w:r w:rsidRPr="000C3BC0">
        <w:t xml:space="preserve">In its annual Country Reports on Terrorism released last week, </w:t>
      </w:r>
      <w:r w:rsidRPr="000C3BC0">
        <w:rPr>
          <w:rStyle w:val="StyleBoldUnderline"/>
        </w:rPr>
        <w:t xml:space="preserve">the State Department </w:t>
      </w:r>
      <w:r w:rsidRPr="000C3BC0">
        <w:t>acknowledged that some conditions on the island were improving, but</w:t>
      </w:r>
      <w:r w:rsidRPr="000C3BC0">
        <w:rPr>
          <w:rStyle w:val="StyleBoldUnderline"/>
        </w:rPr>
        <w:t xml:space="preserve"> maintained three reasons </w:t>
      </w:r>
      <w:r w:rsidRPr="000C3BC0">
        <w:t>for keeping Cuba on the list</w:t>
      </w:r>
      <w:r w:rsidRPr="000C3BC0">
        <w:rPr>
          <w:rStyle w:val="StyleBoldUnderline"/>
        </w:rPr>
        <w:t xml:space="preserve">: Providing a safe haven for </w:t>
      </w:r>
      <w:r w:rsidRPr="000C3BC0">
        <w:t xml:space="preserve">some two dozen members of Basque Fatherland and Liberty (ETA), </w:t>
      </w:r>
      <w:r w:rsidRPr="000C3BC0">
        <w:rPr>
          <w:rStyle w:val="StyleBoldUnderline"/>
        </w:rPr>
        <w:t xml:space="preserve">a Spanish rebel group charged with terrorist activity; providing aid to Colombia's rebel group the FARC "in past years" </w:t>
      </w:r>
      <w:r w:rsidRPr="000C3BC0">
        <w:t>-- Cuba no longer supports the group today</w:t>
      </w:r>
      <w:r w:rsidRPr="000C3BC0">
        <w:rPr>
          <w:rStyle w:val="StyleBoldUnderline"/>
        </w:rPr>
        <w:t>; and providing harbor to "fugitives wanted in the United States."</w:t>
      </w:r>
      <w:r w:rsidRPr="000C3BC0">
        <w:rPr>
          <w:sz w:val="12"/>
        </w:rPr>
        <w:t xml:space="preserve">¶ </w:t>
      </w:r>
      <w:r w:rsidRPr="000C3BC0">
        <w:t>"</w:t>
      </w:r>
      <w:r w:rsidRPr="000C3BC0">
        <w:rPr>
          <w:rStyle w:val="StyleBoldUnderline"/>
        </w:rPr>
        <w:t>It remains clear that Cuba is the same totalitarian state today that it has been for decades," Rubio told The Cable. "This totalitarian state continues to have close ties to terrorist organizations."</w:t>
      </w:r>
    </w:p>
    <w:p w:rsidR="0051454F" w:rsidRPr="000C3BC0" w:rsidRDefault="0051454F" w:rsidP="0051454F"/>
    <w:p w:rsidR="009A5398" w:rsidRPr="000C3BC0" w:rsidRDefault="009A5398" w:rsidP="009A5398">
      <w:pPr>
        <w:pStyle w:val="Heading1"/>
      </w:pPr>
      <w:r w:rsidRPr="000C3BC0">
        <w:t>Mexico Relations</w:t>
      </w:r>
    </w:p>
    <w:p w:rsidR="009A5398" w:rsidRPr="000C3BC0" w:rsidRDefault="009A5398" w:rsidP="009A5398">
      <w:pPr>
        <w:pStyle w:val="Heading2"/>
      </w:pPr>
      <w:r w:rsidRPr="000C3BC0">
        <w:t>Status Quo Solves</w:t>
      </w:r>
    </w:p>
    <w:p w:rsidR="000C3BC0" w:rsidRPr="000C3BC0" w:rsidRDefault="000C3BC0" w:rsidP="009A5398">
      <w:pPr>
        <w:pStyle w:val="Heading3"/>
      </w:pPr>
      <w:r w:rsidRPr="000C3BC0">
        <w:t>Program Co-op</w:t>
      </w:r>
    </w:p>
    <w:p w:rsidR="000C3BC0" w:rsidRPr="000C3BC0" w:rsidRDefault="000C3BC0" w:rsidP="000C3BC0">
      <w:pPr>
        <w:pStyle w:val="Heading4"/>
      </w:pPr>
      <w:r w:rsidRPr="000C3BC0">
        <w:t>Relations will improve further – violence reduction, policing standards, and gendarmerie training</w:t>
      </w:r>
    </w:p>
    <w:p w:rsidR="000C3BC0" w:rsidRPr="000C3BC0" w:rsidRDefault="000C3BC0" w:rsidP="000C3BC0">
      <w:r w:rsidRPr="000C3BC0">
        <w:rPr>
          <w:rStyle w:val="StyleStyleBold12pt"/>
        </w:rPr>
        <w:t>Wood, 13</w:t>
      </w:r>
      <w:r w:rsidRPr="000C3BC0">
        <w:t xml:space="preserve"> (Duncan, Director of the Mexico Institute at the Woodrow Wilson International Center for Scholars, testimony given to the U.S. Senate Committee on Foreign Relations, “Security Cooperation In Mexico: Examining the Next Steps in the U.S.-Mexico Security Relationship”, pg. 4, 6/18/13, AD: 7/2/13, </w:t>
      </w:r>
      <w:hyperlink r:id="rId23" w:history="1">
        <w:r w:rsidRPr="000C3BC0">
          <w:rPr>
            <w:rStyle w:val="Hyperlink"/>
          </w:rPr>
          <w:t>http://www.wilsoncenter.org/sites/default/files/senate_testimony_security_cooperation.pdf</w:t>
        </w:r>
      </w:hyperlink>
      <w:r w:rsidRPr="000C3BC0">
        <w:t xml:space="preserve"> | </w:t>
      </w:r>
      <w:proofErr w:type="spellStart"/>
      <w:r w:rsidRPr="000C3BC0">
        <w:t>Sina</w:t>
      </w:r>
      <w:proofErr w:type="spellEnd"/>
      <w:r w:rsidRPr="000C3BC0">
        <w:t>)</w:t>
      </w:r>
    </w:p>
    <w:p w:rsidR="000C3BC0" w:rsidRPr="000C3BC0" w:rsidRDefault="000C3BC0" w:rsidP="000C3BC0">
      <w:pPr>
        <w:rPr>
          <w:sz w:val="14"/>
          <w:szCs w:val="16"/>
        </w:rPr>
      </w:pPr>
    </w:p>
    <w:p w:rsidR="000C3BC0" w:rsidRPr="000C3BC0" w:rsidRDefault="000C3BC0" w:rsidP="000C3BC0">
      <w:pPr>
        <w:rPr>
          <w:sz w:val="14"/>
        </w:rPr>
      </w:pPr>
      <w:r w:rsidRPr="000C3BC0">
        <w:rPr>
          <w:sz w:val="14"/>
          <w:szCs w:val="16"/>
        </w:rPr>
        <w:t>However,</w:t>
      </w:r>
      <w:r w:rsidRPr="000C3BC0">
        <w:rPr>
          <w:sz w:val="14"/>
        </w:rPr>
        <w:t xml:space="preserve"> </w:t>
      </w:r>
      <w:r w:rsidRPr="000C3BC0">
        <w:rPr>
          <w:rStyle w:val="StyleBoldUnderline"/>
        </w:rPr>
        <w:t>we can point to a number of areas where we can expect fruitful collaboration</w:t>
      </w:r>
      <w:r w:rsidRPr="000C3BC0">
        <w:rPr>
          <w:sz w:val="14"/>
        </w:rPr>
        <w:t xml:space="preserve">. </w:t>
      </w:r>
      <w:r w:rsidRPr="000C3BC0">
        <w:rPr>
          <w:sz w:val="14"/>
          <w:szCs w:val="16"/>
        </w:rPr>
        <w:t>First,</w:t>
      </w:r>
      <w:r w:rsidRPr="000C3BC0">
        <w:rPr>
          <w:sz w:val="14"/>
        </w:rPr>
        <w:t xml:space="preserve"> </w:t>
      </w:r>
      <w:r w:rsidRPr="000C3BC0">
        <w:rPr>
          <w:rStyle w:val="StyleBoldUnderline"/>
        </w:rPr>
        <w:t>in the area of prevention and violence reduction, there is ample room for continued cooperation</w:t>
      </w:r>
      <w:r w:rsidRPr="000C3BC0">
        <w:rPr>
          <w:sz w:val="14"/>
        </w:rPr>
        <w:t xml:space="preserve">, similar to that which took place under Pillar IV of the Merida Initiative. </w:t>
      </w:r>
      <w:r w:rsidRPr="000C3BC0">
        <w:rPr>
          <w:rStyle w:val="StyleBoldUnderline"/>
        </w:rPr>
        <w:t xml:space="preserve">The work of rebuilding communities, of investing in social programs, of engaging with civil society in crime prevention and in the justice system has attained significant success in places such as Baja California and the experience of working with US agencies there </w:t>
      </w:r>
      <w:r w:rsidRPr="000C3BC0">
        <w:rPr>
          <w:rStyle w:val="Emphasis"/>
        </w:rPr>
        <w:t>provides a model for future efforts</w:t>
      </w:r>
      <w:r w:rsidRPr="000C3BC0">
        <w:rPr>
          <w:sz w:val="14"/>
        </w:rPr>
        <w:t xml:space="preserve">. Second, </w:t>
      </w:r>
      <w:r w:rsidRPr="000C3BC0">
        <w:rPr>
          <w:rStyle w:val="StyleBoldUnderline"/>
        </w:rPr>
        <w:t>there is likely to be a receptive attitude from</w:t>
      </w:r>
      <w:r w:rsidRPr="000C3BC0">
        <w:rPr>
          <w:sz w:val="14"/>
        </w:rPr>
        <w:t xml:space="preserve"> the </w:t>
      </w:r>
      <w:r w:rsidRPr="000C3BC0">
        <w:rPr>
          <w:rStyle w:val="StyleBoldUnderline"/>
        </w:rPr>
        <w:t>Mexican authorities with regards to</w:t>
      </w:r>
      <w:r w:rsidRPr="000C3BC0">
        <w:rPr>
          <w:sz w:val="14"/>
        </w:rPr>
        <w:t xml:space="preserve"> the issue of </w:t>
      </w:r>
      <w:r w:rsidRPr="000C3BC0">
        <w:rPr>
          <w:rStyle w:val="StyleBoldUnderline"/>
        </w:rPr>
        <w:t>policing standards</w:t>
      </w:r>
      <w:r w:rsidRPr="000C3BC0">
        <w:rPr>
          <w:sz w:val="14"/>
        </w:rPr>
        <w:t xml:space="preserve">. As the process of unifying police commands across communities in the states of Mexico continues, and </w:t>
      </w:r>
      <w:r w:rsidRPr="000C3BC0">
        <w:rPr>
          <w:rStyle w:val="StyleBoldUnderline"/>
        </w:rPr>
        <w:t>as police professionalization remains a key topic, there is much that the US has to offer</w:t>
      </w:r>
      <w:r w:rsidRPr="000C3BC0">
        <w:rPr>
          <w:sz w:val="14"/>
        </w:rPr>
        <w:t xml:space="preserve">. Third, </w:t>
      </w:r>
      <w:r w:rsidRPr="000C3BC0">
        <w:rPr>
          <w:rStyle w:val="StyleBoldUnderline"/>
        </w:rPr>
        <w:t>the creation of the gendarmerie will</w:t>
      </w:r>
      <w:r w:rsidRPr="000C3BC0">
        <w:rPr>
          <w:sz w:val="14"/>
        </w:rPr>
        <w:t xml:space="preserve"> likely </w:t>
      </w:r>
      <w:r w:rsidRPr="000C3BC0">
        <w:rPr>
          <w:rStyle w:val="StyleBoldUnderline"/>
        </w:rPr>
        <w:t>involve the</w:t>
      </w:r>
      <w:r w:rsidRPr="000C3BC0">
        <w:rPr>
          <w:sz w:val="14"/>
        </w:rPr>
        <w:t xml:space="preserve"> </w:t>
      </w:r>
      <w:proofErr w:type="spellStart"/>
      <w:r w:rsidRPr="000C3BC0">
        <w:rPr>
          <w:sz w:val="14"/>
        </w:rPr>
        <w:t>secondment</w:t>
      </w:r>
      <w:proofErr w:type="spellEnd"/>
      <w:r w:rsidRPr="000C3BC0">
        <w:rPr>
          <w:sz w:val="14"/>
        </w:rPr>
        <w:t xml:space="preserve"> or permanent </w:t>
      </w:r>
      <w:r w:rsidRPr="000C3BC0">
        <w:rPr>
          <w:rStyle w:val="StyleBoldUnderline"/>
        </w:rPr>
        <w:t>transfer of military personnel into the new force</w:t>
      </w:r>
      <w:r w:rsidRPr="000C3BC0">
        <w:rPr>
          <w:sz w:val="14"/>
        </w:rPr>
        <w:t xml:space="preserve">. </w:t>
      </w:r>
      <w:r w:rsidRPr="000C3BC0">
        <w:rPr>
          <w:rStyle w:val="StyleBoldUnderline"/>
        </w:rPr>
        <w:t>In order to avoid the pitfalls of having troops adopt a policing function, there will be a need to train these individuals in policing, criminal justice and investigation techniques</w:t>
      </w:r>
      <w:r w:rsidRPr="000C3BC0">
        <w:rPr>
          <w:sz w:val="14"/>
        </w:rPr>
        <w:t xml:space="preserve">. Again, </w:t>
      </w:r>
      <w:r w:rsidRPr="000C3BC0">
        <w:rPr>
          <w:rStyle w:val="StyleBoldUnderline"/>
        </w:rPr>
        <w:t>the US has</w:t>
      </w:r>
      <w:r w:rsidRPr="000C3BC0">
        <w:rPr>
          <w:sz w:val="14"/>
        </w:rPr>
        <w:t xml:space="preserve"> significant and </w:t>
      </w:r>
      <w:r w:rsidRPr="000C3BC0">
        <w:rPr>
          <w:rStyle w:val="StyleBoldUnderline"/>
        </w:rPr>
        <w:t>important experience in this area.</w:t>
      </w:r>
    </w:p>
    <w:p w:rsidR="000C3BC0" w:rsidRPr="000C3BC0" w:rsidRDefault="000C3BC0" w:rsidP="000C3BC0"/>
    <w:p w:rsidR="009A5398" w:rsidRPr="000C3BC0" w:rsidRDefault="009A5398" w:rsidP="009A5398">
      <w:pPr>
        <w:pStyle w:val="Heading3"/>
      </w:pPr>
      <w:r w:rsidRPr="000C3BC0">
        <w:t>Obama Initiative</w:t>
      </w:r>
    </w:p>
    <w:p w:rsidR="000C3BC0" w:rsidRPr="000C3BC0" w:rsidRDefault="000C3BC0" w:rsidP="000C3BC0">
      <w:pPr>
        <w:pStyle w:val="Heading3"/>
      </w:pPr>
      <w:r w:rsidRPr="000C3BC0">
        <w:t>AT: Nieto</w:t>
      </w:r>
    </w:p>
    <w:p w:rsidR="000C3BC0" w:rsidRPr="000C3BC0" w:rsidRDefault="000C3BC0" w:rsidP="000C3BC0">
      <w:pPr>
        <w:pStyle w:val="Heading4"/>
      </w:pPr>
      <w:r w:rsidRPr="000C3BC0">
        <w:t xml:space="preserve">Nieto isn’t reducing relations – trust is high and he’s just changing the </w:t>
      </w:r>
      <w:r w:rsidRPr="000C3BC0">
        <w:rPr>
          <w:u w:val="single"/>
        </w:rPr>
        <w:t>dynamics</w:t>
      </w:r>
      <w:r w:rsidRPr="000C3BC0">
        <w:t xml:space="preserve"> of the relationship</w:t>
      </w:r>
    </w:p>
    <w:p w:rsidR="000C3BC0" w:rsidRPr="000C3BC0" w:rsidRDefault="000C3BC0" w:rsidP="000C3BC0">
      <w:r w:rsidRPr="000C3BC0">
        <w:rPr>
          <w:rStyle w:val="StyleStyleBold12pt"/>
        </w:rPr>
        <w:t>NPR, 13</w:t>
      </w:r>
      <w:r w:rsidRPr="000C3BC0">
        <w:t xml:space="preserve"> (National Public Radio, cites an interview of David Shirk, an associate professor of political science at the University of San Diego who recently finished his tenure as director of the Trans-Border Institute at USD, “U.S.-Mexico Relations Complicated, Conditioned By Drug War”, 5/4/13, AD: 6/30/13, </w:t>
      </w:r>
      <w:hyperlink r:id="rId24" w:history="1">
        <w:r w:rsidRPr="000C3BC0">
          <w:rPr>
            <w:rStyle w:val="Hyperlink"/>
          </w:rPr>
          <w:t>http://www.npr.org/2013/05/04/181053775/u-s-mexico-relations-complicated-conditioned-by-drug-war</w:t>
        </w:r>
      </w:hyperlink>
      <w:r w:rsidRPr="000C3BC0">
        <w:t xml:space="preserve"> | </w:t>
      </w:r>
      <w:proofErr w:type="spellStart"/>
      <w:r w:rsidRPr="000C3BC0">
        <w:t>Sina</w:t>
      </w:r>
      <w:proofErr w:type="spellEnd"/>
      <w:r w:rsidRPr="000C3BC0">
        <w:t>)</w:t>
      </w:r>
    </w:p>
    <w:p w:rsidR="000C3BC0" w:rsidRPr="000C3BC0" w:rsidRDefault="000C3BC0" w:rsidP="000C3BC0"/>
    <w:p w:rsidR="000C3BC0" w:rsidRPr="000C3BC0" w:rsidRDefault="000C3BC0" w:rsidP="000C3BC0">
      <w:pPr>
        <w:rPr>
          <w:sz w:val="16"/>
        </w:rPr>
      </w:pPr>
      <w:r w:rsidRPr="000C3BC0">
        <w:rPr>
          <w:sz w:val="16"/>
        </w:rPr>
        <w:t xml:space="preserve">In many ways, the relationship between the U.S. and Mexico is complicated and conditioned by the long and the bloody war on drugs. It's difficult to say exactly how many people have been killed in that war, but Mexican media have estimated that around 70,000 people have died since 2006; many thousands more have been disappeared. The United States has been closely involved, providing money, technology and intelligence to the Mexican government. But Mexican President Enrique Pena Nieto has begun to back away from the U.S. And this week, his administration said they would limit its contacts with American agencies. David Shirk is an associate professor at the University of San Diego. He studies the U.S.-Mexico relationship, and joins us in our studios. Thanks so much for being with us. DAVID SHIRK: Thank you for having me. SIMON: How closely has the United States been involved? SHIRK: </w:t>
      </w:r>
      <w:r w:rsidRPr="000C3BC0">
        <w:rPr>
          <w:rStyle w:val="StyleBoldUnderline"/>
        </w:rPr>
        <w:t xml:space="preserve">In the last 12 years, and especially the last six years, </w:t>
      </w:r>
      <w:proofErr w:type="gramStart"/>
      <w:r w:rsidRPr="000C3BC0">
        <w:rPr>
          <w:rStyle w:val="StyleBoldUnderline"/>
        </w:rPr>
        <w:t>have really been a high-water mark</w:t>
      </w:r>
      <w:proofErr w:type="gramEnd"/>
      <w:r w:rsidRPr="000C3BC0">
        <w:rPr>
          <w:rStyle w:val="StyleBoldUnderline"/>
        </w:rPr>
        <w:t xml:space="preserve"> in U.S.-Mexico collaboration, particularly on security issues. </w:t>
      </w:r>
      <w:r w:rsidRPr="000C3BC0">
        <w:rPr>
          <w:rStyle w:val="Emphasis"/>
        </w:rPr>
        <w:t>Levels of trust are so high</w:t>
      </w:r>
      <w:r w:rsidRPr="000C3BC0">
        <w:rPr>
          <w:rStyle w:val="StyleBoldUnderline"/>
        </w:rPr>
        <w:t xml:space="preserve"> that we have had the opportunity to fly drones in Mexico, we have agents operating in direct collaboration with their Mexican counterparts, </w:t>
      </w:r>
      <w:proofErr w:type="gramStart"/>
      <w:r w:rsidRPr="000C3BC0">
        <w:rPr>
          <w:rStyle w:val="StyleBoldUnderline"/>
        </w:rPr>
        <w:t>we've</w:t>
      </w:r>
      <w:proofErr w:type="gramEnd"/>
      <w:r w:rsidRPr="000C3BC0">
        <w:rPr>
          <w:rStyle w:val="StyleBoldUnderline"/>
        </w:rPr>
        <w:t xml:space="preserve"> seen record levels of extradition</w:t>
      </w:r>
      <w:r w:rsidRPr="000C3BC0">
        <w:rPr>
          <w:sz w:val="16"/>
        </w:rPr>
        <w:t xml:space="preserve">. So, the collaboration is at a much higher level of intensity than we've ever seen before - or has been, at least over the last six years or so. SIMON: And has U.S. involvement been helpful? SHIRK: That's a great question. I think it has been, depending on what you consider to be success. We have not seen violence go down. We have not necessarily seen the flow of drugs diminish. We have not seen necessarily an overall reduction in corruption in Mexico. But you can look at tactical successes. </w:t>
      </w:r>
      <w:r w:rsidRPr="000C3BC0">
        <w:rPr>
          <w:rStyle w:val="StyleBoldUnderline"/>
        </w:rPr>
        <w:t>The dismantling of major organized crime groups, the target of specific organized crime figures has been accomplished over the last several years, thanks to this very high level of collaboration.</w:t>
      </w:r>
      <w:r w:rsidRPr="000C3BC0">
        <w:rPr>
          <w:sz w:val="16"/>
        </w:rPr>
        <w:t xml:space="preserve"> SIMON: So, why would President Enrique Pena Nieto be eager to reduce that cooperation? SHIRK: Well, </w:t>
      </w:r>
      <w:r w:rsidRPr="000C3BC0">
        <w:rPr>
          <w:rStyle w:val="StyleBoldUnderline"/>
        </w:rPr>
        <w:t xml:space="preserve">I'm not sure that the idea is necessarily to reduce collaboration so much as to </w:t>
      </w:r>
      <w:r w:rsidRPr="000C3BC0">
        <w:rPr>
          <w:rStyle w:val="Emphasis"/>
        </w:rPr>
        <w:t>reshape the dynamics of collaboration</w:t>
      </w:r>
      <w:r w:rsidRPr="000C3BC0">
        <w:rPr>
          <w:sz w:val="16"/>
        </w:rPr>
        <w:t xml:space="preserve">. I think that's probably how the Pena Nieto administration would portray this. For one thing, </w:t>
      </w:r>
      <w:r w:rsidRPr="000C3BC0">
        <w:rPr>
          <w:rStyle w:val="StyleBoldUnderline"/>
        </w:rPr>
        <w:t>the</w:t>
      </w:r>
      <w:r w:rsidRPr="000C3BC0">
        <w:rPr>
          <w:sz w:val="16"/>
        </w:rPr>
        <w:t xml:space="preserve"> Pena </w:t>
      </w:r>
      <w:r w:rsidRPr="000C3BC0">
        <w:rPr>
          <w:rStyle w:val="StyleBoldUnderline"/>
        </w:rPr>
        <w:t>Nieto administration is trying to move away from the security policies that were employed by the Calderon administration</w:t>
      </w:r>
      <w:r w:rsidRPr="000C3BC0">
        <w:rPr>
          <w:sz w:val="16"/>
        </w:rPr>
        <w:t xml:space="preserve">. So, </w:t>
      </w:r>
      <w:proofErr w:type="gramStart"/>
      <w:r w:rsidRPr="000C3BC0">
        <w:rPr>
          <w:sz w:val="16"/>
        </w:rPr>
        <w:t xml:space="preserve">these </w:t>
      </w:r>
      <w:r w:rsidRPr="000C3BC0">
        <w:rPr>
          <w:rStyle w:val="StyleBoldUnderline"/>
        </w:rPr>
        <w:t>efforts to go after high-level targets and to dismantle drug-trafficking organizations is</w:t>
      </w:r>
      <w:proofErr w:type="gramEnd"/>
      <w:r w:rsidRPr="000C3BC0">
        <w:rPr>
          <w:rStyle w:val="StyleBoldUnderline"/>
        </w:rPr>
        <w:t xml:space="preserve"> diminishing as a priority</w:t>
      </w:r>
      <w:r w:rsidRPr="000C3BC0">
        <w:rPr>
          <w:sz w:val="16"/>
        </w:rPr>
        <w:t xml:space="preserve"> of the Mexican government. And what </w:t>
      </w:r>
      <w:r w:rsidRPr="000C3BC0">
        <w:rPr>
          <w:rStyle w:val="StyleBoldUnderline"/>
        </w:rPr>
        <w:t>they have emphasized instead</w:t>
      </w:r>
      <w:r w:rsidRPr="000C3BC0">
        <w:rPr>
          <w:sz w:val="16"/>
        </w:rPr>
        <w:t xml:space="preserve"> is </w:t>
      </w:r>
      <w:r w:rsidRPr="000C3BC0">
        <w:rPr>
          <w:rStyle w:val="StyleBoldUnderline"/>
        </w:rPr>
        <w:t>promoting citizen security</w:t>
      </w:r>
      <w:r w:rsidRPr="000C3BC0">
        <w:rPr>
          <w:sz w:val="16"/>
        </w:rPr>
        <w:t xml:space="preserve">. I think that the Pena Nieto administration thinks that you had a real problem with the lack of coordination under the Calderon administration. </w:t>
      </w:r>
      <w:r w:rsidRPr="000C3BC0">
        <w:rPr>
          <w:rStyle w:val="StyleBoldUnderline"/>
        </w:rPr>
        <w:t>And their idea, in the Pena Nieto government, is to try to tighten up and centralize</w:t>
      </w:r>
      <w:r w:rsidRPr="000C3BC0">
        <w:rPr>
          <w:sz w:val="16"/>
        </w:rPr>
        <w:t xml:space="preserve">d the mechanisms of coordination and cooperation with the United States. And I think that's a deliberate attempt to vet and control whatever types of cooperation we're going to see between the U.S. and Mexican government. </w:t>
      </w:r>
    </w:p>
    <w:p w:rsidR="000C3BC0" w:rsidRPr="000C3BC0" w:rsidRDefault="000C3BC0" w:rsidP="000C3BC0"/>
    <w:p w:rsidR="009A5398" w:rsidRPr="000C3BC0" w:rsidRDefault="009A5398" w:rsidP="009A5398">
      <w:pPr>
        <w:pStyle w:val="Heading4"/>
        <w:rPr>
          <w:rStyle w:val="StyleStyleBold12pt"/>
          <w:b/>
        </w:rPr>
      </w:pPr>
      <w:r w:rsidRPr="000C3BC0">
        <w:rPr>
          <w:rStyle w:val="StyleStyleBold12pt"/>
        </w:rPr>
        <w:t>Relations high – Obama pushing for shared prosperity and reduced drug violence</w:t>
      </w:r>
    </w:p>
    <w:p w:rsidR="009A5398" w:rsidRPr="000C3BC0" w:rsidRDefault="009A5398" w:rsidP="009A5398">
      <w:pPr>
        <w:rPr>
          <w:rStyle w:val="StyleStyleBold12pt"/>
        </w:rPr>
      </w:pPr>
      <w:proofErr w:type="spellStart"/>
      <w:r w:rsidRPr="000C3BC0">
        <w:rPr>
          <w:rStyle w:val="StyleStyleBold12pt"/>
        </w:rPr>
        <w:t>Tuckman</w:t>
      </w:r>
      <w:proofErr w:type="spellEnd"/>
      <w:r w:rsidRPr="000C3BC0">
        <w:rPr>
          <w:rStyle w:val="StyleStyleBold12pt"/>
        </w:rPr>
        <w:t>, 5/3/13</w:t>
      </w:r>
      <w:r w:rsidRPr="000C3BC0">
        <w:t xml:space="preserve"> (Jo, staff writer for The Guardian, “Barack Obama calls for ‘new realities’ and improved US-Mexico relations’, 5/3/13, AD: 6/28/13, </w:t>
      </w:r>
      <w:hyperlink r:id="rId25" w:history="1">
        <w:r w:rsidRPr="000C3BC0">
          <w:rPr>
            <w:rStyle w:val="Hyperlink"/>
          </w:rPr>
          <w:t>http://www.guardian.co.uk/world/2013/may/03/barack-obama-mexico-enrique-pena-nieto</w:t>
        </w:r>
      </w:hyperlink>
      <w:r w:rsidRPr="000C3BC0">
        <w:t xml:space="preserve"> | </w:t>
      </w:r>
      <w:proofErr w:type="spellStart"/>
      <w:r w:rsidRPr="000C3BC0">
        <w:t>Sina</w:t>
      </w:r>
      <w:proofErr w:type="spellEnd"/>
      <w:r w:rsidRPr="000C3BC0">
        <w:t>)</w:t>
      </w:r>
    </w:p>
    <w:p w:rsidR="009A5398" w:rsidRPr="000C3BC0" w:rsidRDefault="009A5398" w:rsidP="009A5398">
      <w:pPr>
        <w:rPr>
          <w:rStyle w:val="StyleBoldUnderline"/>
        </w:rPr>
      </w:pPr>
    </w:p>
    <w:p w:rsidR="009A5398" w:rsidRPr="000C3BC0" w:rsidRDefault="009A5398" w:rsidP="009A5398">
      <w:pPr>
        <w:rPr>
          <w:sz w:val="16"/>
        </w:rPr>
      </w:pPr>
      <w:r w:rsidRPr="000C3BC0">
        <w:rPr>
          <w:rStyle w:val="StyleBoldUnderline"/>
        </w:rPr>
        <w:t>President Barack Obama called for a positive re-evaluation of the US-Mexico relationship on Friday, in an emphatically upbeat speech in Mexico City. Obama expressed strong confidence that immigration reform in the US would become a reality before the end of the year.</w:t>
      </w:r>
      <w:r w:rsidRPr="000C3BC0">
        <w:rPr>
          <w:sz w:val="16"/>
        </w:rPr>
        <w:t xml:space="preserve"> "</w:t>
      </w:r>
      <w:r w:rsidRPr="000C3BC0">
        <w:rPr>
          <w:rStyle w:val="StyleBoldUnderline"/>
        </w:rPr>
        <w:t>It is time to put old mind sets aside and time to recognize new realities</w:t>
      </w:r>
      <w:r w:rsidRPr="000C3BC0">
        <w:rPr>
          <w:sz w:val="16"/>
        </w:rPr>
        <w:t xml:space="preserve">," Obama said, in a speech to hundreds of Mexican students interspersed with political leaders. </w:t>
      </w:r>
      <w:r w:rsidRPr="000C3BC0">
        <w:rPr>
          <w:rStyle w:val="StyleBoldUnderline"/>
        </w:rPr>
        <w:t>The relationship, he said, should not be defined by threats but by shared prosperity.</w:t>
      </w:r>
      <w:r w:rsidRPr="000C3BC0">
        <w:rPr>
          <w:sz w:val="16"/>
        </w:rPr>
        <w:t xml:space="preserve"> </w:t>
      </w:r>
      <w:r w:rsidRPr="000C3BC0">
        <w:rPr>
          <w:rStyle w:val="StyleBoldUnderline"/>
        </w:rPr>
        <w:t>This message of mutual respect, partnership and economic potential has dominated Obama's two-day visit to Mexico</w:t>
      </w:r>
      <w:r w:rsidRPr="000C3BC0">
        <w:rPr>
          <w:sz w:val="16"/>
        </w:rPr>
        <w:t>, which began on Thursday with a meeting with the country's new president, Enrique Peña Nieto. In the press conference that followed, the emphasis on the economy dovetailed with an effort to defuse underlying tensions over America's role in Mexico's drug wars, by stressing that US collaboration would be respectful of the new government's promise to prioritize reducing violence rather than going after the cartels</w:t>
      </w:r>
      <w:r w:rsidRPr="000C3BC0">
        <w:rPr>
          <w:rStyle w:val="StyleBoldUnderline"/>
        </w:rPr>
        <w:t>. Obama's speech</w:t>
      </w:r>
      <w:r w:rsidRPr="000C3BC0">
        <w:rPr>
          <w:sz w:val="16"/>
        </w:rPr>
        <w:t xml:space="preserve">, which was delivered in the impressive setting of the National Anthropology Museum, </w:t>
      </w:r>
      <w:r w:rsidRPr="000C3BC0">
        <w:rPr>
          <w:rStyle w:val="StyleBoldUnderline"/>
        </w:rPr>
        <w:t>was filled with eulogies to Mexican cultural and historical figures</w:t>
      </w:r>
      <w:r w:rsidRPr="000C3BC0">
        <w:rPr>
          <w:sz w:val="16"/>
        </w:rPr>
        <w:t xml:space="preserve">, from the painter </w:t>
      </w:r>
      <w:proofErr w:type="spellStart"/>
      <w:r w:rsidRPr="000C3BC0">
        <w:rPr>
          <w:sz w:val="16"/>
        </w:rPr>
        <w:t>Frida</w:t>
      </w:r>
      <w:proofErr w:type="spellEnd"/>
      <w:r w:rsidRPr="000C3BC0">
        <w:rPr>
          <w:sz w:val="16"/>
        </w:rPr>
        <w:t xml:space="preserve"> Kahlo to the Independence hero Miguel Hidalgo. Periodic phrases delivered in Spanish – such as "</w:t>
      </w:r>
      <w:proofErr w:type="spellStart"/>
      <w:r w:rsidRPr="000C3BC0">
        <w:rPr>
          <w:sz w:val="16"/>
        </w:rPr>
        <w:t>Es</w:t>
      </w:r>
      <w:proofErr w:type="spellEnd"/>
      <w:r w:rsidRPr="000C3BC0">
        <w:rPr>
          <w:sz w:val="16"/>
        </w:rPr>
        <w:t xml:space="preserve"> un placer </w:t>
      </w:r>
      <w:proofErr w:type="spellStart"/>
      <w:r w:rsidRPr="000C3BC0">
        <w:rPr>
          <w:sz w:val="16"/>
        </w:rPr>
        <w:t>estar</w:t>
      </w:r>
      <w:proofErr w:type="spellEnd"/>
      <w:r w:rsidRPr="000C3BC0">
        <w:rPr>
          <w:sz w:val="16"/>
        </w:rPr>
        <w:t xml:space="preserve"> entre amigos," or "It is a pleasure to be among friends" – earned cheers. </w:t>
      </w:r>
      <w:r w:rsidRPr="000C3BC0">
        <w:rPr>
          <w:rStyle w:val="StyleBoldUnderline"/>
        </w:rPr>
        <w:t>But the speech also contained much that seemed designed to convince the president's domestic audience that Mexico's economic potential should allay fears generated by the bipartisan initiative on immigration reform that is currently making its way through Congress. Obama said he was "absolutely convinced" that reform could be passed this year</w:t>
      </w:r>
      <w:r w:rsidRPr="000C3BC0">
        <w:rPr>
          <w:sz w:val="16"/>
        </w:rPr>
        <w:t xml:space="preserve">. While the president called on Mexicans to put aside their traditional vision of the US as either disrespectful of national sovereignty or isolationist, he put most stress on the need for the US to go beyond the perceptions created by headlines about violence and concerns about border security. "Mexico is a nation that is in the process of remaking itself," Obama said, before praising everything from pro-competition legislative reforms to trade figures and the fact that most Mexicans now identify themselves as middle class. "The long-term solution to the challenge of illegal immigration is a growing, prosperous Mexico that creates more jobs and opportunity right here." The Mexican government has studiously avoided commenting in any depth on the possibility of an immigration reform, but </w:t>
      </w:r>
      <w:r w:rsidRPr="000C3BC0">
        <w:rPr>
          <w:rStyle w:val="StyleBoldUnderline"/>
        </w:rPr>
        <w:t>Obama's message still fitted easily with President Peña Nieto's own efforts to persuade Mexicans that, as the government slogan goes, "This is Mexico's Moment</w:t>
      </w:r>
      <w:r w:rsidRPr="000C3BC0">
        <w:rPr>
          <w:sz w:val="16"/>
        </w:rPr>
        <w:t xml:space="preserve">". This also involves redirecting attention away from the continuing violence of the drug wars that are killing around 1,000 people every month. </w:t>
      </w:r>
      <w:r w:rsidRPr="000C3BC0">
        <w:rPr>
          <w:rStyle w:val="StyleBoldUnderline"/>
        </w:rPr>
        <w:t>Obama did briefly touch on security issues, although this was primarily to promise that he is working hard to curb American demand for illegal drugs and weapons trafficking that he recognized is fuelling the killing</w:t>
      </w:r>
      <w:r w:rsidRPr="000C3BC0">
        <w:rPr>
          <w:sz w:val="16"/>
        </w:rPr>
        <w:t>. Following the speech, Obama met representatives of the business community in private before flying on to Costa Rica. After meeting with the Costa Rican president, Laura Chinchilla, he is due to join leaders from Belize, El Salvador, Guatemala, Honduras, Nicaragua and Panama at a gathering of the Central American Integration System. Obama is reportedly preparing to be rather tougher on the Central Americans than the Mexicans, calling for enhanced security cooperation as well as improvements in human rights and democratic reforms.</w:t>
      </w:r>
    </w:p>
    <w:p w:rsidR="009A5398" w:rsidRPr="000C3BC0" w:rsidRDefault="009A5398" w:rsidP="009A5398"/>
    <w:p w:rsidR="009A5398" w:rsidRPr="000C3BC0" w:rsidRDefault="009A5398" w:rsidP="009A5398">
      <w:pPr>
        <w:pStyle w:val="Heading2"/>
      </w:pPr>
      <w:r w:rsidRPr="000C3BC0">
        <w:t>Low Relations Inevitable</w:t>
      </w:r>
    </w:p>
    <w:p w:rsidR="009A5398" w:rsidRPr="000C3BC0" w:rsidRDefault="009A5398" w:rsidP="009A5398">
      <w:pPr>
        <w:pStyle w:val="Heading3"/>
      </w:pPr>
      <w:r w:rsidRPr="000C3BC0">
        <w:t>Drug War</w:t>
      </w:r>
    </w:p>
    <w:p w:rsidR="009A5398" w:rsidRPr="000C3BC0" w:rsidRDefault="009A5398" w:rsidP="009A5398">
      <w:pPr>
        <w:keepNext/>
        <w:keepLines/>
        <w:spacing w:before="200"/>
        <w:outlineLvl w:val="3"/>
        <w:rPr>
          <w:rFonts w:eastAsiaTheme="majorEastAsia" w:cstheme="majorBidi"/>
          <w:b/>
          <w:bCs/>
          <w:iCs/>
          <w:sz w:val="26"/>
        </w:rPr>
      </w:pPr>
      <w:r w:rsidRPr="000C3BC0">
        <w:rPr>
          <w:rFonts w:eastAsiaTheme="majorEastAsia" w:cstheme="majorBidi"/>
          <w:b/>
          <w:bCs/>
          <w:iCs/>
          <w:sz w:val="26"/>
        </w:rPr>
        <w:t>Mexico no longer wants cooperation with US—drug war proves</w:t>
      </w:r>
    </w:p>
    <w:p w:rsidR="009A5398" w:rsidRPr="000C3BC0" w:rsidRDefault="009A5398" w:rsidP="009A5398">
      <w:pPr>
        <w:rPr>
          <w:b/>
          <w:bCs/>
        </w:rPr>
      </w:pPr>
      <w:proofErr w:type="spellStart"/>
      <w:r w:rsidRPr="000C3BC0">
        <w:rPr>
          <w:b/>
        </w:rPr>
        <w:t>Archibold</w:t>
      </w:r>
      <w:proofErr w:type="spellEnd"/>
      <w:r w:rsidRPr="000C3BC0">
        <w:rPr>
          <w:b/>
        </w:rPr>
        <w:t>, Cave, and Thompson 13</w:t>
      </w:r>
      <w:r w:rsidRPr="000C3BC0">
        <w:rPr>
          <w:b/>
          <w:bCs/>
          <w:sz w:val="26"/>
        </w:rPr>
        <w:t>,</w:t>
      </w:r>
      <w:r w:rsidRPr="000C3BC0">
        <w:rPr>
          <w:bCs/>
        </w:rPr>
        <w:t xml:space="preserve"> reporters for the New York Times, </w:t>
      </w:r>
    </w:p>
    <w:p w:rsidR="009A5398" w:rsidRPr="000C3BC0" w:rsidRDefault="009A5398" w:rsidP="009A5398">
      <w:pPr>
        <w:rPr>
          <w:b/>
          <w:bCs/>
        </w:rPr>
      </w:pPr>
      <w:r w:rsidRPr="000C3BC0">
        <w:rPr>
          <w:bCs/>
        </w:rPr>
        <w:t xml:space="preserve">[Randal C. </w:t>
      </w:r>
      <w:proofErr w:type="spellStart"/>
      <w:r w:rsidRPr="000C3BC0">
        <w:rPr>
          <w:bCs/>
        </w:rPr>
        <w:t>Archibold</w:t>
      </w:r>
      <w:proofErr w:type="spellEnd"/>
      <w:r w:rsidRPr="000C3BC0">
        <w:rPr>
          <w:bCs/>
        </w:rPr>
        <w:t>, New York Times bureau chief for Mexico, Damien Cave, correspondent for The New York Times in Mexico City, and Ginger Thompson, writer for the NYT, “Mexico’s Curbs on U.S. Role in Drug Fight Spark Friction,” New York Times, 4/30/13, http://www.nytimes.com/2013/05/01/world/americas/friction-between-us-and-mexico-threatens-efforts-on-drugs.html?pagewanted=all&amp;_r=0</w:t>
      </w:r>
    </w:p>
    <w:p w:rsidR="009A5398" w:rsidRPr="000C3BC0" w:rsidRDefault="009A5398" w:rsidP="009A5398">
      <w:pPr>
        <w:rPr>
          <w:b/>
          <w:bCs/>
        </w:rPr>
      </w:pPr>
    </w:p>
    <w:p w:rsidR="009A5398" w:rsidRPr="000C3BC0" w:rsidRDefault="009A5398" w:rsidP="009A5398">
      <w:pPr>
        <w:rPr>
          <w:b/>
          <w:bCs/>
          <w:sz w:val="16"/>
        </w:rPr>
      </w:pPr>
      <w:r w:rsidRPr="000C3BC0">
        <w:rPr>
          <w:bCs/>
          <w:sz w:val="16"/>
        </w:rPr>
        <w:t xml:space="preserve">But </w:t>
      </w:r>
      <w:r w:rsidRPr="000C3BC0">
        <w:rPr>
          <w:bCs/>
          <w:u w:val="single"/>
        </w:rPr>
        <w:t>shortly after Mexico’s new president, Enrique Peña Nieto, took office</w:t>
      </w:r>
      <w:r w:rsidRPr="000C3BC0">
        <w:rPr>
          <w:bCs/>
          <w:sz w:val="16"/>
        </w:rPr>
        <w:t xml:space="preserve"> in December, </w:t>
      </w:r>
      <w:r w:rsidRPr="000C3BC0">
        <w:rPr>
          <w:bCs/>
          <w:u w:val="single"/>
        </w:rPr>
        <w:t>American agents got a clear message that the dynamics, with Washington holding the clear upper hand, were about to change.</w:t>
      </w:r>
      <w:r w:rsidR="000C3BC0" w:rsidRPr="000C3BC0">
        <w:rPr>
          <w:b/>
          <w:bCs/>
          <w:sz w:val="16"/>
        </w:rPr>
        <w:t xml:space="preserve"> </w:t>
      </w:r>
      <w:r w:rsidRPr="000C3BC0">
        <w:rPr>
          <w:bCs/>
          <w:sz w:val="16"/>
        </w:rPr>
        <w:t xml:space="preserve">“So do we get to polygraph you?” one incoming Mexican official asked his American counterparts, alarming United States security officials who consider the vetting of the Mexicans central to tracking down drug kingpins. </w:t>
      </w:r>
      <w:r w:rsidRPr="000C3BC0">
        <w:rPr>
          <w:bCs/>
          <w:u w:val="single"/>
        </w:rPr>
        <w:t>The Mexican government briefly stopped its vetted officials from cooperating in sensitive investigations.</w:t>
      </w:r>
      <w:r w:rsidRPr="000C3BC0">
        <w:rPr>
          <w:bCs/>
          <w:sz w:val="16"/>
        </w:rPr>
        <w:t xml:space="preserve"> </w:t>
      </w:r>
      <w:r w:rsidRPr="000C3BC0">
        <w:rPr>
          <w:bCs/>
          <w:u w:val="single"/>
        </w:rPr>
        <w:t xml:space="preserve">The Americans are waiting to see if Mexico allows polygraphs when assigning new members to units, </w:t>
      </w:r>
      <w:r w:rsidRPr="000C3BC0">
        <w:rPr>
          <w:bCs/>
          <w:sz w:val="16"/>
        </w:rPr>
        <w:t>a senior Obama administration official said.</w:t>
      </w:r>
      <w:r w:rsidR="000C3BC0" w:rsidRPr="000C3BC0">
        <w:rPr>
          <w:b/>
          <w:bCs/>
          <w:sz w:val="16"/>
        </w:rPr>
        <w:t xml:space="preserve"> </w:t>
      </w:r>
      <w:r w:rsidRPr="000C3BC0">
        <w:rPr>
          <w:bCs/>
          <w:u w:val="single"/>
        </w:rPr>
        <w:t>In another clash, American security officials were recently asked to leave an important intelligence center in Monterrey, where they had worked</w:t>
      </w:r>
      <w:r w:rsidRPr="000C3BC0">
        <w:rPr>
          <w:bCs/>
          <w:sz w:val="16"/>
        </w:rPr>
        <w:t xml:space="preserve"> side by side with an array of Mexican military and police commanders</w:t>
      </w:r>
      <w:r w:rsidRPr="000C3BC0">
        <w:rPr>
          <w:bCs/>
          <w:u w:val="single"/>
        </w:rPr>
        <w:t xml:space="preserve"> collecting and analyzing tips and intelligence on drug gangs. The Mexicans</w:t>
      </w:r>
      <w:r w:rsidRPr="000C3BC0">
        <w:rPr>
          <w:sz w:val="16"/>
        </w:rPr>
        <w:t>, scoffing at the notion of Americans’ having so much contact with different agencies,</w:t>
      </w:r>
      <w:r w:rsidRPr="000C3BC0">
        <w:rPr>
          <w:bCs/>
          <w:u w:val="single"/>
        </w:rPr>
        <w:t xml:space="preserve"> questioned the value of the center and made clear that they would put tighter reins on the sharing of drug intelligence.</w:t>
      </w:r>
      <w:r w:rsidR="000C3BC0">
        <w:rPr>
          <w:bCs/>
          <w:u w:val="single"/>
        </w:rPr>
        <w:t xml:space="preserve"> </w:t>
      </w:r>
      <w:r w:rsidRPr="000C3BC0">
        <w:rPr>
          <w:bCs/>
          <w:u w:val="single"/>
        </w:rPr>
        <w:t>There have long been political sensitivities in Mexico over allowing too much American involvement</w:t>
      </w:r>
      <w:r w:rsidRPr="000C3BC0">
        <w:rPr>
          <w:bCs/>
          <w:sz w:val="16"/>
        </w:rPr>
        <w:t xml:space="preserve">. But the </w:t>
      </w:r>
      <w:r w:rsidRPr="000C3BC0">
        <w:rPr>
          <w:bCs/>
          <w:u w:val="single"/>
        </w:rPr>
        <w:t xml:space="preserve">recent policy changes have rattled American officials used to far fewer restrictions than they have faced </w:t>
      </w:r>
      <w:r w:rsidRPr="000C3BC0">
        <w:rPr>
          <w:sz w:val="16"/>
        </w:rPr>
        <w:t>in years</w:t>
      </w:r>
      <w:r w:rsidRPr="000C3BC0">
        <w:rPr>
          <w:bCs/>
          <w:sz w:val="16"/>
        </w:rPr>
        <w:t>.</w:t>
      </w:r>
    </w:p>
    <w:p w:rsidR="009A5398" w:rsidRPr="000C3BC0" w:rsidRDefault="009A5398" w:rsidP="009A5398"/>
    <w:p w:rsidR="009A5398" w:rsidRPr="000C3BC0" w:rsidRDefault="009A5398" w:rsidP="009A5398">
      <w:pPr>
        <w:pStyle w:val="Heading4"/>
      </w:pPr>
      <w:r w:rsidRPr="000C3BC0">
        <w:t>Involvement with drug war hurting US Mexico relations</w:t>
      </w:r>
    </w:p>
    <w:p w:rsidR="009A5398" w:rsidRDefault="009A5398" w:rsidP="009A5398">
      <w:pPr>
        <w:rPr>
          <w:rStyle w:val="Hyperlink"/>
        </w:rPr>
      </w:pPr>
      <w:r w:rsidRPr="000C3BC0">
        <w:rPr>
          <w:rStyle w:val="StyleStyleBold12pt"/>
        </w:rPr>
        <w:t>NPR 13</w:t>
      </w:r>
      <w:r w:rsidRPr="000C3BC0">
        <w:t xml:space="preserve">, NPR, “U.S.-Mexico Relations Complicated, Conditioned </w:t>
      </w:r>
      <w:proofErr w:type="gramStart"/>
      <w:r w:rsidRPr="000C3BC0">
        <w:t>By</w:t>
      </w:r>
      <w:proofErr w:type="gramEnd"/>
      <w:r w:rsidRPr="000C3BC0">
        <w:t xml:space="preserve"> Drug War,” 5/4/13, </w:t>
      </w:r>
      <w:hyperlink r:id="rId26" w:history="1">
        <w:r w:rsidRPr="000C3BC0">
          <w:rPr>
            <w:rStyle w:val="Hyperlink"/>
          </w:rPr>
          <w:t>http://www.npr.org/2013/05/04/181053775/u-s-mexico-relations-complicated-conditioned-by-drug-war</w:t>
        </w:r>
      </w:hyperlink>
    </w:p>
    <w:p w:rsidR="000C3BC0" w:rsidRPr="000C3BC0" w:rsidRDefault="000C3BC0" w:rsidP="009A5398"/>
    <w:p w:rsidR="009A5398" w:rsidRPr="000C3BC0" w:rsidRDefault="009A5398" w:rsidP="009A5398">
      <w:pPr>
        <w:rPr>
          <w:sz w:val="14"/>
        </w:rPr>
      </w:pPr>
      <w:r w:rsidRPr="000C3BC0">
        <w:rPr>
          <w:sz w:val="14"/>
        </w:rPr>
        <w:t xml:space="preserve">In many ways, </w:t>
      </w:r>
      <w:r w:rsidRPr="000C3BC0">
        <w:rPr>
          <w:rStyle w:val="StyleBoldUnderline"/>
        </w:rPr>
        <w:t xml:space="preserve">the relationship between the U.S. and Mexico is complicated and conditioned by the long and the bloody war on drugs. </w:t>
      </w:r>
      <w:r w:rsidRPr="000C3BC0">
        <w:rPr>
          <w:sz w:val="14"/>
        </w:rPr>
        <w:t xml:space="preserve">It's difficult to say exactly how many people have been killed in that war, but Mexican media have estimated that </w:t>
      </w:r>
      <w:r w:rsidRPr="000C3BC0">
        <w:rPr>
          <w:rStyle w:val="StyleBoldUnderline"/>
        </w:rPr>
        <w:t>around 70,000 people have died since 2006</w:t>
      </w:r>
      <w:r w:rsidRPr="000C3BC0">
        <w:rPr>
          <w:sz w:val="14"/>
        </w:rPr>
        <w:t>; many thousands more have been disappeared</w:t>
      </w:r>
      <w:r w:rsidRPr="000C3BC0">
        <w:rPr>
          <w:rStyle w:val="StyleBoldUnderline"/>
        </w:rPr>
        <w:t>. The United States has been closely involved</w:t>
      </w:r>
      <w:r w:rsidRPr="000C3BC0">
        <w:rPr>
          <w:sz w:val="14"/>
        </w:rPr>
        <w:t>, providing money, technology and intelligence to the Mexican government.</w:t>
      </w:r>
      <w:r w:rsidR="000C3BC0" w:rsidRPr="000C3BC0">
        <w:rPr>
          <w:sz w:val="14"/>
        </w:rPr>
        <w:t xml:space="preserve"> </w:t>
      </w:r>
      <w:r w:rsidRPr="000C3BC0">
        <w:rPr>
          <w:rStyle w:val="StyleBoldUnderline"/>
        </w:rPr>
        <w:t>But Mexican President Enrique Pena Nieto has begun to back away from the U.S.</w:t>
      </w:r>
      <w:r w:rsidRPr="000C3BC0">
        <w:rPr>
          <w:sz w:val="14"/>
        </w:rPr>
        <w:t xml:space="preserve"> And this week, </w:t>
      </w:r>
      <w:r w:rsidRPr="000C3BC0">
        <w:rPr>
          <w:rStyle w:val="StyleBoldUnderline"/>
        </w:rPr>
        <w:t>his administration said they would limit its contacts with American agencies.</w:t>
      </w:r>
      <w:r w:rsidRPr="000C3BC0">
        <w:rPr>
          <w:sz w:val="14"/>
        </w:rPr>
        <w:t xml:space="preserve"> David Shirk is an associate professor at the University of San Diego. He studies the U.S.-Mexico relationship, and joins us in our studios. Thanks so much for being with us.</w:t>
      </w:r>
    </w:p>
    <w:p w:rsidR="009A5398" w:rsidRPr="000C3BC0" w:rsidRDefault="009A5398" w:rsidP="009A5398"/>
    <w:p w:rsidR="009A5398" w:rsidRPr="000C3BC0" w:rsidRDefault="009A5398" w:rsidP="009A5398">
      <w:pPr>
        <w:pStyle w:val="Heading2"/>
      </w:pPr>
      <w:r w:rsidRPr="000C3BC0">
        <w:t>Relations Resilient</w:t>
      </w:r>
    </w:p>
    <w:p w:rsidR="009A5398" w:rsidRPr="000C3BC0" w:rsidRDefault="009A5398" w:rsidP="009A5398"/>
    <w:p w:rsidR="009A5398" w:rsidRPr="000C3BC0" w:rsidRDefault="009A5398" w:rsidP="009A5398">
      <w:pPr>
        <w:pStyle w:val="Heading3"/>
      </w:pPr>
      <w:r w:rsidRPr="000C3BC0">
        <w:t>Border Cities</w:t>
      </w:r>
    </w:p>
    <w:p w:rsidR="009A5398" w:rsidRPr="000C3BC0" w:rsidRDefault="009A5398" w:rsidP="000C3BC0">
      <w:pPr>
        <w:pStyle w:val="Heading4"/>
      </w:pPr>
      <w:r w:rsidRPr="000C3BC0">
        <w:t>US and Mexican border cities closely tied -- economic, personal, and cultural attachments</w:t>
      </w:r>
    </w:p>
    <w:p w:rsidR="009A5398" w:rsidRPr="000C3BC0" w:rsidRDefault="009A5398" w:rsidP="000C3BC0">
      <w:proofErr w:type="spellStart"/>
      <w:r w:rsidRPr="000C3BC0">
        <w:rPr>
          <w:b/>
        </w:rPr>
        <w:t>Diederich</w:t>
      </w:r>
      <w:proofErr w:type="spellEnd"/>
      <w:r w:rsidRPr="000C3BC0">
        <w:rPr>
          <w:b/>
        </w:rPr>
        <w:t>, 13</w:t>
      </w:r>
      <w:r w:rsidRPr="000C3BC0">
        <w:t xml:space="preserve"> (</w:t>
      </w:r>
      <w:proofErr w:type="spellStart"/>
      <w:r w:rsidRPr="000C3BC0">
        <w:t>Phillippe</w:t>
      </w:r>
      <w:proofErr w:type="spellEnd"/>
      <w:r w:rsidRPr="000C3BC0">
        <w:t xml:space="preserve">, staff writer for VOXXI, a Hispanic news source, “Reconsidering and understanding border relations”, 5/18/13, AD: 6/30/13, </w:t>
      </w:r>
      <w:hyperlink r:id="rId27" w:history="1">
        <w:r w:rsidRPr="000C3BC0">
          <w:rPr>
            <w:rStyle w:val="Hyperlink"/>
          </w:rPr>
          <w:t>http://www.voxxi.com/reconsidering-and-border-relations</w:t>
        </w:r>
      </w:hyperlink>
      <w:r w:rsidRPr="000C3BC0">
        <w:t xml:space="preserve"> | </w:t>
      </w:r>
      <w:proofErr w:type="spellStart"/>
      <w:r w:rsidRPr="000C3BC0">
        <w:t>Sina</w:t>
      </w:r>
      <w:proofErr w:type="spellEnd"/>
      <w:r w:rsidRPr="000C3BC0">
        <w:t>)</w:t>
      </w:r>
    </w:p>
    <w:p w:rsidR="009A5398" w:rsidRPr="000C3BC0" w:rsidRDefault="009A5398" w:rsidP="009A5398"/>
    <w:p w:rsidR="009A5398" w:rsidRPr="000C3BC0" w:rsidRDefault="009A5398" w:rsidP="009A5398">
      <w:pPr>
        <w:rPr>
          <w:rStyle w:val="StyleBoldUnderline"/>
        </w:rPr>
      </w:pPr>
      <w:r w:rsidRPr="000C3BC0">
        <w:rPr>
          <w:sz w:val="16"/>
        </w:rPr>
        <w:t xml:space="preserve">For those who live along the U.S.-Mexico border, especially in large cities, the relationship between the two countries is different than for those who live elsewhere in the U.S. It’s difficult for those outside this area to understand, because </w:t>
      </w:r>
      <w:r w:rsidRPr="000C3BC0">
        <w:rPr>
          <w:rStyle w:val="StyleBoldUnderline"/>
        </w:rPr>
        <w:t xml:space="preserve">despite the line that legally separates the two countries, the people both north and south of it, are neighbors. They depend on each other for economic vibrancy, personal relationships and cultural attachment. </w:t>
      </w:r>
      <w:r w:rsidRPr="000C3BC0">
        <w:rPr>
          <w:sz w:val="16"/>
        </w:rPr>
        <w:t xml:space="preserve">Border relations between U.S. and Mexico </w:t>
      </w:r>
      <w:r w:rsidRPr="000C3BC0">
        <w:rPr>
          <w:rStyle w:val="StyleBoldUnderline"/>
        </w:rPr>
        <w:t>In spite of the backlash against illegal immigration and</w:t>
      </w:r>
      <w:r w:rsidRPr="000C3BC0">
        <w:rPr>
          <w:sz w:val="16"/>
        </w:rPr>
        <w:t xml:space="preserve"> the </w:t>
      </w:r>
      <w:r w:rsidRPr="000C3BC0">
        <w:rPr>
          <w:rStyle w:val="StyleBoldUnderline"/>
        </w:rPr>
        <w:t>fear of out-of-control drug violence</w:t>
      </w:r>
      <w:r w:rsidRPr="000C3BC0">
        <w:rPr>
          <w:sz w:val="16"/>
        </w:rPr>
        <w:t xml:space="preserve"> along the Mexican side of the border, </w:t>
      </w:r>
      <w:r w:rsidRPr="000C3BC0">
        <w:rPr>
          <w:rStyle w:val="StyleBoldUnderline"/>
        </w:rPr>
        <w:t>border cities in the U.S. have a unique relationship with their neighbor to the south</w:t>
      </w:r>
      <w:r w:rsidRPr="000C3BC0">
        <w:rPr>
          <w:sz w:val="16"/>
        </w:rPr>
        <w:t xml:space="preserve">. Recently, </w:t>
      </w:r>
      <w:r w:rsidRPr="000C3BC0">
        <w:rPr>
          <w:rStyle w:val="StyleBoldUnderline"/>
        </w:rPr>
        <w:t>San Diego’s Mayor</w:t>
      </w:r>
      <w:r w:rsidRPr="000C3BC0">
        <w:rPr>
          <w:sz w:val="16"/>
        </w:rPr>
        <w:t xml:space="preserve"> Bob Filner </w:t>
      </w:r>
      <w:r w:rsidRPr="000C3BC0">
        <w:rPr>
          <w:rStyle w:val="StyleBoldUnderline"/>
        </w:rPr>
        <w:t>looked</w:t>
      </w:r>
      <w:r w:rsidRPr="000C3BC0">
        <w:rPr>
          <w:sz w:val="16"/>
        </w:rPr>
        <w:t xml:space="preserve"> across the border </w:t>
      </w:r>
      <w:r w:rsidRPr="000C3BC0">
        <w:rPr>
          <w:rStyle w:val="StyleBoldUnderline"/>
        </w:rPr>
        <w:t>to Tijuana as a new business partner</w:t>
      </w:r>
      <w:r w:rsidRPr="000C3BC0">
        <w:rPr>
          <w:sz w:val="16"/>
        </w:rPr>
        <w:t xml:space="preserve">. For him, as for most of the politicians in the San Diego area, it’s not about “us versus them.” It’s about all of us. </w:t>
      </w:r>
      <w:proofErr w:type="gramStart"/>
      <w:r w:rsidRPr="000C3BC0">
        <w:rPr>
          <w:sz w:val="16"/>
        </w:rPr>
        <w:t>Together.</w:t>
      </w:r>
      <w:proofErr w:type="gramEnd"/>
      <w:r w:rsidRPr="000C3BC0">
        <w:rPr>
          <w:sz w:val="16"/>
        </w:rPr>
        <w:t xml:space="preserve"> According to a recent New York Times article, </w:t>
      </w:r>
      <w:r w:rsidRPr="000C3BC0">
        <w:rPr>
          <w:rStyle w:val="StyleBoldUnderline"/>
        </w:rPr>
        <w:t>Filner has opened a satellite office in Tijuana. He also says he plans to place a bid for the 2024 Summer Olympics to be hosted jointly with Tijuana</w:t>
      </w:r>
      <w:r w:rsidRPr="000C3BC0">
        <w:rPr>
          <w:sz w:val="16"/>
        </w:rPr>
        <w:t xml:space="preserve">. </w:t>
      </w:r>
      <w:r w:rsidRPr="000C3BC0">
        <w:rPr>
          <w:rStyle w:val="StyleBoldUnderline"/>
        </w:rPr>
        <w:t>When either Filner or the Mayor of Tijuana</w:t>
      </w:r>
      <w:r w:rsidRPr="000C3BC0">
        <w:rPr>
          <w:sz w:val="16"/>
        </w:rPr>
        <w:t xml:space="preserve">, Carlos Bustamante, </w:t>
      </w:r>
      <w:proofErr w:type="gramStart"/>
      <w:r w:rsidRPr="000C3BC0">
        <w:rPr>
          <w:rStyle w:val="StyleBoldUnderline"/>
        </w:rPr>
        <w:t>refer</w:t>
      </w:r>
      <w:proofErr w:type="gramEnd"/>
      <w:r w:rsidRPr="000C3BC0">
        <w:rPr>
          <w:rStyle w:val="StyleBoldUnderline"/>
        </w:rPr>
        <w:t xml:space="preserve"> to the area, they speak of us—not of “us and them.” </w:t>
      </w:r>
      <w:r w:rsidRPr="000C3BC0">
        <w:rPr>
          <w:sz w:val="16"/>
        </w:rPr>
        <w:t xml:space="preserve">The fact is that Tijuana has become a major economic force, and it is in both cities’ interest to come together. The politicians, however, are always the last ones to arrive at the party. Businesses and individuals have been taking advantage of this relationship for decades. The same goes for El Paso, Texas—just across the border from Juarez. The drug violence in the Mexican city has been simmering, and—according to some reports—the murder rate has dropped 84 percent from last year. This was never a big problem in El Paso, which has been rated the safest city in the U.S. three years in a row by CQ Press’ City Crime Rankings. </w:t>
      </w:r>
      <w:r w:rsidRPr="000C3BC0">
        <w:rPr>
          <w:rStyle w:val="StyleBoldUnderline"/>
        </w:rPr>
        <w:t>El Paso and Juarez have a very tight relationship. Businesses on both sides of the border have always relied on the other side of the dividing line. People in Juarez might go to school in El Paso. Mothers from El Paso visit their daughters in Juarez.</w:t>
      </w:r>
      <w:r w:rsidRPr="000C3BC0">
        <w:rPr>
          <w:sz w:val="16"/>
        </w:rPr>
        <w:t xml:space="preserve"> It is difficult for many people outside the area to understand how intertwined these the communities are. </w:t>
      </w:r>
      <w:r w:rsidRPr="000C3BC0">
        <w:rPr>
          <w:rStyle w:val="StyleBoldUnderline"/>
        </w:rPr>
        <w:t>The same goes for Laredo, Texas and Nuevo Laredo, Mexico as well as Brownsville, Texas and Matamoros, Mexico</w:t>
      </w:r>
      <w:r w:rsidRPr="000C3BC0">
        <w:rPr>
          <w:sz w:val="16"/>
        </w:rPr>
        <w:t xml:space="preserve">. The people who live and work in these communities understand and live this reality, but policy and laws from Washington don’t. </w:t>
      </w:r>
      <w:r w:rsidRPr="000C3BC0">
        <w:rPr>
          <w:rStyle w:val="StyleBoldUnderline"/>
        </w:rPr>
        <w:t>Instead of fighting over illegal immigration and building walls, the government should be building figurative bridges</w:t>
      </w:r>
      <w:r w:rsidRPr="000C3BC0">
        <w:rPr>
          <w:sz w:val="16"/>
        </w:rPr>
        <w:t xml:space="preserve">. In 2005 alone, over 40 million people entered the United States via the San </w:t>
      </w:r>
      <w:proofErr w:type="spellStart"/>
      <w:r w:rsidRPr="000C3BC0">
        <w:rPr>
          <w:sz w:val="16"/>
        </w:rPr>
        <w:t>Ysidro</w:t>
      </w:r>
      <w:proofErr w:type="spellEnd"/>
      <w:r w:rsidRPr="000C3BC0">
        <w:rPr>
          <w:sz w:val="16"/>
        </w:rPr>
        <w:t xml:space="preserve"> Port Entry at Tijuana. </w:t>
      </w:r>
      <w:proofErr w:type="gramStart"/>
      <w:r w:rsidRPr="000C3BC0">
        <w:rPr>
          <w:sz w:val="16"/>
        </w:rPr>
        <w:t>Legally.</w:t>
      </w:r>
      <w:proofErr w:type="gramEnd"/>
      <w:r w:rsidRPr="000C3BC0">
        <w:rPr>
          <w:sz w:val="16"/>
        </w:rPr>
        <w:t xml:space="preserve"> What border cities and the people who live there are showing us, is that we can all live together in peace. And all of us can benefit from this. </w:t>
      </w:r>
      <w:r w:rsidRPr="000C3BC0">
        <w:rPr>
          <w:rStyle w:val="StyleBoldUnderline"/>
        </w:rPr>
        <w:t>Despite what Washington lawmakers might think, the people on both sides of the border are neighbors, in the complete sense of the word</w:t>
      </w:r>
      <w:r w:rsidRPr="000C3BC0">
        <w:rPr>
          <w:sz w:val="16"/>
        </w:rPr>
        <w:t>. Politicians hundreds of miles away can build walls, bring in the National Guard and fly drones along the desert, but that’s not how it works along the border</w:t>
      </w:r>
      <w:r w:rsidRPr="000C3BC0">
        <w:rPr>
          <w:rStyle w:val="StyleBoldUnderline"/>
        </w:rPr>
        <w:t>. For many generations, border cities have relied on each other for work, entertainment and prosperity</w:t>
      </w:r>
      <w:r w:rsidRPr="000C3BC0">
        <w:rPr>
          <w:sz w:val="16"/>
        </w:rPr>
        <w:t xml:space="preserve">. Families are often spread out on both sides. </w:t>
      </w:r>
      <w:r w:rsidRPr="000C3BC0">
        <w:rPr>
          <w:rStyle w:val="StyleBoldUnderline"/>
        </w:rPr>
        <w:t>There is an economic boom waiting to happen in these areas. The good news is that some business leaders and local politicians are finally doing something about it.</w:t>
      </w:r>
    </w:p>
    <w:p w:rsidR="009A5398" w:rsidRPr="000C3BC0" w:rsidRDefault="009A5398" w:rsidP="009A5398"/>
    <w:p w:rsidR="009A5398" w:rsidRPr="000C3BC0" w:rsidRDefault="009A5398" w:rsidP="009A5398">
      <w:pPr>
        <w:pStyle w:val="Heading3"/>
      </w:pPr>
      <w:r w:rsidRPr="000C3BC0">
        <w:t>Trade</w:t>
      </w:r>
    </w:p>
    <w:p w:rsidR="009A5398" w:rsidRPr="000C3BC0" w:rsidRDefault="009A5398" w:rsidP="009A5398">
      <w:pPr>
        <w:pStyle w:val="Heading4"/>
      </w:pPr>
      <w:r w:rsidRPr="000C3BC0">
        <w:t>Both Obama and Nieto want to continue close cooperation</w:t>
      </w:r>
    </w:p>
    <w:p w:rsidR="009A5398" w:rsidRPr="000C3BC0" w:rsidRDefault="009A5398" w:rsidP="009A5398">
      <w:r w:rsidRPr="000C3BC0">
        <w:rPr>
          <w:b/>
        </w:rPr>
        <w:t>Washington Wire 13</w:t>
      </w:r>
      <w:r w:rsidRPr="000C3BC0">
        <w:t>, Wall Street journal’s feature on new from the white house, “Statement: U.S., Mexico Stress Greater Cooperation,” 5/2/13, http://blogs.wsj.com/washwire/2013/05/02/statement-u-s-mexico-stress-greater-cooperation/</w:t>
      </w:r>
    </w:p>
    <w:p w:rsidR="009A5398" w:rsidRPr="000C3BC0" w:rsidRDefault="009A5398" w:rsidP="009A5398">
      <w:pPr>
        <w:rPr>
          <w:rStyle w:val="StyleBoldUnderline"/>
        </w:rPr>
      </w:pPr>
    </w:p>
    <w:p w:rsidR="009A5398" w:rsidRPr="006C3B13" w:rsidRDefault="009A5398" w:rsidP="009A5398">
      <w:pPr>
        <w:rPr>
          <w:sz w:val="16"/>
        </w:rPr>
      </w:pPr>
      <w:r w:rsidRPr="000C3BC0">
        <w:rPr>
          <w:rStyle w:val="StyleBoldUnderline"/>
        </w:rPr>
        <w:t>Underpinning our successful United States-Mexico economic relationship are trade and investment flows</w:t>
      </w:r>
      <w:r w:rsidRPr="006C3B13">
        <w:rPr>
          <w:sz w:val="16"/>
        </w:rPr>
        <w:t xml:space="preserve"> that support jobs in both countries. Bilateral trade was almost half a trillion dollars in 2012.</w:t>
      </w:r>
      <w:r w:rsidR="000C3BC0" w:rsidRPr="006C3B13">
        <w:rPr>
          <w:sz w:val="16"/>
        </w:rPr>
        <w:t xml:space="preserve"> </w:t>
      </w:r>
      <w:r w:rsidRPr="000C3BC0">
        <w:rPr>
          <w:rStyle w:val="StyleBoldUnderline"/>
        </w:rPr>
        <w:t>The two Presidents agreed on the need to continue forging a close and productive economic relationship</w:t>
      </w:r>
      <w:r w:rsidRPr="006C3B13">
        <w:rPr>
          <w:sz w:val="16"/>
        </w:rPr>
        <w:t xml:space="preserve"> to enhance their nations’ competitiveness and to create more trade and investment opportunities. With this purpose, they </w:t>
      </w:r>
      <w:r w:rsidRPr="000C3BC0">
        <w:rPr>
          <w:rStyle w:val="StyleBoldUnderline"/>
        </w:rPr>
        <w:t>decided to establish a High Level Economic Dialogue</w:t>
      </w:r>
      <w:r w:rsidRPr="006C3B13">
        <w:rPr>
          <w:sz w:val="16"/>
        </w:rPr>
        <w:t>, which will be chaired at the cabinet level and focus on promoting competitiveness, productivity and connectivity, fostering economic growth and innovation, and partnering for global leadership. The leaders intend for the first meeting of the Dialogue to take place later this year, include representatives from relevant agencies and departments from both governments, and engage with relevant stakeholders, notably the private sector.</w:t>
      </w:r>
      <w:r w:rsidR="000C3BC0" w:rsidRPr="006C3B13">
        <w:rPr>
          <w:sz w:val="16"/>
        </w:rPr>
        <w:t xml:space="preserve"> </w:t>
      </w:r>
      <w:r w:rsidRPr="006C3B13">
        <w:rPr>
          <w:sz w:val="16"/>
        </w:rPr>
        <w:t xml:space="preserve">The </w:t>
      </w:r>
      <w:r w:rsidRPr="000C3BC0">
        <w:rPr>
          <w:rStyle w:val="StyleBoldUnderline"/>
        </w:rPr>
        <w:t>two leaders also discussed the importance of the United States and Mexico working together</w:t>
      </w:r>
      <w:r w:rsidRPr="006C3B13">
        <w:rPr>
          <w:sz w:val="16"/>
        </w:rPr>
        <w:t>, and with their Canadian partners</w:t>
      </w:r>
      <w:r w:rsidRPr="000C3BC0">
        <w:rPr>
          <w:rStyle w:val="StyleBoldUnderline"/>
        </w:rPr>
        <w:t>, to make North America the most dynamic and competitive region in the world. They agreed to seek a successful conclusion to a high-standard Trans-Pacific Partnership</w:t>
      </w:r>
      <w:r w:rsidRPr="006C3B13">
        <w:rPr>
          <w:sz w:val="16"/>
        </w:rPr>
        <w:t xml:space="preserve"> this year that includes 21st century provisions that significantly strengthen the North American Free Trade Agreement</w:t>
      </w:r>
      <w:r w:rsidRPr="000C3BC0">
        <w:rPr>
          <w:rStyle w:val="StyleBoldUnderline"/>
        </w:rPr>
        <w:t>. They also reiterated their commitment to the resolution of specific trade issues between their countries, and their interest in maintaining close coordination with regards to other relevant trade negotiations.</w:t>
      </w:r>
      <w:r w:rsidR="000C3BC0">
        <w:rPr>
          <w:rStyle w:val="StyleBoldUnderline"/>
        </w:rPr>
        <w:t xml:space="preserve"> </w:t>
      </w:r>
      <w:r w:rsidRPr="006C3B13">
        <w:rPr>
          <w:sz w:val="16"/>
        </w:rPr>
        <w:t xml:space="preserve">The </w:t>
      </w:r>
      <w:r w:rsidRPr="000C3BC0">
        <w:rPr>
          <w:rStyle w:val="StyleBoldUnderline"/>
        </w:rPr>
        <w:t>Presidents also underscored the importance to both countries of a secure and efficient shared border</w:t>
      </w:r>
      <w:r w:rsidRPr="006C3B13">
        <w:rPr>
          <w:sz w:val="16"/>
        </w:rPr>
        <w:t xml:space="preserve">. They noted the recent meeting of the 21st Century Border Management Executive Steering Committee, the first under President Peña Nieto’s tenure, </w:t>
      </w:r>
      <w:r w:rsidRPr="000C3BC0">
        <w:rPr>
          <w:rStyle w:val="StyleBoldUnderline"/>
        </w:rPr>
        <w:t>and agreed to support key projects and initiatives that improve infrastructure, support the efforts of local communities, facilitate the secure flow of legitimate trade and travel, and enhance law enforcement cooperation along the border.</w:t>
      </w:r>
      <w:r w:rsidR="000C3BC0" w:rsidRPr="006C3B13">
        <w:rPr>
          <w:sz w:val="16"/>
        </w:rPr>
        <w:t xml:space="preserve"> </w:t>
      </w:r>
      <w:r w:rsidRPr="006C3B13">
        <w:rPr>
          <w:sz w:val="16"/>
        </w:rPr>
        <w:t xml:space="preserve">President Obama and President Peña Nieto welcomed the positive steps the U.S. Congress is taking to implement the </w:t>
      </w:r>
      <w:proofErr w:type="spellStart"/>
      <w:r w:rsidRPr="006C3B13">
        <w:rPr>
          <w:sz w:val="16"/>
        </w:rPr>
        <w:t>Transboundary</w:t>
      </w:r>
      <w:proofErr w:type="spellEnd"/>
      <w:r w:rsidRPr="006C3B13">
        <w:rPr>
          <w:sz w:val="16"/>
        </w:rPr>
        <w:t xml:space="preserve"> Hydrocarbon Agreement, which will enhance energy security in North America and bolster the two countries’ responsible stewardship of the Gulf of Mexico. They look forward to full implementation of the Agreement.</w:t>
      </w:r>
      <w:r w:rsidR="000C3BC0" w:rsidRPr="006C3B13">
        <w:rPr>
          <w:sz w:val="16"/>
        </w:rPr>
        <w:t xml:space="preserve"> </w:t>
      </w:r>
      <w:r w:rsidRPr="006C3B13">
        <w:rPr>
          <w:sz w:val="16"/>
        </w:rPr>
        <w:t xml:space="preserve">The </w:t>
      </w:r>
      <w:r w:rsidRPr="000C3BC0">
        <w:rPr>
          <w:rStyle w:val="StyleBoldUnderline"/>
        </w:rPr>
        <w:t>two leaders underscored the broad and deep connections that exist between the peoples of both countries, and their importance to the prosperity and culture of both societies.</w:t>
      </w:r>
    </w:p>
    <w:p w:rsidR="009A5398" w:rsidRPr="000C3BC0" w:rsidRDefault="009A5398" w:rsidP="009A5398"/>
    <w:p w:rsidR="009A5398" w:rsidRPr="000C3BC0" w:rsidRDefault="009A5398" w:rsidP="009A5398">
      <w:pPr>
        <w:pStyle w:val="Heading3"/>
      </w:pPr>
      <w:r w:rsidRPr="000C3BC0">
        <w:t>Tariff Proves</w:t>
      </w:r>
    </w:p>
    <w:p w:rsidR="009A5398" w:rsidRPr="000C3BC0" w:rsidRDefault="009A5398" w:rsidP="009A5398">
      <w:pPr>
        <w:pStyle w:val="Heading4"/>
      </w:pPr>
      <w:r w:rsidRPr="000C3BC0">
        <w:t>Relations resilient—suspension of retaliatory tariffs prove</w:t>
      </w:r>
    </w:p>
    <w:p w:rsidR="009A5398" w:rsidRPr="000C3BC0" w:rsidRDefault="009A5398" w:rsidP="009A5398">
      <w:r w:rsidRPr="006C3B13">
        <w:rPr>
          <w:b/>
        </w:rPr>
        <w:t>Villarreal 12</w:t>
      </w:r>
      <w:r w:rsidRPr="000C3BC0">
        <w:t xml:space="preserve">, M. Angeles Villarreal, Specialist in International Trade and Finance for the CRS, Congressional Research Service, “US Mexico Economic Relations: Trends, Issues, and Implications,” 8/9/12, </w:t>
      </w:r>
      <w:hyperlink r:id="rId28" w:history="1">
        <w:r w:rsidRPr="000C3BC0">
          <w:rPr>
            <w:rStyle w:val="Hyperlink"/>
          </w:rPr>
          <w:t>http://www.fas.org/sgp/crs/row/RL32934.pdf</w:t>
        </w:r>
      </w:hyperlink>
    </w:p>
    <w:p w:rsidR="009A5398" w:rsidRPr="000C3BC0" w:rsidRDefault="009A5398" w:rsidP="009A5398"/>
    <w:p w:rsidR="009A5398" w:rsidRPr="000C3BC0" w:rsidRDefault="009A5398" w:rsidP="009A5398"/>
    <w:p w:rsidR="009A5398" w:rsidRPr="000C3BC0" w:rsidRDefault="009A5398" w:rsidP="009A5398">
      <w:pPr>
        <w:rPr>
          <w:rStyle w:val="StyleBoldUnderline"/>
        </w:rPr>
      </w:pPr>
      <w:r w:rsidRPr="000C3BC0">
        <w:rPr>
          <w:sz w:val="16"/>
        </w:rPr>
        <w:t xml:space="preserve">On August 16, 2010, the </w:t>
      </w:r>
      <w:r w:rsidRPr="000C3BC0">
        <w:rPr>
          <w:rStyle w:val="StyleBoldUnderline"/>
        </w:rPr>
        <w:t>Mexican government announced a revised list of retaliatory tariffs on imports from the United States.</w:t>
      </w:r>
      <w:r w:rsidRPr="000C3BC0">
        <w:rPr>
          <w:sz w:val="16"/>
        </w:rPr>
        <w:t xml:space="preserve"> The revised list added 26 products to and removed 16 products from the original list of 89, bringing the new total to 99 products from 43 states with a total export value of $2.6 billion. Products that were added to the list included several types of pork products, several types of cheeses, sweet corn, pistachios, oranges, grapefruits, apples, oats and grains, chewing gum, ketchup, and other products. The largest in terms of value were two categories of pork products, which had an estimated export value of $438 million in 2009. Products that were removed from the list included peanuts, dental floss, locks, and other products.67 </w:t>
      </w:r>
      <w:proofErr w:type="gramStart"/>
      <w:r w:rsidRPr="000C3BC0">
        <w:rPr>
          <w:sz w:val="16"/>
        </w:rPr>
        <w:t>The</w:t>
      </w:r>
      <w:proofErr w:type="gramEnd"/>
      <w:r w:rsidRPr="000C3BC0">
        <w:rPr>
          <w:sz w:val="16"/>
        </w:rPr>
        <w:t xml:space="preserve"> revised retaliatory tariffs were lower than the original tariffs and ranged from 5% to 25%. Mexico reportedly rotated the list of products to put more pressure on the United States to seek a settlement for the trucking dispute.68 </w:t>
      </w:r>
      <w:r w:rsidRPr="000C3BC0">
        <w:rPr>
          <w:rStyle w:val="StyleBoldUnderline"/>
        </w:rPr>
        <w:t xml:space="preserve">U.S. producers </w:t>
      </w:r>
      <w:r w:rsidRPr="000C3BC0">
        <w:rPr>
          <w:sz w:val="16"/>
        </w:rPr>
        <w:t xml:space="preserve">of fruits, pork, cheese, and other products that were bearing the cost of the retaliatory tariffs reacted strongly at the lack of progress in resolving the trucking issue and argued, both to the Obama Administration and to numerous Members of Congress, that </w:t>
      </w:r>
      <w:r w:rsidRPr="000C3BC0">
        <w:rPr>
          <w:rStyle w:val="StyleBoldUnderline"/>
        </w:rPr>
        <w:t>they were potentially losing millions of dollars in sales as a result of this dispute.</w:t>
      </w:r>
      <w:r w:rsidRPr="000C3BC0">
        <w:rPr>
          <w:sz w:val="16"/>
        </w:rPr>
        <w:t xml:space="preserve"> </w:t>
      </w:r>
      <w:r w:rsidRPr="000C3BC0">
        <w:rPr>
          <w:rStyle w:val="StyleBoldUnderline"/>
        </w:rPr>
        <w:t>The Mexican government indicated it was willing to resolve the ongoing dispute with the Obama Administration.</w:t>
      </w:r>
      <w:r w:rsidRPr="000C3BC0">
        <w:rPr>
          <w:sz w:val="16"/>
        </w:rPr>
        <w:t xml:space="preserve"> </w:t>
      </w:r>
      <w:r w:rsidRPr="000C3BC0">
        <w:rPr>
          <w:rStyle w:val="StyleBoldUnderline"/>
        </w:rPr>
        <w:t xml:space="preserve">In March 2011, President Obama and Mexican President </w:t>
      </w:r>
      <w:proofErr w:type="spellStart"/>
      <w:r w:rsidRPr="000C3BC0">
        <w:rPr>
          <w:rStyle w:val="StyleBoldUnderline"/>
        </w:rPr>
        <w:t>Calderón</w:t>
      </w:r>
      <w:proofErr w:type="spellEnd"/>
      <w:r w:rsidRPr="000C3BC0">
        <w:rPr>
          <w:rStyle w:val="StyleBoldUnderline"/>
        </w:rPr>
        <w:t xml:space="preserve"> announced that they had agreed on a way to move forward to resolving the dispute.</w:t>
      </w:r>
      <w:r w:rsidRPr="000C3BC0">
        <w:rPr>
          <w:sz w:val="16"/>
        </w:rPr>
        <w:t xml:space="preserve"> Mexico stated that</w:t>
      </w:r>
      <w:r w:rsidRPr="000C3BC0">
        <w:rPr>
          <w:rStyle w:val="StyleBoldUnderline"/>
        </w:rPr>
        <w:t xml:space="preserve"> </w:t>
      </w:r>
      <w:r w:rsidRPr="000C3BC0">
        <w:rPr>
          <w:sz w:val="16"/>
        </w:rPr>
        <w:t xml:space="preserve">once a final agreement was reached, </w:t>
      </w:r>
      <w:r w:rsidRPr="000C3BC0">
        <w:rPr>
          <w:rStyle w:val="StyleBoldUnderline"/>
        </w:rPr>
        <w:t>it would suspend retaliatory tariffs in stages,</w:t>
      </w:r>
      <w:r w:rsidRPr="000C3BC0">
        <w:rPr>
          <w:sz w:val="16"/>
        </w:rPr>
        <w:t xml:space="preserve"> beginning with reducing tariffs by 50% at the signing of an agreement and suspending the remaining 50% when the first Mexican carrier was granted operating authority under the program.69 </w:t>
      </w:r>
      <w:r w:rsidRPr="000C3BC0">
        <w:rPr>
          <w:rStyle w:val="StyleBoldUnderline"/>
        </w:rPr>
        <w:t>By October 2011, Mexico had suspended all retaliatory tariffs on U.S. exports to Mexico.</w:t>
      </w:r>
    </w:p>
    <w:p w:rsidR="009A5398" w:rsidRPr="000C3BC0" w:rsidRDefault="009A5398" w:rsidP="009A5398"/>
    <w:p w:rsidR="009A5398" w:rsidRPr="000C3BC0" w:rsidRDefault="009A5398" w:rsidP="009A5398">
      <w:pPr>
        <w:pStyle w:val="Heading1"/>
      </w:pPr>
      <w:r w:rsidRPr="000C3BC0">
        <w:t>Drug Trade</w:t>
      </w:r>
    </w:p>
    <w:p w:rsidR="009A5398" w:rsidRPr="000C3BC0" w:rsidRDefault="009A5398" w:rsidP="009A5398">
      <w:pPr>
        <w:pStyle w:val="Heading2"/>
      </w:pPr>
      <w:r w:rsidRPr="000C3BC0">
        <w:t>Impact Defense</w:t>
      </w:r>
    </w:p>
    <w:p w:rsidR="009A5398" w:rsidRPr="000C3BC0" w:rsidRDefault="009A5398" w:rsidP="009A5398">
      <w:pPr>
        <w:pStyle w:val="Heading3"/>
      </w:pPr>
      <w:r w:rsidRPr="000C3BC0">
        <w:t>AT: Mexico Collapse</w:t>
      </w:r>
    </w:p>
    <w:p w:rsidR="009A5398" w:rsidRPr="000C3BC0" w:rsidRDefault="009A5398" w:rsidP="009A5398">
      <w:pPr>
        <w:pStyle w:val="Heading4"/>
      </w:pPr>
      <w:r w:rsidRPr="000C3BC0">
        <w:t>Drug trade doesn’t lead to the collapse of Mexico</w:t>
      </w:r>
    </w:p>
    <w:p w:rsidR="009A5398" w:rsidRPr="000C3BC0" w:rsidRDefault="009A5398" w:rsidP="009A5398"/>
    <w:p w:rsidR="009A5398" w:rsidRDefault="009A5398" w:rsidP="009A5398">
      <w:r w:rsidRPr="00572E5C">
        <w:rPr>
          <w:b/>
        </w:rPr>
        <w:t>O’Neil 9</w:t>
      </w:r>
      <w:r w:rsidR="00572E5C">
        <w:rPr>
          <w:b/>
        </w:rPr>
        <w:t xml:space="preserve"> (</w:t>
      </w:r>
      <w:r w:rsidR="00572E5C">
        <w:t>S</w:t>
      </w:r>
      <w:r w:rsidRPr="000C3BC0">
        <w:t xml:space="preserve">hannon O’Neil, August 2009, Foreign </w:t>
      </w:r>
      <w:proofErr w:type="gramStart"/>
      <w:r w:rsidRPr="000C3BC0">
        <w:t>Affairs ,</w:t>
      </w:r>
      <w:proofErr w:type="gramEnd"/>
      <w:r w:rsidRPr="000C3BC0">
        <w:t xml:space="preserve"> Vol. 88, No. 4 (July/August 2009), pp. 63-77</w:t>
      </w:r>
      <w:r w:rsidR="00572E5C">
        <w:t xml:space="preserve"> </w:t>
      </w:r>
      <w:r w:rsidRPr="000C3BC0">
        <w:t>Published by: Council on Foreign Relations. Shannon O’Neil is Douglas Dillon Fellow for Latin American Studies at the Council on Foreign Relations and Director of the CFR task force on U.S- Latin American relations</w:t>
      </w:r>
    </w:p>
    <w:p w:rsidR="00572E5C" w:rsidRPr="000C3BC0" w:rsidRDefault="00572E5C" w:rsidP="009A5398"/>
    <w:p w:rsidR="009A5398" w:rsidRPr="00572E5C" w:rsidRDefault="009A5398" w:rsidP="009A5398">
      <w:pPr>
        <w:rPr>
          <w:sz w:val="16"/>
        </w:rPr>
      </w:pPr>
      <w:r w:rsidRPr="00572E5C">
        <w:rPr>
          <w:sz w:val="16"/>
        </w:rPr>
        <w:t xml:space="preserve">The rising hysteria clouds the real issues for Mexico and for the United States. </w:t>
      </w:r>
      <w:r w:rsidRPr="000C3BC0">
        <w:rPr>
          <w:rStyle w:val="StyleBoldUnderline"/>
        </w:rPr>
        <w:t>The question is not whether the Mexican state will fail. It will not.</w:t>
      </w:r>
      <w:r w:rsidRPr="00572E5C">
        <w:rPr>
          <w:sz w:val="16"/>
        </w:rPr>
        <w:t xml:space="preserve"> </w:t>
      </w:r>
      <w:r w:rsidRPr="000C3BC0">
        <w:rPr>
          <w:rStyle w:val="StyleBoldUnderline"/>
        </w:rPr>
        <w:t>The Mexican state</w:t>
      </w:r>
      <w:r w:rsidRPr="00572E5C">
        <w:rPr>
          <w:sz w:val="16"/>
        </w:rPr>
        <w:t xml:space="preserve"> does, and </w:t>
      </w:r>
      <w:r w:rsidRPr="000C3BC0">
        <w:rPr>
          <w:rStyle w:val="StyleBoldUnderline"/>
        </w:rPr>
        <w:t>will continue to, collect taxes, run schools, repair roads, pay salaries, and manage large social programs throughout the country. The</w:t>
      </w:r>
      <w:r w:rsidRPr="00572E5C">
        <w:rPr>
          <w:sz w:val="16"/>
        </w:rPr>
        <w:t xml:space="preserve"> civilian-controlled </w:t>
      </w:r>
      <w:r w:rsidRPr="000C3BC0">
        <w:rPr>
          <w:rStyle w:val="StyleBoldUnderline"/>
        </w:rPr>
        <w:t>military has</w:t>
      </w:r>
      <w:r w:rsidRPr="00572E5C">
        <w:rPr>
          <w:sz w:val="16"/>
        </w:rPr>
        <w:t xml:space="preserve"> already </w:t>
      </w:r>
      <w:r w:rsidRPr="000C3BC0">
        <w:rPr>
          <w:rStyle w:val="Emphasis"/>
        </w:rPr>
        <w:t>extinguished any real guerrilla threats.</w:t>
      </w:r>
      <w:r w:rsidRPr="00572E5C">
        <w:rPr>
          <w:sz w:val="16"/>
        </w:rPr>
        <w:t xml:space="preserve"> </w:t>
      </w:r>
      <w:r w:rsidRPr="000C3BC0">
        <w:rPr>
          <w:rStyle w:val="StyleBoldUnderline"/>
        </w:rPr>
        <w:t>The government</w:t>
      </w:r>
      <w:r w:rsidRPr="00572E5C">
        <w:rPr>
          <w:sz w:val="16"/>
        </w:rPr>
        <w:t xml:space="preserve"> regularly </w:t>
      </w:r>
      <w:r w:rsidRPr="000C3BC0">
        <w:rPr>
          <w:rStyle w:val="StyleBoldUnderline"/>
        </w:rPr>
        <w:t>holds free and fair elections</w:t>
      </w:r>
      <w:r w:rsidRPr="00572E5C">
        <w:rPr>
          <w:sz w:val="16"/>
        </w:rPr>
        <w:t>, and</w:t>
      </w:r>
      <w:r w:rsidRPr="000C3BC0">
        <w:rPr>
          <w:rStyle w:val="StyleBoldUnderline"/>
        </w:rPr>
        <w:t xml:space="preserve"> its legitimacy</w:t>
      </w:r>
      <w:r w:rsidRPr="00572E5C">
        <w:rPr>
          <w:sz w:val="16"/>
        </w:rPr>
        <w:t xml:space="preserve">, in the eyes of its citizens and of the world, </w:t>
      </w:r>
      <w:r w:rsidRPr="000C3BC0">
        <w:rPr>
          <w:rStyle w:val="StyleBoldUnderline"/>
        </w:rPr>
        <w:t>is not questioned</w:t>
      </w:r>
      <w:r w:rsidRPr="00572E5C">
        <w:rPr>
          <w:sz w:val="16"/>
        </w:rPr>
        <w:t>.</w:t>
      </w:r>
    </w:p>
    <w:p w:rsidR="009A5398" w:rsidRPr="000C3BC0" w:rsidRDefault="009A5398" w:rsidP="009A5398"/>
    <w:p w:rsidR="009A5398" w:rsidRPr="000C3BC0" w:rsidRDefault="009A5398" w:rsidP="009A5398">
      <w:pPr>
        <w:pStyle w:val="Heading2"/>
      </w:pPr>
      <w:r w:rsidRPr="000C3BC0">
        <w:t>Status quo Solves</w:t>
      </w:r>
    </w:p>
    <w:p w:rsidR="009A5398" w:rsidRPr="000C3BC0" w:rsidRDefault="009A5398" w:rsidP="009A5398">
      <w:pPr>
        <w:pStyle w:val="Heading3"/>
      </w:pPr>
      <w:r w:rsidRPr="000C3BC0">
        <w:t xml:space="preserve">Obama </w:t>
      </w:r>
      <w:proofErr w:type="spellStart"/>
      <w:r w:rsidRPr="000C3BC0">
        <w:t>Intiative</w:t>
      </w:r>
      <w:proofErr w:type="spellEnd"/>
    </w:p>
    <w:p w:rsidR="009A5398" w:rsidRPr="000C3BC0" w:rsidRDefault="009A5398" w:rsidP="009A5398">
      <w:pPr>
        <w:pStyle w:val="Heading4"/>
      </w:pPr>
      <w:proofErr w:type="spellStart"/>
      <w:r w:rsidRPr="000C3BC0">
        <w:t>Squo</w:t>
      </w:r>
      <w:proofErr w:type="spellEnd"/>
      <w:r w:rsidRPr="000C3BC0">
        <w:t xml:space="preserve"> solves</w:t>
      </w:r>
    </w:p>
    <w:p w:rsidR="009A5398" w:rsidRDefault="009A5398" w:rsidP="009A5398">
      <w:r w:rsidRPr="000C3BC0">
        <w:rPr>
          <w:b/>
        </w:rPr>
        <w:t>The Boston Globe 13</w:t>
      </w:r>
      <w:r w:rsidR="00572E5C">
        <w:rPr>
          <w:b/>
        </w:rPr>
        <w:t xml:space="preserve"> </w:t>
      </w:r>
      <w:r w:rsidRPr="000C3BC0">
        <w:t xml:space="preserve">President vows to help Mexico fight drug cartels, MAY 03, 2013 The Boston Globe </w:t>
      </w:r>
      <w:hyperlink r:id="rId29" w:history="1">
        <w:r w:rsidRPr="000C3BC0">
          <w:rPr>
            <w:rStyle w:val="Hyperlink"/>
          </w:rPr>
          <w:t>http://www.bostonglobe.com/news/politics/2013/05/02/obama-pledges-cooperation-with-mexico-fighting-drug-trafficking-and-organized-crime/JrFRzXM8o9tT3MJj2AnEIK/story.html</w:t>
        </w:r>
      </w:hyperlink>
    </w:p>
    <w:p w:rsidR="00572E5C" w:rsidRPr="000C3BC0" w:rsidRDefault="00572E5C" w:rsidP="009A5398"/>
    <w:p w:rsidR="009A5398" w:rsidRPr="000C3BC0" w:rsidRDefault="009A5398" w:rsidP="009A5398">
      <w:pPr>
        <w:rPr>
          <w:sz w:val="16"/>
        </w:rPr>
      </w:pPr>
      <w:r w:rsidRPr="000C3BC0">
        <w:rPr>
          <w:sz w:val="16"/>
        </w:rPr>
        <w:t xml:space="preserve">Acknowledging uncertainty ahead, </w:t>
      </w:r>
      <w:r w:rsidRPr="000C3BC0">
        <w:rPr>
          <w:rStyle w:val="StyleBoldUnderline"/>
        </w:rPr>
        <w:t>President Obama said</w:t>
      </w:r>
      <w:r w:rsidRPr="000C3BC0">
        <w:rPr>
          <w:sz w:val="16"/>
        </w:rPr>
        <w:t xml:space="preserve"> Thursday </w:t>
      </w:r>
      <w:r w:rsidRPr="000C3BC0">
        <w:rPr>
          <w:rStyle w:val="StyleBoldUnderline"/>
        </w:rPr>
        <w:t>that the United States would cooperate with Mexico to fight drug-trafficking and organized crime in any way Mexico’s government deems appropriate</w:t>
      </w:r>
      <w:r w:rsidRPr="000C3BC0">
        <w:rPr>
          <w:sz w:val="16"/>
        </w:rPr>
        <w:t xml:space="preserve">. President Enrique Pena Nieto of Mexico emphasized that the security relationship must be expanded to focus on trade and commerce. Appearing with Pena Nieto at a news conference, </w:t>
      </w:r>
      <w:r w:rsidRPr="000C3BC0">
        <w:rPr>
          <w:rStyle w:val="StyleBoldUnderline"/>
        </w:rPr>
        <w:t xml:space="preserve">Obama recommitted the United States to fighting the demand for illegal drugs in his country and the flow of illegal guns across the border to Mexico, even as the southern neighbor rethinks how much access it gives to American security agencies. </w:t>
      </w:r>
      <w:r w:rsidRPr="000C3BC0">
        <w:rPr>
          <w:sz w:val="16"/>
        </w:rPr>
        <w:t xml:space="preserve">‘‘I agreed to continue our close cooperation on security, even as the nature of that cooperation will evolve,’’ Obama said. ‘‘It is obviously up to the Mexican people to determine their security structures and how it engages with other nations — including the United States.’’ </w:t>
      </w:r>
      <w:r w:rsidRPr="000C3BC0">
        <w:rPr>
          <w:rStyle w:val="StyleBoldUnderline"/>
        </w:rPr>
        <w:t>Obama’s remarks come as Pena Nieto, in a shift from his predecessor, has moved to end the widespread access that US security agencies have had in Mexico to help fight drug-trafficking and organized crime</w:t>
      </w:r>
      <w:r w:rsidRPr="000C3BC0">
        <w:rPr>
          <w:sz w:val="16"/>
        </w:rPr>
        <w:t>. The White House has been cautious in its public response to the changes, with the president and his advisers saying they need to hear directly from the Mexican leader before making a judgment.</w:t>
      </w:r>
    </w:p>
    <w:p w:rsidR="009A5398" w:rsidRPr="000C3BC0" w:rsidRDefault="009A5398" w:rsidP="009A5398">
      <w:pPr>
        <w:pStyle w:val="Heading3"/>
      </w:pPr>
      <w:r w:rsidRPr="000C3BC0">
        <w:t>Nieto Initiative</w:t>
      </w:r>
    </w:p>
    <w:p w:rsidR="009A5398" w:rsidRPr="000C3BC0" w:rsidRDefault="009A5398" w:rsidP="009A5398">
      <w:pPr>
        <w:pStyle w:val="Heading4"/>
      </w:pPr>
      <w:r w:rsidRPr="000C3BC0">
        <w:t xml:space="preserve">Nieto solves in the </w:t>
      </w:r>
      <w:proofErr w:type="spellStart"/>
      <w:r w:rsidRPr="000C3BC0">
        <w:t>squo</w:t>
      </w:r>
      <w:proofErr w:type="spellEnd"/>
    </w:p>
    <w:p w:rsidR="009A5398" w:rsidRPr="000C3BC0" w:rsidRDefault="009A5398" w:rsidP="009A5398">
      <w:r w:rsidRPr="000C3BC0">
        <w:rPr>
          <w:b/>
        </w:rPr>
        <w:t>The Week 12</w:t>
      </w:r>
      <w:r w:rsidR="00572E5C">
        <w:rPr>
          <w:b/>
        </w:rPr>
        <w:t xml:space="preserve"> </w:t>
      </w:r>
      <w:r w:rsidRPr="000C3BC0">
        <w:t xml:space="preserve">“Can Mexico's new president end the drug wars?” By The Week </w:t>
      </w:r>
      <w:proofErr w:type="gramStart"/>
      <w:r w:rsidRPr="000C3BC0">
        <w:t>Staff  July</w:t>
      </w:r>
      <w:proofErr w:type="gramEnd"/>
      <w:r w:rsidRPr="000C3BC0">
        <w:t xml:space="preserve"> 2, 2012</w:t>
      </w:r>
    </w:p>
    <w:p w:rsidR="009A5398" w:rsidRPr="000C3BC0" w:rsidRDefault="009A5398" w:rsidP="009A5398">
      <w:hyperlink r:id="rId30" w:history="1">
        <w:r w:rsidRPr="000C3BC0">
          <w:rPr>
            <w:rStyle w:val="Hyperlink"/>
          </w:rPr>
          <w:t>http://theweek.com/article/index/230095/can-mexicos-new-president-end-the-drug-wars</w:t>
        </w:r>
      </w:hyperlink>
      <w:r w:rsidRPr="000C3BC0">
        <w:t xml:space="preserve"> </w:t>
      </w:r>
    </w:p>
    <w:p w:rsidR="009A5398" w:rsidRPr="000C3BC0" w:rsidRDefault="009A5398" w:rsidP="009A5398"/>
    <w:p w:rsidR="009A5398" w:rsidRPr="00572E5C" w:rsidRDefault="009A5398" w:rsidP="009A5398">
      <w:pPr>
        <w:rPr>
          <w:sz w:val="16"/>
        </w:rPr>
      </w:pPr>
      <w:r w:rsidRPr="00572E5C">
        <w:rPr>
          <w:sz w:val="16"/>
        </w:rPr>
        <w:t xml:space="preserve">He barely mentioned drug violence during the campaign, running instead as a pragmatic manager who would create jobs and raise standards of living for Mexico's poor and middle class. But </w:t>
      </w:r>
      <w:r w:rsidRPr="000C3BC0">
        <w:rPr>
          <w:rStyle w:val="StyleBoldUnderline"/>
        </w:rPr>
        <w:t>he has generally pledged to prioritize reducing drug-related violence instead of arresting drug lords, pull the military off the streets in favor of a new, civilian-led paramilitary police force, and concentrate his efforts on the hardest-hit areas</w:t>
      </w:r>
      <w:r w:rsidRPr="00572E5C">
        <w:rPr>
          <w:sz w:val="16"/>
        </w:rPr>
        <w:t xml:space="preserve">. In mid-June, </w:t>
      </w:r>
      <w:r w:rsidRPr="000C3BC0">
        <w:rPr>
          <w:rStyle w:val="StyleBoldUnderline"/>
        </w:rPr>
        <w:t xml:space="preserve">Peña Nieto hired </w:t>
      </w:r>
      <w:proofErr w:type="spellStart"/>
      <w:r w:rsidRPr="000C3BC0">
        <w:rPr>
          <w:rStyle w:val="StyleBoldUnderline"/>
        </w:rPr>
        <w:t>Óscar</w:t>
      </w:r>
      <w:proofErr w:type="spellEnd"/>
      <w:r w:rsidRPr="000C3BC0">
        <w:rPr>
          <w:rStyle w:val="StyleBoldUnderline"/>
        </w:rPr>
        <w:t xml:space="preserve"> </w:t>
      </w:r>
      <w:proofErr w:type="spellStart"/>
      <w:r w:rsidRPr="000C3BC0">
        <w:rPr>
          <w:rStyle w:val="StyleBoldUnderline"/>
        </w:rPr>
        <w:t>Naranjo</w:t>
      </w:r>
      <w:proofErr w:type="spellEnd"/>
      <w:r w:rsidRPr="000C3BC0">
        <w:rPr>
          <w:rStyle w:val="StyleBoldUnderline"/>
        </w:rPr>
        <w:t>, a retiring Colombian police chief with experience combatting drug cartels, as an adviser, promising "immediate results" in reducing violence. "The impression that conveys to the voters (quite intentionally) is that as president he will make peace with the cartels, not wage a hopeless war against them</w:t>
      </w:r>
      <w:r w:rsidRPr="00572E5C">
        <w:rPr>
          <w:sz w:val="16"/>
        </w:rPr>
        <w:t>," says Gwynne Dyer in The Japan Times.</w:t>
      </w:r>
    </w:p>
    <w:p w:rsidR="009A5398" w:rsidRPr="000C3BC0" w:rsidRDefault="009A5398" w:rsidP="009A5398"/>
    <w:p w:rsidR="009A5398" w:rsidRPr="000C3BC0" w:rsidRDefault="009A5398" w:rsidP="009A5398">
      <w:pPr>
        <w:pStyle w:val="Heading3"/>
      </w:pPr>
      <w:r w:rsidRPr="000C3BC0">
        <w:t>Multilateralism</w:t>
      </w:r>
    </w:p>
    <w:p w:rsidR="009A5398" w:rsidRPr="000C3BC0" w:rsidRDefault="009A5398" w:rsidP="009A5398">
      <w:pPr>
        <w:pStyle w:val="Heading4"/>
        <w:rPr>
          <w:sz w:val="28"/>
        </w:rPr>
      </w:pPr>
      <w:r w:rsidRPr="000C3BC0">
        <w:rPr>
          <w:sz w:val="28"/>
        </w:rPr>
        <w:t>Multilateral efforts from 27 nations reduces drug trade now</w:t>
      </w:r>
    </w:p>
    <w:p w:rsidR="009A5398" w:rsidRPr="000C3BC0" w:rsidRDefault="009A5398" w:rsidP="009A5398">
      <w:r w:rsidRPr="00572E5C">
        <w:rPr>
          <w:b/>
        </w:rPr>
        <w:t>Al-</w:t>
      </w:r>
      <w:proofErr w:type="spellStart"/>
      <w:r w:rsidRPr="00572E5C">
        <w:rPr>
          <w:b/>
        </w:rPr>
        <w:t>Awadh</w:t>
      </w:r>
      <w:proofErr w:type="spellEnd"/>
      <w:r w:rsidRPr="00572E5C">
        <w:rPr>
          <w:b/>
        </w:rPr>
        <w:t xml:space="preserve"> 6/26</w:t>
      </w:r>
      <w:r w:rsidRPr="000C3BC0">
        <w:rPr>
          <w:rStyle w:val="StyleStyleBold12pt"/>
          <w:sz w:val="28"/>
        </w:rPr>
        <w:t xml:space="preserve"> </w:t>
      </w:r>
      <w:r w:rsidRPr="000C3BC0">
        <w:t xml:space="preserve">(Hani, </w:t>
      </w:r>
      <w:proofErr w:type="spellStart"/>
      <w:r w:rsidRPr="000C3BC0">
        <w:t>KuwaitNewsAgency</w:t>
      </w:r>
      <w:proofErr w:type="spellEnd"/>
      <w:r w:rsidRPr="000C3BC0">
        <w:t xml:space="preserve">, 6/26/13, “World needs united effort against drug traffickers – official”, </w:t>
      </w:r>
      <w:hyperlink r:id="rId31" w:history="1">
        <w:r w:rsidRPr="000C3BC0">
          <w:rPr>
            <w:rStyle w:val="Hyperlink"/>
          </w:rPr>
          <w:t>http://www.kuna.net.kw/ArticleDetails.aspx?id=2319241&amp;language=en</w:t>
        </w:r>
      </w:hyperlink>
      <w:r w:rsidRPr="000C3BC0">
        <w:t>)</w:t>
      </w:r>
    </w:p>
    <w:p w:rsidR="009A5398" w:rsidRPr="000C3BC0" w:rsidRDefault="009A5398" w:rsidP="009A5398"/>
    <w:p w:rsidR="009A5398" w:rsidRPr="000C3BC0" w:rsidRDefault="009A5398" w:rsidP="009A5398">
      <w:pPr>
        <w:rPr>
          <w:sz w:val="16"/>
          <w:szCs w:val="16"/>
        </w:rPr>
      </w:pPr>
      <w:r w:rsidRPr="000C3BC0">
        <w:t xml:space="preserve">DUBAI, June 27 (KUNA) -- </w:t>
      </w:r>
      <w:r w:rsidRPr="000C3BC0">
        <w:rPr>
          <w:rStyle w:val="StyleBoldUnderline"/>
        </w:rPr>
        <w:t>World countries are showing determination to unite effort in the fight against illegal drugs with all means possible, Head of Operations at Kuwait Interior Ministry's Drug Control Department Colonel Mohammad Al-</w:t>
      </w:r>
      <w:proofErr w:type="spellStart"/>
      <w:r w:rsidRPr="000C3BC0">
        <w:rPr>
          <w:rStyle w:val="StyleBoldUnderline"/>
        </w:rPr>
        <w:t>Hazeem</w:t>
      </w:r>
      <w:proofErr w:type="spellEnd"/>
      <w:r w:rsidRPr="000C3BC0">
        <w:rPr>
          <w:rStyle w:val="StyleBoldUnderline"/>
        </w:rPr>
        <w:t xml:space="preserve"> told KUNA.</w:t>
      </w:r>
      <w:r w:rsidR="00572E5C">
        <w:rPr>
          <w:rStyle w:val="StyleBoldUnderline"/>
        </w:rPr>
        <w:t xml:space="preserve"> </w:t>
      </w:r>
      <w:r w:rsidRPr="000C3BC0">
        <w:rPr>
          <w:sz w:val="16"/>
        </w:rPr>
        <w:t xml:space="preserve">The official was speaking on the sidelines of </w:t>
      </w:r>
      <w:r w:rsidRPr="000C3BC0">
        <w:rPr>
          <w:rStyle w:val="StyleBoldUnderline"/>
        </w:rPr>
        <w:t>the 9th International Forum on Drugs' Issues</w:t>
      </w:r>
      <w:r w:rsidRPr="000C3BC0">
        <w:rPr>
          <w:sz w:val="16"/>
        </w:rPr>
        <w:t xml:space="preserve">", which </w:t>
      </w:r>
      <w:r w:rsidRPr="000C3BC0">
        <w:rPr>
          <w:rStyle w:val="StyleBoldUnderline"/>
        </w:rPr>
        <w:t>opened</w:t>
      </w:r>
      <w:r w:rsidRPr="000C3BC0">
        <w:rPr>
          <w:sz w:val="16"/>
        </w:rPr>
        <w:t xml:space="preserve"> here Wednesday </w:t>
      </w:r>
      <w:r w:rsidRPr="000C3BC0">
        <w:rPr>
          <w:rStyle w:val="StyleBoldUnderline"/>
        </w:rPr>
        <w:t>under the slogan "International Smuggling and Control Mechanisms".</w:t>
      </w:r>
      <w:r w:rsidR="00572E5C">
        <w:rPr>
          <w:rStyle w:val="StyleBoldUnderline"/>
        </w:rPr>
        <w:t xml:space="preserve"> </w:t>
      </w:r>
      <w:r w:rsidRPr="000C3BC0">
        <w:rPr>
          <w:sz w:val="16"/>
          <w:szCs w:val="16"/>
        </w:rPr>
        <w:t xml:space="preserve">The event is organized by Dubai Police under the aegis of Lieutenant General and chief of the Dubai Police Force </w:t>
      </w:r>
      <w:proofErr w:type="spellStart"/>
      <w:r w:rsidRPr="000C3BC0">
        <w:rPr>
          <w:sz w:val="16"/>
          <w:szCs w:val="16"/>
        </w:rPr>
        <w:t>Dhahi</w:t>
      </w:r>
      <w:proofErr w:type="spellEnd"/>
      <w:r w:rsidRPr="000C3BC0">
        <w:rPr>
          <w:sz w:val="16"/>
          <w:szCs w:val="16"/>
        </w:rPr>
        <w:t xml:space="preserve"> </w:t>
      </w:r>
      <w:proofErr w:type="spellStart"/>
      <w:r w:rsidRPr="000C3BC0">
        <w:rPr>
          <w:sz w:val="16"/>
          <w:szCs w:val="16"/>
        </w:rPr>
        <w:t>Khalfan</w:t>
      </w:r>
      <w:proofErr w:type="spellEnd"/>
      <w:r w:rsidRPr="000C3BC0">
        <w:rPr>
          <w:sz w:val="16"/>
          <w:szCs w:val="16"/>
        </w:rPr>
        <w:t>. The police chief had attended the launch of the event yesterday, which coincided with International Day against Drug Abuse and Illicit Trafficking.</w:t>
      </w:r>
      <w:r w:rsidR="00572E5C">
        <w:rPr>
          <w:sz w:val="16"/>
          <w:szCs w:val="16"/>
        </w:rPr>
        <w:t xml:space="preserve"> </w:t>
      </w:r>
      <w:r w:rsidRPr="000C3BC0">
        <w:rPr>
          <w:sz w:val="16"/>
          <w:szCs w:val="16"/>
        </w:rPr>
        <w:t>In his remarks to KUNA, Colonel Al-</w:t>
      </w:r>
      <w:proofErr w:type="spellStart"/>
      <w:r w:rsidRPr="000C3BC0">
        <w:rPr>
          <w:sz w:val="16"/>
          <w:szCs w:val="16"/>
        </w:rPr>
        <w:t>Hazeem</w:t>
      </w:r>
      <w:proofErr w:type="spellEnd"/>
      <w:r w:rsidRPr="000C3BC0">
        <w:rPr>
          <w:sz w:val="16"/>
          <w:szCs w:val="16"/>
        </w:rPr>
        <w:t xml:space="preserve"> noted that the Kuwaiti Interior Ministry is keen on taking part in all such events, stressing this forum is an important meeting place of a number of international bodies leading the fight against drugs.</w:t>
      </w:r>
      <w:r w:rsidR="00572E5C">
        <w:rPr>
          <w:sz w:val="16"/>
          <w:szCs w:val="16"/>
        </w:rPr>
        <w:t xml:space="preserve"> </w:t>
      </w:r>
      <w:r w:rsidRPr="000C3BC0">
        <w:rPr>
          <w:rStyle w:val="StyleBoldUnderline"/>
        </w:rPr>
        <w:t>The participating bodies include the Regional Office of the United Nations Office on Drugs and Crime for the Gulf Cooperation Council, as well as the Anti-Narcotics Arab Bureau of the Council of Arab Ministers of Interior. Also taking part is the Criminal Information Centre to Combat Drugs, also a GCC body.</w:t>
      </w:r>
      <w:r w:rsidR="00572E5C">
        <w:rPr>
          <w:rStyle w:val="StyleBoldUnderline"/>
        </w:rPr>
        <w:t xml:space="preserve"> </w:t>
      </w:r>
      <w:r w:rsidRPr="000C3BC0">
        <w:rPr>
          <w:sz w:val="16"/>
        </w:rPr>
        <w:t>Although the Gulf Cooperation Council countries are key targets for traffickers,</w:t>
      </w:r>
      <w:r w:rsidRPr="000C3BC0">
        <w:rPr>
          <w:rStyle w:val="StyleBoldUnderline"/>
        </w:rPr>
        <w:t xml:space="preserve"> their integrated effort and their cooperation with both Arab and international bodies enables them to foil many attempts to smuggle narcotics into their boundaries, the official said.</w:t>
      </w:r>
      <w:r w:rsidR="00572E5C">
        <w:rPr>
          <w:rStyle w:val="StyleBoldUnderline"/>
        </w:rPr>
        <w:t xml:space="preserve"> </w:t>
      </w:r>
      <w:r w:rsidRPr="000C3BC0">
        <w:t xml:space="preserve">Also speaking to KUNA, Legal Advisor at Kuwait's </w:t>
      </w:r>
      <w:proofErr w:type="spellStart"/>
      <w:r w:rsidRPr="000C3BC0">
        <w:t>Saad</w:t>
      </w:r>
      <w:proofErr w:type="spellEnd"/>
      <w:r w:rsidRPr="000C3BC0">
        <w:t xml:space="preserve"> Al-Abdullah Academy for Security Sciences </w:t>
      </w:r>
      <w:proofErr w:type="spellStart"/>
      <w:r w:rsidRPr="000C3BC0">
        <w:t>Tahani</w:t>
      </w:r>
      <w:proofErr w:type="spellEnd"/>
      <w:r w:rsidRPr="000C3BC0">
        <w:t xml:space="preserve"> Al-</w:t>
      </w:r>
      <w:proofErr w:type="spellStart"/>
      <w:r w:rsidRPr="000C3BC0">
        <w:t>Obaidli</w:t>
      </w:r>
      <w:proofErr w:type="spellEnd"/>
      <w:r w:rsidRPr="000C3BC0">
        <w:t xml:space="preserve"> </w:t>
      </w:r>
      <w:r w:rsidRPr="000C3BC0">
        <w:rPr>
          <w:rStyle w:val="StyleBoldUnderline"/>
        </w:rPr>
        <w:t>said the forum discusses an important aspect of the drugs problem.</w:t>
      </w:r>
      <w:r w:rsidRPr="000C3BC0">
        <w:t xml:space="preserve"> </w:t>
      </w:r>
      <w:r w:rsidRPr="000C3BC0">
        <w:rPr>
          <w:sz w:val="16"/>
          <w:szCs w:val="16"/>
        </w:rPr>
        <w:t>She said she contributed a working paper on breach of customs regulations in drugs trafficking from a legal perspective with reference to the GCC's unified customs law.</w:t>
      </w:r>
      <w:r w:rsidR="00572E5C">
        <w:rPr>
          <w:sz w:val="16"/>
          <w:szCs w:val="16"/>
        </w:rPr>
        <w:t xml:space="preserve"> </w:t>
      </w:r>
      <w:r w:rsidRPr="000C3BC0">
        <w:rPr>
          <w:sz w:val="16"/>
          <w:szCs w:val="16"/>
        </w:rPr>
        <w:t>The two-day forum discusses the laws and regulations in place in the Arab region and how effective they are in the battle against organized drug trafficking. Attendants also make comparisons between the laws in the region and those in other regions or countries and those adopted by international organizations in this regard.</w:t>
      </w:r>
      <w:r w:rsidR="00572E5C">
        <w:rPr>
          <w:sz w:val="16"/>
          <w:szCs w:val="16"/>
        </w:rPr>
        <w:t xml:space="preserve"> </w:t>
      </w:r>
      <w:r w:rsidRPr="000C3BC0">
        <w:t xml:space="preserve">The </w:t>
      </w:r>
      <w:r w:rsidRPr="000C3BC0">
        <w:rPr>
          <w:rStyle w:val="StyleBoldUnderline"/>
        </w:rPr>
        <w:t>participants</w:t>
      </w:r>
      <w:r w:rsidRPr="000C3BC0">
        <w:t xml:space="preserve"> in the sessions </w:t>
      </w:r>
      <w:r w:rsidRPr="000C3BC0">
        <w:rPr>
          <w:rStyle w:val="StyleBoldUnderline"/>
        </w:rPr>
        <w:t>represented 23 countries</w:t>
      </w:r>
      <w:r w:rsidRPr="000C3BC0">
        <w:t xml:space="preserve">, </w:t>
      </w:r>
      <w:r w:rsidRPr="000C3BC0">
        <w:rPr>
          <w:sz w:val="16"/>
          <w:szCs w:val="16"/>
        </w:rPr>
        <w:t xml:space="preserve">and the organizers held an exhibition on the sidelines with the aim of raising public awareness on the issue and on the role and services and functions of specialized bodies. The delegation representing Kuwait's regional success story the National Project </w:t>
      </w:r>
      <w:proofErr w:type="gramStart"/>
      <w:r w:rsidRPr="000C3BC0">
        <w:rPr>
          <w:sz w:val="16"/>
          <w:szCs w:val="16"/>
        </w:rPr>
        <w:t>Against</w:t>
      </w:r>
      <w:proofErr w:type="gramEnd"/>
      <w:r w:rsidRPr="000C3BC0">
        <w:rPr>
          <w:sz w:val="16"/>
          <w:szCs w:val="16"/>
        </w:rPr>
        <w:t xml:space="preserve"> Drug Abuse "</w:t>
      </w:r>
      <w:proofErr w:type="spellStart"/>
      <w:r w:rsidRPr="000C3BC0">
        <w:rPr>
          <w:sz w:val="16"/>
          <w:szCs w:val="16"/>
        </w:rPr>
        <w:t>Giras</w:t>
      </w:r>
      <w:proofErr w:type="spellEnd"/>
      <w:r w:rsidRPr="000C3BC0">
        <w:rPr>
          <w:sz w:val="16"/>
          <w:szCs w:val="16"/>
        </w:rPr>
        <w:t>" was among key participants in the exhibition.</w:t>
      </w:r>
      <w:r w:rsidR="00572E5C">
        <w:rPr>
          <w:sz w:val="16"/>
          <w:szCs w:val="16"/>
        </w:rPr>
        <w:t xml:space="preserve"> </w:t>
      </w:r>
      <w:r w:rsidRPr="000C3BC0">
        <w:rPr>
          <w:sz w:val="16"/>
          <w:szCs w:val="16"/>
        </w:rPr>
        <w:t>The International Day against Drug Abuse and Illicit Trafficking is a United Nations International Day against drug abuse and the illegal drug trade. It has been held annually since 1988 on June 26.</w:t>
      </w:r>
      <w:r w:rsidR="00572E5C">
        <w:rPr>
          <w:sz w:val="16"/>
          <w:szCs w:val="16"/>
        </w:rPr>
        <w:t xml:space="preserve"> </w:t>
      </w:r>
      <w:r w:rsidRPr="000C3BC0">
        <w:rPr>
          <w:sz w:val="16"/>
          <w:szCs w:val="16"/>
        </w:rPr>
        <w:t xml:space="preserve">Marking this day, the UN's website shows a message from UN Secretary General Ban Ki-moon. "On this International Day against Drug Abuse and Illicit Trafficking, I call on governments, the media, and civil society to do everything possible to raise awareness of the harm caused by illicit drugs and to help prevent people profiting from their use," it reads.(end) </w:t>
      </w:r>
      <w:proofErr w:type="spellStart"/>
      <w:r w:rsidRPr="000C3BC0">
        <w:rPr>
          <w:sz w:val="16"/>
          <w:szCs w:val="16"/>
        </w:rPr>
        <w:t>hny.wsa</w:t>
      </w:r>
      <w:proofErr w:type="spellEnd"/>
      <w:r w:rsidRPr="000C3BC0">
        <w:rPr>
          <w:sz w:val="16"/>
          <w:szCs w:val="16"/>
        </w:rPr>
        <w:t xml:space="preserve"> KUNA 270937 Jun 13NNNN</w:t>
      </w:r>
    </w:p>
    <w:p w:rsidR="009A5398" w:rsidRPr="000C3BC0" w:rsidRDefault="009A5398" w:rsidP="009A5398"/>
    <w:p w:rsidR="009A5398" w:rsidRPr="000C3BC0" w:rsidRDefault="009A5398" w:rsidP="009A5398">
      <w:pPr>
        <w:pStyle w:val="Heading4"/>
        <w:rPr>
          <w:sz w:val="28"/>
        </w:rPr>
      </w:pPr>
      <w:r w:rsidRPr="000C3BC0">
        <w:rPr>
          <w:sz w:val="28"/>
        </w:rPr>
        <w:t>International cooperation on drug precursors solves root cause of drug trade now</w:t>
      </w:r>
    </w:p>
    <w:p w:rsidR="009A5398" w:rsidRPr="000C3BC0" w:rsidRDefault="009A5398" w:rsidP="009A5398">
      <w:proofErr w:type="spellStart"/>
      <w:r w:rsidRPr="00572E5C">
        <w:rPr>
          <w:b/>
        </w:rPr>
        <w:t>Traynor</w:t>
      </w:r>
      <w:proofErr w:type="spellEnd"/>
      <w:r w:rsidRPr="00572E5C">
        <w:rPr>
          <w:b/>
        </w:rPr>
        <w:t xml:space="preserve"> 4/6</w:t>
      </w:r>
      <w:r w:rsidRPr="000C3BC0">
        <w:rPr>
          <w:rStyle w:val="StyleStyleBold12pt"/>
          <w:sz w:val="28"/>
        </w:rPr>
        <w:t xml:space="preserve"> </w:t>
      </w:r>
      <w:r w:rsidRPr="000C3BC0">
        <w:t>(</w:t>
      </w:r>
      <w:proofErr w:type="spellStart"/>
      <w:r w:rsidRPr="000C3BC0">
        <w:t>Emer</w:t>
      </w:r>
      <w:proofErr w:type="spellEnd"/>
      <w:r w:rsidRPr="000C3BC0">
        <w:t xml:space="preserve">, </w:t>
      </w:r>
      <w:proofErr w:type="spellStart"/>
      <w:r w:rsidRPr="000C3BC0">
        <w:t>EuropaRapidPressRelease</w:t>
      </w:r>
      <w:proofErr w:type="spellEnd"/>
      <w:r w:rsidRPr="000C3BC0">
        <w:t>, Joint press release of the Council of the EU and the European Commission</w:t>
      </w:r>
    </w:p>
    <w:p w:rsidR="009A5398" w:rsidRPr="000C3BC0" w:rsidRDefault="009A5398" w:rsidP="009A5398">
      <w:r w:rsidRPr="000C3BC0">
        <w:t>, 4/6/13, “Fight against illicit drugs: EU signs new agreement with Russia”, http://europa.eu/rapid/press-release_IP-13-499_en.htm)</w:t>
      </w:r>
    </w:p>
    <w:p w:rsidR="009A5398" w:rsidRPr="000C3BC0" w:rsidRDefault="009A5398" w:rsidP="009A5398"/>
    <w:p w:rsidR="009A5398" w:rsidRPr="000C3BC0" w:rsidRDefault="009A5398" w:rsidP="009A5398">
      <w:pPr>
        <w:rPr>
          <w:sz w:val="16"/>
        </w:rPr>
      </w:pPr>
      <w:r w:rsidRPr="000C3BC0">
        <w:t xml:space="preserve">Today </w:t>
      </w:r>
      <w:r w:rsidRPr="000C3BC0">
        <w:rPr>
          <w:rStyle w:val="StyleBoldUnderline"/>
        </w:rPr>
        <w:t>the EU and Russia completed signature of a new</w:t>
      </w:r>
      <w:r w:rsidRPr="000C3BC0">
        <w:t xml:space="preserve"> cooperation </w:t>
      </w:r>
      <w:r w:rsidRPr="000C3BC0">
        <w:rPr>
          <w:rStyle w:val="StyleBoldUnderline"/>
        </w:rPr>
        <w:t>agreement on the control of drug precursors</w:t>
      </w:r>
      <w:r w:rsidRPr="000C3BC0">
        <w:t xml:space="preserve">, </w:t>
      </w:r>
      <w:r w:rsidRPr="000C3BC0">
        <w:rPr>
          <w:sz w:val="16"/>
        </w:rPr>
        <w:t>at the EU-Russia Summit in Yekaterinburg.</w:t>
      </w:r>
    </w:p>
    <w:p w:rsidR="009A5398" w:rsidRPr="000C3BC0" w:rsidRDefault="009A5398" w:rsidP="009A5398">
      <w:pPr>
        <w:rPr>
          <w:sz w:val="16"/>
        </w:rPr>
      </w:pPr>
      <w:r w:rsidRPr="000C3BC0">
        <w:rPr>
          <w:sz w:val="16"/>
        </w:rPr>
        <w:t xml:space="preserve">The agreement was signed earlier on behalf of the EU by the Irish Presidency of the Council in Brussels and at the Summit by the High Representative of the Union for Foreign Affairs and Security Policy/Vice-President of the Commission Catherine Ashton, while Director of the Federal Narcotics Service Viktor </w:t>
      </w:r>
      <w:proofErr w:type="spellStart"/>
      <w:r w:rsidRPr="000C3BC0">
        <w:rPr>
          <w:sz w:val="16"/>
        </w:rPr>
        <w:t>Ivanov</w:t>
      </w:r>
      <w:proofErr w:type="spellEnd"/>
      <w:r w:rsidRPr="000C3BC0">
        <w:rPr>
          <w:sz w:val="16"/>
        </w:rPr>
        <w:t xml:space="preserve"> signed for the Russian Federation.</w:t>
      </w:r>
      <w:r w:rsidR="00572E5C">
        <w:rPr>
          <w:sz w:val="16"/>
        </w:rPr>
        <w:t xml:space="preserve"> </w:t>
      </w:r>
      <w:r w:rsidRPr="000C3BC0">
        <w:rPr>
          <w:rStyle w:val="StyleBoldUnderline"/>
        </w:rPr>
        <w:t>The agreement will strengthen co-operation between the EU and Russia in preventing drug precursors from being trafficked for the manufacture of illegal drugs.</w:t>
      </w:r>
      <w:r w:rsidRPr="000C3BC0">
        <w:t xml:space="preserve"> It will enable </w:t>
      </w:r>
      <w:r w:rsidRPr="000C3BC0">
        <w:rPr>
          <w:rStyle w:val="StyleBoldUnderline"/>
        </w:rPr>
        <w:t>competent authorities</w:t>
      </w:r>
      <w:r w:rsidRPr="000C3BC0">
        <w:t xml:space="preserve"> to </w:t>
      </w:r>
      <w:r w:rsidRPr="000C3BC0">
        <w:rPr>
          <w:rStyle w:val="StyleBoldUnderline"/>
        </w:rPr>
        <w:t>exchange more practical, technical and scientific information on these chemicals, and to ensure that they are only used for legitimate purposes.</w:t>
      </w:r>
      <w:r w:rsidR="00572E5C">
        <w:rPr>
          <w:rStyle w:val="StyleBoldUnderline"/>
        </w:rPr>
        <w:t xml:space="preserve"> </w:t>
      </w:r>
      <w:r w:rsidRPr="000C3BC0">
        <w:rPr>
          <w:rStyle w:val="StyleBoldUnderline"/>
        </w:rPr>
        <w:t>The EU already has 11 such agreements with other third countries.</w:t>
      </w:r>
      <w:r w:rsidR="00572E5C">
        <w:rPr>
          <w:rStyle w:val="StyleBoldUnderline"/>
        </w:rPr>
        <w:t xml:space="preserve"> </w:t>
      </w:r>
      <w:proofErr w:type="spellStart"/>
      <w:r w:rsidRPr="000C3BC0">
        <w:rPr>
          <w:sz w:val="16"/>
        </w:rPr>
        <w:t>Algirdas</w:t>
      </w:r>
      <w:proofErr w:type="spellEnd"/>
      <w:r w:rsidRPr="000C3BC0">
        <w:rPr>
          <w:sz w:val="16"/>
        </w:rPr>
        <w:t xml:space="preserve"> </w:t>
      </w:r>
      <w:proofErr w:type="spellStart"/>
      <w:r w:rsidRPr="000C3BC0">
        <w:rPr>
          <w:sz w:val="16"/>
        </w:rPr>
        <w:t>Šemeta</w:t>
      </w:r>
      <w:proofErr w:type="spellEnd"/>
      <w:r w:rsidRPr="000C3BC0">
        <w:rPr>
          <w:sz w:val="16"/>
        </w:rPr>
        <w:t>, Commissioner responsible for Customs, said: "Customs has the dual responsibility of keeping our society safe, while facilitating trade for legitimate businesses. Controlling drug precursors is a prime example of how this is applied</w:t>
      </w:r>
      <w:r w:rsidRPr="000C3BC0">
        <w:t xml:space="preserve">. </w:t>
      </w:r>
      <w:r w:rsidRPr="000C3BC0">
        <w:rPr>
          <w:rStyle w:val="StyleBoldUnderline"/>
        </w:rPr>
        <w:t xml:space="preserve">For international threats, like narcotics trafficking, international cooperation is the best </w:t>
      </w:r>
      <w:proofErr w:type="spellStart"/>
      <w:r w:rsidRPr="000C3BC0">
        <w:rPr>
          <w:rStyle w:val="StyleBoldUnderline"/>
        </w:rPr>
        <w:t>defence</w:t>
      </w:r>
      <w:proofErr w:type="spellEnd"/>
      <w:r w:rsidRPr="000C3BC0">
        <w:rPr>
          <w:rStyle w:val="StyleBoldUnderline"/>
        </w:rPr>
        <w:t>.</w:t>
      </w:r>
      <w:r w:rsidRPr="000C3BC0">
        <w:t xml:space="preserve"> </w:t>
      </w:r>
      <w:r w:rsidRPr="000C3BC0">
        <w:rPr>
          <w:sz w:val="16"/>
        </w:rPr>
        <w:t xml:space="preserve">Therefore, I warmly welcome today's EU-Russia agreement to work hand-in-hand </w:t>
      </w:r>
      <w:r w:rsidRPr="000C3BC0">
        <w:rPr>
          <w:rStyle w:val="StyleBoldUnderline"/>
        </w:rPr>
        <w:t>in preventing drug precursors from being used to make illegal drugs."</w:t>
      </w:r>
      <w:r w:rsidR="00572E5C">
        <w:rPr>
          <w:rStyle w:val="StyleBoldUnderline"/>
        </w:rPr>
        <w:t xml:space="preserve"> </w:t>
      </w:r>
      <w:r w:rsidRPr="000C3BC0">
        <w:t>Background</w:t>
      </w:r>
      <w:r w:rsidR="00572E5C">
        <w:t xml:space="preserve"> </w:t>
      </w:r>
      <w:r w:rsidRPr="000C3BC0">
        <w:rPr>
          <w:rStyle w:val="StyleBoldUnderline"/>
        </w:rPr>
        <w:t>Drug precursors</w:t>
      </w:r>
      <w:r w:rsidRPr="000C3BC0">
        <w:t xml:space="preserve"> </w:t>
      </w:r>
      <w:r w:rsidRPr="000C3BC0">
        <w:rPr>
          <w:sz w:val="16"/>
        </w:rPr>
        <w:t xml:space="preserve">are chemicals that are primarily used for the legitimate production of a wide range of products such as pharmaceuticals, perfumes, plastics, and cosmetics. However, they </w:t>
      </w:r>
      <w:r w:rsidRPr="000C3BC0">
        <w:rPr>
          <w:rStyle w:val="StyleBoldUnderline"/>
        </w:rPr>
        <w:t>can</w:t>
      </w:r>
      <w:r w:rsidRPr="000C3BC0">
        <w:t xml:space="preserve"> also </w:t>
      </w:r>
      <w:r w:rsidRPr="000C3BC0">
        <w:rPr>
          <w:rStyle w:val="StyleBoldUnderline"/>
        </w:rPr>
        <w:t xml:space="preserve">be misused for the production </w:t>
      </w:r>
      <w:r w:rsidRPr="000C3BC0">
        <w:rPr>
          <w:sz w:val="16"/>
        </w:rPr>
        <w:t>of illicit drugs such as</w:t>
      </w:r>
      <w:r w:rsidRPr="000C3BC0">
        <w:rPr>
          <w:rStyle w:val="StyleBoldUnderline"/>
          <w:sz w:val="16"/>
        </w:rPr>
        <w:t xml:space="preserve"> </w:t>
      </w:r>
      <w:r w:rsidRPr="000C3BC0">
        <w:rPr>
          <w:rStyle w:val="StyleBoldUnderline"/>
        </w:rPr>
        <w:t>methamphetamines, heroin or cocaine</w:t>
      </w:r>
      <w:r w:rsidRPr="000C3BC0">
        <w:t>.</w:t>
      </w:r>
      <w:r w:rsidR="00572E5C">
        <w:t xml:space="preserve"> </w:t>
      </w:r>
      <w:r w:rsidRPr="000C3BC0">
        <w:rPr>
          <w:rStyle w:val="StyleBoldUnderline"/>
        </w:rPr>
        <w:t xml:space="preserve">The EU has already concluded bilateral agreements on drug precursors with Bolivia, Colombia, Ecuador, Peru, Venezuela, Mexico, United States, Chile, Turkey and China. </w:t>
      </w:r>
      <w:r w:rsidRPr="000C3BC0">
        <w:rPr>
          <w:sz w:val="16"/>
        </w:rPr>
        <w:t>These agreements provide for co-operation in trade monitoring and mutual administrative assistance (exchange of information).</w:t>
      </w:r>
      <w:r w:rsidR="00572E5C">
        <w:rPr>
          <w:sz w:val="16"/>
        </w:rPr>
        <w:t xml:space="preserve"> </w:t>
      </w:r>
      <w:r w:rsidRPr="000C3BC0">
        <w:rPr>
          <w:sz w:val="16"/>
        </w:rPr>
        <w:t>The agreement fits in the wider framework of the 1988 United Nations Convention on Narcotic Drugs to which both the EU and the Russian Federation are parties.</w:t>
      </w:r>
    </w:p>
    <w:p w:rsidR="009A5398" w:rsidRPr="000C3BC0" w:rsidRDefault="009A5398" w:rsidP="009A5398">
      <w:pPr>
        <w:rPr>
          <w:sz w:val="16"/>
        </w:rPr>
      </w:pPr>
      <w:r w:rsidRPr="000C3BC0">
        <w:rPr>
          <w:sz w:val="16"/>
        </w:rPr>
        <w:t>It covers the 23 scheduled substances internationally controlled under the 1988 UN Convention and also establishes cooperation on controlling non-scheduled substances used for the illicit manufacture of drugs.</w:t>
      </w:r>
    </w:p>
    <w:p w:rsidR="009A5398" w:rsidRPr="000C3BC0" w:rsidRDefault="009A5398" w:rsidP="009A5398"/>
    <w:p w:rsidR="009A5398" w:rsidRPr="000C3BC0" w:rsidRDefault="009A5398" w:rsidP="009A5398">
      <w:pPr>
        <w:pStyle w:val="Heading3"/>
      </w:pPr>
      <w:r w:rsidRPr="000C3BC0">
        <w:t>Cartel Weaknesses</w:t>
      </w:r>
    </w:p>
    <w:p w:rsidR="009A5398" w:rsidRPr="000C3BC0" w:rsidRDefault="009A5398" w:rsidP="009A5398">
      <w:pPr>
        <w:pStyle w:val="Heading4"/>
      </w:pPr>
      <w:r w:rsidRPr="000C3BC0">
        <w:t xml:space="preserve">Collapse of Drug Cartel is going to happen in the </w:t>
      </w:r>
      <w:proofErr w:type="spellStart"/>
      <w:r w:rsidRPr="000C3BC0">
        <w:t>Squo</w:t>
      </w:r>
      <w:proofErr w:type="spellEnd"/>
    </w:p>
    <w:p w:rsidR="009A5398" w:rsidRDefault="009A5398" w:rsidP="009A5398">
      <w:r w:rsidRPr="000C3BC0">
        <w:rPr>
          <w:b/>
        </w:rPr>
        <w:t>Ramsey 12</w:t>
      </w:r>
      <w:r w:rsidR="00572E5C">
        <w:rPr>
          <w:b/>
        </w:rPr>
        <w:t xml:space="preserve"> </w:t>
      </w:r>
      <w:r w:rsidRPr="000C3BC0">
        <w:t>Geoffrey Ramsey</w:t>
      </w:r>
      <w:proofErr w:type="gramStart"/>
      <w:r w:rsidRPr="000C3BC0">
        <w:t>,  “</w:t>
      </w:r>
      <w:proofErr w:type="gramEnd"/>
      <w:r w:rsidRPr="000C3BC0">
        <w:t xml:space="preserve">US: 'Beginning of the End' for Mexico's Cartels”, </w:t>
      </w:r>
      <w:r w:rsidRPr="00572E5C">
        <w:t xml:space="preserve">Tuesday, 23 October 2012, Insight Crime, </w:t>
      </w:r>
      <w:hyperlink r:id="rId32" w:history="1">
        <w:r w:rsidRPr="00572E5C">
          <w:rPr>
            <w:rStyle w:val="Hyperlink"/>
          </w:rPr>
          <w:t>http://www.insightcrime.org/news-analysis/us-beginning-of-the-end-for-mexicos-cartels</w:t>
        </w:r>
      </w:hyperlink>
    </w:p>
    <w:p w:rsidR="00572E5C" w:rsidRPr="00572E5C" w:rsidRDefault="00572E5C" w:rsidP="009A5398"/>
    <w:p w:rsidR="009A5398" w:rsidRPr="00572E5C" w:rsidRDefault="009A5398" w:rsidP="009A5398">
      <w:pPr>
        <w:rPr>
          <w:sz w:val="16"/>
        </w:rPr>
      </w:pPr>
      <w:r w:rsidRPr="00572E5C">
        <w:rPr>
          <w:sz w:val="16"/>
        </w:rPr>
        <w:t xml:space="preserve">Brownfield, a former ambassador to Colombia, told the paper that he believes that </w:t>
      </w:r>
      <w:r w:rsidRPr="000C3BC0">
        <w:rPr>
          <w:rStyle w:val="StyleBoldUnderline"/>
        </w:rPr>
        <w:t>Mexico’s large-scale drug trafficking organizations are “on the verge of collapse</w:t>
      </w:r>
      <w:r w:rsidRPr="00572E5C">
        <w:rPr>
          <w:sz w:val="16"/>
        </w:rPr>
        <w:t xml:space="preserve">,” </w:t>
      </w:r>
      <w:r w:rsidRPr="000C3BC0">
        <w:rPr>
          <w:rStyle w:val="StyleBoldUnderline"/>
        </w:rPr>
        <w:t>comparing the situation in Mexico to that of Colombia during the late 1980s and early 1990s</w:t>
      </w:r>
      <w:r w:rsidRPr="00572E5C">
        <w:rPr>
          <w:sz w:val="16"/>
        </w:rPr>
        <w:t xml:space="preserve">. “In my opinion, </w:t>
      </w:r>
      <w:r w:rsidRPr="000C3BC0">
        <w:rPr>
          <w:rStyle w:val="StyleBoldUnderline"/>
        </w:rPr>
        <w:t>we are seeing the beginning of the end, with the beheading of cartels and the reduction of their operational capacity</w:t>
      </w:r>
      <w:r w:rsidRPr="00572E5C">
        <w:rPr>
          <w:sz w:val="16"/>
        </w:rPr>
        <w:t>,” Brownfield said.</w:t>
      </w:r>
    </w:p>
    <w:p w:rsidR="009A5398" w:rsidRPr="000C3BC0" w:rsidRDefault="009A5398" w:rsidP="009A5398"/>
    <w:p w:rsidR="009A5398" w:rsidRPr="000C3BC0" w:rsidRDefault="009A5398" w:rsidP="009A5398">
      <w:pPr>
        <w:pStyle w:val="Heading2"/>
      </w:pPr>
      <w:r w:rsidRPr="000C3BC0">
        <w:t>Solvency Impossible</w:t>
      </w:r>
    </w:p>
    <w:p w:rsidR="009A5398" w:rsidRPr="000C3BC0" w:rsidRDefault="009A5398" w:rsidP="009A5398">
      <w:pPr>
        <w:pStyle w:val="Heading3"/>
      </w:pPr>
      <w:r w:rsidRPr="000C3BC0">
        <w:t>Drugs Inevitable</w:t>
      </w:r>
    </w:p>
    <w:p w:rsidR="009A5398" w:rsidRPr="000C3BC0" w:rsidRDefault="009A5398" w:rsidP="009A5398">
      <w:pPr>
        <w:pStyle w:val="Heading4"/>
      </w:pPr>
      <w:r w:rsidRPr="000C3BC0">
        <w:t>Can’t solve drug trafficking- traffickers are resilient</w:t>
      </w:r>
    </w:p>
    <w:p w:rsidR="009A5398" w:rsidRDefault="009A5398" w:rsidP="009A5398">
      <w:r w:rsidRPr="000C3BC0">
        <w:rPr>
          <w:b/>
        </w:rPr>
        <w:t>Kiefer et al. 8</w:t>
      </w:r>
      <w:r w:rsidR="00572E5C">
        <w:rPr>
          <w:b/>
        </w:rPr>
        <w:t xml:space="preserve"> </w:t>
      </w:r>
      <w:r w:rsidRPr="000C3BC0">
        <w:t xml:space="preserve">Philip Kiefer, World Bank - Development Research Group (DECRG). Norman </w:t>
      </w:r>
      <w:proofErr w:type="spellStart"/>
      <w:r w:rsidRPr="000C3BC0">
        <w:t>Loayza</w:t>
      </w:r>
      <w:proofErr w:type="spellEnd"/>
      <w:r w:rsidRPr="000C3BC0">
        <w:t xml:space="preserve">, World Bank - Research Department. Rodrigo </w:t>
      </w:r>
      <w:proofErr w:type="spellStart"/>
      <w:r w:rsidRPr="000C3BC0">
        <w:t>Soares</w:t>
      </w:r>
      <w:proofErr w:type="spellEnd"/>
      <w:r w:rsidRPr="000C3BC0">
        <w:t>, University of Maryland - Department of Economics; Pontifical Catholic University of Rio de Janeiro (PUC-Rio) - Department of Economics; Institute for the Study of Labor (IZA). The Development Impact of the Illegality of Drug Trade (March 1, 2008). World Bank Policy Research Working Paper Series, Vol</w:t>
      </w:r>
      <w:proofErr w:type="gramStart"/>
      <w:r w:rsidRPr="000C3BC0">
        <w:t>. ,</w:t>
      </w:r>
      <w:proofErr w:type="gramEnd"/>
      <w:r w:rsidRPr="000C3BC0">
        <w:t xml:space="preserve"> pp. -, 2008. Available at SSRN: </w:t>
      </w:r>
      <w:hyperlink r:id="rId33" w:history="1">
        <w:r w:rsidR="00572E5C" w:rsidRPr="000643B0">
          <w:rPr>
            <w:rStyle w:val="Hyperlink"/>
          </w:rPr>
          <w:t>http://ssrn.com/abstract=1102838</w:t>
        </w:r>
      </w:hyperlink>
    </w:p>
    <w:p w:rsidR="00572E5C" w:rsidRPr="000C3BC0" w:rsidRDefault="00572E5C" w:rsidP="009A5398"/>
    <w:p w:rsidR="009A5398" w:rsidRPr="000C3BC0" w:rsidRDefault="009A5398" w:rsidP="009A5398">
      <w:pPr>
        <w:rPr>
          <w:rStyle w:val="StyleBoldUnderline"/>
        </w:rPr>
      </w:pPr>
      <w:r w:rsidRPr="00572E5C">
        <w:rPr>
          <w:sz w:val="16"/>
        </w:rPr>
        <w:t xml:space="preserve">Much violence results from traffickers competing for market share. However, </w:t>
      </w:r>
      <w:r w:rsidRPr="000C3BC0">
        <w:rPr>
          <w:rStyle w:val="StyleBoldUnderline"/>
        </w:rPr>
        <w:t>state efforts to fight traffickers</w:t>
      </w:r>
      <w:r w:rsidRPr="00572E5C">
        <w:rPr>
          <w:sz w:val="16"/>
        </w:rPr>
        <w:t xml:space="preserve"> also </w:t>
      </w:r>
      <w:r w:rsidRPr="000C3BC0">
        <w:rPr>
          <w:rStyle w:val="StyleBoldUnderline"/>
        </w:rPr>
        <w:t>unleash substantial violence</w:t>
      </w:r>
      <w:r w:rsidRPr="00572E5C">
        <w:rPr>
          <w:sz w:val="16"/>
        </w:rPr>
        <w:t xml:space="preserve">. Large-scale </w:t>
      </w:r>
      <w:r w:rsidRPr="000C3BC0">
        <w:rPr>
          <w:rStyle w:val="StyleBoldUnderline"/>
        </w:rPr>
        <w:t>policy and army operations have resulted in high numbers of deaths throughout</w:t>
      </w:r>
      <w:r w:rsidRPr="00572E5C">
        <w:rPr>
          <w:sz w:val="16"/>
        </w:rPr>
        <w:t xml:space="preserve"> the world, from </w:t>
      </w:r>
      <w:r w:rsidRPr="000C3BC0">
        <w:rPr>
          <w:rStyle w:val="StyleBoldUnderline"/>
        </w:rPr>
        <w:t>Mexico</w:t>
      </w:r>
      <w:r w:rsidRPr="00572E5C">
        <w:rPr>
          <w:sz w:val="16"/>
        </w:rPr>
        <w:t xml:space="preserve"> and Brazil to Thailand and Colombia. In Mexico, the army has recently been deployed to combat drug gangs, and they have responded in kind. Many people on both sides have died, but </w:t>
      </w:r>
      <w:r w:rsidRPr="000C3BC0">
        <w:rPr>
          <w:rStyle w:val="StyleBoldUnderline"/>
        </w:rPr>
        <w:t>the drug trade continues unabated and</w:t>
      </w:r>
      <w:r w:rsidRPr="00572E5C">
        <w:rPr>
          <w:sz w:val="16"/>
        </w:rPr>
        <w:t xml:space="preserve">, supported by their highly profitable activities, </w:t>
      </w:r>
      <w:r w:rsidRPr="000C3BC0">
        <w:rPr>
          <w:rStyle w:val="StyleBoldUnderline"/>
        </w:rPr>
        <w:t>drug traffickers have proven to be exceptionally resilient.</w:t>
      </w:r>
    </w:p>
    <w:p w:rsidR="009A5398" w:rsidRPr="000C3BC0" w:rsidRDefault="009A5398" w:rsidP="009A5398">
      <w:pPr>
        <w:pStyle w:val="Heading3"/>
      </w:pPr>
      <w:r w:rsidRPr="000C3BC0">
        <w:t>Corruption Blocks</w:t>
      </w:r>
    </w:p>
    <w:p w:rsidR="009A5398" w:rsidRPr="000C3BC0" w:rsidRDefault="009A5398" w:rsidP="009A5398">
      <w:pPr>
        <w:pStyle w:val="Heading4"/>
      </w:pPr>
      <w:proofErr w:type="spellStart"/>
      <w:r w:rsidRPr="000C3BC0">
        <w:t>Cant</w:t>
      </w:r>
      <w:proofErr w:type="spellEnd"/>
      <w:r w:rsidRPr="000C3BC0">
        <w:t xml:space="preserve"> stop drug war in Mexico</w:t>
      </w:r>
    </w:p>
    <w:p w:rsidR="009A5398" w:rsidRPr="000C3BC0" w:rsidRDefault="009A5398" w:rsidP="00572E5C">
      <w:proofErr w:type="spellStart"/>
      <w:r w:rsidRPr="000C3BC0">
        <w:rPr>
          <w:b/>
        </w:rPr>
        <w:t>Beith</w:t>
      </w:r>
      <w:proofErr w:type="spellEnd"/>
      <w:r w:rsidRPr="000C3BC0">
        <w:rPr>
          <w:b/>
        </w:rPr>
        <w:t xml:space="preserve"> 13</w:t>
      </w:r>
      <w:r w:rsidR="00572E5C">
        <w:rPr>
          <w:b/>
        </w:rPr>
        <w:t xml:space="preserve"> </w:t>
      </w:r>
      <w:r w:rsidRPr="000C3BC0">
        <w:rPr>
          <w:sz w:val="16"/>
          <w:szCs w:val="16"/>
        </w:rPr>
        <w:t xml:space="preserve">Malcolm </w:t>
      </w:r>
      <w:proofErr w:type="spellStart"/>
      <w:r w:rsidRPr="000C3BC0">
        <w:rPr>
          <w:sz w:val="16"/>
          <w:szCs w:val="16"/>
        </w:rPr>
        <w:t>Beith</w:t>
      </w:r>
      <w:proofErr w:type="spellEnd"/>
      <w:r w:rsidRPr="000C3BC0">
        <w:rPr>
          <w:sz w:val="16"/>
          <w:szCs w:val="16"/>
        </w:rPr>
        <w:t xml:space="preserve"> is a former Newsweek general editor who spent three years covering the drug war from Mexico City. After Six Years of Bloodshed, Mexico's Drug War Shows Little Sign of Waning The horrors of daily life with the cartels, The Atlantic JUN 4 2013, 2:17 PM</w:t>
      </w:r>
    </w:p>
    <w:p w:rsidR="009A5398" w:rsidRPr="000C3BC0" w:rsidRDefault="009A5398" w:rsidP="009A5398"/>
    <w:p w:rsidR="009A5398" w:rsidRPr="000C3BC0" w:rsidRDefault="009A5398" w:rsidP="009A5398">
      <w:pPr>
        <w:rPr>
          <w:sz w:val="16"/>
        </w:rPr>
      </w:pPr>
      <w:r w:rsidRPr="000C3BC0">
        <w:rPr>
          <w:sz w:val="16"/>
        </w:rPr>
        <w:t xml:space="preserve">Time will tell whether </w:t>
      </w:r>
      <w:proofErr w:type="spellStart"/>
      <w:r w:rsidRPr="000C3BC0">
        <w:rPr>
          <w:sz w:val="16"/>
        </w:rPr>
        <w:t>Sarukhan</w:t>
      </w:r>
      <w:proofErr w:type="spellEnd"/>
      <w:r w:rsidRPr="000C3BC0">
        <w:rPr>
          <w:sz w:val="16"/>
        </w:rPr>
        <w:t xml:space="preserve"> -- who has been replaced in Washington by Medina Mora -- proves to be correct. The Calderon administration is now out of office. Calderon himself is thousands of miles away, teaching at Harvard. The new president, Enrique Pena </w:t>
      </w:r>
      <w:r w:rsidRPr="000C3BC0">
        <w:rPr>
          <w:rStyle w:val="StyleBoldUnderline"/>
        </w:rPr>
        <w:t xml:space="preserve">Nieto, has pledged to focus police efforts on reducing violence in the streets rather than going after the cartels. </w:t>
      </w:r>
      <w:r w:rsidRPr="000C3BC0">
        <w:rPr>
          <w:sz w:val="16"/>
        </w:rPr>
        <w:t xml:space="preserve">New efforts to reform the police and overhaul the nation's security apparatus are underway, </w:t>
      </w:r>
      <w:r w:rsidRPr="000C3BC0">
        <w:rPr>
          <w:rStyle w:val="StyleBoldUnderline"/>
        </w:rPr>
        <w:t>but experts have been skeptical of the efficacy of such efforts in the past.</w:t>
      </w:r>
      <w:r w:rsidRPr="000C3BC0">
        <w:rPr>
          <w:sz w:val="16"/>
        </w:rPr>
        <w:t xml:space="preserve"> "</w:t>
      </w:r>
      <w:r w:rsidRPr="000C3BC0">
        <w:rPr>
          <w:rStyle w:val="StyleBoldUnderline"/>
        </w:rPr>
        <w:t>They've been trying to reform the police for 15 years</w:t>
      </w:r>
      <w:r w:rsidRPr="000C3BC0">
        <w:rPr>
          <w:sz w:val="16"/>
        </w:rPr>
        <w:t>," former federal prosecutor Samuel Gonzalez Ruiz told me at one point during Calderon's presidency. "</w:t>
      </w:r>
      <w:r w:rsidRPr="000C3BC0">
        <w:rPr>
          <w:rStyle w:val="StyleBoldUnderline"/>
        </w:rPr>
        <w:t xml:space="preserve">It's not a matter of making up </w:t>
      </w:r>
      <w:proofErr w:type="gramStart"/>
      <w:r w:rsidRPr="000C3BC0">
        <w:rPr>
          <w:rStyle w:val="StyleBoldUnderline"/>
        </w:rPr>
        <w:t>rules,</w:t>
      </w:r>
      <w:proofErr w:type="gramEnd"/>
      <w:r w:rsidRPr="000C3BC0">
        <w:rPr>
          <w:rStyle w:val="StyleBoldUnderline"/>
        </w:rPr>
        <w:t xml:space="preserve"> it's that [the policemen] don't follow them.</w:t>
      </w:r>
      <w:r w:rsidRPr="000C3BC0">
        <w:rPr>
          <w:sz w:val="16"/>
        </w:rPr>
        <w:t xml:space="preserve">" According to recent reports in the Washington Post and The New York Times, some U.S. officials worry that the new administration will back away from the current modus operandi -- which relies heavily on U.S. assistance -- and perhaps draw up an unofficial truce with the cartels themselves. In the meantime, calls for the drug war to end continue. So far this year, </w:t>
      </w:r>
      <w:r w:rsidRPr="000C3BC0">
        <w:rPr>
          <w:rStyle w:val="StyleBoldUnderline"/>
        </w:rPr>
        <w:t>there have been roughly 5,000 homicides in Mexico</w:t>
      </w:r>
      <w:r w:rsidRPr="000C3BC0">
        <w:rPr>
          <w:sz w:val="16"/>
        </w:rPr>
        <w:t xml:space="preserve"> -- a 17 percent drop from last year, but still, a figure that puts campaign promises to shame.</w:t>
      </w:r>
    </w:p>
    <w:p w:rsidR="009A5398" w:rsidRPr="000C3BC0" w:rsidRDefault="009A5398" w:rsidP="009A5398">
      <w:pPr>
        <w:pStyle w:val="Heading2"/>
      </w:pPr>
      <w:r w:rsidRPr="000C3BC0">
        <w:t>MISC</w:t>
      </w:r>
    </w:p>
    <w:p w:rsidR="009A5398" w:rsidRPr="000C3BC0" w:rsidRDefault="009A5398" w:rsidP="009A5398">
      <w:pPr>
        <w:pStyle w:val="Heading3"/>
      </w:pPr>
      <w:r w:rsidRPr="000C3BC0">
        <w:t>Violence Turn</w:t>
      </w:r>
    </w:p>
    <w:p w:rsidR="009A5398" w:rsidRPr="000C3BC0" w:rsidRDefault="009A5398" w:rsidP="009A5398">
      <w:pPr>
        <w:pStyle w:val="Heading4"/>
      </w:pPr>
      <w:r w:rsidRPr="000C3BC0">
        <w:t>Plan causes more drug violence, turning a blind eye is key</w:t>
      </w:r>
    </w:p>
    <w:p w:rsidR="009A5398" w:rsidRDefault="009A5398" w:rsidP="009A5398">
      <w:r w:rsidRPr="000C3BC0">
        <w:rPr>
          <w:b/>
        </w:rPr>
        <w:t>Gibson 12</w:t>
      </w:r>
      <w:r w:rsidR="00572E5C">
        <w:rPr>
          <w:b/>
        </w:rPr>
        <w:t xml:space="preserve"> </w:t>
      </w:r>
      <w:r w:rsidRPr="000C3BC0">
        <w:t>Dave Gibson</w:t>
      </w:r>
      <w:r w:rsidRPr="00572E5C">
        <w:t xml:space="preserve"> is a former legislative aide to a state senator who has been working as a freelance writer, “Newly elected Mexican president will end war with cartels”, JULY 2, 2012, Examiner, </w:t>
      </w:r>
      <w:hyperlink r:id="rId34" w:history="1">
        <w:r w:rsidRPr="00572E5C">
          <w:rPr>
            <w:rStyle w:val="Hyperlink"/>
          </w:rPr>
          <w:t>http://www.examiner.com/article/newly-elected-mexican-president-will-end-war-with-cartels</w:t>
        </w:r>
      </w:hyperlink>
    </w:p>
    <w:p w:rsidR="00572E5C" w:rsidRPr="000C3BC0" w:rsidRDefault="00572E5C" w:rsidP="009A5398"/>
    <w:p w:rsidR="009A5398" w:rsidRPr="00572E5C" w:rsidRDefault="009A5398" w:rsidP="009A5398">
      <w:pPr>
        <w:rPr>
          <w:sz w:val="16"/>
        </w:rPr>
      </w:pPr>
      <w:r w:rsidRPr="00572E5C">
        <w:rPr>
          <w:sz w:val="16"/>
        </w:rPr>
        <w:t xml:space="preserve">On Sunday evening, Mexican election officials announced Institutional Revolutionary Party (PRI) candidate </w:t>
      </w:r>
      <w:r w:rsidRPr="000C3BC0">
        <w:rPr>
          <w:rStyle w:val="StyleBoldUnderline"/>
        </w:rPr>
        <w:t>Enrique Pena Nieto was the winner in this</w:t>
      </w:r>
      <w:r w:rsidRPr="00572E5C">
        <w:rPr>
          <w:sz w:val="16"/>
        </w:rPr>
        <w:t xml:space="preserve"> weekend's </w:t>
      </w:r>
      <w:r w:rsidRPr="000C3BC0">
        <w:rPr>
          <w:rStyle w:val="StyleBoldUnderline"/>
        </w:rPr>
        <w:t>presidential election</w:t>
      </w:r>
      <w:r w:rsidRPr="00572E5C">
        <w:rPr>
          <w:sz w:val="16"/>
        </w:rPr>
        <w:t xml:space="preserve">. The PRI controlled Mexico for more than 70 years, until 2000 when the more conservative National Action Party won the presidency. Throughout his campaign, </w:t>
      </w:r>
      <w:r w:rsidRPr="000C3BC0">
        <w:rPr>
          <w:rStyle w:val="StyleBoldUnderline"/>
        </w:rPr>
        <w:t xml:space="preserve">Pena Nieto has vowed to stop focusing his nation's resources on apprehending drug cartel leaders and attempting to stop the flow of drugs into the United States. </w:t>
      </w:r>
      <w:r w:rsidRPr="00572E5C">
        <w:rPr>
          <w:sz w:val="16"/>
        </w:rPr>
        <w:t xml:space="preserve">In May, Pena Nieto’s campaign coordinator, Luis </w:t>
      </w:r>
      <w:proofErr w:type="spellStart"/>
      <w:r w:rsidRPr="00572E5C">
        <w:rPr>
          <w:sz w:val="16"/>
        </w:rPr>
        <w:t>Videgaray</w:t>
      </w:r>
      <w:proofErr w:type="spellEnd"/>
      <w:r w:rsidRPr="00572E5C">
        <w:rPr>
          <w:sz w:val="16"/>
        </w:rPr>
        <w:t>, told the Associated Press: "</w:t>
      </w:r>
      <w:r w:rsidRPr="000C3BC0">
        <w:rPr>
          <w:rStyle w:val="StyleBoldUnderline"/>
        </w:rPr>
        <w:t>Each administration chooses its operational objectives, and the objective per se is not the extradition or capture of big bosses, or the burning of seized drugs</w:t>
      </w:r>
      <w:r w:rsidRPr="00572E5C">
        <w:rPr>
          <w:sz w:val="16"/>
        </w:rPr>
        <w:t xml:space="preserve">." It has long been alleged that the PRI made deals with the drug cartels which ultimately led to their rise in power. In fact, National Action Party candidate Josefina Vazquez </w:t>
      </w:r>
      <w:proofErr w:type="spellStart"/>
      <w:r w:rsidRPr="00572E5C">
        <w:rPr>
          <w:sz w:val="16"/>
        </w:rPr>
        <w:t>Mota</w:t>
      </w:r>
      <w:proofErr w:type="spellEnd"/>
      <w:r w:rsidRPr="00572E5C">
        <w:rPr>
          <w:sz w:val="16"/>
        </w:rPr>
        <w:t xml:space="preserve"> recently told El </w:t>
      </w:r>
      <w:proofErr w:type="spellStart"/>
      <w:r w:rsidRPr="00572E5C">
        <w:rPr>
          <w:sz w:val="16"/>
        </w:rPr>
        <w:t>Pais</w:t>
      </w:r>
      <w:proofErr w:type="spellEnd"/>
      <w:r w:rsidRPr="00572E5C">
        <w:rPr>
          <w:sz w:val="16"/>
        </w:rPr>
        <w:t>: "They’ve shown themselves to be absolutely tolerant of organized crime." Current Mexican President Felipe Calderon has deployed federal troops throughout the country to battle the cartels and the coming change has U.S. officials worried. Last week, Rep. Jim Sensenbrenner (R-WI) told a Congressional panel: "</w:t>
      </w:r>
      <w:r w:rsidRPr="000C3BC0">
        <w:rPr>
          <w:rStyle w:val="StyleBoldUnderline"/>
        </w:rPr>
        <w:t>While in power, the PRI minimized violence by turning a blind eye to the cartels," and that Pena Nieto "does not emphasize stopping drug shipments or capturing kingpins</w:t>
      </w:r>
      <w:r w:rsidRPr="00572E5C">
        <w:rPr>
          <w:sz w:val="16"/>
        </w:rPr>
        <w:t>."</w:t>
      </w:r>
    </w:p>
    <w:p w:rsidR="009A5398" w:rsidRPr="000C3BC0" w:rsidRDefault="009A5398" w:rsidP="009A5398">
      <w:pPr>
        <w:pStyle w:val="Heading4"/>
      </w:pPr>
      <w:r w:rsidRPr="000C3BC0">
        <w:t>Empirics prove US involvement fuels instability, not the drug trade itself</w:t>
      </w:r>
    </w:p>
    <w:p w:rsidR="009A5398" w:rsidRPr="000C3BC0" w:rsidRDefault="009A5398" w:rsidP="009A5398">
      <w:r w:rsidRPr="00572E5C">
        <w:t>Jacobs 2/24</w:t>
      </w:r>
      <w:r w:rsidR="00572E5C">
        <w:rPr>
          <w:rStyle w:val="StyleStyleBold12pt"/>
        </w:rPr>
        <w:t xml:space="preserve"> </w:t>
      </w:r>
      <w:r w:rsidRPr="000C3BC0">
        <w:t xml:space="preserve">Ron Jacobs – Counterpunch News, “Drugs, War and Occupation”, 2/24/13, </w:t>
      </w:r>
      <w:hyperlink r:id="rId35" w:history="1">
        <w:r w:rsidRPr="000C3BC0">
          <w:rPr>
            <w:rStyle w:val="Hyperlink"/>
          </w:rPr>
          <w:t>http://www.counterpunch.org/2013/02/22/drugs-war-and-occupation/</w:t>
        </w:r>
      </w:hyperlink>
    </w:p>
    <w:p w:rsidR="009A5398" w:rsidRPr="000C3BC0" w:rsidRDefault="009A5398" w:rsidP="009A5398"/>
    <w:p w:rsidR="009A5398" w:rsidRPr="000C3BC0" w:rsidRDefault="009A5398" w:rsidP="009A5398">
      <w:pPr>
        <w:rPr>
          <w:sz w:val="16"/>
        </w:rPr>
      </w:pPr>
      <w:r w:rsidRPr="000C3BC0">
        <w:rPr>
          <w:sz w:val="16"/>
        </w:rPr>
        <w:t xml:space="preserve">The United States invaded Afghanistan over eleven years ago. Men and women who were seven and eight years old are now enlisting in the military. Some of </w:t>
      </w:r>
      <w:proofErr w:type="gramStart"/>
      <w:r w:rsidRPr="000C3BC0">
        <w:rPr>
          <w:sz w:val="16"/>
        </w:rPr>
        <w:t>In</w:t>
      </w:r>
      <w:proofErr w:type="gramEnd"/>
      <w:r w:rsidRPr="000C3BC0">
        <w:rPr>
          <w:sz w:val="16"/>
        </w:rPr>
        <w:t xml:space="preserve"> looking at McCoy’s work, </w:t>
      </w:r>
      <w:proofErr w:type="spellStart"/>
      <w:r w:rsidRPr="000C3BC0">
        <w:rPr>
          <w:sz w:val="16"/>
        </w:rPr>
        <w:t>Mercille</w:t>
      </w:r>
      <w:proofErr w:type="spellEnd"/>
      <w:r w:rsidRPr="000C3BC0">
        <w:rPr>
          <w:sz w:val="16"/>
        </w:rPr>
        <w:t xml:space="preserve"> acknowledges and accepts the volume and depth of the research he brings to the subject. At the same time, he rejects McCoy’s assumption that, even though the CIA was trafficking in drugs, other agencies in the US government were fighting the drug trade. Other researchers on this apparent interagency conflict include Douglas Valentine, whose books The Strength of the Wolf and The Strength of the Pack chronicle in concise detail the corruption, conflicts and lies of the DEA and its predecessor the Bureau of Narcotics and Dangerous Drugs. Despite the incredible research and writing involved in these books, it seems safe to assume that their readers know only a small portion of the story they tell, due to the nature of the topic and the secrecy and subterfuge of the agencies involved. </w:t>
      </w:r>
      <w:r w:rsidRPr="000C3BC0">
        <w:rPr>
          <w:rStyle w:val="StyleBoldUnderline"/>
        </w:rPr>
        <w:t>Cruel Harvest takes a sharp look at the history of US intervention in Afghanistan since the 1970s.</w:t>
      </w:r>
      <w:r w:rsidRPr="000C3BC0">
        <w:rPr>
          <w:sz w:val="16"/>
        </w:rPr>
        <w:t xml:space="preserve"> It provides a background to US intervention in Afghanistan and the surrounding region while examining the growth of </w:t>
      </w:r>
      <w:proofErr w:type="gramStart"/>
      <w:r w:rsidRPr="000C3BC0">
        <w:rPr>
          <w:sz w:val="16"/>
        </w:rPr>
        <w:t>CENTCOM ,</w:t>
      </w:r>
      <w:proofErr w:type="gramEnd"/>
      <w:r w:rsidRPr="000C3BC0">
        <w:rPr>
          <w:sz w:val="16"/>
        </w:rPr>
        <w:t xml:space="preserve"> the Pentagon command in that part of the world. </w:t>
      </w:r>
      <w:r w:rsidRPr="000C3BC0">
        <w:rPr>
          <w:rStyle w:val="StyleBoldUnderline"/>
        </w:rPr>
        <w:t>He exposes the lies told by Jimmy Carter, Ronald Reagan and CIA man Bill Casey about Soviet intentions</w:t>
      </w:r>
      <w:r w:rsidRPr="000C3BC0">
        <w:rPr>
          <w:sz w:val="16"/>
        </w:rPr>
        <w:t xml:space="preserve"> for the country </w:t>
      </w:r>
      <w:r w:rsidRPr="000C3BC0">
        <w:rPr>
          <w:rStyle w:val="StyleBoldUnderline"/>
        </w:rPr>
        <w:t xml:space="preserve">and emphasizes that </w:t>
      </w:r>
      <w:r w:rsidRPr="000C3BC0">
        <w:rPr>
          <w:sz w:val="16"/>
        </w:rPr>
        <w:t xml:space="preserve">it’s the </w:t>
      </w:r>
      <w:r w:rsidRPr="000C3BC0">
        <w:rPr>
          <w:rStyle w:val="StyleBoldUnderline"/>
        </w:rPr>
        <w:t>occupation</w:t>
      </w:r>
      <w:r w:rsidRPr="000C3BC0">
        <w:rPr>
          <w:sz w:val="16"/>
        </w:rPr>
        <w:t xml:space="preserve"> that </w:t>
      </w:r>
      <w:r w:rsidRPr="000C3BC0">
        <w:rPr>
          <w:rStyle w:val="StyleBoldUnderline"/>
        </w:rPr>
        <w:t>fuels</w:t>
      </w:r>
      <w:r w:rsidRPr="000C3BC0">
        <w:rPr>
          <w:sz w:val="16"/>
        </w:rPr>
        <w:t xml:space="preserve"> the current </w:t>
      </w:r>
      <w:r w:rsidRPr="000C3BC0">
        <w:rPr>
          <w:rStyle w:val="StyleBoldUnderline"/>
        </w:rPr>
        <w:t>insurgency, not the drug trade.</w:t>
      </w:r>
      <w:r w:rsidRPr="000C3BC0">
        <w:rPr>
          <w:sz w:val="16"/>
        </w:rPr>
        <w:t xml:space="preserve"> </w:t>
      </w:r>
      <w:proofErr w:type="spellStart"/>
      <w:r w:rsidRPr="000C3BC0">
        <w:rPr>
          <w:sz w:val="16"/>
        </w:rPr>
        <w:t>Merceille</w:t>
      </w:r>
      <w:proofErr w:type="spellEnd"/>
      <w:r w:rsidRPr="000C3BC0">
        <w:rPr>
          <w:sz w:val="16"/>
        </w:rPr>
        <w:t xml:space="preserve"> substantiates the claim made by many in the antiwar camp that the US-NATO intervention in Afghanistan is nothing but an attempt to establish Washington’s dominance in a country where no outside power has done so for any extended period since Alexander the Great. Claims about freedom, women’s rights and every other excuse provided are proven to be untrue. Even drug prevention is shown to be a sham. After detailing Washington claims that the Taliban are partially funded by opium production, </w:t>
      </w:r>
      <w:proofErr w:type="spellStart"/>
      <w:r w:rsidRPr="000C3BC0">
        <w:rPr>
          <w:sz w:val="16"/>
        </w:rPr>
        <w:t>Merceille</w:t>
      </w:r>
      <w:proofErr w:type="spellEnd"/>
      <w:r w:rsidRPr="000C3BC0">
        <w:rPr>
          <w:sz w:val="16"/>
        </w:rPr>
        <w:t xml:space="preserve"> points out that most of the US allies in Afghanistan, including the Karzai government, are involved in opium and heroin production, as well. Indeed, the head of the Northern Alliance, Washington’s first ally in the mujahedin phase of the war in the 1970s and </w:t>
      </w:r>
      <w:proofErr w:type="gramStart"/>
      <w:r w:rsidRPr="000C3BC0">
        <w:rPr>
          <w:sz w:val="16"/>
        </w:rPr>
        <w:t>1980s,</w:t>
      </w:r>
      <w:proofErr w:type="gramEnd"/>
      <w:r w:rsidRPr="000C3BC0">
        <w:rPr>
          <w:sz w:val="16"/>
        </w:rPr>
        <w:t xml:space="preserve"> was (and remains a well-known drug lord.) </w:t>
      </w:r>
      <w:r w:rsidRPr="000C3BC0">
        <w:rPr>
          <w:rStyle w:val="StyleBoldUnderline"/>
        </w:rPr>
        <w:t>It becomes clear</w:t>
      </w:r>
      <w:r w:rsidRPr="000C3BC0">
        <w:rPr>
          <w:sz w:val="16"/>
        </w:rPr>
        <w:t xml:space="preserve"> by the end of this book </w:t>
      </w:r>
      <w:r w:rsidRPr="000C3BC0">
        <w:rPr>
          <w:rStyle w:val="StyleBoldUnderline"/>
        </w:rPr>
        <w:t xml:space="preserve">that Washington is not interested in eradicating drug production and trafficking. It just wants to ensure the people profiting from the business are willing to work in Washington’s interest. </w:t>
      </w:r>
      <w:r w:rsidRPr="000C3BC0">
        <w:rPr>
          <w:sz w:val="16"/>
        </w:rPr>
        <w:t xml:space="preserve">Cruel Harvest does not claim that the US is in Afghanistan because of the drug trade; </w:t>
      </w:r>
      <w:proofErr w:type="gramStart"/>
      <w:r w:rsidRPr="000C3BC0">
        <w:rPr>
          <w:sz w:val="16"/>
        </w:rPr>
        <w:t>neither to end it or</w:t>
      </w:r>
      <w:proofErr w:type="gramEnd"/>
      <w:r w:rsidRPr="000C3BC0">
        <w:rPr>
          <w:sz w:val="16"/>
        </w:rPr>
        <w:t xml:space="preserve"> to profit from it. The text does explain that Washington has used drug profits to fund its covert and not-so-covert military and intelligence operations. It also points out that, while poppy farmers that pay taxes to the Taliban are targeted, those that align themselves with the US-supported regime rarely are. Furthermore, it makes the point that this practice is intentional. </w:t>
      </w:r>
      <w:proofErr w:type="spellStart"/>
      <w:r w:rsidRPr="000C3BC0">
        <w:rPr>
          <w:sz w:val="16"/>
        </w:rPr>
        <w:t>Mercille’s</w:t>
      </w:r>
      <w:proofErr w:type="spellEnd"/>
      <w:r w:rsidRPr="000C3BC0">
        <w:rPr>
          <w:sz w:val="16"/>
        </w:rPr>
        <w:t xml:space="preserve"> relatively short work is a useful, extensively cited and fact-laden discussion of the role narcotics production plays in the US occupation of Afghanistan.</w:t>
      </w:r>
    </w:p>
    <w:p w:rsidR="009A5398" w:rsidRPr="000C3BC0" w:rsidRDefault="009A5398" w:rsidP="009A5398"/>
    <w:p w:rsidR="009A5398" w:rsidRPr="000C3BC0" w:rsidRDefault="009A5398" w:rsidP="009A5398">
      <w:pPr>
        <w:pStyle w:val="Heading3"/>
      </w:pPr>
      <w:r w:rsidRPr="000C3BC0">
        <w:t>Drug Trade Bad</w:t>
      </w:r>
    </w:p>
    <w:p w:rsidR="009A5398" w:rsidRPr="00572E5C" w:rsidRDefault="009A5398" w:rsidP="00572E5C">
      <w:pPr>
        <w:pStyle w:val="Heading4"/>
      </w:pPr>
      <w:r w:rsidRPr="00572E5C">
        <w:t>Drug trade weakens law, amplifies corruption, and causes regional instability – West Africa proves</w:t>
      </w:r>
    </w:p>
    <w:p w:rsidR="009A5398" w:rsidRPr="000C3BC0" w:rsidRDefault="009A5398" w:rsidP="00572E5C">
      <w:pPr>
        <w:rPr>
          <w:rStyle w:val="StyleStyleBold12pt"/>
        </w:rPr>
      </w:pPr>
      <w:r w:rsidRPr="00572E5C">
        <w:rPr>
          <w:b/>
        </w:rPr>
        <w:t>Embassy Dakar 9</w:t>
      </w:r>
      <w:r w:rsidRPr="000C3BC0">
        <w:rPr>
          <w:rStyle w:val="StyleStyleBold12pt"/>
        </w:rPr>
        <w:t xml:space="preserve"> </w:t>
      </w:r>
      <w:r w:rsidRPr="000C3BC0">
        <w:t>(Embassy Dakar, 3/31/09, “SENEGAL MARITIME SECURITY”, http://cables.mrkva.eu/cable.php?id=199834)</w:t>
      </w:r>
    </w:p>
    <w:p w:rsidR="009A5398" w:rsidRPr="000C3BC0" w:rsidRDefault="009A5398" w:rsidP="009A5398"/>
    <w:p w:rsidR="009A5398" w:rsidRPr="000C3BC0" w:rsidRDefault="009A5398" w:rsidP="009A5398">
      <w:pPr>
        <w:rPr>
          <w:sz w:val="16"/>
        </w:rPr>
      </w:pPr>
      <w:r w:rsidRPr="000C3BC0">
        <w:rPr>
          <w:sz w:val="16"/>
        </w:rPr>
        <w:t xml:space="preserve">5.  Comment.  Counter-narcotics operations alone will not return rule of law to a state but certain measures can reduce the negative impacts that are inherent to drug-trafficking.  </w:t>
      </w:r>
      <w:r w:rsidRPr="000C3BC0">
        <w:rPr>
          <w:rStyle w:val="StyleBoldUnderline"/>
        </w:rPr>
        <w:t xml:space="preserve">Post agrees with </w:t>
      </w:r>
      <w:proofErr w:type="spellStart"/>
      <w:r w:rsidRPr="000C3BC0">
        <w:rPr>
          <w:rStyle w:val="StyleBoldUnderline"/>
        </w:rPr>
        <w:t>Mazzitelli</w:t>
      </w:r>
      <w:proofErr w:type="spellEnd"/>
      <w:r w:rsidRPr="000C3BC0">
        <w:rPr>
          <w:rStyle w:val="StyleBoldUnderline"/>
        </w:rPr>
        <w:t xml:space="preserve"> that more must be done to disrupt the operations of drug traffickers using West Africa as a platform to ship to Europe</w:t>
      </w:r>
      <w:r w:rsidRPr="000C3BC0">
        <w:rPr>
          <w:sz w:val="16"/>
        </w:rPr>
        <w:t xml:space="preserve">.  </w:t>
      </w:r>
      <w:r w:rsidRPr="000C3BC0">
        <w:rPr>
          <w:rStyle w:val="StyleBoldUnderline"/>
        </w:rPr>
        <w:t>The drug trade will exacerbate corruption, undermine democracy, weaken the rule of law, and ultimately result in regional instability.</w:t>
      </w:r>
      <w:r w:rsidRPr="000C3BC0">
        <w:rPr>
          <w:sz w:val="16"/>
        </w:rPr>
        <w:t xml:space="preserve"> Preventing this will require facilitating the development of states' judicial processes from investigation and apprehension to prosecution, conviction, and incarceration. </w:t>
      </w:r>
      <w:r w:rsidRPr="000C3BC0">
        <w:rPr>
          <w:rStyle w:val="StyleBoldUnderline"/>
        </w:rPr>
        <w:t xml:space="preserve"> Post is working with INL </w:t>
      </w:r>
      <w:proofErr w:type="gramStart"/>
      <w:r w:rsidRPr="000C3BC0">
        <w:rPr>
          <w:rStyle w:val="StyleBoldUnderline"/>
        </w:rPr>
        <w:t>and  USAFRICOM</w:t>
      </w:r>
      <w:proofErr w:type="gramEnd"/>
      <w:r w:rsidRPr="000C3BC0">
        <w:rPr>
          <w:rStyle w:val="StyleBoldUnderline"/>
        </w:rPr>
        <w:t xml:space="preserve"> to develop counter-narcotics strategies for Senegal and Guinea-Bissau, as a part of the larger regional effort being led by INL.</w:t>
      </w:r>
      <w:r w:rsidRPr="000C3BC0">
        <w:rPr>
          <w:sz w:val="16"/>
        </w:rPr>
        <w:t xml:space="preserve">  Additionally, the increased presence of U.S. Navy and U.S. Coast Guard vessels and immediate implementation of the Maritime Security Capability Enhancement (MSCE) project will boost West African security and help regional states deter traffickers from using their littoral waters with impunity. End Comment. </w:t>
      </w:r>
    </w:p>
    <w:p w:rsidR="009A5398" w:rsidRPr="000C3BC0" w:rsidRDefault="009A5398" w:rsidP="009A5398"/>
    <w:p w:rsidR="009A5398" w:rsidRPr="000C3BC0" w:rsidRDefault="009A5398" w:rsidP="009A5398">
      <w:pPr>
        <w:pStyle w:val="Heading4"/>
      </w:pPr>
      <w:r w:rsidRPr="000C3BC0">
        <w:t xml:space="preserve">Drug trade fuels corruption, regional instability, and terrorism across the globe. </w:t>
      </w:r>
    </w:p>
    <w:p w:rsidR="009A5398" w:rsidRPr="000C3BC0" w:rsidRDefault="009A5398" w:rsidP="009A5398">
      <w:r w:rsidRPr="00572E5C">
        <w:rPr>
          <w:b/>
        </w:rPr>
        <w:t>O’Gara 7</w:t>
      </w:r>
      <w:r w:rsidRPr="000C3BC0">
        <w:rPr>
          <w:rStyle w:val="StyleStyleBold12pt"/>
        </w:rPr>
        <w:t xml:space="preserve"> </w:t>
      </w:r>
      <w:r w:rsidRPr="000C3BC0">
        <w:t xml:space="preserve">(James, </w:t>
      </w:r>
      <w:proofErr w:type="spellStart"/>
      <w:r w:rsidRPr="000C3BC0">
        <w:t>USEmbassyTexts&amp;Transcripts</w:t>
      </w:r>
      <w:proofErr w:type="spellEnd"/>
      <w:r w:rsidRPr="000C3BC0">
        <w:t xml:space="preserve">, 3/5/07, “Panelists Discuss Fight </w:t>
      </w:r>
      <w:proofErr w:type="gramStart"/>
      <w:r w:rsidRPr="000C3BC0">
        <w:t>Against</w:t>
      </w:r>
      <w:proofErr w:type="gramEnd"/>
      <w:r w:rsidRPr="000C3BC0">
        <w:t xml:space="preserve"> Illegal Synthetic Drugs”, </w:t>
      </w:r>
      <w:hyperlink r:id="rId36" w:anchor="axzz2XY6LABCs" w:history="1">
        <w:r w:rsidRPr="000C3BC0">
          <w:rPr>
            <w:rStyle w:val="Hyperlink"/>
          </w:rPr>
          <w:t>http://iipdigital.usembassy.gov/st/english/texttrans/2007/03/20070305124132eaifas0.2672083.html#axzz2XY6LABCs</w:t>
        </w:r>
      </w:hyperlink>
      <w:r w:rsidRPr="000C3BC0">
        <w:t xml:space="preserve">) </w:t>
      </w:r>
    </w:p>
    <w:p w:rsidR="009A5398" w:rsidRPr="000C3BC0" w:rsidRDefault="009A5398" w:rsidP="009A5398">
      <w:pPr>
        <w:rPr>
          <w:rStyle w:val="StyleStyleBold12pt"/>
        </w:rPr>
      </w:pPr>
    </w:p>
    <w:p w:rsidR="009A5398" w:rsidRPr="000C3BC0" w:rsidRDefault="009A5398" w:rsidP="009A5398">
      <w:r w:rsidRPr="000C3BC0">
        <w:t>U.S. Drug Enforcement Panelists: This is James O’Gara again.</w:t>
      </w:r>
    </w:p>
    <w:p w:rsidR="009A5398" w:rsidRPr="000C3BC0" w:rsidRDefault="009A5398" w:rsidP="009A5398">
      <w:pPr>
        <w:rPr>
          <w:sz w:val="16"/>
        </w:rPr>
      </w:pPr>
      <w:r w:rsidRPr="000C3BC0">
        <w:rPr>
          <w:rStyle w:val="StyleBoldUnderline"/>
        </w:rPr>
        <w:t xml:space="preserve">Millions of dollars in the hands of international drug mafias are “reinvested” by drug traffickers to corrupt and intimidate government officials, to buy arms to kill those who oppose them, and to prevent democratic governments from controlling national territory in extreme cases.  </w:t>
      </w:r>
      <w:r w:rsidRPr="000C3BC0">
        <w:rPr>
          <w:sz w:val="16"/>
        </w:rPr>
        <w:t>Drug-lords are fundamentally anti-democratic, harking back -- as the name implies -- to a feudalistic system of dominance by a chief who rules by force of arms.</w:t>
      </w:r>
    </w:p>
    <w:p w:rsidR="009A5398" w:rsidRPr="000C3BC0" w:rsidRDefault="009A5398" w:rsidP="009A5398">
      <w:pPr>
        <w:rPr>
          <w:rStyle w:val="StyleBoldUnderline"/>
        </w:rPr>
      </w:pPr>
      <w:r w:rsidRPr="000C3BC0">
        <w:rPr>
          <w:sz w:val="16"/>
        </w:rPr>
        <w:t xml:space="preserve">This threat to democratic institutions is not a new phenomenon.  For decades, the international illegal drug trade has constituted a significant transnational security threat. </w:t>
      </w:r>
      <w:r w:rsidRPr="000C3BC0">
        <w:rPr>
          <w:rStyle w:val="StyleBoldUnderline"/>
        </w:rPr>
        <w:t>The illegal drug trade threatens democratic governments, undermines the rule of law, terrorizes populations, impedes economic development, and causes regional instability. Its operations, organizations, and networks often fuel arms and human trafficking, money laundering, and violent multinational gangs.</w:t>
      </w:r>
      <w:r w:rsidRPr="000C3BC0">
        <w:rPr>
          <w:sz w:val="16"/>
        </w:rPr>
        <w:t xml:space="preserve"> The illicit drug trade finances insurgencies, as we have seen in Colombia and Afghanistan, </w:t>
      </w:r>
      <w:r w:rsidRPr="000C3BC0">
        <w:rPr>
          <w:rStyle w:val="StyleBoldUnderline"/>
        </w:rPr>
        <w:t>and also support the activities of extremist groups around the world.</w:t>
      </w:r>
    </w:p>
    <w:p w:rsidR="009A5398" w:rsidRPr="000C3BC0" w:rsidRDefault="009A5398" w:rsidP="009A5398">
      <w:pPr>
        <w:rPr>
          <w:sz w:val="16"/>
        </w:rPr>
      </w:pPr>
      <w:r w:rsidRPr="000C3BC0">
        <w:rPr>
          <w:sz w:val="16"/>
        </w:rPr>
        <w:t xml:space="preserve">In Colombia, </w:t>
      </w:r>
      <w:r w:rsidRPr="000C3BC0">
        <w:rPr>
          <w:rStyle w:val="StyleBoldUnderline"/>
        </w:rPr>
        <w:t>the FARC, AUC, and ELN have abandoned their ideological focus in favor of the cocaine production and trafficking business</w:t>
      </w:r>
      <w:r w:rsidRPr="000C3BC0">
        <w:rPr>
          <w:sz w:val="16"/>
        </w:rPr>
        <w:t xml:space="preserve">, likely receiving hundreds </w:t>
      </w:r>
      <w:r w:rsidRPr="000C3BC0">
        <w:rPr>
          <w:rStyle w:val="StyleBoldUnderline"/>
        </w:rPr>
        <w:t>of</w:t>
      </w:r>
      <w:r w:rsidRPr="000C3BC0">
        <w:rPr>
          <w:sz w:val="16"/>
        </w:rPr>
        <w:t xml:space="preserve"> millions of dollars annually from the trade.  These groups have </w:t>
      </w:r>
      <w:r w:rsidRPr="000C3BC0">
        <w:rPr>
          <w:rStyle w:val="StyleBoldUnderline"/>
        </w:rPr>
        <w:t>moved</w:t>
      </w:r>
      <w:r w:rsidRPr="000C3BC0">
        <w:rPr>
          <w:sz w:val="16"/>
        </w:rPr>
        <w:t xml:space="preserve"> from taxing drug proceeds </w:t>
      </w:r>
      <w:r w:rsidRPr="000C3BC0">
        <w:rPr>
          <w:rStyle w:val="StyleBoldUnderline"/>
        </w:rPr>
        <w:t>to increasingly controlling the production and distribution of cocaine.</w:t>
      </w:r>
      <w:r w:rsidRPr="000C3BC0">
        <w:rPr>
          <w:sz w:val="16"/>
        </w:rPr>
        <w:t xml:space="preserve"> </w:t>
      </w:r>
      <w:r w:rsidRPr="000C3BC0">
        <w:rPr>
          <w:rStyle w:val="StyleBoldUnderline"/>
        </w:rPr>
        <w:t xml:space="preserve">A growing body of reporting by DEA and other agencies has shown that local Taliban commanders in Afghanistan receive funding from the drug trade. </w:t>
      </w:r>
      <w:r w:rsidRPr="000C3BC0">
        <w:rPr>
          <w:sz w:val="16"/>
        </w:rPr>
        <w:t>These activities may include taxation of opium poppy farmers, laboratories, and narcotics transporters passing through Taliban checkpoints; providing security/safe passage for drug shipments; collecting “donations,” both monetary and supplies such as vehicles from wealthy traffickers to support the Taliban cause.</w:t>
      </w:r>
    </w:p>
    <w:p w:rsidR="009A5398" w:rsidRPr="000C3BC0" w:rsidRDefault="009A5398" w:rsidP="009A5398"/>
    <w:p w:rsidR="009A5398" w:rsidRPr="000C3BC0" w:rsidRDefault="009A5398" w:rsidP="009A5398">
      <w:pPr>
        <w:pStyle w:val="Heading4"/>
      </w:pPr>
      <w:r w:rsidRPr="000C3BC0">
        <w:t>Drug trade blocks progress in developing nations and causes economic and political instability</w:t>
      </w:r>
    </w:p>
    <w:p w:rsidR="009A5398" w:rsidRPr="000C3BC0" w:rsidRDefault="009A5398" w:rsidP="009A5398">
      <w:proofErr w:type="spellStart"/>
      <w:r w:rsidRPr="00572E5C">
        <w:rPr>
          <w:b/>
        </w:rPr>
        <w:t>Dadge</w:t>
      </w:r>
      <w:proofErr w:type="spellEnd"/>
      <w:r w:rsidRPr="00572E5C">
        <w:rPr>
          <w:b/>
        </w:rPr>
        <w:t xml:space="preserve"> 6/26</w:t>
      </w:r>
      <w:r w:rsidRPr="000C3BC0">
        <w:t xml:space="preserve"> (David, UN Information Service Vienna, 6/26/13, “New psychoactive substances pose severe challenges to public health systems, says UNODC Chief at high-level launch of World Drug Report 2013”, </w:t>
      </w:r>
      <w:hyperlink r:id="rId37" w:history="1">
        <w:r w:rsidRPr="000C3BC0">
          <w:rPr>
            <w:rStyle w:val="Hyperlink"/>
          </w:rPr>
          <w:t>http://www.unis.unvienna.org/unis/en/pressrels/2013/unisnar1172.html</w:t>
        </w:r>
      </w:hyperlink>
      <w:r w:rsidRPr="000C3BC0">
        <w:t>)</w:t>
      </w:r>
    </w:p>
    <w:p w:rsidR="009A5398" w:rsidRPr="000C3BC0" w:rsidRDefault="009A5398" w:rsidP="009A5398"/>
    <w:p w:rsidR="009A5398" w:rsidRPr="000C3BC0" w:rsidRDefault="009A5398" w:rsidP="009A5398">
      <w:pPr>
        <w:rPr>
          <w:sz w:val="16"/>
          <w:szCs w:val="16"/>
        </w:rPr>
      </w:pPr>
      <w:r w:rsidRPr="000C3BC0">
        <w:rPr>
          <w:sz w:val="16"/>
        </w:rPr>
        <w:t xml:space="preserve">VIENNA, 26 June (UN Information Service) - The </w:t>
      </w:r>
      <w:r w:rsidRPr="000C3BC0">
        <w:rPr>
          <w:rStyle w:val="StyleBoldUnderline"/>
        </w:rPr>
        <w:t xml:space="preserve">Executive Director of the United Nations Office on Drugs and Crime (UNODC) </w:t>
      </w:r>
      <w:proofErr w:type="spellStart"/>
      <w:r w:rsidRPr="000C3BC0">
        <w:rPr>
          <w:rStyle w:val="StyleBoldUnderline"/>
        </w:rPr>
        <w:t>Yury</w:t>
      </w:r>
      <w:proofErr w:type="spellEnd"/>
      <w:r w:rsidRPr="000C3BC0">
        <w:rPr>
          <w:rStyle w:val="StyleBoldUnderline"/>
        </w:rPr>
        <w:t xml:space="preserve"> </w:t>
      </w:r>
      <w:proofErr w:type="spellStart"/>
      <w:r w:rsidRPr="000C3BC0">
        <w:rPr>
          <w:rStyle w:val="StyleBoldUnderline"/>
        </w:rPr>
        <w:t>Fedotov</w:t>
      </w:r>
      <w:proofErr w:type="spellEnd"/>
      <w:r w:rsidRPr="000C3BC0">
        <w:rPr>
          <w:rStyle w:val="StyleBoldUnderline"/>
        </w:rPr>
        <w:t xml:space="preserve"> warned today at a special meeting of the Commission on Narcotic Drugs (CND) that the use of new psychoactive substances (NPS) is growing. </w:t>
      </w:r>
      <w:r w:rsidRPr="000C3BC0">
        <w:rPr>
          <w:sz w:val="16"/>
        </w:rPr>
        <w:t>He said concerted action was needed to prevent the manufacture, trafficking and abuse of these substances.</w:t>
      </w:r>
      <w:r w:rsidR="00572E5C">
        <w:rPr>
          <w:sz w:val="16"/>
        </w:rPr>
        <w:t xml:space="preserve"> </w:t>
      </w:r>
      <w:r w:rsidRPr="000C3BC0">
        <w:rPr>
          <w:sz w:val="16"/>
        </w:rPr>
        <w:t xml:space="preserve">Noting the impact of drugs and crime on some fragile countries, </w:t>
      </w:r>
      <w:r w:rsidRPr="000C3BC0">
        <w:rPr>
          <w:rStyle w:val="StyleBoldUnderline"/>
        </w:rPr>
        <w:t xml:space="preserve">Mr. </w:t>
      </w:r>
      <w:proofErr w:type="spellStart"/>
      <w:r w:rsidRPr="000C3BC0">
        <w:rPr>
          <w:rStyle w:val="StyleBoldUnderline"/>
        </w:rPr>
        <w:t>Fedotov</w:t>
      </w:r>
      <w:proofErr w:type="spellEnd"/>
      <w:r w:rsidRPr="000C3BC0">
        <w:rPr>
          <w:rStyle w:val="StyleBoldUnderline"/>
        </w:rPr>
        <w:t xml:space="preserve"> said, "…the drug trade and organized crime continue to fuel economic and political instability around the world." Afghanistan,</w:t>
      </w:r>
      <w:r w:rsidRPr="000C3BC0">
        <w:rPr>
          <w:sz w:val="16"/>
        </w:rPr>
        <w:t xml:space="preserve"> in particular, </w:t>
      </w:r>
      <w:r w:rsidRPr="000C3BC0">
        <w:rPr>
          <w:rStyle w:val="StyleBoldUnderline"/>
        </w:rPr>
        <w:t xml:space="preserve">requires the full support of the international community to prevent instability after the withdrawal of international forces in 2014, he said. In both West Africa and the Sahel regions, Mr. </w:t>
      </w:r>
      <w:proofErr w:type="spellStart"/>
      <w:r w:rsidRPr="000C3BC0">
        <w:rPr>
          <w:rStyle w:val="StyleBoldUnderline"/>
        </w:rPr>
        <w:t>Fedotov</w:t>
      </w:r>
      <w:proofErr w:type="spellEnd"/>
      <w:r w:rsidRPr="000C3BC0">
        <w:rPr>
          <w:rStyle w:val="StyleBoldUnderline"/>
        </w:rPr>
        <w:t xml:space="preserve"> stressed the need for greater assistance to prevent illicit drugs and crime hindering the progress of sustainable development.</w:t>
      </w:r>
      <w:r w:rsidR="00572E5C">
        <w:rPr>
          <w:rStyle w:val="StyleBoldUnderline"/>
        </w:rPr>
        <w:t xml:space="preserve"> </w:t>
      </w:r>
      <w:r w:rsidRPr="000C3BC0">
        <w:rPr>
          <w:rStyle w:val="StyleBoldUnderline"/>
        </w:rPr>
        <w:t xml:space="preserve">Mr. </w:t>
      </w:r>
      <w:proofErr w:type="spellStart"/>
      <w:r w:rsidRPr="000C3BC0">
        <w:rPr>
          <w:rStyle w:val="StyleBoldUnderline"/>
        </w:rPr>
        <w:t>Fedotov</w:t>
      </w:r>
      <w:proofErr w:type="spellEnd"/>
      <w:r w:rsidRPr="000C3BC0">
        <w:t xml:space="preserve"> also </w:t>
      </w:r>
      <w:r w:rsidRPr="000C3BC0">
        <w:rPr>
          <w:rStyle w:val="StyleBoldUnderline"/>
        </w:rPr>
        <w:t>noted</w:t>
      </w:r>
      <w:r w:rsidRPr="000C3BC0">
        <w:t xml:space="preserve"> that the international drug control conventions were helping to contain and stabilize the level of drug consumption, but said there were </w:t>
      </w:r>
      <w:r w:rsidRPr="000C3BC0">
        <w:rPr>
          <w:rStyle w:val="StyleBoldUnderline"/>
        </w:rPr>
        <w:t>concerns about the violence generated by illicit drug trafficking, particularly, in Central America; as well as the fact that some national laws and practices could be vulnerable to human rights violations.</w:t>
      </w:r>
      <w:r w:rsidR="00572E5C">
        <w:rPr>
          <w:rStyle w:val="StyleBoldUnderline"/>
        </w:rPr>
        <w:t xml:space="preserve"> </w:t>
      </w:r>
      <w:r w:rsidRPr="000C3BC0">
        <w:rPr>
          <w:sz w:val="16"/>
          <w:szCs w:val="16"/>
        </w:rPr>
        <w:t xml:space="preserve">"The real issue, however, is not to amend the conventions, but to implement them according to their original spirit and intention. A first step towards achieving this goal is to recognize that the conventions were created to protect the health and welfare of mankind," said Mr. </w:t>
      </w:r>
      <w:proofErr w:type="spellStart"/>
      <w:r w:rsidRPr="000C3BC0">
        <w:rPr>
          <w:sz w:val="16"/>
          <w:szCs w:val="16"/>
        </w:rPr>
        <w:t>Fedotov</w:t>
      </w:r>
      <w:proofErr w:type="spellEnd"/>
      <w:r w:rsidRPr="000C3BC0">
        <w:rPr>
          <w:sz w:val="16"/>
          <w:szCs w:val="16"/>
        </w:rPr>
        <w:t>. UNODC was also helping in this, he said, by promoting a balanced approach to illicit drugs founded on fundamental human rights and science-based prevention and treatment.</w:t>
      </w:r>
      <w:r w:rsidR="00572E5C">
        <w:rPr>
          <w:sz w:val="16"/>
          <w:szCs w:val="16"/>
        </w:rPr>
        <w:t xml:space="preserve"> </w:t>
      </w:r>
      <w:r w:rsidRPr="000C3BC0">
        <w:rPr>
          <w:sz w:val="16"/>
          <w:szCs w:val="16"/>
        </w:rPr>
        <w:t xml:space="preserve">Mr. </w:t>
      </w:r>
      <w:proofErr w:type="spellStart"/>
      <w:r w:rsidRPr="000C3BC0">
        <w:rPr>
          <w:sz w:val="16"/>
          <w:szCs w:val="16"/>
        </w:rPr>
        <w:t>Fedotov</w:t>
      </w:r>
      <w:proofErr w:type="spellEnd"/>
      <w:r w:rsidRPr="000C3BC0">
        <w:rPr>
          <w:sz w:val="16"/>
          <w:szCs w:val="16"/>
        </w:rPr>
        <w:t xml:space="preserve"> was speaking at the opening of a special meeting of the CND to launch the UNODC flagship publication, the World Drug Report 2013. Also in attendance was UN Deputy Secretary-General, Jan </w:t>
      </w:r>
      <w:proofErr w:type="spellStart"/>
      <w:r w:rsidRPr="000C3BC0">
        <w:rPr>
          <w:sz w:val="16"/>
          <w:szCs w:val="16"/>
        </w:rPr>
        <w:t>Eliasson</w:t>
      </w:r>
      <w:proofErr w:type="spellEnd"/>
      <w:r w:rsidRPr="000C3BC0">
        <w:rPr>
          <w:sz w:val="16"/>
          <w:szCs w:val="16"/>
        </w:rPr>
        <w:t>, who in his own opening speech said: "As we work to shape a global agenda for peace, development and human rights, let us address these drug and crime threats coherently and effectively for the benefit of all."</w:t>
      </w:r>
    </w:p>
    <w:p w:rsidR="009A5398" w:rsidRPr="000C3BC0" w:rsidRDefault="009A5398" w:rsidP="009A5398"/>
    <w:p w:rsidR="009A5398" w:rsidRPr="000C3BC0" w:rsidRDefault="009A5398" w:rsidP="009A5398">
      <w:pPr>
        <w:pStyle w:val="Heading4"/>
      </w:pPr>
      <w:r w:rsidRPr="000C3BC0">
        <w:t>The drug trade is a leading cause of instability, judicial collapse, and widespread violence in Latin America</w:t>
      </w:r>
    </w:p>
    <w:p w:rsidR="009A5398" w:rsidRDefault="009A5398" w:rsidP="009A5398">
      <w:r w:rsidRPr="000C3BC0">
        <w:rPr>
          <w:rStyle w:val="StyleStyleBold12pt"/>
        </w:rPr>
        <w:t xml:space="preserve">Redmond 5/31 </w:t>
      </w:r>
      <w:r w:rsidRPr="000C3BC0">
        <w:t xml:space="preserve">(Helen, 5/31/13, “Drug war devastation in Latin America”, </w:t>
      </w:r>
      <w:hyperlink r:id="rId38" w:history="1">
        <w:r w:rsidRPr="000C3BC0">
          <w:rPr>
            <w:rStyle w:val="Hyperlink"/>
          </w:rPr>
          <w:t>http://socialistworker.org/2012/05/31/drug-war-devastation</w:t>
        </w:r>
      </w:hyperlink>
      <w:r w:rsidRPr="000C3BC0">
        <w:t>)</w:t>
      </w:r>
    </w:p>
    <w:p w:rsidR="00572E5C" w:rsidRPr="000C3BC0" w:rsidRDefault="00572E5C" w:rsidP="009A5398">
      <w:pPr>
        <w:rPr>
          <w:rStyle w:val="StyleStyleBold12pt"/>
          <w:b w:val="0"/>
          <w:bCs w:val="0"/>
        </w:rPr>
      </w:pPr>
      <w:bookmarkStart w:id="0" w:name="_GoBack"/>
      <w:bookmarkEnd w:id="0"/>
    </w:p>
    <w:p w:rsidR="009A5398" w:rsidRPr="000C3BC0" w:rsidRDefault="009A5398" w:rsidP="009A5398">
      <w:r w:rsidRPr="000C3BC0">
        <w:rPr>
          <w:sz w:val="16"/>
        </w:rPr>
        <w:t xml:space="preserve">AT THE end of March, </w:t>
      </w:r>
      <w:r w:rsidRPr="000C3BC0">
        <w:rPr>
          <w:rStyle w:val="StyleBoldUnderline"/>
        </w:rPr>
        <w:t>Guatemalan President Molina hosted a meeting with other presidents in Central America to discuss the violence, crime and corruption of the drug war</w:t>
      </w:r>
      <w:r w:rsidRPr="000C3BC0">
        <w:rPr>
          <w:sz w:val="16"/>
        </w:rPr>
        <w:t>--and the prospects for drug legalization to undercut the power of the kingpins.</w:t>
      </w:r>
      <w:r w:rsidR="00572E5C">
        <w:rPr>
          <w:sz w:val="16"/>
        </w:rPr>
        <w:t xml:space="preserve"> </w:t>
      </w:r>
      <w:r w:rsidRPr="000C3BC0">
        <w:rPr>
          <w:sz w:val="16"/>
        </w:rPr>
        <w:t xml:space="preserve">It's not that </w:t>
      </w:r>
      <w:r w:rsidRPr="000C3BC0">
        <w:rPr>
          <w:rStyle w:val="StyleBoldUnderline"/>
        </w:rPr>
        <w:t xml:space="preserve">Molina, a former military general </w:t>
      </w:r>
      <w:r w:rsidRPr="000C3BC0">
        <w:rPr>
          <w:sz w:val="16"/>
        </w:rPr>
        <w:t xml:space="preserve">who has been accused of torture and implicated in acts of genocide, </w:t>
      </w:r>
      <w:r w:rsidRPr="000C3BC0">
        <w:rPr>
          <w:rStyle w:val="StyleBoldUnderline"/>
        </w:rPr>
        <w:t>is</w:t>
      </w:r>
      <w:r w:rsidRPr="000C3BC0">
        <w:rPr>
          <w:sz w:val="16"/>
        </w:rPr>
        <w:t xml:space="preserve"> suddenly concerned about the welfare of Guatemalans. Instead, he </w:t>
      </w:r>
      <w:r w:rsidRPr="000C3BC0">
        <w:rPr>
          <w:rStyle w:val="StyleBoldUnderline"/>
        </w:rPr>
        <w:t xml:space="preserve">and the other presidents of Central and Latin America have begrudgingly acknowledged the futility of combating the </w:t>
      </w:r>
      <w:proofErr w:type="spellStart"/>
      <w:r w:rsidRPr="000C3BC0">
        <w:rPr>
          <w:rStyle w:val="StyleBoldUnderline"/>
        </w:rPr>
        <w:t>narcotraficantes</w:t>
      </w:r>
      <w:proofErr w:type="spellEnd"/>
      <w:r w:rsidRPr="000C3BC0">
        <w:rPr>
          <w:sz w:val="16"/>
        </w:rPr>
        <w:t>.</w:t>
      </w:r>
      <w:r w:rsidR="00572E5C">
        <w:rPr>
          <w:sz w:val="16"/>
        </w:rPr>
        <w:t xml:space="preserve"> </w:t>
      </w:r>
      <w:r w:rsidRPr="000C3BC0">
        <w:rPr>
          <w:rStyle w:val="StyleBoldUnderline"/>
        </w:rPr>
        <w:t>Three decades of the "war on drugs" with no victory in sight, and the fact that drugs are as plentiful and cheap as ever, has led to some re-examination of the drug war.</w:t>
      </w:r>
      <w:r w:rsidRPr="000C3BC0">
        <w:rPr>
          <w:sz w:val="16"/>
        </w:rPr>
        <w:t xml:space="preserve"> These </w:t>
      </w:r>
      <w:r w:rsidRPr="000C3BC0">
        <w:rPr>
          <w:rStyle w:val="StyleBoldUnderline"/>
        </w:rPr>
        <w:t>politicians are concerned about stability in the region and the drug war is one of the leading drivers of instability--of social and economic disruption, the collapse of judicial systems and widespread, record-levels of violence against civilians and state security forces.</w:t>
      </w:r>
      <w:r w:rsidR="00572E5C">
        <w:rPr>
          <w:rStyle w:val="StyleBoldUnderline"/>
        </w:rPr>
        <w:t xml:space="preserve"> </w:t>
      </w:r>
      <w:proofErr w:type="gramStart"/>
      <w:r w:rsidRPr="000C3BC0">
        <w:t>But even raising the potential of legalization or decriminalization as an alternative to militarized drug war enforcement sent waves of panic through the Obama administration.</w:t>
      </w:r>
      <w:proofErr w:type="gramEnd"/>
      <w:r w:rsidRPr="000C3BC0">
        <w:t xml:space="preserve"> Obama quickly dispatched Homeland Secretary Janet Napolitano to Guatemala and Vice President Joe Biden to Mexico.</w:t>
      </w:r>
    </w:p>
    <w:p w:rsidR="009A5398" w:rsidRPr="000C3BC0" w:rsidRDefault="009A5398" w:rsidP="009A5398"/>
    <w:p w:rsidR="009A5398" w:rsidRPr="000C3BC0" w:rsidRDefault="009A5398">
      <w:pPr>
        <w:spacing w:after="200" w:line="276" w:lineRule="auto"/>
        <w:rPr>
          <w:rFonts w:cstheme="minorBidi"/>
        </w:rPr>
      </w:pPr>
    </w:p>
    <w:sectPr w:rsidR="009A5398" w:rsidRPr="000C3B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2A87" w:usb1="00000000" w:usb2="00000000"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46FB7"/>
    <w:rsid w:val="000331C1"/>
    <w:rsid w:val="00096E87"/>
    <w:rsid w:val="000A1CA6"/>
    <w:rsid w:val="000C3BC0"/>
    <w:rsid w:val="000D0EA4"/>
    <w:rsid w:val="000E41DA"/>
    <w:rsid w:val="000E6149"/>
    <w:rsid w:val="0013684F"/>
    <w:rsid w:val="00144506"/>
    <w:rsid w:val="00145F7D"/>
    <w:rsid w:val="001A102C"/>
    <w:rsid w:val="001A618E"/>
    <w:rsid w:val="001D464B"/>
    <w:rsid w:val="002069E8"/>
    <w:rsid w:val="00260C4F"/>
    <w:rsid w:val="002A2078"/>
    <w:rsid w:val="002B628A"/>
    <w:rsid w:val="002F5B30"/>
    <w:rsid w:val="00310C60"/>
    <w:rsid w:val="003547DE"/>
    <w:rsid w:val="00363538"/>
    <w:rsid w:val="003A466F"/>
    <w:rsid w:val="003C7A1E"/>
    <w:rsid w:val="003E5369"/>
    <w:rsid w:val="003F3F1A"/>
    <w:rsid w:val="00407D99"/>
    <w:rsid w:val="00416633"/>
    <w:rsid w:val="0045246D"/>
    <w:rsid w:val="00473342"/>
    <w:rsid w:val="004B21B6"/>
    <w:rsid w:val="004B6479"/>
    <w:rsid w:val="004D4541"/>
    <w:rsid w:val="004E7803"/>
    <w:rsid w:val="00505501"/>
    <w:rsid w:val="0051454F"/>
    <w:rsid w:val="00572E5C"/>
    <w:rsid w:val="00587F18"/>
    <w:rsid w:val="0059377B"/>
    <w:rsid w:val="00596FB7"/>
    <w:rsid w:val="005A0EB8"/>
    <w:rsid w:val="005A4E23"/>
    <w:rsid w:val="005B2058"/>
    <w:rsid w:val="005B4066"/>
    <w:rsid w:val="005F0919"/>
    <w:rsid w:val="00652E72"/>
    <w:rsid w:val="00674E5F"/>
    <w:rsid w:val="00680724"/>
    <w:rsid w:val="00681B6B"/>
    <w:rsid w:val="00682B20"/>
    <w:rsid w:val="0068675D"/>
    <w:rsid w:val="006927F7"/>
    <w:rsid w:val="006A4999"/>
    <w:rsid w:val="006C13C1"/>
    <w:rsid w:val="006C3B13"/>
    <w:rsid w:val="006F016A"/>
    <w:rsid w:val="00712D20"/>
    <w:rsid w:val="00722CEB"/>
    <w:rsid w:val="007342AD"/>
    <w:rsid w:val="00742168"/>
    <w:rsid w:val="00795849"/>
    <w:rsid w:val="007A6283"/>
    <w:rsid w:val="007B64DC"/>
    <w:rsid w:val="007C2593"/>
    <w:rsid w:val="007C5A4B"/>
    <w:rsid w:val="007E6559"/>
    <w:rsid w:val="007F4538"/>
    <w:rsid w:val="008144FC"/>
    <w:rsid w:val="00817E1A"/>
    <w:rsid w:val="008357A8"/>
    <w:rsid w:val="00841B92"/>
    <w:rsid w:val="00844D8E"/>
    <w:rsid w:val="00850F04"/>
    <w:rsid w:val="00860844"/>
    <w:rsid w:val="00870933"/>
    <w:rsid w:val="008851E3"/>
    <w:rsid w:val="00895263"/>
    <w:rsid w:val="008D2206"/>
    <w:rsid w:val="008D4656"/>
    <w:rsid w:val="008E452F"/>
    <w:rsid w:val="008F121C"/>
    <w:rsid w:val="008F29EF"/>
    <w:rsid w:val="00914C64"/>
    <w:rsid w:val="00930E6F"/>
    <w:rsid w:val="00944591"/>
    <w:rsid w:val="009A5398"/>
    <w:rsid w:val="009B5D7F"/>
    <w:rsid w:val="009C02BB"/>
    <w:rsid w:val="009C159B"/>
    <w:rsid w:val="009C39AF"/>
    <w:rsid w:val="009D4A02"/>
    <w:rsid w:val="009F1C12"/>
    <w:rsid w:val="009F369E"/>
    <w:rsid w:val="009F5980"/>
    <w:rsid w:val="00A25F8F"/>
    <w:rsid w:val="00A37282"/>
    <w:rsid w:val="00A53DD7"/>
    <w:rsid w:val="00A678A8"/>
    <w:rsid w:val="00AE2B01"/>
    <w:rsid w:val="00AE64B6"/>
    <w:rsid w:val="00AF4B40"/>
    <w:rsid w:val="00B067B6"/>
    <w:rsid w:val="00B10ADC"/>
    <w:rsid w:val="00B13ACD"/>
    <w:rsid w:val="00B36B58"/>
    <w:rsid w:val="00B40002"/>
    <w:rsid w:val="00B40472"/>
    <w:rsid w:val="00B451FF"/>
    <w:rsid w:val="00B547D5"/>
    <w:rsid w:val="00B60AAD"/>
    <w:rsid w:val="00B856B4"/>
    <w:rsid w:val="00B85B21"/>
    <w:rsid w:val="00B96F92"/>
    <w:rsid w:val="00BC34F6"/>
    <w:rsid w:val="00C30348"/>
    <w:rsid w:val="00C53EAC"/>
    <w:rsid w:val="00C602DB"/>
    <w:rsid w:val="00C60C8F"/>
    <w:rsid w:val="00C87D31"/>
    <w:rsid w:val="00CE14C9"/>
    <w:rsid w:val="00CF24C6"/>
    <w:rsid w:val="00D07548"/>
    <w:rsid w:val="00D31877"/>
    <w:rsid w:val="00D36456"/>
    <w:rsid w:val="00D43A8E"/>
    <w:rsid w:val="00D474FF"/>
    <w:rsid w:val="00D9054F"/>
    <w:rsid w:val="00D9198E"/>
    <w:rsid w:val="00DB270D"/>
    <w:rsid w:val="00DD4EA7"/>
    <w:rsid w:val="00DF2DBB"/>
    <w:rsid w:val="00E12877"/>
    <w:rsid w:val="00E30149"/>
    <w:rsid w:val="00E30303"/>
    <w:rsid w:val="00E40710"/>
    <w:rsid w:val="00E43129"/>
    <w:rsid w:val="00E92203"/>
    <w:rsid w:val="00EE26EA"/>
    <w:rsid w:val="00EF64DA"/>
    <w:rsid w:val="00F0559D"/>
    <w:rsid w:val="00F16C05"/>
    <w:rsid w:val="00F25FCD"/>
    <w:rsid w:val="00F32146"/>
    <w:rsid w:val="00F33BFB"/>
    <w:rsid w:val="00F46FB7"/>
    <w:rsid w:val="00F50250"/>
    <w:rsid w:val="00F8792A"/>
    <w:rsid w:val="00FF2D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46FB7"/>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F46F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46FB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46FB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46FB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46F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6FB7"/>
  </w:style>
  <w:style w:type="character" w:customStyle="1" w:styleId="Heading1Char">
    <w:name w:val="Heading 1 Char"/>
    <w:aliases w:val="Pocket Char"/>
    <w:basedOn w:val="DefaultParagraphFont"/>
    <w:link w:val="Heading1"/>
    <w:uiPriority w:val="1"/>
    <w:rsid w:val="00F46FB7"/>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F46FB7"/>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F46FB7"/>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F46FB7"/>
    <w:rPr>
      <w:rFonts w:ascii="Georgia" w:eastAsiaTheme="majorEastAsia" w:hAnsi="Georgia" w:cstheme="majorBidi"/>
      <w:b/>
      <w:bCs/>
      <w:iCs/>
      <w:sz w:val="26"/>
    </w:rPr>
  </w:style>
  <w:style w:type="character" w:styleId="Emphasis">
    <w:name w:val="Emphasis"/>
    <w:basedOn w:val="DefaultParagraphFont"/>
    <w:uiPriority w:val="7"/>
    <w:qFormat/>
    <w:rsid w:val="00F46FB7"/>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F46FB7"/>
    <w:rPr>
      <w:b/>
      <w:bCs/>
    </w:rPr>
  </w:style>
  <w:style w:type="character" w:customStyle="1" w:styleId="StyleBoldUnderline">
    <w:name w:val="Style Bold Underline"/>
    <w:aliases w:val="Underline"/>
    <w:basedOn w:val="DefaultParagraphFont"/>
    <w:uiPriority w:val="6"/>
    <w:qFormat/>
    <w:rsid w:val="00F46FB7"/>
    <w:rPr>
      <w:b w:val="0"/>
      <w:bCs/>
      <w:sz w:val="22"/>
      <w:u w:val="single"/>
    </w:rPr>
  </w:style>
  <w:style w:type="character" w:customStyle="1" w:styleId="StyleStyleBold12pt">
    <w:name w:val="Style Style Bold + 12 pt"/>
    <w:aliases w:val="Cite"/>
    <w:basedOn w:val="StyleBold"/>
    <w:uiPriority w:val="5"/>
    <w:qFormat/>
    <w:rsid w:val="00F46FB7"/>
    <w:rPr>
      <w:b/>
      <w:bCs/>
      <w:sz w:val="26"/>
      <w:u w:val="none"/>
    </w:rPr>
  </w:style>
  <w:style w:type="paragraph" w:styleId="Header">
    <w:name w:val="header"/>
    <w:basedOn w:val="Normal"/>
    <w:link w:val="HeaderChar"/>
    <w:uiPriority w:val="99"/>
    <w:semiHidden/>
    <w:rsid w:val="00F46FB7"/>
    <w:pPr>
      <w:tabs>
        <w:tab w:val="center" w:pos="4680"/>
        <w:tab w:val="right" w:pos="9360"/>
      </w:tabs>
    </w:pPr>
  </w:style>
  <w:style w:type="character" w:customStyle="1" w:styleId="HeaderChar">
    <w:name w:val="Header Char"/>
    <w:basedOn w:val="DefaultParagraphFont"/>
    <w:link w:val="Header"/>
    <w:uiPriority w:val="99"/>
    <w:semiHidden/>
    <w:rsid w:val="00F46FB7"/>
    <w:rPr>
      <w:rFonts w:ascii="Georgia" w:hAnsi="Georgia" w:cs="Calibri"/>
    </w:rPr>
  </w:style>
  <w:style w:type="paragraph" w:styleId="Footer">
    <w:name w:val="footer"/>
    <w:basedOn w:val="Normal"/>
    <w:link w:val="FooterChar"/>
    <w:uiPriority w:val="99"/>
    <w:semiHidden/>
    <w:rsid w:val="00F46FB7"/>
    <w:pPr>
      <w:tabs>
        <w:tab w:val="center" w:pos="4680"/>
        <w:tab w:val="right" w:pos="9360"/>
      </w:tabs>
    </w:pPr>
  </w:style>
  <w:style w:type="character" w:customStyle="1" w:styleId="FooterChar">
    <w:name w:val="Footer Char"/>
    <w:basedOn w:val="DefaultParagraphFont"/>
    <w:link w:val="Footer"/>
    <w:uiPriority w:val="99"/>
    <w:semiHidden/>
    <w:rsid w:val="00F46FB7"/>
    <w:rPr>
      <w:rFonts w:ascii="Georgia" w:hAnsi="Georgia" w:cs="Calibri"/>
    </w:rPr>
  </w:style>
  <w:style w:type="character" w:styleId="Hyperlink">
    <w:name w:val="Hyperlink"/>
    <w:basedOn w:val="DefaultParagraphFont"/>
    <w:uiPriority w:val="99"/>
    <w:rsid w:val="00F46FB7"/>
    <w:rPr>
      <w:color w:val="auto"/>
      <w:u w:val="none"/>
    </w:rPr>
  </w:style>
  <w:style w:type="character" w:styleId="FollowedHyperlink">
    <w:name w:val="FollowedHyperlink"/>
    <w:basedOn w:val="DefaultParagraphFont"/>
    <w:uiPriority w:val="99"/>
    <w:semiHidden/>
    <w:rsid w:val="00F46FB7"/>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F46FB7"/>
    <w:pPr>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F46FB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F46FB7"/>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F46FB7"/>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F46FB7"/>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F46FB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6FB7"/>
  </w:style>
  <w:style w:type="character" w:customStyle="1" w:styleId="Heading1Char">
    <w:name w:val="Heading 1 Char"/>
    <w:aliases w:val="Pocket Char"/>
    <w:basedOn w:val="DefaultParagraphFont"/>
    <w:link w:val="Heading1"/>
    <w:uiPriority w:val="1"/>
    <w:rsid w:val="00F46FB7"/>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F46FB7"/>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F46FB7"/>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F46FB7"/>
    <w:rPr>
      <w:rFonts w:ascii="Georgia" w:eastAsiaTheme="majorEastAsia" w:hAnsi="Georgia" w:cstheme="majorBidi"/>
      <w:b/>
      <w:bCs/>
      <w:iCs/>
      <w:sz w:val="26"/>
    </w:rPr>
  </w:style>
  <w:style w:type="character" w:styleId="Emphasis">
    <w:name w:val="Emphasis"/>
    <w:basedOn w:val="DefaultParagraphFont"/>
    <w:uiPriority w:val="7"/>
    <w:qFormat/>
    <w:rsid w:val="00F46FB7"/>
    <w:rPr>
      <w:rFonts w:ascii="Georgia" w:hAnsi="Georgia" w:cs="Calibri"/>
      <w:b/>
      <w:i w:val="0"/>
      <w:iCs/>
      <w:sz w:val="22"/>
      <w:u w:val="single"/>
      <w:bdr w:val="single" w:sz="18" w:space="0" w:color="auto"/>
    </w:rPr>
  </w:style>
  <w:style w:type="character" w:customStyle="1" w:styleId="StyleBold">
    <w:name w:val="Style Bold"/>
    <w:basedOn w:val="DefaultParagraphFont"/>
    <w:uiPriority w:val="9"/>
    <w:semiHidden/>
    <w:rsid w:val="00F46FB7"/>
    <w:rPr>
      <w:b/>
      <w:bCs/>
    </w:rPr>
  </w:style>
  <w:style w:type="character" w:customStyle="1" w:styleId="StyleBoldUnderline">
    <w:name w:val="Style Bold Underline"/>
    <w:aliases w:val="Underline"/>
    <w:basedOn w:val="DefaultParagraphFont"/>
    <w:uiPriority w:val="6"/>
    <w:qFormat/>
    <w:rsid w:val="00F46FB7"/>
    <w:rPr>
      <w:b w:val="0"/>
      <w:bCs/>
      <w:sz w:val="22"/>
      <w:u w:val="single"/>
    </w:rPr>
  </w:style>
  <w:style w:type="character" w:customStyle="1" w:styleId="StyleStyleBold12pt">
    <w:name w:val="Style Style Bold + 12 pt"/>
    <w:aliases w:val="Cite"/>
    <w:basedOn w:val="StyleBold"/>
    <w:uiPriority w:val="5"/>
    <w:qFormat/>
    <w:rsid w:val="00F46FB7"/>
    <w:rPr>
      <w:b/>
      <w:bCs/>
      <w:sz w:val="26"/>
      <w:u w:val="none"/>
    </w:rPr>
  </w:style>
  <w:style w:type="paragraph" w:styleId="Header">
    <w:name w:val="header"/>
    <w:basedOn w:val="Normal"/>
    <w:link w:val="HeaderChar"/>
    <w:uiPriority w:val="99"/>
    <w:semiHidden/>
    <w:rsid w:val="00F46FB7"/>
    <w:pPr>
      <w:tabs>
        <w:tab w:val="center" w:pos="4680"/>
        <w:tab w:val="right" w:pos="9360"/>
      </w:tabs>
    </w:pPr>
  </w:style>
  <w:style w:type="character" w:customStyle="1" w:styleId="HeaderChar">
    <w:name w:val="Header Char"/>
    <w:basedOn w:val="DefaultParagraphFont"/>
    <w:link w:val="Header"/>
    <w:uiPriority w:val="99"/>
    <w:semiHidden/>
    <w:rsid w:val="00F46FB7"/>
    <w:rPr>
      <w:rFonts w:ascii="Georgia" w:hAnsi="Georgia" w:cs="Calibri"/>
    </w:rPr>
  </w:style>
  <w:style w:type="paragraph" w:styleId="Footer">
    <w:name w:val="footer"/>
    <w:basedOn w:val="Normal"/>
    <w:link w:val="FooterChar"/>
    <w:uiPriority w:val="99"/>
    <w:semiHidden/>
    <w:rsid w:val="00F46FB7"/>
    <w:pPr>
      <w:tabs>
        <w:tab w:val="center" w:pos="4680"/>
        <w:tab w:val="right" w:pos="9360"/>
      </w:tabs>
    </w:pPr>
  </w:style>
  <w:style w:type="character" w:customStyle="1" w:styleId="FooterChar">
    <w:name w:val="Footer Char"/>
    <w:basedOn w:val="DefaultParagraphFont"/>
    <w:link w:val="Footer"/>
    <w:uiPriority w:val="99"/>
    <w:semiHidden/>
    <w:rsid w:val="00F46FB7"/>
    <w:rPr>
      <w:rFonts w:ascii="Georgia" w:hAnsi="Georgia" w:cs="Calibri"/>
    </w:rPr>
  </w:style>
  <w:style w:type="character" w:styleId="Hyperlink">
    <w:name w:val="Hyperlink"/>
    <w:basedOn w:val="DefaultParagraphFont"/>
    <w:uiPriority w:val="99"/>
    <w:rsid w:val="00F46FB7"/>
    <w:rPr>
      <w:color w:val="auto"/>
      <w:u w:val="none"/>
    </w:rPr>
  </w:style>
  <w:style w:type="character" w:styleId="FollowedHyperlink">
    <w:name w:val="FollowedHyperlink"/>
    <w:basedOn w:val="DefaultParagraphFont"/>
    <w:uiPriority w:val="99"/>
    <w:semiHidden/>
    <w:rsid w:val="00F46FB7"/>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0442057">
      <w:bodyDiv w:val="1"/>
      <w:marLeft w:val="0"/>
      <w:marRight w:val="0"/>
      <w:marTop w:val="0"/>
      <w:marBottom w:val="0"/>
      <w:divBdr>
        <w:top w:val="none" w:sz="0" w:space="0" w:color="auto"/>
        <w:left w:val="none" w:sz="0" w:space="0" w:color="auto"/>
        <w:bottom w:val="none" w:sz="0" w:space="0" w:color="auto"/>
        <w:right w:val="none" w:sz="0" w:space="0" w:color="auto"/>
      </w:divBdr>
    </w:div>
    <w:div w:id="629552236">
      <w:bodyDiv w:val="1"/>
      <w:marLeft w:val="0"/>
      <w:marRight w:val="0"/>
      <w:marTop w:val="0"/>
      <w:marBottom w:val="0"/>
      <w:divBdr>
        <w:top w:val="none" w:sz="0" w:space="0" w:color="auto"/>
        <w:left w:val="none" w:sz="0" w:space="0" w:color="auto"/>
        <w:bottom w:val="none" w:sz="0" w:space="0" w:color="auto"/>
        <w:right w:val="none" w:sz="0" w:space="0" w:color="auto"/>
      </w:divBdr>
    </w:div>
    <w:div w:id="1176386195">
      <w:bodyDiv w:val="1"/>
      <w:marLeft w:val="0"/>
      <w:marRight w:val="0"/>
      <w:marTop w:val="0"/>
      <w:marBottom w:val="0"/>
      <w:divBdr>
        <w:top w:val="none" w:sz="0" w:space="0" w:color="auto"/>
        <w:left w:val="none" w:sz="0" w:space="0" w:color="auto"/>
        <w:bottom w:val="none" w:sz="0" w:space="0" w:color="auto"/>
        <w:right w:val="none" w:sz="0" w:space="0" w:color="auto"/>
      </w:divBdr>
    </w:div>
    <w:div w:id="1825511909">
      <w:bodyDiv w:val="1"/>
      <w:marLeft w:val="0"/>
      <w:marRight w:val="0"/>
      <w:marTop w:val="0"/>
      <w:marBottom w:val="0"/>
      <w:divBdr>
        <w:top w:val="none" w:sz="0" w:space="0" w:color="auto"/>
        <w:left w:val="none" w:sz="0" w:space="0" w:color="auto"/>
        <w:bottom w:val="none" w:sz="0" w:space="0" w:color="auto"/>
        <w:right w:val="none" w:sz="0" w:space="0" w:color="auto"/>
      </w:divBdr>
    </w:div>
    <w:div w:id="1828588222">
      <w:bodyDiv w:val="1"/>
      <w:marLeft w:val="0"/>
      <w:marRight w:val="0"/>
      <w:marTop w:val="0"/>
      <w:marBottom w:val="0"/>
      <w:divBdr>
        <w:top w:val="none" w:sz="0" w:space="0" w:color="auto"/>
        <w:left w:val="none" w:sz="0" w:space="0" w:color="auto"/>
        <w:bottom w:val="none" w:sz="0" w:space="0" w:color="auto"/>
        <w:right w:val="none" w:sz="0" w:space="0" w:color="auto"/>
      </w:divBdr>
    </w:div>
    <w:div w:id="2017422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uters.com/article/2013/04/08/us-venezuela-election-maduro-idUSBRE9370PZ20130408" TargetMode="External"/><Relationship Id="rId13" Type="http://schemas.openxmlformats.org/officeDocument/2006/relationships/hyperlink" Target="http://www.miamiherald.com/2013/05/01/3375160/latin-america-is-us-influence.html" TargetMode="External"/><Relationship Id="rId18" Type="http://schemas.openxmlformats.org/officeDocument/2006/relationships/hyperlink" Target="http://www.havanatimes.org/?p=95576#sthash.tsXN1hYS.dpuf" TargetMode="External"/><Relationship Id="rId26" Type="http://schemas.openxmlformats.org/officeDocument/2006/relationships/hyperlink" Target="http://www.npr.org/2013/05/04/181053775/u-s-mexico-relations-complicated-conditioned-by-drug-war" TargetMode="External"/><Relationship Id="rId39"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www.reuters.com/article/2013/06/19/us-usa-cuba-immigration-idUSBRE95I1FT20130619" TargetMode="External"/><Relationship Id="rId34" Type="http://schemas.openxmlformats.org/officeDocument/2006/relationships/hyperlink" Target="http://www.examiner.com/article/newly-elected-mexican-president-will-end-war-with-cartels" TargetMode="External"/><Relationship Id="rId7" Type="http://schemas.openxmlformats.org/officeDocument/2006/relationships/hyperlink" Target="https://www.google.com/url?sa=t&amp;rct=j&amp;q=&amp;esrc=s&amp;source=web&amp;cd=9&amp;cad=rja&amp;ved=0CHMQFjAI&amp;url=http%3A%2F%2Fwww.cfr.org%2Fcontent%2Fpublications%2Fattachments%2FMares_United%2520States-Venezuela.pdf&amp;ei=5U3MUaLpOeuM0QGmvYDgBg&amp;usg=AFQjCNEAB8AMwmEiG4CkpuVcilPMIHZY6A&amp;sig2=GX4-hZINRY2Y0YiYkmfluw&amp;bvm=bv.48340889,d.dmQ" TargetMode="External"/><Relationship Id="rId12" Type="http://schemas.openxmlformats.org/officeDocument/2006/relationships/hyperlink" Target="http://www.miamiherald.com/2013/05/01/3375160/latin-america-is-us-influence.html" TargetMode="External"/><Relationship Id="rId17" Type="http://schemas.openxmlformats.org/officeDocument/2006/relationships/hyperlink" Target="http://www.washingtonpost.com/blogs/worldviews/wp/2013/06/25/why-cuba-might-not-be-safe-for-snowden/" TargetMode="External"/><Relationship Id="rId25" Type="http://schemas.openxmlformats.org/officeDocument/2006/relationships/hyperlink" Target="http://www.guardian.co.uk/world/2013/may/03/barack-obama-mexico-enrique-pena-nieto" TargetMode="External"/><Relationship Id="rId33" Type="http://schemas.openxmlformats.org/officeDocument/2006/relationships/hyperlink" Target="http://ssrn.com/abstract=1102838" TargetMode="External"/><Relationship Id="rId38" Type="http://schemas.openxmlformats.org/officeDocument/2006/relationships/hyperlink" Target="http://socialistworker.org/2012/05/31/drug-war-devastation" TargetMode="External"/><Relationship Id="rId2" Type="http://schemas.microsoft.com/office/2007/relationships/stylesWithEffects" Target="stylesWithEffects.xml"/><Relationship Id="rId16" Type="http://schemas.openxmlformats.org/officeDocument/2006/relationships/hyperlink" Target="http://www.miamiherald.com/2013/06/20/3460271/state-department-confirms-resumption.html#storylink=cpy" TargetMode="External"/><Relationship Id="rId20" Type="http://schemas.openxmlformats.org/officeDocument/2006/relationships/hyperlink" Target="http://online.wsj.com/article/SB10001424127887324662404578330573297127196.html" TargetMode="External"/><Relationship Id="rId29" Type="http://schemas.openxmlformats.org/officeDocument/2006/relationships/hyperlink" Target="http://www.bostonglobe.com/news/politics/2013/05/02/obama-pledges-cooperation-with-mexico-fighting-drug-trafficking-and-organized-crime/JrFRzXM8o9tT3MJj2AnEIK/story.html" TargetMode="External"/><Relationship Id="rId1" Type="http://schemas.openxmlformats.org/officeDocument/2006/relationships/styles" Target="styles.xml"/><Relationship Id="rId6" Type="http://schemas.openxmlformats.org/officeDocument/2006/relationships/hyperlink" Target="https://www.google.com/url?sa=t&amp;rct=j&amp;q=&amp;esrc=s&amp;source=web&amp;cd=9&amp;cad=rja&amp;ved=0CHMQFjAI&amp;url=http%3A%2F%2Fwww.cfr.org%2Fcontent%2Fpublications%2Fattachments%2FMares_United%2520States-Venezuela.pdf&amp;ei=5U3MUaLpOeuM0QGmvYDgBg&amp;usg=AFQjCNEAB8AMwmEiG4CkpuVcilPMIHZY6A&amp;sig2=GX4-hZINRY2Y0YiYkmfluw&amp;bvm=bv.48340889,d.dmQ" TargetMode="External"/><Relationship Id="rId11" Type="http://schemas.openxmlformats.org/officeDocument/2006/relationships/hyperlink" Target="http://fpc.state.gov/documents/organization/128377.pdf" TargetMode="External"/><Relationship Id="rId24" Type="http://schemas.openxmlformats.org/officeDocument/2006/relationships/hyperlink" Target="http://www.npr.org/2013/05/04/181053775/u-s-mexico-relations-complicated-conditioned-by-drug-war" TargetMode="External"/><Relationship Id="rId32" Type="http://schemas.openxmlformats.org/officeDocument/2006/relationships/hyperlink" Target="http://www.insightcrime.org/news-analysis/us-beginning-of-the-end-for-mexicos-cartels" TargetMode="External"/><Relationship Id="rId37" Type="http://schemas.openxmlformats.org/officeDocument/2006/relationships/hyperlink" Target="http://www.unis.unvienna.org/unis/en/pressrels/2013/unisnar1172.html" TargetMode="External"/><Relationship Id="rId40" Type="http://schemas.openxmlformats.org/officeDocument/2006/relationships/theme" Target="theme/theme1.xml"/><Relationship Id="rId5" Type="http://schemas.openxmlformats.org/officeDocument/2006/relationships/hyperlink" Target="http://www.nytimes.com/2006/08/16/world/americas/16venezuela.html?pagewanted=all&amp;_r=0" TargetMode="External"/><Relationship Id="rId15" Type="http://schemas.openxmlformats.org/officeDocument/2006/relationships/hyperlink" Target="https://www.pacificcouncil.org/document.doc?id=539" TargetMode="External"/><Relationship Id="rId23" Type="http://schemas.openxmlformats.org/officeDocument/2006/relationships/hyperlink" Target="http://www.wilsoncenter.org/sites/default/files/senate_testimony_security_cooperation.pdf" TargetMode="External"/><Relationship Id="rId28" Type="http://schemas.openxmlformats.org/officeDocument/2006/relationships/hyperlink" Target="http://www.fas.org/sgp/crs/row/RL32934.pdf" TargetMode="External"/><Relationship Id="rId36" Type="http://schemas.openxmlformats.org/officeDocument/2006/relationships/hyperlink" Target="http://iipdigital.usembassy.gov/st/english/texttrans/2007/03/20070305124132eaifas0.2672083.html" TargetMode="External"/><Relationship Id="rId10" Type="http://schemas.openxmlformats.org/officeDocument/2006/relationships/hyperlink" Target="http://www.brookings.edu/about/programs/foreign-policy" TargetMode="External"/><Relationship Id="rId19" Type="http://schemas.openxmlformats.org/officeDocument/2006/relationships/hyperlink" Target="http://www.washingtontimes.com/news/2013/jun/18/us-cuba-mail-talks-spark-speculation-wider-outreac/" TargetMode="External"/><Relationship Id="rId31" Type="http://schemas.openxmlformats.org/officeDocument/2006/relationships/hyperlink" Target="http://www.kuna.net.kw/ArticleDetails.aspx?id=2319241&amp;language=en" TargetMode="External"/><Relationship Id="rId4" Type="http://schemas.openxmlformats.org/officeDocument/2006/relationships/webSettings" Target="webSettings.xml"/><Relationship Id="rId9" Type="http://schemas.openxmlformats.org/officeDocument/2006/relationships/hyperlink" Target="http://www.brookings.edu/blogs/experts/picconet" TargetMode="External"/><Relationship Id="rId14" Type="http://schemas.openxmlformats.org/officeDocument/2006/relationships/hyperlink" Target="http://books.google.com/books?id=U9n3KwBVHFgC" TargetMode="External"/><Relationship Id="rId22" Type="http://schemas.openxmlformats.org/officeDocument/2006/relationships/hyperlink" Target="http://www.washdiplomat.com/index.php?option=com_content&amp;view=article&amp;id=9243:cubas-new-envoy-to-us-keeps-expectations-low&amp;catid=1503&amp;Itemid=428" TargetMode="External"/><Relationship Id="rId27" Type="http://schemas.openxmlformats.org/officeDocument/2006/relationships/hyperlink" Target="http://www.voxxi.com/reconsidering-and-border-relations/" TargetMode="External"/><Relationship Id="rId30" Type="http://schemas.openxmlformats.org/officeDocument/2006/relationships/hyperlink" Target="http://theweek.com/article/index/230095/can-mexicos-new-president-end-the-drug-wars" TargetMode="External"/><Relationship Id="rId35" Type="http://schemas.openxmlformats.org/officeDocument/2006/relationships/hyperlink" Target="http://www.counterpunch.org/2013/02/22/drugs-war-and-occup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Debate</Template>
  <TotalTime>47</TotalTime>
  <Pages>12</Pages>
  <Words>17077</Words>
  <Characters>97344</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114193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Liam</dc:creator>
  <cp:lastModifiedBy>Liam</cp:lastModifiedBy>
  <cp:revision>5</cp:revision>
  <dcterms:created xsi:type="dcterms:W3CDTF">2013-07-10T18:20:00Z</dcterms:created>
  <dcterms:modified xsi:type="dcterms:W3CDTF">2013-07-10T19:33:00Z</dcterms:modified>
</cp:coreProperties>
</file>