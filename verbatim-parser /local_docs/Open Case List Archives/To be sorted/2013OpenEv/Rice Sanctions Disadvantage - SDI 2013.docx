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1DDE" w:rsidRDefault="00821DDE" w:rsidP="00821DDE"/>
    <w:p w:rsidR="003723C1" w:rsidRDefault="003723C1" w:rsidP="00821DDE"/>
    <w:p w:rsidR="003723C1" w:rsidRDefault="003723C1" w:rsidP="00821DDE"/>
    <w:p w:rsidR="003723C1" w:rsidRDefault="003723C1" w:rsidP="00821DDE"/>
    <w:p w:rsidR="003723C1" w:rsidRDefault="003723C1" w:rsidP="003723C1">
      <w:pPr>
        <w:pStyle w:val="Heading1"/>
      </w:pPr>
      <w:r>
        <w:lastRenderedPageBreak/>
        <w:t>Rice Sanctions Good Turn/</w:t>
      </w:r>
      <w:proofErr w:type="spellStart"/>
      <w:r>
        <w:t>Disad</w:t>
      </w:r>
      <w:proofErr w:type="spellEnd"/>
    </w:p>
    <w:p w:rsidR="003723C1" w:rsidRDefault="003723C1" w:rsidP="003723C1">
      <w:pPr>
        <w:pStyle w:val="Heading4"/>
      </w:pPr>
      <w:r>
        <w:rPr>
          <w:b w:val="0"/>
          <w:bCs w:val="0"/>
        </w:rPr>
        <w:t>Cuba is investing in rice production now</w:t>
      </w:r>
    </w:p>
    <w:p w:rsidR="003723C1" w:rsidRDefault="003723C1" w:rsidP="003723C1">
      <w:r>
        <w:rPr>
          <w:rStyle w:val="StyleStyleBold12pt"/>
        </w:rPr>
        <w:t>Fox</w:t>
      </w:r>
      <w:r>
        <w:t xml:space="preserve"> </w:t>
      </w:r>
      <w:r>
        <w:rPr>
          <w:rStyle w:val="StyleStyleBold12pt"/>
        </w:rPr>
        <w:t>News</w:t>
      </w:r>
      <w:r>
        <w:t xml:space="preserve"> </w:t>
      </w:r>
      <w:r>
        <w:rPr>
          <w:rStyle w:val="StyleStyleBold12pt"/>
        </w:rPr>
        <w:t>Latino</w:t>
      </w:r>
      <w:r>
        <w:t xml:space="preserve"> </w:t>
      </w:r>
      <w:r>
        <w:rPr>
          <w:rStyle w:val="StyleStyleBold12pt"/>
        </w:rPr>
        <w:t>2012</w:t>
      </w:r>
      <w:r>
        <w:t xml:space="preserve"> (Latino branch of Fox News. </w:t>
      </w:r>
      <w:proofErr w:type="gramStart"/>
      <w:r>
        <w:rPr>
          <w:i/>
        </w:rPr>
        <w:t xml:space="preserve">Cuba to invest $450 </w:t>
      </w:r>
      <w:proofErr w:type="spellStart"/>
      <w:r>
        <w:rPr>
          <w:i/>
        </w:rPr>
        <w:t>mn</w:t>
      </w:r>
      <w:proofErr w:type="spellEnd"/>
      <w:r>
        <w:rPr>
          <w:i/>
        </w:rPr>
        <w:t xml:space="preserve"> to boost rice production</w:t>
      </w:r>
      <w:r>
        <w:t>.</w:t>
      </w:r>
      <w:proofErr w:type="gramEnd"/>
      <w:r>
        <w:t xml:space="preserve"> May 11, 2012. </w:t>
      </w:r>
    </w:p>
    <w:p w:rsidR="003723C1" w:rsidRDefault="003723C1" w:rsidP="003723C1">
      <w:r>
        <w:t>http://latino.foxnews.com/latino/news/2012/05/11/cuba-to-invest-450-mn-to-boost-rice-production/</w:t>
      </w:r>
    </w:p>
    <w:p w:rsidR="003723C1" w:rsidRDefault="003723C1" w:rsidP="003723C1">
      <w:pPr>
        <w:rPr>
          <w:rStyle w:val="StyleBoldUnderline"/>
        </w:rPr>
      </w:pPr>
      <w:r>
        <w:rPr>
          <w:rStyle w:val="StyleBoldUnderline"/>
        </w:rPr>
        <w:t>Cuba said it plans to invest up to $450 million over the next few years in a program to increase domestic rice production</w:t>
      </w:r>
      <w:r>
        <w:t xml:space="preserve">, which remains insufficient to meet the demand on the island, state television reported. </w:t>
      </w:r>
      <w:r>
        <w:rPr>
          <w:rStyle w:val="StyleBoldUnderline"/>
        </w:rPr>
        <w:t>The investment, which for this year will amount to $108 million, will focus on installing state-of-the-art technology to boost farm machinery, drying sheds and crops</w:t>
      </w:r>
      <w:r>
        <w:t xml:space="preserve">, an Agriculture Ministry spokesman said Thursday. </w:t>
      </w:r>
      <w:r>
        <w:rPr>
          <w:rStyle w:val="StyleBoldUnderline"/>
        </w:rPr>
        <w:t xml:space="preserve">The televised report said that rice production is "still insufficient" despite the strategy designed and put in place by the ministry. But it said that </w:t>
      </w:r>
      <w:proofErr w:type="gramStart"/>
      <w:r>
        <w:rPr>
          <w:rStyle w:val="StyleBoldUnderline"/>
        </w:rPr>
        <w:t>investment in new projects up to the year 2016 are</w:t>
      </w:r>
      <w:proofErr w:type="gramEnd"/>
      <w:r>
        <w:rPr>
          <w:rStyle w:val="StyleBoldUnderline"/>
        </w:rPr>
        <w:t xml:space="preserve"> calculated to slash cereal imports by boosting national production. Rice growing is currently being promoted in 152 municipalities on the Communist-ruled </w:t>
      </w:r>
      <w:proofErr w:type="gramStart"/>
      <w:r>
        <w:rPr>
          <w:rStyle w:val="StyleBoldUnderline"/>
        </w:rPr>
        <w:t>island</w:t>
      </w:r>
      <w:proofErr w:type="gramEnd"/>
      <w:r>
        <w:rPr>
          <w:rStyle w:val="StyleBoldUnderline"/>
        </w:rPr>
        <w:t>, with farmers benefiting from advice provided by Cuban, Chinese and Vietnamese experts.</w:t>
      </w:r>
    </w:p>
    <w:p w:rsidR="003723C1" w:rsidRDefault="003723C1" w:rsidP="003723C1"/>
    <w:p w:rsidR="003723C1" w:rsidRDefault="003723C1" w:rsidP="003723C1">
      <w:pPr>
        <w:pStyle w:val="Heading4"/>
      </w:pPr>
      <w:r>
        <w:rPr>
          <w:b w:val="0"/>
          <w:bCs w:val="0"/>
        </w:rPr>
        <w:t>U.S. rice production has multiple advantages that make it cheaper so that exports crowd out local production</w:t>
      </w:r>
    </w:p>
    <w:p w:rsidR="003723C1" w:rsidRDefault="003723C1" w:rsidP="003723C1">
      <w:pPr>
        <w:rPr>
          <w:rStyle w:val="StyleStyleBold12pt"/>
          <w:bCs w:val="0"/>
        </w:rPr>
      </w:pPr>
      <w:proofErr w:type="spellStart"/>
      <w:r>
        <w:rPr>
          <w:rStyle w:val="StyleStyleBold12pt"/>
        </w:rPr>
        <w:t>Chavla</w:t>
      </w:r>
      <w:proofErr w:type="spellEnd"/>
      <w:r>
        <w:rPr>
          <w:rStyle w:val="StyleStyleBold12pt"/>
        </w:rPr>
        <w:t xml:space="preserve"> 10</w:t>
      </w:r>
    </w:p>
    <w:p w:rsidR="003723C1" w:rsidRDefault="003723C1" w:rsidP="003723C1">
      <w:pPr>
        <w:rPr>
          <w:sz w:val="22"/>
        </w:rPr>
      </w:pPr>
      <w:r>
        <w:t xml:space="preserve">Leah </w:t>
      </w:r>
      <w:proofErr w:type="spellStart"/>
      <w:r>
        <w:t>Chavla</w:t>
      </w:r>
      <w:proofErr w:type="spellEnd"/>
      <w:r>
        <w:t xml:space="preserve"> is a Council of Hemispheric Affairs Research Associate</w:t>
      </w:r>
    </w:p>
    <w:p w:rsidR="003723C1" w:rsidRDefault="003723C1" w:rsidP="003723C1">
      <w:r>
        <w:t>Has the US rice export policy condemned Haiti to poverty?</w:t>
      </w:r>
    </w:p>
    <w:p w:rsidR="003723C1" w:rsidRDefault="003723C1" w:rsidP="003723C1">
      <w:r>
        <w:t>http://www.worldhunger.org/articles/10/editorials/chavla.htm</w:t>
      </w:r>
    </w:p>
    <w:p w:rsidR="003723C1" w:rsidRDefault="003723C1" w:rsidP="003723C1">
      <w:r>
        <w:t xml:space="preserve">Unfair </w:t>
      </w:r>
      <w:r>
        <w:rPr>
          <w:rStyle w:val="StyleBoldUnderline"/>
          <w:highlight w:val="yellow"/>
        </w:rPr>
        <w:t>competition between Haitian farmers and U.S. agro-industry</w:t>
      </w:r>
      <w:r>
        <w:t xml:space="preserve"> has also </w:t>
      </w:r>
      <w:r>
        <w:rPr>
          <w:rStyle w:val="StyleBoldUnderline"/>
          <w:highlight w:val="yellow"/>
        </w:rPr>
        <w:t>perpetuated Haiti’s chronic inability to experience economic growth.</w:t>
      </w:r>
      <w:r>
        <w:t xml:space="preserve"> </w:t>
      </w:r>
      <w:r>
        <w:rPr>
          <w:rStyle w:val="StyleBoldUnderline"/>
          <w:highlight w:val="yellow"/>
        </w:rPr>
        <w:t>U.S. rice production is subsidized through a variety of mechanisms, allowing for it to be sold at unnaturally low prices</w:t>
      </w:r>
      <w:r>
        <w:t xml:space="preserve">. Furthermore, </w:t>
      </w:r>
      <w:r>
        <w:rPr>
          <w:rStyle w:val="StyleBoldUnderline"/>
          <w:highlight w:val="yellow"/>
        </w:rPr>
        <w:t>American farmers can expect greater yields and profits due to their crops having been subsidized and benefiting from mechanization, easier access to capital, sophisticated irrigation and fertilization technology, grain storage in large silos (facilitating the storage of rice until price levels are favorable), and the ability to cultivate multiple varieties of rice</w:t>
      </w:r>
      <w:r>
        <w:t xml:space="preserve"> (Haiti only grows two types of rice; mountain and swamp rice). In recent years, Haitian farmers have had to specialize in certain categories of rice production in order to survive. Frequently, farmers have chosen to cultivate indigenous varieties of swamp rice, as it tends to be more nutritious than imported American rice, and therefore, is able to attract a better market price.</w:t>
      </w:r>
    </w:p>
    <w:p w:rsidR="003723C1" w:rsidRDefault="003723C1" w:rsidP="003723C1"/>
    <w:p w:rsidR="003723C1" w:rsidRDefault="003723C1" w:rsidP="003723C1">
      <w:pPr>
        <w:pStyle w:val="Heading4"/>
      </w:pPr>
      <w:r>
        <w:rPr>
          <w:b w:val="0"/>
          <w:bCs w:val="0"/>
        </w:rPr>
        <w:t>Cuba Rice farms are key to conservation of migratory birds</w:t>
      </w:r>
    </w:p>
    <w:p w:rsidR="003723C1" w:rsidRDefault="003723C1" w:rsidP="003723C1">
      <w:r>
        <w:t xml:space="preserve">G.C. </w:t>
      </w:r>
      <w:proofErr w:type="spellStart"/>
      <w:r>
        <w:rPr>
          <w:rStyle w:val="StyleStyleBold12pt"/>
        </w:rPr>
        <w:t>Boere</w:t>
      </w:r>
      <w:proofErr w:type="spellEnd"/>
      <w:r>
        <w:t xml:space="preserve"> </w:t>
      </w:r>
      <w:r>
        <w:rPr>
          <w:rStyle w:val="StyleStyleBold12pt"/>
        </w:rPr>
        <w:t>et al 2006</w:t>
      </w:r>
      <w:r>
        <w:t xml:space="preserve"> (G.C. </w:t>
      </w:r>
      <w:proofErr w:type="spellStart"/>
      <w:r>
        <w:t>Boere</w:t>
      </w:r>
      <w:proofErr w:type="spellEnd"/>
      <w:r>
        <w:t xml:space="preserve">, C.A. Galbraith and D.A. Stroud are all researchers, </w:t>
      </w:r>
      <w:proofErr w:type="spellStart"/>
      <w:r>
        <w:t>constultants</w:t>
      </w:r>
      <w:proofErr w:type="spellEnd"/>
      <w:r>
        <w:t xml:space="preserve">, and advocates of the Joint Nature Conservation Committee in the UK. Their research has mostly been about migratory </w:t>
      </w:r>
      <w:proofErr w:type="spellStart"/>
      <w:r>
        <w:t>bids</w:t>
      </w:r>
      <w:proofErr w:type="spellEnd"/>
      <w:r>
        <w:t xml:space="preserve"> and their flyaway theory. </w:t>
      </w:r>
      <w:proofErr w:type="gramStart"/>
      <w:r>
        <w:rPr>
          <w:i/>
        </w:rPr>
        <w:t xml:space="preserve">Rice culture in Cuba as an important wintering site for migrant </w:t>
      </w:r>
      <w:proofErr w:type="spellStart"/>
      <w:r>
        <w:rPr>
          <w:i/>
        </w:rPr>
        <w:t>waterbirds</w:t>
      </w:r>
      <w:proofErr w:type="spellEnd"/>
      <w:r>
        <w:rPr>
          <w:i/>
        </w:rPr>
        <w:t xml:space="preserve"> from North America</w:t>
      </w:r>
      <w:r>
        <w:t>.</w:t>
      </w:r>
      <w:proofErr w:type="gramEnd"/>
      <w:r>
        <w:t xml:space="preserve"> </w:t>
      </w:r>
      <w:proofErr w:type="spellStart"/>
      <w:proofErr w:type="gramStart"/>
      <w:r>
        <w:rPr>
          <w:i/>
        </w:rPr>
        <w:t>Waterbirds</w:t>
      </w:r>
      <w:proofErr w:type="spellEnd"/>
      <w:r>
        <w:rPr>
          <w:i/>
        </w:rPr>
        <w:t xml:space="preserve"> around the world</w:t>
      </w:r>
      <w:r>
        <w:t>.</w:t>
      </w:r>
      <w:proofErr w:type="gramEnd"/>
      <w:r>
        <w:t xml:space="preserve"> </w:t>
      </w:r>
      <w:proofErr w:type="gramStart"/>
      <w:r>
        <w:t xml:space="preserve">A global overview of the conservation, management and research of the world's </w:t>
      </w:r>
      <w:proofErr w:type="spellStart"/>
      <w:r>
        <w:t>waterbird</w:t>
      </w:r>
      <w:proofErr w:type="spellEnd"/>
      <w:r>
        <w:t xml:space="preserve"> flyways.</w:t>
      </w:r>
      <w:proofErr w:type="gramEnd"/>
      <w:r>
        <w:t xml:space="preserve"> pp. 172-176.)</w:t>
      </w:r>
    </w:p>
    <w:p w:rsidR="003723C1" w:rsidRDefault="003723C1" w:rsidP="003723C1">
      <w:r>
        <w:t>Rice is the second most important crop in Cuba. The main plantations are along the south coast, near natural wetlands</w:t>
      </w:r>
      <w:r>
        <w:rPr>
          <w:rStyle w:val="StyleBoldUnderline"/>
        </w:rPr>
        <w:t xml:space="preserve">. Because rice fields are seasonal and temporary wetlands, they may have an important role as substitute habitat for </w:t>
      </w:r>
      <w:proofErr w:type="spellStart"/>
      <w:r>
        <w:rPr>
          <w:rStyle w:val="StyleBoldUnderline"/>
        </w:rPr>
        <w:t>waterbirds</w:t>
      </w:r>
      <w:proofErr w:type="spellEnd"/>
      <w:r>
        <w:rPr>
          <w:rStyle w:val="StyleBoldUnderline"/>
        </w:rPr>
        <w:t>.</w:t>
      </w:r>
      <w:r>
        <w:t xml:space="preserve"> </w:t>
      </w:r>
      <w:r>
        <w:rPr>
          <w:rStyle w:val="StyleBoldUnderline"/>
        </w:rPr>
        <w:t>We studied the bird community associated with rice culture in several plantations in Cuba, and found that</w:t>
      </w:r>
      <w:r>
        <w:t xml:space="preserve"> 70 bird species were using the paddies mainly as feeding areas, and consuming about 46 different food items. </w:t>
      </w:r>
      <w:r>
        <w:rPr>
          <w:rStyle w:val="StyleBoldUnderline"/>
        </w:rPr>
        <w:t xml:space="preserve">Migrant birds (mainly ducks and shorebirds) comprised 74% of the birds reported; 37% were winter migrants and 37% were species with resident and migratory populations. Most </w:t>
      </w:r>
      <w:proofErr w:type="spellStart"/>
      <w:r>
        <w:rPr>
          <w:rStyle w:val="StyleBoldUnderline"/>
        </w:rPr>
        <w:t>waterbirds</w:t>
      </w:r>
      <w:proofErr w:type="spellEnd"/>
      <w:r>
        <w:rPr>
          <w:rStyle w:val="StyleBoldUnderline"/>
        </w:rPr>
        <w:t xml:space="preserve"> utilize both paddies and coastal wetlands as wintering sites</w:t>
      </w:r>
      <w:r>
        <w:t xml:space="preserve">. Habitat use during the rice cycle was determined for each of the main guilds in the bird community. The daily consumption of the bird community was determined throughout the year and the rice cycle. In winter, because of the influence of the migrant duck population, daily consumption was five times greater than in summer. </w:t>
      </w:r>
      <w:r>
        <w:rPr>
          <w:rStyle w:val="StyleBoldUnderline"/>
        </w:rPr>
        <w:t xml:space="preserve">We concluded that rice-farming areas in Cuba are playing a key role in the conservation of migratory </w:t>
      </w:r>
      <w:proofErr w:type="spellStart"/>
      <w:r>
        <w:rPr>
          <w:rStyle w:val="StyleBoldUnderline"/>
        </w:rPr>
        <w:t>waterbirds</w:t>
      </w:r>
      <w:proofErr w:type="spellEnd"/>
      <w:r>
        <w:rPr>
          <w:rStyle w:val="StyleBoldUnderline"/>
        </w:rPr>
        <w:t xml:space="preserve"> in winter.</w:t>
      </w:r>
      <w:r>
        <w:t xml:space="preserve"> Cooperative efforts are necessary to understand the complex ecological interactions that are taking place in the paddies and to enhance this important </w:t>
      </w:r>
      <w:proofErr w:type="spellStart"/>
      <w:r>
        <w:t>waterbird</w:t>
      </w:r>
      <w:proofErr w:type="spellEnd"/>
      <w:r>
        <w:t xml:space="preserve"> habitat. </w:t>
      </w:r>
    </w:p>
    <w:p w:rsidR="003723C1" w:rsidRDefault="003723C1" w:rsidP="003723C1"/>
    <w:p w:rsidR="003723C1" w:rsidRDefault="003723C1" w:rsidP="003723C1"/>
    <w:p w:rsidR="003723C1" w:rsidRDefault="003723C1" w:rsidP="003723C1">
      <w:pPr>
        <w:pStyle w:val="Heading4"/>
      </w:pPr>
      <w:r>
        <w:lastRenderedPageBreak/>
        <w:t>Migratory birds include many keystone species</w:t>
      </w:r>
    </w:p>
    <w:p w:rsidR="003723C1" w:rsidRPr="002821F5" w:rsidRDefault="003723C1" w:rsidP="003723C1">
      <w:r w:rsidRPr="00EA260A">
        <w:rPr>
          <w:rStyle w:val="StyleStyleBold12pt"/>
        </w:rPr>
        <w:t>Smithsonian Institute 07</w:t>
      </w:r>
      <w:r>
        <w:t>—</w:t>
      </w:r>
      <w:r w:rsidRPr="002821F5">
        <w:t xml:space="preserve">“Migratory Species: Working Together towards a Vision for 2020: Opportunities and Challenges for Migratory Wildlife from the North American Perspective”, 5/16, </w:t>
      </w:r>
      <w:hyperlink r:id="rId10" w:history="1">
        <w:r w:rsidRPr="002821F5">
          <w:rPr>
            <w:rStyle w:val="Hyperlink"/>
          </w:rPr>
          <w:t>http://www.cms.int/publications/pdf/Working_together_vision_for_2020.pdf</w:t>
        </w:r>
      </w:hyperlink>
      <w:r w:rsidRPr="002821F5">
        <w:t>) EL</w:t>
      </w:r>
    </w:p>
    <w:p w:rsidR="003723C1" w:rsidRDefault="003723C1" w:rsidP="003723C1"/>
    <w:p w:rsidR="003723C1" w:rsidRPr="002821F5" w:rsidRDefault="003723C1" w:rsidP="003723C1">
      <w:r w:rsidRPr="002821F5">
        <w:rPr>
          <w:rStyle w:val="StyleBoldUnderline"/>
        </w:rPr>
        <w:t xml:space="preserve">Migratory animals include many keystone species capable of shaping the animal and plant communities </w:t>
      </w:r>
      <w:r w:rsidRPr="002821F5">
        <w:rPr>
          <w:rStyle w:val="StyleBoldUnderline"/>
          <w:sz w:val="12"/>
        </w:rPr>
        <w:t xml:space="preserve">¶ </w:t>
      </w:r>
      <w:r w:rsidRPr="002821F5">
        <w:rPr>
          <w:rStyle w:val="StyleBoldUnderline"/>
        </w:rPr>
        <w:t xml:space="preserve">to which they belong </w:t>
      </w:r>
      <w:r w:rsidRPr="002821F5">
        <w:t xml:space="preserve">and have an undoubted cultural, historical and emotional appeal. Through emphasis </w:t>
      </w:r>
      <w:r w:rsidRPr="002821F5">
        <w:rPr>
          <w:sz w:val="12"/>
        </w:rPr>
        <w:t>¶</w:t>
      </w:r>
      <w:r w:rsidRPr="002821F5">
        <w:t xml:space="preserve"> on culturally important, charismatic species and a global vision, </w:t>
      </w:r>
      <w:r w:rsidRPr="002821F5">
        <w:rPr>
          <w:rStyle w:val="StyleBoldUnderline"/>
        </w:rPr>
        <w:t xml:space="preserve">the conservation of migratory species </w:t>
      </w:r>
      <w:r w:rsidRPr="002821F5">
        <w:rPr>
          <w:rStyle w:val="StyleBoldUnderline"/>
          <w:sz w:val="12"/>
        </w:rPr>
        <w:t xml:space="preserve">¶ </w:t>
      </w:r>
      <w:r w:rsidRPr="002821F5">
        <w:rPr>
          <w:rStyle w:val="StyleBoldUnderline"/>
        </w:rPr>
        <w:t>has the potential of enlisting the broad public support that nature conservation sorely needs</w:t>
      </w:r>
      <w:r w:rsidRPr="002821F5">
        <w:t xml:space="preserve">. </w:t>
      </w:r>
      <w:r w:rsidRPr="002821F5">
        <w:rPr>
          <w:rStyle w:val="StyleBoldUnderline"/>
        </w:rPr>
        <w:t xml:space="preserve">Public </w:t>
      </w:r>
      <w:r w:rsidRPr="002821F5">
        <w:rPr>
          <w:rStyle w:val="StyleBoldUnderline"/>
          <w:sz w:val="12"/>
        </w:rPr>
        <w:t xml:space="preserve">¶ </w:t>
      </w:r>
      <w:r w:rsidRPr="002821F5">
        <w:rPr>
          <w:rStyle w:val="StyleBoldUnderline"/>
        </w:rPr>
        <w:t>attention cannot be held by reference to abstract concepts</w:t>
      </w:r>
      <w:r w:rsidRPr="002821F5">
        <w:t xml:space="preserve"> of species diversity and ecosystem services. </w:t>
      </w:r>
      <w:r w:rsidRPr="002821F5">
        <w:rPr>
          <w:sz w:val="12"/>
        </w:rPr>
        <w:t>¶</w:t>
      </w:r>
      <w:r w:rsidRPr="002821F5">
        <w:t xml:space="preserve"> </w:t>
      </w:r>
      <w:r w:rsidRPr="002821F5">
        <w:rPr>
          <w:rStyle w:val="StyleBoldUnderline"/>
        </w:rPr>
        <w:t>Taking a species approach can catch the imagination and interest of the public and of policy makers.</w:t>
      </w:r>
      <w:r w:rsidRPr="002821F5">
        <w:rPr>
          <w:rStyle w:val="StyleBoldUnderline"/>
          <w:sz w:val="12"/>
        </w:rPr>
        <w:t xml:space="preserve">¶ </w:t>
      </w:r>
      <w:r w:rsidRPr="002821F5">
        <w:t xml:space="preserve">Only a high level of international cooperation and political will, supported by broad public opinion </w:t>
      </w:r>
      <w:r w:rsidRPr="002821F5">
        <w:rPr>
          <w:sz w:val="12"/>
        </w:rPr>
        <w:t>¶</w:t>
      </w:r>
      <w:r w:rsidRPr="002821F5">
        <w:t xml:space="preserve"> concern, has a chance of overcoming the increasing pressure on migratory species and reversing </w:t>
      </w:r>
      <w:r w:rsidRPr="002821F5">
        <w:rPr>
          <w:sz w:val="12"/>
        </w:rPr>
        <w:t>¶</w:t>
      </w:r>
      <w:r w:rsidRPr="002821F5">
        <w:t xml:space="preserve"> the dramatic impoverishment trends observed. By bringing together the States through which </w:t>
      </w:r>
      <w:r w:rsidRPr="002821F5">
        <w:rPr>
          <w:sz w:val="12"/>
        </w:rPr>
        <w:t>¶</w:t>
      </w:r>
      <w:r w:rsidRPr="002821F5">
        <w:t xml:space="preserve"> migratory animals pass – their Range States – the Convention lays a legal foundation for conservation </w:t>
      </w:r>
      <w:r w:rsidRPr="002821F5">
        <w:rPr>
          <w:sz w:val="12"/>
        </w:rPr>
        <w:t>¶</w:t>
      </w:r>
      <w:r w:rsidRPr="002821F5">
        <w:t xml:space="preserve"> measures throughout extended migratory ranges and provides a global platform for the development </w:t>
      </w:r>
      <w:r w:rsidRPr="002821F5">
        <w:rPr>
          <w:sz w:val="12"/>
        </w:rPr>
        <w:t>¶</w:t>
      </w:r>
      <w:r w:rsidRPr="002821F5">
        <w:t xml:space="preserve"> and implementation of conservation projects. By its way of working, CMS is a uniquely versatile </w:t>
      </w:r>
      <w:r w:rsidRPr="002821F5">
        <w:rPr>
          <w:sz w:val="12"/>
        </w:rPr>
        <w:t>¶</w:t>
      </w:r>
      <w:r w:rsidRPr="002821F5">
        <w:t xml:space="preserve"> framework for international actions based on agreements tailored to regional and biological realities.</w:t>
      </w:r>
      <w:r w:rsidRPr="002821F5">
        <w:rPr>
          <w:sz w:val="12"/>
        </w:rPr>
        <w:t>¶</w:t>
      </w:r>
      <w:r w:rsidRPr="002821F5">
        <w:t xml:space="preserve"> </w:t>
      </w:r>
    </w:p>
    <w:p w:rsidR="003723C1" w:rsidRDefault="003723C1" w:rsidP="003723C1">
      <w:pPr>
        <w:rPr>
          <w:b/>
        </w:rPr>
      </w:pPr>
    </w:p>
    <w:p w:rsidR="003723C1" w:rsidRDefault="003723C1" w:rsidP="003723C1">
      <w:pPr>
        <w:pStyle w:val="Heading4"/>
      </w:pPr>
      <w:r>
        <w:t xml:space="preserve">Loss of keystone species causes extinction </w:t>
      </w:r>
    </w:p>
    <w:p w:rsidR="003723C1" w:rsidRPr="00557B3D" w:rsidRDefault="003723C1" w:rsidP="003723C1">
      <w:r w:rsidRPr="00807EF2">
        <w:rPr>
          <w:rStyle w:val="StyleStyleBold12pt"/>
        </w:rPr>
        <w:t>Raj</w:t>
      </w:r>
      <w:r w:rsidRPr="00557B3D">
        <w:rPr>
          <w:b/>
        </w:rPr>
        <w:t xml:space="preserve"> 12</w:t>
      </w:r>
      <w:r>
        <w:t xml:space="preserve">-- </w:t>
      </w:r>
      <w:r w:rsidRPr="00557B3D">
        <w:t>Head of the zoology department at Madras Christian College</w:t>
      </w:r>
      <w:r>
        <w:t xml:space="preserve"> </w:t>
      </w:r>
      <w:r w:rsidRPr="00557B3D">
        <w:t xml:space="preserve">(P.J. </w:t>
      </w:r>
      <w:proofErr w:type="spellStart"/>
      <w:r w:rsidRPr="00557B3D">
        <w:t>Sanjeeva</w:t>
      </w:r>
      <w:proofErr w:type="spellEnd"/>
      <w:r w:rsidRPr="00557B3D">
        <w:t xml:space="preserve">, “Beware the loss of biodiversity”, 9/23, </w:t>
      </w:r>
      <w:hyperlink r:id="rId11" w:history="1">
        <w:r w:rsidRPr="00557B3D">
          <w:rPr>
            <w:rStyle w:val="Hyperlink"/>
          </w:rPr>
          <w:t>http://www.thehindu.com/opinion/open-page/beware-the-loss-of-biodiversity/article3927062.ece</w:t>
        </w:r>
      </w:hyperlink>
      <w:r w:rsidRPr="00557B3D">
        <w:t>) EL</w:t>
      </w:r>
    </w:p>
    <w:p w:rsidR="003723C1" w:rsidRDefault="003723C1" w:rsidP="003723C1"/>
    <w:p w:rsidR="003723C1" w:rsidRPr="00557B3D" w:rsidRDefault="003723C1" w:rsidP="003723C1">
      <w:pPr>
        <w:rPr>
          <w:rStyle w:val="StyleBoldUnderline"/>
        </w:rPr>
      </w:pPr>
      <w:r w:rsidRPr="00557B3D">
        <w:rPr>
          <w:rStyle w:val="StyleBoldUnderline"/>
        </w:rPr>
        <w:t>Biodiversity or biological diversity is the variety or richness of ecosystems, species composition therein, and their genetic diversity too.</w:t>
      </w:r>
      <w:r w:rsidRPr="00557B3D">
        <w:t xml:space="preserve"> Professor Edward O. Wilson</w:t>
      </w:r>
      <w:r w:rsidRPr="00557B3D">
        <w:rPr>
          <w:rStyle w:val="StyleBoldUnderline"/>
        </w:rPr>
        <w:t>, Harvard visionary of biodiversity, observes that the current rate of biodiversity loss is perhaps the highest</w:t>
      </w:r>
      <w:r w:rsidRPr="00557B3D">
        <w:t xml:space="preserve"> since the loss of dinosaurs about 65 million years ago during the Mesozoic era, when humans had not appeared.</w:t>
      </w:r>
      <w:r w:rsidRPr="00557B3D">
        <w:rPr>
          <w:sz w:val="12"/>
        </w:rPr>
        <w:t>¶</w:t>
      </w:r>
      <w:r w:rsidRPr="00557B3D">
        <w:t xml:space="preserve"> He regrets that </w:t>
      </w:r>
      <w:r w:rsidRPr="00557B3D">
        <w:rPr>
          <w:rStyle w:val="StyleBoldUnderline"/>
        </w:rPr>
        <w:t>if such indiscriminate annihilation of all biodiversity from the face of the earth happens for anthropogenic reasons, as has been seen now, it is sure to force humanity into</w:t>
      </w:r>
      <w:r w:rsidRPr="00557B3D">
        <w:t xml:space="preserve"> an emotional shock and trauma of </w:t>
      </w:r>
      <w:r w:rsidRPr="00557B3D">
        <w:rPr>
          <w:rStyle w:val="StyleBoldUnderline"/>
        </w:rPr>
        <w:t>loneliness and helplessness on this planet.</w:t>
      </w:r>
      <w:r w:rsidRPr="00557B3D">
        <w:t xml:space="preserve"> He believes that the current wave of biodiversity loss is sure to lead us into an age that may be appropriately called the “</w:t>
      </w:r>
      <w:proofErr w:type="spellStart"/>
      <w:r w:rsidRPr="00557B3D">
        <w:t>Eremozoic</w:t>
      </w:r>
      <w:proofErr w:type="spellEnd"/>
      <w:r w:rsidRPr="00557B3D">
        <w:t xml:space="preserve"> Era, the Age of Loneliness.” </w:t>
      </w:r>
      <w:r w:rsidRPr="00557B3D">
        <w:rPr>
          <w:rStyle w:val="StyleBoldUnderline"/>
        </w:rPr>
        <w:t xml:space="preserve">Loss of biodiversity is a much greater threat to human survival than even climate change. </w:t>
      </w:r>
      <w:r w:rsidRPr="00557B3D">
        <w:t xml:space="preserve">Both </w:t>
      </w:r>
      <w:r w:rsidRPr="00557B3D">
        <w:rPr>
          <w:rStyle w:val="StyleBoldUnderline"/>
        </w:rPr>
        <w:t>could act, synergistically</w:t>
      </w:r>
      <w:r w:rsidRPr="00557B3D">
        <w:t xml:space="preserve"> too, </w:t>
      </w:r>
      <w:r w:rsidRPr="00557B3D">
        <w:rPr>
          <w:rStyle w:val="StyleBoldUnderline"/>
        </w:rPr>
        <w:t>to escalate human extinction faster</w:t>
      </w:r>
      <w:r w:rsidRPr="00557B3D">
        <w:t>.</w:t>
      </w:r>
      <w:r w:rsidRPr="00557B3D">
        <w:rPr>
          <w:sz w:val="12"/>
        </w:rPr>
        <w:t>¶</w:t>
      </w:r>
      <w:r w:rsidRPr="00557B3D">
        <w:t xml:space="preserve"> </w:t>
      </w:r>
      <w:r w:rsidRPr="00557B3D">
        <w:rPr>
          <w:rStyle w:val="StyleBoldUnderline"/>
        </w:rPr>
        <w:t>Biodiversity is so indispensable for human survival that the United Nations General Assembly has designated the decade 2011- 2020 as the ‘Biodiversity Decade’</w:t>
      </w:r>
      <w:r w:rsidRPr="00557B3D">
        <w:t xml:space="preserv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w:t>
      </w:r>
      <w:proofErr w:type="spellStart"/>
      <w:r w:rsidRPr="00557B3D">
        <w:t>MoEF</w:t>
      </w:r>
      <w:proofErr w:type="spellEnd"/>
      <w:r w:rsidRPr="00557B3D">
        <w:t>) is the nodal agency for CoP-11. Today, India is one of the 17 mega-diverse (richest biodiversity) countries.</w:t>
      </w:r>
      <w:r w:rsidRPr="00557B3D">
        <w:rPr>
          <w:sz w:val="12"/>
        </w:rPr>
        <w:t>¶</w:t>
      </w:r>
      <w:r w:rsidRPr="00557B3D">
        <w:t xml:space="preserve"> </w:t>
      </w:r>
      <w:r w:rsidRPr="00557B3D">
        <w:rPr>
          <w:rStyle w:val="StyleBoldUnderline"/>
        </w:rPr>
        <w:t xml:space="preserve">Biodiversity provides all basic needs for our healthy survival — oxygen, food, medicines, </w:t>
      </w:r>
      <w:proofErr w:type="spellStart"/>
      <w:r w:rsidRPr="00557B3D">
        <w:rPr>
          <w:rStyle w:val="StyleBoldUnderline"/>
        </w:rPr>
        <w:t>fibre</w:t>
      </w:r>
      <w:proofErr w:type="spellEnd"/>
      <w:r w:rsidRPr="00557B3D">
        <w:rPr>
          <w:rStyle w:val="StyleBoldUnderline"/>
        </w:rPr>
        <w:t>, fuel, energy, fertilizers, fodder and waste-disposal, e</w:t>
      </w:r>
      <w:r w:rsidRPr="00557B3D">
        <w:t xml:space="preserve">tc. Fast vanishing honeybees, dragonflies, bats, frogs, house sparrows, filter (suspension)-feeder oysters and </w:t>
      </w:r>
      <w:r w:rsidRPr="00557B3D">
        <w:rPr>
          <w:rStyle w:val="StyleBoldUnderline"/>
        </w:rPr>
        <w:t xml:space="preserve">all keystone species are causing great economic loss as well as posing an imminent threat to human peace and survival. The three-fold biodiversity mission before us is to </w:t>
      </w:r>
      <w:proofErr w:type="spellStart"/>
      <w:r w:rsidRPr="00557B3D">
        <w:rPr>
          <w:rStyle w:val="StyleBoldUnderline"/>
        </w:rPr>
        <w:t>inventorise</w:t>
      </w:r>
      <w:proofErr w:type="spellEnd"/>
      <w:r w:rsidRPr="00557B3D">
        <w:rPr>
          <w:rStyle w:val="StyleBoldUnderline"/>
        </w:rPr>
        <w:t xml:space="preserve"> the existing biodiversity, conserve it, and, above all, equitably share the sustainable benefits out of it.</w:t>
      </w:r>
      <w:r w:rsidRPr="00557B3D">
        <w:rPr>
          <w:rStyle w:val="StyleBoldUnderline"/>
          <w:sz w:val="12"/>
        </w:rPr>
        <w:t xml:space="preserve">¶ </w:t>
      </w:r>
      <w:r w:rsidRPr="00557B3D">
        <w:t>Unique role</w:t>
      </w:r>
      <w:r w:rsidRPr="00557B3D">
        <w:rPr>
          <w:sz w:val="12"/>
        </w:rPr>
        <w:t>¶</w:t>
      </w:r>
      <w:r w:rsidRPr="00557B3D">
        <w:t xml:space="preserve"> Contrary to all such utilitarian objectives of biodiversity, the concept of ‘Deep Ecology’ believes in the intrinsic value of every living being, wherein all life is to be respected for its own sake, not for any of its monetary values. There is no living being that is so abject and absolutely useless for its ecosystem, even if we have not yet understood its utility. </w:t>
      </w:r>
      <w:r w:rsidRPr="00557B3D">
        <w:rPr>
          <w:rStyle w:val="StyleBoldUnderline"/>
        </w:rPr>
        <w:t xml:space="preserve">Every living being discharges its own unique ecosystem functions or services, and hence the loss of any single species </w:t>
      </w:r>
      <w:proofErr w:type="spellStart"/>
      <w:r w:rsidRPr="00557B3D">
        <w:rPr>
          <w:rStyle w:val="StyleBoldUnderline"/>
        </w:rPr>
        <w:t>destabilises</w:t>
      </w:r>
      <w:proofErr w:type="spellEnd"/>
      <w:r w:rsidRPr="00557B3D">
        <w:rPr>
          <w:rStyle w:val="StyleBoldUnderline"/>
        </w:rPr>
        <w:t xml:space="preserve"> the whole ecosystem. Keystone species render more obvious or even altruistic services to their ecosystems.</w:t>
      </w:r>
    </w:p>
    <w:p w:rsidR="003723C1" w:rsidRPr="00557B3D" w:rsidRDefault="003723C1" w:rsidP="003723C1"/>
    <w:p w:rsidR="003723C1" w:rsidRDefault="003723C1" w:rsidP="003723C1"/>
    <w:p w:rsidR="009F72B8" w:rsidRDefault="009F72B8" w:rsidP="009F72B8">
      <w:pPr>
        <w:pStyle w:val="Heading3"/>
      </w:pPr>
      <w:r>
        <w:rPr>
          <w:b w:val="0"/>
          <w:bCs w:val="0"/>
        </w:rPr>
        <w:lastRenderedPageBreak/>
        <w:t>UNIQUENESS</w:t>
      </w:r>
    </w:p>
    <w:p w:rsidR="009F72B8" w:rsidRDefault="009F72B8" w:rsidP="009F72B8">
      <w:pPr>
        <w:pStyle w:val="Heading4"/>
        <w:rPr>
          <w:b w:val="0"/>
          <w:bCs w:val="0"/>
        </w:rPr>
      </w:pPr>
      <w:r>
        <w:rPr>
          <w:b w:val="0"/>
          <w:bCs w:val="0"/>
        </w:rPr>
        <w:t>Cuba is investing in rice production now</w:t>
      </w:r>
    </w:p>
    <w:p w:rsidR="009F72B8" w:rsidRDefault="009F72B8" w:rsidP="009F72B8">
      <w:r>
        <w:rPr>
          <w:rStyle w:val="StyleStyleBold12pt"/>
        </w:rPr>
        <w:t>Fox</w:t>
      </w:r>
      <w:r>
        <w:t xml:space="preserve"> </w:t>
      </w:r>
      <w:r>
        <w:rPr>
          <w:rStyle w:val="StyleStyleBold12pt"/>
        </w:rPr>
        <w:t>News</w:t>
      </w:r>
      <w:r>
        <w:t xml:space="preserve"> </w:t>
      </w:r>
      <w:r>
        <w:rPr>
          <w:rStyle w:val="StyleStyleBold12pt"/>
        </w:rPr>
        <w:t>Latino</w:t>
      </w:r>
      <w:r>
        <w:t xml:space="preserve"> </w:t>
      </w:r>
      <w:r>
        <w:rPr>
          <w:rStyle w:val="StyleStyleBold12pt"/>
        </w:rPr>
        <w:t>2012</w:t>
      </w:r>
      <w:r>
        <w:t xml:space="preserve"> (Latino branch of Fox News. </w:t>
      </w:r>
      <w:proofErr w:type="gramStart"/>
      <w:r>
        <w:rPr>
          <w:i/>
        </w:rPr>
        <w:t xml:space="preserve">Cuba to invest $450 </w:t>
      </w:r>
      <w:proofErr w:type="spellStart"/>
      <w:r>
        <w:rPr>
          <w:i/>
        </w:rPr>
        <w:t>mn</w:t>
      </w:r>
      <w:proofErr w:type="spellEnd"/>
      <w:r>
        <w:rPr>
          <w:i/>
        </w:rPr>
        <w:t xml:space="preserve"> to boost rice production</w:t>
      </w:r>
      <w:r>
        <w:t>.</w:t>
      </w:r>
      <w:proofErr w:type="gramEnd"/>
      <w:r>
        <w:t xml:space="preserve"> May 11, 2012. </w:t>
      </w:r>
    </w:p>
    <w:p w:rsidR="009F72B8" w:rsidRDefault="009F72B8" w:rsidP="009F72B8">
      <w:r>
        <w:t>http://latino.foxnews.com/latino/news/2012/05/11/cuba-to-invest-450-mn-to-boost-rice-production/</w:t>
      </w:r>
    </w:p>
    <w:p w:rsidR="009F72B8" w:rsidRDefault="009F72B8" w:rsidP="009F72B8">
      <w:pPr>
        <w:rPr>
          <w:rStyle w:val="StyleBoldUnderline"/>
        </w:rPr>
      </w:pPr>
      <w:r>
        <w:rPr>
          <w:rStyle w:val="StyleBoldUnderline"/>
        </w:rPr>
        <w:t>Cuba said it plans to invest up to $450 million over the next few years in a program to increase domestic rice production</w:t>
      </w:r>
      <w:r>
        <w:t xml:space="preserve">, which remains insufficient to meet the demand on the island, state television reported. </w:t>
      </w:r>
      <w:r>
        <w:rPr>
          <w:rStyle w:val="StyleBoldUnderline"/>
        </w:rPr>
        <w:t>The investment, which for this year will amount to $108 million, will focus on installing state-of-the-art technology to boost farm machinery, drying sheds and crops</w:t>
      </w:r>
      <w:r>
        <w:t xml:space="preserve">, an Agriculture Ministry spokesman said Thursday. </w:t>
      </w:r>
      <w:r>
        <w:rPr>
          <w:rStyle w:val="StyleBoldUnderline"/>
        </w:rPr>
        <w:t xml:space="preserve">The televised report said that rice production is "still insufficient" despite the strategy designed and put in place by the ministry. But it said that </w:t>
      </w:r>
      <w:proofErr w:type="gramStart"/>
      <w:r>
        <w:rPr>
          <w:rStyle w:val="StyleBoldUnderline"/>
        </w:rPr>
        <w:t>investment in new projects up to the year 2016 are</w:t>
      </w:r>
      <w:proofErr w:type="gramEnd"/>
      <w:r>
        <w:rPr>
          <w:rStyle w:val="StyleBoldUnderline"/>
        </w:rPr>
        <w:t xml:space="preserve"> calculated to slash cereal imports by boosting national production. Rice growing is currently being promoted in 152 municipalities on the Communist-ruled </w:t>
      </w:r>
      <w:proofErr w:type="gramStart"/>
      <w:r>
        <w:rPr>
          <w:rStyle w:val="StyleBoldUnderline"/>
        </w:rPr>
        <w:t>island</w:t>
      </w:r>
      <w:proofErr w:type="gramEnd"/>
      <w:r>
        <w:rPr>
          <w:rStyle w:val="StyleBoldUnderline"/>
        </w:rPr>
        <w:t>, with farmers benefiting from advice provided by Cuban, Chinese and Vietnamese experts.</w:t>
      </w:r>
    </w:p>
    <w:p w:rsidR="009F72B8" w:rsidRDefault="009F72B8" w:rsidP="009F72B8">
      <w:pPr>
        <w:rPr>
          <w:rStyle w:val="StyleBoldUnderline"/>
        </w:rPr>
      </w:pPr>
    </w:p>
    <w:p w:rsidR="009F72B8" w:rsidRDefault="009F72B8" w:rsidP="009F72B8">
      <w:pPr>
        <w:pStyle w:val="Heading4"/>
        <w:rPr>
          <w:sz w:val="26"/>
        </w:rPr>
      </w:pPr>
      <w:r>
        <w:rPr>
          <w:b w:val="0"/>
          <w:bCs w:val="0"/>
        </w:rPr>
        <w:t>Cuba is currently investing heavily in new rice projects</w:t>
      </w:r>
    </w:p>
    <w:p w:rsidR="009F72B8" w:rsidRDefault="009F72B8" w:rsidP="009F72B8">
      <w:r>
        <w:rPr>
          <w:rStyle w:val="StyleStyleBold12pt"/>
        </w:rPr>
        <w:t>Radio</w:t>
      </w:r>
      <w:r>
        <w:t xml:space="preserve"> </w:t>
      </w:r>
      <w:proofErr w:type="spellStart"/>
      <w:r>
        <w:rPr>
          <w:rStyle w:val="StyleStyleBold12pt"/>
        </w:rPr>
        <w:t>Angulo</w:t>
      </w:r>
      <w:proofErr w:type="spellEnd"/>
      <w:r>
        <w:t xml:space="preserve"> </w:t>
      </w:r>
      <w:r>
        <w:rPr>
          <w:rStyle w:val="StyleStyleBold12pt"/>
        </w:rPr>
        <w:t>2013</w:t>
      </w:r>
      <w:r>
        <w:t xml:space="preserve"> (Cuban radio station. </w:t>
      </w:r>
      <w:r>
        <w:rPr>
          <w:i/>
        </w:rPr>
        <w:t>Project for Rice Production in Cuba: Cuba is investing heavily on a national project for rice production increase</w:t>
      </w:r>
      <w:r>
        <w:t>. July 24, 2013.)</w:t>
      </w:r>
    </w:p>
    <w:p w:rsidR="009F72B8" w:rsidRDefault="009F72B8" w:rsidP="009F72B8">
      <w:r>
        <w:t>http://www.radioangulo.cu/en/news/cuba/20203-project-for-rice-production-in-cuba.html</w:t>
      </w:r>
    </w:p>
    <w:p w:rsidR="009F72B8" w:rsidRDefault="009F72B8" w:rsidP="009F72B8">
      <w:r>
        <w:rPr>
          <w:rStyle w:val="StyleBoldUnderline"/>
        </w:rPr>
        <w:t>Cuba is developing an investment project aimed at improving rice production through the recovery and growth of plantations and increasing agricultural and industrial yields</w:t>
      </w:r>
      <w:r>
        <w:t xml:space="preserve">. </w:t>
      </w:r>
      <w:proofErr w:type="spellStart"/>
      <w:r>
        <w:t>Lazaro</w:t>
      </w:r>
      <w:proofErr w:type="spellEnd"/>
      <w:r>
        <w:t xml:space="preserve"> Diaz, CEO of Grains Agro industrial Group of the Ministry of Agriculture, told this activity involves the National Institutes of Water Resources and Plant Protection, the agricultural aviation, the Ministry of Construction and other organizations. </w:t>
      </w:r>
      <w:r>
        <w:rPr>
          <w:rStyle w:val="StyleBoldUnderline"/>
        </w:rPr>
        <w:t>He noted that the main actions are aimed at the acquisition of modern harvesters, the construction of silos for storage and facilities for drying and milling. It also includes the implementation of roads and access to rice areas, installation and maintenance of irrigation systems, as well as the use of special equipment to transport the rice</w:t>
      </w:r>
      <w:r>
        <w:t xml:space="preserve">. Diaz meant that </w:t>
      </w:r>
      <w:r>
        <w:rPr>
          <w:rStyle w:val="StyleBoldUnderline"/>
        </w:rPr>
        <w:t>while the process takes place, they are increasing planting areas, mainly through the recovery of idle lands, which have a good productive potential</w:t>
      </w:r>
      <w:r>
        <w:t xml:space="preserve"> that can help increase the production of the cereal</w:t>
      </w:r>
      <w:r>
        <w:rPr>
          <w:rStyle w:val="StyleBoldUnderline"/>
        </w:rPr>
        <w:t>. According to the schedule of the Rice Comprehensive Program, in 2016 Cuba should reach 538 000 tons, 66 percent of its demand</w:t>
      </w:r>
      <w:r>
        <w:t>, the rest will be supplied by imports. / Source: ACN.</w:t>
      </w:r>
    </w:p>
    <w:p w:rsidR="009F72B8" w:rsidRDefault="009F72B8" w:rsidP="009F72B8"/>
    <w:p w:rsidR="009F72B8" w:rsidRDefault="009F72B8" w:rsidP="009F72B8">
      <w:pPr>
        <w:pStyle w:val="Heading4"/>
      </w:pPr>
      <w:r>
        <w:rPr>
          <w:b w:val="0"/>
          <w:bCs w:val="0"/>
        </w:rPr>
        <w:t xml:space="preserve">Cuban government reforms are increasing rice production </w:t>
      </w:r>
    </w:p>
    <w:p w:rsidR="009F72B8" w:rsidRDefault="009F72B8" w:rsidP="009F72B8">
      <w:proofErr w:type="spellStart"/>
      <w:r>
        <w:rPr>
          <w:rStyle w:val="StyleStyleBold12pt"/>
        </w:rPr>
        <w:t>Oryza</w:t>
      </w:r>
      <w:proofErr w:type="spellEnd"/>
      <w:r>
        <w:t xml:space="preserve"> </w:t>
      </w:r>
      <w:r>
        <w:rPr>
          <w:rStyle w:val="StyleStyleBold12pt"/>
        </w:rPr>
        <w:t>2013</w:t>
      </w:r>
      <w:r>
        <w:t xml:space="preserve"> (A website dedicated to rice news from all over the world. </w:t>
      </w:r>
      <w:r>
        <w:rPr>
          <w:i/>
        </w:rPr>
        <w:t>Cuba 2013 Rice Production Estimated to Increase 23%</w:t>
      </w:r>
      <w:r>
        <w:t>. April 24, 2013.)</w:t>
      </w:r>
    </w:p>
    <w:p w:rsidR="009F72B8" w:rsidRDefault="009F72B8" w:rsidP="009F72B8">
      <w:r>
        <w:t>http://oryza.com/content/cuba-2013-rice-production-estimated-increase-23</w:t>
      </w:r>
    </w:p>
    <w:p w:rsidR="009F72B8" w:rsidRDefault="009F72B8" w:rsidP="009F72B8">
      <w:r>
        <w:rPr>
          <w:rStyle w:val="StyleBoldUnderline"/>
        </w:rPr>
        <w:t>Cuba’s rice production is expected to surge around 23% from around 320,792 tons in 2012 to around 394,000 tons in 2013 due to favorable weather conditions and government support</w:t>
      </w:r>
      <w:r>
        <w:t xml:space="preserve">, according to government sources. </w:t>
      </w:r>
      <w:r>
        <w:rPr>
          <w:rStyle w:val="StyleBoldUnderline"/>
        </w:rPr>
        <w:t>The five-year cooperation (2010-2015) with Vietnam which aims to increase rice productivity in Cuba is also expected to contribute towards higher rice production in 2013. Rice production is increasing in Cuba in part due to government efforts</w:t>
      </w:r>
      <w:r>
        <w:t>. The UN’s Food and Agriculture Organization (FAO) says, “</w:t>
      </w:r>
      <w:r>
        <w:rPr>
          <w:rStyle w:val="StyleBoldUnderline"/>
        </w:rPr>
        <w:t>The Government has introduced a series of measures to increase rice production and reduce imports, which include investments in agricultural inputs and equipment, coupled with the distribution of improved seed varieties</w:t>
      </w:r>
      <w:r>
        <w:t xml:space="preserve">.” Despite the increase in rice production, Cuba would require about 400,000 tons of rice in imports in 2013 to meet domestic demand, according to government sources. </w:t>
      </w:r>
      <w:r>
        <w:rPr>
          <w:rStyle w:val="StyleBoldUnderline"/>
        </w:rPr>
        <w:t>The Cuban government is targeting to increase self-sufficiency in rice from the current 50% to 66% by 2016</w:t>
      </w:r>
      <w:r>
        <w:t xml:space="preserve">. </w:t>
      </w:r>
    </w:p>
    <w:p w:rsidR="009F72B8" w:rsidRDefault="009F72B8" w:rsidP="009F72B8"/>
    <w:p w:rsidR="009F72B8" w:rsidRDefault="009F72B8" w:rsidP="009F72B8">
      <w:pPr>
        <w:pStyle w:val="Heading4"/>
      </w:pPr>
      <w:r>
        <w:rPr>
          <w:b w:val="0"/>
          <w:bCs w:val="0"/>
        </w:rPr>
        <w:t xml:space="preserve">Cuba is getting foreign aid from Japan </w:t>
      </w:r>
      <w:proofErr w:type="spellStart"/>
      <w:r>
        <w:rPr>
          <w:b w:val="0"/>
          <w:bCs w:val="0"/>
        </w:rPr>
        <w:t>fro</w:t>
      </w:r>
      <w:proofErr w:type="spellEnd"/>
      <w:r>
        <w:rPr>
          <w:b w:val="0"/>
          <w:bCs w:val="0"/>
        </w:rPr>
        <w:t xml:space="preserve"> rice production</w:t>
      </w:r>
    </w:p>
    <w:p w:rsidR="009F72B8" w:rsidRDefault="009F72B8" w:rsidP="009F72B8">
      <w:proofErr w:type="gramStart"/>
      <w:r>
        <w:rPr>
          <w:rStyle w:val="StyleStyleBold12pt"/>
        </w:rPr>
        <w:t>ACN</w:t>
      </w:r>
      <w:r>
        <w:t xml:space="preserve"> </w:t>
      </w:r>
      <w:r>
        <w:rPr>
          <w:rStyle w:val="StyleStyleBold12pt"/>
        </w:rPr>
        <w:t>2012</w:t>
      </w:r>
      <w:r>
        <w:t xml:space="preserve"> (Cuban news agency.</w:t>
      </w:r>
      <w:proofErr w:type="gramEnd"/>
      <w:r>
        <w:t xml:space="preserve"> </w:t>
      </w:r>
      <w:r>
        <w:rPr>
          <w:i/>
        </w:rPr>
        <w:t>Japan donates modern rice cultivation equipment to Cuba</w:t>
      </w:r>
      <w:r>
        <w:t xml:space="preserve">. July 19, 2012. </w:t>
      </w:r>
      <w:proofErr w:type="spellStart"/>
      <w:proofErr w:type="gramStart"/>
      <w:r>
        <w:t>Carribean</w:t>
      </w:r>
      <w:proofErr w:type="spellEnd"/>
      <w:r>
        <w:t xml:space="preserve"> News Now.)</w:t>
      </w:r>
      <w:proofErr w:type="gramEnd"/>
    </w:p>
    <w:p w:rsidR="009F72B8" w:rsidRDefault="009F72B8" w:rsidP="009F72B8">
      <w:r>
        <w:t>http://www.caribbeannewsnow.com/headline-Japan-donates-modern-rice-cultivation-equipment-to-Cuba-11821.html</w:t>
      </w:r>
    </w:p>
    <w:p w:rsidR="009F72B8" w:rsidRDefault="009F72B8" w:rsidP="009F72B8">
      <w:r>
        <w:rPr>
          <w:rStyle w:val="StyleBoldUnderline"/>
        </w:rPr>
        <w:lastRenderedPageBreak/>
        <w:t>A consignment of modern machines and equipment to encourage the production of rice seeds was given to Cuba on Monday by the Japanese government, as part of a cooperation program between the two nations</w:t>
      </w:r>
      <w:r>
        <w:t xml:space="preserve">. Threshing machines, tractors, harvesters, motorcycles and computing equipment, among others, make up the donation given to the Grain Research Institute, in </w:t>
      </w:r>
      <w:proofErr w:type="spellStart"/>
      <w:r>
        <w:t>Bauta</w:t>
      </w:r>
      <w:proofErr w:type="spellEnd"/>
      <w:r>
        <w:t xml:space="preserve">, </w:t>
      </w:r>
      <w:proofErr w:type="spellStart"/>
      <w:r>
        <w:t>Artemisa</w:t>
      </w:r>
      <w:proofErr w:type="spellEnd"/>
      <w:r>
        <w:t xml:space="preserve"> province. </w:t>
      </w:r>
      <w:r>
        <w:rPr>
          <w:rStyle w:val="StyleBoldUnderline"/>
        </w:rPr>
        <w:t>The initiative is part of a project to promote technologies to obtain certified seeds of the cereal in central Cuba. The project seeks to increase rice production in the country, in order to reduce imports to fill the family shopping basket, social consumption, and supply to gastronomy and tourism centers</w:t>
      </w:r>
      <w:r>
        <w:t xml:space="preserve">. During the ceremony, </w:t>
      </w:r>
      <w:r>
        <w:rPr>
          <w:rStyle w:val="StyleBoldUnderline"/>
        </w:rPr>
        <w:t xml:space="preserve">Japan’s ambassador to Havana, </w:t>
      </w:r>
      <w:proofErr w:type="spellStart"/>
      <w:r>
        <w:rPr>
          <w:rStyle w:val="StyleBoldUnderline"/>
        </w:rPr>
        <w:t>Masuo</w:t>
      </w:r>
      <w:proofErr w:type="spellEnd"/>
      <w:r>
        <w:rPr>
          <w:rStyle w:val="StyleBoldUnderline"/>
        </w:rPr>
        <w:t xml:space="preserve"> </w:t>
      </w:r>
      <w:proofErr w:type="spellStart"/>
      <w:r>
        <w:rPr>
          <w:rStyle w:val="StyleBoldUnderline"/>
        </w:rPr>
        <w:t>Nishibayashi</w:t>
      </w:r>
      <w:proofErr w:type="spellEnd"/>
      <w:r>
        <w:rPr>
          <w:rStyle w:val="StyleBoldUnderline"/>
        </w:rPr>
        <w:t>, said that his country has vast experience and good techniques in rice cultivation, which can contribute to increase the production of this cereal</w:t>
      </w:r>
      <w:r>
        <w:t xml:space="preserve"> in the Caribbean island.</w:t>
      </w:r>
    </w:p>
    <w:p w:rsidR="009F72B8" w:rsidRDefault="009F72B8" w:rsidP="009F72B8"/>
    <w:p w:rsidR="009F72B8" w:rsidRDefault="009F72B8" w:rsidP="009F72B8">
      <w:pPr>
        <w:pStyle w:val="Heading4"/>
      </w:pPr>
      <w:r>
        <w:rPr>
          <w:b w:val="0"/>
          <w:bCs w:val="0"/>
        </w:rPr>
        <w:t>Japan is helping Cuba with rice production now</w:t>
      </w:r>
    </w:p>
    <w:p w:rsidR="009F72B8" w:rsidRDefault="009F72B8" w:rsidP="009F72B8">
      <w:r>
        <w:rPr>
          <w:rStyle w:val="StyleStyleBold12pt"/>
        </w:rPr>
        <w:t>Human</w:t>
      </w:r>
      <w:r>
        <w:t xml:space="preserve"> </w:t>
      </w:r>
      <w:r>
        <w:rPr>
          <w:rStyle w:val="StyleStyleBold12pt"/>
        </w:rPr>
        <w:t>Rights</w:t>
      </w:r>
      <w:r>
        <w:t xml:space="preserve"> </w:t>
      </w:r>
      <w:r>
        <w:rPr>
          <w:rStyle w:val="StyleStyleBold12pt"/>
        </w:rPr>
        <w:t>in</w:t>
      </w:r>
      <w:r>
        <w:t xml:space="preserve"> </w:t>
      </w:r>
      <w:r>
        <w:rPr>
          <w:rStyle w:val="StyleStyleBold12pt"/>
        </w:rPr>
        <w:t>Cuba</w:t>
      </w:r>
      <w:r>
        <w:t xml:space="preserve"> </w:t>
      </w:r>
      <w:r>
        <w:rPr>
          <w:rStyle w:val="StyleStyleBold12pt"/>
        </w:rPr>
        <w:t>2012</w:t>
      </w:r>
      <w:r>
        <w:t xml:space="preserve"> (News station dedicated to human rights and general news in Cuba. </w:t>
      </w:r>
      <w:r>
        <w:rPr>
          <w:i/>
        </w:rPr>
        <w:t>Japan donates rice machinery to Cuba</w:t>
      </w:r>
      <w:r>
        <w:t>. July 18, 2012.)</w:t>
      </w:r>
    </w:p>
    <w:p w:rsidR="009F72B8" w:rsidRDefault="009F72B8" w:rsidP="009F72B8">
      <w:r>
        <w:t>http://humanrightsincuba.blogspot.com/2012/07/japan-donates-rice-machinery-to-cuba.html</w:t>
      </w:r>
    </w:p>
    <w:p w:rsidR="009F72B8" w:rsidRDefault="009F72B8" w:rsidP="009F72B8">
      <w:r>
        <w:rPr>
          <w:rStyle w:val="StyleBoldUnderline"/>
        </w:rPr>
        <w:t>Japan has donated about $3 million worth of machinery to grow and harvest rice</w:t>
      </w:r>
      <w:r>
        <w:t xml:space="preserve"> as Cuba seeks to halve imports of the grain which top $200 million per year, local media said Tuesday. A Cuban salesman weighs rice in a shop in Havana in 2008. </w:t>
      </w:r>
      <w:r>
        <w:rPr>
          <w:rStyle w:val="StyleBoldUnderline"/>
        </w:rPr>
        <w:t xml:space="preserve">Japan has donated about $3 million worth of machinery to grow and harvest rice as Cuba seeks to halve imports of the grain which top $200 million per year, local media said Tuesday. The aid was part of a "new cooperation project" between the two countries and also includes technical support, such as training for farmers, said Japan International Cooperation Agency coordinator </w:t>
      </w:r>
      <w:proofErr w:type="spellStart"/>
      <w:r>
        <w:rPr>
          <w:rStyle w:val="StyleBoldUnderline"/>
        </w:rPr>
        <w:t>Kenichiro</w:t>
      </w:r>
      <w:proofErr w:type="spellEnd"/>
      <w:r>
        <w:rPr>
          <w:rStyle w:val="StyleBoldUnderline"/>
        </w:rPr>
        <w:t xml:space="preserve"> </w:t>
      </w:r>
      <w:proofErr w:type="spellStart"/>
      <w:r>
        <w:rPr>
          <w:rStyle w:val="StyleBoldUnderline"/>
        </w:rPr>
        <w:t>Kawaji</w:t>
      </w:r>
      <w:proofErr w:type="spellEnd"/>
      <w:r>
        <w:rPr>
          <w:rStyle w:val="StyleBoldUnderline"/>
        </w:rPr>
        <w:t>, cited by Cuba's official Granma daily</w:t>
      </w:r>
      <w:r>
        <w:t xml:space="preserve">. </w:t>
      </w:r>
      <w:proofErr w:type="spellStart"/>
      <w:r>
        <w:t>Kawaji</w:t>
      </w:r>
      <w:proofErr w:type="spellEnd"/>
      <w:r>
        <w:t xml:space="preserve"> said the donated tractors, harvesters, mowers, tillers and other high-tech equipment would allow the Communist island by 2016 to grow some 2,000 </w:t>
      </w:r>
      <w:proofErr w:type="spellStart"/>
      <w:r>
        <w:t>tonnes</w:t>
      </w:r>
      <w:proofErr w:type="spellEnd"/>
      <w:r>
        <w:t xml:space="preserve"> of certified grains of rice, a staple in the Cuban diet. "</w:t>
      </w:r>
      <w:r>
        <w:rPr>
          <w:rStyle w:val="StyleBoldUnderline"/>
        </w:rPr>
        <w:t xml:space="preserve">I am convinced that through our experience and techniques, we can contribute to increased rice production in Cuba," Japan's Ambassador </w:t>
      </w:r>
      <w:proofErr w:type="spellStart"/>
      <w:r>
        <w:rPr>
          <w:rStyle w:val="StyleBoldUnderline"/>
        </w:rPr>
        <w:t>Masuo</w:t>
      </w:r>
      <w:proofErr w:type="spellEnd"/>
      <w:r>
        <w:rPr>
          <w:rStyle w:val="StyleBoldUnderline"/>
        </w:rPr>
        <w:t xml:space="preserve"> </w:t>
      </w:r>
      <w:proofErr w:type="spellStart"/>
      <w:r>
        <w:rPr>
          <w:rStyle w:val="StyleBoldUnderline"/>
        </w:rPr>
        <w:t>Nishibayashi</w:t>
      </w:r>
      <w:proofErr w:type="spellEnd"/>
      <w:r>
        <w:rPr>
          <w:rStyle w:val="StyleBoldUnderline"/>
        </w:rPr>
        <w:t xml:space="preserve"> said in delivering the equipment</w:t>
      </w:r>
      <w:r>
        <w:t>. Cuba, which imports nearly 70 percent of its rice, launched a program in 2008 to boost domestic production, with the goal of halving its rice imports within five years.</w:t>
      </w:r>
    </w:p>
    <w:p w:rsidR="009F72B8" w:rsidRDefault="009F72B8" w:rsidP="009F72B8">
      <w:pPr>
        <w:pStyle w:val="Heading3"/>
      </w:pPr>
      <w:r>
        <w:rPr>
          <w:b w:val="0"/>
          <w:bCs w:val="0"/>
        </w:rPr>
        <w:lastRenderedPageBreak/>
        <w:t>Links</w:t>
      </w:r>
    </w:p>
    <w:p w:rsidR="009F72B8" w:rsidRDefault="009F72B8" w:rsidP="009F72B8">
      <w:pPr>
        <w:pStyle w:val="Heading4"/>
        <w:rPr>
          <w:b w:val="0"/>
          <w:bCs w:val="0"/>
        </w:rPr>
      </w:pPr>
      <w:r>
        <w:rPr>
          <w:b w:val="0"/>
          <w:bCs w:val="0"/>
        </w:rPr>
        <w:t>U.S. rice production has multiple advantages that make it cheaper so that exports crowd out local production</w:t>
      </w:r>
    </w:p>
    <w:p w:rsidR="009F72B8" w:rsidRDefault="009F72B8" w:rsidP="009F72B8">
      <w:pPr>
        <w:rPr>
          <w:rStyle w:val="StyleStyleBold12pt"/>
          <w:bCs w:val="0"/>
        </w:rPr>
      </w:pPr>
      <w:proofErr w:type="spellStart"/>
      <w:r>
        <w:rPr>
          <w:rStyle w:val="StyleStyleBold12pt"/>
        </w:rPr>
        <w:t>Chavla</w:t>
      </w:r>
      <w:proofErr w:type="spellEnd"/>
      <w:r>
        <w:rPr>
          <w:rStyle w:val="StyleStyleBold12pt"/>
        </w:rPr>
        <w:t xml:space="preserve"> 10</w:t>
      </w:r>
    </w:p>
    <w:p w:rsidR="009F72B8" w:rsidRDefault="009F72B8" w:rsidP="009F72B8">
      <w:pPr>
        <w:rPr>
          <w:sz w:val="22"/>
        </w:rPr>
      </w:pPr>
      <w:r>
        <w:t xml:space="preserve">Leah </w:t>
      </w:r>
      <w:proofErr w:type="spellStart"/>
      <w:r>
        <w:t>Chavla</w:t>
      </w:r>
      <w:proofErr w:type="spellEnd"/>
      <w:r>
        <w:t xml:space="preserve"> is a Council of Hemispheric Affairs Research Associate</w:t>
      </w:r>
    </w:p>
    <w:p w:rsidR="009F72B8" w:rsidRDefault="009F72B8" w:rsidP="009F72B8">
      <w:r>
        <w:t>Has the US rice export policy condemned Haiti to poverty?</w:t>
      </w:r>
    </w:p>
    <w:p w:rsidR="009F72B8" w:rsidRDefault="009F72B8" w:rsidP="009F72B8">
      <w:r>
        <w:t>http://www.worldhunger.org/articles/10/editorials/chavla.htm</w:t>
      </w:r>
    </w:p>
    <w:p w:rsidR="009F72B8" w:rsidRDefault="009F72B8" w:rsidP="009F72B8">
      <w:r>
        <w:t xml:space="preserve">Unfair </w:t>
      </w:r>
      <w:r>
        <w:rPr>
          <w:rStyle w:val="StyleBoldUnderline"/>
          <w:highlight w:val="yellow"/>
        </w:rPr>
        <w:t>competition between Haitian farmers and U.S. agro-industry</w:t>
      </w:r>
      <w:r>
        <w:t xml:space="preserve"> has also </w:t>
      </w:r>
      <w:r>
        <w:rPr>
          <w:rStyle w:val="StyleBoldUnderline"/>
          <w:highlight w:val="yellow"/>
        </w:rPr>
        <w:t>perpetuated Haiti’s chronic inability to experience economic growth.</w:t>
      </w:r>
      <w:r>
        <w:t xml:space="preserve"> </w:t>
      </w:r>
      <w:r>
        <w:rPr>
          <w:rStyle w:val="StyleBoldUnderline"/>
          <w:highlight w:val="yellow"/>
        </w:rPr>
        <w:t>U.S. rice production is subsidized through a variety of mechanisms, allowing for it to be sold at unnaturally low prices</w:t>
      </w:r>
      <w:r>
        <w:t xml:space="preserve">. Furthermore, </w:t>
      </w:r>
      <w:r>
        <w:rPr>
          <w:rStyle w:val="StyleBoldUnderline"/>
          <w:highlight w:val="yellow"/>
        </w:rPr>
        <w:t>American farmers can expect greater yields and profits due to their crops having been subsidized and benefiting from mechanization, easier access to capital, sophisticated irrigation and fertilization technology, grain storage in large silos (facilitating the storage of rice until price levels are favorable), and the ability to cultivate multiple varieties of rice</w:t>
      </w:r>
      <w:r>
        <w:t xml:space="preserve"> (Haiti only grows two types of rice; mountain and swamp rice). In recent years, Haitian farmers have had to specialize in certain categories of rice production in order to survive. Frequently, farmers have chosen to cultivate indigenous varieties of swamp rice, as it tends to be more nutritious than imported American rice, and therefore, is able to attract a better market price.</w:t>
      </w:r>
    </w:p>
    <w:p w:rsidR="009F72B8" w:rsidRDefault="009F72B8" w:rsidP="009F72B8"/>
    <w:p w:rsidR="009F72B8" w:rsidRDefault="009F72B8" w:rsidP="009F72B8"/>
    <w:p w:rsidR="009F72B8" w:rsidRDefault="009F72B8" w:rsidP="009F72B8"/>
    <w:p w:rsidR="009F72B8" w:rsidRDefault="009F72B8" w:rsidP="009F72B8"/>
    <w:p w:rsidR="009F72B8" w:rsidRDefault="009F72B8" w:rsidP="009F72B8">
      <w:pPr>
        <w:pStyle w:val="Heading4"/>
      </w:pPr>
      <w:r>
        <w:rPr>
          <w:b w:val="0"/>
          <w:bCs w:val="0"/>
        </w:rPr>
        <w:t>Empirically U.S. Rice exports crushed local production in Haiti</w:t>
      </w:r>
    </w:p>
    <w:p w:rsidR="009F72B8" w:rsidRDefault="009F72B8" w:rsidP="009F72B8">
      <w:pPr>
        <w:rPr>
          <w:rStyle w:val="StyleStyleBold12pt"/>
          <w:bCs w:val="0"/>
        </w:rPr>
      </w:pPr>
      <w:r>
        <w:rPr>
          <w:rStyle w:val="StyleStyleBold12pt"/>
        </w:rPr>
        <w:t>Bell &amp; Field 10</w:t>
      </w:r>
    </w:p>
    <w:p w:rsidR="009F72B8" w:rsidRDefault="009F72B8" w:rsidP="009F72B8">
      <w:pPr>
        <w:rPr>
          <w:sz w:val="22"/>
        </w:rPr>
      </w:pPr>
      <w:r>
        <w:t>Beverly Bell and Tory Field, Reporting for Other Worlds are Possible</w:t>
      </w:r>
    </w:p>
    <w:p w:rsidR="009F72B8" w:rsidRDefault="009F72B8" w:rsidP="009F72B8">
      <w:r>
        <w:t>Miami Rice: The Business of Disaster in Haiti</w:t>
      </w:r>
    </w:p>
    <w:p w:rsidR="009F72B8" w:rsidRDefault="009F72B8" w:rsidP="009F72B8">
      <w:r>
        <w:t>http://www.otherworldsarepossible.org/miami-rice-business-disaster-haiti</w:t>
      </w:r>
    </w:p>
    <w:p w:rsidR="009F72B8" w:rsidRDefault="009F72B8" w:rsidP="009F72B8">
      <w:r>
        <w:rPr>
          <w:sz w:val="12"/>
        </w:rPr>
        <w:t xml:space="preserve">¶ </w:t>
      </w:r>
      <w:proofErr w:type="gramStart"/>
      <w:r>
        <w:t>It</w:t>
      </w:r>
      <w:proofErr w:type="gramEnd"/>
      <w:r>
        <w:t xml:space="preserve"> didn’t used to be this way. </w:t>
      </w:r>
      <w:r>
        <w:rPr>
          <w:rStyle w:val="StyleBoldUnderline"/>
          <w:highlight w:val="yellow"/>
        </w:rPr>
        <w:t>In the early 1980s, Haiti was</w:t>
      </w:r>
      <w:r>
        <w:t xml:space="preserve"> largely </w:t>
      </w:r>
      <w:r>
        <w:rPr>
          <w:rStyle w:val="StyleBoldUnderline"/>
          <w:highlight w:val="yellow"/>
        </w:rPr>
        <w:t>self-sufficient</w:t>
      </w:r>
      <w:r>
        <w:t xml:space="preserve"> in food consumption and was even an exporter nation. The destruction of agriculture and food security came through policy choices. In 1986 and again in 1995, the International Monetary Fund (IMF) gave loans to Haiti with the condition that the government reduce tariffs on goods imported into the country. While previous tariffs on some staple foods had been as high as 150%, by 1995 the Haitian government, under pressure primarily from the IMF and U.S. government, cut import tariffs on food basics to as low as 3%</w:t>
      </w:r>
      <w:proofErr w:type="gramStart"/>
      <w:r>
        <w:t>.[</w:t>
      </w:r>
      <w:proofErr w:type="gramEnd"/>
      <w:r>
        <w:t>4]</w:t>
      </w:r>
      <w:r>
        <w:rPr>
          <w:sz w:val="12"/>
        </w:rPr>
        <w:t xml:space="preserve">¶ ¶ </w:t>
      </w:r>
      <w:r>
        <w:rPr>
          <w:rStyle w:val="StyleBoldUnderline"/>
          <w:highlight w:val="yellow"/>
        </w:rPr>
        <w:t>Unable to compete with imported goods and thus unable to survive, Haitian farmers</w:t>
      </w:r>
      <w:r>
        <w:t xml:space="preserve"> have flocked into the overcrowded capital in search of a living. They have </w:t>
      </w:r>
      <w:r>
        <w:rPr>
          <w:rStyle w:val="StyleBoldUnderline"/>
          <w:highlight w:val="yellow"/>
        </w:rPr>
        <w:t>joined the ranks of the underemployed</w:t>
      </w:r>
      <w:r>
        <w:t xml:space="preserve"> or been welcomed by sweatshops. And they have taken up residence in shoddily constructed housing built on insecure lands, like ravines and the sides of steep mountains. The devastating toll from the earthquake, with anywhere from 250,000 – 300,000 killed in and around Port-au-Prince, is in part due to farmers’ inability to remain in their rural homes.</w:t>
      </w:r>
      <w:r>
        <w:rPr>
          <w:sz w:val="12"/>
        </w:rPr>
        <w:t xml:space="preserve">¶ ¶ </w:t>
      </w:r>
      <w:r>
        <w:t xml:space="preserve">Rice is among the five most heavily subsidized crops in the U.S., with rice growers receiving $12.5 billion in subsidies between 1995 and 2009.[5] The subsidized production and the industrial scale, on top of the lowering of import tariffs in Haiti, combined to become a money maker: beginning in the early 1980s, </w:t>
      </w:r>
      <w:r>
        <w:rPr>
          <w:rStyle w:val="StyleBoldUnderline"/>
          <w:highlight w:val="yellow"/>
        </w:rPr>
        <w:t>rice grown in</w:t>
      </w:r>
      <w:r>
        <w:t xml:space="preserve"> such places as </w:t>
      </w:r>
      <w:r>
        <w:rPr>
          <w:rStyle w:val="StyleBoldUnderline"/>
          <w:highlight w:val="yellow"/>
        </w:rPr>
        <w:t>Arkansas and California and shipped by boat</w:t>
      </w:r>
      <w:r>
        <w:t xml:space="preserve"> to Haiti </w:t>
      </w:r>
      <w:r>
        <w:rPr>
          <w:rStyle w:val="StyleBoldUnderline"/>
          <w:highlight w:val="yellow"/>
        </w:rPr>
        <w:t>could be sold cheaper than rice grown in a neighboring field</w:t>
      </w:r>
      <w:r>
        <w:t xml:space="preserve"> in the </w:t>
      </w:r>
      <w:proofErr w:type="spellStart"/>
      <w:r>
        <w:t>Artibonite</w:t>
      </w:r>
      <w:proofErr w:type="spellEnd"/>
      <w:r>
        <w:t xml:space="preserve"> Valley. With the U.S. television show Miami Vice in high popularity during the time the threat to local producers unfolded, Haitians named the imports ‘Miami rice.’</w:t>
      </w:r>
      <w:r>
        <w:rPr>
          <w:sz w:val="12"/>
        </w:rPr>
        <w:t xml:space="preserve">¶ ¶ </w:t>
      </w:r>
      <w:r>
        <w:rPr>
          <w:rStyle w:val="StyleBoldUnderline"/>
          <w:highlight w:val="yellow"/>
        </w:rPr>
        <w:t xml:space="preserve">Between 1992 and 2003, rice imported into Haiti increased by more </w:t>
      </w:r>
      <w:proofErr w:type="spellStart"/>
      <w:r>
        <w:rPr>
          <w:rStyle w:val="StyleBoldUnderline"/>
          <w:highlight w:val="yellow"/>
        </w:rPr>
        <w:t>that</w:t>
      </w:r>
      <w:proofErr w:type="spellEnd"/>
      <w:r>
        <w:rPr>
          <w:rStyle w:val="StyleBoldUnderline"/>
          <w:highlight w:val="yellow"/>
        </w:rPr>
        <w:t xml:space="preserve"> 150%, with 95% of the imports coming from the U.S</w:t>
      </w:r>
      <w:r>
        <w:t>.[6] The USA Rice Federation claims on its website that 90% of the rice currently eaten in Haiti is from the U.S.[7]</w:t>
      </w:r>
    </w:p>
    <w:p w:rsidR="009F72B8" w:rsidRDefault="009F72B8" w:rsidP="009F72B8"/>
    <w:p w:rsidR="009F72B8" w:rsidRDefault="009F72B8" w:rsidP="009F72B8"/>
    <w:p w:rsidR="009F72B8" w:rsidRDefault="009F72B8" w:rsidP="009F72B8">
      <w:pPr>
        <w:pStyle w:val="Heading4"/>
      </w:pPr>
      <w:r>
        <w:rPr>
          <w:b w:val="0"/>
          <w:bCs w:val="0"/>
        </w:rPr>
        <w:t>Empirically U.S. Rice imports crowded out Haiti rice production</w:t>
      </w:r>
    </w:p>
    <w:p w:rsidR="009F72B8" w:rsidRDefault="009F72B8" w:rsidP="009F72B8">
      <w:pPr>
        <w:rPr>
          <w:rStyle w:val="StyleStyleBold12pt"/>
          <w:bCs w:val="0"/>
        </w:rPr>
      </w:pPr>
      <w:proofErr w:type="spellStart"/>
      <w:r>
        <w:rPr>
          <w:rStyle w:val="StyleStyleBold12pt"/>
        </w:rPr>
        <w:t>Chavla</w:t>
      </w:r>
      <w:proofErr w:type="spellEnd"/>
      <w:r>
        <w:rPr>
          <w:rStyle w:val="StyleStyleBold12pt"/>
        </w:rPr>
        <w:t xml:space="preserve"> 10</w:t>
      </w:r>
    </w:p>
    <w:p w:rsidR="009F72B8" w:rsidRDefault="009F72B8" w:rsidP="009F72B8">
      <w:pPr>
        <w:rPr>
          <w:sz w:val="22"/>
        </w:rPr>
      </w:pPr>
      <w:r>
        <w:t xml:space="preserve">Leah </w:t>
      </w:r>
      <w:proofErr w:type="spellStart"/>
      <w:r>
        <w:t>Chavla</w:t>
      </w:r>
      <w:proofErr w:type="spellEnd"/>
      <w:r>
        <w:t xml:space="preserve"> is a Council of Hemispheric Affairs Research Associate</w:t>
      </w:r>
    </w:p>
    <w:p w:rsidR="009F72B8" w:rsidRDefault="009F72B8" w:rsidP="009F72B8">
      <w:r>
        <w:t>Has the US rice export policy condemned Haiti to poverty?</w:t>
      </w:r>
    </w:p>
    <w:p w:rsidR="009F72B8" w:rsidRDefault="009F72B8" w:rsidP="009F72B8">
      <w:r>
        <w:t>http://www.worldhunger.org/articles/10/editorials/chavla.htm</w:t>
      </w:r>
    </w:p>
    <w:p w:rsidR="009F72B8" w:rsidRDefault="009F72B8" w:rsidP="009F72B8">
      <w:r>
        <w:t xml:space="preserve">As a result of these measures, </w:t>
      </w:r>
      <w:r>
        <w:rPr>
          <w:rStyle w:val="StyleBoldUnderline"/>
          <w:highlight w:val="yellow"/>
        </w:rPr>
        <w:t>cheap American rice</w:t>
      </w:r>
      <w:r>
        <w:t xml:space="preserve">, or “Miami rice,” was shipped from Floridian ports, and </w:t>
      </w:r>
      <w:r>
        <w:rPr>
          <w:rStyle w:val="StyleBoldUnderline"/>
          <w:highlight w:val="yellow"/>
        </w:rPr>
        <w:t>began to flood Haiti’s market</w:t>
      </w:r>
      <w:r>
        <w:t xml:space="preserve">. Outraged local farmers organized noisy protests beginning in December 1987, blocking </w:t>
      </w:r>
      <w:r>
        <w:lastRenderedPageBreak/>
        <w:t xml:space="preserve">highways and ports. Nevertheless, massive contraband and rice smuggling operations continued to </w:t>
      </w:r>
      <w:r>
        <w:rPr>
          <w:rStyle w:val="StyleBoldUnderline"/>
          <w:highlight w:val="yellow"/>
        </w:rPr>
        <w:t>undermine local rice production, which began to dwindle rapidly</w:t>
      </w:r>
      <w:r>
        <w:t xml:space="preserve">. In 1987 alone, in the first year of lowered tariffs on rice imports, Haiti was still meeting all of its rice demand, which by the end of that year had shrunk by a quarter, to 75%. By 1990, the same year President Aristide was democratically elected president, domestic rice production met only 66% of the population’s needs. This meant that even while farmers grew 195 mega </w:t>
      </w:r>
      <w:proofErr w:type="gramStart"/>
      <w:r>
        <w:t>tons (MT) of rice that year, 100 MT of cheaper, subsidized rice was</w:t>
      </w:r>
      <w:proofErr w:type="gramEnd"/>
      <w:r>
        <w:t xml:space="preserve"> also being imported.</w:t>
      </w:r>
    </w:p>
    <w:p w:rsidR="009F72B8" w:rsidRDefault="009F72B8" w:rsidP="009F72B8"/>
    <w:p w:rsidR="009F72B8" w:rsidRDefault="009F72B8" w:rsidP="009F72B8"/>
    <w:p w:rsidR="009F72B8" w:rsidRDefault="009F72B8" w:rsidP="009F72B8">
      <w:pPr>
        <w:pStyle w:val="Heading4"/>
      </w:pPr>
      <w:r>
        <w:rPr>
          <w:b w:val="0"/>
          <w:bCs w:val="0"/>
        </w:rPr>
        <w:t>Empirically U.S. rice wiped out Haitian rice production</w:t>
      </w:r>
    </w:p>
    <w:p w:rsidR="009F72B8" w:rsidRDefault="009F72B8" w:rsidP="009F72B8">
      <w:pPr>
        <w:rPr>
          <w:rStyle w:val="StyleStyleBold12pt"/>
          <w:bCs w:val="0"/>
        </w:rPr>
      </w:pPr>
      <w:proofErr w:type="spellStart"/>
      <w:r>
        <w:rPr>
          <w:rStyle w:val="StyleStyleBold12pt"/>
        </w:rPr>
        <w:t>Chavla</w:t>
      </w:r>
      <w:proofErr w:type="spellEnd"/>
      <w:r>
        <w:rPr>
          <w:rStyle w:val="StyleStyleBold12pt"/>
        </w:rPr>
        <w:t xml:space="preserve"> 10</w:t>
      </w:r>
    </w:p>
    <w:p w:rsidR="009F72B8" w:rsidRDefault="009F72B8" w:rsidP="009F72B8">
      <w:pPr>
        <w:rPr>
          <w:sz w:val="22"/>
        </w:rPr>
      </w:pPr>
      <w:r>
        <w:t xml:space="preserve">Leah </w:t>
      </w:r>
      <w:proofErr w:type="spellStart"/>
      <w:r>
        <w:t>Chavla</w:t>
      </w:r>
      <w:proofErr w:type="spellEnd"/>
      <w:r>
        <w:t xml:space="preserve"> is a Council of Hemispheric Affairs Research Associate</w:t>
      </w:r>
    </w:p>
    <w:p w:rsidR="009F72B8" w:rsidRDefault="009F72B8" w:rsidP="009F72B8">
      <w:r>
        <w:t>Has the US rice export policy condemned Haiti to poverty?</w:t>
      </w:r>
    </w:p>
    <w:p w:rsidR="009F72B8" w:rsidRDefault="009F72B8" w:rsidP="009F72B8">
      <w:r>
        <w:t>http://www.worldhunger.org/articles/10/editorials/chavla.htm</w:t>
      </w:r>
    </w:p>
    <w:p w:rsidR="009F72B8" w:rsidRDefault="009F72B8" w:rsidP="009F72B8">
      <w:r>
        <w:t xml:space="preserve">A number of variables have adversely affected Haiti’s latent development. Is there any one factor at most to blame? The results of this investigation indicate that, </w:t>
      </w:r>
      <w:r>
        <w:rPr>
          <w:rStyle w:val="StyleBoldUnderline"/>
          <w:highlight w:val="yellow"/>
        </w:rPr>
        <w:t>in Haiti</w:t>
      </w:r>
      <w:r>
        <w:t xml:space="preserve">, there have been many potentially destructive variables and few positive constants, making the singling out of any one particular factor, or a group of them, a difficult task to undertake; however, out of the many factors attributed to Haiti’s stagnant development, it is undeniable that </w:t>
      </w:r>
      <w:r>
        <w:rPr>
          <w:rStyle w:val="StyleBoldUnderline"/>
          <w:highlight w:val="yellow"/>
        </w:rPr>
        <w:t>American rice imports</w:t>
      </w:r>
      <w:r>
        <w:t xml:space="preserve">, and the political clout mobilized by </w:t>
      </w:r>
      <w:proofErr w:type="spellStart"/>
      <w:r>
        <w:t>agroindustries</w:t>
      </w:r>
      <w:proofErr w:type="spellEnd"/>
      <w:r>
        <w:t xml:space="preserve"> and their vulture lobbyists, played a big part. Taken together, they </w:t>
      </w:r>
      <w:r>
        <w:rPr>
          <w:rStyle w:val="StyleBoldUnderline"/>
          <w:highlight w:val="yellow"/>
        </w:rPr>
        <w:t>single-handedly accelerated the decline of the Haitian economy.¶ In the end, what happened to the rice farmers in Haiti is tragic as it ushered in an increased dependency of the island on developed countries</w:t>
      </w:r>
      <w:r>
        <w:t xml:space="preserve"> in order to compensate for its all but failed economy. The implicit hope here is that these countries, from which Haiti imports its food, will always be able to supply food in ever-increasing quantities as Haiti’s population inexorably increases.</w:t>
      </w:r>
    </w:p>
    <w:p w:rsidR="009F72B8" w:rsidRDefault="009F72B8" w:rsidP="009F72B8"/>
    <w:p w:rsidR="009F72B8" w:rsidRDefault="009F72B8" w:rsidP="009F72B8">
      <w:pPr>
        <w:pStyle w:val="Heading3"/>
      </w:pPr>
      <w:r>
        <w:rPr>
          <w:b w:val="0"/>
          <w:bCs w:val="0"/>
        </w:rPr>
        <w:lastRenderedPageBreak/>
        <w:t>INTERNAL LINK</w:t>
      </w:r>
    </w:p>
    <w:p w:rsidR="009F72B8" w:rsidRDefault="009F72B8" w:rsidP="009F72B8">
      <w:pPr>
        <w:pStyle w:val="Heading4"/>
        <w:rPr>
          <w:b w:val="0"/>
          <w:bCs w:val="0"/>
        </w:rPr>
      </w:pPr>
      <w:r>
        <w:rPr>
          <w:b w:val="0"/>
          <w:bCs w:val="0"/>
        </w:rPr>
        <w:t>Cuban ecosystem key to migratory birds and biodiversity</w:t>
      </w:r>
    </w:p>
    <w:p w:rsidR="009F72B8" w:rsidRDefault="009F72B8" w:rsidP="009F72B8">
      <w:proofErr w:type="gramStart"/>
      <w:r>
        <w:rPr>
          <w:rStyle w:val="StyleStyleBold12pt"/>
        </w:rPr>
        <w:t>Cuba</w:t>
      </w:r>
      <w:r>
        <w:t xml:space="preserve"> </w:t>
      </w:r>
      <w:proofErr w:type="spellStart"/>
      <w:r>
        <w:rPr>
          <w:rStyle w:val="StyleStyleBold12pt"/>
        </w:rPr>
        <w:t>Contemporanea</w:t>
      </w:r>
      <w:proofErr w:type="spellEnd"/>
      <w:r>
        <w:t xml:space="preserve"> </w:t>
      </w:r>
      <w:r>
        <w:rPr>
          <w:rStyle w:val="StyleStyleBold12pt"/>
        </w:rPr>
        <w:t>2013</w:t>
      </w:r>
      <w:r>
        <w:t xml:space="preserve"> (.</w:t>
      </w:r>
      <w:proofErr w:type="gramEnd"/>
      <w:r>
        <w:t xml:space="preserve"> </w:t>
      </w:r>
      <w:r>
        <w:rPr>
          <w:i/>
        </w:rPr>
        <w:t xml:space="preserve">Cuba: Every Birdwatcher’s Paradise. </w:t>
      </w:r>
      <w:r>
        <w:t>July 26, 2013.)</w:t>
      </w:r>
    </w:p>
    <w:p w:rsidR="009F72B8" w:rsidRDefault="009F72B8" w:rsidP="009F72B8">
      <w:r>
        <w:t>http://www.cubacontemporanea.com/en/specials/cuba-birdwatchers-paradise/</w:t>
      </w:r>
    </w:p>
    <w:p w:rsidR="009F72B8" w:rsidRDefault="009F72B8" w:rsidP="009F72B8">
      <w:pPr>
        <w:rPr>
          <w:b/>
          <w:u w:val="single"/>
        </w:rPr>
      </w:pPr>
      <w:r>
        <w:rPr>
          <w:rStyle w:val="StyleBoldUnderline"/>
        </w:rPr>
        <w:t xml:space="preserve">The Cuban archipelago </w:t>
      </w:r>
      <w:r>
        <w:t xml:space="preserve">–made up of the island of Cuba, the Isle of Youth and thousands of keys grouped in four smaller archipelago– </w:t>
      </w:r>
      <w:r>
        <w:rPr>
          <w:rStyle w:val="StyleBoldUnderline"/>
        </w:rPr>
        <w:t>is peculiarly located in the Caribbean Sea, featuring great geological complexity and high levels of biodiversity and endemism</w:t>
      </w:r>
      <w:r>
        <w:t xml:space="preserve">, that is, exclusive floral and wildlife species. The largest Caribbean island has what it takes to develop top-quality nature tourism that provides visitors with travel experiences good enough to meet their expectations, at least in all variants and modalities. </w:t>
      </w:r>
      <w:proofErr w:type="spellStart"/>
      <w:r>
        <w:t>Birdwatching</w:t>
      </w:r>
      <w:proofErr w:type="spellEnd"/>
      <w:r>
        <w:t xml:space="preserve"> is no doubt one of those options with great potentials. </w:t>
      </w:r>
      <w:r>
        <w:rPr>
          <w:rStyle w:val="StyleBoldUnderline"/>
        </w:rPr>
        <w:t xml:space="preserve">Up to now, a grand total of 368 bird species have been registered in the Cuban territory, with 145 of them harbored in breeding grounds while 26 are endemic. Given its geographic position, extension and ecosystem diversity, as many as 216 species pigeonholed in the category of </w:t>
      </w:r>
      <w:proofErr w:type="spellStart"/>
      <w:proofErr w:type="gramStart"/>
      <w:r>
        <w:rPr>
          <w:rStyle w:val="StyleBoldUnderline"/>
        </w:rPr>
        <w:t>nearctic</w:t>
      </w:r>
      <w:proofErr w:type="spellEnd"/>
      <w:proofErr w:type="gramEnd"/>
      <w:r>
        <w:rPr>
          <w:rStyle w:val="StyleBoldUnderline"/>
        </w:rPr>
        <w:t xml:space="preserve"> </w:t>
      </w:r>
      <w:proofErr w:type="spellStart"/>
      <w:r>
        <w:rPr>
          <w:rStyle w:val="StyleBoldUnderline"/>
        </w:rPr>
        <w:t>neotropical</w:t>
      </w:r>
      <w:proofErr w:type="spellEnd"/>
      <w:r>
        <w:rPr>
          <w:rStyle w:val="StyleBoldUnderline"/>
        </w:rPr>
        <w:t xml:space="preserve"> migratory birds have been reported, feathered friends that flutter past or settle down in Cuba during the winter season. </w:t>
      </w:r>
      <w:r>
        <w:rPr>
          <w:rStyle w:val="Emphasis"/>
        </w:rPr>
        <w:t>The island nation is run through by two of the most important migratory routes of the Americas.</w:t>
      </w:r>
    </w:p>
    <w:p w:rsidR="009F72B8" w:rsidRDefault="009F72B8" w:rsidP="009F72B8">
      <w:pPr>
        <w:pStyle w:val="Heading4"/>
        <w:rPr>
          <w:b w:val="0"/>
        </w:rPr>
      </w:pPr>
      <w:r>
        <w:rPr>
          <w:b w:val="0"/>
          <w:bCs w:val="0"/>
        </w:rPr>
        <w:t>Cuba wetlands are uniquely key to biodiversity</w:t>
      </w:r>
    </w:p>
    <w:p w:rsidR="009F72B8" w:rsidRDefault="009F72B8" w:rsidP="009F72B8">
      <w:proofErr w:type="spellStart"/>
      <w:r>
        <w:rPr>
          <w:rStyle w:val="StyleStyleBold12pt"/>
        </w:rPr>
        <w:t>EcoHealth</w:t>
      </w:r>
      <w:proofErr w:type="spellEnd"/>
      <w:r>
        <w:t xml:space="preserve"> </w:t>
      </w:r>
      <w:r>
        <w:rPr>
          <w:rStyle w:val="StyleStyleBold12pt"/>
        </w:rPr>
        <w:t>Alliance</w:t>
      </w:r>
      <w:r>
        <w:t xml:space="preserve"> </w:t>
      </w:r>
      <w:r>
        <w:rPr>
          <w:rStyle w:val="StyleStyleBold12pt"/>
        </w:rPr>
        <w:t xml:space="preserve">2007 </w:t>
      </w:r>
      <w:r>
        <w:t>(</w:t>
      </w:r>
      <w:proofErr w:type="spellStart"/>
      <w:r>
        <w:t>EcoHealth</w:t>
      </w:r>
      <w:proofErr w:type="spellEnd"/>
      <w:r>
        <w:t xml:space="preserve"> Alliance is an international organization of scientists dedicated to the conservation of biodiversity. For more than 40 years, </w:t>
      </w:r>
      <w:proofErr w:type="spellStart"/>
      <w:r>
        <w:t>EcoHealth</w:t>
      </w:r>
      <w:proofErr w:type="spellEnd"/>
      <w:r>
        <w:t xml:space="preserve"> Alliance has focused its efforts on conservation. They are known for their innovative research on the intricate relationships between wildlife, ecosystems and human health.  “Spotlight on Cuban Wetland Conservation.” 7/25/07)</w:t>
      </w:r>
    </w:p>
    <w:p w:rsidR="009F72B8" w:rsidRDefault="009F72B8" w:rsidP="009F72B8">
      <w:r>
        <w:t>http://www.ecohealthalliance.org/news/30-spotlight_on_cuban_wetland_conservation</w:t>
      </w:r>
    </w:p>
    <w:p w:rsidR="009F72B8" w:rsidRDefault="009F72B8" w:rsidP="009F72B8">
      <w:r>
        <w:t xml:space="preserve">The workshop was held in </w:t>
      </w:r>
      <w:proofErr w:type="spellStart"/>
      <w:r>
        <w:t>Ciénaga</w:t>
      </w:r>
      <w:proofErr w:type="spellEnd"/>
      <w:r>
        <w:t xml:space="preserve"> de Zapata National Park and neighboring Las Salinas wetland and included over 20 students, </w:t>
      </w:r>
      <w:r>
        <w:rPr>
          <w:rStyle w:val="StyleBoldUnderline"/>
        </w:rPr>
        <w:t xml:space="preserve">biologists, </w:t>
      </w:r>
      <w:r>
        <w:t xml:space="preserve">technicians, and conservation workers representing 16 different protected areas and nine Cuban provinces. Acosta, </w:t>
      </w:r>
      <w:proofErr w:type="spellStart"/>
      <w:r>
        <w:t>Mugica</w:t>
      </w:r>
      <w:proofErr w:type="spellEnd"/>
      <w:r>
        <w:t xml:space="preserve">, and three other professors offered courses on subjects such as General Ornithology, Systematics, Ecological Methods and Data Collection, and Environmental Education. Students received all of their books and materials for free. When surveyed, students’ only complaints were that the workshop was too short. Acosta and </w:t>
      </w:r>
      <w:proofErr w:type="spellStart"/>
      <w:r>
        <w:t>Mugica</w:t>
      </w:r>
      <w:proofErr w:type="spellEnd"/>
      <w:r>
        <w:t xml:space="preserve"> recently received a continuation of their grant from the prestigious UK-based Whitley Fund for Nature, an award commonly known as the “Green Oscar</w:t>
      </w:r>
      <w:proofErr w:type="gramStart"/>
      <w:r>
        <w:t>, ”</w:t>
      </w:r>
      <w:proofErr w:type="gramEnd"/>
      <w:r>
        <w:t xml:space="preserve"> allowing them to facilitate the workshop, which was </w:t>
      </w:r>
      <w:r>
        <w:rPr>
          <w:rStyle w:val="StyleBoldUnderline"/>
        </w:rPr>
        <w:t>intended to raise awareness of the importance of wetlands within Cuba</w:t>
      </w:r>
      <w:r>
        <w:t xml:space="preserve"> and beyond. The scientists plan to run similar workshops in the near future. </w:t>
      </w:r>
      <w:r>
        <w:rPr>
          <w:sz w:val="12"/>
        </w:rPr>
        <w:t xml:space="preserve">¶ </w:t>
      </w:r>
      <w:r>
        <w:rPr>
          <w:rStyle w:val="StyleBoldUnderline"/>
        </w:rPr>
        <w:t xml:space="preserve">Zapata Swamp is home to more than 900 plant species and </w:t>
      </w:r>
      <w:r>
        <w:t>nearly</w:t>
      </w:r>
      <w:r>
        <w:rPr>
          <w:rStyle w:val="StyleBoldUnderline"/>
        </w:rPr>
        <w:t xml:space="preserve"> as many animals,</w:t>
      </w:r>
      <w:r>
        <w:t xml:space="preserve"> including the locally endemic Cuban crocodile. </w:t>
      </w:r>
      <w:r>
        <w:rPr>
          <w:rStyle w:val="StyleBoldUnderline"/>
        </w:rPr>
        <w:t>The largest wetland in the Caribbean, Zapata Swamp offers many benefits</w:t>
      </w:r>
      <w:r>
        <w:t xml:space="preserve"> to the area: it provides </w:t>
      </w:r>
      <w:r>
        <w:rPr>
          <w:rStyle w:val="StyleBoldUnderline"/>
        </w:rPr>
        <w:t>critical habitat for the myriad species, prevents floods, and filters pollution</w:t>
      </w:r>
      <w:r>
        <w:t xml:space="preserve"> from inflowing waters. </w:t>
      </w:r>
      <w:r>
        <w:rPr>
          <w:rStyle w:val="StyleBoldUnderline"/>
        </w:rPr>
        <w:t xml:space="preserve">Acosta and </w:t>
      </w:r>
      <w:proofErr w:type="spellStart"/>
      <w:r>
        <w:rPr>
          <w:rStyle w:val="StyleBoldUnderline"/>
        </w:rPr>
        <w:t>Mugica</w:t>
      </w:r>
      <w:proofErr w:type="spellEnd"/>
      <w:r>
        <w:t xml:space="preserve">, however, are most </w:t>
      </w:r>
      <w:r>
        <w:rPr>
          <w:rStyle w:val="StyleBoldUnderline"/>
        </w:rPr>
        <w:t>interested in the 14 species of shorebirds that frequent the swamp</w:t>
      </w:r>
      <w:r>
        <w:t xml:space="preserve">, </w:t>
      </w:r>
      <w:r>
        <w:rPr>
          <w:rStyle w:val="StyleBoldUnderline"/>
        </w:rPr>
        <w:t>including killdeer, sanderlings, black-bellied plover, and three types of sandpiper.</w:t>
      </w:r>
      <w:r>
        <w:rPr>
          <w:rStyle w:val="StyleBoldUnderline"/>
          <w:sz w:val="12"/>
        </w:rPr>
        <w:t>¶</w:t>
      </w:r>
      <w:r>
        <w:rPr>
          <w:sz w:val="12"/>
        </w:rPr>
        <w:t xml:space="preserve"> </w:t>
      </w:r>
      <w:proofErr w:type="gramStart"/>
      <w:r>
        <w:t>Over</w:t>
      </w:r>
      <w:proofErr w:type="gramEnd"/>
      <w:r>
        <w:t xml:space="preserve"> the past year, the </w:t>
      </w:r>
      <w:r>
        <w:rPr>
          <w:rStyle w:val="StyleBoldUnderline"/>
        </w:rPr>
        <w:t>researchers</w:t>
      </w:r>
      <w:r>
        <w:t xml:space="preserve"> have </w:t>
      </w:r>
      <w:r>
        <w:rPr>
          <w:rStyle w:val="StyleBoldUnderline"/>
        </w:rPr>
        <w:t>identified zones of high ecological value within the swamp</w:t>
      </w:r>
      <w:r>
        <w:t xml:space="preserve"> </w:t>
      </w:r>
      <w:r>
        <w:rPr>
          <w:rStyle w:val="StyleBoldUnderline"/>
        </w:rPr>
        <w:t xml:space="preserve">and assessed the local birds’ migration patterns </w:t>
      </w:r>
      <w:r>
        <w:t xml:space="preserve">and daily activities. Prior to the workshop, Acosta and </w:t>
      </w:r>
      <w:proofErr w:type="spellStart"/>
      <w:r>
        <w:t>Mugica</w:t>
      </w:r>
      <w:proofErr w:type="spellEnd"/>
      <w:r>
        <w:t xml:space="preserve"> launched an extensive bird-count to map the population dynamics of species within five different wetland communities. They also created a national network of hunters and a waterfowl database to help protect dwindling populations. This data is the first of its kind to be published in Cuba.</w:t>
      </w:r>
    </w:p>
    <w:p w:rsidR="009F72B8" w:rsidRDefault="009F72B8" w:rsidP="009F72B8">
      <w:pPr>
        <w:pStyle w:val="Heading4"/>
      </w:pPr>
      <w:r>
        <w:rPr>
          <w:b w:val="0"/>
          <w:bCs w:val="0"/>
        </w:rPr>
        <w:t>Cuban rice farms key to migratory birds</w:t>
      </w:r>
    </w:p>
    <w:p w:rsidR="009F72B8" w:rsidRDefault="009F72B8" w:rsidP="009F72B8">
      <w:proofErr w:type="gramStart"/>
      <w:r>
        <w:rPr>
          <w:rStyle w:val="StyleStyleBold12pt"/>
        </w:rPr>
        <w:t>Birdlife</w:t>
      </w:r>
      <w:r>
        <w:t xml:space="preserve"> </w:t>
      </w:r>
      <w:r>
        <w:rPr>
          <w:rStyle w:val="StyleStyleBold12pt"/>
        </w:rPr>
        <w:t>International</w:t>
      </w:r>
      <w:r>
        <w:t xml:space="preserve"> </w:t>
      </w:r>
      <w:r>
        <w:rPr>
          <w:rStyle w:val="StyleStyleBold12pt"/>
        </w:rPr>
        <w:t>2011</w:t>
      </w:r>
      <w:r>
        <w:t>(Bird conservation organization.</w:t>
      </w:r>
      <w:proofErr w:type="gramEnd"/>
      <w:r>
        <w:t xml:space="preserve"> </w:t>
      </w:r>
      <w:proofErr w:type="spellStart"/>
      <w:r>
        <w:rPr>
          <w:i/>
        </w:rPr>
        <w:t>Waterbird</w:t>
      </w:r>
      <w:proofErr w:type="spellEnd"/>
      <w:r>
        <w:rPr>
          <w:i/>
        </w:rPr>
        <w:t xml:space="preserve"> conservation promotes important energy flow between rice paddies and nearby Important Bird Areas in Cuba</w:t>
      </w:r>
      <w:r>
        <w:t xml:space="preserve">. 12/21/2011. Study was carried out by the group </w:t>
      </w:r>
      <w:proofErr w:type="spellStart"/>
      <w:r>
        <w:t>Ecología</w:t>
      </w:r>
      <w:proofErr w:type="spellEnd"/>
      <w:r>
        <w:t xml:space="preserve"> de Aves from the Faculty of Biology of the Havana University and financed by the Whitley Fund for Nature under the conservation project titled Rice Paddies and Natural Wetlands as Conservation Sites for Aquatic Birds. We would like to give our special thanks to Susana Aguilar from the National Centre of Protected Areas. </w:t>
      </w:r>
      <w:proofErr w:type="spellStart"/>
      <w:proofErr w:type="gramStart"/>
      <w:r>
        <w:t>Satoyama</w:t>
      </w:r>
      <w:proofErr w:type="spellEnd"/>
      <w:r>
        <w:t xml:space="preserve"> initiative.)</w:t>
      </w:r>
      <w:proofErr w:type="gramEnd"/>
    </w:p>
    <w:p w:rsidR="009F72B8" w:rsidRDefault="009F72B8" w:rsidP="009F72B8">
      <w:r>
        <w:t>http://satoyama-initiative.org/en/case_studies-2/area_americas-2/waterbird-conservation-promotes-important-energy-flow-between-rice-paddies-and-nearby-important-bird-areas-in-cuba/</w:t>
      </w:r>
    </w:p>
    <w:p w:rsidR="009F72B8" w:rsidRDefault="009F72B8" w:rsidP="009F72B8">
      <w:r>
        <w:t xml:space="preserve">Rice is the main food of the daily Cuban diet. </w:t>
      </w:r>
      <w:r>
        <w:rPr>
          <w:rStyle w:val="StyleBoldUnderline"/>
        </w:rPr>
        <w:t>In order to satisfy the national demand, some of Cuba’s wetlands have been converted for agriculture, including into rice paddies</w:t>
      </w:r>
      <w:r>
        <w:t xml:space="preserve">. This has resulted in a high loss of natural wetland habitat for biodiversity. </w:t>
      </w:r>
      <w:r>
        <w:rPr>
          <w:rStyle w:val="StyleBoldUnderline"/>
        </w:rPr>
        <w:t xml:space="preserve">Cuba is the biggest island in the Caribbean lying in the middle of important </w:t>
      </w:r>
      <w:proofErr w:type="spellStart"/>
      <w:r>
        <w:rPr>
          <w:rStyle w:val="StyleBoldUnderline"/>
        </w:rPr>
        <w:t>waterbird</w:t>
      </w:r>
      <w:proofErr w:type="spellEnd"/>
      <w:r>
        <w:rPr>
          <w:rStyle w:val="StyleBoldUnderline"/>
        </w:rPr>
        <w:t xml:space="preserve"> migration corridors, including the Atlantic and Mississippi Flyways, and is also host to some of the last significant populations </w:t>
      </w:r>
      <w:r>
        <w:rPr>
          <w:rStyle w:val="StyleBoldUnderline"/>
        </w:rPr>
        <w:lastRenderedPageBreak/>
        <w:t>of a number of Caribbean wetland dependent bird species</w:t>
      </w:r>
      <w:r>
        <w:t>, such as the Vulnerable West Indian Whistling-duck (</w:t>
      </w:r>
      <w:proofErr w:type="spellStart"/>
      <w:r>
        <w:t>Dendrocygna</w:t>
      </w:r>
      <w:proofErr w:type="spellEnd"/>
      <w:r>
        <w:t xml:space="preserve"> </w:t>
      </w:r>
      <w:proofErr w:type="spellStart"/>
      <w:r>
        <w:t>arborea</w:t>
      </w:r>
      <w:proofErr w:type="spellEnd"/>
      <w:r>
        <w:t xml:space="preserve">). </w:t>
      </w:r>
      <w:r>
        <w:rPr>
          <w:rStyle w:val="StyleBoldUnderline"/>
        </w:rPr>
        <w:t xml:space="preserve">Rice paddies have been considered as a possible emerging alternative habitat for </w:t>
      </w:r>
      <w:proofErr w:type="spellStart"/>
      <w:r>
        <w:rPr>
          <w:rStyle w:val="StyleBoldUnderline"/>
        </w:rPr>
        <w:t>waterbirds</w:t>
      </w:r>
      <w:proofErr w:type="spellEnd"/>
      <w:r>
        <w:t xml:space="preserve">. After the 90’s (a period of extended economic crisis in Cuba that followed the dissolution of the Soviet Union) food shortages and the lack of fossil fuels transformed agriculture from industrialized and specialized to sustainable and organic agriculture. Many areas of state land were lent to families in small and medium subsistence units to grow rice and other crops for their own and community consumption, and the remainder was given to the state to guarantee the presence of crops and commodities in the national market. </w:t>
      </w:r>
      <w:r>
        <w:rPr>
          <w:rStyle w:val="StyleBoldUnderline"/>
        </w:rPr>
        <w:t xml:space="preserve">The use of natural fertilizer and few chemicals, fields in varying stages of flooding and drainage, and low impact harvesting methods lead to high levels of vertebrate and invertebrate biodiversity turning the rice paddies into important bird feeding areas while nearby wetlands provide resting and nesting areas for migrant and resident </w:t>
      </w:r>
      <w:proofErr w:type="spellStart"/>
      <w:r>
        <w:rPr>
          <w:rStyle w:val="StyleBoldUnderline"/>
        </w:rPr>
        <w:t>waterbirds</w:t>
      </w:r>
      <w:proofErr w:type="spellEnd"/>
      <w:r>
        <w:t>.</w:t>
      </w:r>
    </w:p>
    <w:p w:rsidR="009F72B8" w:rsidRDefault="009F72B8" w:rsidP="009F72B8"/>
    <w:p w:rsidR="009F72B8" w:rsidRDefault="009F72B8" w:rsidP="009F72B8"/>
    <w:p w:rsidR="009F72B8" w:rsidRPr="00821DDE" w:rsidRDefault="009F72B8" w:rsidP="009F72B8"/>
    <w:p w:rsidR="003723C1" w:rsidRDefault="003723C1" w:rsidP="003723C1"/>
    <w:p w:rsidR="003723C1" w:rsidRDefault="003723C1" w:rsidP="003723C1">
      <w:pPr>
        <w:pStyle w:val="Heading1"/>
      </w:pPr>
      <w:r>
        <w:lastRenderedPageBreak/>
        <w:t>Case Frontlines vs. Cuba Rice</w:t>
      </w:r>
    </w:p>
    <w:p w:rsidR="003723C1" w:rsidRDefault="003723C1" w:rsidP="003723C1">
      <w:pPr>
        <w:pStyle w:val="Heading2"/>
      </w:pPr>
      <w:r>
        <w:lastRenderedPageBreak/>
        <w:t xml:space="preserve">Solvency and </w:t>
      </w:r>
      <w:proofErr w:type="spellStart"/>
      <w:r>
        <w:t>BioD</w:t>
      </w:r>
      <w:proofErr w:type="spellEnd"/>
      <w:r>
        <w:t xml:space="preserve"> Frontline</w:t>
      </w:r>
    </w:p>
    <w:p w:rsidR="003723C1" w:rsidRDefault="003723C1" w:rsidP="003723C1"/>
    <w:p w:rsidR="003723C1" w:rsidRDefault="003723C1" w:rsidP="003723C1">
      <w:pPr>
        <w:pStyle w:val="Heading4"/>
      </w:pPr>
      <w:r>
        <w:t>No impacts—their advantage assumes a complete collapse of rice production—Domestic rice demand assures stable production</w:t>
      </w:r>
    </w:p>
    <w:p w:rsidR="003723C1" w:rsidRPr="003723C1" w:rsidRDefault="003723C1" w:rsidP="003723C1">
      <w:pPr>
        <w:rPr>
          <w:rStyle w:val="StyleStyleBold12pt"/>
        </w:rPr>
      </w:pPr>
      <w:r w:rsidRPr="003723C1">
        <w:rPr>
          <w:rStyle w:val="StyleStyleBold12pt"/>
        </w:rPr>
        <w:t>Robinson 12-26-12</w:t>
      </w:r>
    </w:p>
    <w:p w:rsidR="003723C1" w:rsidRDefault="003723C1" w:rsidP="003723C1">
      <w:r>
        <w:t>World records broken for rice production, use and trade</w:t>
      </w:r>
    </w:p>
    <w:p w:rsidR="003723C1" w:rsidRDefault="003723C1" w:rsidP="003723C1">
      <w:r>
        <w:t>Dec. 26, 2012 Elton Robinson</w:t>
      </w:r>
      <w:r>
        <w:tab/>
      </w:r>
    </w:p>
    <w:p w:rsidR="003723C1" w:rsidRDefault="003723C1" w:rsidP="003723C1">
      <w:hyperlink r:id="rId12" w:history="1">
        <w:r w:rsidRPr="00F57C35">
          <w:rPr>
            <w:rStyle w:val="Hyperlink"/>
          </w:rPr>
          <w:t>http://deltafarmpress.com/rice/world-records-broken-rice-production-use-and-trade</w:t>
        </w:r>
      </w:hyperlink>
    </w:p>
    <w:p w:rsidR="003723C1" w:rsidRPr="003723C1" w:rsidRDefault="003723C1" w:rsidP="003723C1">
      <w:r w:rsidRPr="003723C1">
        <w:rPr>
          <w:rStyle w:val="StyleBoldUnderline"/>
          <w:highlight w:val="yellow"/>
        </w:rPr>
        <w:t>U.S. exports are projected 3 percent higher than last month</w:t>
      </w:r>
      <w:r>
        <w:t>, mostly long-grain rice destined for markets in Latin America. U.S. long-grain exports are projected 11 percent higher in 2012-13 with Colombia’s tariff rate quota a major factor. “Colombia had not been a significant buyer of U.S. rice at all.”</w:t>
      </w:r>
      <w:r w:rsidRPr="003723C1">
        <w:rPr>
          <w:sz w:val="12"/>
        </w:rPr>
        <w:t xml:space="preserve">¶ </w:t>
      </w:r>
      <w:r w:rsidRPr="003723C1">
        <w:rPr>
          <w:rStyle w:val="StyleBoldUnderline"/>
          <w:highlight w:val="yellow"/>
        </w:rPr>
        <w:t>Total domestic use is projected to increase 13 percent from last year</w:t>
      </w:r>
      <w:r>
        <w:t xml:space="preserve">. U.S. imports are projected to increase 6 percent (38,000 tons) mostly due to large shipments of </w:t>
      </w:r>
      <w:proofErr w:type="spellStart"/>
      <w:r>
        <w:t>brokens</w:t>
      </w:r>
      <w:proofErr w:type="spellEnd"/>
      <w:r>
        <w:t xml:space="preserve"> from Vietnam. “We were not expecting that,” Childs said. “</w:t>
      </w:r>
      <w:proofErr w:type="spellStart"/>
      <w:r>
        <w:t>Brokens</w:t>
      </w:r>
      <w:proofErr w:type="spellEnd"/>
      <w:r>
        <w:t xml:space="preserve"> are mostly used in processed products.”</w:t>
      </w:r>
      <w:r w:rsidRPr="003723C1">
        <w:rPr>
          <w:sz w:val="12"/>
        </w:rPr>
        <w:t xml:space="preserve">¶ </w:t>
      </w:r>
      <w:r w:rsidRPr="003723C1">
        <w:rPr>
          <w:rStyle w:val="StyleBoldUnderline"/>
          <w:highlight w:val="yellow"/>
        </w:rPr>
        <w:t>Total U.S. rice production is estimated 7 percent higher than last year</w:t>
      </w:r>
      <w:r>
        <w:t xml:space="preserve"> based on a projected record U.S. yield of an estimated 7,417 pounds per acre. Arkansas and Missouri both increased area in 2012, “which had to do with recovery from weather problems in 2011. All of the other states contracted acres.”</w:t>
      </w:r>
      <w:r w:rsidRPr="003723C1">
        <w:rPr>
          <w:sz w:val="12"/>
        </w:rPr>
        <w:t xml:space="preserve">¶ </w:t>
      </w:r>
      <w:r w:rsidRPr="003723C1">
        <w:rPr>
          <w:rStyle w:val="StyleBoldUnderline"/>
          <w:highlight w:val="yellow"/>
        </w:rPr>
        <w:t>U.S. rice area, at about 2.7 million acres this season, “was about what it was in the mid-1980s</w:t>
      </w:r>
      <w:r>
        <w:t xml:space="preserve"> when there were substantial acreage reduction programs in effect,” Childs said.</w:t>
      </w:r>
    </w:p>
    <w:p w:rsidR="003723C1" w:rsidRDefault="003723C1" w:rsidP="003723C1">
      <w:pPr>
        <w:pStyle w:val="Heading4"/>
      </w:pPr>
      <w:r>
        <w:t>Their WFCF 12 is just another internal link to their Migrant Birds scenario- it talks about temporary, winter wetlands for birds, not permanent wetland biodiversity- don’t give them this internal link unless they can explain how rice fields that are dry for part of the year are wetlands.</w:t>
      </w:r>
    </w:p>
    <w:p w:rsidR="003723C1" w:rsidRDefault="003723C1" w:rsidP="003723C1">
      <w:pPr>
        <w:pStyle w:val="Heading4"/>
      </w:pPr>
      <w:r>
        <w:t>We have a card for this- Texan rice farms are DRAINED OF THEIR WATER EVERY YEAR</w:t>
      </w:r>
    </w:p>
    <w:p w:rsidR="003723C1" w:rsidRPr="00C8479B" w:rsidRDefault="003723C1" w:rsidP="003723C1">
      <w:r>
        <w:rPr>
          <w:rStyle w:val="StyleStyleBold12pt"/>
        </w:rPr>
        <w:t xml:space="preserve">Dan </w:t>
      </w:r>
      <w:proofErr w:type="spellStart"/>
      <w:r w:rsidRPr="00C8479B">
        <w:rPr>
          <w:rStyle w:val="StyleStyleBold12pt"/>
          <w:highlight w:val="yellow"/>
        </w:rPr>
        <w:t>Keesee</w:t>
      </w:r>
      <w:proofErr w:type="spellEnd"/>
      <w:r w:rsidRPr="00C8479B">
        <w:rPr>
          <w:rStyle w:val="StyleStyleBold12pt"/>
          <w:highlight w:val="yellow"/>
        </w:rPr>
        <w:t>, 12</w:t>
      </w:r>
      <w:r>
        <w:rPr>
          <w:rStyle w:val="StyleStyleBold12pt"/>
        </w:rPr>
        <w:t xml:space="preserve"> </w:t>
      </w:r>
      <w:proofErr w:type="spellStart"/>
      <w:r w:rsidRPr="00C8479B">
        <w:t>Keesee</w:t>
      </w:r>
      <w:proofErr w:type="spellEnd"/>
      <w:r w:rsidRPr="00C8479B">
        <w:t xml:space="preserve"> is a State wetlands specialist</w:t>
      </w:r>
      <w:r>
        <w:t xml:space="preserve"> at the US Department of Agriculture</w:t>
      </w:r>
      <w:r w:rsidRPr="00C8479B">
        <w:t xml:space="preserve"> Natural Resources Conservation Service</w:t>
      </w:r>
      <w:r>
        <w:t>. “Wetland functions in the Texas rice belt.” http://www.conference.ifas.ufl.edu/intecol/presentations/145/1100%20D%20Keesee.pdf</w:t>
      </w:r>
    </w:p>
    <w:p w:rsidR="003723C1" w:rsidRPr="000E7CB9" w:rsidRDefault="003723C1" w:rsidP="003723C1">
      <w:pPr>
        <w:rPr>
          <w:rStyle w:val="StyleBoldUnderline"/>
        </w:rPr>
      </w:pPr>
      <w:r w:rsidRPr="000E7CB9">
        <w:rPr>
          <w:rStyle w:val="StyleBoldUnderline"/>
        </w:rPr>
        <w:t>Production cycle in the Texas rice belt</w:t>
      </w:r>
    </w:p>
    <w:p w:rsidR="003723C1" w:rsidRDefault="003723C1" w:rsidP="003723C1">
      <w:r>
        <w:t></w:t>
      </w:r>
      <w:r w:rsidRPr="000E7CB9">
        <w:rPr>
          <w:rStyle w:val="StyleBoldUnderline"/>
        </w:rPr>
        <w:t>Plant</w:t>
      </w:r>
      <w:r>
        <w:t xml:space="preserve"> → </w:t>
      </w:r>
      <w:r w:rsidRPr="000E7CB9">
        <w:t>March</w:t>
      </w:r>
    </w:p>
    <w:p w:rsidR="003723C1" w:rsidRDefault="003723C1" w:rsidP="003723C1">
      <w:r>
        <w:t></w:t>
      </w:r>
      <w:r w:rsidRPr="000E7CB9">
        <w:rPr>
          <w:rStyle w:val="StyleBoldUnderline"/>
        </w:rPr>
        <w:t>Flush</w:t>
      </w:r>
    </w:p>
    <w:p w:rsidR="003723C1" w:rsidRDefault="003723C1" w:rsidP="003723C1">
      <w:r>
        <w:t></w:t>
      </w:r>
      <w:r w:rsidRPr="000E7CB9">
        <w:rPr>
          <w:rStyle w:val="StyleBoldUnderline"/>
        </w:rPr>
        <w:t>Flood</w:t>
      </w:r>
      <w:r>
        <w:t xml:space="preserve"> → 4-6 weeks post-emergence</w:t>
      </w:r>
    </w:p>
    <w:p w:rsidR="003723C1" w:rsidRDefault="003723C1" w:rsidP="003723C1">
      <w:r>
        <w:t xml:space="preserve"> </w:t>
      </w:r>
      <w:r w:rsidRPr="000E7CB9">
        <w:rPr>
          <w:rStyle w:val="Emphasis"/>
        </w:rPr>
        <w:t>Drain</w:t>
      </w:r>
      <w:r>
        <w:t xml:space="preserve"> → 2 weeks pre-harvest</w:t>
      </w:r>
    </w:p>
    <w:p w:rsidR="003723C1" w:rsidRDefault="003723C1" w:rsidP="003723C1">
      <w:r>
        <w:t xml:space="preserve"> </w:t>
      </w:r>
      <w:r w:rsidRPr="000E7CB9">
        <w:rPr>
          <w:rStyle w:val="StyleBoldUnderline"/>
        </w:rPr>
        <w:t>Harvest</w:t>
      </w:r>
      <w:r>
        <w:t xml:space="preserve"> → July-August</w:t>
      </w:r>
    </w:p>
    <w:p w:rsidR="003723C1" w:rsidRDefault="003723C1" w:rsidP="003723C1">
      <w:r>
        <w:t>Flood</w:t>
      </w:r>
    </w:p>
    <w:p w:rsidR="003723C1" w:rsidRDefault="003723C1" w:rsidP="003723C1">
      <w:r>
        <w:t> Drain</w:t>
      </w:r>
    </w:p>
    <w:p w:rsidR="003723C1" w:rsidRDefault="003723C1" w:rsidP="003723C1">
      <w:r>
        <w:t> Harvest → October</w:t>
      </w:r>
    </w:p>
    <w:p w:rsidR="003723C1" w:rsidRDefault="003723C1" w:rsidP="003723C1">
      <w:pPr>
        <w:pStyle w:val="Heading4"/>
      </w:pPr>
      <w:r>
        <w:t>Apple snails destroy Texan rice farms and wetland ecosystems- Philippines prove</w:t>
      </w:r>
    </w:p>
    <w:p w:rsidR="003723C1" w:rsidRPr="00B86C4A" w:rsidRDefault="003723C1" w:rsidP="003723C1">
      <w:r>
        <w:rPr>
          <w:rStyle w:val="StyleStyleBold12pt"/>
        </w:rPr>
        <w:t xml:space="preserve">UCS, 2 </w:t>
      </w:r>
      <w:r w:rsidRPr="00B86C4A">
        <w:t>The Union of Concerned Scientists is an alliance of more than 400,000 citizens and scientists, including biologists and physicists.  “Invasive Species: Texas.”  https://insects.tamu.edu/fireant/materials/factsheets_pubs/pdf/texas1.pdf</w:t>
      </w:r>
    </w:p>
    <w:p w:rsidR="003723C1" w:rsidRDefault="003723C1" w:rsidP="003723C1">
      <w:r>
        <w:t xml:space="preserve">Channeled </w:t>
      </w:r>
      <w:proofErr w:type="spellStart"/>
      <w:r>
        <w:t>Applesnail</w:t>
      </w:r>
      <w:proofErr w:type="spellEnd"/>
      <w:r>
        <w:t xml:space="preserve"> (</w:t>
      </w:r>
      <w:proofErr w:type="spellStart"/>
      <w:r>
        <w:t>Pomacea</w:t>
      </w:r>
      <w:proofErr w:type="spellEnd"/>
      <w:r>
        <w:t xml:space="preserve"> </w:t>
      </w:r>
      <w:proofErr w:type="spellStart"/>
      <w:r>
        <w:t>canaliculata</w:t>
      </w:r>
      <w:proofErr w:type="spellEnd"/>
      <w:proofErr w:type="gramStart"/>
      <w:r>
        <w:t>)</w:t>
      </w:r>
      <w:r w:rsidRPr="00FA156D">
        <w:rPr>
          <w:sz w:val="12"/>
        </w:rPr>
        <w:t>¶</w:t>
      </w:r>
      <w:proofErr w:type="gramEnd"/>
      <w:r w:rsidRPr="00FA156D">
        <w:rPr>
          <w:sz w:val="12"/>
        </w:rPr>
        <w:t xml:space="preserve"> </w:t>
      </w:r>
      <w:r w:rsidRPr="0056528E">
        <w:rPr>
          <w:rStyle w:val="StyleBoldUnderline"/>
        </w:rPr>
        <w:t xml:space="preserve">The channeled </w:t>
      </w:r>
      <w:proofErr w:type="spellStart"/>
      <w:r w:rsidRPr="0056528E">
        <w:rPr>
          <w:rStyle w:val="StyleBoldUnderline"/>
        </w:rPr>
        <w:t>applesnail</w:t>
      </w:r>
      <w:proofErr w:type="spellEnd"/>
      <w:r>
        <w:t>, first found in Galveston and Brazoria counties in July</w:t>
      </w:r>
      <w:r w:rsidRPr="00FA156D">
        <w:rPr>
          <w:sz w:val="12"/>
        </w:rPr>
        <w:t xml:space="preserve">¶ </w:t>
      </w:r>
      <w:r>
        <w:t xml:space="preserve">2000, </w:t>
      </w:r>
      <w:r w:rsidRPr="0056528E">
        <w:rPr>
          <w:rStyle w:val="StyleBoldUnderline"/>
        </w:rPr>
        <w:t>represents a significant threat to Texas’ rice industry</w:t>
      </w:r>
      <w:r w:rsidRPr="0056528E">
        <w:rPr>
          <w:rStyle w:val="Emphasis"/>
        </w:rPr>
        <w:t>. The Philippines, a</w:t>
      </w:r>
      <w:r w:rsidRPr="00FA156D">
        <w:rPr>
          <w:rStyle w:val="Emphasis"/>
          <w:sz w:val="12"/>
        </w:rPr>
        <w:t xml:space="preserve">¶ </w:t>
      </w:r>
      <w:r w:rsidRPr="0056528E">
        <w:rPr>
          <w:rStyle w:val="Emphasis"/>
        </w:rPr>
        <w:t>country that once exported rice to the world, must now import most of the crop as</w:t>
      </w:r>
      <w:r w:rsidRPr="00FA156D">
        <w:rPr>
          <w:rStyle w:val="Emphasis"/>
          <w:sz w:val="12"/>
        </w:rPr>
        <w:t xml:space="preserve">¶ </w:t>
      </w:r>
      <w:r w:rsidRPr="0056528E">
        <w:rPr>
          <w:rStyle w:val="Emphasis"/>
        </w:rPr>
        <w:t xml:space="preserve">a result of a channeled </w:t>
      </w:r>
      <w:proofErr w:type="spellStart"/>
      <w:r w:rsidRPr="0056528E">
        <w:rPr>
          <w:rStyle w:val="Emphasis"/>
        </w:rPr>
        <w:t>applesnail</w:t>
      </w:r>
      <w:proofErr w:type="spellEnd"/>
      <w:r w:rsidRPr="0056528E">
        <w:rPr>
          <w:rStyle w:val="Emphasis"/>
        </w:rPr>
        <w:t xml:space="preserve"> invasion</w:t>
      </w:r>
      <w:r>
        <w:t xml:space="preserve">. Probably </w:t>
      </w:r>
      <w:r w:rsidRPr="00C57FA6">
        <w:rPr>
          <w:rStyle w:val="StyleBoldUnderline"/>
        </w:rPr>
        <w:t>introduced</w:t>
      </w:r>
      <w:r>
        <w:t xml:space="preserve"> through the aquarium trade, the channeled </w:t>
      </w:r>
      <w:proofErr w:type="spellStart"/>
      <w:r w:rsidRPr="00C57FA6">
        <w:rPr>
          <w:rStyle w:val="StyleBoldUnderline"/>
        </w:rPr>
        <w:t>applesnail</w:t>
      </w:r>
      <w:proofErr w:type="spellEnd"/>
      <w:r>
        <w:t xml:space="preserve"> was added </w:t>
      </w:r>
      <w:r w:rsidRPr="00C57FA6">
        <w:rPr>
          <w:rStyle w:val="StyleBoldUnderline"/>
        </w:rPr>
        <w:t>to</w:t>
      </w:r>
      <w:r>
        <w:t xml:space="preserve"> the </w:t>
      </w:r>
      <w:r w:rsidRPr="00C57FA6">
        <w:rPr>
          <w:rStyle w:val="StyleBoldUnderline"/>
        </w:rPr>
        <w:t>Texas</w:t>
      </w:r>
      <w:r>
        <w:t xml:space="preserve"> Parks and Wildlife</w:t>
      </w:r>
      <w:r w:rsidRPr="00FA156D">
        <w:rPr>
          <w:sz w:val="12"/>
        </w:rPr>
        <w:t xml:space="preserve">¶ </w:t>
      </w:r>
      <w:r>
        <w:t xml:space="preserve">Department’s list of prohibited species in April 2001. Unfortunately, </w:t>
      </w:r>
      <w:r w:rsidRPr="00FA156D">
        <w:rPr>
          <w:rStyle w:val="StyleBoldUnderline"/>
        </w:rPr>
        <w:t>snails can be</w:t>
      </w:r>
      <w:r w:rsidRPr="00FA156D">
        <w:rPr>
          <w:rStyle w:val="StyleBoldUnderline"/>
          <w:sz w:val="12"/>
        </w:rPr>
        <w:t xml:space="preserve">¶ </w:t>
      </w:r>
      <w:r w:rsidRPr="00FA156D">
        <w:rPr>
          <w:rStyle w:val="StyleBoldUnderline"/>
        </w:rPr>
        <w:t>difficult to identify</w:t>
      </w:r>
      <w:r>
        <w:t xml:space="preserve">, and restricted species, such as </w:t>
      </w:r>
      <w:r w:rsidRPr="00FA156D">
        <w:rPr>
          <w:rStyle w:val="StyleBoldUnderline"/>
        </w:rPr>
        <w:t xml:space="preserve">the channeled </w:t>
      </w:r>
      <w:proofErr w:type="spellStart"/>
      <w:r w:rsidRPr="00FA156D">
        <w:rPr>
          <w:rStyle w:val="StyleBoldUnderline"/>
        </w:rPr>
        <w:t>applesnail</w:t>
      </w:r>
      <w:proofErr w:type="spellEnd"/>
      <w:r w:rsidRPr="00FA156D">
        <w:rPr>
          <w:rStyle w:val="StyleBoldUnderline"/>
        </w:rPr>
        <w:t>, often</w:t>
      </w:r>
      <w:r w:rsidRPr="00FA156D">
        <w:rPr>
          <w:rStyle w:val="StyleBoldUnderline"/>
          <w:sz w:val="12"/>
        </w:rPr>
        <w:t xml:space="preserve">¶ </w:t>
      </w:r>
      <w:r w:rsidRPr="00FA156D">
        <w:rPr>
          <w:rStyle w:val="StyleBoldUnderline"/>
        </w:rPr>
        <w:t>slip under the radar of</w:t>
      </w:r>
      <w:r>
        <w:t xml:space="preserve"> aquarists, snail collectors, and </w:t>
      </w:r>
      <w:r w:rsidRPr="00FA156D">
        <w:rPr>
          <w:rStyle w:val="StyleBoldUnderline"/>
        </w:rPr>
        <w:t>officials</w:t>
      </w:r>
      <w:r>
        <w:t>. This snail has also</w:t>
      </w:r>
      <w:r w:rsidRPr="00FA156D">
        <w:rPr>
          <w:sz w:val="12"/>
        </w:rPr>
        <w:t xml:space="preserve">¶ </w:t>
      </w:r>
      <w:r>
        <w:t>been known to host a rat lungworm that can infect humans, but no one has yet</w:t>
      </w:r>
      <w:r w:rsidRPr="00FA156D">
        <w:rPr>
          <w:sz w:val="12"/>
        </w:rPr>
        <w:t xml:space="preserve">¶ </w:t>
      </w:r>
      <w:r>
        <w:t xml:space="preserve">found the parasite in Texas’ channeled </w:t>
      </w:r>
      <w:proofErr w:type="spellStart"/>
      <w:r>
        <w:t>applesnails</w:t>
      </w:r>
      <w:proofErr w:type="spellEnd"/>
      <w:r>
        <w:t>.</w:t>
      </w:r>
    </w:p>
    <w:p w:rsidR="003723C1" w:rsidRDefault="003723C1" w:rsidP="003723C1">
      <w:pPr>
        <w:pStyle w:val="Heading4"/>
      </w:pPr>
      <w:proofErr w:type="spellStart"/>
      <w:r>
        <w:lastRenderedPageBreak/>
        <w:t>Applesnails</w:t>
      </w:r>
      <w:proofErr w:type="spellEnd"/>
      <w:r>
        <w:t xml:space="preserve"> invade and destroy rice crops and wetlands- empirics prove</w:t>
      </w:r>
    </w:p>
    <w:p w:rsidR="003723C1" w:rsidRPr="0012440F" w:rsidRDefault="003723C1" w:rsidP="003723C1">
      <w:r>
        <w:rPr>
          <w:rStyle w:val="StyleStyleBold12pt"/>
        </w:rPr>
        <w:t xml:space="preserve">Amber </w:t>
      </w:r>
      <w:proofErr w:type="spellStart"/>
      <w:r w:rsidRPr="0012440F">
        <w:rPr>
          <w:rStyle w:val="StyleStyleBold12pt"/>
          <w:highlight w:val="yellow"/>
        </w:rPr>
        <w:t>Bartelt</w:t>
      </w:r>
      <w:proofErr w:type="spellEnd"/>
      <w:r>
        <w:rPr>
          <w:rStyle w:val="StyleStyleBold12pt"/>
        </w:rPr>
        <w:t>, 9/7/</w:t>
      </w:r>
      <w:r w:rsidRPr="008A6002">
        <w:rPr>
          <w:rStyle w:val="StyleStyleBold12pt"/>
          <w:highlight w:val="yellow"/>
        </w:rPr>
        <w:t>11</w:t>
      </w:r>
      <w:r>
        <w:rPr>
          <w:rStyle w:val="StyleStyleBold12pt"/>
        </w:rPr>
        <w:t xml:space="preserve"> </w:t>
      </w:r>
      <w:proofErr w:type="spellStart"/>
      <w:r w:rsidRPr="0012440F">
        <w:t>Bartelt</w:t>
      </w:r>
      <w:proofErr w:type="spellEnd"/>
      <w:r w:rsidRPr="0012440F">
        <w:t xml:space="preserve"> is a Graduate Student Research Assistant at Sam Houston State University</w:t>
      </w:r>
      <w:r>
        <w:t>.  “POMACEA INSULARUM: ISLAND APPLESNAIL.”  http://www.texasinvasives.org/animal_database/detail.php?symbol=15</w:t>
      </w:r>
    </w:p>
    <w:p w:rsidR="003723C1" w:rsidRDefault="003723C1" w:rsidP="003723C1">
      <w:r>
        <w:t xml:space="preserve">The shell of </w:t>
      </w:r>
      <w:r w:rsidRPr="00BA67EE">
        <w:rPr>
          <w:rStyle w:val="StyleBoldUnderline"/>
        </w:rPr>
        <w:t>the</w:t>
      </w:r>
      <w:r>
        <w:t xml:space="preserve"> island </w:t>
      </w:r>
      <w:proofErr w:type="spellStart"/>
      <w:r w:rsidRPr="00BA67EE">
        <w:rPr>
          <w:rStyle w:val="StyleBoldUnderline"/>
        </w:rPr>
        <w:t>applesnail</w:t>
      </w:r>
      <w:proofErr w:type="spellEnd"/>
      <w:r>
        <w:t xml:space="preserve"> (</w:t>
      </w:r>
      <w:proofErr w:type="spellStart"/>
      <w:r>
        <w:t>Pomacea</w:t>
      </w:r>
      <w:proofErr w:type="spellEnd"/>
      <w:r>
        <w:t xml:space="preserve"> </w:t>
      </w:r>
      <w:proofErr w:type="spellStart"/>
      <w:r>
        <w:t>insularum</w:t>
      </w:r>
      <w:proofErr w:type="spellEnd"/>
      <w:r>
        <w:t xml:space="preserve">) varies from 1.5 - 2.3 inches wide and 1.75 - 3 inches high (about the size of a baseball or human fist). Patterning on the shell can be wildly variable, but shell is usually banded brown, yellow-tan, or even blackish. The shell opening, or aperture is large and oval or round. Body </w:t>
      </w:r>
      <w:proofErr w:type="gramStart"/>
      <w:r>
        <w:t xml:space="preserve">color of </w:t>
      </w:r>
      <w:proofErr w:type="spellStart"/>
      <w:r>
        <w:t>applesnails</w:t>
      </w:r>
      <w:proofErr w:type="spellEnd"/>
      <w:r>
        <w:t xml:space="preserve"> vary</w:t>
      </w:r>
      <w:proofErr w:type="gramEnd"/>
      <w:r>
        <w:t xml:space="preserve"> from yellow to brownish black, with or without dark spiral bands. Their presence is often first noted by observation of their bright pink egg masses.</w:t>
      </w:r>
    </w:p>
    <w:p w:rsidR="003723C1" w:rsidRPr="00C8300D" w:rsidRDefault="003723C1" w:rsidP="003723C1">
      <w:pPr>
        <w:rPr>
          <w:rStyle w:val="StyleBoldUnderline"/>
        </w:rPr>
      </w:pPr>
      <w:r>
        <w:t xml:space="preserve">Ecological Threat: </w:t>
      </w:r>
      <w:r w:rsidRPr="00BA67EE">
        <w:rPr>
          <w:rStyle w:val="StyleBoldUnderline"/>
        </w:rPr>
        <w:t>Negative ecological effects of this</w:t>
      </w:r>
      <w:r>
        <w:t xml:space="preserve"> herbivorous </w:t>
      </w:r>
      <w:r w:rsidRPr="00BA67EE">
        <w:rPr>
          <w:rStyle w:val="StyleBoldUnderline"/>
        </w:rPr>
        <w:t>snail</w:t>
      </w:r>
      <w:r>
        <w:t xml:space="preserve"> </w:t>
      </w:r>
      <w:r w:rsidRPr="00BA67EE">
        <w:rPr>
          <w:rStyle w:val="StyleBoldUnderline"/>
        </w:rPr>
        <w:t>species include impacts on wetlands and wetland restoration activities, competition with native snails, and the introduction of exotic parasites</w:t>
      </w:r>
      <w:r>
        <w:t xml:space="preserve">. Economic </w:t>
      </w:r>
      <w:r w:rsidRPr="00BA67EE">
        <w:rPr>
          <w:rStyle w:val="StyleBoldUnderline"/>
        </w:rPr>
        <w:t xml:space="preserve">losses </w:t>
      </w:r>
      <w:r>
        <w:t xml:space="preserve">can </w:t>
      </w:r>
      <w:r w:rsidRPr="00BA67EE">
        <w:rPr>
          <w:rStyle w:val="StyleBoldUnderline"/>
        </w:rPr>
        <w:t xml:space="preserve">include damage to rice crops as has been evidenced in invasions of </w:t>
      </w:r>
      <w:proofErr w:type="spellStart"/>
      <w:r w:rsidRPr="00BA67EE">
        <w:rPr>
          <w:rStyle w:val="StyleBoldUnderline"/>
        </w:rPr>
        <w:t>applesnails</w:t>
      </w:r>
      <w:proofErr w:type="spellEnd"/>
      <w:r>
        <w:t xml:space="preserve"> documented </w:t>
      </w:r>
      <w:r w:rsidRPr="00BA67EE">
        <w:rPr>
          <w:rStyle w:val="StyleBoldUnderline"/>
        </w:rPr>
        <w:t>in Asia</w:t>
      </w:r>
      <w:r>
        <w:t xml:space="preserve">. Yet, in </w:t>
      </w:r>
      <w:r w:rsidRPr="00C8300D">
        <w:rPr>
          <w:rStyle w:val="StyleBoldUnderline"/>
        </w:rPr>
        <w:t>Texas</w:t>
      </w:r>
      <w:r>
        <w:t xml:space="preserve">, there is no documented agricultural damage from P. </w:t>
      </w:r>
      <w:proofErr w:type="spellStart"/>
      <w:r>
        <w:t>insularum</w:t>
      </w:r>
      <w:proofErr w:type="spellEnd"/>
      <w:r>
        <w:t xml:space="preserve"> at present. However, </w:t>
      </w:r>
      <w:r w:rsidRPr="00C8300D">
        <w:rPr>
          <w:rStyle w:val="StyleBoldUnderline"/>
        </w:rPr>
        <w:t>rice farmers experience increased maintenance costs for levees</w:t>
      </w:r>
      <w:r>
        <w:t xml:space="preserve"> in fields </w:t>
      </w:r>
      <w:r w:rsidRPr="00C8300D">
        <w:rPr>
          <w:rStyle w:val="StyleBoldUnderline"/>
        </w:rPr>
        <w:t xml:space="preserve">with large populations </w:t>
      </w:r>
      <w:r w:rsidRPr="00C8300D">
        <w:t xml:space="preserve">of P. </w:t>
      </w:r>
      <w:proofErr w:type="spellStart"/>
      <w:r w:rsidRPr="00C8300D">
        <w:t>insularum</w:t>
      </w:r>
      <w:proofErr w:type="spellEnd"/>
      <w:r w:rsidRPr="00C8300D">
        <w:t xml:space="preserve"> </w:t>
      </w:r>
      <w:r w:rsidRPr="00C8300D">
        <w:rPr>
          <w:rStyle w:val="StyleBoldUnderline"/>
        </w:rPr>
        <w:t>due to the constant burrowing by snails.</w:t>
      </w:r>
    </w:p>
    <w:p w:rsidR="003723C1" w:rsidRDefault="003723C1" w:rsidP="003723C1">
      <w:r>
        <w:t xml:space="preserve">Biology: Invasive Island </w:t>
      </w:r>
      <w:proofErr w:type="spellStart"/>
      <w:r w:rsidRPr="00C8300D">
        <w:rPr>
          <w:rStyle w:val="Emphasis"/>
        </w:rPr>
        <w:t>applesnails</w:t>
      </w:r>
      <w:proofErr w:type="spellEnd"/>
      <w:r w:rsidRPr="00C8300D">
        <w:rPr>
          <w:rStyle w:val="Emphasis"/>
        </w:rPr>
        <w:t xml:space="preserve"> can spread rapidly from agricultural areas into wetlands and other natural freshwater systems where it may have a serious impact.</w:t>
      </w:r>
      <w:r>
        <w:t xml:space="preserve"> Like all invasive species, Island </w:t>
      </w:r>
      <w:proofErr w:type="spellStart"/>
      <w:r w:rsidRPr="00C8300D">
        <w:rPr>
          <w:rStyle w:val="StyleBoldUnderline"/>
        </w:rPr>
        <w:t>applesnails</w:t>
      </w:r>
      <w:proofErr w:type="spellEnd"/>
      <w:r>
        <w:t xml:space="preserve"> have the potential to </w:t>
      </w:r>
      <w:r w:rsidRPr="00C8300D">
        <w:rPr>
          <w:rStyle w:val="StyleBoldUnderline"/>
        </w:rPr>
        <w:t>compete with native species for limited resources</w:t>
      </w:r>
      <w:r>
        <w:t xml:space="preserve">. </w:t>
      </w:r>
      <w:r w:rsidRPr="00C8300D">
        <w:rPr>
          <w:rStyle w:val="StyleBoldUnderline"/>
        </w:rPr>
        <w:t>This snail species feed on all types of aquatic plants, which could alter the natural balance of a water system.</w:t>
      </w:r>
      <w:r>
        <w:t xml:space="preserve"> Additionally, their </w:t>
      </w:r>
      <w:r w:rsidRPr="00C8300D">
        <w:rPr>
          <w:rStyle w:val="StyleBoldUnderline"/>
        </w:rPr>
        <w:t>rapid</w:t>
      </w:r>
      <w:r>
        <w:t xml:space="preserve"> and profuse </w:t>
      </w:r>
      <w:r w:rsidRPr="00C8300D">
        <w:rPr>
          <w:rStyle w:val="StyleBoldUnderline"/>
        </w:rPr>
        <w:t>reproduction coupled with their lack of predators in the U</w:t>
      </w:r>
      <w:r>
        <w:t xml:space="preserve">nited </w:t>
      </w:r>
      <w:r w:rsidRPr="00C8300D">
        <w:rPr>
          <w:rStyle w:val="StyleBoldUnderline"/>
        </w:rPr>
        <w:t>S</w:t>
      </w:r>
      <w:r>
        <w:t xml:space="preserve">tates could </w:t>
      </w:r>
      <w:r w:rsidRPr="00C8300D">
        <w:rPr>
          <w:rStyle w:val="StyleBoldUnderline"/>
        </w:rPr>
        <w:t>make</w:t>
      </w:r>
      <w:r>
        <w:t xml:space="preserve"> their </w:t>
      </w:r>
      <w:r w:rsidRPr="00C8300D">
        <w:rPr>
          <w:rStyle w:val="StyleBoldUnderline"/>
        </w:rPr>
        <w:t>populations explode</w:t>
      </w:r>
      <w:r>
        <w:t xml:space="preserve"> causing further issues. </w:t>
      </w:r>
      <w:r w:rsidRPr="00C8300D">
        <w:rPr>
          <w:rStyle w:val="Emphasis"/>
        </w:rPr>
        <w:t>It has already threatened the major rice-crops of Texas</w:t>
      </w:r>
      <w:r>
        <w:t xml:space="preserve"> and California.</w:t>
      </w:r>
    </w:p>
    <w:p w:rsidR="003723C1" w:rsidRDefault="003723C1" w:rsidP="003723C1">
      <w:pPr>
        <w:pStyle w:val="Heading4"/>
      </w:pPr>
      <w:r>
        <w:t>Apple snails exist in California, but Texas is the only state where they invade rice fields</w:t>
      </w:r>
    </w:p>
    <w:p w:rsidR="003723C1" w:rsidRPr="00161958" w:rsidRDefault="003723C1" w:rsidP="003723C1">
      <w:r w:rsidRPr="003A0C7F">
        <w:rPr>
          <w:rStyle w:val="StyleStyleBold12pt"/>
        </w:rPr>
        <w:t xml:space="preserve">Robert G. </w:t>
      </w:r>
      <w:r w:rsidRPr="003A0C7F">
        <w:rPr>
          <w:rStyle w:val="StyleStyleBold12pt"/>
          <w:highlight w:val="yellow"/>
        </w:rPr>
        <w:t>Howells and</w:t>
      </w:r>
      <w:r w:rsidRPr="003A0C7F">
        <w:rPr>
          <w:rStyle w:val="StyleStyleBold12pt"/>
        </w:rPr>
        <w:t xml:space="preserve"> James W. </w:t>
      </w:r>
      <w:r w:rsidRPr="00161958">
        <w:rPr>
          <w:rStyle w:val="StyleStyleBold12pt"/>
          <w:highlight w:val="yellow"/>
        </w:rPr>
        <w:t>Smith 02</w:t>
      </w:r>
      <w:r>
        <w:rPr>
          <w:rStyle w:val="StyleStyleBold12pt"/>
        </w:rPr>
        <w:t xml:space="preserve"> </w:t>
      </w:r>
      <w:r w:rsidRPr="00671199">
        <w:t>Robert Howells works at the Texas Parks and Wildlife Department, Heart of the Hills Research Station.</w:t>
      </w:r>
      <w:r>
        <w:t xml:space="preserve"> </w:t>
      </w:r>
      <w:r w:rsidRPr="00671199">
        <w:t>James Smith works at the United States Department of Agriculture, Animal and Plant Health Inspection</w:t>
      </w:r>
      <w:r w:rsidRPr="00E2387D">
        <w:rPr>
          <w:sz w:val="12"/>
        </w:rPr>
        <w:t xml:space="preserve">¶ </w:t>
      </w:r>
      <w:proofErr w:type="spellStart"/>
      <w:r w:rsidRPr="00671199">
        <w:t>Service“STATUS</w:t>
      </w:r>
      <w:proofErr w:type="spellEnd"/>
      <w:r w:rsidRPr="00671199">
        <w:t xml:space="preserve"> OF THE APPLESNAIL </w:t>
      </w:r>
      <w:proofErr w:type="spellStart"/>
      <w:r w:rsidRPr="00671199">
        <w:t>Pomacea</w:t>
      </w:r>
      <w:proofErr w:type="spellEnd"/>
      <w:r>
        <w:t xml:space="preserve"> </w:t>
      </w:r>
      <w:proofErr w:type="spellStart"/>
      <w:r w:rsidRPr="00161958">
        <w:t>canaliculata</w:t>
      </w:r>
      <w:proofErr w:type="spellEnd"/>
      <w:r w:rsidRPr="00161958">
        <w:t xml:space="preserve"> IN THE UNITED STATES.”</w:t>
      </w:r>
      <w:r>
        <w:t xml:space="preserve"> </w:t>
      </w:r>
      <w:r w:rsidRPr="00161958">
        <w:t>http://www.applesnail.net/pestalert/conferences/icam07/country_report%20_usa.pdf</w:t>
      </w:r>
    </w:p>
    <w:p w:rsidR="003723C1" w:rsidRPr="008747C2" w:rsidRDefault="003723C1" w:rsidP="003723C1">
      <w:pPr>
        <w:rPr>
          <w:sz w:val="8"/>
          <w:szCs w:val="8"/>
        </w:rPr>
      </w:pPr>
      <w:r w:rsidRPr="00291B15">
        <w:rPr>
          <w:rStyle w:val="StyleBoldUnderline"/>
        </w:rPr>
        <w:t>The</w:t>
      </w:r>
      <w:r>
        <w:t xml:space="preserve"> </w:t>
      </w:r>
      <w:r w:rsidRPr="00BD509D">
        <w:rPr>
          <w:sz w:val="8"/>
          <w:szCs w:val="8"/>
        </w:rPr>
        <w:t xml:space="preserve">South American </w:t>
      </w:r>
      <w:proofErr w:type="spellStart"/>
      <w:r w:rsidRPr="00291B15">
        <w:rPr>
          <w:rStyle w:val="StyleBoldUnderline"/>
        </w:rPr>
        <w:t>applesnail</w:t>
      </w:r>
      <w:proofErr w:type="spellEnd"/>
      <w:r>
        <w:t xml:space="preserve"> </w:t>
      </w:r>
      <w:proofErr w:type="spellStart"/>
      <w:r w:rsidRPr="00BD509D">
        <w:rPr>
          <w:sz w:val="8"/>
          <w:szCs w:val="8"/>
        </w:rPr>
        <w:t>Pomacea</w:t>
      </w:r>
      <w:proofErr w:type="spellEnd"/>
      <w:r w:rsidRPr="00BD509D">
        <w:rPr>
          <w:sz w:val="8"/>
          <w:szCs w:val="8"/>
        </w:rPr>
        <w:t xml:space="preserve"> </w:t>
      </w:r>
      <w:proofErr w:type="spellStart"/>
      <w:r w:rsidRPr="00BD509D">
        <w:rPr>
          <w:sz w:val="8"/>
          <w:szCs w:val="8"/>
        </w:rPr>
        <w:t>canaliculata</w:t>
      </w:r>
      <w:proofErr w:type="spellEnd"/>
      <w:r w:rsidRPr="00BD509D">
        <w:rPr>
          <w:sz w:val="8"/>
          <w:szCs w:val="8"/>
        </w:rPr>
        <w:t xml:space="preserve"> (Family </w:t>
      </w:r>
      <w:proofErr w:type="spellStart"/>
      <w:r w:rsidRPr="00BD509D">
        <w:rPr>
          <w:sz w:val="8"/>
          <w:szCs w:val="8"/>
        </w:rPr>
        <w:t>Ampullariidae</w:t>
      </w:r>
      <w:proofErr w:type="spellEnd"/>
      <w:r w:rsidRPr="00BD509D">
        <w:rPr>
          <w:sz w:val="8"/>
          <w:szCs w:val="8"/>
        </w:rPr>
        <w:t>) has</w:t>
      </w:r>
      <w:r w:rsidRPr="008747C2">
        <w:rPr>
          <w:sz w:val="8"/>
          <w:szCs w:val="8"/>
        </w:rPr>
        <w:t>¶ been introduced and established within the United States in central Florida, three¶ sites in southern California, and in at least 12 places in southeastern and¶ northern Texas. Most of these populations are not in agricultural areas, though¶ some ecological impact has been observed in Florida.</w:t>
      </w:r>
      <w:r>
        <w:t xml:space="preserve"> </w:t>
      </w:r>
      <w:r w:rsidRPr="00291B15">
        <w:rPr>
          <w:rStyle w:val="StyleBoldUnderline"/>
        </w:rPr>
        <w:t xml:space="preserve">One California introduction¶ </w:t>
      </w:r>
      <w:r>
        <w:t xml:space="preserve">discovered in 2001 </w:t>
      </w:r>
      <w:r w:rsidRPr="00291B15">
        <w:rPr>
          <w:rStyle w:val="StyleBoldUnderline"/>
        </w:rPr>
        <w:t xml:space="preserve">may be near cultivated lands, but not plant species subject to¶ </w:t>
      </w:r>
      <w:proofErr w:type="spellStart"/>
      <w:r w:rsidRPr="00291B15">
        <w:rPr>
          <w:rStyle w:val="StyleBoldUnderline"/>
        </w:rPr>
        <w:t>Pomacea</w:t>
      </w:r>
      <w:proofErr w:type="spellEnd"/>
      <w:r w:rsidRPr="00291B15">
        <w:rPr>
          <w:rStyle w:val="StyleBoldUnderline"/>
        </w:rPr>
        <w:t xml:space="preserve"> depredation.</w:t>
      </w:r>
      <w:r>
        <w:t xml:space="preserve"> </w:t>
      </w:r>
      <w:r w:rsidRPr="00291B15">
        <w:rPr>
          <w:rStyle w:val="Emphasis"/>
        </w:rPr>
        <w:t>In Texas, however, populations</w:t>
      </w:r>
      <w:r>
        <w:t xml:space="preserve"> </w:t>
      </w:r>
      <w:r w:rsidRPr="00BD509D">
        <w:rPr>
          <w:sz w:val="8"/>
          <w:szCs w:val="8"/>
        </w:rPr>
        <w:t>found in 2000 and 2001¶</w:t>
      </w:r>
      <w:r w:rsidRPr="00E2387D">
        <w:rPr>
          <w:sz w:val="12"/>
        </w:rPr>
        <w:t xml:space="preserve"> </w:t>
      </w:r>
      <w:r w:rsidRPr="00291B15">
        <w:rPr>
          <w:rStyle w:val="Emphasis"/>
        </w:rPr>
        <w:t xml:space="preserve">are centrally-located in the rice-producing region. </w:t>
      </w:r>
      <w:r w:rsidRPr="008747C2">
        <w:rPr>
          <w:sz w:val="8"/>
          <w:szCs w:val="8"/>
        </w:rPr>
        <w:t>The species is now present in¶ rice irrigation canals, natural streams and bayous adjacent to fields, and rice¶ fields themselves. Although egg masses, vast numbers of juveniles, and some¶ adults have been found in rice fields in 2002, no crop damage has been reported¶ to date (August 2002). It is hoped that draining irrigation canals over winter</w:t>
      </w:r>
      <w:proofErr w:type="gramStart"/>
      <w:r w:rsidRPr="008747C2">
        <w:rPr>
          <w:sz w:val="8"/>
          <w:szCs w:val="8"/>
        </w:rPr>
        <w:t>,¶</w:t>
      </w:r>
      <w:proofErr w:type="gramEnd"/>
      <w:r w:rsidRPr="008747C2">
        <w:rPr>
          <w:sz w:val="8"/>
          <w:szCs w:val="8"/>
        </w:rPr>
        <w:t xml:space="preserve"> dewatering fields when not in production, and perhaps use of selected pesticides¶ may be able to restrict population size to tolerable levels. Present P. </w:t>
      </w:r>
      <w:proofErr w:type="spellStart"/>
      <w:r w:rsidRPr="008747C2">
        <w:rPr>
          <w:sz w:val="8"/>
          <w:szCs w:val="8"/>
        </w:rPr>
        <w:t>canaliculata</w:t>
      </w:r>
      <w:proofErr w:type="spellEnd"/>
      <w:r w:rsidRPr="008747C2">
        <w:rPr>
          <w:sz w:val="8"/>
          <w:szCs w:val="8"/>
        </w:rPr>
        <w:t>¶ populations also are not in locations where extensive ecological damage would¶ be expected.</w:t>
      </w:r>
    </w:p>
    <w:p w:rsidR="003723C1" w:rsidRDefault="003723C1" w:rsidP="003723C1">
      <w:pPr>
        <w:spacing w:after="200" w:line="276" w:lineRule="auto"/>
        <w:rPr>
          <w:rFonts w:asciiTheme="minorHAnsi" w:hAnsiTheme="minorHAnsi" w:cstheme="minorBidi"/>
          <w:sz w:val="22"/>
        </w:rPr>
      </w:pPr>
    </w:p>
    <w:p w:rsidR="003723C1" w:rsidRDefault="003723C1" w:rsidP="003723C1">
      <w:pPr>
        <w:pStyle w:val="Heading2"/>
      </w:pPr>
      <w:r>
        <w:lastRenderedPageBreak/>
        <w:t>Rice Exports Frontline</w:t>
      </w:r>
    </w:p>
    <w:p w:rsidR="003723C1" w:rsidRDefault="003723C1" w:rsidP="003723C1">
      <w:pPr>
        <w:pStyle w:val="Heading3"/>
      </w:pPr>
      <w:bookmarkStart w:id="0" w:name="_GoBack"/>
      <w:bookmarkEnd w:id="0"/>
      <w:r>
        <w:lastRenderedPageBreak/>
        <w:t>1NC</w:t>
      </w:r>
    </w:p>
    <w:p w:rsidR="003723C1" w:rsidRDefault="003723C1" w:rsidP="003723C1"/>
    <w:p w:rsidR="003723C1" w:rsidRDefault="003723C1" w:rsidP="003723C1">
      <w:pPr>
        <w:pStyle w:val="Heading4"/>
      </w:pPr>
      <w:r>
        <w:t>U.S. Rice production is stable and prices are stable</w:t>
      </w:r>
    </w:p>
    <w:p w:rsidR="003723C1" w:rsidRPr="00821DDE" w:rsidRDefault="003723C1" w:rsidP="003723C1">
      <w:pPr>
        <w:rPr>
          <w:rStyle w:val="StyleStyleBold12pt"/>
        </w:rPr>
      </w:pPr>
      <w:proofErr w:type="spellStart"/>
      <w:r w:rsidRPr="00821DDE">
        <w:rPr>
          <w:rStyle w:val="StyleStyleBold12pt"/>
        </w:rPr>
        <w:t>Scoville</w:t>
      </w:r>
      <w:proofErr w:type="spellEnd"/>
      <w:r w:rsidRPr="00821DDE">
        <w:rPr>
          <w:rStyle w:val="StyleStyleBold12pt"/>
        </w:rPr>
        <w:t xml:space="preserve"> 13</w:t>
      </w:r>
    </w:p>
    <w:p w:rsidR="003723C1" w:rsidRDefault="003723C1" w:rsidP="003723C1">
      <w:r>
        <w:t xml:space="preserve">Jack </w:t>
      </w:r>
      <w:proofErr w:type="spellStart"/>
      <w:r>
        <w:t>Scoville</w:t>
      </w:r>
      <w:proofErr w:type="spellEnd"/>
      <w:r>
        <w:t xml:space="preserve">, </w:t>
      </w:r>
      <w:proofErr w:type="gramStart"/>
      <w:r>
        <w:t>The</w:t>
      </w:r>
      <w:proofErr w:type="gramEnd"/>
      <w:r>
        <w:t xml:space="preserve"> Price Futures Group</w:t>
      </w:r>
    </w:p>
    <w:p w:rsidR="003723C1" w:rsidRDefault="003723C1" w:rsidP="003723C1">
      <w:r>
        <w:t>RICE CASH MARKET STRONG, VIETNAM HARVEST EYED: Issue 24 Mar 3, 2013</w:t>
      </w:r>
    </w:p>
    <w:p w:rsidR="003723C1" w:rsidRDefault="003723C1" w:rsidP="003723C1">
      <w:r>
        <w:t>http://philippinecommoditiesdigest.wordpress.com/2013/03/04/rice-cash-market-strong-vietnam-harvest-eyed-issue-24-mar-3-2013/</w:t>
      </w:r>
    </w:p>
    <w:p w:rsidR="003723C1" w:rsidRDefault="003723C1" w:rsidP="003723C1">
      <w:r w:rsidRPr="00821DDE">
        <w:rPr>
          <w:sz w:val="12"/>
        </w:rPr>
        <w:t xml:space="preserve">¶ </w:t>
      </w:r>
      <w:r w:rsidRPr="00821DDE">
        <w:rPr>
          <w:rStyle w:val="StyleBoldUnderline"/>
          <w:highlight w:val="yellow"/>
        </w:rPr>
        <w:t>Cash markets here in the U.S. are strong as most of the rice has been sold</w:t>
      </w:r>
      <w:r>
        <w:t xml:space="preserve"> in the South and Delta. Arkansas farmers still have some of the crop, but </w:t>
      </w:r>
      <w:r w:rsidRPr="00821DDE">
        <w:rPr>
          <w:rStyle w:val="StyleBoldUnderline"/>
          <w:highlight w:val="yellow"/>
        </w:rPr>
        <w:t xml:space="preserve">Texas, Louisiana, and Mississippi producers are pretty much </w:t>
      </w:r>
      <w:r w:rsidRPr="003723C1">
        <w:rPr>
          <w:rStyle w:val="StyleBoldUnderline"/>
          <w:highlight w:val="yellow"/>
        </w:rPr>
        <w:t>sold</w:t>
      </w:r>
      <w:r w:rsidRPr="003723C1">
        <w:rPr>
          <w:highlight w:val="yellow"/>
        </w:rPr>
        <w:t xml:space="preserve"> out.</w:t>
      </w:r>
      <w:r w:rsidRPr="003723C1">
        <w:rPr>
          <w:sz w:val="12"/>
          <w:highlight w:val="yellow"/>
        </w:rPr>
        <w:t>¶</w:t>
      </w:r>
      <w:r w:rsidRPr="00821DDE">
        <w:rPr>
          <w:sz w:val="12"/>
        </w:rPr>
        <w:t xml:space="preserve"> ¶ </w:t>
      </w:r>
      <w:proofErr w:type="gramStart"/>
      <w:r>
        <w:t>There</w:t>
      </w:r>
      <w:proofErr w:type="gramEnd"/>
      <w:r>
        <w:t xml:space="preserve"> is rice in California, but farmers are holding there and waiting for a rally. They might get one as countries like South Korea still have some rice to buy here. Plus, Egyptian supplies do not seem to be moving to Mideast buyers in volumes that many had feared. The U.S. stands to pick up a little of this business as it often does.</w:t>
      </w:r>
      <w:r w:rsidRPr="00821DDE">
        <w:rPr>
          <w:sz w:val="12"/>
        </w:rPr>
        <w:t xml:space="preserve">¶ ¶ </w:t>
      </w:r>
      <w:r w:rsidRPr="00821DDE">
        <w:rPr>
          <w:rStyle w:val="StyleBoldUnderline"/>
          <w:highlight w:val="yellow"/>
        </w:rPr>
        <w:t>Asian prices also seem stable to strong.</w:t>
      </w:r>
      <w:r>
        <w:t xml:space="preserve"> India especially seems to have seen prices move higher. Vietnam will be harvesting and selling soon, and demand will be an issue for them. However, the market already knows that and </w:t>
      </w:r>
      <w:r w:rsidRPr="00821DDE">
        <w:rPr>
          <w:rStyle w:val="StyleBoldUnderline"/>
          <w:highlight w:val="yellow"/>
        </w:rPr>
        <w:t>prices are holding firm. Prices in the west will hold firm until the U.S. has a crop assured,</w:t>
      </w:r>
      <w:r>
        <w:t xml:space="preserve"> but prices in Asia might soften if Vietnam becomes a big seller. That is still a month or two from now, and until then it looks like </w:t>
      </w:r>
      <w:r w:rsidRPr="00821DDE">
        <w:rPr>
          <w:rStyle w:val="StyleBoldUnderline"/>
          <w:highlight w:val="yellow"/>
        </w:rPr>
        <w:t>prices will hold stable</w:t>
      </w:r>
      <w:r>
        <w:t xml:space="preserve"> or move a little higher.</w:t>
      </w:r>
    </w:p>
    <w:p w:rsidR="003723C1" w:rsidRDefault="003723C1" w:rsidP="003723C1"/>
    <w:p w:rsidR="003723C1" w:rsidRDefault="003723C1" w:rsidP="003723C1">
      <w:r>
        <w:t>U.S. market share is too small to effect world prices</w:t>
      </w:r>
    </w:p>
    <w:p w:rsidR="003723C1" w:rsidRPr="004079F0" w:rsidRDefault="003723C1" w:rsidP="003723C1">
      <w:pPr>
        <w:pStyle w:val="Heading2"/>
        <w:jc w:val="left"/>
        <w:rPr>
          <w:rStyle w:val="Strong"/>
          <w:u w:val="none"/>
        </w:rPr>
      </w:pPr>
      <w:proofErr w:type="gramStart"/>
      <w:r>
        <w:rPr>
          <w:rStyle w:val="Strong"/>
          <w:u w:val="none"/>
        </w:rPr>
        <w:lastRenderedPageBreak/>
        <w:t>rice</w:t>
      </w:r>
      <w:proofErr w:type="gramEnd"/>
      <w:r>
        <w:rPr>
          <w:rStyle w:val="Strong"/>
          <w:u w:val="none"/>
        </w:rPr>
        <w:t xml:space="preserve"> subsidies are a small sector in us agriculture and don’t effect global prices</w:t>
      </w:r>
    </w:p>
    <w:p w:rsidR="003723C1" w:rsidRPr="00582285" w:rsidRDefault="003723C1" w:rsidP="003723C1">
      <w:r>
        <w:rPr>
          <w:rStyle w:val="Strong"/>
        </w:rPr>
        <w:t>Sumner and Buck 7</w:t>
      </w:r>
      <w:r w:rsidRPr="00582285">
        <w:t>[Daniel A., Director at the University of California Agricultural Issues Center and the Frank H., Jr., Professor at the Department of Agricultural and Resource Economics, University of California, Davis</w:t>
      </w:r>
      <w:r>
        <w:t xml:space="preserve">, IPC, June 2007, </w:t>
      </w:r>
      <w:r w:rsidRPr="00582285">
        <w:t>http://www.agritrade.org/Publications/PolicyFocus/Farm_Bill_5_white_commodities.pdf</w:t>
      </w:r>
      <w:r>
        <w:t>]</w:t>
      </w:r>
    </w:p>
    <w:p w:rsidR="003723C1" w:rsidRDefault="003723C1" w:rsidP="003723C1">
      <w:r w:rsidRPr="00582285">
        <w:t>U.S</w:t>
      </w:r>
      <w:r w:rsidRPr="003723C1">
        <w:t>. rice programs are quite similar to those for cotton, except that rice is a much smaller part of U.S. agriculture, and U.S. rice is a much smaller part of the world market than is cotton. Rice receives payments from the same three programs that apply to cotton, but crop insurance is less important for rice. Furthermore, unlike for cotton, after several years of low prices and high subsidies, rice prices are now projected to be high enough that marketing loan benefits and counter-cyclical payments are likely to be zero for the life of the 2007 Farm Bill (FAPRI, 2007 baseline projections). This result means that, if prices follow the projections, the subsidy programs look to be relatively unimportant for rice produc</w:t>
      </w:r>
      <w:r w:rsidRPr="003723C1">
        <w:softHyphen/>
        <w:t xml:space="preserve">tion </w:t>
      </w:r>
      <w:r w:rsidRPr="00582285">
        <w:t xml:space="preserve">in the 2007 Farm Bill. Furthermore, </w:t>
      </w:r>
      <w:r w:rsidRPr="003723C1">
        <w:rPr>
          <w:rStyle w:val="StyleBoldUnderline"/>
          <w:highlight w:val="yellow"/>
        </w:rPr>
        <w:t>because of its small global market share, U.S. rice subsidies have relatively little effect on world markets for rice</w:t>
      </w:r>
      <w:r w:rsidRPr="004079F0">
        <w:rPr>
          <w:rStyle w:val="Strong"/>
        </w:rPr>
        <w:t>.</w:t>
      </w:r>
      <w:r w:rsidRPr="00582285">
        <w:t xml:space="preserve"> The OECD calculated the U.S. Producer Support Estimate for rice of about 20 percent in 2004, far lower that 40 percent to 50 percent estimate that held in earlier years when global rice market prices were lower.</w:t>
      </w:r>
    </w:p>
    <w:p w:rsidR="003723C1" w:rsidRDefault="003723C1" w:rsidP="003723C1"/>
    <w:p w:rsidR="003723C1" w:rsidRPr="003723C1" w:rsidRDefault="003723C1" w:rsidP="003723C1">
      <w:pPr>
        <w:pStyle w:val="Heading4"/>
      </w:pPr>
      <w:r>
        <w:t>The advantage makes no internal sense—</w:t>
      </w:r>
      <w:proofErr w:type="gramStart"/>
      <w:r>
        <w:t>If</w:t>
      </w:r>
      <w:proofErr w:type="gramEnd"/>
      <w:r>
        <w:t xml:space="preserve"> all the new production is contracted for sale in Cuba it can’t stabilize world prices because it doesn’t go to those markets</w:t>
      </w:r>
    </w:p>
    <w:p w:rsidR="003723C1" w:rsidRDefault="003723C1" w:rsidP="003723C1">
      <w:pPr>
        <w:pStyle w:val="Heading4"/>
      </w:pPr>
      <w:r>
        <w:t xml:space="preserve">their Childs evidence from this year that says that the US is getting outcompeted in the rice market by the Middle East, Sub-Saharan Africa, Australia, and Egypt- other countries are controlling the market, which </w:t>
      </w:r>
      <w:r>
        <w:rPr>
          <w:i/>
        </w:rPr>
        <w:t>proves that they are also stable suppliers and the US is not key</w:t>
      </w:r>
      <w:r>
        <w:t xml:space="preserve">.  Their ERS 11 </w:t>
      </w:r>
      <w:proofErr w:type="spellStart"/>
      <w:proofErr w:type="gramStart"/>
      <w:r>
        <w:t>ev</w:t>
      </w:r>
      <w:proofErr w:type="spellEnd"/>
      <w:proofErr w:type="gramEnd"/>
      <w:r>
        <w:t xml:space="preserve"> says US is only key because of stability; other countries solve stability.  Prefer Childs 6/14 of Grant and Williams 90- Childs postdates by 23 years; 23 years is enough time for the rice market to shift to the Middle East and other areas.</w:t>
      </w:r>
    </w:p>
    <w:p w:rsidR="003723C1" w:rsidRDefault="003723C1" w:rsidP="003723C1">
      <w:pPr>
        <w:pStyle w:val="Heading4"/>
      </w:pPr>
      <w:proofErr w:type="gramStart"/>
      <w:r>
        <w:t>Conflict over food security empirically denied by the 2008 Rice Price Spike- governments adjust</w:t>
      </w:r>
      <w:proofErr w:type="gramEnd"/>
      <w:r>
        <w:t xml:space="preserve"> to crises.  </w:t>
      </w:r>
      <w:proofErr w:type="spellStart"/>
      <w:r>
        <w:t>Squo</w:t>
      </w:r>
      <w:proofErr w:type="spellEnd"/>
      <w:r>
        <w:t xml:space="preserve"> </w:t>
      </w:r>
      <w:proofErr w:type="gramStart"/>
      <w:r>
        <w:t>solves,</w:t>
      </w:r>
      <w:proofErr w:type="gramEnd"/>
      <w:r>
        <w:t xml:space="preserve"> world rice production increasing and sustainable.</w:t>
      </w:r>
    </w:p>
    <w:p w:rsidR="003723C1" w:rsidRDefault="003723C1" w:rsidP="003723C1">
      <w:r>
        <w:rPr>
          <w:rStyle w:val="StyleStyleBold12pt"/>
        </w:rPr>
        <w:t xml:space="preserve">Bas </w:t>
      </w:r>
      <w:proofErr w:type="spellStart"/>
      <w:r w:rsidRPr="00605960">
        <w:rPr>
          <w:rStyle w:val="StyleStyleBold12pt"/>
          <w:highlight w:val="yellow"/>
        </w:rPr>
        <w:t>Bouman</w:t>
      </w:r>
      <w:proofErr w:type="spellEnd"/>
      <w:r>
        <w:rPr>
          <w:rStyle w:val="StyleStyleBold12pt"/>
        </w:rPr>
        <w:t xml:space="preserve"> 3/18/</w:t>
      </w:r>
      <w:r w:rsidRPr="00605960">
        <w:rPr>
          <w:rStyle w:val="StyleStyleBold12pt"/>
          <w:highlight w:val="yellow"/>
        </w:rPr>
        <w:t>13</w:t>
      </w:r>
      <w:r>
        <w:rPr>
          <w:rStyle w:val="StyleStyleBold12pt"/>
        </w:rPr>
        <w:t xml:space="preserve">  </w:t>
      </w:r>
      <w:r w:rsidRPr="00E04D6D">
        <w:t xml:space="preserve">Bas </w:t>
      </w:r>
      <w:proofErr w:type="spellStart"/>
      <w:r w:rsidRPr="00E04D6D">
        <w:t>Bouman</w:t>
      </w:r>
      <w:proofErr w:type="spellEnd"/>
      <w:r w:rsidRPr="00E04D6D">
        <w:t xml:space="preserve"> </w:t>
      </w:r>
      <w:r>
        <w:t xml:space="preserve">was the </w:t>
      </w:r>
      <w:r w:rsidRPr="00E04D6D">
        <w:t>head of the International Rice Research Institute's Crop and Environmental Sciences Division and is currently the director of the Global Rice Science Partnership.</w:t>
      </w:r>
      <w:r>
        <w:t xml:space="preserve">  </w:t>
      </w:r>
      <w:proofErr w:type="spellStart"/>
      <w:r>
        <w:t>Bouman</w:t>
      </w:r>
      <w:proofErr w:type="spellEnd"/>
      <w:r>
        <w:t xml:space="preserve"> has a PhD in remote sensing and crop </w:t>
      </w:r>
      <w:proofErr w:type="spellStart"/>
      <w:r>
        <w:t>modelling</w:t>
      </w:r>
      <w:proofErr w:type="spellEnd"/>
      <w:r>
        <w:t xml:space="preserve"> from </w:t>
      </w:r>
      <w:proofErr w:type="spellStart"/>
      <w:r>
        <w:t>Wageningen</w:t>
      </w:r>
      <w:proofErr w:type="spellEnd"/>
      <w:r>
        <w:t xml:space="preserve"> Agricultural University.  He is an expert in Water management, Rice agronomy, </w:t>
      </w:r>
      <w:proofErr w:type="spellStart"/>
      <w:r>
        <w:t>Agroecology</w:t>
      </w:r>
      <w:proofErr w:type="spellEnd"/>
    </w:p>
    <w:p w:rsidR="003723C1" w:rsidRDefault="003723C1" w:rsidP="003723C1">
      <w:r>
        <w:t xml:space="preserve">Systems analysis tools and crop growth </w:t>
      </w:r>
      <w:proofErr w:type="spellStart"/>
      <w:r>
        <w:t>modelling</w:t>
      </w:r>
      <w:proofErr w:type="spellEnd"/>
      <w:r>
        <w:t>, and Land use analysis.</w:t>
      </w:r>
    </w:p>
    <w:p w:rsidR="003723C1" w:rsidRPr="00B623E8" w:rsidRDefault="003723C1" w:rsidP="003723C1">
      <w:pPr>
        <w:rPr>
          <w:rStyle w:val="StyleBoldUnderline"/>
        </w:rPr>
      </w:pPr>
      <w:r w:rsidRPr="00FF6FAE">
        <w:rPr>
          <w:rStyle w:val="StyleBoldUnderline"/>
        </w:rPr>
        <w:t>In 2008, the price of rice</w:t>
      </w:r>
      <w:r>
        <w:t xml:space="preserve"> that was traded internationally </w:t>
      </w:r>
      <w:r w:rsidRPr="00FF6FAE">
        <w:rPr>
          <w:rStyle w:val="StyleBoldUnderline"/>
        </w:rPr>
        <w:t>spiked dramatically in an event</w:t>
      </w:r>
      <w:r>
        <w:t xml:space="preserve"> that was to be </w:t>
      </w:r>
      <w:r w:rsidRPr="00FF6FAE">
        <w:rPr>
          <w:rStyle w:val="StyleBoldUnderline"/>
        </w:rPr>
        <w:t>called the Rice Price Spike.</w:t>
      </w:r>
      <w:r>
        <w:t xml:space="preserve"> </w:t>
      </w:r>
      <w:r w:rsidRPr="009B09C7">
        <w:rPr>
          <w:rStyle w:val="StyleBoldUnderline"/>
        </w:rPr>
        <w:t>The world price of Thai rice</w:t>
      </w:r>
      <w:r>
        <w:t xml:space="preserve"> 5% broken </w:t>
      </w:r>
      <w:r w:rsidRPr="009B09C7">
        <w:t>was at a record low</w:t>
      </w:r>
      <w:r>
        <w:t xml:space="preserve"> of around US$200 per ton from 2000 to 2005, rose to more than $360 per ton by December 2007, and then </w:t>
      </w:r>
      <w:r w:rsidRPr="009B09C7">
        <w:rPr>
          <w:rStyle w:val="StyleBoldUnderline"/>
        </w:rPr>
        <w:t xml:space="preserve">dramatically spiked at about $1,000 per ton in the early months of 2008. </w:t>
      </w:r>
      <w:r>
        <w:t>Prices within rice-consuming countries also rose, but did not spike to such dramatically high levels. This rice price spike followed closely the hikes in the prices of other food staples and nonagricultural commodities</w:t>
      </w:r>
      <w:r w:rsidRPr="003529A3">
        <w:rPr>
          <w:rStyle w:val="StyleBoldUnderline"/>
        </w:rPr>
        <w:t>. Political unrest, popular demonstrations, and food queues followed</w:t>
      </w:r>
      <w:r>
        <w:t xml:space="preserve">, which the world had not witnessed for many years (except those following natural or man-made disasters such as typhoons and wars, respectively). </w:t>
      </w:r>
      <w:r w:rsidRPr="003529A3">
        <w:rPr>
          <w:rStyle w:val="Emphasis"/>
        </w:rPr>
        <w:t>Governments and international bodies</w:t>
      </w:r>
      <w:r>
        <w:t xml:space="preserve"> that had become complacent about food security </w:t>
      </w:r>
      <w:r w:rsidRPr="003529A3">
        <w:rPr>
          <w:rStyle w:val="Emphasis"/>
        </w:rPr>
        <w:t>received a</w:t>
      </w:r>
      <w:r>
        <w:t xml:space="preserve"> brutal </w:t>
      </w:r>
      <w:r w:rsidRPr="003529A3">
        <w:rPr>
          <w:rStyle w:val="Emphasis"/>
        </w:rPr>
        <w:t>wake-up call, and</w:t>
      </w:r>
      <w:r>
        <w:t xml:space="preserve"> the issue of food security and how to feed an expanding world population returned to the political agenda. As a consequence, </w:t>
      </w:r>
      <w:r w:rsidRPr="003529A3">
        <w:rPr>
          <w:rStyle w:val="Emphasis"/>
        </w:rPr>
        <w:t>substantial investments were again made in the agricultural sector.</w:t>
      </w:r>
      <w:r>
        <w:t xml:space="preserve"> So, where are we </w:t>
      </w:r>
      <w:r w:rsidRPr="00B623E8">
        <w:rPr>
          <w:rStyle w:val="StyleBoldUnderline"/>
        </w:rPr>
        <w:t>now, five years later</w:t>
      </w:r>
      <w:r w:rsidRPr="00B623E8">
        <w:t>?</w:t>
      </w:r>
    </w:p>
    <w:p w:rsidR="003723C1" w:rsidRPr="003C1D67" w:rsidRDefault="003723C1" w:rsidP="003723C1">
      <w:r w:rsidRPr="00B623E8">
        <w:rPr>
          <w:rStyle w:val="StyleBoldUnderline"/>
        </w:rPr>
        <w:t>A string of “good news reports” from the rice sector has</w:t>
      </w:r>
      <w:r>
        <w:t xml:space="preserve"> recently </w:t>
      </w:r>
      <w:r w:rsidRPr="00B623E8">
        <w:rPr>
          <w:rStyle w:val="StyleBoldUnderline"/>
        </w:rPr>
        <w:t>emerged from various parts of the globe</w:t>
      </w:r>
      <w:r>
        <w:t xml:space="preserve">. In sub-Saharan Africa, </w:t>
      </w:r>
      <w:r w:rsidRPr="00B623E8">
        <w:rPr>
          <w:rStyle w:val="StyleBoldUnderline"/>
        </w:rPr>
        <w:t xml:space="preserve">the Africa Rice Center revealed </w:t>
      </w:r>
      <w:r>
        <w:t xml:space="preserve">last week that </w:t>
      </w:r>
      <w:r w:rsidRPr="00B623E8">
        <w:rPr>
          <w:rStyle w:val="StyleBoldUnderline"/>
        </w:rPr>
        <w:t>average rice yields</w:t>
      </w:r>
      <w:r>
        <w:t xml:space="preserve"> have </w:t>
      </w:r>
      <w:r w:rsidRPr="00B623E8">
        <w:rPr>
          <w:rStyle w:val="StyleBoldUnderline"/>
        </w:rPr>
        <w:t>jumped 30% since the rice crisis</w:t>
      </w:r>
      <w:r>
        <w:t xml:space="preserve">. The production </w:t>
      </w:r>
      <w:r w:rsidRPr="00B623E8">
        <w:rPr>
          <w:rStyle w:val="Emphasis"/>
        </w:rPr>
        <w:t>growth rate shot up from 3.2% per year</w:t>
      </w:r>
      <w:r>
        <w:t xml:space="preserve"> in 2000-07 </w:t>
      </w:r>
      <w:r w:rsidRPr="00B623E8">
        <w:rPr>
          <w:rStyle w:val="Emphasis"/>
        </w:rPr>
        <w:t>to 8.4%</w:t>
      </w:r>
      <w:r>
        <w:t xml:space="preserve"> per year in 2007-12. In southern </w:t>
      </w:r>
      <w:r w:rsidRPr="00B623E8">
        <w:rPr>
          <w:rStyle w:val="StyleBoldUnderline"/>
        </w:rPr>
        <w:t>Latin America</w:t>
      </w:r>
      <w:r>
        <w:t xml:space="preserve">, Uruguay, Argentina, and Brazil (Rio Grande do </w:t>
      </w:r>
      <w:proofErr w:type="spellStart"/>
      <w:r>
        <w:t>Sul</w:t>
      </w:r>
      <w:proofErr w:type="spellEnd"/>
      <w:r>
        <w:t xml:space="preserve"> Province) </w:t>
      </w:r>
      <w:r w:rsidRPr="00B623E8">
        <w:rPr>
          <w:rStyle w:val="StyleBoldUnderline"/>
        </w:rPr>
        <w:t>increased</w:t>
      </w:r>
      <w:r>
        <w:t xml:space="preserve"> their </w:t>
      </w:r>
      <w:r w:rsidRPr="00B623E8">
        <w:rPr>
          <w:rStyle w:val="StyleBoldUnderline"/>
        </w:rPr>
        <w:t>irrigated rice yields by</w:t>
      </w:r>
      <w:r>
        <w:t xml:space="preserve"> some </w:t>
      </w:r>
      <w:r w:rsidRPr="00B623E8">
        <w:rPr>
          <w:rStyle w:val="Emphasis"/>
        </w:rPr>
        <w:t>25%</w:t>
      </w:r>
      <w:r>
        <w:t xml:space="preserve">, from 5–6 tons per ha in the early 2000s to 7–8 tons per ha in the late 2000s. In Southeast Asia, </w:t>
      </w:r>
      <w:r w:rsidRPr="00B623E8">
        <w:rPr>
          <w:rStyle w:val="StyleBoldUnderline"/>
        </w:rPr>
        <w:t>a USDA study</w:t>
      </w:r>
      <w:r>
        <w:t xml:space="preserve"> in December 2012 </w:t>
      </w:r>
      <w:r w:rsidRPr="00B623E8">
        <w:rPr>
          <w:rStyle w:val="StyleBoldUnderline"/>
        </w:rPr>
        <w:t>projected</w:t>
      </w:r>
      <w:r>
        <w:t xml:space="preserve"> continued large </w:t>
      </w:r>
      <w:r w:rsidRPr="00B623E8">
        <w:rPr>
          <w:rStyle w:val="StyleBoldUnderline"/>
        </w:rPr>
        <w:t>exports from Southeast Asia that could easily serve the</w:t>
      </w:r>
      <w:r>
        <w:t xml:space="preserve"> import </w:t>
      </w:r>
      <w:r w:rsidRPr="00B623E8">
        <w:rPr>
          <w:rStyle w:val="StyleBoldUnderline"/>
        </w:rPr>
        <w:t>needs</w:t>
      </w:r>
      <w:r>
        <w:t xml:space="preserve"> </w:t>
      </w:r>
      <w:r w:rsidRPr="00B623E8">
        <w:rPr>
          <w:rStyle w:val="StyleBoldUnderline"/>
        </w:rPr>
        <w:t>of countries such as Indonesia, the Philippines, Malaysia, and others</w:t>
      </w:r>
      <w:r>
        <w:t xml:space="preserve"> outside the region. In the last decade, </w:t>
      </w:r>
      <w:r w:rsidRPr="00B623E8">
        <w:rPr>
          <w:rStyle w:val="StyleBoldUnderline"/>
        </w:rPr>
        <w:t>Myanmar, Laos, and Cambodia have become self-sufficient in rice and even started to export</w:t>
      </w:r>
      <w:r>
        <w:t xml:space="preserve"> </w:t>
      </w:r>
      <w:r>
        <w:lastRenderedPageBreak/>
        <w:t>modest quantities. With its recent policy of “opening up,” Myanmar—which was once the number-one rice exporter before World War II—is set to become a major rice exporter again. A recent rice policy study for Laos concluded that the country would continue to build a robust national rice surplus. So, does all this good news mean that “we’re out of the woods” now?</w:t>
      </w:r>
    </w:p>
    <w:p w:rsidR="003723C1" w:rsidRDefault="003723C1" w:rsidP="003723C1">
      <w:pPr>
        <w:pStyle w:val="Heading4"/>
        <w:rPr>
          <w:rStyle w:val="StyleStyleBold12pt"/>
        </w:rPr>
      </w:pPr>
      <w:r>
        <w:t xml:space="preserve">China will start buying US rice soon- price spikes coming now, </w:t>
      </w:r>
      <w:proofErr w:type="spellStart"/>
      <w:r>
        <w:t>squo</w:t>
      </w:r>
      <w:proofErr w:type="spellEnd"/>
      <w:r>
        <w:t xml:space="preserve"> solves rice expansion and exports</w:t>
      </w:r>
    </w:p>
    <w:p w:rsidR="003723C1" w:rsidRPr="00512D6F" w:rsidRDefault="003723C1" w:rsidP="003723C1">
      <w:r w:rsidRPr="00512D6F">
        <w:rPr>
          <w:rStyle w:val="StyleStyleBold12pt"/>
          <w:highlight w:val="yellow"/>
        </w:rPr>
        <w:t>Daily Mail</w:t>
      </w:r>
      <w:r>
        <w:rPr>
          <w:rStyle w:val="StyleStyleBold12pt"/>
        </w:rPr>
        <w:t xml:space="preserve"> 10/5/</w:t>
      </w:r>
      <w:r w:rsidRPr="00512D6F">
        <w:rPr>
          <w:rStyle w:val="StyleStyleBold12pt"/>
          <w:highlight w:val="yellow"/>
        </w:rPr>
        <w:t>11</w:t>
      </w:r>
      <w:r>
        <w:rPr>
          <w:rStyle w:val="StyleStyleBold12pt"/>
        </w:rPr>
        <w:t xml:space="preserve"> </w:t>
      </w:r>
      <w:r w:rsidRPr="00512D6F">
        <w:t>“Going against the grain: China may open up markets to allow U.S. to export its rice.”</w:t>
      </w:r>
      <w:r>
        <w:t xml:space="preserve">  http://www.dailymail.co.uk/news/article-2045582/China-open-markets-allow-US-export-rice.html</w:t>
      </w:r>
    </w:p>
    <w:p w:rsidR="003723C1" w:rsidRDefault="003723C1" w:rsidP="003723C1">
      <w:r w:rsidRPr="00D06514">
        <w:rPr>
          <w:rStyle w:val="StyleBoldUnderline"/>
        </w:rPr>
        <w:t>U.S. farmers</w:t>
      </w:r>
      <w:r>
        <w:t xml:space="preserve"> believe </w:t>
      </w:r>
      <w:r w:rsidRPr="00D06514">
        <w:rPr>
          <w:rStyle w:val="StyleBoldUnderline"/>
        </w:rPr>
        <w:t>they are close to getting permission to sell rice in China which would mean a massive boost</w:t>
      </w:r>
      <w:r>
        <w:t xml:space="preserve"> </w:t>
      </w:r>
      <w:r w:rsidRPr="00D06514">
        <w:rPr>
          <w:rStyle w:val="StyleBoldUnderline"/>
        </w:rPr>
        <w:t>for</w:t>
      </w:r>
      <w:r>
        <w:t xml:space="preserve"> an </w:t>
      </w:r>
      <w:r w:rsidRPr="00D06514">
        <w:rPr>
          <w:rStyle w:val="StyleBoldUnderline"/>
        </w:rPr>
        <w:t>industry</w:t>
      </w:r>
      <w:r>
        <w:t xml:space="preserve"> that has seen prices stagnate recently.</w:t>
      </w:r>
      <w:r w:rsidRPr="00512D6F">
        <w:rPr>
          <w:sz w:val="12"/>
        </w:rPr>
        <w:t xml:space="preserve">¶ </w:t>
      </w:r>
      <w:r>
        <w:t xml:space="preserve">If China opens its markets to U.S. rice, </w:t>
      </w:r>
      <w:r w:rsidRPr="00D06514">
        <w:rPr>
          <w:rStyle w:val="StyleBoldUnderline"/>
        </w:rPr>
        <w:t xml:space="preserve">it could cause a spike in demand that </w:t>
      </w:r>
      <w:r w:rsidRPr="003127F2">
        <w:rPr>
          <w:rStyle w:val="Emphasis"/>
        </w:rPr>
        <w:t>drives up prices and encourages farmers to grow more</w:t>
      </w:r>
      <w:r>
        <w:t>, industry observers said.</w:t>
      </w:r>
      <w:r w:rsidRPr="00512D6F">
        <w:rPr>
          <w:sz w:val="12"/>
        </w:rPr>
        <w:t xml:space="preserve">¶ </w:t>
      </w:r>
      <w:r w:rsidRPr="00D06514">
        <w:rPr>
          <w:rStyle w:val="StyleBoldUnderline"/>
        </w:rPr>
        <w:t>China</w:t>
      </w:r>
      <w:r>
        <w:t xml:space="preserve"> is the world's largest producer of rice, but it </w:t>
      </w:r>
      <w:r w:rsidRPr="00D06514">
        <w:rPr>
          <w:rStyle w:val="StyleBoldUnderline"/>
        </w:rPr>
        <w:t>consumes nearly everything it grows</w:t>
      </w:r>
      <w:r>
        <w:t xml:space="preserve"> </w:t>
      </w:r>
      <w:r w:rsidRPr="00D06514">
        <w:rPr>
          <w:rStyle w:val="StyleBoldUnderline"/>
        </w:rPr>
        <w:t>and already imports some rice</w:t>
      </w:r>
      <w:r>
        <w:t xml:space="preserve"> from Thailand and Vietnam </w:t>
      </w:r>
      <w:r w:rsidRPr="00D06514">
        <w:rPr>
          <w:rStyle w:val="StyleBoldUnderline"/>
        </w:rPr>
        <w:t xml:space="preserve">to feed its </w:t>
      </w:r>
      <w:r>
        <w:t xml:space="preserve">1.3 billion </w:t>
      </w:r>
      <w:r w:rsidRPr="00D06514">
        <w:rPr>
          <w:rStyle w:val="StyleBoldUnderline"/>
        </w:rPr>
        <w:t>people</w:t>
      </w:r>
      <w:r>
        <w:t>.</w:t>
      </w:r>
    </w:p>
    <w:p w:rsidR="003723C1" w:rsidRDefault="003723C1" w:rsidP="003723C1">
      <w:pPr>
        <w:pStyle w:val="Heading4"/>
      </w:pPr>
      <w:r>
        <w:t>China is about to become a huge rice market for the US</w:t>
      </w:r>
    </w:p>
    <w:p w:rsidR="003723C1" w:rsidRPr="00B46BCD" w:rsidRDefault="003723C1" w:rsidP="003723C1">
      <w:r w:rsidRPr="00E87C07">
        <w:rPr>
          <w:rStyle w:val="StyleStyleBold12pt"/>
          <w:highlight w:val="yellow"/>
        </w:rPr>
        <w:t>Ag Professional</w:t>
      </w:r>
      <w:r>
        <w:rPr>
          <w:rStyle w:val="StyleStyleBold12pt"/>
        </w:rPr>
        <w:t>, 10/15/</w:t>
      </w:r>
      <w:r w:rsidRPr="00E87C07">
        <w:rPr>
          <w:rStyle w:val="StyleStyleBold12pt"/>
          <w:highlight w:val="yellow"/>
        </w:rPr>
        <w:t>12</w:t>
      </w:r>
      <w:r>
        <w:rPr>
          <w:rStyle w:val="StyleStyleBold12pt"/>
        </w:rPr>
        <w:t xml:space="preserve"> </w:t>
      </w:r>
      <w:r w:rsidRPr="00B46BCD">
        <w:t>“Prospects advance for U.S. rice exports to China.”  http://www.agprofessional.com/news/Prospects-advance-for-US-rice-exports-to-China-173934281.html</w:t>
      </w:r>
    </w:p>
    <w:p w:rsidR="003723C1" w:rsidRDefault="003723C1" w:rsidP="003723C1">
      <w:pPr>
        <w:spacing w:after="200" w:line="276" w:lineRule="auto"/>
        <w:rPr>
          <w:sz w:val="12"/>
        </w:rPr>
      </w:pPr>
      <w:r w:rsidRPr="00E45323">
        <w:rPr>
          <w:rStyle w:val="StyleBoldUnderline"/>
        </w:rPr>
        <w:t>USDA</w:t>
      </w:r>
      <w:r w:rsidRPr="00E45323">
        <w:t>'s</w:t>
      </w:r>
      <w:r>
        <w:t xml:space="preserve"> Animal and Plant Health Inspection Service (APHIS) office in Beijing </w:t>
      </w:r>
      <w:r w:rsidRPr="00E45323">
        <w:rPr>
          <w:rStyle w:val="StyleBoldUnderline"/>
        </w:rPr>
        <w:t>received a draft</w:t>
      </w:r>
      <w:r>
        <w:t xml:space="preserve"> </w:t>
      </w:r>
      <w:proofErr w:type="spellStart"/>
      <w:r>
        <w:t>phytosanitary</w:t>
      </w:r>
      <w:proofErr w:type="spellEnd"/>
      <w:r>
        <w:t xml:space="preserve"> protocol </w:t>
      </w:r>
      <w:r w:rsidRPr="00E45323">
        <w:rPr>
          <w:rStyle w:val="StyleBoldUnderline"/>
        </w:rPr>
        <w:t>from</w:t>
      </w:r>
      <w:r>
        <w:t xml:space="preserve"> </w:t>
      </w:r>
      <w:r w:rsidRPr="00E45323">
        <w:rPr>
          <w:rStyle w:val="StyleBoldUnderline"/>
        </w:rPr>
        <w:t>Chinese</w:t>
      </w:r>
      <w:r>
        <w:t xml:space="preserve"> plant health </w:t>
      </w:r>
      <w:r w:rsidRPr="00E45323">
        <w:rPr>
          <w:rStyle w:val="StyleBoldUnderline"/>
        </w:rPr>
        <w:t>officials covering prospective exports of U.S.-grown rice to China</w:t>
      </w:r>
      <w:r>
        <w:t>. A translation of the document has been sent to APHIS headquarters in Riverdale, Md., for review and assessment and to formulate a response.</w:t>
      </w:r>
      <w:r w:rsidRPr="002A358E">
        <w:rPr>
          <w:sz w:val="12"/>
        </w:rPr>
        <w:t xml:space="preserve">¶ </w:t>
      </w:r>
      <w:r w:rsidRPr="00E45323">
        <w:rPr>
          <w:rStyle w:val="StyleBoldUnderline"/>
        </w:rPr>
        <w:t>The U.S. rice industry has been working toward access</w:t>
      </w:r>
      <w:r>
        <w:t xml:space="preserve"> for U.S. </w:t>
      </w:r>
      <w:r w:rsidRPr="00E45323">
        <w:rPr>
          <w:rStyle w:val="StyleBoldUnderline"/>
        </w:rPr>
        <w:t>rice to the China market</w:t>
      </w:r>
      <w:r>
        <w:t xml:space="preserve"> for nearly seven years. With the receipt of this draft protocol, </w:t>
      </w:r>
      <w:r w:rsidRPr="00E45323">
        <w:rPr>
          <w:rStyle w:val="StyleBoldUnderline"/>
        </w:rPr>
        <w:t>the finish line</w:t>
      </w:r>
      <w:r>
        <w:t xml:space="preserve"> finally </w:t>
      </w:r>
      <w:r w:rsidRPr="00E45323">
        <w:rPr>
          <w:rStyle w:val="StyleBoldUnderline"/>
        </w:rPr>
        <w:t>appears to be within sight</w:t>
      </w:r>
      <w:r>
        <w:t>, but the marathon is not yet won, the USA Rice Federation noted.</w:t>
      </w:r>
      <w:r w:rsidRPr="002A358E">
        <w:rPr>
          <w:sz w:val="12"/>
        </w:rPr>
        <w:t xml:space="preserve">¶ </w:t>
      </w:r>
      <w:r>
        <w:t>“From what we understand, there are a significant number of onerous conditions placed on U.S. milled rice entry into China,” USA Rice Federation President and CEO Betsy Ward said. “Nevertheless, this is a significant achievement.”</w:t>
      </w:r>
      <w:r w:rsidRPr="002A358E">
        <w:rPr>
          <w:sz w:val="12"/>
        </w:rPr>
        <w:t xml:space="preserve">¶ </w:t>
      </w:r>
      <w:r w:rsidRPr="0052241D">
        <w:t>Chinese officials visited rice-producing regions of Arkansas, California and Louisiana last fall to review and observe procedures and protocols at the farm- and mill-level to prevent pests in U.S. rice.</w:t>
      </w:r>
      <w:r>
        <w:t xml:space="preserve"> The visit was considered to be a key step toward the draft protocol. </w:t>
      </w:r>
      <w:r w:rsidRPr="002A358E">
        <w:rPr>
          <w:sz w:val="12"/>
        </w:rPr>
        <w:t xml:space="preserve">¶ </w:t>
      </w:r>
      <w:r w:rsidRPr="0094231C">
        <w:rPr>
          <w:rStyle w:val="Emphasis"/>
        </w:rPr>
        <w:t>Ch</w:t>
      </w:r>
      <w:r w:rsidRPr="00E45323">
        <w:rPr>
          <w:rStyle w:val="Emphasis"/>
        </w:rPr>
        <w:t>ina is the third-largest export destination for U.S. agricultural goods and a potentially lucrative U.S. rice market opportunity. Per capita rice consumption in China is 233 pounds annually.</w:t>
      </w:r>
      <w:r>
        <w:t xml:space="preserve"> </w:t>
      </w:r>
      <w:r w:rsidRPr="002A358E">
        <w:rPr>
          <w:sz w:val="12"/>
        </w:rPr>
        <w:t xml:space="preserve">¶ </w:t>
      </w:r>
      <w:r>
        <w:t xml:space="preserve">Rice trade is controlled by the Chinese government through a quota system, half of which is reserved for state-owned enterprises. Should the China market open to U.S. rice, it is the </w:t>
      </w:r>
      <w:r w:rsidRPr="00E45323">
        <w:rPr>
          <w:rStyle w:val="StyleBoldUnderline"/>
        </w:rPr>
        <w:t>U.S. mills and trading companies that will establish commercial relations with the Chinese state-owned trading company and China’s private trading companies</w:t>
      </w:r>
      <w:r>
        <w:t xml:space="preserve">. The expectation is that </w:t>
      </w:r>
      <w:r w:rsidRPr="00E45323">
        <w:rPr>
          <w:rStyle w:val="StyleBoldUnderline"/>
        </w:rPr>
        <w:t>China will purchase milled and brown rice from the U</w:t>
      </w:r>
      <w:r>
        <w:t xml:space="preserve">nited </w:t>
      </w:r>
      <w:r w:rsidRPr="00E45323">
        <w:rPr>
          <w:rStyle w:val="StyleBoldUnderline"/>
        </w:rPr>
        <w:t>S</w:t>
      </w:r>
      <w:r>
        <w:t>tates.</w:t>
      </w:r>
      <w:r w:rsidRPr="002A358E">
        <w:rPr>
          <w:sz w:val="12"/>
        </w:rPr>
        <w:t xml:space="preserve">¶ </w:t>
      </w:r>
    </w:p>
    <w:p w:rsidR="003723C1" w:rsidRDefault="003723C1" w:rsidP="003723C1">
      <w:pPr>
        <w:pStyle w:val="Heading4"/>
      </w:pPr>
      <w:r>
        <w:t xml:space="preserve">The international rice market remains stable in the </w:t>
      </w:r>
      <w:proofErr w:type="spellStart"/>
      <w:r>
        <w:t>squo</w:t>
      </w:r>
      <w:proofErr w:type="spellEnd"/>
    </w:p>
    <w:p w:rsidR="003723C1" w:rsidRPr="000C5DE8" w:rsidRDefault="003723C1" w:rsidP="003723C1">
      <w:proofErr w:type="spellStart"/>
      <w:r>
        <w:rPr>
          <w:rStyle w:val="StyleStyleBold12pt"/>
        </w:rPr>
        <w:t>Samarendu</w:t>
      </w:r>
      <w:proofErr w:type="spellEnd"/>
      <w:r>
        <w:rPr>
          <w:rStyle w:val="StyleStyleBold12pt"/>
        </w:rPr>
        <w:t xml:space="preserve"> </w:t>
      </w:r>
      <w:proofErr w:type="spellStart"/>
      <w:r w:rsidRPr="00A15231">
        <w:rPr>
          <w:rStyle w:val="StyleStyleBold12pt"/>
          <w:highlight w:val="yellow"/>
        </w:rPr>
        <w:t>Mohanty</w:t>
      </w:r>
      <w:proofErr w:type="spellEnd"/>
      <w:r>
        <w:rPr>
          <w:rStyle w:val="StyleStyleBold12pt"/>
        </w:rPr>
        <w:t>, 1/11/</w:t>
      </w:r>
      <w:proofErr w:type="gramStart"/>
      <w:r w:rsidRPr="008D273B">
        <w:rPr>
          <w:rStyle w:val="StyleStyleBold12pt"/>
          <w:highlight w:val="yellow"/>
        </w:rPr>
        <w:t>13</w:t>
      </w:r>
      <w:r>
        <w:rPr>
          <w:rStyle w:val="StyleStyleBold12pt"/>
        </w:rPr>
        <w:t xml:space="preserve">  </w:t>
      </w:r>
      <w:r w:rsidRPr="000C5DE8">
        <w:t>Sam</w:t>
      </w:r>
      <w:proofErr w:type="gramEnd"/>
      <w:r w:rsidRPr="000C5DE8">
        <w:t xml:space="preserve"> </w:t>
      </w:r>
      <w:proofErr w:type="spellStart"/>
      <w:r w:rsidRPr="000C5DE8">
        <w:t>Mohanty</w:t>
      </w:r>
      <w:proofErr w:type="spellEnd"/>
      <w:r w:rsidRPr="000C5DE8">
        <w:t xml:space="preserve"> is a Doctor of Philosophy and Master of Science, University of Nebraska-Lincoln.</w:t>
      </w:r>
      <w:r>
        <w:t xml:space="preserve">  </w:t>
      </w:r>
      <w:proofErr w:type="spellStart"/>
      <w:r>
        <w:t>Mohanty</w:t>
      </w:r>
      <w:proofErr w:type="spellEnd"/>
      <w:r>
        <w:t xml:space="preserve"> works for the International Rice Research Institute, is the head of the Social Sciences Division, and manages 40 research scientists (internationally and nationally recruited staff).  He also identifies frontier research area for the Social Sciences Division.</w:t>
      </w:r>
    </w:p>
    <w:p w:rsidR="003723C1" w:rsidRPr="00C34F90" w:rsidRDefault="003723C1" w:rsidP="003723C1">
      <w:r>
        <w:t xml:space="preserve">Not a lot is happening in the rice market right now. Harvesting of the wet-season crop in Asia is almost complete and the overall production situation looks very encouraging. </w:t>
      </w:r>
      <w:r w:rsidRPr="003F25C3">
        <w:rPr>
          <w:rStyle w:val="StyleBoldUnderline"/>
        </w:rPr>
        <w:t>Despite some early-season drought scare in India, the</w:t>
      </w:r>
      <w:r>
        <w:t xml:space="preserve"> </w:t>
      </w:r>
      <w:proofErr w:type="spellStart"/>
      <w:r>
        <w:t>kharif</w:t>
      </w:r>
      <w:proofErr w:type="spellEnd"/>
      <w:r>
        <w:t xml:space="preserve"> (wet-season) </w:t>
      </w:r>
      <w:r w:rsidRPr="003F25C3">
        <w:rPr>
          <w:rStyle w:val="StyleBoldUnderline"/>
        </w:rPr>
        <w:t>rice crop has recovered</w:t>
      </w:r>
      <w:r>
        <w:t xml:space="preserve"> nicely </w:t>
      </w:r>
      <w:r w:rsidRPr="003F25C3">
        <w:rPr>
          <w:rStyle w:val="StyleBoldUnderline"/>
        </w:rPr>
        <w:t>and the Ministry of Ag</w:t>
      </w:r>
      <w:r>
        <w:t xml:space="preserve">riculture </w:t>
      </w:r>
      <w:r w:rsidRPr="003F25C3">
        <w:rPr>
          <w:rStyle w:val="StyleBoldUnderline"/>
        </w:rPr>
        <w:t>now predicts the crop to be around 86 million tons</w:t>
      </w:r>
      <w:r>
        <w:t xml:space="preserve"> (milled equivalent). </w:t>
      </w:r>
      <w:r w:rsidRPr="003F25C3">
        <w:rPr>
          <w:rStyle w:val="StyleBoldUnderline"/>
        </w:rPr>
        <w:t xml:space="preserve">This is slightly lower than the record harvest of the 2011 </w:t>
      </w:r>
      <w:proofErr w:type="spellStart"/>
      <w:r>
        <w:t>kharif</w:t>
      </w:r>
      <w:proofErr w:type="spellEnd"/>
      <w:r>
        <w:t xml:space="preserve"> crop </w:t>
      </w:r>
      <w:r w:rsidRPr="003F25C3">
        <w:rPr>
          <w:rStyle w:val="StyleBoldUnderline"/>
        </w:rPr>
        <w:t>but</w:t>
      </w:r>
      <w:r>
        <w:t xml:space="preserve"> is </w:t>
      </w:r>
      <w:r w:rsidRPr="003F25C3">
        <w:rPr>
          <w:rStyle w:val="StyleBoldUnderline"/>
        </w:rPr>
        <w:t>still higher than</w:t>
      </w:r>
      <w:r>
        <w:t xml:space="preserve"> what was harvested in </w:t>
      </w:r>
      <w:r w:rsidRPr="003F25C3">
        <w:rPr>
          <w:rStyle w:val="StyleBoldUnderline"/>
        </w:rPr>
        <w:t>the past few years</w:t>
      </w:r>
      <w:r>
        <w:t xml:space="preserve">. With huge procurement stocks in government warehouses (nearly 35 million tons of milled rice equivalent as of 7 December 2012), </w:t>
      </w:r>
      <w:r w:rsidRPr="003F25C3">
        <w:rPr>
          <w:rStyle w:val="StyleBoldUnderline"/>
        </w:rPr>
        <w:t>the slight decline in rice production does not seem to be a problem</w:t>
      </w:r>
      <w:r>
        <w:t xml:space="preserve"> for India.</w:t>
      </w:r>
      <w:r w:rsidRPr="00F01DD8">
        <w:rPr>
          <w:sz w:val="12"/>
        </w:rPr>
        <w:t xml:space="preserve">¶ </w:t>
      </w:r>
      <w:r w:rsidRPr="003F25C3">
        <w:rPr>
          <w:rStyle w:val="StyleBoldUnderline"/>
        </w:rPr>
        <w:t>For many other Asian countries, including Vietnam, China, Bangladesh, and Pakistan</w:t>
      </w:r>
      <w:r>
        <w:t xml:space="preserve">, 2012 </w:t>
      </w:r>
      <w:r w:rsidRPr="003F25C3">
        <w:rPr>
          <w:rStyle w:val="StyleBoldUnderline"/>
        </w:rPr>
        <w:t>rice production is estimated to be at record levels.</w:t>
      </w:r>
      <w:r>
        <w:t xml:space="preserve"> According to the USDA, </w:t>
      </w:r>
      <w:r w:rsidRPr="003F25C3">
        <w:rPr>
          <w:rStyle w:val="StyleBoldUnderline"/>
        </w:rPr>
        <w:t>overall global rice production</w:t>
      </w:r>
      <w:r>
        <w:t xml:space="preserve"> for 2012-13 is </w:t>
      </w:r>
      <w:r w:rsidRPr="003F25C3">
        <w:rPr>
          <w:rStyle w:val="StyleBoldUnderline"/>
        </w:rPr>
        <w:t>estimated</w:t>
      </w:r>
      <w:r>
        <w:t xml:space="preserve"> to be </w:t>
      </w:r>
      <w:r w:rsidRPr="003F25C3">
        <w:rPr>
          <w:rStyle w:val="StyleBoldUnderline"/>
        </w:rPr>
        <w:t>around 465 million tons</w:t>
      </w:r>
      <w:r>
        <w:t xml:space="preserve"> (milled equivalent), more or less the same as the record production of 2011-12. But, ending stocks for 2012-13 are projected to decline by 3 million tons (from 106 million tons in 2011-12 to 103 million tons in 2012-13) because of strong growth in rice consumption. In the past 7 years, global rice consumption has increased by more than 50 million tons, with an average annual growth of nearly 2%. This has restricted the accumulation of stocks at a faster pace despite good harvests in the past few </w:t>
      </w:r>
      <w:r>
        <w:lastRenderedPageBreak/>
        <w:t>years.</w:t>
      </w:r>
      <w:r w:rsidRPr="00F01DD8">
        <w:rPr>
          <w:sz w:val="12"/>
        </w:rPr>
        <w:t xml:space="preserve">¶ </w:t>
      </w:r>
      <w:r w:rsidRPr="003F25C3">
        <w:rPr>
          <w:rStyle w:val="StyleBoldUnderline"/>
        </w:rPr>
        <w:t>Global rice prices have been fairly stable</w:t>
      </w:r>
      <w:r>
        <w:t xml:space="preserve"> in the past year after a </w:t>
      </w:r>
      <w:proofErr w:type="spellStart"/>
      <w:r>
        <w:t>runup</w:t>
      </w:r>
      <w:proofErr w:type="spellEnd"/>
      <w:r>
        <w:t xml:space="preserve"> in the first half of 2011 in anticipation of the reintroduction of the Thai pledging scheme and a subsequent drop in the fourth quarter of 2011 after the re-entry of India into the </w:t>
      </w:r>
      <w:proofErr w:type="spellStart"/>
      <w:r>
        <w:t>nonbasmati</w:t>
      </w:r>
      <w:proofErr w:type="spellEnd"/>
      <w:r>
        <w:t xml:space="preserve"> export market. </w:t>
      </w:r>
      <w:r w:rsidRPr="003F25C3">
        <w:rPr>
          <w:rStyle w:val="StyleBoldUnderline"/>
        </w:rPr>
        <w:t>The end results have been the emergence of India as the top rice exporter</w:t>
      </w:r>
      <w:r>
        <w:t xml:space="preserve"> in 2012 and the dethroning of Thailand from the top rank for the first time in three decades.</w:t>
      </w:r>
    </w:p>
    <w:p w:rsidR="003723C1" w:rsidRDefault="003723C1" w:rsidP="003723C1">
      <w:pPr>
        <w:pStyle w:val="Heading4"/>
      </w:pPr>
      <w:r>
        <w:t>Their US rice internals are wrong- Basmati rice from India is key to the international market and Thailand, Vietnam, and Pakistan are the main suppliers of non-Basmati rice because they have the lowest production costs</w:t>
      </w:r>
    </w:p>
    <w:p w:rsidR="003723C1" w:rsidRPr="00794405" w:rsidRDefault="003723C1" w:rsidP="003723C1">
      <w:proofErr w:type="gramStart"/>
      <w:r w:rsidRPr="00E15705">
        <w:rPr>
          <w:rStyle w:val="StyleStyleBold12pt"/>
        </w:rPr>
        <w:t>Directorate of Rice Development of India</w:t>
      </w:r>
      <w:r>
        <w:rPr>
          <w:rStyle w:val="StyleStyleBold12pt"/>
        </w:rPr>
        <w:t xml:space="preserve">, 02 </w:t>
      </w:r>
      <w:r w:rsidRPr="00794405">
        <w:t>“Problems &amp; Prospects of Rice Export from India.”</w:t>
      </w:r>
      <w:proofErr w:type="gramEnd"/>
      <w:r w:rsidRPr="00794405">
        <w:t xml:space="preserve">  http://drdpat.bih.nic.in/Rice%20Export%20-%2008.htm</w:t>
      </w:r>
    </w:p>
    <w:p w:rsidR="003723C1" w:rsidRPr="00820C66" w:rsidRDefault="003723C1" w:rsidP="003723C1">
      <w:r>
        <w:t xml:space="preserve">Awareness about </w:t>
      </w:r>
      <w:r w:rsidRPr="003E58B1">
        <w:rPr>
          <w:rStyle w:val="StyleBoldUnderline"/>
        </w:rPr>
        <w:t>basmati rice</w:t>
      </w:r>
      <w:r>
        <w:t xml:space="preserve"> is </w:t>
      </w:r>
      <w:r w:rsidRPr="003E58B1">
        <w:rPr>
          <w:rStyle w:val="StyleBoldUnderline"/>
        </w:rPr>
        <w:t>spreading among</w:t>
      </w:r>
      <w:r>
        <w:t xml:space="preserve"> different strata of the </w:t>
      </w:r>
      <w:r w:rsidRPr="003E58B1">
        <w:rPr>
          <w:rStyle w:val="StyleBoldUnderline"/>
        </w:rPr>
        <w:t>society in the country and abroad</w:t>
      </w:r>
      <w:r>
        <w:t xml:space="preserve">. Basmati rice is possessing unique grain, cooking, eating and digestive qualities. Hence, majority of people in the country and abroad have developed liking for basmati rice. Because of its superfine quality, basmati rice is most preferred and also meant for high premium value in the national and international markets. Thus, </w:t>
      </w:r>
      <w:r w:rsidRPr="00CF01A1">
        <w:rPr>
          <w:rStyle w:val="StyleBoldUnderline"/>
        </w:rPr>
        <w:t xml:space="preserve">basmati rice </w:t>
      </w:r>
      <w:r w:rsidRPr="00CF01A1">
        <w:t>is also</w:t>
      </w:r>
      <w:r w:rsidRPr="00CF01A1">
        <w:rPr>
          <w:rStyle w:val="StyleBoldUnderline"/>
        </w:rPr>
        <w:t xml:space="preserve"> stated to be 'Pearl' of rice.</w:t>
      </w:r>
      <w:r w:rsidRPr="00713C8C">
        <w:rPr>
          <w:rStyle w:val="StyleBoldUnderline"/>
          <w:sz w:val="12"/>
        </w:rPr>
        <w:t>¶</w:t>
      </w:r>
      <w:r w:rsidRPr="00713C8C">
        <w:rPr>
          <w:sz w:val="12"/>
        </w:rPr>
        <w:t xml:space="preserve"> </w:t>
      </w:r>
      <w:r>
        <w:t xml:space="preserve">There are other sources of aromatic short grain varieties with similar starch content characteristics, grown different states of the country. </w:t>
      </w:r>
      <w:proofErr w:type="spellStart"/>
      <w:r>
        <w:t>Katarni</w:t>
      </w:r>
      <w:proofErr w:type="spellEnd"/>
      <w:r>
        <w:t xml:space="preserve"> rice is grown in Bihar, </w:t>
      </w:r>
      <w:proofErr w:type="spellStart"/>
      <w:r>
        <w:t>Randhunipagal</w:t>
      </w:r>
      <w:proofErr w:type="spellEnd"/>
      <w:r>
        <w:t xml:space="preserve"> and </w:t>
      </w:r>
      <w:proofErr w:type="spellStart"/>
      <w:r>
        <w:t>Bhadshahbhog</w:t>
      </w:r>
      <w:proofErr w:type="spellEnd"/>
      <w:r>
        <w:t xml:space="preserve"> are grown in West Bengal, each one of these varieties is fetching higher price in the local markets. These varieties are having localized preference and their demand preference could not spread widely elsewhere. Even some of these </w:t>
      </w:r>
      <w:proofErr w:type="gramStart"/>
      <w:r>
        <w:t>are possessing</w:t>
      </w:r>
      <w:proofErr w:type="gramEnd"/>
      <w:r>
        <w:t xml:space="preserve"> more aroma than the typical basmati varieties. </w:t>
      </w:r>
      <w:proofErr w:type="spellStart"/>
      <w:r>
        <w:t>Infact</w:t>
      </w:r>
      <w:proofErr w:type="spellEnd"/>
      <w:r>
        <w:t xml:space="preserve">, the harmonious combination of various factors deciding the appearance, taste, keeping quality texture of cooked rice </w:t>
      </w:r>
      <w:proofErr w:type="spellStart"/>
      <w:r>
        <w:t>etc</w:t>
      </w:r>
      <w:proofErr w:type="spellEnd"/>
      <w:r>
        <w:t xml:space="preserve"> and makes the particular varieties unique/popular in the domestic and international markets.</w:t>
      </w:r>
      <w:r w:rsidRPr="00713C8C">
        <w:rPr>
          <w:sz w:val="12"/>
        </w:rPr>
        <w:t xml:space="preserve">¶ </w:t>
      </w:r>
      <w:r>
        <w:t xml:space="preserve">As mentioned above </w:t>
      </w:r>
      <w:r w:rsidRPr="00CF01A1">
        <w:rPr>
          <w:rStyle w:val="Emphasis"/>
        </w:rPr>
        <w:t>basmati rice is the most sought after rice in</w:t>
      </w:r>
      <w:r>
        <w:t xml:space="preserve"> the domestic </w:t>
      </w:r>
      <w:r w:rsidRPr="00CF01A1">
        <w:t>and</w:t>
      </w:r>
      <w:r w:rsidRPr="00CF01A1">
        <w:rPr>
          <w:rStyle w:val="Emphasis"/>
        </w:rPr>
        <w:t xml:space="preserve"> international markets</w:t>
      </w:r>
      <w:r>
        <w:t xml:space="preserve"> and it also fetches high premium. Commercially </w:t>
      </w:r>
      <w:proofErr w:type="spellStart"/>
      <w:r>
        <w:t>Taraori</w:t>
      </w:r>
      <w:proofErr w:type="spellEnd"/>
      <w:r>
        <w:t xml:space="preserve"> Basmati, Basmati-370 and Basmati Type-3 are very popular. All these three varieties are similar in starch characteristics but based on grain dimensions </w:t>
      </w:r>
      <w:proofErr w:type="spellStart"/>
      <w:r>
        <w:t>Taraori</w:t>
      </w:r>
      <w:proofErr w:type="spellEnd"/>
      <w:r>
        <w:t xml:space="preserve"> Basmati is preferred much over Basamati-370. Similarly Basamati-370 is preferred more over Basmati Type-3. </w:t>
      </w:r>
      <w:proofErr w:type="spellStart"/>
      <w:r>
        <w:t>Pusa</w:t>
      </w:r>
      <w:proofErr w:type="spellEnd"/>
      <w:r>
        <w:t xml:space="preserve"> Basmati-1 has been well accepted by the trade and there </w:t>
      </w:r>
      <w:proofErr w:type="gramStart"/>
      <w:r>
        <w:t>is good prospects</w:t>
      </w:r>
      <w:proofErr w:type="gramEnd"/>
      <w:r>
        <w:t xml:space="preserve"> for export. </w:t>
      </w:r>
      <w:proofErr w:type="spellStart"/>
      <w:r>
        <w:t>Infact</w:t>
      </w:r>
      <w:proofErr w:type="spellEnd"/>
      <w:r>
        <w:t xml:space="preserve">, </w:t>
      </w:r>
      <w:proofErr w:type="spellStart"/>
      <w:r>
        <w:t>Pusa</w:t>
      </w:r>
      <w:proofErr w:type="spellEnd"/>
      <w:r>
        <w:t xml:space="preserve"> Basmati-1 is at present most profitable variety in rice, in spite of being highly susceptible to major insects, pests and diseases. Under proper crop management condition farmers can get 4-6 </w:t>
      </w:r>
      <w:proofErr w:type="spellStart"/>
      <w:r>
        <w:t>tonnes</w:t>
      </w:r>
      <w:proofErr w:type="spellEnd"/>
      <w:r>
        <w:t xml:space="preserve"> paddy yield per hectare. This variety is much </w:t>
      </w:r>
      <w:proofErr w:type="spellStart"/>
      <w:r>
        <w:t>favoured</w:t>
      </w:r>
      <w:proofErr w:type="spellEnd"/>
      <w:r>
        <w:t xml:space="preserve"> by the farmers, traders and consumers. During cooking it has got linear expansion. It is also easily digestible. Hence, this variety is much preferred by the consumers in India and abroad.</w:t>
      </w:r>
      <w:r w:rsidRPr="00713C8C">
        <w:rPr>
          <w:sz w:val="12"/>
        </w:rPr>
        <w:t xml:space="preserve">¶ </w:t>
      </w:r>
      <w:proofErr w:type="gramStart"/>
      <w:r w:rsidRPr="00896656">
        <w:rPr>
          <w:rStyle w:val="StyleBoldUnderline"/>
        </w:rPr>
        <w:t>With</w:t>
      </w:r>
      <w:proofErr w:type="gramEnd"/>
      <w:r w:rsidRPr="00896656">
        <w:rPr>
          <w:rStyle w:val="StyleBoldUnderline"/>
        </w:rPr>
        <w:t xml:space="preserve"> the every coming year</w:t>
      </w:r>
      <w:r>
        <w:t xml:space="preserve">, domestic as well as </w:t>
      </w:r>
      <w:r w:rsidRPr="00896656">
        <w:rPr>
          <w:rStyle w:val="StyleBoldUnderline"/>
        </w:rPr>
        <w:t>international demand for basmati rice is increasing</w:t>
      </w:r>
      <w:r>
        <w:t xml:space="preserve">. If desired </w:t>
      </w:r>
      <w:proofErr w:type="gramStart"/>
      <w:r>
        <w:t>aroma in basmati rice along with other quality characteristics are</w:t>
      </w:r>
      <w:proofErr w:type="gramEnd"/>
      <w:r>
        <w:t xml:space="preserve"> maintained, these measures may help to boost the export of basmati rice from India.</w:t>
      </w:r>
      <w:r w:rsidRPr="00713C8C">
        <w:rPr>
          <w:sz w:val="12"/>
        </w:rPr>
        <w:t xml:space="preserve">¶ </w:t>
      </w:r>
      <w:r w:rsidRPr="00896656">
        <w:rPr>
          <w:rStyle w:val="StyleBoldUnderline"/>
        </w:rPr>
        <w:t>Non-basmati rice exports</w:t>
      </w:r>
      <w:r>
        <w:t xml:space="preserve"> have also </w:t>
      </w:r>
      <w:r w:rsidRPr="00896656">
        <w:rPr>
          <w:rStyle w:val="StyleBoldUnderline"/>
        </w:rPr>
        <w:t>suffered</w:t>
      </w:r>
      <w:r>
        <w:t xml:space="preserve"> much </w:t>
      </w:r>
      <w:r w:rsidRPr="00896656">
        <w:rPr>
          <w:rStyle w:val="StyleBoldUnderline"/>
        </w:rPr>
        <w:t>due to</w:t>
      </w:r>
      <w:r>
        <w:t xml:space="preserve"> the </w:t>
      </w:r>
      <w:r w:rsidRPr="00896656">
        <w:rPr>
          <w:rStyle w:val="StyleBoldUnderline"/>
        </w:rPr>
        <w:t>competition from</w:t>
      </w:r>
      <w:r>
        <w:t xml:space="preserve"> exporting countries like </w:t>
      </w:r>
      <w:r w:rsidRPr="00896656">
        <w:rPr>
          <w:rStyle w:val="StyleBoldUnderline"/>
        </w:rPr>
        <w:t>Thailand, Vietnam and Pakistan</w:t>
      </w:r>
      <w:r>
        <w:t xml:space="preserve"> </w:t>
      </w:r>
      <w:r w:rsidRPr="00896656">
        <w:rPr>
          <w:rStyle w:val="StyleBoldUnderline"/>
        </w:rPr>
        <w:t>because of their low cost of production</w:t>
      </w:r>
      <w:r>
        <w:t>. In the recent past export of non-basmati rice was fluctuating year after year due to various reasons. The export of non-basmati rice was on its peak during 1995-96 it came down during 1998-99 due to many reasons. Sometime, export is also affected if good harvest is there in the importing countries, they reduce their import accordingly. If rice exporters made their sincere efforts with Govt. supporting export policy, non-basmati rice export is expected to increase in future.</w:t>
      </w:r>
    </w:p>
    <w:p w:rsidR="003723C1" w:rsidRDefault="003723C1" w:rsidP="003723C1">
      <w:pPr>
        <w:pStyle w:val="Heading3"/>
      </w:pPr>
      <w:r>
        <w:lastRenderedPageBreak/>
        <w:t>2NC/1NR extensions</w:t>
      </w:r>
    </w:p>
    <w:p w:rsidR="003723C1" w:rsidRDefault="003723C1" w:rsidP="003723C1">
      <w:pPr>
        <w:pStyle w:val="Heading4"/>
      </w:pPr>
      <w:proofErr w:type="spellStart"/>
      <w:r>
        <w:t>Squo</w:t>
      </w:r>
      <w:proofErr w:type="spellEnd"/>
      <w:r>
        <w:t xml:space="preserve"> solve rice stability, supply, and prices- India is a huge and reliable exporter, and price decreases are inevitable</w:t>
      </w:r>
    </w:p>
    <w:p w:rsidR="003723C1" w:rsidRDefault="003723C1" w:rsidP="003723C1">
      <w:r w:rsidRPr="000A0AD5">
        <w:rPr>
          <w:rStyle w:val="StyleStyleBold12pt"/>
          <w:highlight w:val="yellow"/>
        </w:rPr>
        <w:t>Bloomberg</w:t>
      </w:r>
      <w:r>
        <w:rPr>
          <w:rStyle w:val="StyleStyleBold12pt"/>
        </w:rPr>
        <w:t>, 3/26/</w:t>
      </w:r>
      <w:r w:rsidRPr="000A0AD5">
        <w:rPr>
          <w:rStyle w:val="StyleStyleBold12pt"/>
          <w:highlight w:val="yellow"/>
        </w:rPr>
        <w:t>13</w:t>
      </w:r>
      <w:r>
        <w:rPr>
          <w:rStyle w:val="StyleStyleBold12pt"/>
        </w:rPr>
        <w:t xml:space="preserve"> </w:t>
      </w:r>
      <w:proofErr w:type="spellStart"/>
      <w:r w:rsidRPr="005341D9">
        <w:t>Prabhudatta</w:t>
      </w:r>
      <w:proofErr w:type="spellEnd"/>
      <w:r w:rsidRPr="005341D9">
        <w:t xml:space="preserve"> Mishra &amp; Pratik </w:t>
      </w:r>
      <w:proofErr w:type="spellStart"/>
      <w:r w:rsidRPr="005341D9">
        <w:t>Parija</w:t>
      </w:r>
      <w:proofErr w:type="spellEnd"/>
      <w:r>
        <w:t xml:space="preserve"> </w:t>
      </w:r>
      <w:proofErr w:type="gramStart"/>
      <w:r>
        <w:t>are</w:t>
      </w:r>
      <w:proofErr w:type="gramEnd"/>
      <w:r>
        <w:t xml:space="preserve"> reporters for Bloomberg News.  “Rice Exports </w:t>
      </w:r>
      <w:proofErr w:type="gramStart"/>
      <w:r>
        <w:t>From</w:t>
      </w:r>
      <w:proofErr w:type="gramEnd"/>
      <w:r>
        <w:t xml:space="preserve"> India Seen at Record as Harvest to Rebound.”  http://www.bloomberg.com/news/2013-03-26/rice-exports-from-india-seen-at-record-as-harvest-set-to-rebound.html </w:t>
      </w:r>
    </w:p>
    <w:p w:rsidR="003723C1" w:rsidRDefault="003723C1" w:rsidP="003723C1">
      <w:r w:rsidRPr="00D80631">
        <w:rPr>
          <w:rStyle w:val="StyleBoldUnderline"/>
        </w:rPr>
        <w:t>Rice exports from India, the world’s second-largest grower, are poised to reach a record for a second year as the harvest may rebound on</w:t>
      </w:r>
      <w:r>
        <w:t xml:space="preserve"> normal </w:t>
      </w:r>
      <w:r w:rsidRPr="00D80631">
        <w:rPr>
          <w:rStyle w:val="StyleBoldUnderline"/>
        </w:rPr>
        <w:t>monsoon rain,</w:t>
      </w:r>
      <w:r>
        <w:t xml:space="preserve"> potentially widening a global surplus.</w:t>
      </w:r>
      <w:r w:rsidRPr="00641982">
        <w:rPr>
          <w:sz w:val="12"/>
        </w:rPr>
        <w:t xml:space="preserve">¶ </w:t>
      </w:r>
      <w:r w:rsidRPr="00D80631">
        <w:rPr>
          <w:rStyle w:val="StyleBoldUnderline"/>
        </w:rPr>
        <w:t>Shipments</w:t>
      </w:r>
      <w:r>
        <w:t xml:space="preserve"> will </w:t>
      </w:r>
      <w:r w:rsidRPr="00D80631">
        <w:rPr>
          <w:rStyle w:val="StyleBoldUnderline"/>
        </w:rPr>
        <w:t>climb 5 percent to 10.5 million metric tons</w:t>
      </w:r>
      <w:r>
        <w:t xml:space="preserve"> in the year beginning April, according to the median of estimates from six exporters, a government official and an industry executive compiled by Bloomberg. </w:t>
      </w:r>
      <w:r w:rsidRPr="00D80631">
        <w:rPr>
          <w:rStyle w:val="StyleBoldUnderline"/>
        </w:rPr>
        <w:t>Output may jump to an all-time high of 110 million</w:t>
      </w:r>
      <w:r>
        <w:t xml:space="preserve"> tons in the season beginning July, according to Vijay </w:t>
      </w:r>
      <w:proofErr w:type="spellStart"/>
      <w:r>
        <w:t>Setia</w:t>
      </w:r>
      <w:proofErr w:type="spellEnd"/>
      <w:r>
        <w:t>, a former president of the All India Rice Exporters Association.</w:t>
      </w:r>
      <w:r w:rsidRPr="00641982">
        <w:rPr>
          <w:sz w:val="12"/>
        </w:rPr>
        <w:t xml:space="preserve">¶ </w:t>
      </w:r>
      <w:r>
        <w:t xml:space="preserve">Surging exports from India may add to global food supplies as </w:t>
      </w:r>
      <w:r w:rsidRPr="00D80631">
        <w:rPr>
          <w:rStyle w:val="StyleBoldUnderline"/>
        </w:rPr>
        <w:t>farmers from Vietnam to China are preparing to plant a record rice crop.</w:t>
      </w:r>
      <w:r>
        <w:t xml:space="preserve"> Stockpiles in Thailand have surged to an all-time high as the government buys supplies from farmers, while exports from Myanmar and Cambodia have expanded. The glut may further curb world food costs which tumbled for five straight months through February.</w:t>
      </w:r>
      <w:r w:rsidRPr="00641982">
        <w:rPr>
          <w:sz w:val="12"/>
        </w:rPr>
        <w:t xml:space="preserve">¶ </w:t>
      </w:r>
      <w:r>
        <w:t>“</w:t>
      </w:r>
      <w:r w:rsidRPr="00D80631">
        <w:rPr>
          <w:rStyle w:val="StyleBoldUnderline"/>
        </w:rPr>
        <w:t>Prices may be depressed if Thailand starts putting a lot of supply in the market and India continues its exports</w:t>
      </w:r>
      <w:r>
        <w:t>,” said Concepcion Calpe, the secretary of the United Nations’ Food &amp; Agriculture Organization’s inter-governmental rice group, who has tracked the market since 1998. “</w:t>
      </w:r>
      <w:r w:rsidRPr="00D80631">
        <w:rPr>
          <w:rStyle w:val="StyleBoldUnderline"/>
        </w:rPr>
        <w:t>Vietnam has a lot of supplies and Myanmar is also trying to gain more markets</w:t>
      </w:r>
      <w:r>
        <w:t>.”</w:t>
      </w:r>
      <w:r w:rsidRPr="00641982">
        <w:rPr>
          <w:sz w:val="12"/>
        </w:rPr>
        <w:t xml:space="preserve">¶ </w:t>
      </w:r>
      <w:r>
        <w:t>Global Surplus</w:t>
      </w:r>
      <w:r w:rsidRPr="00641982">
        <w:rPr>
          <w:sz w:val="12"/>
        </w:rPr>
        <w:t xml:space="preserve">¶ </w:t>
      </w:r>
      <w:r w:rsidRPr="00D80631">
        <w:rPr>
          <w:rStyle w:val="StyleBoldUnderline"/>
        </w:rPr>
        <w:t>Global production of rice</w:t>
      </w:r>
      <w:r>
        <w:t xml:space="preserve">, the staple for half the world, </w:t>
      </w:r>
      <w:r w:rsidRPr="00D80631">
        <w:rPr>
          <w:rStyle w:val="StyleBoldUnderline"/>
        </w:rPr>
        <w:t>will climb</w:t>
      </w:r>
      <w:r>
        <w:t xml:space="preserve"> 1.2 percent </w:t>
      </w:r>
      <w:r w:rsidRPr="00D80631">
        <w:rPr>
          <w:rStyle w:val="StyleBoldUnderline"/>
        </w:rPr>
        <w:t>to 472 million tons</w:t>
      </w:r>
      <w:r>
        <w:t xml:space="preserve"> next year, while stockpiles in five largest shippers are estimated at 38 million tons, equals to one year of imports, according to International Grains Council data. </w:t>
      </w:r>
      <w:r w:rsidRPr="00D80631">
        <w:rPr>
          <w:rStyle w:val="StyleBoldUnderline"/>
        </w:rPr>
        <w:t>World inventories</w:t>
      </w:r>
      <w:r>
        <w:t xml:space="preserve"> are </w:t>
      </w:r>
      <w:r w:rsidRPr="00D80631">
        <w:rPr>
          <w:rStyle w:val="StyleBoldUnderline"/>
        </w:rPr>
        <w:t>forecast</w:t>
      </w:r>
      <w:r>
        <w:t xml:space="preserve"> </w:t>
      </w:r>
      <w:r w:rsidRPr="00D80631">
        <w:rPr>
          <w:rStyle w:val="StyleBoldUnderline"/>
        </w:rPr>
        <w:t>at</w:t>
      </w:r>
      <w:r>
        <w:t xml:space="preserve"> a record </w:t>
      </w:r>
      <w:r w:rsidRPr="00D80631">
        <w:rPr>
          <w:rStyle w:val="StyleBoldUnderline"/>
        </w:rPr>
        <w:t>171 million tons</w:t>
      </w:r>
      <w:r>
        <w:t xml:space="preserve"> in 2012-2013 </w:t>
      </w:r>
      <w:r w:rsidRPr="00D80631">
        <w:rPr>
          <w:rStyle w:val="StyleBoldUnderline"/>
        </w:rPr>
        <w:t>as supply beats consumption for an eighth season,</w:t>
      </w:r>
      <w:r>
        <w:t xml:space="preserve"> according to the FAO.</w:t>
      </w:r>
      <w:r w:rsidRPr="00641982">
        <w:rPr>
          <w:sz w:val="12"/>
        </w:rPr>
        <w:t xml:space="preserve">¶ </w:t>
      </w:r>
      <w:r>
        <w:t xml:space="preserve">The monsoon, which accounts for more than 70 percent of India’s annual rainfall, will be normal for the third time in four years in 2013 and chances of a drought are only 4 percent, according to </w:t>
      </w:r>
      <w:proofErr w:type="spellStart"/>
      <w:r>
        <w:t>Jatin</w:t>
      </w:r>
      <w:proofErr w:type="spellEnd"/>
      <w:r>
        <w:t xml:space="preserve"> Singh, chief executive of </w:t>
      </w:r>
      <w:proofErr w:type="spellStart"/>
      <w:r>
        <w:t>Skymet</w:t>
      </w:r>
      <w:proofErr w:type="spellEnd"/>
      <w:r>
        <w:t xml:space="preserve"> Weather Services Pvt., who correctly predicted a drought in 2009. That may boost rice planting, according to </w:t>
      </w:r>
      <w:proofErr w:type="spellStart"/>
      <w:r>
        <w:t>Setia</w:t>
      </w:r>
      <w:proofErr w:type="spellEnd"/>
      <w:r>
        <w:t>.</w:t>
      </w:r>
      <w:r w:rsidRPr="00641982">
        <w:rPr>
          <w:sz w:val="12"/>
        </w:rPr>
        <w:t xml:space="preserve">¶ </w:t>
      </w:r>
      <w:r>
        <w:t xml:space="preserve">“There is no reason why </w:t>
      </w:r>
      <w:r w:rsidRPr="00D80631">
        <w:rPr>
          <w:rStyle w:val="StyleBoldUnderline"/>
        </w:rPr>
        <w:t>we can</w:t>
      </w:r>
      <w:r w:rsidRPr="00D80631">
        <w:t>not</w:t>
      </w:r>
      <w:r>
        <w:t xml:space="preserve"> </w:t>
      </w:r>
      <w:r w:rsidRPr="00D80631">
        <w:rPr>
          <w:rStyle w:val="StyleBoldUnderline"/>
        </w:rPr>
        <w:t>boost exports next year when monsoon will be normal</w:t>
      </w:r>
      <w:r>
        <w:t xml:space="preserve">,” </w:t>
      </w:r>
      <w:proofErr w:type="spellStart"/>
      <w:r>
        <w:t>Setia</w:t>
      </w:r>
      <w:proofErr w:type="spellEnd"/>
      <w:r>
        <w:t xml:space="preserve"> said</w:t>
      </w:r>
      <w:r w:rsidRPr="00D80631">
        <w:rPr>
          <w:rStyle w:val="StyleBoldUnderline"/>
        </w:rPr>
        <w:t>. Shipments reached a record even after a drought cut output</w:t>
      </w:r>
      <w:r>
        <w:t xml:space="preserve"> in 2012-2013, he said. Production may drop to 101.8 million tons in the year ending June from 105.3 million tons a year earlier, according to the farm ministry.</w:t>
      </w:r>
      <w:r w:rsidRPr="00641982">
        <w:rPr>
          <w:sz w:val="12"/>
        </w:rPr>
        <w:t xml:space="preserve">¶ </w:t>
      </w:r>
      <w:r>
        <w:t xml:space="preserve">Shipments from India may fall if Thailand decides to offload its stockpiles, said R. </w:t>
      </w:r>
      <w:proofErr w:type="spellStart"/>
      <w:r>
        <w:t>Sundaresan</w:t>
      </w:r>
      <w:proofErr w:type="spellEnd"/>
      <w:r>
        <w:t>, executive director at the rice exporters association.</w:t>
      </w:r>
      <w:r w:rsidRPr="00641982">
        <w:rPr>
          <w:sz w:val="12"/>
        </w:rPr>
        <w:t xml:space="preserve">¶ </w:t>
      </w:r>
      <w:r>
        <w:t>Thai Inventories</w:t>
      </w:r>
      <w:r w:rsidRPr="00641982">
        <w:rPr>
          <w:sz w:val="12"/>
        </w:rPr>
        <w:t xml:space="preserve">¶ </w:t>
      </w:r>
      <w:r>
        <w:t xml:space="preserve">Stockpiles in Thailand jumped after Prime Minister </w:t>
      </w:r>
      <w:proofErr w:type="spellStart"/>
      <w:r>
        <w:t>Yingluck</w:t>
      </w:r>
      <w:proofErr w:type="spellEnd"/>
      <w:r>
        <w:t xml:space="preserve"> </w:t>
      </w:r>
      <w:proofErr w:type="spellStart"/>
      <w:r>
        <w:t>Shinawatra</w:t>
      </w:r>
      <w:proofErr w:type="spellEnd"/>
      <w:r>
        <w:t xml:space="preserve"> started buying from farmers in 2011, fulfilling an election pledge to boost rural incomes. The country may run out of warehouse space as reserves jump 40 percent to a record 18.2 million tons, according to the United Nations.</w:t>
      </w:r>
      <w:r w:rsidRPr="00641982">
        <w:rPr>
          <w:sz w:val="12"/>
        </w:rPr>
        <w:t xml:space="preserve">¶ </w:t>
      </w:r>
      <w:r w:rsidRPr="00D80631">
        <w:rPr>
          <w:rStyle w:val="StyleBoldUnderline"/>
        </w:rPr>
        <w:t xml:space="preserve">Prices in Vietnam, </w:t>
      </w:r>
      <w:r w:rsidRPr="00D80631">
        <w:rPr>
          <w:rStyle w:val="Emphasis"/>
        </w:rPr>
        <w:t>an Asian benchmark</w:t>
      </w:r>
      <w:r w:rsidRPr="00D80631">
        <w:rPr>
          <w:rStyle w:val="StyleBoldUnderline"/>
        </w:rPr>
        <w:t>, will drop 6.6 percent by December</w:t>
      </w:r>
      <w:r>
        <w:t xml:space="preserve"> to $377.50 a ton, </w:t>
      </w:r>
      <w:r w:rsidRPr="00641982">
        <w:rPr>
          <w:rStyle w:val="StyleBoldUnderline"/>
        </w:rPr>
        <w:t>the lowest level since 2010</w:t>
      </w:r>
      <w:r>
        <w:t>, based on the median of 10 trader estimates published by Bloomberg on March 5. Rough-rice futures traded on the Chicago Board of Trade, which have declined 1.6 percent this year, traded little changed at $14.940 per 100 pounds today.</w:t>
      </w:r>
      <w:r w:rsidRPr="00641982">
        <w:rPr>
          <w:sz w:val="12"/>
        </w:rPr>
        <w:t xml:space="preserve">¶ </w:t>
      </w:r>
      <w:r>
        <w:t xml:space="preserve">“If prices fall, the </w:t>
      </w:r>
      <w:r w:rsidRPr="00641982">
        <w:rPr>
          <w:rStyle w:val="StyleBoldUnderline"/>
        </w:rPr>
        <w:t>African countries and the Near East markets will benefit</w:t>
      </w:r>
      <w:r>
        <w:t xml:space="preserve"> and it could even be that </w:t>
      </w:r>
      <w:r w:rsidRPr="00641982">
        <w:rPr>
          <w:rStyle w:val="StyleBoldUnderline"/>
        </w:rPr>
        <w:t>there will be increased flow of Asian rice into Latin America</w:t>
      </w:r>
      <w:r>
        <w:t>,” Calpe said.</w:t>
      </w:r>
      <w:r w:rsidRPr="00641982">
        <w:rPr>
          <w:sz w:val="12"/>
        </w:rPr>
        <w:t xml:space="preserve">¶ </w:t>
      </w:r>
      <w:r>
        <w:t xml:space="preserve">Exports from Myanmar, formerly the largest shipper, gained to 600,000 tons in 2012-2013 from 388,000 tons a decade ago, according to the U.S. Department of Agriculture data. Cambodia’s overseas trade may total 975,000 tons this year from 10,000 tons </w:t>
      </w:r>
    </w:p>
    <w:p w:rsidR="003723C1" w:rsidRDefault="003723C1" w:rsidP="003723C1">
      <w:proofErr w:type="gramStart"/>
      <w:r>
        <w:t>in</w:t>
      </w:r>
      <w:proofErr w:type="gramEnd"/>
      <w:r>
        <w:t xml:space="preserve"> 2002-2003.</w:t>
      </w:r>
    </w:p>
    <w:p w:rsidR="003723C1" w:rsidRDefault="003723C1" w:rsidP="003723C1">
      <w:pPr>
        <w:pStyle w:val="Heading4"/>
      </w:pPr>
      <w:proofErr w:type="spellStart"/>
      <w:r>
        <w:t>Squo</w:t>
      </w:r>
      <w:proofErr w:type="spellEnd"/>
      <w:r>
        <w:t xml:space="preserve"> solves Asian rice security- Vietnam and Thailand increasing rice exports and decreasing prices</w:t>
      </w:r>
    </w:p>
    <w:p w:rsidR="003723C1" w:rsidRPr="0089216A" w:rsidRDefault="003723C1" w:rsidP="003723C1">
      <w:r w:rsidRPr="00AA2D8C">
        <w:rPr>
          <w:rStyle w:val="StyleStyleBold12pt"/>
          <w:highlight w:val="yellow"/>
        </w:rPr>
        <w:t>Hop</w:t>
      </w:r>
      <w:r>
        <w:rPr>
          <w:rStyle w:val="StyleStyleBold12pt"/>
          <w:highlight w:val="yellow"/>
        </w:rPr>
        <w:t xml:space="preserve"> T</w:t>
      </w:r>
      <w:r w:rsidRPr="00AA2D8C">
        <w:rPr>
          <w:rStyle w:val="StyleStyleBold12pt"/>
          <w:highlight w:val="yellow"/>
        </w:rPr>
        <w:t>ri 5/6</w:t>
      </w:r>
      <w:r>
        <w:rPr>
          <w:rStyle w:val="StyleStyleBold12pt"/>
        </w:rPr>
        <w:t xml:space="preserve">/13 </w:t>
      </w:r>
      <w:r w:rsidRPr="0089216A">
        <w:t>Hop Tri is a company committed to sustainable agriculture and rice production.</w:t>
      </w:r>
      <w:r>
        <w:t xml:space="preserve">  </w:t>
      </w:r>
      <w:proofErr w:type="gramStart"/>
      <w:r>
        <w:t>“RICE EXPORTS UP DURING FIRST 5 MONTHS.”</w:t>
      </w:r>
      <w:proofErr w:type="gramEnd"/>
      <w:r>
        <w:t xml:space="preserve">  http://www.hoptri.com/en/news/agricultural-news/item/249-rice-exports-up-during-first-5-months</w:t>
      </w:r>
    </w:p>
    <w:p w:rsidR="003723C1" w:rsidRDefault="003723C1" w:rsidP="003723C1">
      <w:r w:rsidRPr="008612FA">
        <w:rPr>
          <w:rStyle w:val="StyleBoldUnderline"/>
        </w:rPr>
        <w:t>Viet Nam's rice exports were 5 per cent up</w:t>
      </w:r>
      <w:r>
        <w:t xml:space="preserve"> at US$1.2 billion in the first five months, according to the Viet Nam Food </w:t>
      </w:r>
      <w:proofErr w:type="spellStart"/>
      <w:r>
        <w:t>Association.Shipments</w:t>
      </w:r>
      <w:proofErr w:type="spellEnd"/>
      <w:r>
        <w:t xml:space="preserve"> were however 10 per cent up in volume terms at 2.78 million </w:t>
      </w:r>
      <w:proofErr w:type="spellStart"/>
      <w:r>
        <w:t>tonnes</w:t>
      </w:r>
      <w:proofErr w:type="spellEnd"/>
      <w:r>
        <w:t>, Pham Van Bay, the VFA's deputy chairman, told the media in HCM City yesterday.</w:t>
      </w:r>
      <w:r w:rsidRPr="006966CB">
        <w:rPr>
          <w:sz w:val="12"/>
        </w:rPr>
        <w:t xml:space="preserve">¶ </w:t>
      </w:r>
      <w:r>
        <w:t xml:space="preserve">With supply being abundant in the global market, </w:t>
      </w:r>
      <w:r w:rsidRPr="008612FA">
        <w:rPr>
          <w:rStyle w:val="StyleBoldUnderline"/>
        </w:rPr>
        <w:t>the average export price</w:t>
      </w:r>
      <w:r>
        <w:t xml:space="preserve"> in the period </w:t>
      </w:r>
      <w:r w:rsidRPr="008612FA">
        <w:rPr>
          <w:rStyle w:val="StyleBoldUnderline"/>
        </w:rPr>
        <w:t xml:space="preserve">was $22.81 per </w:t>
      </w:r>
      <w:proofErr w:type="spellStart"/>
      <w:r w:rsidRPr="008612FA">
        <w:rPr>
          <w:rStyle w:val="StyleBoldUnderline"/>
        </w:rPr>
        <w:t>tonne</w:t>
      </w:r>
      <w:proofErr w:type="spellEnd"/>
      <w:r w:rsidRPr="008612FA">
        <w:rPr>
          <w:rStyle w:val="StyleBoldUnderline"/>
        </w:rPr>
        <w:t xml:space="preserve"> lower than</w:t>
      </w:r>
      <w:r>
        <w:t xml:space="preserve"> in the corresponding period </w:t>
      </w:r>
      <w:r w:rsidRPr="008612FA">
        <w:rPr>
          <w:rStyle w:val="StyleBoldUnderline"/>
        </w:rPr>
        <w:t>last year</w:t>
      </w:r>
      <w:r w:rsidRPr="008612FA">
        <w:t>,</w:t>
      </w:r>
      <w:r>
        <w:t xml:space="preserve"> he revealed.</w:t>
      </w:r>
      <w:r w:rsidRPr="006966CB">
        <w:rPr>
          <w:sz w:val="12"/>
        </w:rPr>
        <w:t xml:space="preserve">¶ </w:t>
      </w:r>
      <w:r w:rsidRPr="008612FA">
        <w:rPr>
          <w:rStyle w:val="StyleBoldUnderline"/>
        </w:rPr>
        <w:t xml:space="preserve">Asian </w:t>
      </w:r>
      <w:r w:rsidRPr="0094311A">
        <w:t>and African</w:t>
      </w:r>
      <w:r w:rsidRPr="008612FA">
        <w:rPr>
          <w:rStyle w:val="StyleBoldUnderline"/>
        </w:rPr>
        <w:t xml:space="preserve"> countries were the main markets for Viet Nam's rice</w:t>
      </w:r>
      <w:r w:rsidRPr="0094311A">
        <w:rPr>
          <w:rStyle w:val="StyleBoldUnderline"/>
        </w:rPr>
        <w:t>, accounting for nearly 62 per cent</w:t>
      </w:r>
      <w:r>
        <w:t xml:space="preserve"> and 22 per cent </w:t>
      </w:r>
      <w:r w:rsidRPr="0094311A">
        <w:rPr>
          <w:rStyle w:val="StyleBoldUnderline"/>
        </w:rPr>
        <w:t>of export volumes.</w:t>
      </w:r>
      <w:r w:rsidRPr="006966CB">
        <w:rPr>
          <w:rStyle w:val="StyleBoldUnderline"/>
          <w:sz w:val="12"/>
        </w:rPr>
        <w:t>¶</w:t>
      </w:r>
      <w:r w:rsidRPr="006966CB">
        <w:rPr>
          <w:sz w:val="12"/>
        </w:rPr>
        <w:t xml:space="preserve"> </w:t>
      </w:r>
      <w:r>
        <w:t>High-grade and fragrant rice varieties accounted for nearly half of the total exports, and low-grade rice for only 11 per cent, he said.</w:t>
      </w:r>
      <w:r w:rsidRPr="006966CB">
        <w:rPr>
          <w:sz w:val="12"/>
        </w:rPr>
        <w:t xml:space="preserve">¶ </w:t>
      </w:r>
      <w:r>
        <w:t>In the domestic market, the average price for long-grain paddy was VND5,289 per kilo at the end of May, and for normal paddy, VND5,043.</w:t>
      </w:r>
      <w:r w:rsidRPr="006966CB">
        <w:rPr>
          <w:sz w:val="12"/>
        </w:rPr>
        <w:t xml:space="preserve">¶ </w:t>
      </w:r>
      <w:r>
        <w:t xml:space="preserve">The association </w:t>
      </w:r>
      <w:r w:rsidRPr="006966CB">
        <w:rPr>
          <w:rStyle w:val="StyleBoldUnderline"/>
        </w:rPr>
        <w:t xml:space="preserve">said global </w:t>
      </w:r>
      <w:r w:rsidRPr="006966CB">
        <w:rPr>
          <w:rStyle w:val="StyleBoldUnderline"/>
        </w:rPr>
        <w:lastRenderedPageBreak/>
        <w:t>rice prices are not likely to increase</w:t>
      </w:r>
      <w:r>
        <w:t xml:space="preserve"> in the coming months since supply would remain abundant.</w:t>
      </w:r>
      <w:r w:rsidRPr="006966CB">
        <w:rPr>
          <w:sz w:val="12"/>
        </w:rPr>
        <w:t xml:space="preserve">¶ </w:t>
      </w:r>
      <w:r>
        <w:t>Besides, according to Bay, there has been a recent tendency among major importing countries to increase domestic production.</w:t>
      </w:r>
      <w:r w:rsidRPr="006966CB">
        <w:rPr>
          <w:sz w:val="12"/>
        </w:rPr>
        <w:t xml:space="preserve">¶ </w:t>
      </w:r>
      <w:r w:rsidRPr="006966CB">
        <w:rPr>
          <w:rStyle w:val="StyleBoldUnderline"/>
        </w:rPr>
        <w:t>Thailand is carrying out marketing campaigns to boost exports,</w:t>
      </w:r>
      <w:r>
        <w:t xml:space="preserve"> he said.</w:t>
      </w:r>
      <w:r w:rsidRPr="006966CB">
        <w:rPr>
          <w:sz w:val="12"/>
        </w:rPr>
        <w:t xml:space="preserve">¶ </w:t>
      </w:r>
      <w:r>
        <w:t>Asked about measures to expand rice exports</w:t>
      </w:r>
      <w:r w:rsidRPr="006966CB">
        <w:rPr>
          <w:rStyle w:val="StyleBoldUnderline"/>
        </w:rPr>
        <w:t>, VFA chairman</w:t>
      </w:r>
      <w:r>
        <w:t xml:space="preserve"> Truong </w:t>
      </w:r>
      <w:proofErr w:type="spellStart"/>
      <w:r>
        <w:t>Thanh</w:t>
      </w:r>
      <w:proofErr w:type="spellEnd"/>
      <w:r>
        <w:t xml:space="preserve"> </w:t>
      </w:r>
      <w:proofErr w:type="spellStart"/>
      <w:r>
        <w:t>Phong</w:t>
      </w:r>
      <w:proofErr w:type="spellEnd"/>
      <w:r>
        <w:t xml:space="preserve"> </w:t>
      </w:r>
      <w:r w:rsidRPr="006966CB">
        <w:rPr>
          <w:rStyle w:val="StyleBoldUnderline"/>
        </w:rPr>
        <w:t>said: "We accept low</w:t>
      </w:r>
      <w:r>
        <w:t xml:space="preserve"> prices during this period </w:t>
      </w:r>
      <w:r w:rsidRPr="006966CB">
        <w:rPr>
          <w:rStyle w:val="StyleBoldUnderline"/>
        </w:rPr>
        <w:t>to consume all the paddy grown by farmers</w:t>
      </w:r>
      <w:r>
        <w:t>."</w:t>
      </w:r>
    </w:p>
    <w:p w:rsidR="003723C1" w:rsidRDefault="003723C1" w:rsidP="003723C1">
      <w:pPr>
        <w:pStyle w:val="Heading4"/>
      </w:pPr>
      <w:r>
        <w:t>Vietnam ensures rice market stability; no impact to supply because demand is decreasing</w:t>
      </w:r>
    </w:p>
    <w:p w:rsidR="003723C1" w:rsidRPr="00C82EB6" w:rsidRDefault="003723C1" w:rsidP="003723C1">
      <w:pPr>
        <w:rPr>
          <w:rStyle w:val="StyleStyleBold12pt"/>
        </w:rPr>
      </w:pPr>
      <w:proofErr w:type="spellStart"/>
      <w:r w:rsidRPr="00A15231">
        <w:rPr>
          <w:rStyle w:val="StyleStyleBold12pt"/>
          <w:highlight w:val="yellow"/>
        </w:rPr>
        <w:t>Xinhuanet</w:t>
      </w:r>
      <w:proofErr w:type="spellEnd"/>
      <w:r>
        <w:rPr>
          <w:rStyle w:val="StyleStyleBold12pt"/>
        </w:rPr>
        <w:t xml:space="preserve"> 3/15/</w:t>
      </w:r>
      <w:r w:rsidRPr="00A15231">
        <w:rPr>
          <w:rStyle w:val="StyleStyleBold12pt"/>
          <w:highlight w:val="yellow"/>
        </w:rPr>
        <w:t>12</w:t>
      </w:r>
      <w:r>
        <w:rPr>
          <w:rStyle w:val="StyleStyleBold12pt"/>
        </w:rPr>
        <w:t xml:space="preserve"> </w:t>
      </w:r>
      <w:r w:rsidRPr="00365567">
        <w:t>“Vietnam's 2012 rice export to remain stable: minister.”</w:t>
      </w:r>
      <w:r>
        <w:t xml:space="preserve">  http://news.xinhuanet.com/english/business/2012-03/15/c_131469584.htm</w:t>
      </w:r>
    </w:p>
    <w:p w:rsidR="003723C1" w:rsidRDefault="003723C1" w:rsidP="003723C1">
      <w:r w:rsidRPr="001E5068">
        <w:rPr>
          <w:rStyle w:val="StyleBoldUnderline"/>
        </w:rPr>
        <w:t>Vietnam</w:t>
      </w:r>
      <w:r>
        <w:t xml:space="preserve"> produced 42.3 million tons of </w:t>
      </w:r>
      <w:r w:rsidRPr="001E5068">
        <w:rPr>
          <w:rStyle w:val="StyleBoldUnderline"/>
        </w:rPr>
        <w:t>rice in 2011,</w:t>
      </w:r>
      <w:r>
        <w:t xml:space="preserve"> of which it </w:t>
      </w:r>
      <w:r w:rsidRPr="001E5068">
        <w:rPr>
          <w:rStyle w:val="StyleBoldUnderline"/>
        </w:rPr>
        <w:t>exported 7.2 million tons</w:t>
      </w:r>
      <w:r>
        <w:t xml:space="preserve">. In 2012, </w:t>
      </w:r>
      <w:r w:rsidRPr="001E5068">
        <w:rPr>
          <w:rStyle w:val="StyleBoldUnderline"/>
        </w:rPr>
        <w:t>the country can retain the same volume or even higher</w:t>
      </w:r>
      <w:r>
        <w:t xml:space="preserve"> to ensure jobs and income for farmers, Minister of Agriculture and Rural Development Cao </w:t>
      </w:r>
      <w:proofErr w:type="spellStart"/>
      <w:r>
        <w:t>Duc</w:t>
      </w:r>
      <w:proofErr w:type="spellEnd"/>
      <w:r>
        <w:t xml:space="preserve"> </w:t>
      </w:r>
      <w:proofErr w:type="spellStart"/>
      <w:r>
        <w:t>Phat</w:t>
      </w:r>
      <w:proofErr w:type="spellEnd"/>
      <w:r>
        <w:t xml:space="preserve"> said Thursday.</w:t>
      </w:r>
      <w:r w:rsidRPr="00E37514">
        <w:rPr>
          <w:sz w:val="12"/>
        </w:rPr>
        <w:t xml:space="preserve">¶ </w:t>
      </w:r>
      <w:r>
        <w:t>The statement was made during a press conference on the sidelines of the 31st UN Food and Agriculture Organization (FAO) Regional Conference for Asia and the Pacific.</w:t>
      </w:r>
      <w:r w:rsidRPr="00E37514">
        <w:rPr>
          <w:sz w:val="12"/>
        </w:rPr>
        <w:t xml:space="preserve">¶ </w:t>
      </w:r>
      <w:proofErr w:type="spellStart"/>
      <w:r>
        <w:t>Phat</w:t>
      </w:r>
      <w:proofErr w:type="spellEnd"/>
      <w:r>
        <w:t xml:space="preserve"> said due to </w:t>
      </w:r>
      <w:r w:rsidRPr="001E5068">
        <w:rPr>
          <w:rStyle w:val="StyleBoldUnderline"/>
        </w:rPr>
        <w:t>shrinking market demand</w:t>
      </w:r>
      <w:r>
        <w:t xml:space="preserve">, in the first two months of this year, Vietnam exported less rice than the same period last year. It </w:t>
      </w:r>
      <w:r w:rsidRPr="001E5068">
        <w:rPr>
          <w:rStyle w:val="StyleBoldUnderline"/>
        </w:rPr>
        <w:t>does not mean that Vietnam will reduce rice production and rice exports</w:t>
      </w:r>
      <w:r>
        <w:t xml:space="preserve"> this year.</w:t>
      </w:r>
      <w:r w:rsidRPr="00E37514">
        <w:rPr>
          <w:sz w:val="12"/>
        </w:rPr>
        <w:t xml:space="preserve">¶ </w:t>
      </w:r>
      <w:proofErr w:type="gramStart"/>
      <w:r>
        <w:t>Currently</w:t>
      </w:r>
      <w:proofErr w:type="gramEnd"/>
      <w:r>
        <w:t xml:space="preserve">, </w:t>
      </w:r>
      <w:r w:rsidRPr="00876CC2">
        <w:rPr>
          <w:rStyle w:val="StyleBoldUnderline"/>
        </w:rPr>
        <w:t xml:space="preserve">the winter-spring crop in Vietnam's Mekong delta promises a high output, possibly higher than the </w:t>
      </w:r>
      <w:r>
        <w:t xml:space="preserve">same period </w:t>
      </w:r>
      <w:r w:rsidRPr="00876CC2">
        <w:rPr>
          <w:rStyle w:val="StyleBoldUnderline"/>
        </w:rPr>
        <w:t>last year</w:t>
      </w:r>
      <w:r w:rsidRPr="00123A41">
        <w:rPr>
          <w:rStyle w:val="StyleBoldUnderline"/>
        </w:rPr>
        <w:t>. However,</w:t>
      </w:r>
      <w:r>
        <w:t xml:space="preserve"> </w:t>
      </w:r>
      <w:r w:rsidRPr="00123A41">
        <w:rPr>
          <w:rStyle w:val="StyleBoldUnderline"/>
        </w:rPr>
        <w:t xml:space="preserve">rice prices </w:t>
      </w:r>
      <w:r w:rsidRPr="00690EB2">
        <w:t>in</w:t>
      </w:r>
      <w:r w:rsidRPr="0095126B">
        <w:t xml:space="preserve"> </w:t>
      </w:r>
      <w:r w:rsidRPr="00690EB2">
        <w:t>Vietnam</w:t>
      </w:r>
      <w:r w:rsidRPr="00123A41">
        <w:rPr>
          <w:rStyle w:val="StyleBoldUnderline"/>
        </w:rPr>
        <w:t xml:space="preserve"> are lower </w:t>
      </w:r>
      <w:r w:rsidRPr="00123A41">
        <w:t>than</w:t>
      </w:r>
      <w:r>
        <w:t xml:space="preserve"> those in the same period, he said.</w:t>
      </w:r>
    </w:p>
    <w:p w:rsidR="003723C1" w:rsidRPr="00D17C4E" w:rsidRDefault="003723C1" w:rsidP="003723C1"/>
    <w:p w:rsidR="003723C1" w:rsidRDefault="003723C1" w:rsidP="003723C1"/>
    <w:p w:rsidR="003723C1" w:rsidRDefault="003723C1" w:rsidP="003723C1"/>
    <w:sectPr w:rsidR="003723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3CFA" w:rsidRDefault="00CF3CFA" w:rsidP="005F5576">
      <w:r>
        <w:separator/>
      </w:r>
    </w:p>
  </w:endnote>
  <w:endnote w:type="continuationSeparator" w:id="0">
    <w:p w:rsidR="00CF3CFA" w:rsidRDefault="00CF3CF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3CFA" w:rsidRDefault="00CF3CFA" w:rsidP="005F5576">
      <w:r>
        <w:separator/>
      </w:r>
    </w:p>
  </w:footnote>
  <w:footnote w:type="continuationSeparator" w:id="0">
    <w:p w:rsidR="00CF3CFA" w:rsidRDefault="00CF3CFA"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bestFit" w:percent="143"/>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1DD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17DB"/>
    <w:rsid w:val="00326EEB"/>
    <w:rsid w:val="0033078A"/>
    <w:rsid w:val="00331559"/>
    <w:rsid w:val="00341D6C"/>
    <w:rsid w:val="00344E91"/>
    <w:rsid w:val="00347123"/>
    <w:rsid w:val="0034756E"/>
    <w:rsid w:val="00347E74"/>
    <w:rsid w:val="00351D97"/>
    <w:rsid w:val="00354B5B"/>
    <w:rsid w:val="003723C1"/>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1DDE"/>
    <w:rsid w:val="00823AAC"/>
    <w:rsid w:val="00854C66"/>
    <w:rsid w:val="008553E1"/>
    <w:rsid w:val="0087643B"/>
    <w:rsid w:val="00877669"/>
    <w:rsid w:val="008915F6"/>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1B1A"/>
    <w:rsid w:val="00914596"/>
    <w:rsid w:val="009146BF"/>
    <w:rsid w:val="00915AD4"/>
    <w:rsid w:val="00915EF1"/>
    <w:rsid w:val="00924C08"/>
    <w:rsid w:val="00927D88"/>
    <w:rsid w:val="00930D1F"/>
    <w:rsid w:val="00935127"/>
    <w:rsid w:val="0094025E"/>
    <w:rsid w:val="0094256C"/>
    <w:rsid w:val="009706C1"/>
    <w:rsid w:val="00976675"/>
    <w:rsid w:val="00976FBF"/>
    <w:rsid w:val="00984B38"/>
    <w:rsid w:val="009A0636"/>
    <w:rsid w:val="009A6FF5"/>
    <w:rsid w:val="009B2B47"/>
    <w:rsid w:val="009B35DB"/>
    <w:rsid w:val="009C4298"/>
    <w:rsid w:val="009D318C"/>
    <w:rsid w:val="009F72B8"/>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411E"/>
    <w:rsid w:val="00C84988"/>
    <w:rsid w:val="00CA4AF6"/>
    <w:rsid w:val="00CA59CA"/>
    <w:rsid w:val="00CB2356"/>
    <w:rsid w:val="00CB4075"/>
    <w:rsid w:val="00CB4E6D"/>
    <w:rsid w:val="00CC23DE"/>
    <w:rsid w:val="00CD3E3A"/>
    <w:rsid w:val="00CD7459"/>
    <w:rsid w:val="00CE55A6"/>
    <w:rsid w:val="00CF13FC"/>
    <w:rsid w:val="00CF3CFA"/>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1803"/>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176B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0"/>
      <w:u w:val="single"/>
    </w:rPr>
  </w:style>
  <w:style w:type="character" w:customStyle="1" w:styleId="StyleStyleBold12pt">
    <w:name w:val="Style Style Bold + 12 pt"/>
    <w:aliases w:val="Cite"/>
    <w:basedOn w:val="StyleBold"/>
    <w:uiPriority w:val="5"/>
    <w:qFormat/>
    <w:rsid w:val="00D176BE"/>
    <w:rPr>
      <w:b/>
      <w:bCs/>
      <w:sz w:val="20"/>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0"/>
    </w:rPr>
  </w:style>
  <w:style w:type="paragraph" w:customStyle="1" w:styleId="cardtext">
    <w:name w:val="cardtext"/>
    <w:basedOn w:val="Normal"/>
    <w:link w:val="cardtextChar"/>
    <w:qFormat/>
    <w:rsid w:val="003217DB"/>
    <w:pPr>
      <w:ind w:left="288" w:right="288"/>
    </w:pPr>
    <w:rPr>
      <w:sz w:val="16"/>
      <w:szCs w:val="16"/>
    </w:rPr>
  </w:style>
  <w:style w:type="character" w:customStyle="1" w:styleId="cardtextChar">
    <w:name w:val="cardtext Char"/>
    <w:basedOn w:val="DefaultParagraphFont"/>
    <w:link w:val="cardtext"/>
    <w:rsid w:val="003217DB"/>
    <w:rPr>
      <w:rFonts w:ascii="Times New Roman" w:hAnsi="Times New Roman" w:cs="Times New Roman"/>
      <w:sz w:val="16"/>
      <w:szCs w:val="16"/>
    </w:rPr>
  </w:style>
  <w:style w:type="character" w:styleId="Strong">
    <w:name w:val="Strong"/>
    <w:uiPriority w:val="22"/>
    <w:qFormat/>
    <w:rsid w:val="003723C1"/>
    <w:rPr>
      <w:rFonts w:ascii="Century Gothic" w:hAnsi="Century Gothic"/>
      <w:color w:val="auto"/>
      <w:sz w:val="24"/>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176B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0"/>
      <w:u w:val="single"/>
    </w:rPr>
  </w:style>
  <w:style w:type="character" w:customStyle="1" w:styleId="StyleStyleBold12pt">
    <w:name w:val="Style Style Bold + 12 pt"/>
    <w:aliases w:val="Cite"/>
    <w:basedOn w:val="StyleBold"/>
    <w:uiPriority w:val="5"/>
    <w:qFormat/>
    <w:rsid w:val="00D176BE"/>
    <w:rPr>
      <w:b/>
      <w:bCs/>
      <w:sz w:val="20"/>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0"/>
    </w:rPr>
  </w:style>
  <w:style w:type="paragraph" w:customStyle="1" w:styleId="cardtext">
    <w:name w:val="cardtext"/>
    <w:basedOn w:val="Normal"/>
    <w:link w:val="cardtextChar"/>
    <w:qFormat/>
    <w:rsid w:val="003217DB"/>
    <w:pPr>
      <w:ind w:left="288" w:right="288"/>
    </w:pPr>
    <w:rPr>
      <w:sz w:val="16"/>
      <w:szCs w:val="16"/>
    </w:rPr>
  </w:style>
  <w:style w:type="character" w:customStyle="1" w:styleId="cardtextChar">
    <w:name w:val="cardtext Char"/>
    <w:basedOn w:val="DefaultParagraphFont"/>
    <w:link w:val="cardtext"/>
    <w:rsid w:val="003217DB"/>
    <w:rPr>
      <w:rFonts w:ascii="Times New Roman" w:hAnsi="Times New Roman" w:cs="Times New Roman"/>
      <w:sz w:val="16"/>
      <w:szCs w:val="16"/>
    </w:rPr>
  </w:style>
  <w:style w:type="character" w:styleId="Strong">
    <w:name w:val="Strong"/>
    <w:uiPriority w:val="22"/>
    <w:qFormat/>
    <w:rsid w:val="003723C1"/>
    <w:rPr>
      <w:rFonts w:ascii="Century Gothic" w:hAnsi="Century Gothic"/>
      <w:color w:val="auto"/>
      <w:sz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690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deltafarmpress.com/rice/world-records-broken-rice-production-use-and-trad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hehindu.com/opinion/open-page/beware-the-loss-of-biodiversity/article3927062.ece" TargetMode="External"/><Relationship Id="rId5" Type="http://schemas.microsoft.com/office/2007/relationships/stylesWithEffects" Target="stylesWithEffects.xml"/><Relationship Id="rId10" Type="http://schemas.openxmlformats.org/officeDocument/2006/relationships/hyperlink" Target="http://www.cms.int/publications/pdf/Working_together_vision_for_2020.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070168-F0D4-40A0-B0FE-60A089E5CD92}"/>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46</TotalTime>
  <Pages>19</Pages>
  <Words>8644</Words>
  <Characters>49272</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57801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 Debate</dc:creator>
  <cp:lastModifiedBy>KU Debate</cp:lastModifiedBy>
  <cp:revision>1</cp:revision>
  <dcterms:created xsi:type="dcterms:W3CDTF">2013-08-05T18:30:00Z</dcterms:created>
  <dcterms:modified xsi:type="dcterms:W3CDTF">2013-08-05T19:20:00Z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