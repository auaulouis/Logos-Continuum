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833016" w14:textId="77777777" w:rsidR="00381C58" w:rsidRDefault="00A42A5E" w:rsidP="00F63623">
      <w:pPr>
        <w:pStyle w:val="Heading1"/>
      </w:pPr>
      <w:bookmarkStart w:id="0" w:name="_Toc234053462"/>
      <w:r>
        <w:t>Neoliberalism K</w:t>
      </w:r>
      <w:bookmarkEnd w:id="0"/>
    </w:p>
    <w:p w14:paraId="3C115B4A" w14:textId="77777777" w:rsidR="008C597F" w:rsidRDefault="000A2448">
      <w:pPr>
        <w:pStyle w:val="TOC1"/>
        <w:tabs>
          <w:tab w:val="right" w:leader="dot" w:pos="10502"/>
        </w:tabs>
        <w:rPr>
          <w:rFonts w:asciiTheme="minorHAnsi" w:eastAsiaTheme="minorEastAsia" w:hAnsiTheme="minorHAnsi" w:cstheme="minorBidi"/>
          <w:noProof/>
          <w:sz w:val="24"/>
          <w:lang w:eastAsia="ja-JP"/>
        </w:rPr>
      </w:pPr>
      <w:r>
        <w:fldChar w:fldCharType="begin"/>
      </w:r>
      <w:r>
        <w:instrText xml:space="preserve"> TOC \o "1-2" </w:instrText>
      </w:r>
      <w:r>
        <w:fldChar w:fldCharType="separate"/>
      </w:r>
      <w:bookmarkStart w:id="1" w:name="_GoBack"/>
      <w:bookmarkEnd w:id="1"/>
      <w:r w:rsidR="008C597F">
        <w:rPr>
          <w:noProof/>
        </w:rPr>
        <w:t>Neoliberalism K</w:t>
      </w:r>
      <w:r w:rsidR="008C597F">
        <w:rPr>
          <w:noProof/>
        </w:rPr>
        <w:tab/>
      </w:r>
      <w:r w:rsidR="008C597F">
        <w:rPr>
          <w:noProof/>
        </w:rPr>
        <w:fldChar w:fldCharType="begin"/>
      </w:r>
      <w:r w:rsidR="008C597F">
        <w:rPr>
          <w:noProof/>
        </w:rPr>
        <w:instrText xml:space="preserve"> PAGEREF _Toc234053462 \h </w:instrText>
      </w:r>
      <w:r w:rsidR="008C597F">
        <w:rPr>
          <w:noProof/>
        </w:rPr>
      </w:r>
      <w:r w:rsidR="008C597F">
        <w:rPr>
          <w:noProof/>
        </w:rPr>
        <w:fldChar w:fldCharType="separate"/>
      </w:r>
      <w:r w:rsidR="008C597F">
        <w:rPr>
          <w:noProof/>
        </w:rPr>
        <w:t>1</w:t>
      </w:r>
      <w:r w:rsidR="008C597F">
        <w:rPr>
          <w:noProof/>
        </w:rPr>
        <w:fldChar w:fldCharType="end"/>
      </w:r>
    </w:p>
    <w:p w14:paraId="00E7FD2E" w14:textId="77777777" w:rsidR="008C597F" w:rsidRDefault="008C597F">
      <w:pPr>
        <w:pStyle w:val="TOC2"/>
        <w:tabs>
          <w:tab w:val="right" w:leader="dot" w:pos="10502"/>
        </w:tabs>
        <w:rPr>
          <w:rFonts w:asciiTheme="minorHAnsi" w:eastAsiaTheme="minorEastAsia" w:hAnsiTheme="minorHAnsi" w:cstheme="minorBidi"/>
          <w:noProof/>
          <w:sz w:val="24"/>
          <w:lang w:eastAsia="ja-JP"/>
        </w:rPr>
      </w:pPr>
      <w:r>
        <w:rPr>
          <w:noProof/>
        </w:rPr>
        <w:t>Neoliberalism K 1NC</w:t>
      </w:r>
      <w:r>
        <w:rPr>
          <w:noProof/>
        </w:rPr>
        <w:tab/>
      </w:r>
      <w:r>
        <w:rPr>
          <w:noProof/>
        </w:rPr>
        <w:fldChar w:fldCharType="begin"/>
      </w:r>
      <w:r>
        <w:rPr>
          <w:noProof/>
        </w:rPr>
        <w:instrText xml:space="preserve"> PAGEREF _Toc234053463 \h </w:instrText>
      </w:r>
      <w:r>
        <w:rPr>
          <w:noProof/>
        </w:rPr>
      </w:r>
      <w:r>
        <w:rPr>
          <w:noProof/>
        </w:rPr>
        <w:fldChar w:fldCharType="separate"/>
      </w:r>
      <w:r>
        <w:rPr>
          <w:noProof/>
        </w:rPr>
        <w:t>1</w:t>
      </w:r>
      <w:r>
        <w:rPr>
          <w:noProof/>
        </w:rPr>
        <w:fldChar w:fldCharType="end"/>
      </w:r>
    </w:p>
    <w:p w14:paraId="5EE87246" w14:textId="77777777" w:rsidR="008C597F" w:rsidRDefault="008C597F">
      <w:pPr>
        <w:pStyle w:val="TOC2"/>
        <w:tabs>
          <w:tab w:val="right" w:leader="dot" w:pos="10502"/>
        </w:tabs>
        <w:rPr>
          <w:rFonts w:asciiTheme="minorHAnsi" w:eastAsiaTheme="minorEastAsia" w:hAnsiTheme="minorHAnsi" w:cstheme="minorBidi"/>
          <w:noProof/>
          <w:sz w:val="24"/>
          <w:lang w:eastAsia="ja-JP"/>
        </w:rPr>
      </w:pPr>
      <w:r>
        <w:rPr>
          <w:noProof/>
        </w:rPr>
        <w:t>Cuba Link – Embargo</w:t>
      </w:r>
      <w:r>
        <w:rPr>
          <w:noProof/>
        </w:rPr>
        <w:tab/>
      </w:r>
      <w:r>
        <w:rPr>
          <w:noProof/>
        </w:rPr>
        <w:fldChar w:fldCharType="begin"/>
      </w:r>
      <w:r>
        <w:rPr>
          <w:noProof/>
        </w:rPr>
        <w:instrText xml:space="preserve"> PAGEREF _Toc234053464 \h </w:instrText>
      </w:r>
      <w:r>
        <w:rPr>
          <w:noProof/>
        </w:rPr>
      </w:r>
      <w:r>
        <w:rPr>
          <w:noProof/>
        </w:rPr>
        <w:fldChar w:fldCharType="separate"/>
      </w:r>
      <w:r>
        <w:rPr>
          <w:noProof/>
        </w:rPr>
        <w:t>4</w:t>
      </w:r>
      <w:r>
        <w:rPr>
          <w:noProof/>
        </w:rPr>
        <w:fldChar w:fldCharType="end"/>
      </w:r>
    </w:p>
    <w:p w14:paraId="1674D9D9" w14:textId="77777777" w:rsidR="008C597F" w:rsidRDefault="008C597F">
      <w:pPr>
        <w:pStyle w:val="TOC2"/>
        <w:tabs>
          <w:tab w:val="right" w:leader="dot" w:pos="10502"/>
        </w:tabs>
        <w:rPr>
          <w:rFonts w:asciiTheme="minorHAnsi" w:eastAsiaTheme="minorEastAsia" w:hAnsiTheme="minorHAnsi" w:cstheme="minorBidi"/>
          <w:noProof/>
          <w:sz w:val="24"/>
          <w:lang w:eastAsia="ja-JP"/>
        </w:rPr>
      </w:pPr>
      <w:r>
        <w:rPr>
          <w:noProof/>
        </w:rPr>
        <w:t>Cuba Link – Embargo</w:t>
      </w:r>
      <w:r>
        <w:rPr>
          <w:noProof/>
        </w:rPr>
        <w:tab/>
      </w:r>
      <w:r>
        <w:rPr>
          <w:noProof/>
        </w:rPr>
        <w:fldChar w:fldCharType="begin"/>
      </w:r>
      <w:r>
        <w:rPr>
          <w:noProof/>
        </w:rPr>
        <w:instrText xml:space="preserve"> PAGEREF _Toc234053465 \h </w:instrText>
      </w:r>
      <w:r>
        <w:rPr>
          <w:noProof/>
        </w:rPr>
      </w:r>
      <w:r>
        <w:rPr>
          <w:noProof/>
        </w:rPr>
        <w:fldChar w:fldCharType="separate"/>
      </w:r>
      <w:r>
        <w:rPr>
          <w:noProof/>
        </w:rPr>
        <w:t>6</w:t>
      </w:r>
      <w:r>
        <w:rPr>
          <w:noProof/>
        </w:rPr>
        <w:fldChar w:fldCharType="end"/>
      </w:r>
    </w:p>
    <w:p w14:paraId="1BD626C9" w14:textId="77777777" w:rsidR="008C597F" w:rsidRDefault="008C597F">
      <w:pPr>
        <w:pStyle w:val="TOC2"/>
        <w:tabs>
          <w:tab w:val="right" w:leader="dot" w:pos="10502"/>
        </w:tabs>
        <w:rPr>
          <w:rFonts w:asciiTheme="minorHAnsi" w:eastAsiaTheme="minorEastAsia" w:hAnsiTheme="minorHAnsi" w:cstheme="minorBidi"/>
          <w:noProof/>
          <w:sz w:val="24"/>
          <w:lang w:eastAsia="ja-JP"/>
        </w:rPr>
      </w:pPr>
      <w:r>
        <w:rPr>
          <w:noProof/>
        </w:rPr>
        <w:t>Cuba Link – Democracy Promotion</w:t>
      </w:r>
      <w:r>
        <w:rPr>
          <w:noProof/>
        </w:rPr>
        <w:tab/>
      </w:r>
      <w:r>
        <w:rPr>
          <w:noProof/>
        </w:rPr>
        <w:fldChar w:fldCharType="begin"/>
      </w:r>
      <w:r>
        <w:rPr>
          <w:noProof/>
        </w:rPr>
        <w:instrText xml:space="preserve"> PAGEREF _Toc234053466 \h </w:instrText>
      </w:r>
      <w:r>
        <w:rPr>
          <w:noProof/>
        </w:rPr>
      </w:r>
      <w:r>
        <w:rPr>
          <w:noProof/>
        </w:rPr>
        <w:fldChar w:fldCharType="separate"/>
      </w:r>
      <w:r>
        <w:rPr>
          <w:noProof/>
        </w:rPr>
        <w:t>7</w:t>
      </w:r>
      <w:r>
        <w:rPr>
          <w:noProof/>
        </w:rPr>
        <w:fldChar w:fldCharType="end"/>
      </w:r>
    </w:p>
    <w:p w14:paraId="019AB568" w14:textId="77777777" w:rsidR="008C597F" w:rsidRDefault="008C597F">
      <w:pPr>
        <w:pStyle w:val="TOC2"/>
        <w:tabs>
          <w:tab w:val="right" w:leader="dot" w:pos="10502"/>
        </w:tabs>
        <w:rPr>
          <w:rFonts w:asciiTheme="minorHAnsi" w:eastAsiaTheme="minorEastAsia" w:hAnsiTheme="minorHAnsi" w:cstheme="minorBidi"/>
          <w:noProof/>
          <w:sz w:val="24"/>
          <w:lang w:eastAsia="ja-JP"/>
        </w:rPr>
      </w:pPr>
      <w:r>
        <w:rPr>
          <w:noProof/>
        </w:rPr>
        <w:t>Cuba Link – Economic Development</w:t>
      </w:r>
      <w:r>
        <w:rPr>
          <w:noProof/>
        </w:rPr>
        <w:tab/>
      </w:r>
      <w:r>
        <w:rPr>
          <w:noProof/>
        </w:rPr>
        <w:fldChar w:fldCharType="begin"/>
      </w:r>
      <w:r>
        <w:rPr>
          <w:noProof/>
        </w:rPr>
        <w:instrText xml:space="preserve"> PAGEREF _Toc234053467 \h </w:instrText>
      </w:r>
      <w:r>
        <w:rPr>
          <w:noProof/>
        </w:rPr>
      </w:r>
      <w:r>
        <w:rPr>
          <w:noProof/>
        </w:rPr>
        <w:fldChar w:fldCharType="separate"/>
      </w:r>
      <w:r>
        <w:rPr>
          <w:noProof/>
        </w:rPr>
        <w:t>8</w:t>
      </w:r>
      <w:r>
        <w:rPr>
          <w:noProof/>
        </w:rPr>
        <w:fldChar w:fldCharType="end"/>
      </w:r>
    </w:p>
    <w:p w14:paraId="272DF5BA" w14:textId="77777777" w:rsidR="008C597F" w:rsidRDefault="008C597F">
      <w:pPr>
        <w:pStyle w:val="TOC2"/>
        <w:tabs>
          <w:tab w:val="right" w:leader="dot" w:pos="10502"/>
        </w:tabs>
        <w:rPr>
          <w:rFonts w:asciiTheme="minorHAnsi" w:eastAsiaTheme="minorEastAsia" w:hAnsiTheme="minorHAnsi" w:cstheme="minorBidi"/>
          <w:noProof/>
          <w:sz w:val="24"/>
          <w:lang w:eastAsia="ja-JP"/>
        </w:rPr>
      </w:pPr>
      <w:r>
        <w:rPr>
          <w:noProof/>
        </w:rPr>
        <w:t>Link – Disaster Reps</w:t>
      </w:r>
      <w:r>
        <w:rPr>
          <w:noProof/>
        </w:rPr>
        <w:tab/>
      </w:r>
      <w:r>
        <w:rPr>
          <w:noProof/>
        </w:rPr>
        <w:fldChar w:fldCharType="begin"/>
      </w:r>
      <w:r>
        <w:rPr>
          <w:noProof/>
        </w:rPr>
        <w:instrText xml:space="preserve"> PAGEREF _Toc234053468 \h </w:instrText>
      </w:r>
      <w:r>
        <w:rPr>
          <w:noProof/>
        </w:rPr>
      </w:r>
      <w:r>
        <w:rPr>
          <w:noProof/>
        </w:rPr>
        <w:fldChar w:fldCharType="separate"/>
      </w:r>
      <w:r>
        <w:rPr>
          <w:noProof/>
        </w:rPr>
        <w:t>8</w:t>
      </w:r>
      <w:r>
        <w:rPr>
          <w:noProof/>
        </w:rPr>
        <w:fldChar w:fldCharType="end"/>
      </w:r>
    </w:p>
    <w:p w14:paraId="2938BB16" w14:textId="77777777" w:rsidR="008C597F" w:rsidRDefault="008C597F">
      <w:pPr>
        <w:pStyle w:val="TOC2"/>
        <w:tabs>
          <w:tab w:val="right" w:leader="dot" w:pos="10502"/>
        </w:tabs>
        <w:rPr>
          <w:rFonts w:asciiTheme="minorHAnsi" w:eastAsiaTheme="minorEastAsia" w:hAnsiTheme="minorHAnsi" w:cstheme="minorBidi"/>
          <w:noProof/>
          <w:sz w:val="24"/>
          <w:lang w:eastAsia="ja-JP"/>
        </w:rPr>
      </w:pPr>
      <w:r>
        <w:rPr>
          <w:noProof/>
        </w:rPr>
        <w:t>Link – History of Neoliberalism</w:t>
      </w:r>
      <w:r>
        <w:rPr>
          <w:noProof/>
        </w:rPr>
        <w:tab/>
      </w:r>
      <w:r>
        <w:rPr>
          <w:noProof/>
        </w:rPr>
        <w:fldChar w:fldCharType="begin"/>
      </w:r>
      <w:r>
        <w:rPr>
          <w:noProof/>
        </w:rPr>
        <w:instrText xml:space="preserve"> PAGEREF _Toc234053469 \h </w:instrText>
      </w:r>
      <w:r>
        <w:rPr>
          <w:noProof/>
        </w:rPr>
      </w:r>
      <w:r>
        <w:rPr>
          <w:noProof/>
        </w:rPr>
        <w:fldChar w:fldCharType="separate"/>
      </w:r>
      <w:r>
        <w:rPr>
          <w:noProof/>
        </w:rPr>
        <w:t>10</w:t>
      </w:r>
      <w:r>
        <w:rPr>
          <w:noProof/>
        </w:rPr>
        <w:fldChar w:fldCharType="end"/>
      </w:r>
    </w:p>
    <w:p w14:paraId="006E0A28" w14:textId="77777777" w:rsidR="008C597F" w:rsidRDefault="008C597F">
      <w:pPr>
        <w:pStyle w:val="TOC2"/>
        <w:tabs>
          <w:tab w:val="right" w:leader="dot" w:pos="10502"/>
        </w:tabs>
        <w:rPr>
          <w:rFonts w:asciiTheme="minorHAnsi" w:eastAsiaTheme="minorEastAsia" w:hAnsiTheme="minorHAnsi" w:cstheme="minorBidi"/>
          <w:noProof/>
          <w:sz w:val="24"/>
          <w:lang w:eastAsia="ja-JP"/>
        </w:rPr>
      </w:pPr>
      <w:r>
        <w:rPr>
          <w:noProof/>
        </w:rPr>
        <w:t>Link – Elite Decision Making/FIAT*</w:t>
      </w:r>
      <w:r>
        <w:rPr>
          <w:noProof/>
        </w:rPr>
        <w:tab/>
      </w:r>
      <w:r>
        <w:rPr>
          <w:noProof/>
        </w:rPr>
        <w:fldChar w:fldCharType="begin"/>
      </w:r>
      <w:r>
        <w:rPr>
          <w:noProof/>
        </w:rPr>
        <w:instrText xml:space="preserve"> PAGEREF _Toc234053470 \h </w:instrText>
      </w:r>
      <w:r>
        <w:rPr>
          <w:noProof/>
        </w:rPr>
      </w:r>
      <w:r>
        <w:rPr>
          <w:noProof/>
        </w:rPr>
        <w:fldChar w:fldCharType="separate"/>
      </w:r>
      <w:r>
        <w:rPr>
          <w:noProof/>
        </w:rPr>
        <w:t>10</w:t>
      </w:r>
      <w:r>
        <w:rPr>
          <w:noProof/>
        </w:rPr>
        <w:fldChar w:fldCharType="end"/>
      </w:r>
    </w:p>
    <w:p w14:paraId="1888637B" w14:textId="77777777" w:rsidR="008C597F" w:rsidRDefault="008C597F">
      <w:pPr>
        <w:pStyle w:val="TOC2"/>
        <w:tabs>
          <w:tab w:val="right" w:leader="dot" w:pos="10502"/>
        </w:tabs>
        <w:rPr>
          <w:rFonts w:asciiTheme="minorHAnsi" w:eastAsiaTheme="minorEastAsia" w:hAnsiTheme="minorHAnsi" w:cstheme="minorBidi"/>
          <w:noProof/>
          <w:sz w:val="24"/>
          <w:lang w:eastAsia="ja-JP"/>
        </w:rPr>
      </w:pPr>
      <w:r>
        <w:rPr>
          <w:noProof/>
        </w:rPr>
        <w:t>Link – Subjectivity</w:t>
      </w:r>
      <w:r>
        <w:rPr>
          <w:noProof/>
        </w:rPr>
        <w:tab/>
      </w:r>
      <w:r>
        <w:rPr>
          <w:noProof/>
        </w:rPr>
        <w:fldChar w:fldCharType="begin"/>
      </w:r>
      <w:r>
        <w:rPr>
          <w:noProof/>
        </w:rPr>
        <w:instrText xml:space="preserve"> PAGEREF _Toc234053471 \h </w:instrText>
      </w:r>
      <w:r>
        <w:rPr>
          <w:noProof/>
        </w:rPr>
      </w:r>
      <w:r>
        <w:rPr>
          <w:noProof/>
        </w:rPr>
        <w:fldChar w:fldCharType="separate"/>
      </w:r>
      <w:r>
        <w:rPr>
          <w:noProof/>
        </w:rPr>
        <w:t>11</w:t>
      </w:r>
      <w:r>
        <w:rPr>
          <w:noProof/>
        </w:rPr>
        <w:fldChar w:fldCharType="end"/>
      </w:r>
    </w:p>
    <w:p w14:paraId="435D37B2" w14:textId="77777777" w:rsidR="008C597F" w:rsidRDefault="008C597F">
      <w:pPr>
        <w:pStyle w:val="TOC2"/>
        <w:tabs>
          <w:tab w:val="right" w:leader="dot" w:pos="10502"/>
        </w:tabs>
        <w:rPr>
          <w:rFonts w:asciiTheme="minorHAnsi" w:eastAsiaTheme="minorEastAsia" w:hAnsiTheme="minorHAnsi" w:cstheme="minorBidi"/>
          <w:noProof/>
          <w:sz w:val="24"/>
          <w:lang w:eastAsia="ja-JP"/>
        </w:rPr>
      </w:pPr>
      <w:r>
        <w:rPr>
          <w:noProof/>
        </w:rPr>
        <w:t>Impact – Extinction</w:t>
      </w:r>
      <w:r>
        <w:rPr>
          <w:noProof/>
        </w:rPr>
        <w:tab/>
      </w:r>
      <w:r>
        <w:rPr>
          <w:noProof/>
        </w:rPr>
        <w:fldChar w:fldCharType="begin"/>
      </w:r>
      <w:r>
        <w:rPr>
          <w:noProof/>
        </w:rPr>
        <w:instrText xml:space="preserve"> PAGEREF _Toc234053472 \h </w:instrText>
      </w:r>
      <w:r>
        <w:rPr>
          <w:noProof/>
        </w:rPr>
      </w:r>
      <w:r>
        <w:rPr>
          <w:noProof/>
        </w:rPr>
        <w:fldChar w:fldCharType="separate"/>
      </w:r>
      <w:r>
        <w:rPr>
          <w:noProof/>
        </w:rPr>
        <w:t>12</w:t>
      </w:r>
      <w:r>
        <w:rPr>
          <w:noProof/>
        </w:rPr>
        <w:fldChar w:fldCharType="end"/>
      </w:r>
    </w:p>
    <w:p w14:paraId="6A2E725E" w14:textId="77777777" w:rsidR="008C597F" w:rsidRDefault="008C597F">
      <w:pPr>
        <w:pStyle w:val="TOC2"/>
        <w:tabs>
          <w:tab w:val="right" w:leader="dot" w:pos="10502"/>
        </w:tabs>
        <w:rPr>
          <w:rFonts w:asciiTheme="minorHAnsi" w:eastAsiaTheme="minorEastAsia" w:hAnsiTheme="minorHAnsi" w:cstheme="minorBidi"/>
          <w:noProof/>
          <w:sz w:val="24"/>
          <w:lang w:eastAsia="ja-JP"/>
        </w:rPr>
      </w:pPr>
      <w:r>
        <w:rPr>
          <w:noProof/>
        </w:rPr>
        <w:t>Impact – Environment</w:t>
      </w:r>
      <w:r>
        <w:rPr>
          <w:noProof/>
        </w:rPr>
        <w:tab/>
      </w:r>
      <w:r>
        <w:rPr>
          <w:noProof/>
        </w:rPr>
        <w:fldChar w:fldCharType="begin"/>
      </w:r>
      <w:r>
        <w:rPr>
          <w:noProof/>
        </w:rPr>
        <w:instrText xml:space="preserve"> PAGEREF _Toc234053473 \h </w:instrText>
      </w:r>
      <w:r>
        <w:rPr>
          <w:noProof/>
        </w:rPr>
      </w:r>
      <w:r>
        <w:rPr>
          <w:noProof/>
        </w:rPr>
        <w:fldChar w:fldCharType="separate"/>
      </w:r>
      <w:r>
        <w:rPr>
          <w:noProof/>
        </w:rPr>
        <w:t>12</w:t>
      </w:r>
      <w:r>
        <w:rPr>
          <w:noProof/>
        </w:rPr>
        <w:fldChar w:fldCharType="end"/>
      </w:r>
    </w:p>
    <w:p w14:paraId="12E65DA9" w14:textId="77777777" w:rsidR="008C597F" w:rsidRDefault="008C597F">
      <w:pPr>
        <w:pStyle w:val="TOC2"/>
        <w:tabs>
          <w:tab w:val="right" w:leader="dot" w:pos="10502"/>
        </w:tabs>
        <w:rPr>
          <w:rFonts w:asciiTheme="minorHAnsi" w:eastAsiaTheme="minorEastAsia" w:hAnsiTheme="minorHAnsi" w:cstheme="minorBidi"/>
          <w:noProof/>
          <w:sz w:val="24"/>
          <w:lang w:eastAsia="ja-JP"/>
        </w:rPr>
      </w:pPr>
      <w:r>
        <w:rPr>
          <w:noProof/>
        </w:rPr>
        <w:t>Impact – Zones of Exclusion</w:t>
      </w:r>
      <w:r>
        <w:rPr>
          <w:noProof/>
        </w:rPr>
        <w:tab/>
      </w:r>
      <w:r>
        <w:rPr>
          <w:noProof/>
        </w:rPr>
        <w:fldChar w:fldCharType="begin"/>
      </w:r>
      <w:r>
        <w:rPr>
          <w:noProof/>
        </w:rPr>
        <w:instrText xml:space="preserve"> PAGEREF _Toc234053474 \h </w:instrText>
      </w:r>
      <w:r>
        <w:rPr>
          <w:noProof/>
        </w:rPr>
      </w:r>
      <w:r>
        <w:rPr>
          <w:noProof/>
        </w:rPr>
        <w:fldChar w:fldCharType="separate"/>
      </w:r>
      <w:r>
        <w:rPr>
          <w:noProof/>
        </w:rPr>
        <w:t>13</w:t>
      </w:r>
      <w:r>
        <w:rPr>
          <w:noProof/>
        </w:rPr>
        <w:fldChar w:fldCharType="end"/>
      </w:r>
    </w:p>
    <w:p w14:paraId="2AA3EA3F" w14:textId="77777777" w:rsidR="008C597F" w:rsidRDefault="008C597F">
      <w:pPr>
        <w:pStyle w:val="TOC2"/>
        <w:tabs>
          <w:tab w:val="right" w:leader="dot" w:pos="10502"/>
        </w:tabs>
        <w:rPr>
          <w:rFonts w:asciiTheme="minorHAnsi" w:eastAsiaTheme="minorEastAsia" w:hAnsiTheme="minorHAnsi" w:cstheme="minorBidi"/>
          <w:noProof/>
          <w:sz w:val="24"/>
          <w:lang w:eastAsia="ja-JP"/>
        </w:rPr>
      </w:pPr>
      <w:r>
        <w:rPr>
          <w:noProof/>
        </w:rPr>
        <w:t>Impact – Disaster Capitalism</w:t>
      </w:r>
      <w:r>
        <w:rPr>
          <w:noProof/>
        </w:rPr>
        <w:tab/>
      </w:r>
      <w:r>
        <w:rPr>
          <w:noProof/>
        </w:rPr>
        <w:fldChar w:fldCharType="begin"/>
      </w:r>
      <w:r>
        <w:rPr>
          <w:noProof/>
        </w:rPr>
        <w:instrText xml:space="preserve"> PAGEREF _Toc234053475 \h </w:instrText>
      </w:r>
      <w:r>
        <w:rPr>
          <w:noProof/>
        </w:rPr>
      </w:r>
      <w:r>
        <w:rPr>
          <w:noProof/>
        </w:rPr>
        <w:fldChar w:fldCharType="separate"/>
      </w:r>
      <w:r>
        <w:rPr>
          <w:noProof/>
        </w:rPr>
        <w:t>15</w:t>
      </w:r>
      <w:r>
        <w:rPr>
          <w:noProof/>
        </w:rPr>
        <w:fldChar w:fldCharType="end"/>
      </w:r>
    </w:p>
    <w:p w14:paraId="6D5E4229" w14:textId="77777777" w:rsidR="008C597F" w:rsidRDefault="008C597F">
      <w:pPr>
        <w:pStyle w:val="TOC2"/>
        <w:tabs>
          <w:tab w:val="right" w:leader="dot" w:pos="10502"/>
        </w:tabs>
        <w:rPr>
          <w:rFonts w:asciiTheme="minorHAnsi" w:eastAsiaTheme="minorEastAsia" w:hAnsiTheme="minorHAnsi" w:cstheme="minorBidi"/>
          <w:noProof/>
          <w:sz w:val="24"/>
          <w:lang w:eastAsia="ja-JP"/>
        </w:rPr>
      </w:pPr>
      <w:r>
        <w:rPr>
          <w:noProof/>
        </w:rPr>
        <w:t>Alternative – Local Movements</w:t>
      </w:r>
      <w:r>
        <w:rPr>
          <w:noProof/>
        </w:rPr>
        <w:tab/>
      </w:r>
      <w:r>
        <w:rPr>
          <w:noProof/>
        </w:rPr>
        <w:fldChar w:fldCharType="begin"/>
      </w:r>
      <w:r>
        <w:rPr>
          <w:noProof/>
        </w:rPr>
        <w:instrText xml:space="preserve"> PAGEREF _Toc234053476 \h </w:instrText>
      </w:r>
      <w:r>
        <w:rPr>
          <w:noProof/>
        </w:rPr>
      </w:r>
      <w:r>
        <w:rPr>
          <w:noProof/>
        </w:rPr>
        <w:fldChar w:fldCharType="separate"/>
      </w:r>
      <w:r>
        <w:rPr>
          <w:noProof/>
        </w:rPr>
        <w:t>18</w:t>
      </w:r>
      <w:r>
        <w:rPr>
          <w:noProof/>
        </w:rPr>
        <w:fldChar w:fldCharType="end"/>
      </w:r>
    </w:p>
    <w:p w14:paraId="541CFF7A" w14:textId="77777777" w:rsidR="008C597F" w:rsidRDefault="008C597F">
      <w:pPr>
        <w:pStyle w:val="TOC2"/>
        <w:tabs>
          <w:tab w:val="right" w:leader="dot" w:pos="10502"/>
        </w:tabs>
        <w:rPr>
          <w:rFonts w:asciiTheme="minorHAnsi" w:eastAsiaTheme="minorEastAsia" w:hAnsiTheme="minorHAnsi" w:cstheme="minorBidi"/>
          <w:noProof/>
          <w:sz w:val="24"/>
          <w:lang w:eastAsia="ja-JP"/>
        </w:rPr>
      </w:pPr>
      <w:r>
        <w:rPr>
          <w:noProof/>
        </w:rPr>
        <w:t>Alternative – Counter-Memory</w:t>
      </w:r>
      <w:r>
        <w:rPr>
          <w:noProof/>
        </w:rPr>
        <w:tab/>
      </w:r>
      <w:r>
        <w:rPr>
          <w:noProof/>
        </w:rPr>
        <w:fldChar w:fldCharType="begin"/>
      </w:r>
      <w:r>
        <w:rPr>
          <w:noProof/>
        </w:rPr>
        <w:instrText xml:space="preserve"> PAGEREF _Toc234053477 \h </w:instrText>
      </w:r>
      <w:r>
        <w:rPr>
          <w:noProof/>
        </w:rPr>
      </w:r>
      <w:r>
        <w:rPr>
          <w:noProof/>
        </w:rPr>
        <w:fldChar w:fldCharType="separate"/>
      </w:r>
      <w:r>
        <w:rPr>
          <w:noProof/>
        </w:rPr>
        <w:t>18</w:t>
      </w:r>
      <w:r>
        <w:rPr>
          <w:noProof/>
        </w:rPr>
        <w:fldChar w:fldCharType="end"/>
      </w:r>
    </w:p>
    <w:p w14:paraId="7781CA67" w14:textId="77777777" w:rsidR="008C597F" w:rsidRDefault="008C597F">
      <w:pPr>
        <w:pStyle w:val="TOC2"/>
        <w:tabs>
          <w:tab w:val="right" w:leader="dot" w:pos="10502"/>
        </w:tabs>
        <w:rPr>
          <w:rFonts w:asciiTheme="minorHAnsi" w:eastAsiaTheme="minorEastAsia" w:hAnsiTheme="minorHAnsi" w:cstheme="minorBidi"/>
          <w:noProof/>
          <w:sz w:val="24"/>
          <w:lang w:eastAsia="ja-JP"/>
        </w:rPr>
      </w:pPr>
      <w:r>
        <w:rPr>
          <w:noProof/>
        </w:rPr>
        <w:t>Framework – Subjectivity 1</w:t>
      </w:r>
      <w:r w:rsidRPr="006A2340">
        <w:rPr>
          <w:noProof/>
          <w:vertAlign w:val="superscript"/>
        </w:rPr>
        <w:t>st</w:t>
      </w:r>
      <w:r>
        <w:rPr>
          <w:noProof/>
        </w:rPr>
        <w:tab/>
      </w:r>
      <w:r>
        <w:rPr>
          <w:noProof/>
        </w:rPr>
        <w:fldChar w:fldCharType="begin"/>
      </w:r>
      <w:r>
        <w:rPr>
          <w:noProof/>
        </w:rPr>
        <w:instrText xml:space="preserve"> PAGEREF _Toc234053478 \h </w:instrText>
      </w:r>
      <w:r>
        <w:rPr>
          <w:noProof/>
        </w:rPr>
      </w:r>
      <w:r>
        <w:rPr>
          <w:noProof/>
        </w:rPr>
        <w:fldChar w:fldCharType="separate"/>
      </w:r>
      <w:r>
        <w:rPr>
          <w:noProof/>
        </w:rPr>
        <w:t>21</w:t>
      </w:r>
      <w:r>
        <w:rPr>
          <w:noProof/>
        </w:rPr>
        <w:fldChar w:fldCharType="end"/>
      </w:r>
    </w:p>
    <w:p w14:paraId="493EBE83" w14:textId="77777777" w:rsidR="008C597F" w:rsidRDefault="008C597F">
      <w:pPr>
        <w:pStyle w:val="TOC2"/>
        <w:tabs>
          <w:tab w:val="right" w:leader="dot" w:pos="10502"/>
        </w:tabs>
        <w:rPr>
          <w:rFonts w:asciiTheme="minorHAnsi" w:eastAsiaTheme="minorEastAsia" w:hAnsiTheme="minorHAnsi" w:cstheme="minorBidi"/>
          <w:noProof/>
          <w:sz w:val="24"/>
          <w:lang w:eastAsia="ja-JP"/>
        </w:rPr>
      </w:pPr>
      <w:r>
        <w:rPr>
          <w:noProof/>
        </w:rPr>
        <w:t>Framework – Representations Matter</w:t>
      </w:r>
      <w:r>
        <w:rPr>
          <w:noProof/>
        </w:rPr>
        <w:tab/>
      </w:r>
      <w:r>
        <w:rPr>
          <w:noProof/>
        </w:rPr>
        <w:fldChar w:fldCharType="begin"/>
      </w:r>
      <w:r>
        <w:rPr>
          <w:noProof/>
        </w:rPr>
        <w:instrText xml:space="preserve"> PAGEREF _Toc234053479 \h </w:instrText>
      </w:r>
      <w:r>
        <w:rPr>
          <w:noProof/>
        </w:rPr>
      </w:r>
      <w:r>
        <w:rPr>
          <w:noProof/>
        </w:rPr>
        <w:fldChar w:fldCharType="separate"/>
      </w:r>
      <w:r>
        <w:rPr>
          <w:noProof/>
        </w:rPr>
        <w:t>22</w:t>
      </w:r>
      <w:r>
        <w:rPr>
          <w:noProof/>
        </w:rPr>
        <w:fldChar w:fldCharType="end"/>
      </w:r>
    </w:p>
    <w:p w14:paraId="22A1F3F8" w14:textId="77777777" w:rsidR="000A2448" w:rsidRDefault="000A2448" w:rsidP="000A2448">
      <w:r>
        <w:fldChar w:fldCharType="end"/>
      </w:r>
    </w:p>
    <w:p w14:paraId="3A192A57" w14:textId="355B759E" w:rsidR="00524845" w:rsidRDefault="00A1489E" w:rsidP="00524845">
      <w:pPr>
        <w:pStyle w:val="Heading2"/>
      </w:pPr>
      <w:bookmarkStart w:id="2" w:name="_Toc234053463"/>
      <w:r>
        <w:t>Neoliberalism K 1NC</w:t>
      </w:r>
      <w:bookmarkEnd w:id="2"/>
    </w:p>
    <w:p w14:paraId="727A1CC0" w14:textId="65186574" w:rsidR="00524845" w:rsidRPr="00931AD9" w:rsidRDefault="00524845" w:rsidP="00524845">
      <w:pPr>
        <w:pStyle w:val="Tag"/>
      </w:pPr>
      <w:r w:rsidRPr="00931AD9">
        <w:t xml:space="preserve">The </w:t>
      </w:r>
      <w:proofErr w:type="spellStart"/>
      <w:r w:rsidRPr="00931AD9">
        <w:t>aff’s</w:t>
      </w:r>
      <w:proofErr w:type="spellEnd"/>
      <w:r w:rsidRPr="00931AD9">
        <w:t xml:space="preserve"> </w:t>
      </w:r>
      <w:r w:rsidR="009D51E2">
        <w:t>economic engagement with Cuba</w:t>
      </w:r>
      <w:r w:rsidRPr="00931AD9">
        <w:t xml:space="preserve"> </w:t>
      </w:r>
      <w:r w:rsidR="00133972">
        <w:t>is an extension of</w:t>
      </w:r>
      <w:r>
        <w:t xml:space="preserve"> neoliberal governmentality, </w:t>
      </w:r>
      <w:r w:rsidR="00133972">
        <w:t>integrating Cuba into global networks of capital, producing the population as a new field of economic subjects</w:t>
      </w:r>
    </w:p>
    <w:p w14:paraId="51ADE716" w14:textId="77777777" w:rsidR="00524845" w:rsidRPr="00302C25" w:rsidRDefault="00524845" w:rsidP="00524845">
      <w:r w:rsidRPr="00524845">
        <w:rPr>
          <w:rStyle w:val="Cite"/>
        </w:rPr>
        <w:t>Read ‘9</w:t>
      </w:r>
      <w:r w:rsidRPr="00302C25">
        <w:t xml:space="preserve"> (Jason, The University of Southern </w:t>
      </w:r>
      <w:r w:rsidRPr="00931AD9">
        <w:t>Maine, A Genealogy of Homo-</w:t>
      </w:r>
      <w:proofErr w:type="spellStart"/>
      <w:r w:rsidRPr="00931AD9">
        <w:t>Economicus</w:t>
      </w:r>
      <w:proofErr w:type="spellEnd"/>
      <w:r w:rsidRPr="00931AD9">
        <w:t>: Neoliberalism and the Production of Subjectivity, Foucault Studies, No 6, pp. 25-36, February 2009)</w:t>
      </w:r>
    </w:p>
    <w:p w14:paraId="17872238" w14:textId="466CB8B4" w:rsidR="00524845" w:rsidRDefault="00524845" w:rsidP="00DB6E0B">
      <w:pPr>
        <w:rPr>
          <w:rFonts w:ascii="Times-Roman" w:hAnsi="Times-Roman"/>
        </w:rPr>
      </w:pPr>
      <w:r w:rsidRPr="00302C25">
        <w:t>In order to frame Foucault’s analysis it is useful</w:t>
      </w:r>
      <w:r w:rsidR="009D51E2">
        <w:t xml:space="preserve"> to begin with how he sees the </w:t>
      </w:r>
      <w:r w:rsidRPr="00302C25">
        <w:t xml:space="preserve">distinction between liberalism and neoliberalism. For Foucault, this difference has </w:t>
      </w:r>
      <w:proofErr w:type="gramStart"/>
      <w:r w:rsidRPr="00302C25">
        <w:t>to  do</w:t>
      </w:r>
      <w:proofErr w:type="gramEnd"/>
      <w:r w:rsidRPr="00302C25">
        <w:t xml:space="preserve"> with the different ways in which they each focus on economic </w:t>
      </w:r>
      <w:r w:rsidR="009D51E2">
        <w:t>activity. Classical</w:t>
      </w:r>
      <w:r w:rsidRPr="007467A3">
        <w:t xml:space="preserve"> liberalism focused on exchange, on what Adam Smith called mankind’s tendency to  “barter, truck, and exchange.” It naturalized the market as a system with its own rationality, its own interest, and its own specific efficien</w:t>
      </w:r>
      <w:r w:rsidR="009D51E2">
        <w:t xml:space="preserve">cy, arguing ultimately for its </w:t>
      </w:r>
      <w:r w:rsidRPr="007467A3">
        <w:t>superior efficiency as a distributor of goods and serv</w:t>
      </w:r>
      <w:r w:rsidR="009D51E2">
        <w:t>ices. The market became a space</w:t>
      </w:r>
      <w:r w:rsidRPr="007467A3">
        <w:t xml:space="preserve"> of autonomy that had to be carved out of the state through the unconditional right </w:t>
      </w:r>
      <w:proofErr w:type="gramStart"/>
      <w:r w:rsidRPr="007467A3">
        <w:t>of  private</w:t>
      </w:r>
      <w:proofErr w:type="gramEnd"/>
      <w:r w:rsidRPr="007467A3">
        <w:t xml:space="preserve"> property. What Foucault stresses in his und</w:t>
      </w:r>
      <w:r w:rsidR="009D51E2">
        <w:t>erstanding, is the way in which</w:t>
      </w:r>
      <w:r w:rsidRPr="007467A3">
        <w:t xml:space="preserve"> the market becomes more than just a specific institution or practice to the </w:t>
      </w:r>
      <w:proofErr w:type="gramStart"/>
      <w:r w:rsidRPr="007467A3">
        <w:t>point  where</w:t>
      </w:r>
      <w:proofErr w:type="gramEnd"/>
      <w:r w:rsidRPr="007467A3">
        <w:t xml:space="preserve"> it has become the basis for a reinterpretation and thus a critique of state power. Classical liberalism makes exchange the general matrix of society. It establishes </w:t>
      </w:r>
      <w:proofErr w:type="gramStart"/>
      <w:r w:rsidRPr="007467A3">
        <w:t>a  homology</w:t>
      </w:r>
      <w:proofErr w:type="gramEnd"/>
      <w:r w:rsidRPr="007467A3">
        <w:t xml:space="preserve">: just as relations in the marketplace can be understood as an exchange of  certain freedoms for a set of rights and liberties.4 Neoliberalism, according to Foucault, extends the process of making economic activity a general matrix of social and  political relations, but it takes as its focus not exchange but competition.5 What the  two forms of liberalism, the “classical” and “neo” share, according to Foucault, is a general idea of “homo </w:t>
      </w:r>
      <w:proofErr w:type="spellStart"/>
      <w:r w:rsidRPr="007467A3">
        <w:t>economicus</w:t>
      </w:r>
      <w:proofErr w:type="spellEnd"/>
      <w:r w:rsidRPr="007467A3">
        <w:t>,” that is, the way in which they place a particular  “anthropology” of man as an economic subject at the b</w:t>
      </w:r>
      <w:r w:rsidR="009D51E2">
        <w:t xml:space="preserve">asis of politics. What changes </w:t>
      </w:r>
      <w:r w:rsidRPr="007467A3">
        <w:t xml:space="preserve">is the emphasis from </w:t>
      </w:r>
      <w:proofErr w:type="gramStart"/>
      <w:r w:rsidRPr="007467A3">
        <w:t>an anthropology</w:t>
      </w:r>
      <w:proofErr w:type="gramEnd"/>
      <w:r w:rsidRPr="007467A3">
        <w:t xml:space="preserve"> of exchange t</w:t>
      </w:r>
      <w:r w:rsidR="001601A3">
        <w:t>o one of competition. The shift</w:t>
      </w:r>
      <w:r w:rsidRPr="007467A3">
        <w:t xml:space="preserve"> from exchange to competition has profound effects: while exchange was </w:t>
      </w:r>
      <w:proofErr w:type="gramStart"/>
      <w:r w:rsidRPr="007467A3">
        <w:t>considered  to</w:t>
      </w:r>
      <w:proofErr w:type="gramEnd"/>
      <w:r w:rsidRPr="007467A3">
        <w:t xml:space="preserve"> be natural, competition is understood by the neo-liberals of the twentieth century  to be an artificial relation that must be protected against the tendency for markets to  form monopolies and interventions by the state. Comp</w:t>
      </w:r>
      <w:r w:rsidR="009D51E2">
        <w:t>etition necessitates a constant</w:t>
      </w:r>
      <w:r w:rsidRPr="007467A3">
        <w:t xml:space="preserve"> intervention on the part of the state, not on the market, but on the conditions of </w:t>
      </w:r>
      <w:proofErr w:type="gramStart"/>
      <w:r w:rsidRPr="007467A3">
        <w:t>the  market.6</w:t>
      </w:r>
      <w:proofErr w:type="gramEnd"/>
      <w:r w:rsidRPr="00302C25">
        <w:t xml:space="preserve">  What is more important for us is the way in which this shift in “anthropology” from “homo </w:t>
      </w:r>
      <w:proofErr w:type="spellStart"/>
      <w:r w:rsidRPr="00302C25">
        <w:t>economicus</w:t>
      </w:r>
      <w:proofErr w:type="spellEnd"/>
      <w:r w:rsidRPr="00302C25">
        <w:t>” as an exchanging creature to a competitive creature,  or rather as a creature whose tendency to compete must be fostered, entails a general  shift in the way in which human beings make themselves and are made subjects.  First,</w:t>
      </w:r>
      <w:r w:rsidRPr="00D23A08">
        <w:t xml:space="preserve"> </w:t>
      </w:r>
      <w:r w:rsidRPr="00DB6E0B">
        <w:rPr>
          <w:rStyle w:val="Underline"/>
        </w:rPr>
        <w:t>neoliberalism entails</w:t>
      </w:r>
      <w:r w:rsidRPr="00564CA2">
        <w:t xml:space="preserve"> a </w:t>
      </w:r>
      <w:r w:rsidRPr="00DB6E0B">
        <w:rPr>
          <w:rStyle w:val="Underline"/>
        </w:rPr>
        <w:t>massive expansion of the</w:t>
      </w:r>
      <w:r w:rsidRPr="007467A3">
        <w:t xml:space="preserve"> field and </w:t>
      </w:r>
      <w:r w:rsidRPr="00DB6E0B">
        <w:rPr>
          <w:rStyle w:val="Underline"/>
        </w:rPr>
        <w:t>scope of economics.</w:t>
      </w:r>
      <w:r w:rsidRPr="00225517">
        <w:t xml:space="preserve"> </w:t>
      </w:r>
      <w:r w:rsidRPr="00D23A08">
        <w:t xml:space="preserve"> </w:t>
      </w:r>
      <w:r w:rsidRPr="00302C25">
        <w:t xml:space="preserve">Foucault cites Gary Becker on this point: “Economics is the science which </w:t>
      </w:r>
      <w:proofErr w:type="gramStart"/>
      <w:r w:rsidRPr="00302C25">
        <w:t>studies  human</w:t>
      </w:r>
      <w:proofErr w:type="gramEnd"/>
      <w:r w:rsidRPr="00302C25">
        <w:t xml:space="preserve"> behavior as relationship between ends and scarce mean</w:t>
      </w:r>
      <w:r>
        <w:t>s which have alternate uses.”</w:t>
      </w:r>
      <w:r w:rsidRPr="00302C25">
        <w:t xml:space="preserve"> </w:t>
      </w:r>
      <w:proofErr w:type="gramStart"/>
      <w:r w:rsidRPr="00302C25">
        <w:t>7</w:t>
      </w:r>
      <w:r w:rsidRPr="00D23A08">
        <w:t xml:space="preserve">  </w:t>
      </w:r>
      <w:r w:rsidRPr="00DB6E0B">
        <w:rPr>
          <w:rStyle w:val="Underline"/>
        </w:rPr>
        <w:t>Everything</w:t>
      </w:r>
      <w:proofErr w:type="gramEnd"/>
      <w:r w:rsidRPr="00225517">
        <w:t xml:space="preserve"> </w:t>
      </w:r>
      <w:r w:rsidRPr="007467A3">
        <w:t>for which human beings attempt to realize their ends, from  marriage, to crime, to expenditures</w:t>
      </w:r>
      <w:r w:rsidRPr="00302C25">
        <w:t xml:space="preserve"> on children,</w:t>
      </w:r>
      <w:r w:rsidRPr="00D23A08">
        <w:t xml:space="preserve"> </w:t>
      </w:r>
      <w:r w:rsidRPr="00DB6E0B">
        <w:rPr>
          <w:rStyle w:val="Underline"/>
        </w:rPr>
        <w:t xml:space="preserve">can be understood “economically”  according to a </w:t>
      </w:r>
      <w:r w:rsidRPr="0093009C">
        <w:t xml:space="preserve">particular </w:t>
      </w:r>
      <w:r w:rsidRPr="00DB6E0B">
        <w:rPr>
          <w:rStyle w:val="Underline"/>
        </w:rPr>
        <w:t>calculation of cost for benefit.</w:t>
      </w:r>
      <w:r w:rsidRPr="00D23A08">
        <w:t xml:space="preserve"> </w:t>
      </w:r>
      <w:r w:rsidRPr="00302C25">
        <w:t>Secondly,</w:t>
      </w:r>
      <w:r w:rsidRPr="00D23A08">
        <w:t xml:space="preserve"> </w:t>
      </w:r>
      <w:r w:rsidRPr="00DB6E0B">
        <w:rPr>
          <w:rStyle w:val="Underline"/>
        </w:rPr>
        <w:t>this entails a massive redefinition of “labor” and the “worker.” The worker</w:t>
      </w:r>
      <w:r w:rsidRPr="00993EEE">
        <w:t xml:space="preserve"> has </w:t>
      </w:r>
      <w:r w:rsidRPr="00DB6E0B">
        <w:rPr>
          <w:rStyle w:val="Underline"/>
        </w:rPr>
        <w:t>become “human capital”.</w:t>
      </w:r>
      <w:r w:rsidRPr="00D23A08">
        <w:t xml:space="preserve"> </w:t>
      </w:r>
      <w:r w:rsidRPr="007467A3">
        <w:t xml:space="preserve">Salary or wages become the revenue that is earned on an initial investment, </w:t>
      </w:r>
      <w:proofErr w:type="gramStart"/>
      <w:r w:rsidRPr="007467A3">
        <w:t>an  investment</w:t>
      </w:r>
      <w:proofErr w:type="gramEnd"/>
      <w:r w:rsidRPr="007467A3">
        <w:t xml:space="preserve"> in one’s skills or abilities. Any ac</w:t>
      </w:r>
      <w:r w:rsidRPr="00302C25">
        <w:t xml:space="preserve">tivity that increases the capacity to </w:t>
      </w:r>
      <w:proofErr w:type="gramStart"/>
      <w:r w:rsidRPr="00302C25">
        <w:t>earn  income</w:t>
      </w:r>
      <w:proofErr w:type="gramEnd"/>
      <w:r w:rsidRPr="00302C25">
        <w:t xml:space="preserve">, to achieve satisfaction, even migration, the crossing of borders from one  country to another, is an investment in human </w:t>
      </w:r>
      <w:r w:rsidRPr="007467A3">
        <w:t xml:space="preserve">capital. Of course a large portion of  “human capital,” one’s body, brains, and genetic material, not to mention race </w:t>
      </w:r>
      <w:proofErr w:type="gramStart"/>
      <w:r w:rsidRPr="007467A3">
        <w:t>or  class</w:t>
      </w:r>
      <w:proofErr w:type="gramEnd"/>
      <w:r w:rsidRPr="007467A3">
        <w:t xml:space="preserve">, is simply given and cannot be improved. Foucault argues that this natural limit is something that exists to be overcome through technologies; from plastic </w:t>
      </w:r>
      <w:proofErr w:type="gramStart"/>
      <w:r w:rsidRPr="007467A3">
        <w:t>surgery  to</w:t>
      </w:r>
      <w:proofErr w:type="gramEnd"/>
      <w:r w:rsidRPr="007467A3">
        <w:t xml:space="preserve"> possible genetic engineering that make it</w:t>
      </w:r>
      <w:r w:rsidRPr="00302C25">
        <w:t xml:space="preserve"> possible to transform one’s initial investment. As Foucault writes summarizing this point of view: “</w:t>
      </w:r>
      <w:r w:rsidRPr="00DB6E0B">
        <w:rPr>
          <w:rStyle w:val="Underline"/>
        </w:rPr>
        <w:t xml:space="preserve">Homo </w:t>
      </w:r>
      <w:proofErr w:type="spellStart"/>
      <w:r w:rsidRPr="00DB6E0B">
        <w:rPr>
          <w:rStyle w:val="Underline"/>
        </w:rPr>
        <w:t>economicus</w:t>
      </w:r>
      <w:proofErr w:type="spellEnd"/>
      <w:r w:rsidRPr="00DB6E0B">
        <w:rPr>
          <w:rStyle w:val="Underline"/>
        </w:rPr>
        <w:t xml:space="preserve"> is an entrepreneur</w:t>
      </w:r>
      <w:r w:rsidRPr="00993EEE">
        <w:t xml:space="preserve">, an entrepreneur </w:t>
      </w:r>
      <w:r w:rsidRPr="00DB6E0B">
        <w:rPr>
          <w:rStyle w:val="Underline"/>
        </w:rPr>
        <w:t>of himself.</w:t>
      </w:r>
      <w:r w:rsidRPr="00D23A08">
        <w:t>”</w:t>
      </w:r>
      <w:proofErr w:type="gramStart"/>
      <w:r w:rsidRPr="00D23A08">
        <w:t xml:space="preserve">8  </w:t>
      </w:r>
      <w:r w:rsidRPr="007467A3">
        <w:t>Foucault’s</w:t>
      </w:r>
      <w:proofErr w:type="gramEnd"/>
      <w:r w:rsidRPr="007467A3">
        <w:t xml:space="preserve"> object in his analysis is not to bemoan this as a victory for capitalist  ideology, the point at which the “ruling ideas” have truly become the ideas of the  “ruling class,” so much so that everyone from a minimum wage employee to a  C.E.O. considers themselves to be entrepreneurs. Nor is his task to critique the fundamental increase of the scope of economic rationality in neo-liberal economics: </w:t>
      </w:r>
      <w:proofErr w:type="gramStart"/>
      <w:r w:rsidRPr="007467A3">
        <w:t>the  assertion</w:t>
      </w:r>
      <w:proofErr w:type="gramEnd"/>
      <w:r w:rsidRPr="007467A3">
        <w:t xml:space="preserve"> that economics is coextensive with all of society, all of rationality, and that  it is economics “all the way down.” Rather,</w:t>
      </w:r>
      <w:r w:rsidRPr="003F5305">
        <w:t xml:space="preserve"> </w:t>
      </w:r>
      <w:r w:rsidRPr="00DB6E0B">
        <w:rPr>
          <w:rStyle w:val="Underline"/>
        </w:rPr>
        <w:t>Foucault takes the neo-liberal ideal to be a new regime of truth</w:t>
      </w:r>
      <w:r w:rsidRPr="00302C25">
        <w:t xml:space="preserve">, and a new way in which people are made subjects: homo </w:t>
      </w:r>
      <w:proofErr w:type="spellStart"/>
      <w:r w:rsidRPr="00302C25">
        <w:t>economicus</w:t>
      </w:r>
      <w:proofErr w:type="spellEnd"/>
      <w:r w:rsidRPr="00302C25">
        <w:t xml:space="preserve"> is fundamentally different subject, structur</w:t>
      </w:r>
      <w:r>
        <w:t>ed by different motivations and</w:t>
      </w:r>
      <w:r w:rsidRPr="00302C25">
        <w:t xml:space="preserve"> governed by different principles, than homo </w:t>
      </w:r>
      <w:proofErr w:type="spellStart"/>
      <w:r w:rsidRPr="00302C25">
        <w:t>juridicus</w:t>
      </w:r>
      <w:proofErr w:type="spellEnd"/>
      <w:r w:rsidRPr="00302C25">
        <w:t>, or the legal subject of the state.</w:t>
      </w:r>
      <w:r w:rsidRPr="00D23A08">
        <w:t xml:space="preserve">  </w:t>
      </w:r>
      <w:r w:rsidRPr="007467A3">
        <w:t>Neoliberalism constitutes a new mode</w:t>
      </w:r>
      <w:r w:rsidRPr="003F5305">
        <w:t xml:space="preserve"> </w:t>
      </w:r>
      <w:r w:rsidRPr="00DB6E0B">
        <w:rPr>
          <w:rStyle w:val="Underline"/>
        </w:rPr>
        <w:t>of “governmentality</w:t>
      </w:r>
      <w:r w:rsidRPr="00330864">
        <w:rPr>
          <w:sz w:val="11"/>
        </w:rPr>
        <w:t>,</w:t>
      </w:r>
      <w:r w:rsidRPr="00DB6E0B">
        <w:rPr>
          <w:rStyle w:val="Underline"/>
        </w:rPr>
        <w:t>”</w:t>
      </w:r>
      <w:r w:rsidRPr="00330864">
        <w:rPr>
          <w:sz w:val="11"/>
        </w:rPr>
        <w:t xml:space="preserve"> a manner, or a mentality, in which people are governed and govern themselves. The operative terms of </w:t>
      </w:r>
      <w:proofErr w:type="gramStart"/>
      <w:r w:rsidRPr="00330864">
        <w:rPr>
          <w:sz w:val="11"/>
        </w:rPr>
        <w:t>this  governmentality</w:t>
      </w:r>
      <w:proofErr w:type="gramEnd"/>
      <w:r w:rsidRPr="00330864">
        <w:rPr>
          <w:sz w:val="11"/>
        </w:rPr>
        <w:t xml:space="preserve"> are no longer rights and laws but interest, investment and competition. Whereas rights exist to be exchanged, and are some sense constituted </w:t>
      </w:r>
      <w:proofErr w:type="gramStart"/>
      <w:r w:rsidRPr="00330864">
        <w:rPr>
          <w:sz w:val="11"/>
        </w:rPr>
        <w:t>through  the</w:t>
      </w:r>
      <w:proofErr w:type="gramEnd"/>
      <w:r w:rsidRPr="00330864">
        <w:rPr>
          <w:sz w:val="11"/>
        </w:rPr>
        <w:t xml:space="preserve"> original exchange of the social contract, interest is irreducible and inalienable, it  cannot be exchanged.</w:t>
      </w:r>
      <w:r w:rsidRPr="00D23A08">
        <w:t xml:space="preserve"> </w:t>
      </w:r>
      <w:r w:rsidRPr="00DB6E0B">
        <w:rPr>
          <w:rStyle w:val="Underline"/>
        </w:rPr>
        <w:t>The state channels flows of interest</w:t>
      </w:r>
      <w:r w:rsidRPr="00225517">
        <w:t xml:space="preserve"> and desire </w:t>
      </w:r>
      <w:r w:rsidRPr="00DB6E0B">
        <w:rPr>
          <w:rStyle w:val="Underline"/>
        </w:rPr>
        <w:t>by making desirable activities inexpensive and undesirable activities costly, counting on</w:t>
      </w:r>
      <w:r w:rsidRPr="00993EEE">
        <w:t xml:space="preserve"> the </w:t>
      </w:r>
      <w:r w:rsidRPr="00913DEC">
        <w:t xml:space="preserve">fact that </w:t>
      </w:r>
      <w:r w:rsidRPr="00DB6E0B">
        <w:rPr>
          <w:rStyle w:val="Underline"/>
        </w:rPr>
        <w:t>subjects calculate their interests.</w:t>
      </w:r>
      <w:r w:rsidRPr="00D23A08">
        <w:t xml:space="preserve"> </w:t>
      </w:r>
      <w:r w:rsidRPr="00302C25">
        <w:t xml:space="preserve">As a form of </w:t>
      </w:r>
      <w:r w:rsidRPr="007467A3">
        <w:lastRenderedPageBreak/>
        <w:t>governmentality, neoliberalism would seem</w:t>
      </w:r>
      <w:r w:rsidRPr="00225517">
        <w:t xml:space="preserve"> </w:t>
      </w:r>
      <w:r w:rsidRPr="00913DEC">
        <w:t xml:space="preserve">paradoxically </w:t>
      </w:r>
      <w:r w:rsidRPr="00DB6E0B">
        <w:rPr>
          <w:rStyle w:val="Underline"/>
        </w:rPr>
        <w:t>to govern without governing</w:t>
      </w:r>
      <w:r w:rsidRPr="00302C25">
        <w:t xml:space="preserve">; that </w:t>
      </w:r>
      <w:r w:rsidRPr="007467A3">
        <w:t xml:space="preserve">is, in order to </w:t>
      </w:r>
      <w:proofErr w:type="gramStart"/>
      <w:r w:rsidRPr="00225517">
        <w:t>function  its</w:t>
      </w:r>
      <w:proofErr w:type="gramEnd"/>
      <w:r w:rsidRPr="00225517">
        <w:t xml:space="preserve"> subjects must have a great deal of freedom to act—to choose between competing  strategies.     The new governmental reason needs freedom; therefore, the new art of government consumes freedom. </w:t>
      </w:r>
      <w:proofErr w:type="gramStart"/>
      <w:r w:rsidRPr="00225517">
        <w:t>It must produce it</w:t>
      </w:r>
      <w:proofErr w:type="gramEnd"/>
      <w:r w:rsidRPr="00225517">
        <w:t xml:space="preserve">, </w:t>
      </w:r>
      <w:proofErr w:type="gramStart"/>
      <w:r w:rsidRPr="00225517">
        <w:t>it mu</w:t>
      </w:r>
      <w:r>
        <w:t>st organize it</w:t>
      </w:r>
      <w:proofErr w:type="gramEnd"/>
      <w:r>
        <w:t xml:space="preserve">. The new art of </w:t>
      </w:r>
      <w:r w:rsidRPr="00225517">
        <w:t xml:space="preserve">government therefore appears as the management of freedom, not in the sense </w:t>
      </w:r>
      <w:proofErr w:type="gramStart"/>
      <w:r w:rsidRPr="00225517">
        <w:t>of  the</w:t>
      </w:r>
      <w:proofErr w:type="gramEnd"/>
      <w:r w:rsidRPr="00225517">
        <w:t xml:space="preserve"> imperative: “be free,” with the immediate contradiction that this imperative  may contain...[T]he liberalism we can describe as the art of government formed  in the eighteenth century entails at its heart a productive/destructive relationship  with freedom. </w:t>
      </w:r>
      <w:r w:rsidRPr="00913DEC">
        <w:t xml:space="preserve">Liberalism must produce freedom, but this very act entails the establishment of limitations, controls, forms of coercion, and obligations relying </w:t>
      </w:r>
      <w:proofErr w:type="gramStart"/>
      <w:r w:rsidRPr="00913DEC">
        <w:t>on  threats</w:t>
      </w:r>
      <w:proofErr w:type="gramEnd"/>
      <w:r w:rsidRPr="00913DEC">
        <w:t>, etcetera.9  These freedoms, the freedoms of the market, are not the outside of politics, of governmentality, as its limit, but rather are an integral element of its strategy. As a mode of governmentality, neoliberalism operates on interests, desires, and aspirations rather than through rights and obligations; it does not directly mark the body</w:t>
      </w:r>
      <w:proofErr w:type="gramStart"/>
      <w:r w:rsidRPr="00913DEC">
        <w:t>,  as</w:t>
      </w:r>
      <w:proofErr w:type="gramEnd"/>
      <w:r w:rsidRPr="00913DEC">
        <w:t xml:space="preserve"> sovereign power, or even curtail actions, as disciplinary power; rather, it acts on  the conditions of actions. Thus, neoliberal governmentality follows a general trajectory of intensification. This trajectory follows a fundamental</w:t>
      </w:r>
      <w:r w:rsidRPr="007467A3">
        <w:t xml:space="preserve"> paradox;</w:t>
      </w:r>
      <w:r w:rsidRPr="00225517">
        <w:t xml:space="preserve"> </w:t>
      </w:r>
      <w:r w:rsidRPr="00DB6E0B">
        <w:rPr>
          <w:rStyle w:val="Underline"/>
        </w:rPr>
        <w:t>as power becomes less restrictive</w:t>
      </w:r>
      <w:r w:rsidRPr="007467A3">
        <w:t>, less corporeal,</w:t>
      </w:r>
      <w:r w:rsidRPr="00225517">
        <w:t xml:space="preserve"> </w:t>
      </w:r>
      <w:r w:rsidRPr="00DB6E0B">
        <w:rPr>
          <w:rStyle w:val="Underline"/>
        </w:rPr>
        <w:t>it</w:t>
      </w:r>
      <w:r w:rsidRPr="00225517">
        <w:t xml:space="preserve"> also </w:t>
      </w:r>
      <w:r w:rsidRPr="00DB6E0B">
        <w:rPr>
          <w:rStyle w:val="Underline"/>
        </w:rPr>
        <w:t>becomes more intense, saturating the field of actions</w:t>
      </w:r>
      <w:r>
        <w:rPr>
          <w:sz w:val="10"/>
        </w:rPr>
        <w:t>, and possible actions.</w:t>
      </w:r>
      <w:r w:rsidRPr="00363132">
        <w:rPr>
          <w:sz w:val="10"/>
        </w:rPr>
        <w:t xml:space="preserve"> </w:t>
      </w:r>
      <w:proofErr w:type="gramStart"/>
      <w:r w:rsidRPr="00363132">
        <w:rPr>
          <w:sz w:val="10"/>
        </w:rPr>
        <w:t>10  Foucault</w:t>
      </w:r>
      <w:proofErr w:type="gramEnd"/>
      <w:r w:rsidRPr="00363132">
        <w:rPr>
          <w:sz w:val="10"/>
        </w:rPr>
        <w:t xml:space="preserve"> limits his discussion of neoliberalism to its major theoretical texts  and paradigms, following its initial formulation in post-war Germany through to its  most comprehensive version in the Chicago School. Whereas Foucault’s early analyses are often remembered for their analysis of practical documents, the </w:t>
      </w:r>
      <w:proofErr w:type="gramStart"/>
      <w:r w:rsidRPr="00363132">
        <w:rPr>
          <w:sz w:val="10"/>
        </w:rPr>
        <w:t>description  of</w:t>
      </w:r>
      <w:proofErr w:type="gramEnd"/>
      <w:r w:rsidRPr="00363132">
        <w:rPr>
          <w:sz w:val="10"/>
        </w:rPr>
        <w:t xml:space="preserve"> the </w:t>
      </w:r>
      <w:proofErr w:type="spellStart"/>
      <w:r w:rsidRPr="00363132">
        <w:rPr>
          <w:sz w:val="10"/>
        </w:rPr>
        <w:t>panopticon</w:t>
      </w:r>
      <w:proofErr w:type="spellEnd"/>
      <w:r w:rsidRPr="00363132">
        <w:rPr>
          <w:sz w:val="10"/>
        </w:rPr>
        <w:t xml:space="preserve"> or the practice of the confessional, the lectures on “neoliberalism”  predominantly follow the major theoretical discussions. This is in some sense a limitation of the lecture course format, or at least a reflection that this material was </w:t>
      </w:r>
      <w:proofErr w:type="gramStart"/>
      <w:r w:rsidRPr="00363132">
        <w:rPr>
          <w:sz w:val="10"/>
        </w:rPr>
        <w:t>never  developed</w:t>
      </w:r>
      <w:proofErr w:type="gramEnd"/>
      <w:r w:rsidRPr="00363132">
        <w:rPr>
          <w:sz w:val="10"/>
        </w:rPr>
        <w:t xml:space="preserve"> into a full study. Any analysis that is faithful to the spirit and not just </w:t>
      </w:r>
      <w:proofErr w:type="gramStart"/>
      <w:r w:rsidRPr="00363132">
        <w:rPr>
          <w:sz w:val="10"/>
        </w:rPr>
        <w:t>the  letter</w:t>
      </w:r>
      <w:proofErr w:type="gramEnd"/>
      <w:r w:rsidRPr="00363132">
        <w:rPr>
          <w:sz w:val="10"/>
        </w:rPr>
        <w:t xml:space="preserve"> of Foucault’s text would focus on its existence as a practice and not just a  theory diffused throughout the economy, state, and society. As Thomas Lemke argues, neoliberalism is a political project that attempts to create a social reality that </w:t>
      </w:r>
      <w:proofErr w:type="gramStart"/>
      <w:r w:rsidRPr="00363132">
        <w:rPr>
          <w:sz w:val="10"/>
        </w:rPr>
        <w:t>it  suggests</w:t>
      </w:r>
      <w:proofErr w:type="gramEnd"/>
      <w:r w:rsidRPr="00363132">
        <w:rPr>
          <w:sz w:val="10"/>
        </w:rPr>
        <w:t xml:space="preserve"> already exists, stating that competition is the basis of social relations while  fostering those same relations.11</w:t>
      </w:r>
      <w:r w:rsidRPr="00302C25">
        <w:rPr>
          <w:b/>
        </w:rPr>
        <w:t xml:space="preserve"> </w:t>
      </w:r>
      <w:r w:rsidRPr="00DB6E0B">
        <w:rPr>
          <w:rStyle w:val="Underline"/>
        </w:rPr>
        <w:t>The</w:t>
      </w:r>
      <w:r w:rsidRPr="00225517">
        <w:t xml:space="preserve"> contemporary </w:t>
      </w:r>
      <w:r w:rsidRPr="00DB6E0B">
        <w:rPr>
          <w:rStyle w:val="Underline"/>
        </w:rPr>
        <w:t>trend away from long term labor contracts, towards temporary</w:t>
      </w:r>
      <w:r w:rsidRPr="00993EEE">
        <w:t xml:space="preserve"> and part-time </w:t>
      </w:r>
      <w:r w:rsidRPr="00DB6E0B">
        <w:rPr>
          <w:rStyle w:val="Underline"/>
        </w:rPr>
        <w:t>labor, is</w:t>
      </w:r>
      <w:r w:rsidRPr="00913DEC">
        <w:t xml:space="preserve"> not only </w:t>
      </w:r>
      <w:r w:rsidRPr="00DB6E0B">
        <w:rPr>
          <w:rStyle w:val="Underline"/>
        </w:rPr>
        <w:t>an effective economic strategy, freeing corporations from</w:t>
      </w:r>
      <w:r w:rsidRPr="00225517">
        <w:t xml:space="preserve"> </w:t>
      </w:r>
      <w:r w:rsidRPr="0093009C">
        <w:t xml:space="preserve">contracts and the </w:t>
      </w:r>
      <w:r w:rsidRPr="00DB6E0B">
        <w:rPr>
          <w:rStyle w:val="Underline"/>
        </w:rPr>
        <w:t>expensive commitments of health care and</w:t>
      </w:r>
      <w:r w:rsidRPr="00564CA2">
        <w:t xml:space="preserve"> other </w:t>
      </w:r>
      <w:r w:rsidRPr="00DB6E0B">
        <w:rPr>
          <w:rStyle w:val="Underline"/>
        </w:rPr>
        <w:t>benefits</w:t>
      </w:r>
      <w:r w:rsidRPr="00564CA2">
        <w:t xml:space="preserve">, it is </w:t>
      </w:r>
      <w:r w:rsidRPr="00913DEC">
        <w:t xml:space="preserve">an </w:t>
      </w:r>
      <w:r w:rsidRPr="00DB6E0B">
        <w:rPr>
          <w:rStyle w:val="Underline"/>
        </w:rPr>
        <w:t>effective</w:t>
      </w:r>
      <w:r w:rsidRPr="00913DEC">
        <w:t xml:space="preserve"> strategy of </w:t>
      </w:r>
      <w:proofErr w:type="spellStart"/>
      <w:r w:rsidRPr="00DB6E0B">
        <w:rPr>
          <w:rStyle w:val="Underline"/>
        </w:rPr>
        <w:t>subjectification</w:t>
      </w:r>
      <w:proofErr w:type="spellEnd"/>
      <w:r w:rsidRPr="00913DEC">
        <w:t xml:space="preserve"> as well. </w:t>
      </w:r>
      <w:r w:rsidRPr="00DB6E0B">
        <w:rPr>
          <w:rStyle w:val="Underline"/>
        </w:rPr>
        <w:t>It encourages workers to see themselves not as “workers”</w:t>
      </w:r>
      <w:r w:rsidRPr="00D23A08">
        <w:t xml:space="preserve"> </w:t>
      </w:r>
      <w:r w:rsidRPr="00302C25">
        <w:t>in a political sense,</w:t>
      </w:r>
      <w:r w:rsidRPr="00D23A08">
        <w:t xml:space="preserve"> </w:t>
      </w:r>
      <w:r w:rsidRPr="00DB6E0B">
        <w:rPr>
          <w:rStyle w:val="Underline"/>
        </w:rPr>
        <w:t>who have something to gain</w:t>
      </w:r>
      <w:r w:rsidRPr="00564CA2">
        <w:t xml:space="preserve"> through solidarity </w:t>
      </w:r>
      <w:r w:rsidRPr="0093009C">
        <w:t>and collective organization,</w:t>
      </w:r>
      <w:r w:rsidRPr="00225517">
        <w:t xml:space="preserve"> </w:t>
      </w:r>
      <w:r w:rsidRPr="00DB6E0B">
        <w:rPr>
          <w:rStyle w:val="Underline"/>
        </w:rPr>
        <w:t>but as “companies of one</w:t>
      </w:r>
      <w:r w:rsidRPr="0093009C">
        <w:t>.</w:t>
      </w:r>
      <w:r w:rsidRPr="00DB6E0B">
        <w:rPr>
          <w:rStyle w:val="Underline"/>
        </w:rPr>
        <w:t>”</w:t>
      </w:r>
      <w:r w:rsidRPr="0093009C">
        <w:t xml:space="preserve"> They become</w:t>
      </w:r>
      <w:r w:rsidRPr="004405B3">
        <w:t xml:space="preserve"> </w:t>
      </w:r>
      <w:r w:rsidRPr="00DB6E0B">
        <w:rPr>
          <w:rStyle w:val="Underline"/>
        </w:rPr>
        <w:t>individuals for whom every action</w:t>
      </w:r>
      <w:r>
        <w:t xml:space="preserve">, from taking </w:t>
      </w:r>
      <w:r w:rsidRPr="00302C25">
        <w:t>courses on a new computer software application to having their teeth whitened,</w:t>
      </w:r>
      <w:r w:rsidRPr="00D23A08">
        <w:t xml:space="preserve"> </w:t>
      </w:r>
      <w:r w:rsidRPr="00DB6E0B">
        <w:rPr>
          <w:rStyle w:val="Underline"/>
        </w:rPr>
        <w:t>can be considered an investment in human capital.</w:t>
      </w:r>
      <w:r w:rsidRPr="00D23A08">
        <w:t xml:space="preserve"> </w:t>
      </w:r>
      <w:r w:rsidRPr="00302C25">
        <w:t xml:space="preserve">As </w:t>
      </w:r>
      <w:r>
        <w:t xml:space="preserve">Eric </w:t>
      </w:r>
      <w:proofErr w:type="spellStart"/>
      <w:r>
        <w:t>Alliez</w:t>
      </w:r>
      <w:proofErr w:type="spellEnd"/>
      <w:r>
        <w:t xml:space="preserve"> and Michel </w:t>
      </w:r>
      <w:proofErr w:type="spellStart"/>
      <w:r>
        <w:t>Feher</w:t>
      </w:r>
      <w:proofErr w:type="spellEnd"/>
      <w:r>
        <w:t xml:space="preserve"> </w:t>
      </w:r>
      <w:r w:rsidRPr="00225517">
        <w:t xml:space="preserve">write: “Corporations’ massive recourse to subcontracting plays a fundamental </w:t>
      </w:r>
      <w:proofErr w:type="gramStart"/>
      <w:r w:rsidRPr="00225517">
        <w:t>role  in</w:t>
      </w:r>
      <w:proofErr w:type="gramEnd"/>
      <w:r w:rsidRPr="00225517">
        <w:t xml:space="preserve"> this to the extent that it turns the workers’ desire for independence...into a ‘business spirit’ that meets capital’s growing need for satellites.”12 Neoliberalism is </w:t>
      </w:r>
      <w:proofErr w:type="gramStart"/>
      <w:r w:rsidRPr="00225517">
        <w:t>not  simply</w:t>
      </w:r>
      <w:proofErr w:type="gramEnd"/>
      <w:r w:rsidRPr="00225517">
        <w:t xml:space="preserve"> an ideology in the pejorative sense of the term, or a belief that one could elect  to have or not have, but is itself produced by strategies, tactics, and policies that  create subjects of interest, locked in competition.  Because Foucault brackets what could be considered the “ideological” dimension of neoliberalism, its connection with the global hegemony of not only capitalism, </w:t>
      </w:r>
      <w:proofErr w:type="gramStart"/>
      <w:r w:rsidRPr="00225517">
        <w:t>but</w:t>
      </w:r>
      <w:proofErr w:type="gramEnd"/>
      <w:r w:rsidRPr="00225517">
        <w:t xml:space="preserve"> specifically a new regime of capitalist accumulation, his lectures have little to say about its historical conditions. Foucault links the original articulation </w:t>
      </w:r>
      <w:proofErr w:type="gramStart"/>
      <w:r w:rsidRPr="00225517">
        <w:t>of  neoliberalism</w:t>
      </w:r>
      <w:proofErr w:type="gramEnd"/>
      <w:r w:rsidRPr="00225517">
        <w:t xml:space="preserve"> to a particular reaction to Nazi Germany. As Foucault argues, the original neo-liberals, the “</w:t>
      </w:r>
      <w:proofErr w:type="spellStart"/>
      <w:r w:rsidRPr="00225517">
        <w:t>Ordo</w:t>
      </w:r>
      <w:proofErr w:type="spellEnd"/>
      <w:r w:rsidRPr="00225517">
        <w:t xml:space="preserve">-liberals,” considered Nazi Germany not to be an effect </w:t>
      </w:r>
      <w:proofErr w:type="gramStart"/>
      <w:r w:rsidRPr="00225517">
        <w:t>of  capitalism</w:t>
      </w:r>
      <w:proofErr w:type="gramEnd"/>
      <w:r w:rsidRPr="00225517">
        <w:t xml:space="preserve">. But the most extreme version of what is opposed to capitalism and </w:t>
      </w:r>
      <w:proofErr w:type="gramStart"/>
      <w:r w:rsidRPr="00225517">
        <w:t>the  market</w:t>
      </w:r>
      <w:proofErr w:type="gramEnd"/>
      <w:r w:rsidRPr="00225517">
        <w:t xml:space="preserve">—planning. While Foucault’s analysis captures the particular “fear of </w:t>
      </w:r>
      <w:proofErr w:type="gramStart"/>
      <w:r w:rsidRPr="00225517">
        <w:t>the  state</w:t>
      </w:r>
      <w:proofErr w:type="gramEnd"/>
      <w:r w:rsidRPr="00225517">
        <w:t xml:space="preserve">” that underlies neoliberalism, its belief that any planning, any intervention  against competition, is tantamount to totalitarianism. It however does not </w:t>
      </w:r>
      <w:proofErr w:type="gramStart"/>
      <w:r w:rsidRPr="00225517">
        <w:t>account  for</w:t>
      </w:r>
      <w:proofErr w:type="gramEnd"/>
      <w:r w:rsidRPr="00225517">
        <w:t xml:space="preserve"> the dominance of neoliberalism in the present, specifically its dominance as a  particular “technology of the self,” a particular mode of subjection. At the same time</w:t>
      </w:r>
      <w:proofErr w:type="gramStart"/>
      <w:r w:rsidRPr="00225517">
        <w:t>,  Foucault</w:t>
      </w:r>
      <w:proofErr w:type="gramEnd"/>
      <w:r w:rsidRPr="00225517">
        <w:t xml:space="preserve"> offers the possibility of a different understanding of the history of neoliberalism when he argues that neoliberalism, or the neo-liberal subject as homo </w:t>
      </w:r>
      <w:proofErr w:type="spellStart"/>
      <w:r w:rsidRPr="00225517">
        <w:t>economicus</w:t>
      </w:r>
      <w:proofErr w:type="spellEnd"/>
      <w:r w:rsidRPr="00225517">
        <w:t xml:space="preserve">, or homo entrepreneur, emerges to address a particular lacunae in liberal economic  thought, and that is labor. In this sense neoliberalism rushes to fill the same void, the same gap, that Marx attempted to fill, without reference to Marx, and with very different results.13 Marx and neo-liberals agree that although classical economic </w:t>
      </w:r>
      <w:proofErr w:type="gramStart"/>
      <w:r w:rsidRPr="00225517">
        <w:t>theory  examined</w:t>
      </w:r>
      <w:proofErr w:type="gramEnd"/>
      <w:r w:rsidRPr="00225517">
        <w:t xml:space="preserve"> the sphere of exchange, the market, it failed to enter the “hidden abode of  production” examining how capital is produced. Of course the agreement ends there, because what Marx and neo-liberals find in labor is fundamentally different:  for Marx labor is the sphere of exploitation while for the neo-liberals, as we </w:t>
      </w:r>
      <w:proofErr w:type="gramStart"/>
      <w:r w:rsidRPr="00225517">
        <w:t>have  seen</w:t>
      </w:r>
      <w:proofErr w:type="gramEnd"/>
      <w:r w:rsidRPr="00225517">
        <w:t xml:space="preserve">, labor is no sooner introduced as a problem than the difference between labor  and capital is effaced through the theory of “human capital.”14 Neoliberalism scrambles and exchanges the terms of opposition between “worker” and “capitalist.” </w:t>
      </w:r>
      <w:proofErr w:type="gramStart"/>
      <w:r w:rsidRPr="00225517">
        <w:t>To  quote</w:t>
      </w:r>
      <w:proofErr w:type="gramEnd"/>
      <w:r w:rsidRPr="00225517">
        <w:t xml:space="preserve"> Etienne </w:t>
      </w:r>
      <w:proofErr w:type="spellStart"/>
      <w:r w:rsidRPr="00225517">
        <w:t>Balibar</w:t>
      </w:r>
      <w:proofErr w:type="spellEnd"/>
      <w:r w:rsidRPr="00225517">
        <w:t xml:space="preserve">, “The capitalist is defined as worker, as an ‘entrepreneur’; the  worker, as the bearer of a capacity, of a human capital.”15   Labor is no longer </w:t>
      </w:r>
      <w:proofErr w:type="gramStart"/>
      <w:r w:rsidRPr="00225517">
        <w:t>limited  to</w:t>
      </w:r>
      <w:proofErr w:type="gramEnd"/>
      <w:r w:rsidRPr="00225517">
        <w:t xml:space="preserve"> the specific sites of the factory or the workplace, but is any activity that works towards desired ends. The terms “labor” and “human capital” intersect, </w:t>
      </w:r>
      <w:proofErr w:type="gramStart"/>
      <w:r w:rsidRPr="00225517">
        <w:t>overcoming  in</w:t>
      </w:r>
      <w:proofErr w:type="gramEnd"/>
      <w:r w:rsidRPr="00225517">
        <w:t xml:space="preserve"> terminology their longstanding opposition; the former becomes the activity and  the latter becomes the effects of the activity, its history. From this intersection </w:t>
      </w:r>
      <w:proofErr w:type="gramStart"/>
      <w:r w:rsidRPr="00225517">
        <w:t>the  discourse</w:t>
      </w:r>
      <w:proofErr w:type="gramEnd"/>
      <w:r w:rsidRPr="00225517">
        <w:t xml:space="preserve"> of the economy becomes an entire way of life, a common sense in which  every action--crime, marriage, higher education and so on--can be charted according  to a calculus of maximum output for minimum expenditure; it can be seen as an investment. Thus situating Marx and neoliberalism with respect to a similar </w:t>
      </w:r>
      <w:proofErr w:type="gramStart"/>
      <w:r w:rsidRPr="00225517">
        <w:t>problem  makes</w:t>
      </w:r>
      <w:proofErr w:type="gramEnd"/>
      <w:r w:rsidRPr="00225517">
        <w:t xml:space="preserve"> it possible to grasp something of the politics of neoliberalism, which through a generalization of the idea of the “entrepreneur,” “investment” and “risk” beyond  the realm of finance capital to every quotidian relation, effaces the very fact of exploitation. Neoliberalism can be considered a particular version of “capitalism without capitalism,” a way of maintaining not only private property but the existing distribution of wealth in capitalism while simultaneously doing away with the antagonism and social insecurity of capitalism, in this case paradoxically by </w:t>
      </w:r>
      <w:proofErr w:type="gramStart"/>
      <w:r w:rsidRPr="00225517">
        <w:t>extending  capitalism</w:t>
      </w:r>
      <w:proofErr w:type="gramEnd"/>
      <w:r w:rsidRPr="00225517">
        <w:t xml:space="preserve">, at least its symbols, terms, and logic, to all of society. The opposition between capitalist and worker has been effaced not by a transformation of the mode </w:t>
      </w:r>
      <w:proofErr w:type="gramStart"/>
      <w:r w:rsidRPr="00225517">
        <w:t>of  production</w:t>
      </w:r>
      <w:proofErr w:type="gramEnd"/>
      <w:r w:rsidRPr="00225517">
        <w:t xml:space="preserve">, a new organization of the production and distribution of wealth, but by  the mode of subjection, a new production of subjectivity. Thus, neoliberalism entails </w:t>
      </w:r>
      <w:proofErr w:type="gramStart"/>
      <w:r w:rsidRPr="00225517">
        <w:t>a  very</w:t>
      </w:r>
      <w:proofErr w:type="gramEnd"/>
      <w:r w:rsidRPr="00225517">
        <w:t xml:space="preserve"> specific extension of the economy across all of society; it is not, as Marx argued,  because everything rests on an economic base (at least in the last instance) that the  effects of the economy are extended across of all of society, rather it is an economic  perspective, that of the market, that becomes coextensive with all of society. </w:t>
      </w:r>
      <w:proofErr w:type="gramStart"/>
      <w:r w:rsidRPr="00225517">
        <w:t>As  Christian</w:t>
      </w:r>
      <w:proofErr w:type="gramEnd"/>
      <w:r w:rsidRPr="00225517">
        <w:t xml:space="preserve"> Laval argues, all actions are seen to conform to the fundamental economic  ideas of self-interest, of greatest benefit for least possible cost. It is not the </w:t>
      </w:r>
      <w:proofErr w:type="gramStart"/>
      <w:r w:rsidRPr="00225517">
        <w:t>structure  of</w:t>
      </w:r>
      <w:proofErr w:type="gramEnd"/>
      <w:r w:rsidRPr="00225517">
        <w:t xml:space="preserve"> the economy that is extended across society but the subject of economic thinking,  its implicit anthropology.16  </w:t>
      </w:r>
      <w:r>
        <w:rPr>
          <w:rFonts w:ascii="Times-Roman" w:hAnsi="Times-Roman"/>
        </w:rPr>
        <w:t xml:space="preserve"> </w:t>
      </w:r>
    </w:p>
    <w:p w14:paraId="36386F0C" w14:textId="77777777" w:rsidR="00524845" w:rsidRPr="00931AD9" w:rsidRDefault="00524845" w:rsidP="00DB6E0B"/>
    <w:p w14:paraId="2E08FBBF" w14:textId="5B231F7C" w:rsidR="00524845" w:rsidRPr="00931AD9" w:rsidRDefault="00524845" w:rsidP="00524845">
      <w:pPr>
        <w:pStyle w:val="Tag"/>
      </w:pPr>
      <w:r w:rsidRPr="00931AD9">
        <w:t>Neoliberal governmentality ensures war, disease, and environmental collapse</w:t>
      </w:r>
      <w:r w:rsidR="00133972">
        <w:t xml:space="preserve"> –</w:t>
      </w:r>
      <w:r w:rsidRPr="00931AD9">
        <w:t xml:space="preserve"> economic decision-making views people as a disposable resource for producing capital, only stepping outside this frame for politics can avert extinction</w:t>
      </w:r>
    </w:p>
    <w:p w14:paraId="29AEA6CE" w14:textId="77777777" w:rsidR="00524845" w:rsidRDefault="00524845" w:rsidP="00524845">
      <w:r w:rsidRPr="00524845">
        <w:rPr>
          <w:rStyle w:val="Cite"/>
        </w:rPr>
        <w:t>Giroux 6</w:t>
      </w:r>
      <w:r>
        <w:t xml:space="preserve"> (</w:t>
      </w:r>
      <w:r w:rsidRPr="00095E26">
        <w:t>Henry A. Giroux currently holds the Global TV Network Chair Professorship at McMaster University in Canada.</w:t>
      </w:r>
      <w:r>
        <w:t xml:space="preserve">  “Dirty Democracy and State Terrorism: The Politics of the New Authoritarianism in the United States,” </w:t>
      </w:r>
      <w:r w:rsidRPr="00095E26">
        <w:t>Comparative Studies of South Asia, Africa and the Middle East 26.2 (2006) 163-177</w:t>
      </w:r>
      <w:r>
        <w:t>.)</w:t>
      </w:r>
    </w:p>
    <w:p w14:paraId="7835987D" w14:textId="4B5F92FF" w:rsidR="00524845" w:rsidRPr="0039783D" w:rsidRDefault="00524845" w:rsidP="00524845">
      <w:r w:rsidRPr="00872D85">
        <w:t xml:space="preserve">While it would be ludicrous to suggest that the United States either represents a mirror image of fascist ideology or mimics the systemic </w:t>
      </w:r>
      <w:proofErr w:type="spellStart"/>
      <w:r w:rsidRPr="00872D85">
        <w:t>racialize</w:t>
      </w:r>
      <w:r w:rsidRPr="00E57BD9">
        <w:t>d</w:t>
      </w:r>
      <w:proofErr w:type="spellEnd"/>
      <w:r w:rsidRPr="00E57BD9">
        <w:t xml:space="preserve"> terror of Nazi Germany, it is not unreasonable, as Hannah Arendt urged in The Origins of Totalitarianism, to learn to recognize how </w:t>
      </w:r>
      <w:r w:rsidRPr="00DB6E0B">
        <w:rPr>
          <w:rStyle w:val="Underline"/>
        </w:rPr>
        <w:t>different elements of fascism crystallize</w:t>
      </w:r>
      <w:r w:rsidRPr="00872D85">
        <w:t xml:space="preserve"> in different historical periods </w:t>
      </w:r>
      <w:r w:rsidRPr="00DB6E0B">
        <w:rPr>
          <w:rStyle w:val="Underline"/>
        </w:rPr>
        <w:t>into</w:t>
      </w:r>
      <w:r w:rsidRPr="00EA6D38">
        <w:t xml:space="preserve"> new forms of </w:t>
      </w:r>
      <w:r w:rsidRPr="00DB6E0B">
        <w:rPr>
          <w:rStyle w:val="Underline"/>
        </w:rPr>
        <w:t>authoritarianism. Such antidemocratic elements</w:t>
      </w:r>
      <w:r w:rsidRPr="00D556C9">
        <w:t xml:space="preserve"> </w:t>
      </w:r>
      <w:r w:rsidRPr="00820BC6">
        <w:t xml:space="preserve">combine in </w:t>
      </w:r>
      <w:proofErr w:type="gramStart"/>
      <w:r w:rsidRPr="00872D85">
        <w:t xml:space="preserve">often </w:t>
      </w:r>
      <w:r w:rsidRPr="00820BC6">
        <w:t>unpredictable</w:t>
      </w:r>
      <w:proofErr w:type="gramEnd"/>
      <w:r w:rsidRPr="00820BC6">
        <w:t xml:space="preserve"> ways, and</w:t>
      </w:r>
      <w:r w:rsidRPr="00872D85">
        <w:t xml:space="preserve"> I believe </w:t>
      </w:r>
      <w:r w:rsidRPr="00820BC6">
        <w:t>they</w:t>
      </w:r>
      <w:r w:rsidRPr="00D556C9">
        <w:t xml:space="preserve"> </w:t>
      </w:r>
      <w:r w:rsidRPr="00DB6E0B">
        <w:rPr>
          <w:rStyle w:val="Underline"/>
        </w:rPr>
        <w:t>can be found</w:t>
      </w:r>
      <w:r w:rsidRPr="00D556C9">
        <w:t xml:space="preserve"> </w:t>
      </w:r>
      <w:r w:rsidRPr="00820BC6">
        <w:t>currently</w:t>
      </w:r>
      <w:r w:rsidRPr="00D556C9">
        <w:t xml:space="preserve"> </w:t>
      </w:r>
      <w:r w:rsidRPr="00DB6E0B">
        <w:rPr>
          <w:rStyle w:val="Underline"/>
        </w:rPr>
        <w:t>in</w:t>
      </w:r>
      <w:r w:rsidRPr="00A6706E">
        <w:t xml:space="preserve"> many</w:t>
      </w:r>
      <w:r w:rsidRPr="00E57BD9">
        <w:t xml:space="preserve"> of the p</w:t>
      </w:r>
      <w:r w:rsidRPr="00820BC6">
        <w:t>olitical</w:t>
      </w:r>
      <w:r w:rsidRPr="00D556C9">
        <w:t xml:space="preserve"> </w:t>
      </w:r>
      <w:r w:rsidRPr="00DB6E0B">
        <w:rPr>
          <w:rStyle w:val="Underline"/>
        </w:rPr>
        <w:t>practices, values, and policies that</w:t>
      </w:r>
      <w:r w:rsidRPr="00872D85">
        <w:t xml:space="preserve"> [End Page 164] </w:t>
      </w:r>
      <w:r w:rsidRPr="00DB6E0B">
        <w:rPr>
          <w:rStyle w:val="Underline"/>
        </w:rPr>
        <w:t>characterize U.S. sovereignty</w:t>
      </w:r>
      <w:r w:rsidRPr="00872D85">
        <w:t xml:space="preserve"> under the Bush administration. Unchecked power at the top of the political hierarchy is increasingly matched by an aggressive attack on dissent throughout the body politic and fuels both a war abroad and a war at home. </w:t>
      </w:r>
      <w:r w:rsidRPr="00EA6D38">
        <w:t xml:space="preserve">The </w:t>
      </w:r>
      <w:r w:rsidRPr="00DB6E0B">
        <w:rPr>
          <w:rStyle w:val="Underline"/>
        </w:rPr>
        <w:t>economic and militaristic powers of global capital</w:t>
      </w:r>
      <w:r w:rsidRPr="00EA6D38">
        <w:t xml:space="preserve"> – spearheaded by U.S. corporations and political interests – </w:t>
      </w:r>
      <w:r w:rsidRPr="00DB6E0B">
        <w:rPr>
          <w:rStyle w:val="Underline"/>
        </w:rPr>
        <w:t>appear uncurbed by traditional</w:t>
      </w:r>
      <w:r w:rsidRPr="00EA6D38">
        <w:t xml:space="preserve"> forms of</w:t>
      </w:r>
      <w:r w:rsidRPr="00872D85">
        <w:t xml:space="preserve"> national and international </w:t>
      </w:r>
      <w:r w:rsidRPr="00DB6E0B">
        <w:rPr>
          <w:rStyle w:val="Underline"/>
        </w:rPr>
        <w:t>sovereignty</w:t>
      </w:r>
      <w:r w:rsidRPr="00872D85">
        <w:t xml:space="preserve">, </w:t>
      </w:r>
      <w:r w:rsidRPr="00820BC6">
        <w:t>the implications of which are captured in</w:t>
      </w:r>
      <w:r w:rsidRPr="00872D85">
        <w:t xml:space="preserve"> David Harvey's serviceable phrase "</w:t>
      </w:r>
      <w:r w:rsidRPr="00820BC6">
        <w:t>accumulation by dispossession."</w:t>
      </w:r>
      <w:r w:rsidRPr="00E57BD9">
        <w:t xml:space="preserve"> </w:t>
      </w:r>
      <w:r w:rsidRPr="00DB6E0B">
        <w:rPr>
          <w:rStyle w:val="Underline"/>
        </w:rPr>
        <w:t>Entire populations are</w:t>
      </w:r>
      <w:r w:rsidRPr="00D556C9">
        <w:t xml:space="preserve"> </w:t>
      </w:r>
      <w:r w:rsidRPr="00820BC6">
        <w:t>now</w:t>
      </w:r>
      <w:r w:rsidRPr="00E57BD9">
        <w:t xml:space="preserve"> </w:t>
      </w:r>
      <w:r w:rsidRPr="00DB6E0B">
        <w:rPr>
          <w:rStyle w:val="Underline"/>
        </w:rPr>
        <w:t>seen as disposable</w:t>
      </w:r>
      <w:r w:rsidRPr="00872D85">
        <w:t xml:space="preserve">, marking a dangerous moment for the promise of a global democracy.8 </w:t>
      </w:r>
      <w:proofErr w:type="gramStart"/>
      <w:r w:rsidRPr="00872D85">
        <w:t>The</w:t>
      </w:r>
      <w:proofErr w:type="gramEnd"/>
      <w:r w:rsidRPr="00872D85">
        <w:t xml:space="preserve"> discourse of liberty, equality, and freedom that emerged with modernity seems to have lost even its residual value as the central project of democracy. </w:t>
      </w:r>
      <w:r w:rsidRPr="00DB6E0B">
        <w:rPr>
          <w:rStyle w:val="Underline"/>
        </w:rPr>
        <w:t>State sovereignty is no longer organized around</w:t>
      </w:r>
      <w:r w:rsidRPr="00EA6D38">
        <w:t xml:space="preserve"> the </w:t>
      </w:r>
      <w:r w:rsidRPr="00DB6E0B">
        <w:rPr>
          <w:rStyle w:val="Underline"/>
        </w:rPr>
        <w:t>struggle for life but</w:t>
      </w:r>
      <w:r w:rsidRPr="00EA6D38">
        <w:t xml:space="preserve"> an </w:t>
      </w:r>
      <w:r w:rsidRPr="00DB6E0B">
        <w:rPr>
          <w:rStyle w:val="Underline"/>
        </w:rPr>
        <w:t>insatiable</w:t>
      </w:r>
      <w:r w:rsidRPr="00996E45">
        <w:t xml:space="preserve"> quest for</w:t>
      </w:r>
      <w:r w:rsidRPr="00EA6D38">
        <w:t xml:space="preserve"> the </w:t>
      </w:r>
      <w:r w:rsidRPr="00DB6E0B">
        <w:rPr>
          <w:rStyle w:val="Underline"/>
        </w:rPr>
        <w:t>accumulation of capital, leading to</w:t>
      </w:r>
      <w:r w:rsidRPr="00872D85">
        <w:t xml:space="preserve"> what </w:t>
      </w:r>
      <w:proofErr w:type="spellStart"/>
      <w:r w:rsidRPr="00872D85">
        <w:t>Achille</w:t>
      </w:r>
      <w:proofErr w:type="spellEnd"/>
      <w:r w:rsidRPr="00872D85">
        <w:t xml:space="preserve"> </w:t>
      </w:r>
      <w:proofErr w:type="spellStart"/>
      <w:r w:rsidRPr="00872D85">
        <w:t>Mbembe</w:t>
      </w:r>
      <w:proofErr w:type="spellEnd"/>
      <w:r w:rsidRPr="00872D85">
        <w:t xml:space="preserve"> calls "</w:t>
      </w:r>
      <w:proofErr w:type="spellStart"/>
      <w:r w:rsidRPr="00872D85">
        <w:t>necropolitics</w:t>
      </w:r>
      <w:proofErr w:type="spellEnd"/>
      <w:r w:rsidRPr="00872D85">
        <w:t xml:space="preserve">," or </w:t>
      </w:r>
      <w:r w:rsidRPr="00996E45">
        <w:t xml:space="preserve">the </w:t>
      </w:r>
      <w:r w:rsidRPr="00DB6E0B">
        <w:rPr>
          <w:rStyle w:val="Underline"/>
        </w:rPr>
        <w:t>destruction of</w:t>
      </w:r>
      <w:r w:rsidRPr="00EA6D38">
        <w:t xml:space="preserve"> human </w:t>
      </w:r>
      <w:r w:rsidRPr="00DB6E0B">
        <w:rPr>
          <w:rStyle w:val="Underline"/>
        </w:rPr>
        <w:t>bodies</w:t>
      </w:r>
      <w:r w:rsidRPr="00872D85">
        <w:rPr>
          <w:b/>
        </w:rPr>
        <w:t>.</w:t>
      </w:r>
      <w:r w:rsidRPr="00872D85">
        <w:t xml:space="preserve">9 </w:t>
      </w:r>
      <w:r w:rsidRPr="00DB6E0B">
        <w:rPr>
          <w:rStyle w:val="Underline"/>
        </w:rPr>
        <w:t>War, violence, and death</w:t>
      </w:r>
      <w:r w:rsidRPr="00EA6D38">
        <w:t xml:space="preserve"> have </w:t>
      </w:r>
      <w:r w:rsidRPr="00DB6E0B">
        <w:rPr>
          <w:rStyle w:val="Underline"/>
        </w:rPr>
        <w:t>become</w:t>
      </w:r>
      <w:r w:rsidRPr="00EA6D38">
        <w:t xml:space="preserve"> the </w:t>
      </w:r>
      <w:r w:rsidRPr="00DB6E0B">
        <w:rPr>
          <w:rStyle w:val="Underline"/>
        </w:rPr>
        <w:t>principal elements shaping</w:t>
      </w:r>
      <w:r w:rsidRPr="00996E45">
        <w:t xml:space="preserve"> the </w:t>
      </w:r>
      <w:r w:rsidRPr="00DB6E0B">
        <w:rPr>
          <w:rStyle w:val="Underline"/>
        </w:rPr>
        <w:t>biopolitics</w:t>
      </w:r>
      <w:r w:rsidRPr="00872D85">
        <w:t xml:space="preserve"> of the new </w:t>
      </w:r>
      <w:r w:rsidRPr="00EA6D38">
        <w:t>authoritarianism that is emerging in the United States and increasingly extending its reach into broader global spheres, from Iraq to a vast array of military outposts and prisons around the world</w:t>
      </w:r>
      <w:r w:rsidRPr="00872D85">
        <w:t xml:space="preserve">.    As the state of emergency, in Giorgio Agamben's aptly chosen words, becomes the rule rather than the exception, </w:t>
      </w:r>
      <w:r w:rsidRPr="00820BC6">
        <w:t>a number of powerful antidemocratic tendencies threaten the prospects for both American and global democracy</w:t>
      </w:r>
      <w:r w:rsidRPr="00872D85">
        <w:t xml:space="preserve">.10 The first is a </w:t>
      </w:r>
      <w:r w:rsidRPr="00DB6E0B">
        <w:rPr>
          <w:rStyle w:val="Underline"/>
        </w:rPr>
        <w:t>market fundamentalism</w:t>
      </w:r>
      <w:r w:rsidRPr="00872D85">
        <w:t xml:space="preserve"> that </w:t>
      </w:r>
      <w:r w:rsidRPr="00DB6E0B">
        <w:rPr>
          <w:rStyle w:val="Underline"/>
        </w:rPr>
        <w:t>not only trivializes</w:t>
      </w:r>
      <w:r w:rsidRPr="00872D85">
        <w:t xml:space="preserve"> democratic values and </w:t>
      </w:r>
      <w:r w:rsidRPr="00DB6E0B">
        <w:rPr>
          <w:rStyle w:val="Underline"/>
        </w:rPr>
        <w:t>public concerns but</w:t>
      </w:r>
      <w:r w:rsidRPr="00EA6D38">
        <w:t xml:space="preserve"> also </w:t>
      </w:r>
      <w:r w:rsidRPr="00DB6E0B">
        <w:rPr>
          <w:rStyle w:val="Underline"/>
        </w:rPr>
        <w:t>enshrines</w:t>
      </w:r>
      <w:r w:rsidRPr="00EA6D38">
        <w:t xml:space="preserve"> a </w:t>
      </w:r>
      <w:r w:rsidRPr="00DB6E0B">
        <w:rPr>
          <w:rStyle w:val="Underline"/>
        </w:rPr>
        <w:t>rabid individualism</w:t>
      </w:r>
      <w:r w:rsidRPr="00820BC6">
        <w:t>, an all-embracing quest for profits</w:t>
      </w:r>
      <w:r w:rsidRPr="00872D85">
        <w:t>, and a social Darwinism in which misfortune is seen as a weakness—</w:t>
      </w:r>
      <w:r w:rsidRPr="00820BC6">
        <w:t>the current sum total being the Hobbesian rule of a "war of all against all</w:t>
      </w:r>
      <w:r w:rsidRPr="00872D85">
        <w:t xml:space="preserve">" that replaces any vestige of shared responsibilities or compassion for others. The values of the market and the ruthless workings of finance capital become the template for organizing the rest of society. </w:t>
      </w:r>
      <w:r w:rsidRPr="00DB6E0B">
        <w:rPr>
          <w:rStyle w:val="Underline"/>
        </w:rPr>
        <w:t>Everybody is</w:t>
      </w:r>
      <w:r w:rsidRPr="00EA6D38">
        <w:t xml:space="preserve"> now a </w:t>
      </w:r>
      <w:r w:rsidRPr="00DB6E0B">
        <w:rPr>
          <w:rStyle w:val="Underline"/>
        </w:rPr>
        <w:t>customer</w:t>
      </w:r>
      <w:r w:rsidRPr="00872D85">
        <w:t xml:space="preserve"> or client, and </w:t>
      </w:r>
      <w:r w:rsidRPr="00DB6E0B">
        <w:rPr>
          <w:rStyle w:val="Underline"/>
        </w:rPr>
        <w:t>every relationship</w:t>
      </w:r>
      <w:r w:rsidRPr="00EA6D38">
        <w:t xml:space="preserve"> is ultimately </w:t>
      </w:r>
      <w:r w:rsidRPr="00DB6E0B">
        <w:rPr>
          <w:rStyle w:val="Underline"/>
        </w:rPr>
        <w:t>judged in bottom-line</w:t>
      </w:r>
      <w:r w:rsidRPr="00872D85">
        <w:t xml:space="preserve">, cost-effective </w:t>
      </w:r>
      <w:r w:rsidRPr="00DB6E0B">
        <w:rPr>
          <w:rStyle w:val="Underline"/>
        </w:rPr>
        <w:t>terms as</w:t>
      </w:r>
      <w:r w:rsidRPr="00996E45">
        <w:t xml:space="preserve"> the neoliberal </w:t>
      </w:r>
      <w:r w:rsidRPr="00DB6E0B">
        <w:rPr>
          <w:rStyle w:val="Underline"/>
        </w:rPr>
        <w:t>mantra "privatize or perish" is repeated over and over</w:t>
      </w:r>
      <w:r w:rsidRPr="00EA6D38">
        <w:t xml:space="preserve"> again. </w:t>
      </w:r>
      <w:proofErr w:type="gramStart"/>
      <w:r w:rsidRPr="00DB6E0B">
        <w:rPr>
          <w:rStyle w:val="Underline"/>
        </w:rPr>
        <w:t>Responsible citizens</w:t>
      </w:r>
      <w:r w:rsidRPr="00EA6D38">
        <w:t xml:space="preserve"> are </w:t>
      </w:r>
      <w:r w:rsidRPr="00DB6E0B">
        <w:rPr>
          <w:rStyle w:val="Underline"/>
        </w:rPr>
        <w:t>replaced by</w:t>
      </w:r>
      <w:r w:rsidRPr="00872D85">
        <w:t xml:space="preserve"> an assemblage of </w:t>
      </w:r>
      <w:r w:rsidRPr="00DB6E0B">
        <w:rPr>
          <w:rStyle w:val="Underline"/>
        </w:rPr>
        <w:t>entrepreneurial subjects</w:t>
      </w:r>
      <w:r w:rsidRPr="00872D85">
        <w:t xml:space="preserve">, each tempered in the virtue of </w:t>
      </w:r>
      <w:r w:rsidRPr="00EA6D38">
        <w:t>self-reliance and forced to face the increasingly difficult challenges of the social order alone</w:t>
      </w:r>
      <w:proofErr w:type="gramEnd"/>
      <w:r w:rsidRPr="00EA6D38">
        <w:t>. Freedom is no longer about securing equality, social justice, or the public</w:t>
      </w:r>
      <w:r w:rsidRPr="00872D85">
        <w:t xml:space="preserve"> welfare but </w:t>
      </w:r>
      <w:proofErr w:type="gramStart"/>
      <w:r w:rsidRPr="00872D85">
        <w:t>about unhampered</w:t>
      </w:r>
      <w:proofErr w:type="gramEnd"/>
      <w:r w:rsidRPr="00872D85">
        <w:t xml:space="preserve"> trade in goods, financial capital, and commodities. As the logic of capital trumps democratic sovereignty, low-intensity warfare at home chips away at democratic freedoms, and high-intensity warfare abroad delivers democracy with bombs, </w:t>
      </w:r>
      <w:r>
        <w:t>tanks, and chemical warfare.</w:t>
      </w:r>
      <w:r w:rsidRPr="00872D85">
        <w:t xml:space="preserve"> </w:t>
      </w:r>
      <w:r w:rsidRPr="00DB6E0B">
        <w:rPr>
          <w:rStyle w:val="Underline"/>
        </w:rPr>
        <w:t>The global cost</w:t>
      </w:r>
      <w:r w:rsidRPr="00996E45">
        <w:t xml:space="preserve"> of these neoliberal commitments </w:t>
      </w:r>
      <w:r w:rsidRPr="00DB6E0B">
        <w:rPr>
          <w:rStyle w:val="Underline"/>
        </w:rPr>
        <w:t>is massive</w:t>
      </w:r>
      <w:r w:rsidRPr="008C146E">
        <w:t xml:space="preserve"> human </w:t>
      </w:r>
      <w:r w:rsidRPr="00DB6E0B">
        <w:rPr>
          <w:rStyle w:val="Underline"/>
        </w:rPr>
        <w:t>suffering</w:t>
      </w:r>
      <w:r w:rsidRPr="00EA6D38">
        <w:t xml:space="preserve"> and death, delivered not only in the form of bombs and the barbaric practices of occupying armies but also in structural adjustment policies in which the drive for land, resources, profits, and go</w:t>
      </w:r>
      <w:r w:rsidRPr="00820BC6">
        <w:t>ods are implemented</w:t>
      </w:r>
      <w:r w:rsidRPr="00872D85">
        <w:t xml:space="preserve"> by global financial institutions such as the World Bank and the International Monetary Fund. </w:t>
      </w:r>
      <w:r w:rsidRPr="00DB6E0B">
        <w:rPr>
          <w:rStyle w:val="Underline"/>
        </w:rPr>
        <w:t>Global lawlessness and armed violence accompany</w:t>
      </w:r>
      <w:r w:rsidRPr="00EA6D38">
        <w:t xml:space="preserve"> the imperative of </w:t>
      </w:r>
      <w:r w:rsidRPr="00DB6E0B">
        <w:rPr>
          <w:rStyle w:val="Underline"/>
        </w:rPr>
        <w:t>free trade,</w:t>
      </w:r>
      <w:r w:rsidRPr="00EA6D38">
        <w:t xml:space="preserve"> the virtues of </w:t>
      </w:r>
      <w:r w:rsidRPr="00DB6E0B">
        <w:rPr>
          <w:rStyle w:val="Underline"/>
        </w:rPr>
        <w:t>a market without boundaries</w:t>
      </w:r>
      <w:r w:rsidRPr="00872D85">
        <w:t xml:space="preserve">, and the promise of a Western-style democracy imposed through military solutions, ushering in the age of rogue sovereignty on a global scale. </w:t>
      </w:r>
      <w:r w:rsidRPr="00820BC6">
        <w:t>Under such conditions, human suffering and hardship reach unprecedented levels of intensity</w:t>
      </w:r>
      <w:r w:rsidRPr="00872D85">
        <w:t xml:space="preserve">. In a rare moment of truth, Thomas Friedman, the columnist for the New York Times, precisely argued for the use of U.S. power—including military force—to support this antidemocratic world order. He claimed that "the hidden hand of the market will never work without the hidden </w:t>
      </w:r>
      <w:proofErr w:type="gramStart"/>
      <w:r w:rsidRPr="00872D85">
        <w:t>fist.</w:t>
      </w:r>
      <w:proofErr w:type="gramEnd"/>
      <w:r w:rsidRPr="00872D85">
        <w:t xml:space="preserve"> . . . And the hidden fist that keeps the world safe for Silicon Valley's technologies to flourish is called the US Army, Air Force, Navy and Marine Corps."11 As Mark Rupert points out, "In Friedman's twisted world, if people are to realize their deepest aspirations—the longing for a better life which comes from their very souls—they must stare down the barrel of [End Page 165] Uncle Sam's gun."12 As </w:t>
      </w:r>
      <w:r w:rsidRPr="00820BC6">
        <w:t>neoliberal</w:t>
      </w:r>
      <w:r w:rsidRPr="00872D85">
        <w:t xml:space="preserve">s in the Bush administration implement </w:t>
      </w:r>
      <w:r w:rsidRPr="00820BC6">
        <w:t>policies</w:t>
      </w:r>
      <w:r w:rsidRPr="00872D85">
        <w:t xml:space="preserve"> at home to reduce taxation and regulation while spending billions on wars abroad, they slash funds that benefit the sick, the elderly, </w:t>
      </w:r>
      <w:proofErr w:type="gramStart"/>
      <w:r w:rsidRPr="00872D85">
        <w:t>the</w:t>
      </w:r>
      <w:proofErr w:type="gramEnd"/>
      <w:r w:rsidRPr="00872D85">
        <w:t xml:space="preserve"> poor, and young people. But </w:t>
      </w:r>
      <w:r w:rsidRPr="00DB6E0B">
        <w:rPr>
          <w:rStyle w:val="Underline"/>
        </w:rPr>
        <w:t>public resources are diverted</w:t>
      </w:r>
      <w:r w:rsidRPr="008C146E">
        <w:t xml:space="preserve"> not only </w:t>
      </w:r>
      <w:r w:rsidRPr="00DB6E0B">
        <w:rPr>
          <w:rStyle w:val="Underline"/>
        </w:rPr>
        <w:t>from crucial domestic problems</w:t>
      </w:r>
      <w:r w:rsidRPr="00872D85">
        <w:t xml:space="preserve"> ranging from poverty and unemployment to hunger; </w:t>
      </w:r>
      <w:r w:rsidRPr="008C146E">
        <w:t xml:space="preserve">they are also </w:t>
      </w:r>
      <w:r w:rsidRPr="00DB6E0B">
        <w:rPr>
          <w:rStyle w:val="Underline"/>
        </w:rPr>
        <w:t>diverted from addressing</w:t>
      </w:r>
      <w:r w:rsidRPr="008C146E">
        <w:t xml:space="preserve"> the fate of </w:t>
      </w:r>
      <w:r w:rsidRPr="00DB6E0B">
        <w:rPr>
          <w:rStyle w:val="Underline"/>
        </w:rPr>
        <w:t>some 45 million children in "the world's poor countries</w:t>
      </w:r>
      <w:r w:rsidRPr="00872D85">
        <w:t xml:space="preserve"> [who] will die needlessly over the next decade," as reported by the British-based group Oxfam.13 The U.S. commitment to market fundamentalism </w:t>
      </w:r>
      <w:r w:rsidRPr="00820BC6">
        <w:t>elevates profits over human needs and consequently offers few displays of compassion, aid, or relief for millions of poor and abandoned children in the world who do not have adequate shelter, who are severely hungry, who have no access to health care or safe water, and who succumb needlessly to the ravages of AIDS and other diseases</w:t>
      </w:r>
      <w:r w:rsidRPr="00872D85">
        <w:t xml:space="preserve">.14 For instance, as Jim Lobe points out, "U.S. foreign aid in 2003 ranked dead last among all wealthy nations. In fact, its entire development aid spending in 2003 came to only ten percent of what it spent on the Iraq war that year. U.S. development assistance comes to less than one-fortieth of its annual defense budget."15 Carol Bellamy, the executive director of UNICEF, outlines the consequences of the broken promises to children by advanced capitalist countries such as the United States. She writes, </w:t>
      </w:r>
      <w:proofErr w:type="gramStart"/>
      <w:r w:rsidRPr="00872D85">
        <w:t>Today</w:t>
      </w:r>
      <w:proofErr w:type="gramEnd"/>
      <w:r w:rsidRPr="00872D85">
        <w:t xml:space="preserve"> </w:t>
      </w:r>
      <w:r w:rsidRPr="00DB6E0B">
        <w:rPr>
          <w:rStyle w:val="Underline"/>
        </w:rPr>
        <w:t>more than one billion children are suffering extreme deprivations from poverty, war, and HIV/AIDS.</w:t>
      </w:r>
      <w:r w:rsidRPr="00872D85">
        <w:t xml:space="preserve"> The specifics are staggering: 640 million children without adequate shelter, 400 million children without access to safe water, and 270 million children without access to basic health services. AIDS has orphaned 15 million children. During the 1990s alone, war forced 20 million children to leave their homes.16  </w:t>
      </w:r>
    </w:p>
    <w:p w14:paraId="03EB001E" w14:textId="18493414" w:rsidR="00524845" w:rsidRPr="00872D85" w:rsidRDefault="00524845" w:rsidP="00165E2A">
      <w:pPr>
        <w:pStyle w:val="Tag"/>
      </w:pPr>
      <w:r w:rsidRPr="00E14219">
        <w:t>Text: The judge should vote negative to reject neoliberal knowledge production</w:t>
      </w:r>
    </w:p>
    <w:p w14:paraId="69703359" w14:textId="73338238" w:rsidR="00524845" w:rsidRPr="00820BC6" w:rsidRDefault="00524845" w:rsidP="00524845">
      <w:pPr>
        <w:pStyle w:val="Tag"/>
      </w:pPr>
      <w:r w:rsidRPr="00820BC6">
        <w:t>Neoliberal governmentality has taken control of knowledge production, forcing its economic understanding of the world upon the population and producing them as human subjects</w:t>
      </w:r>
      <w:r>
        <w:t xml:space="preserve"> –</w:t>
      </w:r>
      <w:r w:rsidRPr="00820BC6">
        <w:t xml:space="preserve"> only a prior rejection of the </w:t>
      </w:r>
      <w:proofErr w:type="spellStart"/>
      <w:r w:rsidRPr="00820BC6">
        <w:t>aff’s</w:t>
      </w:r>
      <w:proofErr w:type="spellEnd"/>
      <w:r w:rsidRPr="00820BC6">
        <w:t xml:space="preserve"> </w:t>
      </w:r>
      <w:r w:rsidR="00133972">
        <w:t>neoliberal</w:t>
      </w:r>
      <w:r w:rsidRPr="00820BC6">
        <w:t xml:space="preserve"> approach </w:t>
      </w:r>
      <w:r w:rsidR="00133972">
        <w:t>can solve</w:t>
      </w:r>
    </w:p>
    <w:p w14:paraId="106EBCDE" w14:textId="77777777" w:rsidR="00524845" w:rsidRPr="00781929" w:rsidRDefault="00524845" w:rsidP="00524845">
      <w:proofErr w:type="spellStart"/>
      <w:r w:rsidRPr="00524845">
        <w:rPr>
          <w:rStyle w:val="Cite"/>
        </w:rPr>
        <w:t>McMurty</w:t>
      </w:r>
      <w:proofErr w:type="spellEnd"/>
      <w:r w:rsidRPr="00524845">
        <w:rPr>
          <w:rStyle w:val="Cite"/>
        </w:rPr>
        <w:t xml:space="preserve"> ’96</w:t>
      </w:r>
      <w:r w:rsidRPr="00E14219">
        <w:t xml:space="preserve"> (John, Prof. of Philosophy @ U of Guelph, </w:t>
      </w:r>
      <w:r w:rsidRPr="00E14219">
        <w:rPr>
          <w:u w:val="single"/>
        </w:rPr>
        <w:t>The Cancer Stage of Capitalism</w:t>
      </w:r>
      <w:r w:rsidRPr="00E14219">
        <w:t>, CCPA Monitor, July/August 1996, http://www.islandnet.com/plethora/mai/cancer.html)</w:t>
      </w:r>
    </w:p>
    <w:p w14:paraId="7E39E99B" w14:textId="520EAE80" w:rsidR="00524845" w:rsidRDefault="00524845" w:rsidP="00524845">
      <w:r w:rsidRPr="00243FE3">
        <w:t xml:space="preserve">The essential problem of any life-threatening cancer is that the </w:t>
      </w:r>
      <w:r w:rsidRPr="00E20B30">
        <w:t>host body's immune system does not effectively recognize or respond to the cancer's challenge and advance. This failure of our social immune system to recognize and respond to the cancerous form of capitalism is understandable once we realize tha</w:t>
      </w:r>
      <w:r w:rsidRPr="00C2265A">
        <w:t xml:space="preserve">t the </w:t>
      </w:r>
      <w:r w:rsidRPr="00DB6E0B">
        <w:rPr>
          <w:rStyle w:val="Underline"/>
        </w:rPr>
        <w:t>surveillance</w:t>
      </w:r>
      <w:r w:rsidRPr="00243FE3">
        <w:t xml:space="preserve"> and communication </w:t>
      </w:r>
      <w:r w:rsidRPr="00DB6E0B">
        <w:rPr>
          <w:rStyle w:val="Underline"/>
        </w:rPr>
        <w:t>organs</w:t>
      </w:r>
      <w:r w:rsidRPr="00C2265A">
        <w:t xml:space="preserve"> of host social bodies across the world, as they no</w:t>
      </w:r>
      <w:r w:rsidRPr="00243FE3">
        <w:t>w function,</w:t>
      </w:r>
      <w:r w:rsidRPr="00E61035">
        <w:t xml:space="preserve"> </w:t>
      </w:r>
      <w:r w:rsidRPr="00DB6E0B">
        <w:rPr>
          <w:rStyle w:val="Underline"/>
        </w:rPr>
        <w:t>are incapable of recognizing</w:t>
      </w:r>
      <w:r w:rsidRPr="006D5947">
        <w:t xml:space="preserve"> the nature and </w:t>
      </w:r>
      <w:r w:rsidRPr="00DB6E0B">
        <w:rPr>
          <w:rStyle w:val="Underline"/>
        </w:rPr>
        <w:t>patterns of the disease.</w:t>
      </w:r>
      <w:r w:rsidRPr="00243FE3">
        <w:t xml:space="preserve"> That is, </w:t>
      </w:r>
      <w:r w:rsidRPr="00DB6E0B">
        <w:rPr>
          <w:rStyle w:val="Underline"/>
        </w:rPr>
        <w:t>capitalist-organized</w:t>
      </w:r>
      <w:r w:rsidRPr="00243FE3">
        <w:t xml:space="preserve"> media and </w:t>
      </w:r>
      <w:r w:rsidRPr="00DB6E0B">
        <w:rPr>
          <w:rStyle w:val="Underline"/>
        </w:rPr>
        <w:t>information systems select</w:t>
      </w:r>
      <w:r w:rsidRPr="006D5947">
        <w:t xml:space="preserve"> for dissemination </w:t>
      </w:r>
      <w:r w:rsidRPr="00DB6E0B">
        <w:rPr>
          <w:rStyle w:val="Underline"/>
        </w:rPr>
        <w:t>only messages that do not contradict</w:t>
      </w:r>
      <w:r w:rsidRPr="006D5947">
        <w:t xml:space="preserve"> the </w:t>
      </w:r>
      <w:r w:rsidRPr="00DB6E0B">
        <w:rPr>
          <w:rStyle w:val="Underline"/>
        </w:rPr>
        <w:t>capitalist organization of social bodies.</w:t>
      </w:r>
      <w:r w:rsidRPr="00243FE3">
        <w:t xml:space="preserve"> Consequently, whatever exposes the systemic disorder of this social organization's structure (such as this essay) is normally refused transmission through its communications media. In this way, </w:t>
      </w:r>
      <w:r w:rsidRPr="00DB6E0B">
        <w:rPr>
          <w:rStyle w:val="Underline"/>
        </w:rPr>
        <w:t>our social immune system has been gravely compromised by</w:t>
      </w:r>
      <w:r w:rsidRPr="00BA7E7F">
        <w:t xml:space="preserve"> the </w:t>
      </w:r>
      <w:r w:rsidRPr="00DB6E0B">
        <w:rPr>
          <w:rStyle w:val="Underline"/>
        </w:rPr>
        <w:t>accelerating control of multinational</w:t>
      </w:r>
      <w:r w:rsidRPr="00BA7E7F">
        <w:t xml:space="preserve"> capital </w:t>
      </w:r>
      <w:r w:rsidRPr="00DB6E0B">
        <w:rPr>
          <w:rStyle w:val="Underline"/>
        </w:rPr>
        <w:t>conglomerates over</w:t>
      </w:r>
      <w:r w:rsidRPr="00243FE3">
        <w:t xml:space="preserve"> most of the recorded </w:t>
      </w:r>
      <w:r w:rsidRPr="00DB6E0B">
        <w:rPr>
          <w:rStyle w:val="Underline"/>
        </w:rPr>
        <w:t>information</w:t>
      </w:r>
      <w:r w:rsidRPr="00243FE3">
        <w:t xml:space="preserve"> produced and exchanged around the world--mass communications, the production of textbooks and educational resources for higher learning, and the biotechnology for reproducing and adapting life-forms themselves. </w:t>
      </w:r>
      <w:r w:rsidRPr="00DB6E0B">
        <w:rPr>
          <w:rStyle w:val="Underline"/>
        </w:rPr>
        <w:t>Because of</w:t>
      </w:r>
      <w:r w:rsidRPr="00BA7E7F">
        <w:t xml:space="preserve"> this </w:t>
      </w:r>
      <w:r w:rsidRPr="00DB6E0B">
        <w:rPr>
          <w:rStyle w:val="Underline"/>
        </w:rPr>
        <w:t>subordination of social systems</w:t>
      </w:r>
      <w:r w:rsidRPr="00BA7E7F">
        <w:t xml:space="preserve"> of research and communication </w:t>
      </w:r>
      <w:r w:rsidRPr="00DB6E0B">
        <w:rPr>
          <w:rStyle w:val="Underline"/>
        </w:rPr>
        <w:t>to transnational capital control, whatever does recognize</w:t>
      </w:r>
      <w:r w:rsidRPr="00BA7E7F">
        <w:t xml:space="preserve"> the </w:t>
      </w:r>
      <w:r w:rsidRPr="00DB6E0B">
        <w:rPr>
          <w:rStyle w:val="Underline"/>
        </w:rPr>
        <w:t>capitalist cancer is</w:t>
      </w:r>
      <w:r w:rsidRPr="00BA7E7F">
        <w:t xml:space="preserve"> normally </w:t>
      </w:r>
      <w:r w:rsidRPr="00DB6E0B">
        <w:rPr>
          <w:rStyle w:val="Underline"/>
        </w:rPr>
        <w:t>rejected</w:t>
      </w:r>
      <w:r w:rsidRPr="00BA7E7F">
        <w:t xml:space="preserve">. </w:t>
      </w:r>
      <w:r w:rsidRPr="00E20B30">
        <w:t xml:space="preserve">This social immune suppression is </w:t>
      </w:r>
      <w:r w:rsidRPr="00DB6E0B">
        <w:rPr>
          <w:rStyle w:val="Underline"/>
        </w:rPr>
        <w:t>now global</w:t>
      </w:r>
      <w:r w:rsidRPr="00243FE3">
        <w:t xml:space="preserve">, with over 90% of all foreign news output, for example, controlled by five U.S. and European multinational news agencies. </w:t>
      </w:r>
      <w:r w:rsidRPr="00DB6E0B">
        <w:rPr>
          <w:rStyle w:val="Underline"/>
        </w:rPr>
        <w:t>Cancerous takeovers</w:t>
      </w:r>
      <w:r w:rsidRPr="00E20B30">
        <w:t xml:space="preserve"> of life-systems </w:t>
      </w:r>
      <w:r w:rsidRPr="00DB6E0B">
        <w:rPr>
          <w:rStyle w:val="Underline"/>
        </w:rPr>
        <w:t>only prevail if</w:t>
      </w:r>
      <w:r w:rsidRPr="00E20B30">
        <w:t xml:space="preserve"> </w:t>
      </w:r>
      <w:proofErr w:type="gramStart"/>
      <w:r w:rsidRPr="00E20B30">
        <w:t xml:space="preserve">they are </w:t>
      </w:r>
      <w:r w:rsidRPr="00DB6E0B">
        <w:rPr>
          <w:rStyle w:val="Underline"/>
        </w:rPr>
        <w:t>not recognized</w:t>
      </w:r>
      <w:r w:rsidRPr="00BA7E7F">
        <w:t xml:space="preserve"> by their hosts</w:t>
      </w:r>
      <w:proofErr w:type="gramEnd"/>
      <w:r w:rsidRPr="00BA7E7F">
        <w:t>.</w:t>
      </w:r>
      <w:r w:rsidRPr="00243FE3">
        <w:t xml:space="preserve"> This is our predicament today. </w:t>
      </w:r>
      <w:r w:rsidRPr="00DB6E0B">
        <w:rPr>
          <w:rStyle w:val="Underline"/>
        </w:rPr>
        <w:t>Life-bodies recover when the immune system</w:t>
      </w:r>
      <w:r w:rsidRPr="00243FE3">
        <w:t xml:space="preserve"> recognizes and </w:t>
      </w:r>
      <w:r w:rsidRPr="00DB6E0B">
        <w:rPr>
          <w:rStyle w:val="Underline"/>
        </w:rPr>
        <w:t>responds to the systemic disease</w:t>
      </w:r>
      <w:r w:rsidRPr="00BA7E7F">
        <w:t xml:space="preserve"> that is attacking </w:t>
      </w:r>
      <w:r w:rsidRPr="00E20B30">
        <w:t>them. At this stage of money capital's</w:t>
      </w:r>
      <w:r w:rsidRPr="00243FE3">
        <w:t xml:space="preserve"> mutation and invasion, </w:t>
      </w:r>
      <w:r w:rsidRPr="00DB6E0B">
        <w:rPr>
          <w:rStyle w:val="Underline"/>
        </w:rPr>
        <w:t>signs</w:t>
      </w:r>
      <w:r w:rsidRPr="00BA7E7F">
        <w:t xml:space="preserve"> of disease </w:t>
      </w:r>
      <w:r w:rsidRPr="00DB6E0B">
        <w:rPr>
          <w:rStyle w:val="Underline"/>
        </w:rPr>
        <w:t>are increasingly evident.</w:t>
      </w:r>
      <w:r w:rsidRPr="00243FE3">
        <w:t xml:space="preserve"> Even capitalist-organized mass media display the life-danger in sporadic, partial recognitions of </w:t>
      </w:r>
      <w:proofErr w:type="spellStart"/>
      <w:r w:rsidRPr="00243FE3">
        <w:t>biospheric</w:t>
      </w:r>
      <w:proofErr w:type="spellEnd"/>
      <w:r w:rsidRPr="00243FE3">
        <w:t xml:space="preserve"> and social-structural breakdowns, and even the decoupling of money-capital </w:t>
      </w:r>
      <w:r w:rsidRPr="00AA2741">
        <w:t>circuits from productive life functions. These eruptions, however, are not linked to the underlying disease pattern. As on any level of com</w:t>
      </w:r>
      <w:r w:rsidRPr="00243FE3">
        <w:t xml:space="preserve">plex life-organization, </w:t>
      </w:r>
      <w:r w:rsidRPr="00DB6E0B">
        <w:rPr>
          <w:rStyle w:val="Underline"/>
        </w:rPr>
        <w:t>the social</w:t>
      </w:r>
      <w:r w:rsidRPr="00AA2741">
        <w:t xml:space="preserve"> immune </w:t>
      </w:r>
      <w:r w:rsidRPr="00DB6E0B">
        <w:rPr>
          <w:rStyle w:val="Underline"/>
        </w:rPr>
        <w:t>system must recognize the disease</w:t>
      </w:r>
      <w:r w:rsidRPr="00AA2741">
        <w:t xml:space="preserve"> agent </w:t>
      </w:r>
      <w:r w:rsidRPr="00DB6E0B">
        <w:rPr>
          <w:rStyle w:val="Underline"/>
        </w:rPr>
        <w:t>before it can</w:t>
      </w:r>
      <w:r w:rsidRPr="00AA2741">
        <w:t xml:space="preserve"> effectively </w:t>
      </w:r>
      <w:r w:rsidRPr="00DB6E0B">
        <w:rPr>
          <w:rStyle w:val="Underline"/>
        </w:rPr>
        <w:t>respond to</w:t>
      </w:r>
      <w:r w:rsidRPr="00E20B30">
        <w:t xml:space="preserve"> its </w:t>
      </w:r>
      <w:r w:rsidRPr="00DB6E0B">
        <w:rPr>
          <w:rStyle w:val="Underline"/>
        </w:rPr>
        <w:t>invasion.</w:t>
      </w:r>
      <w:r w:rsidRPr="00AA2741">
        <w:t xml:space="preserve"> Only when this recognition is clear can an effective defense be mounted. On the macro-level of carcin</w:t>
      </w:r>
      <w:r w:rsidRPr="00243FE3">
        <w:t xml:space="preserve">ogenic invasion, </w:t>
      </w:r>
      <w:r w:rsidRPr="00DB6E0B">
        <w:rPr>
          <w:rStyle w:val="Underline"/>
        </w:rPr>
        <w:t>effective response now minimally requires a global determination to resist, regulate and beat back the lethal, uncontrolled growth and metastasis of</w:t>
      </w:r>
      <w:r w:rsidRPr="00AA2741">
        <w:t xml:space="preserve"> cancerous </w:t>
      </w:r>
      <w:r w:rsidRPr="00DB6E0B">
        <w:rPr>
          <w:rStyle w:val="Underline"/>
        </w:rPr>
        <w:t>capitalism.</w:t>
      </w:r>
      <w:r w:rsidRPr="00243FE3">
        <w:t xml:space="preserve"> This could be a transformation of the world's now failing political and economic </w:t>
      </w:r>
      <w:proofErr w:type="gramStart"/>
      <w:r w:rsidRPr="00243FE3">
        <w:t>systems which</w:t>
      </w:r>
      <w:proofErr w:type="gramEnd"/>
      <w:r w:rsidRPr="00243FE3">
        <w:t xml:space="preserve"> nothing short of a global cancer could effectively bring about.</w:t>
      </w:r>
      <w:r w:rsidRPr="00F9232C">
        <w:t xml:space="preserve"> </w:t>
      </w:r>
    </w:p>
    <w:p w14:paraId="3A2D7F85" w14:textId="278E503B" w:rsidR="00165E2A" w:rsidRPr="00F9232C" w:rsidRDefault="00165E2A" w:rsidP="00165E2A">
      <w:pPr>
        <w:pStyle w:val="Tag"/>
      </w:pPr>
      <w:r>
        <w:t xml:space="preserve">We control uniqueness, </w:t>
      </w:r>
      <w:r w:rsidRPr="00F9232C">
        <w:t>Latin America is developing alternatives to neoliberalism now – failure of that struggles risks extinction</w:t>
      </w:r>
    </w:p>
    <w:p w14:paraId="7E81F32B" w14:textId="77777777" w:rsidR="00165E2A" w:rsidRPr="00F9232C" w:rsidRDefault="00165E2A" w:rsidP="00165E2A">
      <w:r w:rsidRPr="00DB6E0B">
        <w:rPr>
          <w:rStyle w:val="Cite"/>
        </w:rPr>
        <w:t>Barra</w:t>
      </w:r>
      <w:r w:rsidRPr="00F9232C">
        <w:rPr>
          <w:rStyle w:val="Author-Date"/>
        </w:rPr>
        <w:t xml:space="preserve"> </w:t>
      </w:r>
      <w:r w:rsidRPr="00F9232C">
        <w:t xml:space="preserve">(International Development Consultant and Public Policy Analyst; Former Public Policy Advisor at UNICEF) </w:t>
      </w:r>
      <w:r w:rsidRPr="00DB6E0B">
        <w:rPr>
          <w:rStyle w:val="Cite"/>
        </w:rPr>
        <w:t>10</w:t>
      </w:r>
    </w:p>
    <w:p w14:paraId="5A5AC15D" w14:textId="77777777" w:rsidR="00165E2A" w:rsidRPr="00F9232C" w:rsidRDefault="00165E2A" w:rsidP="00165E2A">
      <w:r w:rsidRPr="00F9232C">
        <w:t>(</w:t>
      </w:r>
      <w:proofErr w:type="spellStart"/>
      <w:r w:rsidRPr="00F9232C">
        <w:t>Ximena</w:t>
      </w:r>
      <w:proofErr w:type="spellEnd"/>
      <w:r w:rsidRPr="00F9232C">
        <w:t xml:space="preserve"> de la, Sacrificing Neoliberalism to Save Capitalism: Latin America Resists and Offers Answers to Crises, 2010 36: 635, </w:t>
      </w:r>
      <w:proofErr w:type="spellStart"/>
      <w:r w:rsidRPr="00F9232C">
        <w:t>Crit</w:t>
      </w:r>
      <w:proofErr w:type="spellEnd"/>
      <w:r w:rsidRPr="00F9232C">
        <w:t xml:space="preserve"> </w:t>
      </w:r>
      <w:proofErr w:type="spellStart"/>
      <w:r w:rsidRPr="00F9232C">
        <w:t>Sociol</w:t>
      </w:r>
      <w:proofErr w:type="spellEnd"/>
      <w:r w:rsidRPr="00F9232C">
        <w:t>)</w:t>
      </w:r>
    </w:p>
    <w:p w14:paraId="66B8F9A7" w14:textId="77777777" w:rsidR="00165E2A" w:rsidRPr="00F9232C" w:rsidRDefault="00165E2A" w:rsidP="00165E2A">
      <w:r w:rsidRPr="00F9232C">
        <w:t xml:space="preserve">In this sense, crises are an opportunity to increase popular awareness that a </w:t>
      </w:r>
      <w:proofErr w:type="gramStart"/>
      <w:r w:rsidRPr="00F9232C">
        <w:t>better  world</w:t>
      </w:r>
      <w:proofErr w:type="gramEnd"/>
      <w:r w:rsidRPr="00F9232C">
        <w:t xml:space="preserve"> is possible and that it is worth fighting for. </w:t>
      </w:r>
      <w:r w:rsidRPr="00DB6E0B">
        <w:rPr>
          <w:rStyle w:val="Underline"/>
        </w:rPr>
        <w:t xml:space="preserve">A genuine hemispheric alliance </w:t>
      </w:r>
      <w:proofErr w:type="gramStart"/>
      <w:r w:rsidRPr="00DB6E0B">
        <w:rPr>
          <w:rStyle w:val="Underline"/>
        </w:rPr>
        <w:t>will  allow</w:t>
      </w:r>
      <w:proofErr w:type="gramEnd"/>
      <w:r w:rsidRPr="00DB6E0B">
        <w:rPr>
          <w:rStyle w:val="Underline"/>
        </w:rPr>
        <w:t xml:space="preserve"> the development of a post-neoliberal</w:t>
      </w:r>
      <w:r w:rsidRPr="00F9232C">
        <w:t xml:space="preserve"> and post-capitalist </w:t>
      </w:r>
      <w:r w:rsidRPr="00DB6E0B">
        <w:rPr>
          <w:rStyle w:val="Underline"/>
        </w:rPr>
        <w:t>future</w:t>
      </w:r>
      <w:r w:rsidRPr="00F9232C">
        <w:t xml:space="preserve"> in which an  expanded universal citizenship will flourish. The opposite is also valid. </w:t>
      </w:r>
      <w:r w:rsidRPr="00DB6E0B">
        <w:rPr>
          <w:rStyle w:val="Underline"/>
        </w:rPr>
        <w:t xml:space="preserve">A genuine hemispheric alliance and the </w:t>
      </w:r>
      <w:r w:rsidRPr="00B52D30">
        <w:rPr>
          <w:rStyle w:val="Underline"/>
          <w:b/>
        </w:rPr>
        <w:t xml:space="preserve">survival of the human species depend upon the development </w:t>
      </w:r>
      <w:proofErr w:type="gramStart"/>
      <w:r w:rsidRPr="00B52D30">
        <w:rPr>
          <w:rStyle w:val="Underline"/>
          <w:b/>
        </w:rPr>
        <w:t>of  that</w:t>
      </w:r>
      <w:proofErr w:type="gramEnd"/>
      <w:r w:rsidRPr="00B52D30">
        <w:rPr>
          <w:rStyle w:val="Underline"/>
          <w:b/>
        </w:rPr>
        <w:t xml:space="preserve"> post-capitalist future</w:t>
      </w:r>
      <w:r w:rsidRPr="00A14A16">
        <w:rPr>
          <w:b/>
        </w:rPr>
        <w:t>.</w:t>
      </w:r>
      <w:r w:rsidRPr="00F9232C">
        <w:t xml:space="preserve"> </w:t>
      </w:r>
    </w:p>
    <w:p w14:paraId="614E78F2" w14:textId="77777777" w:rsidR="00165E2A" w:rsidRPr="00F9232C" w:rsidRDefault="00165E2A" w:rsidP="00165E2A">
      <w:r w:rsidRPr="00F9232C">
        <w:t xml:space="preserve">Walden Bello warns that the world seems to be debating whether to refloat </w:t>
      </w:r>
      <w:proofErr w:type="gramStart"/>
      <w:r w:rsidRPr="00F9232C">
        <w:t>capitalism  by</w:t>
      </w:r>
      <w:proofErr w:type="gramEnd"/>
      <w:r w:rsidRPr="00F9232C">
        <w:t xml:space="preserve"> way of a globalized social democracy or to opt for fundamentalist, nationalist, protectionist populism. The fact that discredited neoliberalism gets rapidly abandoned in </w:t>
      </w:r>
      <w:proofErr w:type="gramStart"/>
      <w:r w:rsidRPr="00F9232C">
        <w:t>order  to</w:t>
      </w:r>
      <w:proofErr w:type="gramEnd"/>
      <w:r w:rsidRPr="00F9232C">
        <w:t xml:space="preserve"> embrace formerly vilified Keynesianism (though now in a globalized, deformed and  meaner version) means that the real crisis feared by the powerful is the crisis of capitalism,  not of neoliberalism, and that they will find new ways to rescue the system (Bello 2009).  The struggle for emancipation therefore demands actions against capitalism in any </w:t>
      </w:r>
      <w:proofErr w:type="gramStart"/>
      <w:r w:rsidRPr="00F9232C">
        <w:t>of  its</w:t>
      </w:r>
      <w:proofErr w:type="gramEnd"/>
      <w:r w:rsidRPr="00F9232C">
        <w:t xml:space="preserve"> forms as well as against imperialism. </w:t>
      </w:r>
      <w:r w:rsidRPr="00DB6E0B">
        <w:rPr>
          <w:rStyle w:val="Underline"/>
        </w:rPr>
        <w:t xml:space="preserve">The struggle requires a socialist perspective </w:t>
      </w:r>
      <w:proofErr w:type="gramStart"/>
      <w:r w:rsidRPr="00DB6E0B">
        <w:rPr>
          <w:rStyle w:val="Underline"/>
        </w:rPr>
        <w:t>going  way</w:t>
      </w:r>
      <w:proofErr w:type="gramEnd"/>
      <w:r w:rsidRPr="00DB6E0B">
        <w:rPr>
          <w:rStyle w:val="Underline"/>
        </w:rPr>
        <w:t xml:space="preserve"> beyond the mere regulation of the current system</w:t>
      </w:r>
      <w:r w:rsidRPr="00F9232C">
        <w:t xml:space="preserve">. As </w:t>
      </w:r>
      <w:proofErr w:type="spellStart"/>
      <w:r w:rsidRPr="00F9232C">
        <w:t>Wallerstein</w:t>
      </w:r>
      <w:proofErr w:type="spellEnd"/>
      <w:r w:rsidRPr="00F9232C">
        <w:t xml:space="preserve"> reminds us, </w:t>
      </w:r>
      <w:proofErr w:type="gramStart"/>
      <w:r w:rsidRPr="00F9232C">
        <w:t>what  is</w:t>
      </w:r>
      <w:proofErr w:type="gramEnd"/>
      <w:r w:rsidRPr="00F9232C">
        <w:t xml:space="preserve"> important is that we be prepared for when we start emerging from the crises. The </w:t>
      </w:r>
      <w:proofErr w:type="gramStart"/>
      <w:r w:rsidRPr="00F9232C">
        <w:t>key  issue</w:t>
      </w:r>
      <w:proofErr w:type="gramEnd"/>
      <w:r w:rsidRPr="00F9232C">
        <w:t>, he says, is to understand that reconstruction can lead us into a better world, but it  can also take us into a worse one (</w:t>
      </w:r>
      <w:proofErr w:type="spellStart"/>
      <w:r w:rsidRPr="00F9232C">
        <w:t>Wallerstein</w:t>
      </w:r>
      <w:proofErr w:type="spellEnd"/>
      <w:r w:rsidRPr="00F9232C">
        <w:t xml:space="preserve"> 2009). </w:t>
      </w:r>
    </w:p>
    <w:p w14:paraId="2C970F2A" w14:textId="3FD40B13" w:rsidR="00165E2A" w:rsidRDefault="00165E2A" w:rsidP="00165E2A">
      <w:r w:rsidRPr="00F9232C">
        <w:t xml:space="preserve">Only a socialist perspective will enable the organization of an economy at the </w:t>
      </w:r>
      <w:proofErr w:type="gramStart"/>
      <w:r w:rsidRPr="00F9232C">
        <w:t>service  of</w:t>
      </w:r>
      <w:proofErr w:type="gramEnd"/>
      <w:r w:rsidRPr="00F9232C">
        <w:t xml:space="preserve"> common needs. It should be a democratic and participative socialism developed </w:t>
      </w:r>
      <w:proofErr w:type="gramStart"/>
      <w:r w:rsidRPr="00F9232C">
        <w:t>from  the</w:t>
      </w:r>
      <w:proofErr w:type="gramEnd"/>
      <w:r w:rsidRPr="00F9232C">
        <w:t xml:space="preserve"> base, totally different from the failed experiences of bureaucratic state-socialism during the 20th century. It should be a type of socialism that will place collective </w:t>
      </w:r>
      <w:proofErr w:type="spellStart"/>
      <w:r w:rsidRPr="00F9232C">
        <w:t>selfmanagement</w:t>
      </w:r>
      <w:proofErr w:type="spellEnd"/>
      <w:r w:rsidRPr="00F9232C">
        <w:t xml:space="preserve"> at the center of efforts to build an egalitarian society for people in </w:t>
      </w:r>
      <w:proofErr w:type="gramStart"/>
      <w:r w:rsidRPr="00F9232C">
        <w:t>their  emancipation</w:t>
      </w:r>
      <w:proofErr w:type="gramEnd"/>
      <w:r w:rsidRPr="00F9232C">
        <w:t xml:space="preserve"> process.  Marx warned that capitalism </w:t>
      </w:r>
      <w:proofErr w:type="gramStart"/>
      <w:r w:rsidRPr="00F9232C">
        <w:t>will</w:t>
      </w:r>
      <w:proofErr w:type="gramEnd"/>
      <w:r w:rsidRPr="00F9232C">
        <w:t xml:space="preserve"> not fall by itself. Socialism will also not fall from </w:t>
      </w:r>
      <w:proofErr w:type="gramStart"/>
      <w:r w:rsidRPr="00F9232C">
        <w:t>the  sky</w:t>
      </w:r>
      <w:proofErr w:type="gramEnd"/>
      <w:r w:rsidRPr="00F9232C">
        <w:t xml:space="preserve"> (</w:t>
      </w:r>
      <w:proofErr w:type="spellStart"/>
      <w:r w:rsidRPr="00F9232C">
        <w:t>Lebowitz</w:t>
      </w:r>
      <w:proofErr w:type="spellEnd"/>
      <w:r w:rsidRPr="00F9232C">
        <w:t xml:space="preserve"> 2006). </w:t>
      </w:r>
      <w:r w:rsidRPr="00B52D30">
        <w:rPr>
          <w:rStyle w:val="Underline"/>
          <w:b/>
        </w:rPr>
        <w:t>Social struggle and the search for viable alternatives are what are vitally needed, precisely what Latin America is offering now</w:t>
      </w:r>
      <w:r w:rsidRPr="00F9232C">
        <w:t xml:space="preserve">. </w:t>
      </w:r>
      <w:r>
        <w:rPr>
          <w:rStyle w:val="Underline"/>
        </w:rPr>
        <w:t xml:space="preserve">Current weaknesses at </w:t>
      </w:r>
      <w:r w:rsidRPr="00DB6E0B">
        <w:rPr>
          <w:rStyle w:val="Underline"/>
        </w:rPr>
        <w:t>global centers of power, and structural contradictions em</w:t>
      </w:r>
      <w:r>
        <w:rPr>
          <w:rStyle w:val="Underline"/>
        </w:rPr>
        <w:t>bedded in capitalism especially</w:t>
      </w:r>
      <w:r w:rsidRPr="00DB6E0B">
        <w:rPr>
          <w:rStyle w:val="Underline"/>
        </w:rPr>
        <w:t xml:space="preserve"> regarding the environment and peoples’ development, are increasingly fostering </w:t>
      </w:r>
      <w:proofErr w:type="gramStart"/>
      <w:r w:rsidRPr="00DB6E0B">
        <w:rPr>
          <w:rStyle w:val="Underline"/>
        </w:rPr>
        <w:t>alliances  among</w:t>
      </w:r>
      <w:proofErr w:type="gramEnd"/>
      <w:r w:rsidRPr="00DB6E0B">
        <w:rPr>
          <w:rStyle w:val="Underline"/>
        </w:rPr>
        <w:t xml:space="preserve"> social movements, peoples and nations to fight for </w:t>
      </w:r>
      <w:r>
        <w:rPr>
          <w:rStyle w:val="Underline"/>
        </w:rPr>
        <w:t>an alternative post-capitalist,</w:t>
      </w:r>
      <w:r w:rsidRPr="00DB6E0B">
        <w:rPr>
          <w:rStyle w:val="Underline"/>
        </w:rPr>
        <w:t xml:space="preserve"> multicultural system in ha</w:t>
      </w:r>
      <w:r>
        <w:rPr>
          <w:rStyle w:val="Underline"/>
        </w:rPr>
        <w:t>rmony with nature.</w:t>
      </w:r>
      <w:r w:rsidRPr="00DB6E0B">
        <w:rPr>
          <w:rStyle w:val="Underline"/>
        </w:rPr>
        <w:t xml:space="preserve"> In Latin America the struggle for a better future has already started and </w:t>
      </w:r>
      <w:r w:rsidRPr="00B52D30">
        <w:rPr>
          <w:rStyle w:val="Underline"/>
          <w:b/>
        </w:rPr>
        <w:t>the alternative is gathering steam</w:t>
      </w:r>
      <w:r w:rsidRPr="00F9232C">
        <w:t xml:space="preserve">. We call it ‘socialism for the 21st century’ and we are inventing it </w:t>
      </w:r>
      <w:proofErr w:type="gramStart"/>
      <w:r w:rsidRPr="00F9232C">
        <w:t>and  will</w:t>
      </w:r>
      <w:proofErr w:type="gramEnd"/>
      <w:r w:rsidRPr="00F9232C">
        <w:t xml:space="preserve"> perfect it as we progress in order to ‘live well’. We also offer our experience to </w:t>
      </w:r>
      <w:proofErr w:type="gramStart"/>
      <w:r w:rsidRPr="00F9232C">
        <w:t>global  movements</w:t>
      </w:r>
      <w:proofErr w:type="gramEnd"/>
      <w:r w:rsidRPr="00F9232C">
        <w:t xml:space="preserve"> seeking ‘another world’ so that we can converge together and fight our political battles better equipped. We find ourselves, as Marta </w:t>
      </w:r>
      <w:proofErr w:type="spellStart"/>
      <w:r w:rsidRPr="00F9232C">
        <w:t>Harnecker</w:t>
      </w:r>
      <w:proofErr w:type="spellEnd"/>
      <w:r w:rsidRPr="00F9232C">
        <w:t xml:space="preserve"> expresses it, in </w:t>
      </w:r>
      <w:proofErr w:type="gramStart"/>
      <w:r w:rsidRPr="00F9232C">
        <w:t>the  process</w:t>
      </w:r>
      <w:proofErr w:type="gramEnd"/>
      <w:r w:rsidRPr="00F9232C">
        <w:t xml:space="preserve"> of changing the correlation of forces in order to make possible in the future what  now seems impossible (</w:t>
      </w:r>
      <w:proofErr w:type="spellStart"/>
      <w:r w:rsidRPr="00F9232C">
        <w:t>Harnecker</w:t>
      </w:r>
      <w:proofErr w:type="spellEnd"/>
      <w:r w:rsidRPr="00F9232C">
        <w:t xml:space="preserve"> 1999).</w:t>
      </w:r>
    </w:p>
    <w:p w14:paraId="0EC3D9F8" w14:textId="77777777" w:rsidR="00A42A5E" w:rsidRPr="00A14A16" w:rsidRDefault="00A42A5E" w:rsidP="00A42A5E">
      <w:pPr>
        <w:pStyle w:val="Heading2"/>
      </w:pPr>
      <w:bookmarkStart w:id="3" w:name="_Toc232429217"/>
      <w:bookmarkStart w:id="4" w:name="_Toc234053464"/>
      <w:r w:rsidRPr="00F9232C">
        <w:t>Cuba Link – Embargo</w:t>
      </w:r>
      <w:bookmarkEnd w:id="3"/>
      <w:bookmarkEnd w:id="4"/>
      <w:r w:rsidRPr="00F9232C">
        <w:t xml:space="preserve"> </w:t>
      </w:r>
    </w:p>
    <w:p w14:paraId="0A8DBFE9" w14:textId="77777777" w:rsidR="00A42A5E" w:rsidRPr="00A14A16" w:rsidRDefault="00A42A5E" w:rsidP="00A42A5E">
      <w:pPr>
        <w:pStyle w:val="Tag"/>
      </w:pPr>
      <w:r w:rsidRPr="00A14A16">
        <w:t>Encouraging more foreign investment in Cuba will only increase poverty and massive social problems by increased exposure to the neoliberal market</w:t>
      </w:r>
    </w:p>
    <w:p w14:paraId="7DCF2C0B" w14:textId="759B066A" w:rsidR="00A42A5E" w:rsidRPr="00DB6E0B" w:rsidRDefault="00A42A5E" w:rsidP="00DB6E0B">
      <w:pPr>
        <w:rPr>
          <w:b/>
          <w:bCs/>
          <w:smallCaps/>
          <w:sz w:val="22"/>
          <w:szCs w:val="22"/>
          <w:u w:val="single"/>
        </w:rPr>
      </w:pPr>
      <w:r w:rsidRPr="00A42A5E">
        <w:rPr>
          <w:rStyle w:val="Cite"/>
        </w:rPr>
        <w:t>Reyes 2k</w:t>
      </w:r>
      <w:r w:rsidRPr="00DB6E0B">
        <w:t xml:space="preserve"> </w:t>
      </w:r>
      <w:r w:rsidRPr="00A14A16">
        <w:t>(Hector, Cuba: The Crisis of State Capitalism, International Socialist Review Issue 11, Spring 2000</w:t>
      </w:r>
      <w:proofErr w:type="gramStart"/>
      <w:r w:rsidRPr="00A14A16">
        <w:t>,  http</w:t>
      </w:r>
      <w:proofErr w:type="gramEnd"/>
      <w:r w:rsidRPr="00A14A16">
        <w:t>://www.isreview.org/issues/11/cuba_crisis.shtml)</w:t>
      </w:r>
    </w:p>
    <w:p w14:paraId="0FD98C9F" w14:textId="77777777" w:rsidR="00A42A5E" w:rsidRPr="00A14A16" w:rsidRDefault="00A42A5E" w:rsidP="00A42A5E">
      <w:r w:rsidRPr="00DB6E0B">
        <w:rPr>
          <w:rStyle w:val="Underline"/>
        </w:rPr>
        <w:t>The severe hardship imposed on most of the population by</w:t>
      </w:r>
      <w:r w:rsidRPr="00A14A16">
        <w:t xml:space="preserve"> the combined effects of economic crisis and government policies, and </w:t>
      </w:r>
      <w:r w:rsidRPr="00DB6E0B">
        <w:rPr>
          <w:rStyle w:val="Underline"/>
        </w:rPr>
        <w:t>the</w:t>
      </w:r>
      <w:r w:rsidRPr="00A14A16">
        <w:t xml:space="preserve"> extensive </w:t>
      </w:r>
      <w:r w:rsidRPr="00DB6E0B">
        <w:rPr>
          <w:rStyle w:val="Underline"/>
        </w:rPr>
        <w:t>pursuit of foreign investment, make a mockery of Castro’s</w:t>
      </w:r>
      <w:r w:rsidRPr="00A14A16">
        <w:t xml:space="preserve"> 1986 </w:t>
      </w:r>
      <w:r w:rsidRPr="00DB6E0B">
        <w:rPr>
          <w:rStyle w:val="Underline"/>
        </w:rPr>
        <w:t>speech</w:t>
      </w:r>
      <w:r w:rsidRPr="00A14A16">
        <w:t xml:space="preserve"> </w:t>
      </w:r>
      <w:r w:rsidRPr="00DB6E0B">
        <w:rPr>
          <w:rStyle w:val="Underline"/>
        </w:rPr>
        <w:t>in which he</w:t>
      </w:r>
      <w:r w:rsidRPr="00A14A16">
        <w:t xml:space="preserve"> passionately </w:t>
      </w:r>
      <w:r w:rsidRPr="00DB6E0B">
        <w:rPr>
          <w:rStyle w:val="Underline"/>
        </w:rPr>
        <w:t>stated that “Cuba will never adopt capitalist methods</w:t>
      </w:r>
      <w:r w:rsidRPr="00A14A16">
        <w:t>.”</w:t>
      </w:r>
      <w:proofErr w:type="gramStart"/>
      <w:r w:rsidRPr="00A14A16">
        <w:t>54 In fact, even when the internal market was significantly curtailed during the phase of USSR tutelage, the time-honored capitalist methods of increased productivity, tight labor discipline and enterprise profitability were actively pursued by Cuba’s rulers through their eager participation in the international market</w:t>
      </w:r>
      <w:proofErr w:type="gramEnd"/>
      <w:r w:rsidRPr="00A14A16">
        <w:t xml:space="preserve">. Now that the island has been thrust even deeper into that market, </w:t>
      </w:r>
      <w:r w:rsidRPr="00DB6E0B">
        <w:rPr>
          <w:rStyle w:val="Underline"/>
        </w:rPr>
        <w:t>all of the ills that seemed to disappear with the revolution have reemerged with a vengeance: malnutrition, theft, hoarding, prostitution tied to tourism and a rapidly increasing dependence on foreign capital</w:t>
      </w:r>
      <w:r w:rsidRPr="00A14A16">
        <w:t xml:space="preserve">, which doesn’t feel it has to disguise its profit motive. The truth is that when the guerrillas took power in 1959, they amounted to no more than armed reformists. They managed to get rid of a hated despot, but they did not accomplish a revolutionary social transformation. They introduced beneficial reforms in health and education. But these reforms were no different in character, and significantly less extensive due to the severe economic underdevelopment, from those instituted by reformist social democratic governments in Sweden, Britain and other countries of Western Europe in the 1950s and 1960s. A socialist revolution is much more than setting up social programs that can be taken back at the whims of the rulers. It involves not only the working class taking direct control of state power, in order to redirect production for human need, but also the reorganization of society to gradually rid it of all sorts of ills such as racism and sexism—what Marx called the muck of ages. The worst aspects of racism were confronted in the early years of the revolution, but it has worsened during the current crisis. The police regularly stop young Black men on the streets to demand their papers, Blacks are concentrated in the poorest neighborhoods and racist sayings are spouted as a part of normal conversation. Women have also been affected more severely by the crisis. Often they are the first ones to be laid off or demoted—which has surely contributed to the increase in prostitution—and sexist images of women in string bikinis have become prominent in the promotion of tourism.55Although the persecution of gays has lessened during the past decade—there was an open gay festival in La Habana in 199256—some aspects of gay sexuality remain a criminal offense.57 More importantly, one needs to ask, if socialism is about the liberation of all humanity, why did it take the CCP until 1987—nearly 30 years after the revolution—to remove the law penalizing public homosexual behavior, which had been in effect since 1938 when Batista ruled the country? The answer again is that the Cuban regime has nothing to do with socialism. A nationalist armed uprising is not a socialist revolution. Castro had to take up arms in the 1950s because of a heavy, sovereignty-bending fact of contemporary capitalism: U.S. imperialism. In 1898, the U.S. snatched Cuba as booty of the Spanish-American War. In 1902, due to popular resistance, it was forced to grant Cuba its independence. But it was a sham independence because the U.S. inserted into the Cuban constitution the Platt Amendment—which guaranteed the U.S. the right to intervene militarily in Cuba at anytime if its “national interests were threatened.”58 From that point and up to 1959, the U.S. supported every vicious and corrupt dictator in Cuba. Peaceful methods of change were completely cut off even to liberal reformers. Since the revolution, the U.S. has continuously attempted to undermine the Cuban state. The most recent act of economic sabotage, the 1995 Helms/Burton law—which penalizes countries and companies that do business in Cuba—confers on the U.S. president the prerogative to define what constitutes democracy in Cuba. Nothing could be more arrogant and hypocritical given the overt support the U.S. has provided to every kind of murderous dictator in Latin America, from Nicaragua’s Somoza to Chile’s Pinochet. This is why we celebrate the Cuban Revolution, because it gave U.S. imperialism a black eye—proving that it could be defeated in its own backyard. But </w:t>
      </w:r>
      <w:r w:rsidRPr="00DB6E0B">
        <w:rPr>
          <w:rStyle w:val="Underline"/>
        </w:rPr>
        <w:t>defending Cuba against American domination is not the same as identifying with Castro’s regime.</w:t>
      </w:r>
      <w:r w:rsidRPr="00A14A16">
        <w:t xml:space="preserve"> Cuba’s crisis is not separate from the severe economic recession that currently affects nearly 40 percent of the world. In country after country, the political parties traditionally associated with reforms—social democrats and liberals—have proven unwilling and incapable of effecting significant reforms. On the contrary, they have presided over extensive attacks on their working classes. Cuba’s population is facing a situation similar, but much sharper, to that of workers in Britain, Germany and the U.S., who are suffering from drastic cuts in the welfare state. The strategy of the guerrillas-turned-bureaucrats has always been playing the international market—a dead end for the Cuban working class. For </w:t>
      </w:r>
      <w:r w:rsidRPr="00DB6E0B">
        <w:rPr>
          <w:rStyle w:val="Underline"/>
        </w:rPr>
        <w:t>in order for the Cuban economy to compete favorably in that market, continuous increases in productivity are demanded from its workers</w:t>
      </w:r>
      <w:r w:rsidRPr="00A14A16">
        <w:t xml:space="preserve">—in the form of longer working hours, speedups and lower wages. Even in their own terms, the bureaucracy’s goals of national development and of overcoming the dependence on sugar have failed wretchedly. </w:t>
      </w:r>
      <w:r w:rsidRPr="00DB6E0B">
        <w:rPr>
          <w:rStyle w:val="Underline"/>
        </w:rPr>
        <w:t>There is a different road. It involves not playing the market, but fighting to end the international capitalist system that relies on that market.</w:t>
      </w:r>
      <w:r w:rsidRPr="00A14A16">
        <w:t xml:space="preserve"> Cuba’s working class needs to fight its struggle on two fronts simultaneously. One is to defend its living standards against the impositions of its ruling class organized in the CCP. The other is against U.S. imperialism. Cuba’s fate has showed that there cannot be an island of “socialism” in a capitalist world. Even at its best, the conception of international revolution espoused by some revolutionaries in Cuba—such as </w:t>
      </w:r>
      <w:proofErr w:type="spellStart"/>
      <w:r w:rsidRPr="00A14A16">
        <w:t>Che</w:t>
      </w:r>
      <w:proofErr w:type="spellEnd"/>
      <w:r w:rsidRPr="00A14A16">
        <w:t xml:space="preserve"> Guevara—amounted to no more than a collection of nationalist revolutions that could come together to resist the policies of the advanced countries.59 That was in the 1960s. </w:t>
      </w:r>
      <w:proofErr w:type="gramStart"/>
      <w:r w:rsidRPr="00A14A16">
        <w:t>Such rhetoric has been abandoned by the Cuban leadership</w:t>
      </w:r>
      <w:proofErr w:type="gramEnd"/>
      <w:r w:rsidRPr="00A14A16">
        <w:t xml:space="preserve"> for many years. </w:t>
      </w:r>
      <w:r w:rsidRPr="00DB6E0B">
        <w:rPr>
          <w:rStyle w:val="Underline"/>
        </w:rPr>
        <w:t>The liberation of the Cuban working class will come by means of a different strategy—through its own self-activity, defending its own interests and joining the workers of the world in a common fight to end the international system of capitalism, which causes misery in Cuba and imperialist siege and wars and destruction everywhere</w:t>
      </w:r>
      <w:r w:rsidRPr="00A14A16">
        <w:t>.</w:t>
      </w:r>
    </w:p>
    <w:p w14:paraId="684D4D46" w14:textId="30E513B6" w:rsidR="00A42A5E" w:rsidRPr="00F9232C" w:rsidRDefault="00A42A5E" w:rsidP="00133972">
      <w:pPr>
        <w:pStyle w:val="Heading2"/>
      </w:pPr>
      <w:r w:rsidRPr="00A14A16">
        <w:rPr>
          <w:sz w:val="16"/>
        </w:rPr>
        <w:br w:type="page"/>
      </w:r>
      <w:bookmarkStart w:id="5" w:name="_Toc232429218"/>
      <w:bookmarkStart w:id="6" w:name="_Toc234053465"/>
      <w:r w:rsidRPr="00F9232C">
        <w:t>Cuba Link – Embargo</w:t>
      </w:r>
      <w:bookmarkEnd w:id="5"/>
      <w:bookmarkEnd w:id="6"/>
      <w:r w:rsidRPr="00F9232C">
        <w:t xml:space="preserve"> </w:t>
      </w:r>
    </w:p>
    <w:p w14:paraId="789A6E16" w14:textId="77777777" w:rsidR="00A42A5E" w:rsidRPr="00A14A16" w:rsidRDefault="00A42A5E" w:rsidP="00A42A5E">
      <w:pPr>
        <w:pStyle w:val="Tag"/>
      </w:pPr>
      <w:r w:rsidRPr="00A14A16">
        <w:t>Cuba’s economic isolation by the US makes it a crucial site to resist global capitalism – the plan would destroy that potential</w:t>
      </w:r>
    </w:p>
    <w:p w14:paraId="577E4544" w14:textId="77777777" w:rsidR="00A42A5E" w:rsidRPr="00F9232C" w:rsidRDefault="00A42A5E" w:rsidP="00A42A5E">
      <w:r w:rsidRPr="00A42A5E">
        <w:rPr>
          <w:rStyle w:val="Cite"/>
        </w:rPr>
        <w:t>Backer</w:t>
      </w:r>
      <w:r w:rsidRPr="00F9232C">
        <w:t xml:space="preserve"> (Professor of Law and International Affairs at Penn State University)</w:t>
      </w:r>
      <w:r w:rsidRPr="00A42A5E">
        <w:rPr>
          <w:rStyle w:val="Cite"/>
        </w:rPr>
        <w:t xml:space="preserve"> 2008</w:t>
      </w:r>
    </w:p>
    <w:p w14:paraId="22342489" w14:textId="77777777" w:rsidR="00A42A5E" w:rsidRPr="00A42A5E" w:rsidRDefault="00A42A5E" w:rsidP="00A42A5E">
      <w:r w:rsidRPr="00F9232C">
        <w:t xml:space="preserve">(Larry </w:t>
      </w:r>
      <w:proofErr w:type="spellStart"/>
      <w:r w:rsidRPr="00F9232C">
        <w:t>Cata</w:t>
      </w:r>
      <w:proofErr w:type="spellEnd"/>
      <w:r w:rsidRPr="00F9232C">
        <w:t xml:space="preserve">, “CUBA AND THE DEVELOPMENT OF ODIOUS DEBT DOCTRINE,” August, Online: </w:t>
      </w:r>
      <w:hyperlink r:id="rId8" w:history="1">
        <w:r w:rsidRPr="00F9232C">
          <w:t>http://lcbackerblog.blogspot.com/2008/08/cuba-and-development-of-odious-debt.html</w:t>
        </w:r>
      </w:hyperlink>
      <w:r>
        <w:t xml:space="preserve">) </w:t>
      </w:r>
    </w:p>
    <w:p w14:paraId="1DCA6EE4" w14:textId="7C985696" w:rsidR="00A42A5E" w:rsidRPr="00A14A16" w:rsidRDefault="00A42A5E" w:rsidP="00A42A5E">
      <w:r>
        <w:t xml:space="preserve">Before the collapse of the Soviet Union and its allies that goal had been difficult to achieve because of the steady support of the Soviet Union. This produced a </w:t>
      </w:r>
      <w:r w:rsidRPr="00F9232C">
        <w:t xml:space="preserve">massive debt held first by the Soviet Union and then by the states that emerged from the collapse of the Soviet Union. </w:t>
      </w:r>
      <w:proofErr w:type="gramStart"/>
      <w:r w:rsidRPr="00F9232C">
        <w:t>(Mesa-</w:t>
      </w:r>
      <w:proofErr w:type="spellStart"/>
      <w:r w:rsidRPr="00F9232C">
        <w:t>Lago</w:t>
      </w:r>
      <w:proofErr w:type="spellEnd"/>
      <w:r w:rsidRPr="00F9232C">
        <w:t xml:space="preserve"> 2001).</w:t>
      </w:r>
      <w:proofErr w:type="gramEnd"/>
      <w:r w:rsidRPr="00F9232C">
        <w:t xml:space="preserve"> Since the collapse of the Soviet Union, however, it has been much easier for the United States to cut Cuba off from international capital. Recently, however, the People’s Republic of China has been more active in cultivating Cuba. But is unclear, however, the extent to which this friendship will serve as an effective counterweight to American plans for Cuba. </w:t>
      </w:r>
      <w:proofErr w:type="gramStart"/>
      <w:r w:rsidRPr="00F9232C">
        <w:t>(Backer</w:t>
      </w:r>
      <w:r>
        <w:t xml:space="preserve"> 2004, 404–413; China to Discuss Cuba Investments 2004).</w:t>
      </w:r>
      <w:proofErr w:type="gramEnd"/>
      <w:r>
        <w:t xml:space="preserve"> </w:t>
      </w:r>
      <w:r w:rsidRPr="00DB6E0B">
        <w:rPr>
          <w:rStyle w:val="Underline"/>
        </w:rPr>
        <w:t xml:space="preserve">Whatever the economic effects of the embargo, an important, if unintended consequence, has been the incentive it provided for the development of a series of ideas that have proven influential outside the developed world. </w:t>
      </w:r>
      <w:r w:rsidRPr="00F9232C">
        <w:t xml:space="preserve">While </w:t>
      </w:r>
      <w:r w:rsidRPr="00DB6E0B">
        <w:rPr>
          <w:rStyle w:val="Underline"/>
        </w:rPr>
        <w:t xml:space="preserve">Castro’s </w:t>
      </w:r>
      <w:r w:rsidRPr="00F9232C">
        <w:t xml:space="preserve">effect on the global economy has been negligible, his </w:t>
      </w:r>
      <w:r w:rsidRPr="00DB6E0B">
        <w:rPr>
          <w:rStyle w:val="Underline"/>
        </w:rPr>
        <w:t>importance on the development and exportation of ideas about the shape and nature of the global economy have been far more significant</w:t>
      </w:r>
      <w:r>
        <w:t xml:space="preserve">—not necessarily because he has spoken them but </w:t>
      </w:r>
      <w:r w:rsidRPr="00DB6E0B">
        <w:rPr>
          <w:rStyle w:val="Underline"/>
        </w:rPr>
        <w:t>because these ideas tend to be replicated, expanded and championed by a host of global actors strategically placed throughout the developed and developing world. The inversion and transformation of odious debt doctrine serves as a piece in a complex construction of a framework meant to discredit the current global financial order (Backer 2006) and suggest an alternative.</w:t>
      </w:r>
      <w:r>
        <w:t xml:space="preserve"> In the case of odious debt, the result would produce irony. It might permit Cuba to avoid both current and prior debt. </w:t>
      </w:r>
    </w:p>
    <w:p w14:paraId="5E38AC75" w14:textId="113C07BF" w:rsidR="00A42A5E" w:rsidRPr="00F9232C" w:rsidRDefault="00A42A5E" w:rsidP="00133972">
      <w:pPr>
        <w:pStyle w:val="Heading2"/>
      </w:pPr>
      <w:r w:rsidRPr="00F9232C">
        <w:br w:type="page"/>
      </w:r>
      <w:bookmarkStart w:id="7" w:name="_Toc232429219"/>
      <w:bookmarkStart w:id="8" w:name="_Toc234053466"/>
      <w:r w:rsidRPr="00F9232C">
        <w:t>Cuba Link – Democracy Promotion</w:t>
      </w:r>
      <w:bookmarkEnd w:id="7"/>
      <w:bookmarkEnd w:id="8"/>
    </w:p>
    <w:p w14:paraId="3F3CE589" w14:textId="77777777" w:rsidR="00A42A5E" w:rsidRPr="00F9232C" w:rsidRDefault="00A42A5E" w:rsidP="00A42A5E">
      <w:pPr>
        <w:pStyle w:val="Tag"/>
      </w:pPr>
      <w:r w:rsidRPr="00F9232C">
        <w:t>Changing the Cuban governmental structure would lead to neoliberal takeover and the destruction of human rights</w:t>
      </w:r>
    </w:p>
    <w:p w14:paraId="1E3E9B3A" w14:textId="77777777" w:rsidR="00A42A5E" w:rsidRPr="00F9232C" w:rsidRDefault="00A42A5E" w:rsidP="00A42A5E">
      <w:r w:rsidRPr="00A42A5E">
        <w:rPr>
          <w:rStyle w:val="Cite"/>
        </w:rPr>
        <w:t xml:space="preserve">Nichols </w:t>
      </w:r>
      <w:r w:rsidRPr="00F9232C">
        <w:t>(National Executive of the</w:t>
      </w:r>
      <w:r>
        <w:t xml:space="preserve"> Democratic Social Perspective)</w:t>
      </w:r>
      <w:r w:rsidRPr="00A42A5E">
        <w:rPr>
          <w:rStyle w:val="Cite"/>
        </w:rPr>
        <w:t xml:space="preserve"> 5</w:t>
      </w:r>
    </w:p>
    <w:p w14:paraId="62D5CD78" w14:textId="77777777" w:rsidR="00A42A5E" w:rsidRPr="00F9232C" w:rsidRDefault="00A42A5E" w:rsidP="00A42A5E">
      <w:r w:rsidRPr="00F9232C">
        <w:t xml:space="preserve">(Dick, </w:t>
      </w:r>
      <w:r>
        <w:t xml:space="preserve">The Cuban Revolution in the Epoch of Neoliberal </w:t>
      </w:r>
      <w:proofErr w:type="spellStart"/>
      <w:r>
        <w:t>Globalisation</w:t>
      </w:r>
      <w:proofErr w:type="spellEnd"/>
      <w:r>
        <w:t xml:space="preserve">, </w:t>
      </w:r>
      <w:r w:rsidRPr="00F9232C">
        <w:t>http://readingfromtheleft.com/PDF/CubaNeoLiberalEpoch.pdf</w:t>
      </w:r>
      <w:r>
        <w:t>)</w:t>
      </w:r>
    </w:p>
    <w:p w14:paraId="3F3866C9" w14:textId="2068388F" w:rsidR="00A42A5E" w:rsidRDefault="00A42A5E" w:rsidP="00A42A5E">
      <w:r w:rsidRPr="00F9232C">
        <w:t>As the anti-Cuba campaign spreads even to thes</w:t>
      </w:r>
      <w:r w:rsidR="00C67564">
        <w:t xml:space="preserve">e distant shores we will need </w:t>
      </w:r>
      <w:r w:rsidRPr="00F9232C">
        <w:t xml:space="preserve">to make use of the powerful arguments in support </w:t>
      </w:r>
      <w:r w:rsidR="00C67564">
        <w:t>of the Cuban cause, explaining</w:t>
      </w:r>
      <w:r w:rsidRPr="00F9232C">
        <w:t xml:space="preserve"> the simple truth that </w:t>
      </w:r>
      <w:r w:rsidRPr="00DB6E0B">
        <w:rPr>
          <w:rStyle w:val="Underline"/>
        </w:rPr>
        <w:t>there’s more human righ</w:t>
      </w:r>
      <w:r w:rsidR="006F7184">
        <w:rPr>
          <w:rStyle w:val="Underline"/>
        </w:rPr>
        <w:t xml:space="preserve">ts and democracy under Cuba’s </w:t>
      </w:r>
      <w:r w:rsidRPr="00DB6E0B">
        <w:rPr>
          <w:rStyle w:val="Underline"/>
        </w:rPr>
        <w:t>single-party system than under the two-party farce of western money politics</w:t>
      </w:r>
      <w:r w:rsidR="000316FA">
        <w:t xml:space="preserve">.  Here it’s always a case of </w:t>
      </w:r>
      <w:r w:rsidRPr="00F9232C">
        <w:t xml:space="preserve">plus </w:t>
      </w:r>
      <w:proofErr w:type="spellStart"/>
      <w:r w:rsidRPr="00F9232C">
        <w:t>ça</w:t>
      </w:r>
      <w:proofErr w:type="spellEnd"/>
      <w:r w:rsidRPr="00F9232C">
        <w:t xml:space="preserve"> change, plus la </w:t>
      </w:r>
      <w:proofErr w:type="spellStart"/>
      <w:r w:rsidRPr="00F9232C">
        <w:t>même</w:t>
      </w:r>
      <w:proofErr w:type="spellEnd"/>
      <w:r w:rsidRPr="00F9232C">
        <w:t xml:space="preserve"> chose — the more   things change, the more they stay the same — while </w:t>
      </w:r>
      <w:r w:rsidR="000316FA">
        <w:rPr>
          <w:rStyle w:val="Underline"/>
        </w:rPr>
        <w:t xml:space="preserve">a multiparty system of the </w:t>
      </w:r>
      <w:r w:rsidRPr="00DB6E0B">
        <w:rPr>
          <w:rStyle w:val="Underline"/>
        </w:rPr>
        <w:t xml:space="preserve">type being pushed for Cuba by the USA would mean </w:t>
      </w:r>
      <w:r w:rsidR="006F7184">
        <w:rPr>
          <w:rStyle w:val="Underline"/>
        </w:rPr>
        <w:t>a catastrophic decline in</w:t>
      </w:r>
      <w:r w:rsidRPr="00DB6E0B">
        <w:rPr>
          <w:rStyle w:val="Underline"/>
        </w:rPr>
        <w:t xml:space="preserve"> human and democratic rights that capitalist restoration would bring</w:t>
      </w:r>
      <w:r w:rsidRPr="00F9232C">
        <w:t xml:space="preserve">. </w:t>
      </w:r>
    </w:p>
    <w:p w14:paraId="3A27837E" w14:textId="14E05137" w:rsidR="00A42A5E" w:rsidRPr="00F9232C" w:rsidRDefault="00A42A5E" w:rsidP="00015EAD">
      <w:r w:rsidRPr="00F9232C">
        <w:t xml:space="preserve"> Even on the grounds on which Amnesty International and the US Human   Rights Watch operate — that of “universally </w:t>
      </w:r>
      <w:proofErr w:type="spellStart"/>
      <w:r w:rsidRPr="00F9232C">
        <w:t>recognised</w:t>
      </w:r>
      <w:proofErr w:type="spellEnd"/>
      <w:r w:rsidRPr="00F9232C">
        <w:t xml:space="preserve"> human rights   conventions” operating irrespective of the intensity of conflict conditions </w:t>
      </w:r>
      <w:proofErr w:type="gramStart"/>
      <w:r w:rsidRPr="00F9232C">
        <w:t xml:space="preserve">—   </w:t>
      </w:r>
      <w:r w:rsidRPr="00DB6E0B">
        <w:rPr>
          <w:rStyle w:val="Underline"/>
        </w:rPr>
        <w:t>Cuba’s</w:t>
      </w:r>
      <w:proofErr w:type="gramEnd"/>
      <w:r w:rsidRPr="00DB6E0B">
        <w:rPr>
          <w:rStyle w:val="Underline"/>
        </w:rPr>
        <w:t xml:space="preserve"> alleged crimes are puny compared to t</w:t>
      </w:r>
      <w:r w:rsidR="006F7184">
        <w:rPr>
          <w:rStyle w:val="Underline"/>
        </w:rPr>
        <w:t xml:space="preserve">hose of its main accuser, the </w:t>
      </w:r>
      <w:r w:rsidRPr="00DB6E0B">
        <w:rPr>
          <w:rStyle w:val="Underline"/>
        </w:rPr>
        <w:t>super-powerful, super-secure United States</w:t>
      </w:r>
      <w:r w:rsidRPr="00F9232C">
        <w:t xml:space="preserve">. To get an idea, compare the reports   on the two countries in the 2001 Amnesty International annual report:  Political prisoners? Tell that to Leonard </w:t>
      </w:r>
      <w:proofErr w:type="spellStart"/>
      <w:r w:rsidRPr="00F9232C">
        <w:t>Peltier</w:t>
      </w:r>
      <w:proofErr w:type="spellEnd"/>
      <w:r w:rsidRPr="00F9232C">
        <w:t xml:space="preserve"> and the Puerto Rican patriots   who have been in goal for decades.  Death sentences? A few in Cuba last year, but take a look at the new   president’s record as the governing ghoul of the Lone Star state.  Prison population as a percentage of total population? No contest, with three   million in US goals operating as slave </w:t>
      </w:r>
      <w:proofErr w:type="spellStart"/>
      <w:r w:rsidRPr="00F9232C">
        <w:t>labour</w:t>
      </w:r>
      <w:proofErr w:type="spellEnd"/>
      <w:r w:rsidRPr="00F9232C">
        <w:t xml:space="preserve">. </w:t>
      </w:r>
    </w:p>
    <w:p w14:paraId="3C722AFC" w14:textId="4701F371" w:rsidR="00A42A5E" w:rsidRPr="00F9232C" w:rsidRDefault="00A42A5E" w:rsidP="00133972">
      <w:pPr>
        <w:pStyle w:val="Heading2"/>
      </w:pPr>
      <w:r w:rsidRPr="00F9232C">
        <w:br w:type="page"/>
      </w:r>
      <w:bookmarkStart w:id="9" w:name="_Toc232429220"/>
      <w:bookmarkStart w:id="10" w:name="_Toc234053467"/>
      <w:r w:rsidRPr="00F9232C">
        <w:t>Cuba Link – Economic Development</w:t>
      </w:r>
      <w:bookmarkEnd w:id="9"/>
      <w:bookmarkEnd w:id="10"/>
      <w:r w:rsidRPr="00F9232C">
        <w:t xml:space="preserve"> </w:t>
      </w:r>
    </w:p>
    <w:p w14:paraId="02E7DA25" w14:textId="77777777" w:rsidR="00A42A5E" w:rsidRPr="00F9232C" w:rsidRDefault="00A42A5E" w:rsidP="00A42A5E">
      <w:pPr>
        <w:pStyle w:val="Tag"/>
      </w:pPr>
      <w:r w:rsidRPr="00F9232C">
        <w:t>Economic growth driven by the private sector leads to capitalist domination</w:t>
      </w:r>
    </w:p>
    <w:p w14:paraId="13A873B1" w14:textId="77777777" w:rsidR="00A42A5E" w:rsidRPr="00F9232C" w:rsidRDefault="00A42A5E" w:rsidP="00A42A5E">
      <w:r w:rsidRPr="00A42A5E">
        <w:rPr>
          <w:rStyle w:val="Cite"/>
        </w:rPr>
        <w:t xml:space="preserve">Nichols </w:t>
      </w:r>
      <w:r w:rsidRPr="00F9232C">
        <w:t>(National Executive of the</w:t>
      </w:r>
      <w:r>
        <w:t xml:space="preserve"> Democratic Social Perspective)</w:t>
      </w:r>
      <w:r w:rsidRPr="00A42A5E">
        <w:rPr>
          <w:rStyle w:val="Cite"/>
        </w:rPr>
        <w:t xml:space="preserve"> 5</w:t>
      </w:r>
    </w:p>
    <w:p w14:paraId="406B1443" w14:textId="77777777" w:rsidR="00A42A5E" w:rsidRPr="00F9232C" w:rsidRDefault="00A42A5E" w:rsidP="00A42A5E">
      <w:r w:rsidRPr="00F9232C">
        <w:t xml:space="preserve">(Dick, </w:t>
      </w:r>
      <w:r>
        <w:t xml:space="preserve">The Cuban Revolution in the Epoch of Neoliberal </w:t>
      </w:r>
      <w:proofErr w:type="spellStart"/>
      <w:r>
        <w:t>Globalisation</w:t>
      </w:r>
      <w:proofErr w:type="spellEnd"/>
      <w:r>
        <w:t xml:space="preserve">, </w:t>
      </w:r>
      <w:r w:rsidRPr="00F9232C">
        <w:t>http://readingfromtheleft.com/PDF/CubaNeoLiberalEpoch.pdf</w:t>
      </w:r>
      <w:r>
        <w:t>)</w:t>
      </w:r>
    </w:p>
    <w:p w14:paraId="66F51957" w14:textId="7555D341" w:rsidR="00A42A5E" w:rsidRPr="00F9232C" w:rsidRDefault="00A42A5E" w:rsidP="00A42A5E">
      <w:r w:rsidRPr="00F9232C">
        <w:t>The stress in the theses comes down on the difficu</w:t>
      </w:r>
      <w:r w:rsidR="006F7184">
        <w:t xml:space="preserve">lty of this task, not because </w:t>
      </w:r>
      <w:r w:rsidRPr="00F9232C">
        <w:t xml:space="preserve">we’re being pessimists, but because </w:t>
      </w:r>
      <w:r w:rsidRPr="00DB6E0B">
        <w:rPr>
          <w:rStyle w:val="Underline"/>
        </w:rPr>
        <w:t>we have to h</w:t>
      </w:r>
      <w:r w:rsidR="006F7184">
        <w:rPr>
          <w:rStyle w:val="Underline"/>
        </w:rPr>
        <w:t xml:space="preserve">ave a realistic assessment of </w:t>
      </w:r>
      <w:r w:rsidRPr="00DB6E0B">
        <w:rPr>
          <w:rStyle w:val="Underline"/>
        </w:rPr>
        <w:t>the abiding constraints to growth</w:t>
      </w:r>
      <w:r w:rsidRPr="00F9232C">
        <w:t xml:space="preserve">, and awareness, too, that </w:t>
      </w:r>
      <w:r w:rsidR="006F7184">
        <w:rPr>
          <w:rStyle w:val="Underline"/>
        </w:rPr>
        <w:t>socialist development</w:t>
      </w:r>
      <w:r w:rsidRPr="00DB6E0B">
        <w:rPr>
          <w:rStyle w:val="Underline"/>
        </w:rPr>
        <w:t xml:space="preserve"> can’t just be any old growth</w:t>
      </w:r>
      <w:r w:rsidRPr="00F9232C">
        <w:t xml:space="preserve">. </w:t>
      </w:r>
      <w:r w:rsidRPr="00DB6E0B">
        <w:rPr>
          <w:rStyle w:val="Underline"/>
        </w:rPr>
        <w:t>Growth principally</w:t>
      </w:r>
      <w:r w:rsidR="006F7184">
        <w:rPr>
          <w:rStyle w:val="Underline"/>
        </w:rPr>
        <w:t xml:space="preserve"> powered by the private </w:t>
      </w:r>
      <w:proofErr w:type="gramStart"/>
      <w:r w:rsidR="006F7184">
        <w:rPr>
          <w:rStyle w:val="Underline"/>
        </w:rPr>
        <w:t xml:space="preserve">sector </w:t>
      </w:r>
      <w:r w:rsidRPr="00DB6E0B">
        <w:rPr>
          <w:rStyle w:val="Underline"/>
        </w:rPr>
        <w:t xml:space="preserve"> and</w:t>
      </w:r>
      <w:proofErr w:type="gramEnd"/>
      <w:r w:rsidRPr="00DB6E0B">
        <w:rPr>
          <w:rStyle w:val="Underline"/>
        </w:rPr>
        <w:t xml:space="preserve"> tourism which leaves the state and coopera</w:t>
      </w:r>
      <w:r w:rsidR="006F7184">
        <w:rPr>
          <w:rStyle w:val="Underline"/>
        </w:rPr>
        <w:t>tive sector lagging behind can</w:t>
      </w:r>
      <w:r w:rsidRPr="00DB6E0B">
        <w:rPr>
          <w:rStyle w:val="Underline"/>
        </w:rPr>
        <w:t xml:space="preserve"> only increase pressure for further concessions to t</w:t>
      </w:r>
      <w:r w:rsidR="006F7184">
        <w:rPr>
          <w:rStyle w:val="Underline"/>
        </w:rPr>
        <w:t>he capitalist market, with all</w:t>
      </w:r>
      <w:r w:rsidRPr="00DB6E0B">
        <w:rPr>
          <w:rStyle w:val="Underline"/>
        </w:rPr>
        <w:t xml:space="preserve"> the nefarious effects that can bring</w:t>
      </w:r>
      <w:r w:rsidRPr="00F9232C">
        <w:t>.</w:t>
      </w:r>
    </w:p>
    <w:p w14:paraId="63DA17FD" w14:textId="77777777" w:rsidR="00A42A5E" w:rsidRDefault="00A42A5E" w:rsidP="000A2448"/>
    <w:p w14:paraId="45EB5FAC" w14:textId="7161DF3E" w:rsidR="003F7C67" w:rsidRDefault="003F7C67" w:rsidP="003F7C67">
      <w:pPr>
        <w:pStyle w:val="Heading2"/>
      </w:pPr>
      <w:bookmarkStart w:id="11" w:name="_Toc234053468"/>
      <w:r>
        <w:t>Link – Disaster Reps</w:t>
      </w:r>
      <w:bookmarkEnd w:id="11"/>
    </w:p>
    <w:p w14:paraId="0680A386" w14:textId="77777777" w:rsidR="003F7C67" w:rsidRDefault="003F7C67" w:rsidP="003F7C67">
      <w:pPr>
        <w:pStyle w:val="Tag"/>
      </w:pPr>
      <w:r>
        <w:t>The affirmative’s disasters are the playthings of the new global economy—far from being something to avoid, the invocation of crisis feeds the regnant ideology of disaster capitalism feeding off endless war. Their impacts are the tunnel vision of the privileged living inside the latest economic bubble</w:t>
      </w:r>
    </w:p>
    <w:p w14:paraId="100DF318" w14:textId="77777777" w:rsidR="003F7C67" w:rsidRPr="00FF2B35" w:rsidRDefault="003F7C67" w:rsidP="003F7C67">
      <w:r w:rsidRPr="00FF2B35">
        <w:rPr>
          <w:rStyle w:val="cite0"/>
        </w:rPr>
        <w:t>Klein</w:t>
      </w:r>
      <w:r w:rsidRPr="00FF2B35">
        <w:t xml:space="preserve">, former </w:t>
      </w:r>
      <w:proofErr w:type="spellStart"/>
      <w:r w:rsidRPr="00FF2B35">
        <w:t>Miliband</w:t>
      </w:r>
      <w:proofErr w:type="spellEnd"/>
      <w:r w:rsidRPr="00FF2B35">
        <w:t xml:space="preserve"> Fellow at the London School of Economics, </w:t>
      </w:r>
      <w:r w:rsidRPr="00FF2B35">
        <w:rPr>
          <w:rStyle w:val="cite0"/>
        </w:rPr>
        <w:t>2007</w:t>
      </w:r>
      <w:r w:rsidRPr="00FF2B35">
        <w:t xml:space="preserve"> [Naomi, also recipient of James Aronson Award for Social Justice Journalism, The Shock Doctrine: The Rise of Disaster Capitalism, p. 11-15]</w:t>
      </w:r>
    </w:p>
    <w:p w14:paraId="0233A807" w14:textId="77777777" w:rsidR="003F7C67" w:rsidRPr="00326893" w:rsidRDefault="003F7C67" w:rsidP="003F7C67">
      <w:r w:rsidRPr="00326893">
        <w:t>Shock Therapy Comes Home</w:t>
      </w:r>
    </w:p>
    <w:p w14:paraId="12C1D2E3" w14:textId="77777777" w:rsidR="003F7C67" w:rsidRPr="00326893" w:rsidRDefault="003F7C67" w:rsidP="003F7C67">
      <w:r w:rsidRPr="00327AB3">
        <w:rPr>
          <w:rStyle w:val="Underline"/>
        </w:rPr>
        <w:t>Friedman's Chicago School movement has been conquering territory around the world since the seventies, but</w:t>
      </w:r>
      <w:r w:rsidRPr="00326893">
        <w:t xml:space="preserve"> </w:t>
      </w:r>
      <w:r w:rsidRPr="00B52D30">
        <w:rPr>
          <w:rStyle w:val="Underline"/>
          <w:b/>
        </w:rPr>
        <w:t>until recently its vision had never been fully applied in its country of origin.</w:t>
      </w:r>
      <w:r w:rsidRPr="00326893">
        <w:t xml:space="preserve"> Certainly Reagan had made headway, but the U.S. retained a welfare system, social security and public schools, where parents clung, in Friedman's words, to their "irrational attachment to a socialist system."24</w:t>
      </w:r>
      <w:r>
        <w:t xml:space="preserve"> </w:t>
      </w:r>
      <w:r w:rsidRPr="00326893">
        <w:t xml:space="preserve">When the Republicans gained control of Congress in 1995, David </w:t>
      </w:r>
      <w:proofErr w:type="spellStart"/>
      <w:r w:rsidRPr="00326893">
        <w:t>Frum</w:t>
      </w:r>
      <w:proofErr w:type="spellEnd"/>
      <w:r w:rsidRPr="00326893">
        <w:t xml:space="preserve">, a transplanted Canadian and future speechwriter for George W. Bush, was among the so-called neoconservatives calling for a shock therapy-style economic revolution in the U.S. "Here's how I think we should do it. Instead of cutting incrementally—a little here, a little there—I would say that on a single day this summer we eliminate three hundred programs, each one costing a billion dollars or less. Maybe these cuts won't make a big deal of difference, </w:t>
      </w:r>
      <w:proofErr w:type="gramStart"/>
      <w:r w:rsidRPr="00326893">
        <w:t>but,</w:t>
      </w:r>
      <w:proofErr w:type="gramEnd"/>
      <w:r w:rsidRPr="00326893">
        <w:t xml:space="preserve"> boy, do they make a point. And you can do them right away."25</w:t>
      </w:r>
      <w:r>
        <w:t xml:space="preserve"> </w:t>
      </w:r>
      <w:proofErr w:type="spellStart"/>
      <w:r w:rsidRPr="00326893">
        <w:t>Frum</w:t>
      </w:r>
      <w:proofErr w:type="spellEnd"/>
      <w:r w:rsidRPr="00326893">
        <w:t xml:space="preserve"> didn't get his homegrown shock therapy at the time, largely because there was no domestic crisis to prepare the ground. But in 2001 that changed. </w:t>
      </w:r>
      <w:r w:rsidRPr="00327AB3">
        <w:rPr>
          <w:rStyle w:val="Underline"/>
        </w:rPr>
        <w:t>When the September 11 attacks hit, the White House was packed with Friedman's disciples, including his close friend Donald Rumsfeld.</w:t>
      </w:r>
      <w:r w:rsidRPr="00326893">
        <w:t xml:space="preserve"> T</w:t>
      </w:r>
      <w:r w:rsidRPr="00327AB3">
        <w:rPr>
          <w:rStyle w:val="Underline"/>
        </w:rPr>
        <w:t>he Bush team seized the moment of collective vertigo with chilling speed—not, as some have claimed, because the administration deviously plotted the crisis but because the key figures of the administration, veterans of earlier disaster capitalism experiments in Latin America and Eastern Europe, were part of</w:t>
      </w:r>
      <w:r w:rsidRPr="00326893">
        <w:t xml:space="preserve"> </w:t>
      </w:r>
      <w:r w:rsidRPr="00B52D30">
        <w:rPr>
          <w:rStyle w:val="Underline"/>
          <w:b/>
        </w:rPr>
        <w:t>a movement that prays for crisis the way drought-struck farmers pray for rain, and the way Christian-Zionist end-timers pray for the Rapture.</w:t>
      </w:r>
      <w:r w:rsidRPr="00326893">
        <w:t xml:space="preserve"> </w:t>
      </w:r>
      <w:r w:rsidRPr="00327AB3">
        <w:rPr>
          <w:rStyle w:val="Underline"/>
        </w:rPr>
        <w:t>When the long-awaited disaster strikes, they know instantly that their moment has come at last. For three decades, Friedman and his followers had methodically exploited moments of shock in other countries—foreign equivalents of 9/11, starting with Pinochet's coup</w:t>
      </w:r>
      <w:r w:rsidRPr="00326893">
        <w:t xml:space="preserve"> on September 11, 1973. What happened on September 11, 2001, is that </w:t>
      </w:r>
      <w:r w:rsidRPr="00327AB3">
        <w:rPr>
          <w:rStyle w:val="Underline"/>
        </w:rPr>
        <w:t>an ideology</w:t>
      </w:r>
      <w:r w:rsidRPr="00326893">
        <w:t xml:space="preserve"> hatched in American universities and fortified in Washington institutions </w:t>
      </w:r>
      <w:r w:rsidRPr="00327AB3">
        <w:rPr>
          <w:rStyle w:val="Underline"/>
        </w:rPr>
        <w:t>finally had its chance to come home. The Bush administration immediately seized upon the fear generated by the attacks not only to launch the "War on Terror" but to ensure that it is an almost completely for-profit venture</w:t>
      </w:r>
      <w:r w:rsidRPr="00326893">
        <w:t xml:space="preserve">, a booming new industry that has breathed new life into the faltering U.S. economy. </w:t>
      </w:r>
      <w:r w:rsidRPr="00327AB3">
        <w:rPr>
          <w:rStyle w:val="Underline"/>
        </w:rPr>
        <w:t>Best understood as a "disaster capitalism complex," it has much farther-reaching tentacles than the military-industrial complex</w:t>
      </w:r>
      <w:r w:rsidRPr="00326893">
        <w:t xml:space="preserve"> that Dwight Eisenhower warned against at the end of his presidency: </w:t>
      </w:r>
      <w:r w:rsidRPr="00327AB3">
        <w:rPr>
          <w:rStyle w:val="Underline"/>
        </w:rPr>
        <w:t>this is global war fought on every level by private companies whose involvement is paid for with public money, with the unending mandate of protecting the United States homeland in perpetuity while eliminating all "evil" abroad. In only a few short years, the complex has already expanded its market reach from fighting terrorism to international peacekeeping, to municipal policing, to responding to increasingly frequent natural disasters.</w:t>
      </w:r>
      <w:r w:rsidRPr="00326893">
        <w:t xml:space="preserve"> The ultimate goal for the corporations at the center of the complex is to bring the model of for-profit government, which advances so rapidly in extraordinary circumstances, into the ordinary and day-to-day functioning of the state—in effect, to privatize the government.</w:t>
      </w:r>
      <w:r>
        <w:t xml:space="preserve"> </w:t>
      </w:r>
      <w:r w:rsidRPr="00326893">
        <w:t xml:space="preserve">To kick-start the disaster capitalism complex, the Bush administration out-sourced, with no public debate, many of the most sensitive and core functions of government—from providing health care to soldiers, to interrogating prisoners, to gathering and "data mining" information on all of us. </w:t>
      </w:r>
      <w:r w:rsidRPr="00327AB3">
        <w:rPr>
          <w:rStyle w:val="Underline"/>
        </w:rPr>
        <w:t xml:space="preserve">The role of the government in this unending war is not that of an administrator managing a network of contractors but of a deep-pocketed venture capitalist, </w:t>
      </w:r>
      <w:r w:rsidRPr="00326893">
        <w:t xml:space="preserve">both providing its seed money for the complex's creation and becoming the biggest customer for its new services. To cite just three statistics that show the scope of the transformation, </w:t>
      </w:r>
      <w:r w:rsidRPr="00327AB3">
        <w:rPr>
          <w:rStyle w:val="Underline"/>
        </w:rPr>
        <w:t>in 2003, the U.S. government handed out 3,512 contracts to companies to perform security functions; in the twenty-two-month period ending in August 2006, the Department of Homeland Security had issued more than 115,000 such contracts.</w:t>
      </w:r>
      <w:r w:rsidRPr="00326893">
        <w:t>26 The global "homeland security industry"—economically insignificant before 2001—is now a $200 billion sector.27 In 2006, U.S. government spending on homeland security averaged $545 per household.28</w:t>
      </w:r>
      <w:r>
        <w:t xml:space="preserve"> </w:t>
      </w:r>
      <w:r w:rsidRPr="00B52D30">
        <w:rPr>
          <w:rStyle w:val="Underline"/>
          <w:b/>
        </w:rPr>
        <w:t>And that's just the home front of the War on Terror; the real money is in fighting wars abroad.</w:t>
      </w:r>
      <w:r w:rsidRPr="00326893">
        <w:t xml:space="preserve"> </w:t>
      </w:r>
      <w:r w:rsidRPr="00327AB3">
        <w:rPr>
          <w:rStyle w:val="Underline"/>
        </w:rPr>
        <w:t>Beyond the weapons contractors, who have seen their profits soar thanks to the war in Iraq, maintaining the U.S. military is now one of the fastest-growing service economies in the world.</w:t>
      </w:r>
      <w:r w:rsidRPr="00326893">
        <w:t>29 "No two countries that both have a McDonald's have ever fought a war against each other," boldly declared the New York Times columnist Thomas Friedman in December 1996.30 Not only was he proven wrong two years later, but thanks to the model of for-profit warfare, the U.S. Army goes to war with Burger King and Pizza Hut in tow, contracting them to run franchises for the soldiers on military bases from Iraq to the "mini city" at Guantanamo Bay.</w:t>
      </w:r>
      <w:r>
        <w:t xml:space="preserve"> </w:t>
      </w:r>
      <w:r w:rsidRPr="00327AB3">
        <w:rPr>
          <w:rStyle w:val="Underline"/>
        </w:rPr>
        <w:t>Then there is humanitarian relief and reconstruction. Pioneered in Iraq, for-profit relief and reconstruction has already become the new global paradigm</w:t>
      </w:r>
      <w:r w:rsidRPr="00326893">
        <w:t xml:space="preserve">, regardless of whether the original destruction occurred from a preemptive war, such as Israel's 2006 attack on Lebanon, or a hurricane. </w:t>
      </w:r>
      <w:r w:rsidRPr="00327AB3">
        <w:rPr>
          <w:rStyle w:val="Underline"/>
        </w:rPr>
        <w:t>With resource scarcity and climate change providing a steadily increasing flow of new disasters, responding to emergencies is simply too hot an emerging market to be left to the nonprofits—why should UNICEF rebuild schools when it can be done by Bechtel</w:t>
      </w:r>
      <w:r w:rsidRPr="00326893">
        <w:t xml:space="preserve">, one of the largest engineering firms in the U.S.? Why put displaced people from Mississippi in subsidized empty apartments when they can be housed on Carnival cruise ships? Why deploy UN peacekeepers to Darfur when private security companies like </w:t>
      </w:r>
      <w:proofErr w:type="spellStart"/>
      <w:r w:rsidRPr="00326893">
        <w:t>Blackwater</w:t>
      </w:r>
      <w:proofErr w:type="spellEnd"/>
      <w:r w:rsidRPr="00326893">
        <w:t xml:space="preserve"> are looking for new clients? </w:t>
      </w:r>
      <w:r w:rsidRPr="00327AB3">
        <w:rPr>
          <w:rStyle w:val="Underline"/>
        </w:rPr>
        <w:t>And that is the post-September 11 difference: before, wars and disasters provided opportunities for a narrow sector of the economy</w:t>
      </w:r>
      <w:r w:rsidRPr="00326893">
        <w:t xml:space="preserve">—the makers of fighter jets, for instance, or the construction companies that rebuilt bombed-out bridges. </w:t>
      </w:r>
      <w:r w:rsidRPr="00327AB3">
        <w:rPr>
          <w:rStyle w:val="Underline"/>
        </w:rPr>
        <w:t>The primary economic role of wars, however, was as a means to open new markets that had been sealed off and to generate postwar peacetime booms.</w:t>
      </w:r>
      <w:r w:rsidRPr="00326893">
        <w:t xml:space="preserve"> </w:t>
      </w:r>
      <w:r w:rsidRPr="00B52D30">
        <w:rPr>
          <w:rStyle w:val="Underline"/>
          <w:b/>
        </w:rPr>
        <w:t xml:space="preserve">Now wars and disaster responses are so fully privatized that they are themselves the new market; there is no need to wait until after the war for the boom—the medium is the message. </w:t>
      </w:r>
      <w:r w:rsidRPr="00327AB3">
        <w:rPr>
          <w:rStyle w:val="Underline"/>
        </w:rPr>
        <w:t>One distinct advantage of this postmodern approach is that in market terms, it cannot fail.</w:t>
      </w:r>
      <w:r w:rsidRPr="00326893">
        <w:t xml:space="preserve"> As a market analyst remarked of a particularly good quarter for the earnings of the energy services company Halliburton, "Iraq was better than expected."'1 That was in October 2006, then the most violent month of the war on record, with 3,709 Iraqi civilian casualties."2 </w:t>
      </w:r>
      <w:proofErr w:type="gramStart"/>
      <w:r w:rsidRPr="00326893">
        <w:t>Still</w:t>
      </w:r>
      <w:proofErr w:type="gramEnd"/>
      <w:r w:rsidRPr="00326893">
        <w:t>, few shareholders could fail to be impressed by a war that had generated $20 billion in revenues for this one company."</w:t>
      </w:r>
      <w:r>
        <w:t xml:space="preserve"> </w:t>
      </w:r>
      <w:r w:rsidRPr="00326893">
        <w:t>Amid the weapons trade, the private soldiers, for-profit reconstruction and the homeland security industry, what has emerged as a result of the Bush administration's particular brand of post-September 11 shock therapy is a fully articulated new economy.</w:t>
      </w:r>
      <w:r w:rsidRPr="00327AB3">
        <w:rPr>
          <w:rStyle w:val="Underline"/>
        </w:rPr>
        <w:t xml:space="preserve"> It was built in the Bush era, but it now exists quite apart from any one administration and will remain entrenched until the corporate supremacist ideology that underpins it is identified, isolated and challenged.</w:t>
      </w:r>
      <w:r w:rsidRPr="00326893">
        <w:t xml:space="preserve"> The complex is dominated by U.S. firms, but it is global, with British companies bringing their experience in ubiquitous security cameras, Israeli firms their expertise in building high-tech fences and walls, the Canadian lumber industry selling prefab houses that are several times more expensive than those produced locally, and so on. "I don't think anybody has looked at disaster reconstruction as an actual housing market before," said Ken Baker, CEO of a Canadian forestry trade group. "It's a strategy to diversify in the long run."34</w:t>
      </w:r>
      <w:r>
        <w:t xml:space="preserve"> </w:t>
      </w:r>
      <w:r w:rsidRPr="00326893">
        <w:t xml:space="preserve">In scale, the disaster capitalism complex is on a par with the "emerging market" and information technology booms of the nineties. In fact, </w:t>
      </w:r>
      <w:r w:rsidRPr="00327AB3">
        <w:rPr>
          <w:rStyle w:val="Underline"/>
        </w:rPr>
        <w:t>insiders say that the deals are even better than during the dot-com days</w:t>
      </w:r>
      <w:r w:rsidRPr="00326893">
        <w:t xml:space="preserve"> and that "the security bubble" picked up the slack when those earlier bubbles popped. Combined with soaring insurance industry profits (projected to have reached a record $60 billion in 2006 in the U.S. alone) as well as super profits for the oil industry (which grow with each new crisis), </w:t>
      </w:r>
      <w:r w:rsidRPr="00327AB3">
        <w:rPr>
          <w:rStyle w:val="Underline"/>
        </w:rPr>
        <w:t xml:space="preserve">the disaster economy may well have saved the world market from the full-blown recession it was facing on the eve of 9/11. </w:t>
      </w:r>
      <w:r w:rsidRPr="00326893">
        <w:t xml:space="preserve">In the attempt to relate the history of the ideological crusade that has culminated in the radical privatization of war and disaster, </w:t>
      </w:r>
      <w:r w:rsidRPr="00327AB3">
        <w:rPr>
          <w:rStyle w:val="Underline"/>
        </w:rPr>
        <w:t>one problem recurs: the ideology is a shape-shifter, forever changing its name and switching identities. Friedman called himself a "liberal," but his U.S. follower</w:t>
      </w:r>
      <w:r w:rsidRPr="00326893">
        <w:t>s</w:t>
      </w:r>
      <w:r w:rsidRPr="00327AB3">
        <w:rPr>
          <w:rStyle w:val="Underline"/>
        </w:rPr>
        <w:t>,</w:t>
      </w:r>
      <w:r w:rsidRPr="00326893">
        <w:t xml:space="preserve"> who associated liberals with high taxes and hippies,</w:t>
      </w:r>
      <w:r w:rsidRPr="00327AB3">
        <w:rPr>
          <w:rStyle w:val="Underline"/>
        </w:rPr>
        <w:t xml:space="preserve"> tended to identify as "conservatives," "classical economists," "free marketers,"</w:t>
      </w:r>
      <w:r w:rsidRPr="00326893">
        <w:t xml:space="preserve"> and, later, as believers in "Reaganomics" or "laissez-faire." </w:t>
      </w:r>
      <w:r w:rsidRPr="00327AB3">
        <w:rPr>
          <w:rStyle w:val="Underline"/>
        </w:rPr>
        <w:t>In most of the world, their orthodoxy is known as "neoliberalism," but it is often called "free trade" or simply "globalization." Only since the mid-nineties has the intellectual movement, led by the right-wing think tanks with which Friedman had long associations</w:t>
      </w:r>
      <w:r w:rsidRPr="00326893">
        <w:t>—Heritage Foundation, Cato Institute and the American Enterprise Institute—</w:t>
      </w:r>
      <w:r w:rsidRPr="00327AB3">
        <w:rPr>
          <w:rStyle w:val="Underline"/>
        </w:rPr>
        <w:t xml:space="preserve">called itself "neoconservative," a worldview that has harnessed the full force of the U.S. military machine in the service of a corporate agenda. </w:t>
      </w:r>
      <w:r w:rsidRPr="00B52D30">
        <w:rPr>
          <w:rStyle w:val="Underline"/>
          <w:b/>
        </w:rPr>
        <w:t>All these incarnations share a commitment to the policy trinity—the elimination of the public sphere, total liberation for corporations and skeletal social spending</w:t>
      </w:r>
      <w:r w:rsidRPr="00326893">
        <w:t xml:space="preserve">—but none of the various names for the ideology seem quite adequate. </w:t>
      </w:r>
      <w:r w:rsidRPr="00327AB3">
        <w:rPr>
          <w:rStyle w:val="Underline"/>
        </w:rPr>
        <w:t>Friedman framed his movement as an attempt to free the market from the state, but the real-world track record of what happens when his purist vision is realized is rather different. In every country where Chicago School policies have been applied over the past three decades, what has emerged is a powerful ruling alliance between a few very large corporations and a class of mostly wealthy politicians</w:t>
      </w:r>
      <w:r w:rsidRPr="00326893">
        <w:t xml:space="preserve">—with hazy and ever-shifting lines between the two groups. In Russia the billionaire private players in the alliance are called "the oligarchs"; in China, "the princelings"; in Chile, "the piranhas"; in the U.S., the Bush-Cheney campaign "Pioneers." </w:t>
      </w:r>
      <w:r w:rsidRPr="00327AB3">
        <w:rPr>
          <w:rStyle w:val="Underline"/>
        </w:rPr>
        <w:t>Far from freeing the market from the state, these political and corporate elites have simply merged</w:t>
      </w:r>
      <w:r w:rsidRPr="00326893">
        <w:t xml:space="preserve">, </w:t>
      </w:r>
      <w:r w:rsidRPr="00327AB3">
        <w:rPr>
          <w:rStyle w:val="Underline"/>
        </w:rPr>
        <w:t>trading favors to secure the right to appropriate precious resources previously held in the public domain—from Russia's oil fields, to China's collective lands, to the no-bid reconstruction contracts for work in Iraq. A more accurate term</w:t>
      </w:r>
      <w:r w:rsidRPr="00326893">
        <w:t xml:space="preserve"> for a system that erases the boundaries between Big Government and Big Business </w:t>
      </w:r>
      <w:r w:rsidRPr="00327AB3">
        <w:rPr>
          <w:rStyle w:val="Underline"/>
        </w:rPr>
        <w:t>is</w:t>
      </w:r>
      <w:r w:rsidRPr="00326893">
        <w:t xml:space="preserve"> not liberal, conservative or capitalist but </w:t>
      </w:r>
      <w:r w:rsidRPr="00327AB3">
        <w:rPr>
          <w:rStyle w:val="Underline"/>
        </w:rPr>
        <w:t>corporatist</w:t>
      </w:r>
      <w:r w:rsidRPr="00326893">
        <w:t xml:space="preserve">. </w:t>
      </w:r>
      <w:r w:rsidRPr="00327AB3">
        <w:rPr>
          <w:rStyle w:val="Underline"/>
        </w:rPr>
        <w:t>Its main characteristics are huge transfers of public wealth to private hands</w:t>
      </w:r>
      <w:r w:rsidRPr="00326893">
        <w:t xml:space="preserve">, </w:t>
      </w:r>
      <w:r w:rsidRPr="00327AB3">
        <w:rPr>
          <w:rStyle w:val="Underline"/>
        </w:rPr>
        <w:t>often accompanied by</w:t>
      </w:r>
      <w:r w:rsidRPr="00326893">
        <w:t xml:space="preserve"> exploding debt, </w:t>
      </w:r>
      <w:r w:rsidRPr="00B52D30">
        <w:rPr>
          <w:rStyle w:val="Underline"/>
          <w:b/>
        </w:rPr>
        <w:t>an ever-widening chasm between the dazzling rich and the disposable poor and an aggressive nationalism that justifies bottomless spending on security.</w:t>
      </w:r>
      <w:r w:rsidRPr="00326893">
        <w:t xml:space="preserve"> </w:t>
      </w:r>
      <w:r w:rsidRPr="00327AB3">
        <w:rPr>
          <w:rStyle w:val="Underline"/>
        </w:rPr>
        <w:t>For those inside the bubble of extreme wealth created by such an arrangement, there can be no more profitable way to organize a society. But because of the obvious drawbacks for</w:t>
      </w:r>
      <w:r w:rsidRPr="00326893">
        <w:t xml:space="preserve"> </w:t>
      </w:r>
      <w:r w:rsidRPr="00B52D30">
        <w:rPr>
          <w:rStyle w:val="Underline"/>
          <w:b/>
        </w:rPr>
        <w:t>the vast majority of the population left outside the bubble,</w:t>
      </w:r>
      <w:r w:rsidRPr="00326893">
        <w:t xml:space="preserve"> </w:t>
      </w:r>
      <w:r w:rsidRPr="00327AB3">
        <w:rPr>
          <w:rStyle w:val="Underline"/>
        </w:rPr>
        <w:t>other features of the corporatist state tend to include aggressive surveillance</w:t>
      </w:r>
      <w:r w:rsidRPr="00326893">
        <w:t xml:space="preserve"> (once again, with government and large corporations trading favors and contracts), </w:t>
      </w:r>
      <w:r w:rsidRPr="00327AB3">
        <w:rPr>
          <w:rStyle w:val="Underline"/>
        </w:rPr>
        <w:t>mass incarceration, shrinking civil liberties and often</w:t>
      </w:r>
      <w:r w:rsidRPr="00326893">
        <w:t xml:space="preserve">, though not always, </w:t>
      </w:r>
      <w:r w:rsidRPr="00327AB3">
        <w:rPr>
          <w:rStyle w:val="Underline"/>
        </w:rPr>
        <w:t>torture</w:t>
      </w:r>
      <w:r w:rsidRPr="00326893">
        <w:t>.</w:t>
      </w:r>
    </w:p>
    <w:p w14:paraId="30C406BD" w14:textId="77777777" w:rsidR="003F7C67" w:rsidRDefault="003F7C67" w:rsidP="003F7C67"/>
    <w:p w14:paraId="32244996" w14:textId="39B4FAD4" w:rsidR="00C058AD" w:rsidRDefault="00C058AD" w:rsidP="003F7C67">
      <w:pPr>
        <w:pStyle w:val="Heading2"/>
      </w:pPr>
      <w:bookmarkStart w:id="12" w:name="_Toc239317082"/>
      <w:bookmarkStart w:id="13" w:name="_Toc173475339"/>
      <w:bookmarkStart w:id="14" w:name="_Toc234053469"/>
      <w:r>
        <w:t>Link – History of Neoliberalism</w:t>
      </w:r>
      <w:bookmarkEnd w:id="14"/>
    </w:p>
    <w:p w14:paraId="53E956D5" w14:textId="18D0D4E9" w:rsidR="00C058AD" w:rsidRDefault="00230771" w:rsidP="00230771">
      <w:pPr>
        <w:pStyle w:val="Tag"/>
      </w:pPr>
      <w:r>
        <w:t>Neoliberalism guts out the state of all power – historically its application to South and Latin American economies has been disastrous</w:t>
      </w:r>
    </w:p>
    <w:p w14:paraId="36FEF50F" w14:textId="4556EEFE" w:rsidR="00C058AD" w:rsidRDefault="00C058AD" w:rsidP="00C058AD">
      <w:proofErr w:type="spellStart"/>
      <w:r>
        <w:rPr>
          <w:rStyle w:val="Cite"/>
        </w:rPr>
        <w:t>Monbiot</w:t>
      </w:r>
      <w:proofErr w:type="spellEnd"/>
      <w:r w:rsidRPr="00C058AD">
        <w:rPr>
          <w:rStyle w:val="Cite"/>
        </w:rPr>
        <w:t xml:space="preserve"> 12</w:t>
      </w:r>
      <w:r>
        <w:t xml:space="preserve"> (</w:t>
      </w:r>
      <w:r>
        <w:t xml:space="preserve">George, </w:t>
      </w:r>
      <w:r w:rsidRPr="00B86840">
        <w:t>environmental and political activis</w:t>
      </w:r>
      <w:r>
        <w:t>t, Forbidden Planet, December 3, 2012, monbiot.com)</w:t>
      </w:r>
    </w:p>
    <w:p w14:paraId="6E0C1DF5" w14:textId="77777777" w:rsidR="00C058AD" w:rsidRPr="00B86840" w:rsidRDefault="00C058AD" w:rsidP="00C058AD">
      <w:pPr>
        <w:rPr>
          <w:rStyle w:val="Underline"/>
        </w:rPr>
      </w:pPr>
      <w:r w:rsidRPr="00B86840">
        <w:rPr>
          <w:rStyle w:val="Underline"/>
        </w:rPr>
        <w:t xml:space="preserve">Humankind’s greatest crisis coincides with the </w:t>
      </w:r>
      <w:r w:rsidRPr="00B86840">
        <w:rPr>
          <w:rStyle w:val="Underline"/>
          <w:b/>
        </w:rPr>
        <w:t>rise of an ideology</w:t>
      </w:r>
      <w:r w:rsidRPr="00B86840">
        <w:rPr>
          <w:rStyle w:val="Underline"/>
        </w:rPr>
        <w:t xml:space="preserve"> that makes it impossible to address.</w:t>
      </w:r>
      <w:r w:rsidRPr="001936A9">
        <w:t xml:space="preserve"> By the late 1980s, </w:t>
      </w:r>
      <w:r w:rsidRPr="00B86840">
        <w:rPr>
          <w:rStyle w:val="Underline"/>
        </w:rPr>
        <w:t xml:space="preserve">when it became clear that manmade climate change endangered the living planet and its people, the world was in the grip of an extreme political doctrine, whose tenets forbid the kind of intervention required </w:t>
      </w:r>
      <w:proofErr w:type="gramStart"/>
      <w:r w:rsidRPr="00B86840">
        <w:rPr>
          <w:rStyle w:val="Underline"/>
        </w:rPr>
        <w:t>to arrest</w:t>
      </w:r>
      <w:proofErr w:type="gramEnd"/>
      <w:r w:rsidRPr="00B86840">
        <w:rPr>
          <w:rStyle w:val="Underline"/>
        </w:rPr>
        <w:t xml:space="preserve"> it.</w:t>
      </w:r>
    </w:p>
    <w:p w14:paraId="61E63437" w14:textId="77777777" w:rsidR="00C058AD" w:rsidRPr="00B86840" w:rsidRDefault="00C058AD" w:rsidP="00C058AD">
      <w:pPr>
        <w:rPr>
          <w:rStyle w:val="Underline"/>
        </w:rPr>
      </w:pPr>
      <w:r w:rsidRPr="00B86840">
        <w:rPr>
          <w:rStyle w:val="Underline"/>
        </w:rPr>
        <w:t>Neoliberalism</w:t>
      </w:r>
      <w:r w:rsidRPr="001936A9">
        <w:t xml:space="preserve">, also known as market fundamentalism or laissez-faire economics, </w:t>
      </w:r>
      <w:r w:rsidRPr="00B86840">
        <w:rPr>
          <w:rStyle w:val="Underline"/>
        </w:rPr>
        <w:t>purports to liberate</w:t>
      </w:r>
      <w:r w:rsidRPr="001936A9">
        <w:t xml:space="preserve"> the market from political interference. The state, it asserts, should do little but defend the realm, protect private property and remove barriers to business. </w:t>
      </w:r>
      <w:r w:rsidRPr="00B86840">
        <w:rPr>
          <w:rStyle w:val="Underline"/>
        </w:rPr>
        <w:t>In practice it looks nothing like this</w:t>
      </w:r>
      <w:r w:rsidRPr="001936A9">
        <w:t xml:space="preserve">. </w:t>
      </w:r>
      <w:r w:rsidRPr="00B86840">
        <w:rPr>
          <w:rStyle w:val="Underline"/>
        </w:rPr>
        <w:t xml:space="preserve">What neoliberal theorists call shrinking the state looks more like shrinking democracy: </w:t>
      </w:r>
      <w:r w:rsidRPr="00B86840">
        <w:rPr>
          <w:rStyle w:val="Underline"/>
          <w:b/>
        </w:rPr>
        <w:t>reducing the means by which citizens can restrain the power of the elite.</w:t>
      </w:r>
      <w:r w:rsidRPr="001936A9">
        <w:t xml:space="preserve"> </w:t>
      </w:r>
      <w:r w:rsidRPr="00B86840">
        <w:rPr>
          <w:rStyle w:val="Underline"/>
        </w:rPr>
        <w:t>What they call “the market” looks more like the interests of corporations and the ultra-</w:t>
      </w:r>
      <w:proofErr w:type="gramStart"/>
      <w:r w:rsidRPr="00B86840">
        <w:rPr>
          <w:rStyle w:val="Underline"/>
        </w:rPr>
        <w:t>rich(</w:t>
      </w:r>
      <w:proofErr w:type="gramEnd"/>
      <w:r w:rsidRPr="00B86840">
        <w:rPr>
          <w:rStyle w:val="Underline"/>
        </w:rPr>
        <w:t>1). Neoliberalism appears to be little more than a justification for plutocracy.</w:t>
      </w:r>
    </w:p>
    <w:p w14:paraId="576E17B1" w14:textId="77777777" w:rsidR="00C058AD" w:rsidRPr="001936A9" w:rsidRDefault="00C058AD" w:rsidP="00C058AD">
      <w:r w:rsidRPr="00B86840">
        <w:rPr>
          <w:rStyle w:val="Underline"/>
        </w:rPr>
        <w:t>The doctrine was first applied in Chile</w:t>
      </w:r>
      <w:r w:rsidRPr="001936A9">
        <w:t xml:space="preserve"> in 1973, as former students of the University of Chicago, schooled in Milton Friedman’s extreme prescriptions and funded by the CIA, worked alongside General Pinochet to impose a </w:t>
      </w:r>
      <w:proofErr w:type="spellStart"/>
      <w:r w:rsidRPr="001936A9">
        <w:t>programme</w:t>
      </w:r>
      <w:proofErr w:type="spellEnd"/>
      <w:r w:rsidRPr="001936A9">
        <w:t xml:space="preserve"> that would have been impossible in a democratic state. </w:t>
      </w:r>
      <w:r w:rsidRPr="00B86840">
        <w:rPr>
          <w:rStyle w:val="Underline"/>
        </w:rPr>
        <w:t xml:space="preserve">The result was an </w:t>
      </w:r>
      <w:r w:rsidRPr="00B86840">
        <w:rPr>
          <w:rStyle w:val="Underline"/>
          <w:b/>
        </w:rPr>
        <w:t>economic catastrophe</w:t>
      </w:r>
      <w:r w:rsidRPr="001936A9">
        <w:t xml:space="preserve">, but one </w:t>
      </w:r>
      <w:r w:rsidRPr="00230771">
        <w:rPr>
          <w:rStyle w:val="Underline"/>
        </w:rPr>
        <w:t xml:space="preserve">in which the rich – who took over Chile’s </w:t>
      </w:r>
      <w:proofErr w:type="spellStart"/>
      <w:r w:rsidRPr="00230771">
        <w:rPr>
          <w:rStyle w:val="Underline"/>
        </w:rPr>
        <w:t>privatised</w:t>
      </w:r>
      <w:proofErr w:type="spellEnd"/>
      <w:r w:rsidRPr="00230771">
        <w:rPr>
          <w:rStyle w:val="Underline"/>
        </w:rPr>
        <w:t xml:space="preserve"> industries and unprotected natural resources – prospered </w:t>
      </w:r>
      <w:proofErr w:type="gramStart"/>
      <w:r w:rsidRPr="00230771">
        <w:rPr>
          <w:rStyle w:val="Underline"/>
        </w:rPr>
        <w:t>exceedingly</w:t>
      </w:r>
      <w:r w:rsidRPr="001936A9">
        <w:t>(</w:t>
      </w:r>
      <w:proofErr w:type="gramEnd"/>
      <w:r w:rsidRPr="001936A9">
        <w:t>2).</w:t>
      </w:r>
    </w:p>
    <w:p w14:paraId="358FC8DA" w14:textId="77777777" w:rsidR="00C058AD" w:rsidRPr="001936A9" w:rsidRDefault="00C058AD" w:rsidP="00C058AD">
      <w:pPr>
        <w:rPr>
          <w:szCs w:val="16"/>
        </w:rPr>
      </w:pPr>
      <w:proofErr w:type="gramStart"/>
      <w:r w:rsidRPr="001936A9">
        <w:rPr>
          <w:szCs w:val="16"/>
        </w:rPr>
        <w:t>The creed was taken up by Margaret Thatcher and Ronald Reagan</w:t>
      </w:r>
      <w:proofErr w:type="gramEnd"/>
      <w:r w:rsidRPr="001936A9">
        <w:rPr>
          <w:szCs w:val="16"/>
        </w:rPr>
        <w:t xml:space="preserve">. </w:t>
      </w:r>
      <w:proofErr w:type="gramStart"/>
      <w:r w:rsidRPr="00230771">
        <w:rPr>
          <w:rStyle w:val="Underline"/>
        </w:rPr>
        <w:t>It was forced upon the poor world by the IMF and the World Bank</w:t>
      </w:r>
      <w:proofErr w:type="gramEnd"/>
      <w:r w:rsidRPr="001936A9">
        <w:rPr>
          <w:szCs w:val="16"/>
        </w:rPr>
        <w:t>. By the time James Hansen presented the first detailed attempt to model future temperature rises to the US Senate in 1988(3), the doctrine was being implanted everywhere.</w:t>
      </w:r>
    </w:p>
    <w:p w14:paraId="68192E15" w14:textId="77777777" w:rsidR="00C058AD" w:rsidRPr="001936A9" w:rsidRDefault="00C058AD" w:rsidP="00C058AD">
      <w:r w:rsidRPr="00B86840">
        <w:rPr>
          <w:rStyle w:val="Underline"/>
        </w:rPr>
        <w:t>As we saw in 2007 and 2008</w:t>
      </w:r>
      <w:r w:rsidRPr="001936A9">
        <w:t xml:space="preserve"> (when neoliberal governments were forced to abandon their principles to bail out the banks), </w:t>
      </w:r>
      <w:r w:rsidRPr="00B86840">
        <w:rPr>
          <w:rStyle w:val="Underline"/>
        </w:rPr>
        <w:t>there could scarcely be a worse set of circumstances for addressing a crisis of any kind. Until it has no choice, the self-hating state will not intervene, however acute the crisis or grave the consequences. Neoliberalism protects the interests of the elite against all comers.</w:t>
      </w:r>
    </w:p>
    <w:p w14:paraId="6F075B7F" w14:textId="77777777" w:rsidR="00C058AD" w:rsidRPr="00C058AD" w:rsidRDefault="00C058AD" w:rsidP="00C058AD"/>
    <w:p w14:paraId="1204F166" w14:textId="56924EF1" w:rsidR="003F7C67" w:rsidRDefault="003F7C67" w:rsidP="003F7C67">
      <w:pPr>
        <w:pStyle w:val="Heading2"/>
      </w:pPr>
      <w:bookmarkStart w:id="15" w:name="_Toc234053470"/>
      <w:r w:rsidRPr="00326311">
        <w:t>Link</w:t>
      </w:r>
      <w:r>
        <w:t xml:space="preserve"> –</w:t>
      </w:r>
      <w:r w:rsidRPr="00326311">
        <w:t xml:space="preserve"> Elite Decision Making/FIAT*</w:t>
      </w:r>
      <w:bookmarkEnd w:id="12"/>
      <w:bookmarkEnd w:id="13"/>
      <w:bookmarkEnd w:id="15"/>
    </w:p>
    <w:p w14:paraId="62AD96B7" w14:textId="77777777" w:rsidR="003F7C67" w:rsidRDefault="003F7C67" w:rsidP="003F7C67">
      <w:pPr>
        <w:pStyle w:val="Tag"/>
      </w:pPr>
      <w:r>
        <w:t>The relegation of the plan to a completely governmental affair entrenches elite decisionmakign that allows for the imposition of neoliberal policies</w:t>
      </w:r>
    </w:p>
    <w:p w14:paraId="387BE151" w14:textId="77777777" w:rsidR="003F7C67" w:rsidRPr="00E00F76" w:rsidRDefault="003F7C67" w:rsidP="003F7C67">
      <w:r w:rsidRPr="00E00F76">
        <w:rPr>
          <w:rStyle w:val="cite0"/>
        </w:rPr>
        <w:t>Klein</w:t>
      </w:r>
      <w:r w:rsidRPr="00E00F76">
        <w:t xml:space="preserve">, former </w:t>
      </w:r>
      <w:proofErr w:type="spellStart"/>
      <w:r w:rsidRPr="00E00F76">
        <w:t>Miliband</w:t>
      </w:r>
      <w:proofErr w:type="spellEnd"/>
      <w:r w:rsidRPr="00E00F76">
        <w:t xml:space="preserve"> Fellow at the London School of Economics, </w:t>
      </w:r>
      <w:r w:rsidRPr="00E00F76">
        <w:rPr>
          <w:rStyle w:val="cite0"/>
        </w:rPr>
        <w:t>2007</w:t>
      </w:r>
      <w:r w:rsidRPr="00E00F76">
        <w:t xml:space="preserve"> [Naomi, also recipient of James Aronson Award for Social Justice Journalism, The Shock Doctrine: The Rise of Disaster Capitalism, p. 251-254]</w:t>
      </w:r>
    </w:p>
    <w:p w14:paraId="525448FB" w14:textId="037FBD6A" w:rsidR="003F7C67" w:rsidRDefault="003F7C67" w:rsidP="003F7C67">
      <w:r w:rsidRPr="004A4D27">
        <w:t xml:space="preserve">By 1949, that meant tolerating from the West German government all kinds of policies that were positively </w:t>
      </w:r>
      <w:proofErr w:type="spellStart"/>
      <w:r w:rsidRPr="004A4D27">
        <w:t>uncapitalist</w:t>
      </w:r>
      <w:proofErr w:type="spellEnd"/>
      <w:r w:rsidRPr="004A4D27">
        <w:t xml:space="preserve">: direct job creation by the state, huge investment in the public sector, subsidies for German firms and strong </w:t>
      </w:r>
      <w:proofErr w:type="spellStart"/>
      <w:r w:rsidRPr="004A4D27">
        <w:t>labour</w:t>
      </w:r>
      <w:proofErr w:type="spellEnd"/>
      <w:r w:rsidRPr="004A4D27">
        <w:t xml:space="preserve"> unions.</w:t>
      </w:r>
      <w:r w:rsidRPr="00327AB3">
        <w:rPr>
          <w:rStyle w:val="Underline"/>
        </w:rPr>
        <w:t xml:space="preserve"> In a move that would have been unthinkable in Russia in the 1990s or Iraq under U.S. occupation, the U.S. government infuriated its own corporate sector by imposing a moratorium on foreign investment</w:t>
      </w:r>
      <w:r w:rsidRPr="004A4D27">
        <w:t xml:space="preserve"> so that war-battered German companies would not be forced to compete before they had recovered. "The feeling was that letting foreign companies come in at that point would have been like piracy," I was told by Carolyn Eisenberg, author of an acclaimed history of the Marshall Plan.'</w:t>
      </w:r>
      <w:r w:rsidRPr="00327AB3">
        <w:rPr>
          <w:rStyle w:val="Underline"/>
        </w:rPr>
        <w:t xml:space="preserve"> "The main difference between now and then is that the U.S. </w:t>
      </w:r>
      <w:proofErr w:type="spellStart"/>
      <w:r w:rsidRPr="00327AB3">
        <w:rPr>
          <w:rStyle w:val="Underline"/>
        </w:rPr>
        <w:t>governmept</w:t>
      </w:r>
      <w:proofErr w:type="spellEnd"/>
      <w:r w:rsidRPr="00327AB3">
        <w:rPr>
          <w:rStyle w:val="Underline"/>
        </w:rPr>
        <w:t xml:space="preserve"> did not see Germany as a cash cow. They didn't want to antagonize people. </w:t>
      </w:r>
      <w:r w:rsidRPr="004A4D27">
        <w:t xml:space="preserve">The belief was that if you come in and start pillaging the place, you interfere with the recovery of Europe as a whole.” This approach, Eisenberg points out, was not born of altruism. "The Soviet Union was like a loaded gun. The economy was in crisis, there was a substantial German left, and they [the West] had to win the allegiance of the German people fast. They really saw themselves baffling for the soul of Germany." Eisenberg's account of the battle of ideologies that created the Marshall Plan points to a persistent blind spot in Sachs's work, including his recent laudable efforts to dramatically increase aid spending for Africa. </w:t>
      </w:r>
      <w:r w:rsidRPr="00B52D30">
        <w:rPr>
          <w:rStyle w:val="Underline"/>
          <w:b/>
        </w:rPr>
        <w:t>Rarely are mass popular movements even mentioned.</w:t>
      </w:r>
      <w:r w:rsidRPr="002D4C82">
        <w:rPr>
          <w:b/>
        </w:rPr>
        <w:t xml:space="preserve"> </w:t>
      </w:r>
      <w:r w:rsidRPr="00327AB3">
        <w:rPr>
          <w:rStyle w:val="Underline"/>
        </w:rPr>
        <w:t>For Sachs,</w:t>
      </w:r>
      <w:r w:rsidRPr="004A4D27">
        <w:t xml:space="preserve"> </w:t>
      </w:r>
      <w:r w:rsidRPr="00B52D30">
        <w:rPr>
          <w:rStyle w:val="Underline"/>
          <w:b/>
        </w:rPr>
        <w:t>the making of history is a purely elite affair, a matter of getting the right technocrats settled on the right policies.</w:t>
      </w:r>
      <w:r w:rsidRPr="002D4C82">
        <w:rPr>
          <w:b/>
        </w:rPr>
        <w:t xml:space="preserve"> </w:t>
      </w:r>
      <w:r w:rsidRPr="00327AB3">
        <w:rPr>
          <w:rStyle w:val="Underline"/>
        </w:rPr>
        <w:t>Just as shock therapy programs are drafted in secret bunkers in La Paz and Moscow, so, apparently, should a $30 billion aid program for the Soviet republics have materialized based solely on the commonsense arguments he was making in Washington</w:t>
      </w:r>
      <w:r w:rsidRPr="004A4D27">
        <w:t xml:space="preserve">. As Eisenberg notes, however, the original Marshall Plan came about not out of benevolence, or even reasoned argument, but fear of popular revolt. </w:t>
      </w:r>
      <w:r w:rsidRPr="00327AB3">
        <w:rPr>
          <w:rStyle w:val="Underline"/>
        </w:rPr>
        <w:t>Sachs admires Keynes, but he seems uninterested in what made Keynesianism finally possible in his own country: the messy, militant demands of trade unionists and socialists</w:t>
      </w:r>
      <w:r w:rsidRPr="004A4D27">
        <w:t xml:space="preserve"> whose growing strength turned a more radical solution into a credible threat, </w:t>
      </w:r>
      <w:r w:rsidRPr="00327AB3">
        <w:rPr>
          <w:rStyle w:val="Underline"/>
        </w:rPr>
        <w:t>which in turn made the New Deal look like an acceptable compromise. This unwillingness to recognize the role of mass movements in pressuring reluctant governments to embrace the very ideas he advocates has had serious ramifications.</w:t>
      </w:r>
      <w:r w:rsidRPr="004A4D27">
        <w:t xml:space="preserve"> For one, it meant that Sachs could not see the most glaring political reality confronting him in Russia: there was never going to be a Marshall Plan for Russia because there was only ever a Marshall Plan because of Russia. When Yeltsin abolished the Soviet Union, the "loaded gun" that had forced the development of the original plan was disarmed. Without it, capitalism was suddenly free to lapse into its most savage form, not just in Russia </w:t>
      </w:r>
      <w:proofErr w:type="gramStart"/>
      <w:r w:rsidRPr="004A4D27">
        <w:t>but</w:t>
      </w:r>
      <w:proofErr w:type="gramEnd"/>
      <w:r w:rsidRPr="004A4D27">
        <w:t xml:space="preserve"> around the world. With the Soviet collapse, the free market now had a global monopoly, which meant all the "distortions" that had been interfering with its perfect equilibrium were no longer required. This was the real tragedy of the promise made to the Poles and Russians—that if they followed shock therapy they would suddenly wake up in a "normal European country." Those normal European countries (with their strong social safety nets, workers' protections, powerful trade unions and socialized health care) emerged as a compromise between Communism and capitalism. Now that there was no need for compromise, all those moderating social policies were under siege in Western Europe, just as they were under siege in Canada, Australia and the U.S. Such policies were not about to be introduced in Russia, certainly not subsidized with Western funds.  </w:t>
      </w:r>
      <w:r w:rsidRPr="00327AB3">
        <w:rPr>
          <w:rStyle w:val="Underline"/>
        </w:rPr>
        <w:t xml:space="preserve">This liberation from all constraints is, in essence, Chicago School economics (otherwise known as neoliberalism or, in the U.S., </w:t>
      </w:r>
      <w:proofErr w:type="spellStart"/>
      <w:r w:rsidRPr="00327AB3">
        <w:rPr>
          <w:rStyle w:val="Underline"/>
        </w:rPr>
        <w:t>neoconservatism</w:t>
      </w:r>
      <w:proofErr w:type="spellEnd"/>
      <w:r w:rsidRPr="00327AB3">
        <w:rPr>
          <w:rStyle w:val="Underline"/>
        </w:rPr>
        <w:t xml:space="preserve">): not some new invention but capitalism stripped of its Keynesian appendages, </w:t>
      </w:r>
      <w:r w:rsidRPr="004A4D27">
        <w:t xml:space="preserve">capitalism in its monopoly phase, </w:t>
      </w:r>
      <w:r w:rsidRPr="00327AB3">
        <w:rPr>
          <w:rStyle w:val="Underline"/>
        </w:rPr>
        <w:t xml:space="preserve">a system that has let itself go—that no longer has to work to keep us as customers, that can be as antisocial, antidemocratic and boorish as it wants. As long as Communism was a threat, the gentlemen's agreement that was Keynesianism would live on; once that system lost ground, all traces of compromise could finally be eradicated, thereby fulfilling the purist goal Friedman had set out for his movement a </w:t>
      </w:r>
      <w:proofErr w:type="gramStart"/>
      <w:r w:rsidRPr="00327AB3">
        <w:rPr>
          <w:rStyle w:val="Underline"/>
        </w:rPr>
        <w:t>half century</w:t>
      </w:r>
      <w:proofErr w:type="gramEnd"/>
      <w:r w:rsidRPr="00327AB3">
        <w:rPr>
          <w:rStyle w:val="Underline"/>
        </w:rPr>
        <w:t xml:space="preserve"> earlier.</w:t>
      </w:r>
      <w:r w:rsidRPr="004A4D27">
        <w:t xml:space="preserve"> That was the real point of Fukuyama's dramatic "end of history" announcement at the University of Chicago lecture in 1989: he wasn't actually claiming that there were no other ideas in the world, but merely that, with Communism collapsing, there were no other ideas sufficiently powerful to constitute a head-to-head competitor. So while Sachs saw the collapse of the Soviet Union as a liberation from authoritarian rule and was ready to roll up his sleeves and start helping, his Chicago School colleagues saw it as a freedom of a different sort—as the final liberation from Keynesianism and the do-gooder ideas of men like Jeffrey Sachs. Seen in that light, the do-nothing attitude that so infuriated Sachs when it came to Russia was not "sheer laziness" but laissez-faire in action: let it go, do nothing. By not lifting a finger to help, all the men charged with Russian policy—from Dick Cheney, as Bush Sr.'s defense secretary, to Lawrence Summers, Treasury undersecretary, to Stanley Fischer at the IMF—were indeed doing something: they were practicing pure Chicago School ideology, letting the market do its worst. Russia, even more than Chile, was what this ideology looked like in practice, a foreshadowing of the get-rich-or-die-trying dystopia that many of these same players would create a decade later in Iraq.</w:t>
      </w:r>
      <w:r>
        <w:t xml:space="preserve"> </w:t>
      </w:r>
      <w:r w:rsidRPr="00327AB3">
        <w:rPr>
          <w:rStyle w:val="Underline"/>
        </w:rPr>
        <w:t>The new rules of the game were on display in Washington, D.C., on January 13, 1993. The occasion was a small but important conference, by invitation onl</w:t>
      </w:r>
      <w:r w:rsidRPr="00CC456E">
        <w:t xml:space="preserve">y, on the tenth floor of the Carnegie Conference Center on </w:t>
      </w:r>
      <w:proofErr w:type="spellStart"/>
      <w:r w:rsidRPr="00CC456E">
        <w:t>Dupont</w:t>
      </w:r>
      <w:proofErr w:type="spellEnd"/>
      <w:r w:rsidRPr="00CC456E">
        <w:t xml:space="preserve"> Circle, a seven-minute drive from the White House and a stone's throw from the headquarters of the IMF and the World Bank. John </w:t>
      </w:r>
      <w:r w:rsidRPr="00327AB3">
        <w:rPr>
          <w:rStyle w:val="Underline"/>
        </w:rPr>
        <w:t>Williamson</w:t>
      </w:r>
      <w:r w:rsidRPr="00CC456E">
        <w:t xml:space="preserve">, the powerful economist known for shaping the missions of both </w:t>
      </w:r>
      <w:proofErr w:type="spellStart"/>
      <w:r w:rsidRPr="00CC456E">
        <w:t>the</w:t>
      </w:r>
      <w:proofErr w:type="gramStart"/>
      <w:r w:rsidRPr="00CC456E">
        <w:t>,bank</w:t>
      </w:r>
      <w:proofErr w:type="spellEnd"/>
      <w:proofErr w:type="gramEnd"/>
      <w:r w:rsidRPr="00CC456E">
        <w:t xml:space="preserve"> and the fund, </w:t>
      </w:r>
      <w:r w:rsidRPr="00327AB3">
        <w:rPr>
          <w:rStyle w:val="Underline"/>
        </w:rPr>
        <w:t>had convened the event as a historic gathering of the neoliberal tribe. In attendance was an impressive array of the star "</w:t>
      </w:r>
      <w:proofErr w:type="spellStart"/>
      <w:r w:rsidRPr="00327AB3">
        <w:rPr>
          <w:rStyle w:val="Underline"/>
        </w:rPr>
        <w:t>technopols</w:t>
      </w:r>
      <w:proofErr w:type="spellEnd"/>
      <w:r w:rsidRPr="00327AB3">
        <w:rPr>
          <w:rStyle w:val="Underline"/>
        </w:rPr>
        <w:t>" who were at the forefront of the campaign to spread the Chicago doctrine throughout the world</w:t>
      </w:r>
      <w:r w:rsidRPr="00CC456E">
        <w:t xml:space="preserve">. There were present and former finance ministers from Spain, Brazil and Poland, central bank heads from Turkey and Peru, the chief of staff for the president of Mexico and a former president of Panama. There was Sachs's old friend and hero, </w:t>
      </w:r>
      <w:proofErr w:type="spellStart"/>
      <w:r w:rsidRPr="00CC456E">
        <w:t>Leszek</w:t>
      </w:r>
      <w:proofErr w:type="spellEnd"/>
      <w:r w:rsidRPr="00CC456E">
        <w:t xml:space="preserve"> Balcerowicz, architect of Poland's shock therapy, as well as his Harvard colleague </w:t>
      </w:r>
      <w:proofErr w:type="spellStart"/>
      <w:r w:rsidRPr="00CC456E">
        <w:t>Dani</w:t>
      </w:r>
      <w:proofErr w:type="spellEnd"/>
      <w:r w:rsidRPr="00CC456E">
        <w:t xml:space="preserve"> </w:t>
      </w:r>
      <w:proofErr w:type="spellStart"/>
      <w:r w:rsidRPr="00CC456E">
        <w:t>Rodrik</w:t>
      </w:r>
      <w:proofErr w:type="spellEnd"/>
      <w:r w:rsidRPr="00CC456E">
        <w:t xml:space="preserve">, the economist who had proven that every country that had accepted neoliberal restructuring had been in deep crisis. Anne Krueger, future first deputy managing director of the IMF, was there, and although Jose </w:t>
      </w:r>
      <w:proofErr w:type="spellStart"/>
      <w:r w:rsidRPr="00CC456E">
        <w:t>Pinera</w:t>
      </w:r>
      <w:proofErr w:type="spellEnd"/>
      <w:r w:rsidRPr="00CC456E">
        <w:t xml:space="preserve">, Pinochet's most evangelical minister, couldn't make it because he was trailing in Chile's presidential election, he sent a detailed paper in his place. Sachs, who was still advising Yeltsin at the time, was to deliver the keynote address. </w:t>
      </w:r>
      <w:r w:rsidRPr="00327AB3">
        <w:rPr>
          <w:rStyle w:val="Underline"/>
        </w:rPr>
        <w:t>All day long, the conference participants had been indulging in</w:t>
      </w:r>
      <w:r w:rsidRPr="00CC456E">
        <w:t xml:space="preserve"> </w:t>
      </w:r>
      <w:r w:rsidRPr="00B52D30">
        <w:rPr>
          <w:rStyle w:val="Underline"/>
          <w:b/>
        </w:rPr>
        <w:t>that favorite economists' pastime of strategizing how to get reluctant politicians to embrace policies that are unpopular with voters.</w:t>
      </w:r>
      <w:r w:rsidRPr="00CC456E">
        <w:t xml:space="preserve"> </w:t>
      </w:r>
      <w:r w:rsidRPr="00327AB3">
        <w:rPr>
          <w:rStyle w:val="Underline"/>
        </w:rPr>
        <w:t>How soon after elections should shock therapy be launched?</w:t>
      </w:r>
      <w:r w:rsidRPr="00CC456E">
        <w:t xml:space="preserve"> Are center-left parties more effective than right-wing ones because the attack is unexpected? Is it better to warn the public or take people by surprise with "voodoo politics"? Though the conference was called "The Political Economy of Policy Reform"—so willfully bland a title that it seemed designed to deflect media interest—one participant remarked slyly that what it was really about was "Machiavellian economics."</w:t>
      </w:r>
    </w:p>
    <w:p w14:paraId="3764154E" w14:textId="25DA3B7B" w:rsidR="004778EF" w:rsidRDefault="004778EF" w:rsidP="004778EF">
      <w:pPr>
        <w:pStyle w:val="Heading2"/>
      </w:pPr>
      <w:bookmarkStart w:id="16" w:name="_Toc234053471"/>
      <w:r>
        <w:t>Link – Subjectivity</w:t>
      </w:r>
      <w:bookmarkEnd w:id="16"/>
    </w:p>
    <w:p w14:paraId="4028A970" w14:textId="77777777" w:rsidR="004778EF" w:rsidRDefault="004778EF" w:rsidP="004778EF">
      <w:pPr>
        <w:pStyle w:val="Tag"/>
      </w:pPr>
      <w:r>
        <w:t>The aff locks in place a flawed form of freedom which is predicated by a neoliberal logic in which freedom is conflated with the ability to compete economically—this produces a fractured subject that is simultaneously responsible for recreating both capitalism and his or her exclusion from the system. Within neoliberalism, freedom is a ruse.</w:t>
      </w:r>
    </w:p>
    <w:p w14:paraId="72F8F9A9" w14:textId="77777777" w:rsidR="004778EF" w:rsidRDefault="004778EF" w:rsidP="004778EF">
      <w:proofErr w:type="spellStart"/>
      <w:r>
        <w:rPr>
          <w:rStyle w:val="Cite"/>
        </w:rPr>
        <w:t>Lazzarato</w:t>
      </w:r>
      <w:proofErr w:type="spellEnd"/>
      <w:r>
        <w:rPr>
          <w:rStyle w:val="Cite"/>
        </w:rPr>
        <w:t xml:space="preserve"> ‘7</w:t>
      </w:r>
      <w:r>
        <w:t xml:space="preserve"> </w:t>
      </w:r>
      <w:r w:rsidRPr="00ED4D16">
        <w:t xml:space="preserve">(Maurizio, a Paris-based sociologist, a member of the editorial group of the journal Multitudes and the author of the influential essay Immaterial </w:t>
      </w:r>
      <w:proofErr w:type="spellStart"/>
      <w:r w:rsidRPr="00ED4D16">
        <w:t>labour</w:t>
      </w:r>
      <w:proofErr w:type="spellEnd"/>
      <w:r>
        <w:t xml:space="preserve">, “The Misfortunes of the “Artistic Critique” and of Cultural Employment,” </w:t>
      </w:r>
      <w:r>
        <w:rPr>
          <w:i/>
        </w:rPr>
        <w:t>EIPC</w:t>
      </w:r>
      <w:r>
        <w:rPr>
          <w:rStyle w:val="apple-converted-space"/>
          <w:rFonts w:ascii="Arial" w:hAnsi="Arial" w:cs="Arial"/>
          <w:color w:val="222222"/>
          <w:sz w:val="20"/>
          <w:szCs w:val="20"/>
          <w:shd w:val="clear" w:color="auto" w:fill="FFFFFF"/>
        </w:rPr>
        <w:t> </w:t>
      </w:r>
      <w:r w:rsidRPr="007453F3">
        <w:t xml:space="preserve">(European institute for progressive cultural politics) Online, </w:t>
      </w:r>
      <w:hyperlink r:id="rId9" w:history="1">
        <w:r w:rsidRPr="007453F3">
          <w:rPr>
            <w:rStyle w:val="Hyperlink"/>
          </w:rPr>
          <w:t>eipcp.net/transversal/0207/</w:t>
        </w:r>
        <w:proofErr w:type="spellStart"/>
        <w:r w:rsidRPr="007453F3">
          <w:rPr>
            <w:rStyle w:val="Hyperlink"/>
          </w:rPr>
          <w:t>lazzarato</w:t>
        </w:r>
        <w:proofErr w:type="spellEnd"/>
        <w:r w:rsidRPr="007453F3">
          <w:rPr>
            <w:rStyle w:val="Hyperlink"/>
          </w:rPr>
          <w:t>/en</w:t>
        </w:r>
      </w:hyperlink>
      <w:r w:rsidRPr="007453F3">
        <w:t>)</w:t>
      </w:r>
    </w:p>
    <w:p w14:paraId="548ECFA4" w14:textId="77777777" w:rsidR="004778EF" w:rsidRPr="00FF5590" w:rsidRDefault="004778EF" w:rsidP="004778EF">
      <w:r w:rsidRPr="00FF5590">
        <w:t xml:space="preserve">As Foucault reminds us, </w:t>
      </w:r>
      <w:r w:rsidRPr="00CA5C64">
        <w:rPr>
          <w:rStyle w:val="Underline"/>
        </w:rPr>
        <w:t xml:space="preserve">neo-liberalism needs to reconstruct a model of homo </w:t>
      </w:r>
      <w:proofErr w:type="spellStart"/>
      <w:r w:rsidRPr="00CA5C64">
        <w:rPr>
          <w:rStyle w:val="Underline"/>
        </w:rPr>
        <w:t>economicus</w:t>
      </w:r>
      <w:proofErr w:type="spellEnd"/>
      <w:r w:rsidRPr="00FF5590">
        <w:t xml:space="preserve"> </w:t>
      </w:r>
      <w:r w:rsidRPr="00CA5C64">
        <w:rPr>
          <w:rStyle w:val="Underline"/>
        </w:rPr>
        <w:t>but</w:t>
      </w:r>
      <w:r w:rsidRPr="00FF5590">
        <w:t xml:space="preserve">, as we shall see shortly, </w:t>
      </w:r>
      <w:r w:rsidRPr="00CA5C64">
        <w:rPr>
          <w:rStyle w:val="Underline"/>
        </w:rPr>
        <w:t>this has very little to do with e</w:t>
      </w:r>
      <w:r w:rsidRPr="00FF5590">
        <w:t>ither the artist</w:t>
      </w:r>
      <w:r>
        <w:t xml:space="preserve"> </w:t>
      </w:r>
      <w:r w:rsidRPr="00FF5590">
        <w:t xml:space="preserve">or artistic </w:t>
      </w:r>
      <w:r>
        <w:t>“</w:t>
      </w:r>
      <w:r w:rsidRPr="00CA5C64">
        <w:rPr>
          <w:rStyle w:val="Underline"/>
        </w:rPr>
        <w:t>creativity</w:t>
      </w:r>
      <w:r>
        <w:t>”</w:t>
      </w:r>
      <w:r w:rsidRPr="00FF5590">
        <w:t xml:space="preserve">. </w:t>
      </w:r>
      <w:r w:rsidRPr="00CA5C64">
        <w:rPr>
          <w:rStyle w:val="Underline"/>
        </w:rPr>
        <w:t xml:space="preserve">Neo-liberalism does not seek its model of </w:t>
      </w:r>
      <w:proofErr w:type="spellStart"/>
      <w:r w:rsidRPr="00CA5C64">
        <w:rPr>
          <w:rStyle w:val="Underline"/>
        </w:rPr>
        <w:t>subjectivation</w:t>
      </w:r>
      <w:proofErr w:type="spellEnd"/>
      <w:r w:rsidRPr="00CA5C64">
        <w:rPr>
          <w:rStyle w:val="Underline"/>
        </w:rPr>
        <w:t xml:space="preserve"> in the artistic critique since it already has its own model</w:t>
      </w:r>
      <w:r w:rsidRPr="00FF5590">
        <w:t xml:space="preserve">: </w:t>
      </w:r>
      <w:r w:rsidRPr="00CA5C64">
        <w:rPr>
          <w:rStyle w:val="Underline"/>
        </w:rPr>
        <w:t>the entrepreneur</w:t>
      </w:r>
      <w:r w:rsidRPr="007845AA">
        <w:rPr>
          <w:rStyle w:val="Underline"/>
        </w:rPr>
        <w:t>, a figure that neo-liberalism wants to extend across the board to everyone</w:t>
      </w:r>
      <w:r w:rsidRPr="00FF5590">
        <w:t>, artists included, as in</w:t>
      </w:r>
      <w:r>
        <w:t xml:space="preserve"> </w:t>
      </w:r>
      <w:r w:rsidRPr="00FF5590">
        <w:t xml:space="preserve">the case of the French intermittent workers. In the </w:t>
      </w:r>
      <w:r>
        <w:t>“</w:t>
      </w:r>
      <w:r w:rsidRPr="00FF5590">
        <w:t>reform</w:t>
      </w:r>
      <w:r>
        <w:t>”</w:t>
      </w:r>
      <w:r w:rsidRPr="00FF5590">
        <w:t xml:space="preserve"> of intermittent</w:t>
      </w:r>
      <w:r>
        <w:t xml:space="preserve"> </w:t>
      </w:r>
      <w:r w:rsidRPr="00FF5590">
        <w:t>employment, the new period of indemnification for intermittent workers is considered</w:t>
      </w:r>
      <w:r>
        <w:t xml:space="preserve"> “</w:t>
      </w:r>
      <w:r w:rsidRPr="00FF5590">
        <w:t>a capital</w:t>
      </w:r>
      <w:r>
        <w:t>”</w:t>
      </w:r>
      <w:r w:rsidRPr="00FF5590">
        <w:t xml:space="preserve"> derived from indemnified days, which the individual has to manage as</w:t>
      </w:r>
      <w:r>
        <w:t xml:space="preserve"> “</w:t>
      </w:r>
      <w:r w:rsidRPr="00FF5590">
        <w:t>capital</w:t>
      </w:r>
      <w:r>
        <w:t>”</w:t>
      </w:r>
      <w:r w:rsidRPr="00FF5590">
        <w:t xml:space="preserve">. What is this little word </w:t>
      </w:r>
      <w:r>
        <w:t>“</w:t>
      </w:r>
      <w:r w:rsidRPr="00FF5590">
        <w:t>capital</w:t>
      </w:r>
      <w:r>
        <w:t>”</w:t>
      </w:r>
      <w:r w:rsidRPr="00FF5590">
        <w:t xml:space="preserve"> doing among wage earners? How does it</w:t>
      </w:r>
      <w:r>
        <w:t xml:space="preserve"> </w:t>
      </w:r>
      <w:r w:rsidRPr="00FF5590">
        <w:t>work? It states that unemployment benefits are part of the multiplicity of</w:t>
      </w:r>
      <w:r>
        <w:t xml:space="preserve"> “</w:t>
      </w:r>
      <w:r w:rsidRPr="00FF5590">
        <w:t>investments</w:t>
      </w:r>
      <w:r>
        <w:t>”</w:t>
      </w:r>
      <w:r w:rsidRPr="00FF5590">
        <w:t xml:space="preserve"> (in education and training, mobility, affectivity, etc.) that the individual</w:t>
      </w:r>
      <w:r>
        <w:t xml:space="preserve"> </w:t>
      </w:r>
      <w:r w:rsidRPr="00FF5590">
        <w:t xml:space="preserve">(the </w:t>
      </w:r>
      <w:r>
        <w:t>“</w:t>
      </w:r>
      <w:r w:rsidRPr="00FF5590">
        <w:t>human capital</w:t>
      </w:r>
      <w:r>
        <w:t>”</w:t>
      </w:r>
      <w:r w:rsidRPr="00FF5590">
        <w:t xml:space="preserve">) has to make in order to optimize his performance. </w:t>
      </w:r>
      <w:r w:rsidRPr="007845AA">
        <w:rPr>
          <w:rStyle w:val="Underline"/>
        </w:rPr>
        <w:t>Foucault</w:t>
      </w:r>
      <w:r>
        <w:rPr>
          <w:rStyle w:val="Underline"/>
        </w:rPr>
        <w:t>’</w:t>
      </w:r>
      <w:r w:rsidRPr="007845AA">
        <w:rPr>
          <w:rStyle w:val="Underline"/>
        </w:rPr>
        <w:t xml:space="preserve">s analysis can help us to see what the neo-liberal logic is </w:t>
      </w:r>
      <w:r>
        <w:rPr>
          <w:rStyle w:val="Underline"/>
        </w:rPr>
        <w:t>“</w:t>
      </w:r>
      <w:r w:rsidRPr="007845AA">
        <w:rPr>
          <w:rStyle w:val="Underline"/>
        </w:rPr>
        <w:t>positively</w:t>
      </w:r>
      <w:r>
        <w:rPr>
          <w:rStyle w:val="Underline"/>
        </w:rPr>
        <w:t>”</w:t>
      </w:r>
      <w:r w:rsidRPr="007845AA">
        <w:rPr>
          <w:rStyle w:val="Underline"/>
        </w:rPr>
        <w:t xml:space="preserve"> targeted at, what it encourages people to aim for through its model of </w:t>
      </w:r>
      <w:r>
        <w:rPr>
          <w:rStyle w:val="Underline"/>
        </w:rPr>
        <w:t>“</w:t>
      </w:r>
      <w:r w:rsidRPr="007845AA">
        <w:rPr>
          <w:rStyle w:val="Underline"/>
        </w:rPr>
        <w:t>human capital</w:t>
      </w:r>
      <w:r>
        <w:t>”</w:t>
      </w:r>
      <w:r w:rsidRPr="00FF5590">
        <w:t xml:space="preserve">. </w:t>
      </w:r>
      <w:r w:rsidRPr="007845AA">
        <w:rPr>
          <w:rStyle w:val="Underline"/>
        </w:rPr>
        <w:t>Capitalization is one of the techniques that must contribute to the worker</w:t>
      </w:r>
      <w:r>
        <w:rPr>
          <w:rStyle w:val="Underline"/>
        </w:rPr>
        <w:t>’</w:t>
      </w:r>
      <w:r w:rsidRPr="007845AA">
        <w:rPr>
          <w:rStyle w:val="Underline"/>
        </w:rPr>
        <w:t xml:space="preserve">s transformation into </w:t>
      </w:r>
      <w:r>
        <w:rPr>
          <w:rStyle w:val="Underline"/>
        </w:rPr>
        <w:t>“</w:t>
      </w:r>
      <w:r w:rsidRPr="007845AA">
        <w:rPr>
          <w:rStyle w:val="Underline"/>
        </w:rPr>
        <w:t>human capital</w:t>
      </w:r>
      <w:r>
        <w:t>”</w:t>
      </w:r>
      <w:r w:rsidRPr="00FF5590">
        <w:t xml:space="preserve">. </w:t>
      </w:r>
      <w:proofErr w:type="gramStart"/>
      <w:r w:rsidRPr="007845AA">
        <w:rPr>
          <w:rStyle w:val="Underline"/>
        </w:rPr>
        <w:t>The latter is then personally responsible for the education and development, growth</w:t>
      </w:r>
      <w:r w:rsidRPr="00FF5590">
        <w:t xml:space="preserve">, accumulation, improvement </w:t>
      </w:r>
      <w:r w:rsidRPr="007845AA">
        <w:rPr>
          <w:rStyle w:val="Underline"/>
        </w:rPr>
        <w:t xml:space="preserve">and valorization of the </w:t>
      </w:r>
      <w:r>
        <w:rPr>
          <w:rStyle w:val="Underline"/>
        </w:rPr>
        <w:t>“</w:t>
      </w:r>
      <w:r w:rsidRPr="007845AA">
        <w:rPr>
          <w:rStyle w:val="Underline"/>
        </w:rPr>
        <w:t>self</w:t>
      </w:r>
      <w:r>
        <w:rPr>
          <w:rStyle w:val="Underline"/>
        </w:rPr>
        <w:t>”</w:t>
      </w:r>
      <w:r w:rsidRPr="007845AA">
        <w:rPr>
          <w:rStyle w:val="Underline"/>
        </w:rPr>
        <w:t xml:space="preserve"> in its capacity as </w:t>
      </w:r>
      <w:r>
        <w:rPr>
          <w:rStyle w:val="Underline"/>
        </w:rPr>
        <w:t>“</w:t>
      </w:r>
      <w:r w:rsidRPr="007845AA">
        <w:rPr>
          <w:rStyle w:val="Underline"/>
        </w:rPr>
        <w:t>capital</w:t>
      </w:r>
      <w:r>
        <w:rPr>
          <w:rStyle w:val="Underline"/>
        </w:rPr>
        <w:t>”</w:t>
      </w:r>
      <w:r w:rsidRPr="007845AA">
        <w:rPr>
          <w:rStyle w:val="Underline"/>
        </w:rPr>
        <w:t>.</w:t>
      </w:r>
      <w:proofErr w:type="gramEnd"/>
      <w:r w:rsidRPr="00FF5590">
        <w:t xml:space="preserve"> </w:t>
      </w:r>
      <w:r w:rsidRPr="007845AA">
        <w:rPr>
          <w:rStyle w:val="Underline"/>
        </w:rPr>
        <w:t xml:space="preserve">This is achieved by managing all its relationships, choices, </w:t>
      </w:r>
      <w:proofErr w:type="spellStart"/>
      <w:proofErr w:type="gramStart"/>
      <w:r w:rsidRPr="007845AA">
        <w:rPr>
          <w:rStyle w:val="Underline"/>
        </w:rPr>
        <w:t>behaviours</w:t>
      </w:r>
      <w:proofErr w:type="spellEnd"/>
      <w:proofErr w:type="gramEnd"/>
      <w:r w:rsidRPr="007845AA">
        <w:rPr>
          <w:rStyle w:val="Underline"/>
        </w:rPr>
        <w:t xml:space="preserve"> according to the logic of a costs/investment</w:t>
      </w:r>
      <w:r w:rsidRPr="00FF5590">
        <w:t xml:space="preserve"> </w:t>
      </w:r>
      <w:r w:rsidRPr="007845AA">
        <w:rPr>
          <w:rStyle w:val="Underline"/>
        </w:rPr>
        <w:t>ratio and in line with the law of supply and demand</w:t>
      </w:r>
      <w:r w:rsidRPr="00FF5590">
        <w:t xml:space="preserve">. </w:t>
      </w:r>
      <w:r w:rsidRPr="007845AA">
        <w:rPr>
          <w:rStyle w:val="Underline"/>
        </w:rPr>
        <w:t xml:space="preserve">Capitalization must help to turn the worker into </w:t>
      </w:r>
      <w:r>
        <w:rPr>
          <w:rStyle w:val="Underline"/>
        </w:rPr>
        <w:t>“</w:t>
      </w:r>
      <w:r w:rsidRPr="007845AA">
        <w:rPr>
          <w:rStyle w:val="Underline"/>
        </w:rPr>
        <w:t>a kind of permanent, multipurpose business</w:t>
      </w:r>
      <w:r w:rsidRPr="00FF5590">
        <w:t>.</w:t>
      </w:r>
      <w:r>
        <w:t>”</w:t>
      </w:r>
      <w:r w:rsidRPr="00FF5590">
        <w:t xml:space="preserve"> </w:t>
      </w:r>
      <w:r w:rsidRPr="007845AA">
        <w:rPr>
          <w:rStyle w:val="Underline"/>
        </w:rPr>
        <w:t>The worker</w:t>
      </w:r>
      <w:r w:rsidRPr="00FF5590">
        <w:t xml:space="preserve"> is an entrepreneur and entrepreneur</w:t>
      </w:r>
      <w:r>
        <w:t xml:space="preserve"> </w:t>
      </w:r>
      <w:r w:rsidRPr="00FF5590">
        <w:t xml:space="preserve">of her/himself, </w:t>
      </w:r>
      <w:r>
        <w:t>“</w:t>
      </w:r>
      <w:r w:rsidRPr="007845AA">
        <w:rPr>
          <w:rStyle w:val="Underline"/>
        </w:rPr>
        <w:t>being her/his own capital, being her/his own producer, being her/his own source of revenue</w:t>
      </w:r>
      <w:r w:rsidRPr="00FF5590">
        <w:t>.</w:t>
      </w:r>
      <w:r>
        <w:t>”</w:t>
      </w:r>
      <w:r w:rsidRPr="00FF5590">
        <w:t xml:space="preserve"> 2 </w:t>
      </w:r>
      <w:r w:rsidRPr="007845AA">
        <w:rPr>
          <w:rStyle w:val="Underline"/>
        </w:rPr>
        <w:t xml:space="preserve">Individuals are expected to deliver not the productivity of </w:t>
      </w:r>
      <w:proofErr w:type="spellStart"/>
      <w:r w:rsidRPr="007845AA">
        <w:rPr>
          <w:rStyle w:val="Underline"/>
        </w:rPr>
        <w:t>labour</w:t>
      </w:r>
      <w:proofErr w:type="spellEnd"/>
      <w:r w:rsidRPr="007845AA">
        <w:rPr>
          <w:rStyle w:val="Underline"/>
        </w:rPr>
        <w:t>, but the profitability of a capital investment</w:t>
      </w:r>
      <w:r w:rsidRPr="00FF5590">
        <w:t xml:space="preserve"> (</w:t>
      </w:r>
      <w:r w:rsidRPr="007845AA">
        <w:rPr>
          <w:rStyle w:val="Underline"/>
        </w:rPr>
        <w:t>of their own capita</w:t>
      </w:r>
      <w:r w:rsidRPr="00FF5590">
        <w:t>l, a capital that</w:t>
      </w:r>
      <w:r>
        <w:t xml:space="preserve"> </w:t>
      </w:r>
      <w:r w:rsidRPr="00FF5590">
        <w:t xml:space="preserve">is </w:t>
      </w:r>
      <w:r w:rsidRPr="007845AA">
        <w:rPr>
          <w:rStyle w:val="Underline"/>
        </w:rPr>
        <w:t>inseparable from their own selves</w:t>
      </w:r>
      <w:r w:rsidRPr="00FF5590">
        <w:t xml:space="preserve">). </w:t>
      </w:r>
      <w:r w:rsidRPr="007845AA">
        <w:rPr>
          <w:rStyle w:val="Underline"/>
        </w:rPr>
        <w:t>The individual has to regard her/himself as a fragment of capital, a molecular fraction of capital.</w:t>
      </w:r>
      <w:r w:rsidRPr="00FF5590">
        <w:t xml:space="preserve"> </w:t>
      </w:r>
      <w:r w:rsidRPr="007845AA">
        <w:rPr>
          <w:rStyle w:val="Underline"/>
        </w:rPr>
        <w:t xml:space="preserve">The worker is no longer simply a factor of production; </w:t>
      </w:r>
      <w:r w:rsidRPr="00FF5590">
        <w:t xml:space="preserve">the individual is not strictly speaking a </w:t>
      </w:r>
      <w:r>
        <w:t>“</w:t>
      </w:r>
      <w:r w:rsidRPr="00FF5590">
        <w:t>workforce</w:t>
      </w:r>
      <w:r>
        <w:t>”</w:t>
      </w:r>
      <w:r w:rsidRPr="00FF5590">
        <w:t xml:space="preserve"> but rather a</w:t>
      </w:r>
      <w:r>
        <w:t xml:space="preserve"> “</w:t>
      </w:r>
      <w:r w:rsidRPr="00FF5590">
        <w:t>capital-competence</w:t>
      </w:r>
      <w:r>
        <w:t>”</w:t>
      </w:r>
      <w:r w:rsidRPr="00FF5590">
        <w:t xml:space="preserve">, a </w:t>
      </w:r>
      <w:r>
        <w:t>“</w:t>
      </w:r>
      <w:r w:rsidRPr="00FF5590">
        <w:t>machine of competences</w:t>
      </w:r>
      <w:r>
        <w:t>”</w:t>
      </w:r>
      <w:r w:rsidRPr="00FF5590">
        <w:t>.</w:t>
      </w:r>
    </w:p>
    <w:p w14:paraId="05C09B2D" w14:textId="77777777" w:rsidR="004778EF" w:rsidRPr="007845AA" w:rsidRDefault="004778EF" w:rsidP="004778EF">
      <w:pPr>
        <w:rPr>
          <w:rStyle w:val="Underline"/>
        </w:rPr>
      </w:pPr>
      <w:r w:rsidRPr="007845AA">
        <w:rPr>
          <w:rStyle w:val="Underline"/>
        </w:rPr>
        <w:t xml:space="preserve">This idea of the individual as an entrepreneur of her/himself is the culmination of capital as a machine of </w:t>
      </w:r>
      <w:proofErr w:type="spellStart"/>
      <w:r w:rsidRPr="007845AA">
        <w:rPr>
          <w:rStyle w:val="Underline"/>
        </w:rPr>
        <w:t>subjectivation</w:t>
      </w:r>
      <w:proofErr w:type="spellEnd"/>
      <w:r w:rsidRPr="007845AA">
        <w:rPr>
          <w:rStyle w:val="Underline"/>
        </w:rPr>
        <w:t>.</w:t>
      </w:r>
      <w:r w:rsidRPr="00FF5590">
        <w:t xml:space="preserve"> </w:t>
      </w:r>
      <w:r w:rsidRPr="007845AA">
        <w:rPr>
          <w:rStyle w:val="Underline"/>
        </w:rPr>
        <w:t>For</w:t>
      </w:r>
      <w:r w:rsidRPr="00FF5590">
        <w:t xml:space="preserve"> Gilles </w:t>
      </w:r>
      <w:r w:rsidRPr="007845AA">
        <w:rPr>
          <w:rStyle w:val="Underline"/>
        </w:rPr>
        <w:t>Deleuze and</w:t>
      </w:r>
      <w:r w:rsidRPr="00FF5590">
        <w:t xml:space="preserve"> Félix </w:t>
      </w:r>
      <w:proofErr w:type="spellStart"/>
      <w:r w:rsidRPr="007845AA">
        <w:rPr>
          <w:rStyle w:val="Underline"/>
        </w:rPr>
        <w:t>Guattari</w:t>
      </w:r>
      <w:proofErr w:type="spellEnd"/>
      <w:r w:rsidRPr="00FF5590">
        <w:t xml:space="preserve">, </w:t>
      </w:r>
      <w:r w:rsidRPr="007845AA">
        <w:rPr>
          <w:rStyle w:val="Underline"/>
        </w:rPr>
        <w:t xml:space="preserve">capital acts as a formidable </w:t>
      </w:r>
      <w:r>
        <w:rPr>
          <w:rStyle w:val="Underline"/>
        </w:rPr>
        <w:t>“</w:t>
      </w:r>
      <w:r w:rsidRPr="007845AA">
        <w:rPr>
          <w:rStyle w:val="Underline"/>
        </w:rPr>
        <w:t xml:space="preserve">point of </w:t>
      </w:r>
      <w:proofErr w:type="spellStart"/>
      <w:r w:rsidRPr="007845AA">
        <w:rPr>
          <w:rStyle w:val="Underline"/>
        </w:rPr>
        <w:t>subjectivation</w:t>
      </w:r>
      <w:proofErr w:type="spellEnd"/>
      <w:r w:rsidRPr="007845AA">
        <w:rPr>
          <w:rStyle w:val="Underline"/>
        </w:rPr>
        <w:t xml:space="preserve"> that constitutes all human beings as subjects</w:t>
      </w:r>
      <w:r w:rsidRPr="00FF5590">
        <w:t xml:space="preserve">; </w:t>
      </w:r>
      <w:r w:rsidRPr="007845AA">
        <w:rPr>
          <w:rStyle w:val="Underline"/>
        </w:rPr>
        <w:t>but some, the capitalists, are subjects of enunciation</w:t>
      </w:r>
      <w:r w:rsidRPr="00FF5590">
        <w:t xml:space="preserve"> […], </w:t>
      </w:r>
      <w:r w:rsidRPr="007845AA">
        <w:rPr>
          <w:rStyle w:val="Underline"/>
        </w:rPr>
        <w:t>while others, the proletarians, are subjects of the statement</w:t>
      </w:r>
      <w:r w:rsidRPr="00FF5590">
        <w:t xml:space="preserve">, </w:t>
      </w:r>
      <w:r w:rsidRPr="007845AA">
        <w:rPr>
          <w:rStyle w:val="Underline"/>
        </w:rPr>
        <w:t>subjected to the technical machines.</w:t>
      </w:r>
      <w:r>
        <w:t>”</w:t>
      </w:r>
      <w:r w:rsidRPr="00FF5590">
        <w:t xml:space="preserve"> 3</w:t>
      </w:r>
      <w:r>
        <w:t xml:space="preserve"> </w:t>
      </w:r>
      <w:r w:rsidRPr="007845AA">
        <w:rPr>
          <w:rStyle w:val="Underline"/>
        </w:rPr>
        <w:t xml:space="preserve">We can talk about the </w:t>
      </w:r>
      <w:proofErr w:type="spellStart"/>
      <w:r w:rsidRPr="007845AA">
        <w:rPr>
          <w:rStyle w:val="Underline"/>
        </w:rPr>
        <w:t>fulfilment</w:t>
      </w:r>
      <w:proofErr w:type="spellEnd"/>
      <w:r w:rsidRPr="007845AA">
        <w:rPr>
          <w:rStyle w:val="Underline"/>
        </w:rPr>
        <w:t xml:space="preserve"> of the process of </w:t>
      </w:r>
      <w:proofErr w:type="spellStart"/>
      <w:r w:rsidRPr="007845AA">
        <w:rPr>
          <w:rStyle w:val="Underline"/>
        </w:rPr>
        <w:t>subjectivation</w:t>
      </w:r>
      <w:proofErr w:type="spellEnd"/>
      <w:r w:rsidRPr="007845AA">
        <w:rPr>
          <w:rStyle w:val="Underline"/>
        </w:rPr>
        <w:t xml:space="preserve"> and exploitation since, </w:t>
      </w:r>
      <w:r w:rsidRPr="00FF5590">
        <w:t xml:space="preserve">in this case, </w:t>
      </w:r>
      <w:r w:rsidRPr="007845AA">
        <w:rPr>
          <w:rStyle w:val="Underline"/>
        </w:rPr>
        <w:t>it is the same individual who splits in two,</w:t>
      </w:r>
      <w:r w:rsidRPr="00FF5590">
        <w:t xml:space="preserve"> </w:t>
      </w:r>
      <w:r w:rsidRPr="007845AA">
        <w:rPr>
          <w:rStyle w:val="Underline"/>
        </w:rPr>
        <w:t>becoming both the subject of enunciation and the subject of the statement</w:t>
      </w:r>
      <w:r w:rsidRPr="00FF5590">
        <w:t xml:space="preserve">. On the one hand, </w:t>
      </w:r>
      <w:r w:rsidRPr="007845AA">
        <w:rPr>
          <w:rStyle w:val="Underline"/>
        </w:rPr>
        <w:t xml:space="preserve">s/he brings the </w:t>
      </w:r>
      <w:proofErr w:type="spellStart"/>
      <w:r w:rsidRPr="007845AA">
        <w:rPr>
          <w:rStyle w:val="Underline"/>
        </w:rPr>
        <w:t>subjectivation</w:t>
      </w:r>
      <w:proofErr w:type="spellEnd"/>
      <w:r w:rsidRPr="007845AA">
        <w:rPr>
          <w:rStyle w:val="Underline"/>
        </w:rPr>
        <w:t xml:space="preserve"> process to its pinnacle, because in all these activities s/he involves the </w:t>
      </w:r>
      <w:r>
        <w:rPr>
          <w:rStyle w:val="Underline"/>
        </w:rPr>
        <w:t>“</w:t>
      </w:r>
      <w:r w:rsidRPr="007845AA">
        <w:rPr>
          <w:rStyle w:val="Underline"/>
        </w:rPr>
        <w:t>immaterial</w:t>
      </w:r>
      <w:r>
        <w:rPr>
          <w:rStyle w:val="Underline"/>
        </w:rPr>
        <w:t>”</w:t>
      </w:r>
      <w:r w:rsidRPr="007845AA">
        <w:rPr>
          <w:rStyle w:val="Underline"/>
        </w:rPr>
        <w:t xml:space="preserve"> and </w:t>
      </w:r>
      <w:r>
        <w:rPr>
          <w:rStyle w:val="Underline"/>
        </w:rPr>
        <w:t>“</w:t>
      </w:r>
      <w:r w:rsidRPr="007845AA">
        <w:rPr>
          <w:rStyle w:val="Underline"/>
        </w:rPr>
        <w:t>cognitive</w:t>
      </w:r>
      <w:r>
        <w:rPr>
          <w:rStyle w:val="Underline"/>
        </w:rPr>
        <w:t>”</w:t>
      </w:r>
      <w:r w:rsidRPr="007845AA">
        <w:rPr>
          <w:rStyle w:val="Underline"/>
        </w:rPr>
        <w:t xml:space="preserve"> resources of her/his </w:t>
      </w:r>
      <w:r>
        <w:rPr>
          <w:rStyle w:val="Underline"/>
        </w:rPr>
        <w:t>“</w:t>
      </w:r>
      <w:r w:rsidRPr="007845AA">
        <w:rPr>
          <w:rStyle w:val="Underline"/>
        </w:rPr>
        <w:t>self</w:t>
      </w:r>
      <w:r>
        <w:rPr>
          <w:rStyle w:val="Underline"/>
        </w:rPr>
        <w:t>”</w:t>
      </w:r>
      <w:r w:rsidRPr="007845AA">
        <w:rPr>
          <w:rStyle w:val="Underline"/>
        </w:rPr>
        <w:t>, while on the other, s/he inclines towards</w:t>
      </w:r>
      <w:r w:rsidRPr="00FF5590">
        <w:t xml:space="preserve"> identification, </w:t>
      </w:r>
      <w:proofErr w:type="spellStart"/>
      <w:r w:rsidRPr="007845AA">
        <w:rPr>
          <w:rStyle w:val="Underline"/>
        </w:rPr>
        <w:t>subjectivation</w:t>
      </w:r>
      <w:proofErr w:type="spellEnd"/>
      <w:r w:rsidRPr="00FF5590">
        <w:t xml:space="preserve"> and exploitation, </w:t>
      </w:r>
      <w:r w:rsidRPr="007845AA">
        <w:rPr>
          <w:rStyle w:val="Underline"/>
        </w:rPr>
        <w:t>given that s/he is both her/his own master and slave</w:t>
      </w:r>
      <w:r w:rsidRPr="00FF5590">
        <w:t xml:space="preserve">, </w:t>
      </w:r>
      <w:r w:rsidRPr="007845AA">
        <w:rPr>
          <w:rStyle w:val="Underline"/>
        </w:rPr>
        <w:t>a capitalist and a proletarian</w:t>
      </w:r>
      <w:r w:rsidRPr="00FF5590">
        <w:t xml:space="preserve">, </w:t>
      </w:r>
      <w:r w:rsidRPr="007845AA">
        <w:rPr>
          <w:rStyle w:val="Underline"/>
        </w:rPr>
        <w:t>the subject of enunciation and the subject of the statement.</w:t>
      </w:r>
    </w:p>
    <w:p w14:paraId="490DC398" w14:textId="77777777" w:rsidR="004778EF" w:rsidRPr="00FF5590" w:rsidRDefault="004778EF" w:rsidP="004778EF">
      <w:r w:rsidRPr="00FF5590">
        <w:t>If we continue to take Foucault as a point of departure, the claim that freedom was</w:t>
      </w:r>
      <w:r>
        <w:t xml:space="preserve"> </w:t>
      </w:r>
      <w:r w:rsidRPr="00FF5590">
        <w:t>introduced into capitalism by the events of May 1968 and by the students can be</w:t>
      </w:r>
      <w:r>
        <w:t xml:space="preserve"> </w:t>
      </w:r>
      <w:r w:rsidRPr="00FF5590">
        <w:t xml:space="preserve">strongly criticized. According to Foucault, </w:t>
      </w:r>
      <w:r w:rsidRPr="007845AA">
        <w:rPr>
          <w:rStyle w:val="Underline"/>
        </w:rPr>
        <w:t>liberalism is a mode of government that consumes freedom; to be able to consume freedom, it is first of all necessary to produce and promote it</w:t>
      </w:r>
      <w:r w:rsidRPr="00FF5590">
        <w:t xml:space="preserve">. </w:t>
      </w:r>
      <w:r w:rsidRPr="007845AA">
        <w:rPr>
          <w:rStyle w:val="Underline"/>
        </w:rPr>
        <w:t>Freedom is not a universal value, the enjoyment of which ought to be guaranteed by government; rather, it is the freedom</w:t>
      </w:r>
      <w:r w:rsidRPr="00FF5590">
        <w:t xml:space="preserve"> (freedoms) </w:t>
      </w:r>
      <w:r w:rsidRPr="007845AA">
        <w:rPr>
          <w:rStyle w:val="Underline"/>
        </w:rPr>
        <w:t>that liberalism needs in order to function</w:t>
      </w:r>
      <w:r w:rsidRPr="00FF5590">
        <w:t xml:space="preserve">. </w:t>
      </w:r>
      <w:r w:rsidRPr="007845AA">
        <w:rPr>
          <w:rStyle w:val="Underline"/>
        </w:rPr>
        <w:t xml:space="preserve">Freedom is quite simply </w:t>
      </w:r>
      <w:r>
        <w:rPr>
          <w:rStyle w:val="Underline"/>
        </w:rPr>
        <w:t>“</w:t>
      </w:r>
      <w:r w:rsidRPr="007845AA">
        <w:rPr>
          <w:rStyle w:val="Underline"/>
        </w:rPr>
        <w:t>the correlative of devices of security</w:t>
      </w:r>
      <w:r>
        <w:rPr>
          <w:rStyle w:val="Underline"/>
        </w:rPr>
        <w:t>”</w:t>
      </w:r>
      <w:r w:rsidRPr="00FF5590">
        <w:t xml:space="preserve"> that Foucault describes in Naissance de la </w:t>
      </w:r>
      <w:proofErr w:type="spellStart"/>
      <w:r w:rsidRPr="00FF5590">
        <w:t>Biopolitique</w:t>
      </w:r>
      <w:proofErr w:type="spellEnd"/>
      <w:r w:rsidRPr="00FF5590">
        <w:t xml:space="preserve">. </w:t>
      </w:r>
      <w:r w:rsidRPr="007845AA">
        <w:rPr>
          <w:rStyle w:val="Underline"/>
        </w:rPr>
        <w:t>The great difference from Keynesian liberalism is that this freedom, which must be created and organized</w:t>
      </w:r>
      <w:r w:rsidRPr="00FF5590">
        <w:t xml:space="preserve">, </w:t>
      </w:r>
      <w:r w:rsidRPr="007845AA">
        <w:rPr>
          <w:rStyle w:val="Underline"/>
        </w:rPr>
        <w:t>is</w:t>
      </w:r>
      <w:r w:rsidRPr="00FF5590">
        <w:t xml:space="preserve"> above all </w:t>
      </w:r>
      <w:r w:rsidRPr="007845AA">
        <w:rPr>
          <w:rStyle w:val="Underline"/>
        </w:rPr>
        <w:t>the freedom of business and of the entrepreneur</w:t>
      </w:r>
      <w:r w:rsidRPr="00FF5590">
        <w:t>,</w:t>
      </w:r>
      <w:r>
        <w:t xml:space="preserve"> </w:t>
      </w:r>
      <w:r w:rsidRPr="007845AA">
        <w:rPr>
          <w:rStyle w:val="Underline"/>
        </w:rPr>
        <w:t>while the freedom of</w:t>
      </w:r>
      <w:r w:rsidRPr="00FF5590">
        <w:t xml:space="preserve"> </w:t>
      </w:r>
      <w:r>
        <w:t>“</w:t>
      </w:r>
      <w:proofErr w:type="spellStart"/>
      <w:r w:rsidRPr="00FF5590">
        <w:t>labour</w:t>
      </w:r>
      <w:proofErr w:type="spellEnd"/>
      <w:r>
        <w:t>”</w:t>
      </w:r>
      <w:r w:rsidRPr="00FF5590">
        <w:t xml:space="preserve">, of the </w:t>
      </w:r>
      <w:r>
        <w:t>“</w:t>
      </w:r>
      <w:r w:rsidRPr="00FF5590">
        <w:t>consumer</w:t>
      </w:r>
      <w:r>
        <w:t>”</w:t>
      </w:r>
      <w:r w:rsidRPr="00FF5590">
        <w:t xml:space="preserve">, of </w:t>
      </w:r>
      <w:r w:rsidRPr="007845AA">
        <w:rPr>
          <w:rStyle w:val="Underline"/>
        </w:rPr>
        <w:t>politics</w:t>
      </w:r>
      <w:r w:rsidRPr="00FF5590">
        <w:t>, elements which were at</w:t>
      </w:r>
      <w:r>
        <w:t xml:space="preserve"> </w:t>
      </w:r>
      <w:r w:rsidRPr="00FF5590">
        <w:t xml:space="preserve">the heart of the Keynesian intervention, </w:t>
      </w:r>
      <w:r w:rsidRPr="007845AA">
        <w:rPr>
          <w:rStyle w:val="Underline"/>
        </w:rPr>
        <w:t>must be radically subordinated to it.</w:t>
      </w:r>
      <w:r w:rsidRPr="00FF5590">
        <w:t xml:space="preserve"> </w:t>
      </w:r>
      <w:r w:rsidRPr="007845AA">
        <w:rPr>
          <w:rStyle w:val="Underline"/>
        </w:rPr>
        <w:t>It is always about the freedom of the entrepreneurs.</w:t>
      </w:r>
    </w:p>
    <w:p w14:paraId="15922B2E" w14:textId="77777777" w:rsidR="004778EF" w:rsidRPr="004778EF" w:rsidRDefault="004778EF" w:rsidP="004778EF"/>
    <w:p w14:paraId="5BE86EAE" w14:textId="46380BB9" w:rsidR="00250290" w:rsidRDefault="00250290" w:rsidP="00B52D30">
      <w:pPr>
        <w:pStyle w:val="Heading2"/>
      </w:pPr>
      <w:bookmarkStart w:id="17" w:name="_Toc234053472"/>
      <w:r>
        <w:t>Impact – Extinction</w:t>
      </w:r>
      <w:bookmarkEnd w:id="17"/>
    </w:p>
    <w:p w14:paraId="0DAAF484" w14:textId="35EE85D5" w:rsidR="00250290" w:rsidRDefault="00B52D30" w:rsidP="00250290">
      <w:pPr>
        <w:pStyle w:val="Tag"/>
      </w:pPr>
      <w:r>
        <w:t>Without challenging neoliebral economic ideology, global warming will combine with broader political challenge to cause extinction</w:t>
      </w:r>
    </w:p>
    <w:p w14:paraId="727321E6" w14:textId="53225DDA" w:rsidR="00250290" w:rsidRDefault="00250290" w:rsidP="00250290">
      <w:proofErr w:type="spellStart"/>
      <w:r>
        <w:rPr>
          <w:rStyle w:val="Cite"/>
        </w:rPr>
        <w:t>Monbiot</w:t>
      </w:r>
      <w:proofErr w:type="spellEnd"/>
      <w:r w:rsidRPr="00250290">
        <w:rPr>
          <w:rStyle w:val="Cite"/>
        </w:rPr>
        <w:t xml:space="preserve"> 12</w:t>
      </w:r>
      <w:r>
        <w:t xml:space="preserve"> (</w:t>
      </w:r>
      <w:r>
        <w:t xml:space="preserve">George, </w:t>
      </w:r>
      <w:r w:rsidRPr="00B86840">
        <w:t>environmental and political activis</w:t>
      </w:r>
      <w:r>
        <w:t>t, Forbidden Planet, December 3, 2012, monbiot.com)</w:t>
      </w:r>
    </w:p>
    <w:p w14:paraId="566989F5" w14:textId="77777777" w:rsidR="00B52D30" w:rsidRPr="00B86840" w:rsidRDefault="00B52D30" w:rsidP="00B52D30">
      <w:pPr>
        <w:rPr>
          <w:rStyle w:val="Underline"/>
        </w:rPr>
      </w:pPr>
      <w:r w:rsidRPr="00B52D30">
        <w:rPr>
          <w:rStyle w:val="Underline"/>
          <w:b/>
        </w:rPr>
        <w:t xml:space="preserve">The 1000-year legacy of current carbon emissions is long enough to smash anything resembling human </w:t>
      </w:r>
      <w:proofErr w:type="spellStart"/>
      <w:r w:rsidRPr="00B52D30">
        <w:rPr>
          <w:rStyle w:val="Underline"/>
          <w:b/>
        </w:rPr>
        <w:t>civilisation</w:t>
      </w:r>
      <w:proofErr w:type="spellEnd"/>
      <w:r w:rsidRPr="00B52D30">
        <w:rPr>
          <w:rStyle w:val="Underline"/>
          <w:b/>
        </w:rPr>
        <w:t xml:space="preserve"> into </w:t>
      </w:r>
      <w:proofErr w:type="gramStart"/>
      <w:r w:rsidRPr="00B52D30">
        <w:rPr>
          <w:rStyle w:val="Underline"/>
          <w:b/>
        </w:rPr>
        <w:t>splinters</w:t>
      </w:r>
      <w:r>
        <w:t>(</w:t>
      </w:r>
      <w:proofErr w:type="gramEnd"/>
      <w:r>
        <w:t>13</w:t>
      </w:r>
      <w:r w:rsidRPr="00B86840">
        <w:rPr>
          <w:b/>
        </w:rPr>
        <w:t xml:space="preserve">). </w:t>
      </w:r>
      <w:r w:rsidRPr="00B52D30">
        <w:rPr>
          <w:rStyle w:val="Underline"/>
          <w:b/>
        </w:rPr>
        <w:t>Complex societies have sometimes survived the rise and fall of empires, plagues, wars and famines. They won’t survive six degrees of climate change,</w:t>
      </w:r>
      <w:r w:rsidRPr="00B86840">
        <w:rPr>
          <w:rStyle w:val="Underline"/>
        </w:rPr>
        <w:t xml:space="preserve"> sustained for a </w:t>
      </w:r>
      <w:proofErr w:type="gramStart"/>
      <w:r w:rsidRPr="00B86840">
        <w:rPr>
          <w:rStyle w:val="Underline"/>
        </w:rPr>
        <w:t>millennium(</w:t>
      </w:r>
      <w:proofErr w:type="gramEnd"/>
      <w:r w:rsidRPr="00B86840">
        <w:rPr>
          <w:rStyle w:val="Underline"/>
        </w:rPr>
        <w:t xml:space="preserve">14). In return for 150 years of explosive consumption, much of which does nothing to advance human welfare, we are </w:t>
      </w:r>
      <w:proofErr w:type="spellStart"/>
      <w:r w:rsidRPr="00B86840">
        <w:rPr>
          <w:rStyle w:val="Underline"/>
        </w:rPr>
        <w:t>atomising</w:t>
      </w:r>
      <w:proofErr w:type="spellEnd"/>
      <w:r w:rsidRPr="00B86840">
        <w:rPr>
          <w:rStyle w:val="Underline"/>
        </w:rPr>
        <w:t xml:space="preserve"> the natural world and the human systems that depend on it.</w:t>
      </w:r>
    </w:p>
    <w:p w14:paraId="29DE632F" w14:textId="77777777" w:rsidR="00B52D30" w:rsidRPr="001936A9" w:rsidRDefault="00B52D30" w:rsidP="00B52D30">
      <w:r w:rsidRPr="00B86840">
        <w:rPr>
          <w:rStyle w:val="Underline"/>
        </w:rPr>
        <w:t>The climate summit</w:t>
      </w:r>
      <w:r w:rsidRPr="001936A9">
        <w:t xml:space="preserve"> (or foothill) in Doha and the sound and fury of the British government’s new measures </w:t>
      </w:r>
      <w:r w:rsidRPr="00B86840">
        <w:rPr>
          <w:rStyle w:val="Underline"/>
        </w:rPr>
        <w:t xml:space="preserve">probe the current </w:t>
      </w:r>
      <w:r w:rsidRPr="00B52D30">
        <w:rPr>
          <w:rStyle w:val="Underline"/>
          <w:b/>
        </w:rPr>
        <w:t>limits of political action.</w:t>
      </w:r>
      <w:r w:rsidRPr="001936A9">
        <w:rPr>
          <w:b/>
        </w:rPr>
        <w:t xml:space="preserve"> </w:t>
      </w:r>
      <w:r w:rsidRPr="00B52D30">
        <w:rPr>
          <w:rStyle w:val="Underline"/>
          <w:b/>
        </w:rPr>
        <w:t>Go further and you break your covenant with power, a covenant both disguised and validated by the neoliberal creed</w:t>
      </w:r>
      <w:r w:rsidRPr="00B86840">
        <w:rPr>
          <w:rStyle w:val="Underline"/>
        </w:rPr>
        <w:t>.</w:t>
      </w:r>
    </w:p>
    <w:p w14:paraId="538FBA1F" w14:textId="77777777" w:rsidR="00B52D30" w:rsidRPr="001936A9" w:rsidRDefault="00B52D30" w:rsidP="00B52D30">
      <w:pPr>
        <w:rPr>
          <w:b/>
        </w:rPr>
      </w:pPr>
      <w:r w:rsidRPr="00B86840">
        <w:rPr>
          <w:rStyle w:val="Underline"/>
        </w:rPr>
        <w:t xml:space="preserve">Neoliberalism is not the root of the problem: it is the ideology used, often retrospectively, to justify a global grab of power, public assets and natural resources by an unrestrained elite. But </w:t>
      </w:r>
      <w:r w:rsidRPr="00B52D30">
        <w:rPr>
          <w:rStyle w:val="Underline"/>
          <w:b/>
        </w:rPr>
        <w:t>the problem cannot be addressed until the doctrine is challenged by effective political alternatives</w:t>
      </w:r>
      <w:r w:rsidRPr="001936A9">
        <w:rPr>
          <w:b/>
        </w:rPr>
        <w:t>.</w:t>
      </w:r>
    </w:p>
    <w:p w14:paraId="4BE40C01" w14:textId="77777777" w:rsidR="00B52D30" w:rsidRPr="001936A9" w:rsidRDefault="00B52D30" w:rsidP="00B52D30">
      <w:r w:rsidRPr="00B86840">
        <w:rPr>
          <w:rStyle w:val="Underline"/>
        </w:rPr>
        <w:t xml:space="preserve">In other words, the struggle against climate change – and all the crises which now beset both human beings and the natural world – </w:t>
      </w:r>
      <w:r w:rsidRPr="00B52D30">
        <w:rPr>
          <w:rStyle w:val="Underline"/>
          <w:b/>
        </w:rPr>
        <w:t>cannot be won without a wider political fight</w:t>
      </w:r>
      <w:r w:rsidRPr="00B86840">
        <w:rPr>
          <w:rStyle w:val="Underline"/>
        </w:rPr>
        <w:t xml:space="preserve">: a democratic </w:t>
      </w:r>
      <w:proofErr w:type="spellStart"/>
      <w:r w:rsidRPr="00B86840">
        <w:rPr>
          <w:rStyle w:val="Underline"/>
        </w:rPr>
        <w:t>mobilisation</w:t>
      </w:r>
      <w:proofErr w:type="spellEnd"/>
      <w:r w:rsidRPr="00B86840">
        <w:rPr>
          <w:rStyle w:val="Underline"/>
        </w:rPr>
        <w:t xml:space="preserve"> against plutocracy</w:t>
      </w:r>
      <w:r w:rsidRPr="001936A9">
        <w:t>. I believe this should start with an effort to reform campaign finance: the means by which corporations and the very rich buy policies and politicians. Some of us will be launching a petition in the UK in the next few weeks, and I hope you will sign it.</w:t>
      </w:r>
    </w:p>
    <w:p w14:paraId="06AD6CEA" w14:textId="77777777" w:rsidR="00B52D30" w:rsidRPr="001936A9" w:rsidRDefault="00B52D30" w:rsidP="00B52D30">
      <w:r w:rsidRPr="001936A9">
        <w:t xml:space="preserve">But this is scarcely a beginning. </w:t>
      </w:r>
      <w:r w:rsidRPr="00B86840">
        <w:rPr>
          <w:rStyle w:val="Underline"/>
        </w:rPr>
        <w:t xml:space="preserve">We must start to articulate a new politics: one that sees intervention as legitimate, that contains a higher purpose than corporate emancipation disguised as market freedom, that puts the survival of people and the living world above the survival of a few </w:t>
      </w:r>
      <w:proofErr w:type="spellStart"/>
      <w:r w:rsidRPr="00B86840">
        <w:rPr>
          <w:rStyle w:val="Underline"/>
        </w:rPr>
        <w:t>favoured</w:t>
      </w:r>
      <w:proofErr w:type="spellEnd"/>
      <w:r w:rsidRPr="00B86840">
        <w:rPr>
          <w:rStyle w:val="Underline"/>
        </w:rPr>
        <w:t xml:space="preserve"> industries. </w:t>
      </w:r>
      <w:proofErr w:type="gramStart"/>
      <w:r w:rsidRPr="00B86840">
        <w:rPr>
          <w:rStyle w:val="Underline"/>
        </w:rPr>
        <w:t>In other words, a politics that belongs to us, not just the super-rich.</w:t>
      </w:r>
      <w:proofErr w:type="gramEnd"/>
    </w:p>
    <w:p w14:paraId="64C5A72A" w14:textId="77777777" w:rsidR="00250290" w:rsidRDefault="00250290" w:rsidP="00250290"/>
    <w:p w14:paraId="3FB8F8CA" w14:textId="77777777" w:rsidR="00B52D30" w:rsidRPr="00250290" w:rsidRDefault="00B52D30" w:rsidP="00250290"/>
    <w:p w14:paraId="44638D58" w14:textId="0556E048" w:rsidR="00ED1EF5" w:rsidRDefault="00ED1EF5" w:rsidP="00ED1EF5">
      <w:pPr>
        <w:pStyle w:val="Heading2"/>
      </w:pPr>
      <w:bookmarkStart w:id="18" w:name="_Toc234053473"/>
      <w:r>
        <w:t>Impact – Environment</w:t>
      </w:r>
      <w:bookmarkEnd w:id="18"/>
    </w:p>
    <w:p w14:paraId="176B1331" w14:textId="77777777" w:rsidR="00ED1EF5" w:rsidRPr="009C76AB" w:rsidRDefault="00ED1EF5" w:rsidP="00ED1EF5">
      <w:pPr>
        <w:pStyle w:val="Tag"/>
      </w:pPr>
      <w:r w:rsidRPr="009C76AB">
        <w:t>Neoliberal governmentality is not sustainable and makes extinction inevitable- it places profit motive above all other concerns and relies upon constant growth- this ensures environmental destruction and economic collapse</w:t>
      </w:r>
    </w:p>
    <w:p w14:paraId="01CC08FC" w14:textId="70E6CF9E" w:rsidR="00ED1EF5" w:rsidRPr="00781929" w:rsidRDefault="00ED1EF5" w:rsidP="00ED1EF5">
      <w:proofErr w:type="spellStart"/>
      <w:r w:rsidRPr="00ED1EF5">
        <w:rPr>
          <w:rStyle w:val="Cite"/>
        </w:rPr>
        <w:t>McMurty</w:t>
      </w:r>
      <w:proofErr w:type="spellEnd"/>
      <w:r w:rsidRPr="00ED1EF5">
        <w:rPr>
          <w:rStyle w:val="Cite"/>
        </w:rPr>
        <w:t xml:space="preserve"> ’96</w:t>
      </w:r>
      <w:r w:rsidRPr="00E14219">
        <w:t xml:space="preserve"> (John, Prof. of Philosophy @ U of Guelph, </w:t>
      </w:r>
      <w:r w:rsidRPr="00E14219">
        <w:rPr>
          <w:u w:val="single"/>
        </w:rPr>
        <w:t>The Cancer Stage of Capitalism</w:t>
      </w:r>
      <w:r w:rsidRPr="00E14219">
        <w:t>, CCPA Monitor, July/August 1996, http://www.islandnet.com/plethora/mai/cancer.html)</w:t>
      </w:r>
    </w:p>
    <w:p w14:paraId="0B815848" w14:textId="77777777" w:rsidR="00ED1EF5" w:rsidRPr="00ED1EF5" w:rsidRDefault="00ED1EF5" w:rsidP="00ED1EF5">
      <w:pPr>
        <w:rPr>
          <w:rStyle w:val="Underline"/>
        </w:rPr>
      </w:pPr>
      <w:r w:rsidRPr="00243FE3">
        <w:t xml:space="preserve">On a world scale, 20,000 pages of GATT or </w:t>
      </w:r>
      <w:r w:rsidRPr="00ED1EF5">
        <w:rPr>
          <w:rStyle w:val="Underline"/>
        </w:rPr>
        <w:t>W</w:t>
      </w:r>
      <w:r w:rsidRPr="00243FE3">
        <w:t xml:space="preserve">orld </w:t>
      </w:r>
      <w:r w:rsidRPr="00ED1EF5">
        <w:rPr>
          <w:rStyle w:val="Underline"/>
        </w:rPr>
        <w:t>T</w:t>
      </w:r>
      <w:r w:rsidRPr="00243FE3">
        <w:t xml:space="preserve">rade </w:t>
      </w:r>
      <w:r w:rsidRPr="00ED1EF5">
        <w:rPr>
          <w:rStyle w:val="Underline"/>
        </w:rPr>
        <w:t>O</w:t>
      </w:r>
      <w:r w:rsidRPr="00243FE3">
        <w:t>rganization</w:t>
      </w:r>
      <w:r w:rsidRPr="00D711D4">
        <w:t xml:space="preserve"> </w:t>
      </w:r>
      <w:r w:rsidRPr="00ED1EF5">
        <w:rPr>
          <w:rStyle w:val="Underline"/>
        </w:rPr>
        <w:t>regulations</w:t>
      </w:r>
      <w:r w:rsidRPr="00D711D4">
        <w:t xml:space="preserve"> </w:t>
      </w:r>
      <w:r w:rsidRPr="00243FE3">
        <w:t>and 1,400 articles within NAFTA</w:t>
      </w:r>
      <w:r w:rsidRPr="00D711D4">
        <w:t xml:space="preserve"> </w:t>
      </w:r>
      <w:r w:rsidRPr="00ED1EF5">
        <w:rPr>
          <w:rStyle w:val="Underline"/>
        </w:rPr>
        <w:t>specify exact rules to protect</w:t>
      </w:r>
      <w:r w:rsidRPr="00BB5218">
        <w:t xml:space="preserve"> the rights of </w:t>
      </w:r>
      <w:r w:rsidRPr="00ED1EF5">
        <w:rPr>
          <w:rStyle w:val="Underline"/>
        </w:rPr>
        <w:t>capitalist corporations to own</w:t>
      </w:r>
      <w:r w:rsidRPr="00BB5218">
        <w:t xml:space="preserve">, produce, </w:t>
      </w:r>
      <w:r w:rsidRPr="00ED1EF5">
        <w:rPr>
          <w:rStyle w:val="Underline"/>
        </w:rPr>
        <w:t>sell, and invest across boundaries.</w:t>
      </w:r>
      <w:r w:rsidRPr="00D711D4">
        <w:t xml:space="preserve"> </w:t>
      </w:r>
      <w:r w:rsidRPr="00243FE3">
        <w:t>Yet</w:t>
      </w:r>
      <w:r w:rsidRPr="00D711D4">
        <w:t xml:space="preserve"> </w:t>
      </w:r>
      <w:r w:rsidRPr="00ED1EF5">
        <w:rPr>
          <w:rStyle w:val="Underline"/>
        </w:rPr>
        <w:t>absent</w:t>
      </w:r>
      <w:r w:rsidRPr="00D711D4">
        <w:t xml:space="preserve"> </w:t>
      </w:r>
      <w:r w:rsidRPr="00243FE3">
        <w:t xml:space="preserve">from this mountain of regulations </w:t>
      </w:r>
      <w:r w:rsidRPr="00ED1EF5">
        <w:rPr>
          <w:rStyle w:val="Underline"/>
        </w:rPr>
        <w:t>are</w:t>
      </w:r>
      <w:r w:rsidRPr="00BB5218">
        <w:t xml:space="preserve"> any effective </w:t>
      </w:r>
      <w:r w:rsidRPr="00ED1EF5">
        <w:rPr>
          <w:rStyle w:val="Underline"/>
        </w:rPr>
        <w:t>environmental protections</w:t>
      </w:r>
      <w:r w:rsidRPr="00243FE3">
        <w:t xml:space="preserve"> against </w:t>
      </w:r>
      <w:r w:rsidRPr="00CA4330">
        <w:t xml:space="preserve">increasing pollution, destruction, wastes, exhaustion, or extinction. The invasiveness of such "free trade" regimes may be discerned by the pathologies of its outcomes. </w:t>
      </w:r>
      <w:r w:rsidRPr="00ED1EF5">
        <w:rPr>
          <w:rStyle w:val="Underline"/>
        </w:rPr>
        <w:t>The air is</w:t>
      </w:r>
      <w:r w:rsidRPr="00243FE3">
        <w:t xml:space="preserve"> increasingly </w:t>
      </w:r>
      <w:proofErr w:type="spellStart"/>
      <w:r w:rsidRPr="00ED1EF5">
        <w:rPr>
          <w:rStyle w:val="Underline"/>
        </w:rPr>
        <w:t>unbreathable</w:t>
      </w:r>
      <w:proofErr w:type="spellEnd"/>
      <w:r w:rsidRPr="00243FE3">
        <w:t xml:space="preserve">; no one may stay in the sun without cancer danger; </w:t>
      </w:r>
      <w:r w:rsidRPr="00ED1EF5">
        <w:rPr>
          <w:rStyle w:val="Underline"/>
        </w:rPr>
        <w:t>oceans and ecosystems</w:t>
      </w:r>
      <w:r w:rsidRPr="00BB5218">
        <w:t xml:space="preserve"> are becoming </w:t>
      </w:r>
      <w:r w:rsidRPr="00ED1EF5">
        <w:rPr>
          <w:rStyle w:val="Underline"/>
        </w:rPr>
        <w:t>lifeless</w:t>
      </w:r>
      <w:r w:rsidRPr="00D711D4">
        <w:t xml:space="preserve"> </w:t>
      </w:r>
      <w:r w:rsidRPr="00243FE3">
        <w:t xml:space="preserve">in various parts of the planet; tropical and temperate </w:t>
      </w:r>
      <w:r w:rsidRPr="00ED1EF5">
        <w:rPr>
          <w:rStyle w:val="Underline"/>
        </w:rPr>
        <w:t>rain forests are clear-cut</w:t>
      </w:r>
      <w:r w:rsidRPr="00F713EF">
        <w:t xml:space="preserve"> </w:t>
      </w:r>
      <w:r w:rsidRPr="00243FE3">
        <w:t xml:space="preserve">at the rate of 100 acres a minute; </w:t>
      </w:r>
      <w:r w:rsidRPr="00ED1EF5">
        <w:rPr>
          <w:rStyle w:val="Underline"/>
        </w:rPr>
        <w:t>plants and animals</w:t>
      </w:r>
      <w:r w:rsidRPr="00D711D4">
        <w:t xml:space="preserve"> </w:t>
      </w:r>
      <w:r w:rsidRPr="00243FE3">
        <w:t xml:space="preserve">of countless </w:t>
      </w:r>
      <w:r w:rsidRPr="00BB5218">
        <w:t xml:space="preserve">varieties are becoming </w:t>
      </w:r>
      <w:r w:rsidRPr="00ED1EF5">
        <w:rPr>
          <w:rStyle w:val="Underline"/>
        </w:rPr>
        <w:t>extinct</w:t>
      </w:r>
      <w:r w:rsidRPr="00D711D4">
        <w:t xml:space="preserve"> </w:t>
      </w:r>
      <w:r w:rsidRPr="00243FE3">
        <w:t>every year; and the sounds of the world are ever more dominantly coming from the din of fossil-fuel motors--but the profit-exploitation of the global life-environment only increases its assaults without self-control.</w:t>
      </w:r>
      <w:r>
        <w:t xml:space="preserve"> The Cancer Stage of Capitalism </w:t>
      </w:r>
      <w:r w:rsidRPr="00243FE3">
        <w:t xml:space="preserve">Long-term, systematic and </w:t>
      </w:r>
      <w:r w:rsidRPr="00ED1EF5">
        <w:rPr>
          <w:rStyle w:val="Underline"/>
        </w:rPr>
        <w:t>irreversible destruction of global life</w:t>
      </w:r>
      <w:r w:rsidRPr="00BB5218">
        <w:t xml:space="preserve">-organization </w:t>
      </w:r>
      <w:r w:rsidRPr="00ED1EF5">
        <w:rPr>
          <w:rStyle w:val="Underline"/>
        </w:rPr>
        <w:t>emerged for the first time during</w:t>
      </w:r>
      <w:r w:rsidRPr="00243FE3">
        <w:t xml:space="preserve"> the current </w:t>
      </w:r>
      <w:r w:rsidRPr="00ED1EF5">
        <w:rPr>
          <w:rStyle w:val="Underline"/>
        </w:rPr>
        <w:t>advanced</w:t>
      </w:r>
      <w:r w:rsidRPr="00243FE3">
        <w:t xml:space="preserve"> stage of </w:t>
      </w:r>
      <w:r w:rsidRPr="00ED1EF5">
        <w:rPr>
          <w:rStyle w:val="Underline"/>
        </w:rPr>
        <w:t>capitalism.</w:t>
      </w:r>
      <w:r w:rsidRPr="00243FE3">
        <w:t xml:space="preserve"> If we consider the defining principles of cancer and the eventual destruction of a life-host, it is difficult to avoid seeing that </w:t>
      </w:r>
      <w:r w:rsidRPr="00ED1EF5">
        <w:rPr>
          <w:rStyle w:val="Underline"/>
        </w:rPr>
        <w:t>a cancer</w:t>
      </w:r>
      <w:r w:rsidRPr="00BB5218">
        <w:t xml:space="preserve"> pattern </w:t>
      </w:r>
      <w:r w:rsidRPr="00ED1EF5">
        <w:rPr>
          <w:rStyle w:val="Underline"/>
        </w:rPr>
        <w:t>is</w:t>
      </w:r>
      <w:r w:rsidRPr="00243FE3">
        <w:t xml:space="preserve"> increasingly invading and </w:t>
      </w:r>
      <w:r w:rsidRPr="00ED1EF5">
        <w:rPr>
          <w:rStyle w:val="Underline"/>
        </w:rPr>
        <w:t>spreading across the planet.</w:t>
      </w:r>
      <w:r w:rsidRPr="00243FE3">
        <w:t xml:space="preserve"> In other </w:t>
      </w:r>
      <w:r w:rsidRPr="00BB5218">
        <w:t>words, there is-- 1.</w:t>
      </w:r>
      <w:r w:rsidRPr="00243FE3">
        <w:t xml:space="preserve"> </w:t>
      </w:r>
      <w:proofErr w:type="gramStart"/>
      <w:r w:rsidRPr="00243FE3">
        <w:t>an</w:t>
      </w:r>
      <w:proofErr w:type="gramEnd"/>
      <w:r w:rsidRPr="00243FE3">
        <w:t xml:space="preserve"> </w:t>
      </w:r>
      <w:r w:rsidRPr="00ED1EF5">
        <w:rPr>
          <w:rStyle w:val="Underline"/>
        </w:rPr>
        <w:t>uncontrolled</w:t>
      </w:r>
      <w:r w:rsidRPr="00243FE3">
        <w:t xml:space="preserve"> and unregulated </w:t>
      </w:r>
      <w:r w:rsidRPr="00ED1EF5">
        <w:rPr>
          <w:rStyle w:val="Underline"/>
        </w:rPr>
        <w:t>reproduction</w:t>
      </w:r>
      <w:r w:rsidRPr="00243FE3">
        <w:t xml:space="preserve"> and multiplication </w:t>
      </w:r>
      <w:r w:rsidRPr="00ED1EF5">
        <w:rPr>
          <w:rStyle w:val="Underline"/>
        </w:rPr>
        <w:t>of an agent</w:t>
      </w:r>
      <w:r w:rsidRPr="00BB5218">
        <w:t xml:space="preserve"> in the host body that: 2. </w:t>
      </w:r>
      <w:proofErr w:type="gramStart"/>
      <w:r w:rsidRPr="00BB5218">
        <w:t>is</w:t>
      </w:r>
      <w:proofErr w:type="gramEnd"/>
      <w:r w:rsidRPr="00BB5218">
        <w:t xml:space="preserve"> </w:t>
      </w:r>
      <w:r w:rsidRPr="00ED1EF5">
        <w:rPr>
          <w:rStyle w:val="Underline"/>
        </w:rPr>
        <w:t>not committed to any function</w:t>
      </w:r>
      <w:r w:rsidRPr="00243FE3">
        <w:t xml:space="preserve"> of </w:t>
      </w:r>
      <w:r w:rsidRPr="00BB5218">
        <w:t xml:space="preserve">the host body; 3. </w:t>
      </w:r>
      <w:proofErr w:type="gramStart"/>
      <w:r w:rsidRPr="00BB5218">
        <w:t>increasingly</w:t>
      </w:r>
      <w:proofErr w:type="gramEnd"/>
      <w:r w:rsidRPr="00BB5218">
        <w:t xml:space="preserve"> appropriates nutriments from the host body in its growth a</w:t>
      </w:r>
      <w:r w:rsidRPr="00243FE3">
        <w:t xml:space="preserve">nd </w:t>
      </w:r>
      <w:r w:rsidRPr="00BB5218">
        <w:t xml:space="preserve">reproduction; 4. </w:t>
      </w:r>
      <w:proofErr w:type="gramStart"/>
      <w:r w:rsidRPr="00BB5218">
        <w:t>is</w:t>
      </w:r>
      <w:proofErr w:type="gramEnd"/>
      <w:r w:rsidRPr="00BB5218">
        <w:t xml:space="preserve"> not effectively recognized by the immune system; 5. </w:t>
      </w:r>
      <w:proofErr w:type="gramStart"/>
      <w:r w:rsidRPr="00ED1EF5">
        <w:rPr>
          <w:rStyle w:val="Underline"/>
        </w:rPr>
        <w:t>possesses</w:t>
      </w:r>
      <w:proofErr w:type="gramEnd"/>
      <w:r w:rsidRPr="00ED1EF5">
        <w:rPr>
          <w:rStyle w:val="Underline"/>
        </w:rPr>
        <w:t xml:space="preserve"> the ability to</w:t>
      </w:r>
      <w:r w:rsidRPr="00243FE3">
        <w:t xml:space="preserve"> transfer or </w:t>
      </w:r>
      <w:r w:rsidRPr="00ED1EF5">
        <w:rPr>
          <w:rStyle w:val="Underline"/>
        </w:rPr>
        <w:t>metastasize its assaultive growth to sites across the host body</w:t>
      </w:r>
      <w:r w:rsidRPr="00243FE3">
        <w:t>; 6</w:t>
      </w:r>
      <w:r w:rsidRPr="00BB5218">
        <w:t xml:space="preserve">. </w:t>
      </w:r>
      <w:proofErr w:type="gramStart"/>
      <w:r w:rsidRPr="00BB5218">
        <w:t>progressively</w:t>
      </w:r>
      <w:proofErr w:type="gramEnd"/>
      <w:r w:rsidRPr="00BB5218">
        <w:t xml:space="preserve"> </w:t>
      </w:r>
      <w:r w:rsidRPr="00ED1EF5">
        <w:rPr>
          <w:rStyle w:val="Underline"/>
        </w:rPr>
        <w:t>infiltrates</w:t>
      </w:r>
      <w:r w:rsidRPr="00243FE3">
        <w:t xml:space="preserve"> and </w:t>
      </w:r>
      <w:r w:rsidRPr="00BB5218">
        <w:t xml:space="preserve">invades the host body </w:t>
      </w:r>
      <w:r w:rsidRPr="00ED1EF5">
        <w:rPr>
          <w:rStyle w:val="Underline"/>
        </w:rPr>
        <w:t>until it</w:t>
      </w:r>
      <w:r w:rsidRPr="00243FE3">
        <w:t xml:space="preserve"> obstructs, damages, or </w:t>
      </w:r>
      <w:r w:rsidRPr="00ED1EF5">
        <w:rPr>
          <w:rStyle w:val="Underline"/>
        </w:rPr>
        <w:t>destroys successive organs</w:t>
      </w:r>
      <w:r w:rsidRPr="00243FE3">
        <w:t xml:space="preserve"> of its life-system; </w:t>
      </w:r>
      <w:r w:rsidRPr="00ED1EF5">
        <w:rPr>
          <w:rStyle w:val="Underline"/>
        </w:rPr>
        <w:t>and</w:t>
      </w:r>
      <w:r w:rsidRPr="00243FE3">
        <w:t xml:space="preserve"> 7</w:t>
      </w:r>
      <w:r w:rsidRPr="00BB5218">
        <w:t xml:space="preserve">. </w:t>
      </w:r>
      <w:proofErr w:type="gramStart"/>
      <w:r w:rsidRPr="00BB5218">
        <w:t>eventually</w:t>
      </w:r>
      <w:proofErr w:type="gramEnd"/>
      <w:r w:rsidRPr="00BB5218">
        <w:t xml:space="preserve"> </w:t>
      </w:r>
      <w:r w:rsidRPr="00ED1EF5">
        <w:rPr>
          <w:rStyle w:val="Underline"/>
        </w:rPr>
        <w:t>destroys the life-host</w:t>
      </w:r>
      <w:r w:rsidRPr="00BB5218">
        <w:t xml:space="preserve"> in the absence of an effective immune-system recognition and response. </w:t>
      </w:r>
      <w:r w:rsidRPr="00ED1EF5">
        <w:rPr>
          <w:rStyle w:val="Underline"/>
        </w:rPr>
        <w:t>Two</w:t>
      </w:r>
      <w:r w:rsidRPr="00243FE3">
        <w:t xml:space="preserve"> comparatively sudden and rapidly advancing </w:t>
      </w:r>
      <w:r w:rsidRPr="00ED1EF5">
        <w:rPr>
          <w:rStyle w:val="Underline"/>
        </w:rPr>
        <w:t>systemic changes</w:t>
      </w:r>
      <w:r w:rsidRPr="00243FE3">
        <w:t xml:space="preserve"> across the social bodies and global environment </w:t>
      </w:r>
      <w:r w:rsidRPr="00ED1EF5">
        <w:rPr>
          <w:rStyle w:val="Underline"/>
        </w:rPr>
        <w:t>are attacking</w:t>
      </w:r>
      <w:r w:rsidRPr="0021278F">
        <w:t xml:space="preserve"> the evolved systems of life-protection just </w:t>
      </w:r>
      <w:r w:rsidRPr="00A615B7">
        <w:t>as the stress and assault on their carrying capacities by money-capital circuits have become more rapid, intense, and pervasive. The most sudden attack is on society's protective systems, which were designed to ward off the internal starvation of members' functions and growth by capitalist invasion and accumulation. Globally, protective systems are</w:t>
      </w:r>
      <w:r w:rsidRPr="00243FE3">
        <w:t xml:space="preserve"> now being dismantled at every level. The pattern is now so universal and </w:t>
      </w:r>
      <w:r w:rsidRPr="00A615B7">
        <w:t>aggressive that even the language of its agents no longer disguises its destructive intent</w:t>
      </w:r>
      <w:r w:rsidRPr="00243FE3">
        <w:t>--</w:t>
      </w:r>
      <w:r w:rsidRPr="00ED1EF5">
        <w:rPr>
          <w:rStyle w:val="Underline"/>
        </w:rPr>
        <w:t>"drastic cutbacks</w:t>
      </w:r>
      <w:r w:rsidRPr="00566B03">
        <w:t>,</w:t>
      </w:r>
      <w:r w:rsidRPr="00ED1EF5">
        <w:rPr>
          <w:rStyle w:val="Underline"/>
        </w:rPr>
        <w:t>"</w:t>
      </w:r>
      <w:r w:rsidRPr="00243FE3">
        <w:t xml:space="preserve"> "axing social programs," </w:t>
      </w:r>
      <w:r w:rsidRPr="00ED1EF5">
        <w:rPr>
          <w:rStyle w:val="Underline"/>
        </w:rPr>
        <w:t>"slashing public services</w:t>
      </w:r>
      <w:r w:rsidRPr="00A615B7">
        <w:t>,</w:t>
      </w:r>
      <w:r w:rsidRPr="00ED1EF5">
        <w:rPr>
          <w:rStyle w:val="Underline"/>
        </w:rPr>
        <w:t>"</w:t>
      </w:r>
      <w:r w:rsidRPr="00A615B7">
        <w:t xml:space="preserve"> and so on.</w:t>
      </w:r>
      <w:r w:rsidRPr="00243FE3">
        <w:t xml:space="preserve"> And society's protective systems are openly being "cut," "slashed," and "axed" </w:t>
      </w:r>
      <w:r w:rsidRPr="00ED1EF5">
        <w:rPr>
          <w:rStyle w:val="Underline"/>
        </w:rPr>
        <w:t>to "reassure lenders and investors</w:t>
      </w:r>
      <w:r w:rsidRPr="00243FE3">
        <w:t>"--</w:t>
      </w:r>
      <w:r w:rsidRPr="00ED1EF5">
        <w:rPr>
          <w:rStyle w:val="Underline"/>
        </w:rPr>
        <w:t>that circuit of money investment</w:t>
      </w:r>
      <w:r w:rsidRPr="00243FE3">
        <w:t xml:space="preserve"> and profit </w:t>
      </w:r>
      <w:r w:rsidRPr="00A615B7">
        <w:t xml:space="preserve">that </w:t>
      </w:r>
      <w:r w:rsidRPr="00ED1EF5">
        <w:rPr>
          <w:rStyle w:val="Underline"/>
        </w:rPr>
        <w:t>is no longer linked to</w:t>
      </w:r>
      <w:r w:rsidRPr="00243FE3">
        <w:t xml:space="preserve"> the </w:t>
      </w:r>
      <w:r w:rsidRPr="00ED1EF5">
        <w:rPr>
          <w:rStyle w:val="Underline"/>
        </w:rPr>
        <w:t>production</w:t>
      </w:r>
      <w:r w:rsidRPr="00243FE3">
        <w:t xml:space="preserve"> or circulation of useful goods and services. Money capital that seeks more money without producing any life good or service goes back as far as usury, but never before has it been the dominant form of social life-organization. The mutation in this macro-circuit of money investment and profit occurred when money capital became exclusively committed at every stage of its growth to the direct multiplication of itself. The comparison with a carcinogen is </w:t>
      </w:r>
      <w:r w:rsidRPr="00A615B7">
        <w:t>starkly evident. A cancer pattern of disease and metastasis is confirmed when money capital lacks any commitment to any life-organization on the planet, but is free to move with increasing volume and velocity in and out of--but not to sustain--social and environmental</w:t>
      </w:r>
      <w:r w:rsidRPr="00243FE3">
        <w:t xml:space="preserve"> life-hosts. On the contrary, ever more social resources and protections are being diverted to assist the capitalist cancer to multiply. </w:t>
      </w:r>
      <w:r w:rsidRPr="00ED1EF5">
        <w:rPr>
          <w:rStyle w:val="Underline"/>
        </w:rPr>
        <w:t xml:space="preserve">The </w:t>
      </w:r>
      <w:proofErr w:type="spellStart"/>
      <w:r w:rsidRPr="00ED1EF5">
        <w:rPr>
          <w:rStyle w:val="Underline"/>
        </w:rPr>
        <w:t>spiralling</w:t>
      </w:r>
      <w:proofErr w:type="spellEnd"/>
      <w:r w:rsidRPr="00ED1EF5">
        <w:rPr>
          <w:rStyle w:val="Underline"/>
        </w:rPr>
        <w:t xml:space="preserve"> debt</w:t>
      </w:r>
      <w:r w:rsidRPr="00243FE3">
        <w:t xml:space="preserve"> and deficit </w:t>
      </w:r>
      <w:r w:rsidRPr="00ED1EF5">
        <w:rPr>
          <w:rStyle w:val="Underline"/>
        </w:rPr>
        <w:t>circuits currently bankrupting governments</w:t>
      </w:r>
      <w:r w:rsidRPr="00243FE3">
        <w:t xml:space="preserve"> and social infrastructures around the world </w:t>
      </w:r>
      <w:r w:rsidRPr="00ED1EF5">
        <w:rPr>
          <w:rStyle w:val="Underline"/>
        </w:rPr>
        <w:t>are a primary channel of money-capital's mutated form</w:t>
      </w:r>
      <w:r w:rsidRPr="00243FE3">
        <w:t xml:space="preserve"> as it invades social hosts and appropriates their life resources for its own growth and spread. For example, even after over $14 trillion had already been taken from poor, less-developed countries by the money-extraction cycles of major banks, their total indebtedness to the banks doubled from approximately $819 billion in 1982 to $1,712 billion in 1993. </w:t>
      </w:r>
      <w:r w:rsidRPr="00ED1EF5">
        <w:rPr>
          <w:rStyle w:val="Underline"/>
        </w:rPr>
        <w:t>Such processes cannot continue for long without destroying</w:t>
      </w:r>
      <w:r w:rsidRPr="00227818">
        <w:t xml:space="preserve"> the </w:t>
      </w:r>
      <w:r w:rsidRPr="00ED1EF5">
        <w:rPr>
          <w:rStyle w:val="Underline"/>
        </w:rPr>
        <w:t>host</w:t>
      </w:r>
      <w:r w:rsidRPr="00227818">
        <w:t xml:space="preserve"> body. </w:t>
      </w:r>
      <w:r w:rsidRPr="00ED1EF5">
        <w:rPr>
          <w:rStyle w:val="Underline"/>
        </w:rPr>
        <w:t>Symptoms</w:t>
      </w:r>
      <w:r w:rsidRPr="00243FE3">
        <w:t xml:space="preserve"> of this destructive pattern </w:t>
      </w:r>
      <w:r w:rsidRPr="00ED1EF5">
        <w:rPr>
          <w:rStyle w:val="Underline"/>
        </w:rPr>
        <w:t>are visible across</w:t>
      </w:r>
      <w:r w:rsidRPr="00243FE3">
        <w:t xml:space="preserve"> the nations of </w:t>
      </w:r>
      <w:r w:rsidRPr="00ED1EF5">
        <w:rPr>
          <w:rStyle w:val="Underline"/>
        </w:rPr>
        <w:t>the world</w:t>
      </w:r>
      <w:r w:rsidRPr="00243FE3">
        <w:t xml:space="preserve">, </w:t>
      </w:r>
      <w:r w:rsidRPr="00227818">
        <w:t>but especially in Africa and Latin America. At a certain stage of this invasive appropriation of life-resources, social bodies can no longer continue to convert their</w:t>
      </w:r>
      <w:r w:rsidRPr="00243FE3">
        <w:t xml:space="preserve"> life-sustenance base to more money for the </w:t>
      </w:r>
      <w:proofErr w:type="gramStart"/>
      <w:r w:rsidRPr="00243FE3">
        <w:t>money-lenders</w:t>
      </w:r>
      <w:proofErr w:type="gramEnd"/>
      <w:r w:rsidRPr="00243FE3">
        <w:t xml:space="preserve">. "Restructuring" and "structural adjustment" programs are then imposed on them to ensure that the money cancer keeps spreading without resistance from the host bodies. The disease agent advances against the weakened host social body and spreads more widely and deeply into its </w:t>
      </w:r>
      <w:r w:rsidRPr="00227818">
        <w:t>vital organs. Society's ruling orders submit. Restructurings of social-life organization to feed the invaders proceed faster and deeper.</w:t>
      </w:r>
      <w:r w:rsidRPr="00243FE3">
        <w:t xml:space="preserve"> </w:t>
      </w:r>
      <w:r w:rsidRPr="00ED1EF5">
        <w:rPr>
          <w:rStyle w:val="Underline"/>
        </w:rPr>
        <w:t>More and more</w:t>
      </w:r>
      <w:r w:rsidRPr="00227818">
        <w:t xml:space="preserve"> of society's </w:t>
      </w:r>
      <w:r w:rsidRPr="00ED1EF5">
        <w:rPr>
          <w:rStyle w:val="Underline"/>
        </w:rPr>
        <w:t>resources</w:t>
      </w:r>
      <w:r w:rsidRPr="00227818">
        <w:t xml:space="preserve"> are </w:t>
      </w:r>
      <w:r w:rsidRPr="00ED1EF5">
        <w:rPr>
          <w:rStyle w:val="Underline"/>
        </w:rPr>
        <w:t>yielded</w:t>
      </w:r>
      <w:r w:rsidRPr="00227818">
        <w:t xml:space="preserve"> up </w:t>
      </w:r>
      <w:r w:rsidRPr="00ED1EF5">
        <w:rPr>
          <w:rStyle w:val="Underline"/>
        </w:rPr>
        <w:t>to</w:t>
      </w:r>
      <w:r w:rsidRPr="00227818">
        <w:t xml:space="preserve"> the </w:t>
      </w:r>
      <w:proofErr w:type="gramStart"/>
      <w:r w:rsidRPr="00ED1EF5">
        <w:rPr>
          <w:rStyle w:val="Underline"/>
        </w:rPr>
        <w:t>money lenders</w:t>
      </w:r>
      <w:proofErr w:type="gramEnd"/>
      <w:r w:rsidRPr="00ED1EF5">
        <w:rPr>
          <w:rStyle w:val="Underline"/>
        </w:rPr>
        <w:t xml:space="preserve"> and investors. Unemployment </w:t>
      </w:r>
      <w:proofErr w:type="gramStart"/>
      <w:r w:rsidRPr="00ED1EF5">
        <w:rPr>
          <w:rStyle w:val="Underline"/>
        </w:rPr>
        <w:t>rises,</w:t>
      </w:r>
      <w:proofErr w:type="gramEnd"/>
      <w:r w:rsidRPr="00ED1EF5">
        <w:rPr>
          <w:rStyle w:val="Underline"/>
        </w:rPr>
        <w:t xml:space="preserve"> organized </w:t>
      </w:r>
      <w:proofErr w:type="spellStart"/>
      <w:r w:rsidRPr="00ED1EF5">
        <w:rPr>
          <w:rStyle w:val="Underline"/>
        </w:rPr>
        <w:t>labour</w:t>
      </w:r>
      <w:proofErr w:type="spellEnd"/>
      <w:r w:rsidRPr="00ED1EF5">
        <w:rPr>
          <w:rStyle w:val="Underline"/>
        </w:rPr>
        <w:t xml:space="preserve"> declines, and jobs become more insecure.</w:t>
      </w:r>
      <w:r w:rsidRPr="00243FE3">
        <w:t xml:space="preserve"> Poverty levels rise. </w:t>
      </w:r>
      <w:r w:rsidRPr="00ED1EF5">
        <w:rPr>
          <w:rStyle w:val="Underline"/>
        </w:rPr>
        <w:t>Social programs</w:t>
      </w:r>
      <w:r w:rsidRPr="00243FE3">
        <w:t xml:space="preserve"> for health, education and housing </w:t>
      </w:r>
      <w:r w:rsidRPr="00CA4330">
        <w:t xml:space="preserve">are </w:t>
      </w:r>
      <w:r w:rsidRPr="00ED1EF5">
        <w:rPr>
          <w:rStyle w:val="Underline"/>
        </w:rPr>
        <w:t>cut back</w:t>
      </w:r>
      <w:r w:rsidRPr="00243FE3">
        <w:t xml:space="preserve"> or dismantled. Social despair and panic spread beneath the mask of normality. Incremental starvation of social bodies advances to sustain continuous money outflows to agents who lack a committed function to any life-host. The life prospects of most of society's members rapidly deteriorate. </w:t>
      </w:r>
      <w:r w:rsidRPr="00ED1EF5">
        <w:rPr>
          <w:rStyle w:val="Underline"/>
        </w:rPr>
        <w:t>Systemic</w:t>
      </w:r>
      <w:r w:rsidRPr="00CA4330">
        <w:t xml:space="preserve"> deprivation and </w:t>
      </w:r>
      <w:r w:rsidRPr="00ED1EF5">
        <w:rPr>
          <w:rStyle w:val="Underline"/>
        </w:rPr>
        <w:t>starvation</w:t>
      </w:r>
      <w:r w:rsidRPr="00243FE3">
        <w:t xml:space="preserve"> of the social body's life sustenance </w:t>
      </w:r>
      <w:r w:rsidRPr="00ED1EF5">
        <w:rPr>
          <w:rStyle w:val="Underline"/>
        </w:rPr>
        <w:t>are</w:t>
      </w:r>
      <w:r w:rsidRPr="00243FE3">
        <w:t xml:space="preserve"> now clearly </w:t>
      </w:r>
      <w:r w:rsidRPr="00ED1EF5">
        <w:rPr>
          <w:rStyle w:val="Underline"/>
        </w:rPr>
        <w:t>evident</w:t>
      </w:r>
      <w:r w:rsidRPr="00243FE3">
        <w:t xml:space="preserve">, from the most undeveloped to the most advanced societies. </w:t>
      </w:r>
      <w:r w:rsidRPr="00ED1EF5">
        <w:rPr>
          <w:rStyle w:val="Underline"/>
        </w:rPr>
        <w:t>In Canada</w:t>
      </w:r>
      <w:r w:rsidRPr="00243FE3">
        <w:t xml:space="preserve">, for example, </w:t>
      </w:r>
      <w:r w:rsidRPr="00ED1EF5">
        <w:rPr>
          <w:rStyle w:val="Underline"/>
        </w:rPr>
        <w:t>infant mortality rates</w:t>
      </w:r>
      <w:r w:rsidRPr="00243FE3">
        <w:t xml:space="preserve">, the quintessential </w:t>
      </w:r>
      <w:r w:rsidRPr="009E7371">
        <w:t>indicator of social health, have just</w:t>
      </w:r>
      <w:r w:rsidRPr="00243FE3">
        <w:t xml:space="preserve"> risen an astonishing </w:t>
      </w:r>
      <w:r w:rsidRPr="00ED1EF5">
        <w:rPr>
          <w:rStyle w:val="Underline"/>
        </w:rPr>
        <w:t>43%</w:t>
      </w:r>
      <w:r w:rsidRPr="00243FE3">
        <w:t>, the first recorded rise in over 30 years. At the bottom end of the world's social bodies, 500,000 more children die each year from the enforced "restructuring" of their countries' economies. As this deprivation grows, the capitalist cancer increasingly diverts effective demand for use-value production to its own growth and self-</w:t>
      </w:r>
      <w:r w:rsidRPr="009E7371">
        <w:t>multiplication. Its modes of mutating the metabolism of the social body to its own proliferation have many new and aberrant forms, such as tu</w:t>
      </w:r>
      <w:r w:rsidRPr="00243FE3">
        <w:t xml:space="preserve">rning bankrupt governments into receiver states that enforce money lenders' insatiable demands on ever poorer public sectors; </w:t>
      </w:r>
      <w:r w:rsidRPr="00ED1EF5">
        <w:rPr>
          <w:rStyle w:val="Underline"/>
        </w:rPr>
        <w:t>demanding more tax breaks for investment</w:t>
      </w:r>
      <w:r w:rsidRPr="00243FE3">
        <w:t xml:space="preserve"> and debt instead of equity, and in non-productive speculation instead of job-creating enterprises; </w:t>
      </w:r>
      <w:r w:rsidRPr="00ED1EF5">
        <w:rPr>
          <w:rStyle w:val="Underline"/>
        </w:rPr>
        <w:t>attacking national currencies</w:t>
      </w:r>
      <w:r w:rsidRPr="009E7371">
        <w:t xml:space="preserve"> by speculative buying and selling in multi-billion-dollar</w:t>
      </w:r>
      <w:r w:rsidRPr="00243FE3">
        <w:t xml:space="preserve"> profit accumulations that create no use value and cripple social and economic orders overnight; </w:t>
      </w:r>
      <w:r w:rsidRPr="00ED1EF5">
        <w:rPr>
          <w:rStyle w:val="Underline"/>
        </w:rPr>
        <w:t>operating high-interest savings and loan banks</w:t>
      </w:r>
      <w:r w:rsidRPr="00243FE3">
        <w:t xml:space="preserve"> so that their principals can expropriate up to $500 billion from taxpayers to pay for their money-into-more-money amassments; </w:t>
      </w:r>
      <w:r w:rsidRPr="00ED1EF5">
        <w:rPr>
          <w:rStyle w:val="Underline"/>
        </w:rPr>
        <w:t>shifting tax obligations</w:t>
      </w:r>
      <w:r w:rsidRPr="009E7371">
        <w:t xml:space="preserve"> from banking and financial institutions to productive members of society who have less and less income to extract; and</w:t>
      </w:r>
      <w:r w:rsidRPr="00243FE3">
        <w:t xml:space="preserve"> </w:t>
      </w:r>
      <w:proofErr w:type="spellStart"/>
      <w:r w:rsidRPr="00243FE3">
        <w:t>channelling</w:t>
      </w:r>
      <w:proofErr w:type="spellEnd"/>
      <w:r w:rsidRPr="00243FE3">
        <w:t xml:space="preserve"> vast pension and mutual funds into stock speculation transactions. Everywhere the channels of money investment are systemically and progressively converted into the metabolism of money for more money instead of into commitments to social life functions. At this stage of money capital's development, </w:t>
      </w:r>
      <w:r w:rsidRPr="00ED1EF5">
        <w:rPr>
          <w:rStyle w:val="Underline"/>
        </w:rPr>
        <w:t>we</w:t>
      </w:r>
      <w:r w:rsidRPr="00243FE3">
        <w:t xml:space="preserve"> clearly </w:t>
      </w:r>
      <w:r w:rsidRPr="00ED1EF5">
        <w:rPr>
          <w:rStyle w:val="Underline"/>
        </w:rPr>
        <w:t>confront an unprecedented</w:t>
      </w:r>
      <w:r w:rsidRPr="009E7371">
        <w:t xml:space="preserve"> disease </w:t>
      </w:r>
      <w:r w:rsidRPr="00ED1EF5">
        <w:rPr>
          <w:rStyle w:val="Underline"/>
        </w:rPr>
        <w:t>challenge to the survival of</w:t>
      </w:r>
      <w:r w:rsidRPr="009E7371">
        <w:t xml:space="preserve"> its</w:t>
      </w:r>
      <w:r w:rsidRPr="00243FE3">
        <w:t xml:space="preserve"> social and </w:t>
      </w:r>
      <w:r w:rsidRPr="00ED1EF5">
        <w:rPr>
          <w:rStyle w:val="Underline"/>
        </w:rPr>
        <w:t>planetary life-hosts.</w:t>
      </w:r>
      <w:r w:rsidRPr="00497A15">
        <w:t xml:space="preserve"> Indicative of the classic pattern of cancer mutation and spread are the synergistic effect of money capital's cumulative destruction of the planet's basic conditions of life (air, sunlight, water, soil, and biodiversity), its increasingly aggressive invasions and assaults on social infrastructures and self-protective systems of life sustenance and circulation, its systemic intolerance of bearing the costs of maintaining social and environmental carrying and defense capacities, and its rapidly escalating, autonomous self-multiplication that is no longer subordinated to any requirement of life-organization.</w:t>
      </w:r>
    </w:p>
    <w:p w14:paraId="3A325158" w14:textId="77777777" w:rsidR="00ED1EF5" w:rsidRDefault="00ED1EF5" w:rsidP="00ED1EF5"/>
    <w:p w14:paraId="78061983" w14:textId="2E9D00C9" w:rsidR="009F7C03" w:rsidRDefault="009F7C03" w:rsidP="009F7C03">
      <w:pPr>
        <w:pStyle w:val="Heading2"/>
      </w:pPr>
      <w:bookmarkStart w:id="19" w:name="_Toc234053474"/>
      <w:r>
        <w:t>Impact – Zones of Exclusion</w:t>
      </w:r>
      <w:bookmarkEnd w:id="19"/>
    </w:p>
    <w:p w14:paraId="5833EC45" w14:textId="77777777" w:rsidR="009F7C03" w:rsidRPr="00EF3B2E" w:rsidRDefault="009F7C03" w:rsidP="009F7C03">
      <w:pPr>
        <w:pStyle w:val="Tag"/>
      </w:pPr>
      <w:r>
        <w:t xml:space="preserve">These neoliberal economic reforms establish Apartheid zones across the planet – evidenced in disastrous decades of development in the global </w:t>
      </w:r>
      <w:proofErr w:type="gramStart"/>
      <w:r>
        <w:t>South</w:t>
      </w:r>
      <w:proofErr w:type="gramEnd"/>
      <w:r>
        <w:t>.</w:t>
      </w:r>
      <w:r w:rsidRPr="00EF3B2E">
        <w:t xml:space="preserve"> </w:t>
      </w:r>
      <w:r>
        <w:t xml:space="preserve">They are central to </w:t>
      </w:r>
      <w:r w:rsidRPr="007642B2">
        <w:rPr>
          <w:u w:val="single"/>
        </w:rPr>
        <w:t>violence and extermination</w:t>
      </w:r>
      <w:r>
        <w:t xml:space="preserve"> and necessitate unending </w:t>
      </w:r>
      <w:r w:rsidRPr="007642B2">
        <w:t>war</w:t>
      </w:r>
    </w:p>
    <w:p w14:paraId="5AFBF752" w14:textId="77777777" w:rsidR="009F7C03" w:rsidRPr="005F779D" w:rsidRDefault="009F7C03" w:rsidP="009F7C03">
      <w:proofErr w:type="spellStart"/>
      <w:r w:rsidRPr="00241BB0">
        <w:rPr>
          <w:rStyle w:val="cite0"/>
        </w:rPr>
        <w:t>Balibar</w:t>
      </w:r>
      <w:proofErr w:type="spellEnd"/>
      <w:r w:rsidRPr="00241BB0">
        <w:rPr>
          <w:rStyle w:val="cite0"/>
        </w:rPr>
        <w:t xml:space="preserve"> ‘1</w:t>
      </w:r>
      <w:r w:rsidRPr="002B79D6">
        <w:t xml:space="preserve"> </w:t>
      </w:r>
      <w:r>
        <w:t xml:space="preserve">(Etienne, </w:t>
      </w:r>
      <w:r w:rsidRPr="005F779D">
        <w:t>Emeritus Pro</w:t>
      </w:r>
      <w:r>
        <w:t>f.</w:t>
      </w:r>
      <w:r w:rsidRPr="005F779D">
        <w:t xml:space="preserve"> of Philosophy </w:t>
      </w:r>
      <w:r>
        <w:t>@</w:t>
      </w:r>
      <w:r w:rsidRPr="005F779D">
        <w:t xml:space="preserve"> U</w:t>
      </w:r>
      <w:r>
        <w:t xml:space="preserve">. of Paris </w:t>
      </w:r>
      <w:r w:rsidRPr="005F779D">
        <w:t>X</w:t>
      </w:r>
      <w:r>
        <w:t xml:space="preserve"> Nanterre and U. of Cal., Irvine,</w:t>
      </w:r>
      <w:r w:rsidRPr="005F779D">
        <w:t xml:space="preserve"> </w:t>
      </w:r>
      <w:r>
        <w:t>“</w:t>
      </w:r>
      <w:r w:rsidRPr="005F779D">
        <w:t>Outlines of a Topography of Cruelty: Citizenship and Civility in the Era of Global Violence</w:t>
      </w:r>
      <w:r>
        <w:t>,”</w:t>
      </w:r>
      <w:r w:rsidRPr="005F779D">
        <w:t xml:space="preserve"> Con</w:t>
      </w:r>
      <w:r>
        <w:t>stellations, Vol. 8.1)</w:t>
      </w:r>
    </w:p>
    <w:p w14:paraId="0F4BDFFB" w14:textId="77777777" w:rsidR="009F7C03" w:rsidRDefault="009F7C03" w:rsidP="009F7C03">
      <w:r w:rsidRPr="00C13C94">
        <w:t>With this pretentious title, I want to continue investigating a nexus of problems, both theoretical and philosophical, that I have already touched upon several times. The term "</w:t>
      </w:r>
      <w:r w:rsidRPr="00327AB3">
        <w:rPr>
          <w:rStyle w:val="Underline"/>
        </w:rPr>
        <w:t>cruelty' is</w:t>
      </w:r>
      <w:r w:rsidRPr="00C13C94">
        <w:t xml:space="preserve"> chosen by convention (but with some literary references in mind) </w:t>
      </w:r>
      <w:r w:rsidRPr="00327AB3">
        <w:rPr>
          <w:rStyle w:val="Underline"/>
        </w:rPr>
        <w:t>to indicate</w:t>
      </w:r>
      <w:r w:rsidRPr="00C13C94">
        <w:t xml:space="preserve"> those </w:t>
      </w:r>
      <w:r w:rsidRPr="00327AB3">
        <w:rPr>
          <w:rStyle w:val="Underline"/>
        </w:rPr>
        <w:t>forms of extreme violence</w:t>
      </w:r>
      <w:r w:rsidRPr="00C13C94">
        <w:t>, whether intentional or systemic, physical or moral—although such distinctions become questionable precisely when we cross the lines of extremity—</w:t>
      </w:r>
      <w:r w:rsidRPr="00327AB3">
        <w:rPr>
          <w:rStyle w:val="Underline"/>
        </w:rPr>
        <w:t>that seem to be</w:t>
      </w:r>
      <w:r w:rsidRPr="00C13C94">
        <w:t xml:space="preserve">, as is said, </w:t>
      </w:r>
      <w:r w:rsidRPr="00327AB3">
        <w:rPr>
          <w:rStyle w:val="Underline"/>
        </w:rPr>
        <w:t>worse than death</w:t>
      </w:r>
      <w:r w:rsidRPr="00C13C94">
        <w:t xml:space="preserve">. It is my hypothesis, generally speaking, that the actual or virtual menace of cruelty represents for politics, and particularly for politics today in the context of globalization, a crucial experiment in which the very possibility of politics is at stake. I use the term "civility" (which indeed has many other uses) to designate the speculative idea of a politics of politics, or a politics in the second degree, which aims at creating, recreating, and conserving the set of conditions within which politics as a collective participation in public affairs is possible, or at least is not made absolutely impossible. "Civility" is certainly an ambiguous term, but I think that its connotations are preferable to others, such as civilization, socialization, police and policing, politeness, and the like. In particular, "civility" does not necessarily involve the idea of a suppression of "conflicts" and "antagonisms" in society, as if they were always the harbingers of violence and not the opposite. </w:t>
      </w:r>
      <w:r w:rsidRPr="00327AB3">
        <w:rPr>
          <w:rStyle w:val="Underline"/>
        </w:rPr>
        <w:t>Much</w:t>
      </w:r>
      <w:r w:rsidRPr="00C13C94">
        <w:t xml:space="preserve">, if not most, </w:t>
      </w:r>
      <w:r w:rsidRPr="00327AB3">
        <w:rPr>
          <w:rStyle w:val="Underline"/>
        </w:rPr>
        <w:t>of the extreme violence</w:t>
      </w:r>
      <w:r w:rsidRPr="00C13C94">
        <w:t xml:space="preserve"> we are led to discuss in fact </w:t>
      </w:r>
      <w:r w:rsidRPr="00327AB3">
        <w:rPr>
          <w:rStyle w:val="Underline"/>
        </w:rPr>
        <w:t>results from a blind political preference</w:t>
      </w:r>
      <w:r w:rsidRPr="00C13C94">
        <w:t xml:space="preserve"> for "consensus" and "peace," not to speak of the implementation of law-and-order policies on a global scale. </w:t>
      </w:r>
      <w:r w:rsidRPr="00327AB3">
        <w:rPr>
          <w:rStyle w:val="Underline"/>
        </w:rPr>
        <w:t>This</w:t>
      </w:r>
      <w:r w:rsidRPr="00C13C94">
        <w:t xml:space="preserve">, among other reasons, </w:t>
      </w:r>
      <w:r w:rsidRPr="00327AB3">
        <w:rPr>
          <w:rStyle w:val="Underline"/>
        </w:rPr>
        <w:t xml:space="preserve">is what leads me to discuss </w:t>
      </w:r>
      <w:r w:rsidRPr="00C13C94">
        <w:t xml:space="preserve">these issues in terms of "topography," by which I understand at the same time a concrete, spatial, geographical, or geopolitical perspective—for instance taking into account such </w:t>
      </w:r>
      <w:r w:rsidRPr="00327AB3">
        <w:rPr>
          <w:rStyle w:val="Underline"/>
        </w:rPr>
        <w:t>shifting distinctions as "North and South,"</w:t>
      </w:r>
      <w:r w:rsidRPr="00C13C94">
        <w:t xml:space="preserve"> "core and periphery," "this side of the border or across the border," "global and local"—and an abstract, speculative perspective, </w:t>
      </w:r>
      <w:r w:rsidRPr="00327AB3">
        <w:rPr>
          <w:rStyle w:val="Underline"/>
        </w:rPr>
        <w:t>which implies that the causes and effects of extreme violence are not produced on one and the same stage, but on different "scenes" or "stages</w:t>
      </w:r>
      <w:r w:rsidRPr="00C13C94">
        <w:t xml:space="preserve">," which can be pictured as either "real," "virtual," or "imaginary" (but the imaginary and the virtual are probably no less material, no less determining than the real).  </w:t>
      </w:r>
      <w:r w:rsidRPr="00C13C94">
        <w:rPr>
          <w:bCs/>
          <w:smallCaps/>
        </w:rPr>
        <w:t xml:space="preserve">[continued 11 pages later] </w:t>
      </w:r>
      <w:r w:rsidRPr="00C13C94">
        <w:t xml:space="preserve">I am aware of all these difficulties, but I would maintain that a reality lies behind the notion of something "unprecedented." Perhaps it is simply the fact </w:t>
      </w:r>
      <w:r w:rsidRPr="00327AB3">
        <w:rPr>
          <w:rStyle w:val="Underline"/>
        </w:rPr>
        <w:t>that a number of heterogeneous methods or processes of extermination</w:t>
      </w:r>
      <w:r w:rsidRPr="00C13C94">
        <w:t xml:space="preserve"> (by which I mean </w:t>
      </w:r>
      <w:r w:rsidRPr="00327AB3">
        <w:rPr>
          <w:rStyle w:val="Underline"/>
        </w:rPr>
        <w:t>eliminating masses of individuals inasmuch as they belong to objective</w:t>
      </w:r>
      <w:r w:rsidRPr="00C13C94">
        <w:t xml:space="preserve"> or subjective </w:t>
      </w:r>
      <w:r w:rsidRPr="00327AB3">
        <w:rPr>
          <w:rStyle w:val="Underline"/>
        </w:rPr>
        <w:t>groups</w:t>
      </w:r>
      <w:r w:rsidRPr="00C13C94">
        <w:t xml:space="preserve">) </w:t>
      </w:r>
      <w:r w:rsidRPr="00327AB3">
        <w:rPr>
          <w:rStyle w:val="Underline"/>
        </w:rPr>
        <w:t>have</w:t>
      </w:r>
      <w:r w:rsidRPr="00C13C94">
        <w:t xml:space="preserve"> themselves </w:t>
      </w:r>
      <w:r w:rsidRPr="00327AB3">
        <w:rPr>
          <w:rStyle w:val="Underline"/>
        </w:rPr>
        <w:t>become "globalized</w:t>
      </w:r>
      <w:r w:rsidRPr="00C13C94">
        <w:t xml:space="preserve">,” </w:t>
      </w:r>
      <w:r w:rsidRPr="00327AB3">
        <w:rPr>
          <w:rStyle w:val="Underline"/>
        </w:rPr>
        <w:t>that is, operate in a similar manner everywhere in the world at the same time, and so progressively form a “chain</w:t>
      </w:r>
      <w:r w:rsidRPr="00C13C94">
        <w:t>,” giving full reality to what E. P. Thompson anticipated twenty years ago with the name “</w:t>
      </w:r>
      <w:proofErr w:type="spellStart"/>
      <w:r w:rsidRPr="00C13C94">
        <w:t>exterminism</w:t>
      </w:r>
      <w:proofErr w:type="spellEnd"/>
      <w:r w:rsidRPr="00C13C94">
        <w:t xml:space="preserve">.” In this series of connected processes, we must include, </w:t>
      </w:r>
      <w:r w:rsidRPr="00C13C94">
        <w:rPr>
          <w:i/>
          <w:iCs/>
        </w:rPr>
        <w:t xml:space="preserve">precisely because they are heterogeneous—they do not have one and the same "cause," but </w:t>
      </w:r>
      <w:r w:rsidRPr="00327AB3">
        <w:rPr>
          <w:rStyle w:val="Underline"/>
          <w:i/>
        </w:rPr>
        <w:t>they produce cumulative effects</w:t>
      </w:r>
      <w:r w:rsidRPr="00C13C94">
        <w:rPr>
          <w:i/>
          <w:iCs/>
        </w:rPr>
        <w:t>:</w:t>
      </w:r>
      <w:r w:rsidRPr="00C13C94">
        <w:t xml:space="preserve"> 1. </w:t>
      </w:r>
      <w:r w:rsidRPr="00B52D30">
        <w:rPr>
          <w:rStyle w:val="Underline"/>
          <w:b/>
        </w:rPr>
        <w:t>Wars</w:t>
      </w:r>
      <w:r w:rsidRPr="00C13C94">
        <w:t xml:space="preserve"> (</w:t>
      </w:r>
      <w:r w:rsidRPr="00327AB3">
        <w:rPr>
          <w:rStyle w:val="Underline"/>
        </w:rPr>
        <w:t>both “civil” and “foreign</w:t>
      </w:r>
      <w:r w:rsidRPr="00C13C94">
        <w:t xml:space="preserve">,” a distinction that is not easy to draw in many cases, such as Yugoslavia or Chechnya). 2. Communal rioting, with </w:t>
      </w:r>
      <w:r w:rsidRPr="00327AB3">
        <w:rPr>
          <w:rStyle w:val="Underline"/>
        </w:rPr>
        <w:t>ethnic and/</w:t>
      </w:r>
      <w:r w:rsidRPr="00C13C94">
        <w:t xml:space="preserve">or </w:t>
      </w:r>
      <w:r w:rsidRPr="00327AB3">
        <w:rPr>
          <w:rStyle w:val="Underline"/>
        </w:rPr>
        <w:t>religious ideologies of “</w:t>
      </w:r>
      <w:r w:rsidRPr="00B52D30">
        <w:rPr>
          <w:rStyle w:val="Underline"/>
          <w:b/>
        </w:rPr>
        <w:t>cleansing</w:t>
      </w:r>
      <w:r w:rsidRPr="00C13C94">
        <w:t xml:space="preserve">.” 3. </w:t>
      </w:r>
      <w:r w:rsidRPr="00B52D30">
        <w:rPr>
          <w:rStyle w:val="Underline"/>
          <w:b/>
        </w:rPr>
        <w:t>Famines</w:t>
      </w:r>
      <w:r w:rsidRPr="00327AB3">
        <w:rPr>
          <w:rStyle w:val="Underline"/>
        </w:rPr>
        <w:t xml:space="preserve"> and other kinds of “absolute” poverty</w:t>
      </w:r>
      <w:r w:rsidRPr="00C13C94">
        <w:t xml:space="preserve"> produced by the ruin of traditional and nontraditional economies. 4. Seemingly “</w:t>
      </w:r>
      <w:r w:rsidRPr="00327AB3">
        <w:rPr>
          <w:rStyle w:val="Underline"/>
        </w:rPr>
        <w:t xml:space="preserve">natural” </w:t>
      </w:r>
      <w:r w:rsidRPr="00B52D30">
        <w:rPr>
          <w:rStyle w:val="Underline"/>
          <w:b/>
        </w:rPr>
        <w:t>catastrophes</w:t>
      </w:r>
      <w:r w:rsidRPr="00327AB3">
        <w:rPr>
          <w:rStyle w:val="Underline"/>
        </w:rPr>
        <w:t xml:space="preserve">, which in fact are killing on a mass scale because they are </w:t>
      </w:r>
      <w:proofErr w:type="spellStart"/>
      <w:r w:rsidRPr="00327AB3">
        <w:rPr>
          <w:rStyle w:val="Underline"/>
        </w:rPr>
        <w:t>overdetermined</w:t>
      </w:r>
      <w:proofErr w:type="spellEnd"/>
      <w:r w:rsidRPr="00327AB3">
        <w:rPr>
          <w:rStyle w:val="Underline"/>
        </w:rPr>
        <w:t xml:space="preserve"> by social, economic, and political structures</w:t>
      </w:r>
      <w:r w:rsidRPr="00C13C94">
        <w:t>, such as pandemics (for example, the difference in the distribution of AIDS and the possibilities of treatment between Europe and North America on one side, Africa and some parts of Asia on the other), droughts, floods, or earth-quakes in the absence of developed civil protection. In the end it would be my suggestion that the "</w:t>
      </w:r>
      <w:r w:rsidRPr="00327AB3">
        <w:rPr>
          <w:rStyle w:val="Underline"/>
        </w:rPr>
        <w:t xml:space="preserve">globalization" of various kinds of extreme violence has produced </w:t>
      </w:r>
      <w:proofErr w:type="gramStart"/>
      <w:r w:rsidRPr="00327AB3">
        <w:rPr>
          <w:rStyle w:val="Underline"/>
        </w:rPr>
        <w:t>a  growing</w:t>
      </w:r>
      <w:proofErr w:type="gramEnd"/>
      <w:r w:rsidRPr="00327AB3">
        <w:rPr>
          <w:rStyle w:val="Underline"/>
        </w:rPr>
        <w:t xml:space="preserve"> division of the "globalized" world into </w:t>
      </w:r>
      <w:r w:rsidRPr="00327AB3">
        <w:rPr>
          <w:rStyle w:val="Underline"/>
          <w:i/>
        </w:rPr>
        <w:t>life zones</w:t>
      </w:r>
      <w:r w:rsidRPr="00327AB3">
        <w:rPr>
          <w:rStyle w:val="Underline"/>
        </w:rPr>
        <w:t xml:space="preserve"> and </w:t>
      </w:r>
      <w:r w:rsidRPr="00327AB3">
        <w:rPr>
          <w:rStyle w:val="Underline"/>
          <w:b/>
          <w:i/>
        </w:rPr>
        <w:t>death zones</w:t>
      </w:r>
      <w:r w:rsidRPr="00C13C94">
        <w:t xml:space="preserve">. Between these zones (which indeed are intricate and frequently reproduced within the boundaries of a single country or city) there exists a decisive and fragile </w:t>
      </w:r>
      <w:proofErr w:type="spellStart"/>
      <w:r w:rsidRPr="00C13C94">
        <w:rPr>
          <w:i/>
          <w:iCs/>
        </w:rPr>
        <w:t>superborder</w:t>
      </w:r>
      <w:proofErr w:type="spellEnd"/>
      <w:r w:rsidRPr="00C13C94">
        <w:t xml:space="preserve">, which raises fears and concerns about the unity and division of </w:t>
      </w:r>
      <w:r w:rsidRPr="00C13C94">
        <w:rPr>
          <w:bCs/>
          <w:smallCaps/>
        </w:rPr>
        <w:t>[</w:t>
      </w:r>
      <w:proofErr w:type="gramStart"/>
      <w:r w:rsidRPr="00C13C94">
        <w:rPr>
          <w:bCs/>
          <w:smallCaps/>
        </w:rPr>
        <w:t>hu]</w:t>
      </w:r>
      <w:r w:rsidRPr="00C13C94">
        <w:t>mankind</w:t>
      </w:r>
      <w:proofErr w:type="gramEnd"/>
      <w:r w:rsidRPr="00C13C94">
        <w:t xml:space="preserve">—something like a global and local “enmity line,” like the “amity line” that existed in the beginning of the modern European seizure of the world. It is this </w:t>
      </w:r>
      <w:proofErr w:type="spellStart"/>
      <w:r w:rsidRPr="00C13C94">
        <w:t>superborder</w:t>
      </w:r>
      <w:proofErr w:type="spellEnd"/>
      <w:r w:rsidRPr="00C13C94">
        <w:t xml:space="preserve">, this enmity </w:t>
      </w:r>
      <w:proofErr w:type="gramStart"/>
      <w:r w:rsidRPr="00C13C94">
        <w:t>line, that</w:t>
      </w:r>
      <w:proofErr w:type="gramEnd"/>
      <w:r w:rsidRPr="00C13C94">
        <w:t xml:space="preserve"> becomes at the same time an object of permanent show and a hot place for intervention but also for nonintervention. We might discuss whether the most worrying aspect of present international politics is "humanitarian intervention" or "generalized nonintervention," or one coming after the other. Should </w:t>
      </w:r>
      <w:proofErr w:type="gramStart"/>
      <w:r w:rsidRPr="00C13C94">
        <w:t>We Consider Extreme Violence to Be "Rational" or "Functional" from the Point of View of Market Capitalism</w:t>
      </w:r>
      <w:proofErr w:type="gramEnd"/>
      <w:r w:rsidRPr="00C13C94">
        <w:t xml:space="preserve"> (the "Liberal Economy")? This is a very difficult question—in fact, I think it is the most difficult question—but it cannot be avoided; hence it is also the most intellectually challenging. Again, we should warn against a </w:t>
      </w:r>
      <w:proofErr w:type="spellStart"/>
      <w:r w:rsidRPr="00C13C94">
        <w:t>paralogism</w:t>
      </w:r>
      <w:proofErr w:type="spellEnd"/>
      <w:r w:rsidRPr="00C13C94">
        <w:t xml:space="preserve"> that is only too obvious but nonetheless frequent: that of mistaking consequences for goals or purposes. (But is it really possible to discuss social systems in terms of purposes? On the other hand, can we avoid reflecting on the immanent ends, or "logic," of a structure such as capitalism?) It seems </w:t>
      </w:r>
      <w:proofErr w:type="gramStart"/>
      <w:r w:rsidRPr="00C13C94">
        <w:t>to  me</w:t>
      </w:r>
      <w:proofErr w:type="gramEnd"/>
      <w:r w:rsidRPr="00C13C94">
        <w:t>, very schematically, that th</w:t>
      </w:r>
      <w:r w:rsidRPr="00327AB3">
        <w:rPr>
          <w:rStyle w:val="Underline"/>
        </w:rPr>
        <w:t xml:space="preserve">e difficulty arises from the two opposite "global effects" that derive from the emergence of a </w:t>
      </w:r>
      <w:r w:rsidRPr="00B52D30">
        <w:rPr>
          <w:rStyle w:val="Underline"/>
          <w:b/>
        </w:rPr>
        <w:t>chain of mass violence</w:t>
      </w:r>
      <w:r w:rsidRPr="00C13C94">
        <w:t xml:space="preserve">—as compared, for example, </w:t>
      </w:r>
      <w:r w:rsidRPr="00327AB3">
        <w:rPr>
          <w:rStyle w:val="Underline"/>
        </w:rPr>
        <w:t xml:space="preserve">with </w:t>
      </w:r>
      <w:r w:rsidRPr="00B52D30">
        <w:rPr>
          <w:rStyle w:val="Underline"/>
          <w:b/>
        </w:rPr>
        <w:t xml:space="preserve">what Marx called </w:t>
      </w:r>
      <w:r w:rsidRPr="00327AB3">
        <w:rPr>
          <w:rStyle w:val="Underline"/>
          <w:b/>
          <w:i/>
        </w:rPr>
        <w:t>primitive accumulation</w:t>
      </w:r>
      <w:r w:rsidRPr="00327AB3">
        <w:rPr>
          <w:rStyle w:val="Underline"/>
        </w:rPr>
        <w:t xml:space="preserve"> when he described the creation of the preconditions for capitalist accumulation in terms of the </w:t>
      </w:r>
      <w:r w:rsidRPr="00B52D30">
        <w:rPr>
          <w:rStyle w:val="Underline"/>
          <w:b/>
        </w:rPr>
        <w:t>violent suppression of the poor</w:t>
      </w:r>
      <w:r w:rsidRPr="00C13C94">
        <w:t xml:space="preserve">. One kind of effect is simply to generalize material and moral insecurity for millions of potential workers, that is, to induce a massive </w:t>
      </w:r>
      <w:proofErr w:type="spellStart"/>
      <w:r w:rsidRPr="00C13C94">
        <w:t>proletarianization</w:t>
      </w:r>
      <w:proofErr w:type="spellEnd"/>
      <w:r w:rsidRPr="00C13C94">
        <w:t xml:space="preserve"> or </w:t>
      </w:r>
      <w:proofErr w:type="spellStart"/>
      <w:r w:rsidRPr="00C13C94">
        <w:t>reproletarianization</w:t>
      </w:r>
      <w:proofErr w:type="spellEnd"/>
      <w:r w:rsidRPr="00C13C94">
        <w:t xml:space="preserve"> (a new phase of </w:t>
      </w:r>
      <w:proofErr w:type="spellStart"/>
      <w:r w:rsidRPr="00C13C94">
        <w:t>proletarianization</w:t>
      </w:r>
      <w:proofErr w:type="spellEnd"/>
      <w:r w:rsidRPr="00C13C94">
        <w:t xml:space="preserve"> that crucially involves a return of many to the proletarian condition from which they had more or less escaped, given that insecurity is precisely the heart of the "proletarian condition"). This process is contemporary with an increased mobility of capital and also humans, and so it takes place across borders. But</w:t>
      </w:r>
      <w:r w:rsidRPr="00327AB3">
        <w:rPr>
          <w:rStyle w:val="Underline"/>
        </w:rPr>
        <w:t xml:space="preserve">, seen historically, it can. </w:t>
      </w:r>
      <w:proofErr w:type="gramStart"/>
      <w:r w:rsidRPr="00327AB3">
        <w:rPr>
          <w:rStyle w:val="Underline"/>
        </w:rPr>
        <w:t>also</w:t>
      </w:r>
      <w:proofErr w:type="gramEnd"/>
      <w:r w:rsidRPr="00327AB3">
        <w:rPr>
          <w:rStyle w:val="Underline"/>
        </w:rPr>
        <w:t xml:space="preserve"> be distributed among several </w:t>
      </w:r>
      <w:r w:rsidRPr="00327AB3">
        <w:rPr>
          <w:rStyle w:val="Underline"/>
          <w:i/>
        </w:rPr>
        <w:t>political</w:t>
      </w:r>
      <w:r w:rsidRPr="00327AB3">
        <w:rPr>
          <w:rStyle w:val="Underline"/>
        </w:rPr>
        <w:t xml:space="preserve"> varieties</w:t>
      </w:r>
      <w:r w:rsidRPr="00C13C94">
        <w:t xml:space="preserve">: 1. </w:t>
      </w:r>
      <w:r w:rsidRPr="00327AB3">
        <w:rPr>
          <w:rStyle w:val="Underline"/>
        </w:rPr>
        <w:t xml:space="preserve">In the “North” it involves a partial or deep </w:t>
      </w:r>
      <w:r w:rsidRPr="00B52D30">
        <w:rPr>
          <w:rStyle w:val="Underline"/>
          <w:b/>
        </w:rPr>
        <w:t xml:space="preserve">dismantling of the social policies </w:t>
      </w:r>
      <w:r w:rsidRPr="00327AB3">
        <w:rPr>
          <w:rStyle w:val="Underline"/>
        </w:rPr>
        <w:t>and the institutions of social citizenship created by the welfare state,</w:t>
      </w:r>
      <w:r w:rsidRPr="00C13C94">
        <w:t xml:space="preserve"> what I call the "national social state," and therefore also </w:t>
      </w:r>
      <w:r w:rsidRPr="00327AB3">
        <w:rPr>
          <w:rStyle w:val="Underline"/>
        </w:rPr>
        <w:t xml:space="preserve">a </w:t>
      </w:r>
      <w:r w:rsidRPr="00B52D30">
        <w:rPr>
          <w:rStyle w:val="Underline"/>
          <w:b/>
        </w:rPr>
        <w:t>violent transition</w:t>
      </w:r>
      <w:r w:rsidRPr="00327AB3">
        <w:rPr>
          <w:rStyle w:val="Underline"/>
        </w:rPr>
        <w:t xml:space="preserve"> from welfare to workfare</w:t>
      </w:r>
      <w:r w:rsidRPr="00C13C94">
        <w:t xml:space="preserve">, from the social state to the penal state (the United States showing the way in this respect, as was convincingly argued in a recent essay by </w:t>
      </w:r>
      <w:proofErr w:type="spellStart"/>
      <w:r w:rsidRPr="00C13C94">
        <w:t>Loïc</w:t>
      </w:r>
      <w:proofErr w:type="spellEnd"/>
      <w:r w:rsidRPr="00C13C94">
        <w:t xml:space="preserve"> </w:t>
      </w:r>
      <w:proofErr w:type="spellStart"/>
      <w:r w:rsidRPr="00C13C94">
        <w:t>Wacquant</w:t>
      </w:r>
      <w:proofErr w:type="spellEnd"/>
      <w:r w:rsidRPr="00C13C94">
        <w:t>). 2</w:t>
      </w:r>
      <w:r w:rsidRPr="00327AB3">
        <w:rPr>
          <w:rStyle w:val="Underline"/>
        </w:rPr>
        <w:t>. In the "South," it involves destroying and inverting the “developmental” programs and policies</w:t>
      </w:r>
      <w:r w:rsidRPr="00C13C94">
        <w:t xml:space="preserve">, which admittedly did not suffice to produce the desired “takeoff” but </w:t>
      </w:r>
      <w:proofErr w:type="gramStart"/>
      <w:r w:rsidRPr="00C13C94">
        <w:t>indicated</w:t>
      </w:r>
      <w:proofErr w:type="gramEnd"/>
      <w:r w:rsidRPr="00C13C94">
        <w:t xml:space="preserve"> a way to resist impoverishment. 3.</w:t>
      </w:r>
      <w:r>
        <w:t xml:space="preserve"> </w:t>
      </w:r>
      <w:r w:rsidRPr="00C13C94">
        <w:t>In the "</w:t>
      </w:r>
      <w:proofErr w:type="spellStart"/>
      <w:r w:rsidRPr="00C13C94">
        <w:t>semiperiphery</w:t>
      </w:r>
      <w:proofErr w:type="spellEnd"/>
      <w:r w:rsidRPr="00C13C94">
        <w:t xml:space="preserve">," to borrow Immanuel </w:t>
      </w:r>
      <w:proofErr w:type="spellStart"/>
      <w:r w:rsidRPr="00C13C94">
        <w:t>Wallerstein's</w:t>
      </w:r>
      <w:proofErr w:type="spellEnd"/>
      <w:r w:rsidRPr="00C13C94">
        <w:t xml:space="preserve"> category, it was connected with the collapse of the dictatorial structure called "real existing socialism," which was based on scarcity and corruption, but again kept the polarization of riches and poverty within certain limits. Let me suggest that </w:t>
      </w:r>
      <w:r w:rsidRPr="00327AB3">
        <w:rPr>
          <w:rStyle w:val="Underline"/>
        </w:rPr>
        <w:t xml:space="preserve">a </w:t>
      </w:r>
      <w:r w:rsidRPr="00B52D30">
        <w:rPr>
          <w:rStyle w:val="Underline"/>
          <w:b/>
        </w:rPr>
        <w:t>common formal feature</w:t>
      </w:r>
      <w:r w:rsidRPr="00327AB3">
        <w:rPr>
          <w:rStyle w:val="Underline"/>
        </w:rPr>
        <w:t xml:space="preserve"> of all these processes resulting in the </w:t>
      </w:r>
      <w:proofErr w:type="spellStart"/>
      <w:r w:rsidRPr="00327AB3">
        <w:rPr>
          <w:rStyle w:val="Underline"/>
        </w:rPr>
        <w:t>reproletarianization</w:t>
      </w:r>
      <w:proofErr w:type="spellEnd"/>
      <w:r w:rsidRPr="00327AB3">
        <w:rPr>
          <w:rStyle w:val="Underline"/>
        </w:rPr>
        <w:t xml:space="preserve"> of the labor force is the fact that they suppress of minimize the forms and possibilities of </w:t>
      </w:r>
      <w:r w:rsidRPr="00327AB3">
        <w:rPr>
          <w:rStyle w:val="Underline"/>
          <w:i/>
        </w:rPr>
        <w:t>representation of the subaltern</w:t>
      </w:r>
      <w:r w:rsidRPr="00327AB3">
        <w:rPr>
          <w:rStyle w:val="Underline"/>
        </w:rPr>
        <w:t xml:space="preserve"> within the state apparatus itself</w:t>
      </w:r>
      <w:r w:rsidRPr="00C13C94">
        <w:t xml:space="preserve">, or, if you prefer, the possibilities of more or less effective </w:t>
      </w:r>
      <w:proofErr w:type="spellStart"/>
      <w:r w:rsidRPr="00C13C94">
        <w:rPr>
          <w:i/>
          <w:iCs/>
        </w:rPr>
        <w:t>counterpower</w:t>
      </w:r>
      <w:proofErr w:type="spellEnd"/>
      <w:r w:rsidRPr="00C13C94">
        <w:t xml:space="preserve">. With this remark I want to emphasize the political aspect of processes that, in the first instance, seem to be mainly "economic." This political aspect, I think, is even more decisive when we turn to the </w:t>
      </w:r>
      <w:r w:rsidRPr="00C13C94">
        <w:rPr>
          <w:i/>
          <w:iCs/>
        </w:rPr>
        <w:t>other scene</w:t>
      </w:r>
      <w:r w:rsidRPr="00C13C94">
        <w:t xml:space="preserve">, the other kind of result produced by massive violence, although the mechanism here is extremely mysterious. </w:t>
      </w:r>
      <w:proofErr w:type="gramStart"/>
      <w:r w:rsidRPr="00C13C94">
        <w:t>Mysterious but real, unquestionably.</w:t>
      </w:r>
      <w:proofErr w:type="gramEnd"/>
      <w:r w:rsidRPr="00C13C94">
        <w:t xml:space="preserve"> I am thinking of a much more destructive tendency, destructive not of welfare or traditional was of life, but of the social bond itself and, in the end, of “bare life.” Let us think of Michel Foucault, who used to oppose two kinds of politics: “Let live” and “let die.” In the face of the cumulative effects of </w:t>
      </w:r>
      <w:r w:rsidRPr="00327AB3">
        <w:rPr>
          <w:rStyle w:val="Underline"/>
        </w:rPr>
        <w:t xml:space="preserve">different forms of </w:t>
      </w:r>
      <w:r w:rsidRPr="00B52D30">
        <w:rPr>
          <w:rStyle w:val="Underline"/>
          <w:b/>
        </w:rPr>
        <w:t>extreme violence or cruelty</w:t>
      </w:r>
      <w:r w:rsidRPr="00C13C94">
        <w:t xml:space="preserve"> that </w:t>
      </w:r>
      <w:r w:rsidRPr="00327AB3">
        <w:rPr>
          <w:rStyle w:val="Underline"/>
        </w:rPr>
        <w:t>are displayed in</w:t>
      </w:r>
      <w:r w:rsidRPr="00C13C94">
        <w:t xml:space="preserve"> what I called </w:t>
      </w:r>
      <w:r w:rsidRPr="00327AB3">
        <w:rPr>
          <w:rStyle w:val="Underline"/>
        </w:rPr>
        <w:t>the “</w:t>
      </w:r>
      <w:r w:rsidRPr="00B52D30">
        <w:rPr>
          <w:rStyle w:val="Underline"/>
          <w:b/>
        </w:rPr>
        <w:t>death zones” of humanity</w:t>
      </w:r>
      <w:r w:rsidRPr="00C13C94">
        <w:t xml:space="preserve">, we are lead to admit that the current mode of </w:t>
      </w:r>
      <w:r w:rsidRPr="00327AB3">
        <w:rPr>
          <w:rStyle w:val="Underline"/>
        </w:rPr>
        <w:t xml:space="preserve">production and reproduction has become a mode of </w:t>
      </w:r>
      <w:r w:rsidRPr="00327AB3">
        <w:rPr>
          <w:rStyle w:val="Underline"/>
          <w:i/>
        </w:rPr>
        <w:t>production for elimination</w:t>
      </w:r>
      <w:r w:rsidRPr="00327AB3">
        <w:rPr>
          <w:rStyle w:val="Underline"/>
        </w:rPr>
        <w:t>, a reproduction of populations that are not likely to be productively used or exploited but are always already superfluous, and therefore can be only eliminated either through “political” or “natural” mean</w:t>
      </w:r>
      <w:r w:rsidRPr="00C13C94">
        <w:t xml:space="preserve">s—what some Latin American sociologists call </w:t>
      </w:r>
      <w:proofErr w:type="spellStart"/>
      <w:r w:rsidRPr="00C13C94">
        <w:rPr>
          <w:i/>
          <w:iCs/>
        </w:rPr>
        <w:t>problacion</w:t>
      </w:r>
      <w:proofErr w:type="spellEnd"/>
      <w:r w:rsidRPr="00C13C94">
        <w:rPr>
          <w:i/>
          <w:iCs/>
        </w:rPr>
        <w:t xml:space="preserve"> </w:t>
      </w:r>
      <w:proofErr w:type="spellStart"/>
      <w:r w:rsidRPr="00C13C94">
        <w:rPr>
          <w:i/>
          <w:iCs/>
        </w:rPr>
        <w:t>chatarra</w:t>
      </w:r>
      <w:proofErr w:type="spellEnd"/>
      <w:r w:rsidRPr="00C13C94">
        <w:t xml:space="preserve">, “garbage humans,” to be “thrown” away, out of the global city. If this is the case, the question arises once again, what is the rationality of that? Or do we face an absolute triumph of </w:t>
      </w:r>
      <w:r w:rsidRPr="00C13C94">
        <w:rPr>
          <w:i/>
          <w:iCs/>
        </w:rPr>
        <w:t>irrationality</w:t>
      </w:r>
      <w:r w:rsidRPr="00C13C94">
        <w:t>? My suggestion would be: it is economically irrational (because it amounts to a limitation of the scale of accumulation), but it is politically rational—or, better said, it can be interpreted in political terms. The fact is that history does not move simply in a circle, the circular pattern of successive phases of accumulation. Economic and political class struggles have already taken place in the nineteenth and twentieth centuries with the result of limiting the possibilities of exploitation, creating a balance of forces, and this event remains, so to speak, in the "memory" of the system. The system (and probably also some of its theoreticians and politicians) "knows" that there is no exploitation without class struggles, no class struggles without organization and representation of the exploited, no representation and organization without a tendency toward political and social citizenship. This is precisely what current capitalism cannot afford: there is no possibility of a "global social state" corresponding to the "national social states" in some parts of the world during the last century. I mean</w:t>
      </w:r>
      <w:proofErr w:type="gramStart"/>
      <w:r w:rsidRPr="00C13C94">
        <w:t>,</w:t>
      </w:r>
      <w:proofErr w:type="gramEnd"/>
      <w:r w:rsidRPr="00C13C94">
        <w:t xml:space="preserve"> there is no </w:t>
      </w:r>
      <w:r w:rsidRPr="00C13C94">
        <w:rPr>
          <w:i/>
          <w:iCs/>
        </w:rPr>
        <w:t>political</w:t>
      </w:r>
      <w:r w:rsidRPr="00C13C94">
        <w:t xml:space="preserve"> possibility. Therefore there is political resistance, very violent indeed, to every move in that direction. Technological revolutions provide a positive but insufficient condition for the </w:t>
      </w:r>
      <w:proofErr w:type="spellStart"/>
      <w:r w:rsidRPr="00C13C94">
        <w:rPr>
          <w:i/>
          <w:iCs/>
        </w:rPr>
        <w:t>deproletarianization</w:t>
      </w:r>
      <w:proofErr w:type="spellEnd"/>
      <w:r w:rsidRPr="00C13C94">
        <w:t xml:space="preserve"> of the actual or potential labor force. </w:t>
      </w:r>
      <w:r w:rsidRPr="00327AB3">
        <w:rPr>
          <w:rStyle w:val="Underline"/>
        </w:rPr>
        <w:t>This time</w:t>
      </w:r>
      <w:r w:rsidRPr="00C13C94">
        <w:t xml:space="preserve">, direct political repression may also be insufficient. </w:t>
      </w:r>
      <w:r w:rsidRPr="00327AB3">
        <w:rPr>
          <w:rStyle w:val="Underline"/>
        </w:rPr>
        <w:t xml:space="preserve">Elimination or extermination has to take place, "passive" if possible, </w:t>
      </w:r>
      <w:proofErr w:type="gramStart"/>
      <w:r w:rsidRPr="00327AB3">
        <w:rPr>
          <w:rStyle w:val="Underline"/>
        </w:rPr>
        <w:t>"</w:t>
      </w:r>
      <w:proofErr w:type="gramEnd"/>
      <w:r w:rsidRPr="00327AB3">
        <w:rPr>
          <w:rStyle w:val="Underline"/>
        </w:rPr>
        <w:t xml:space="preserve">active" if necessary; </w:t>
      </w:r>
      <w:r w:rsidRPr="00327AB3">
        <w:rPr>
          <w:rStyle w:val="Underline"/>
          <w:i/>
        </w:rPr>
        <w:t>mutual elimination</w:t>
      </w:r>
      <w:r w:rsidRPr="00327AB3">
        <w:rPr>
          <w:rStyle w:val="Underline"/>
        </w:rPr>
        <w:t xml:space="preserve"> is "best," but it has to be encouraged from outside</w:t>
      </w:r>
      <w:r w:rsidRPr="00C13C94">
        <w:t xml:space="preserve">. This is what allows me to suggest (and it already takes me to my third question) that if </w:t>
      </w:r>
      <w:r w:rsidRPr="00327AB3">
        <w:rPr>
          <w:rStyle w:val="Underline"/>
        </w:rPr>
        <w:t>the "</w:t>
      </w:r>
      <w:r w:rsidRPr="00B52D30">
        <w:rPr>
          <w:rStyle w:val="Underline"/>
          <w:b/>
        </w:rPr>
        <w:t>economy of global violence</w:t>
      </w:r>
      <w:r w:rsidRPr="00C13C94">
        <w:t xml:space="preserve">" is not functional (because its immanent goals are indeed contradictory), it </w:t>
      </w:r>
      <w:r w:rsidRPr="00327AB3">
        <w:rPr>
          <w:rStyle w:val="Underline"/>
        </w:rPr>
        <w:t>remains</w:t>
      </w:r>
      <w:r w:rsidRPr="00C13C94">
        <w:t xml:space="preserve"> in a sense </w:t>
      </w:r>
      <w:r w:rsidRPr="00C13C94">
        <w:rPr>
          <w:i/>
          <w:iCs/>
        </w:rPr>
        <w:t>teleological</w:t>
      </w:r>
      <w:r w:rsidRPr="00C13C94">
        <w:t xml:space="preserve">: </w:t>
      </w:r>
      <w:r w:rsidRPr="00327AB3">
        <w:rPr>
          <w:rStyle w:val="Underline"/>
        </w:rPr>
        <w:t>the "same" populations are massively targeted (or the reverse: those populations that are targeted become progressively assimilated, they look "the same").</w:t>
      </w:r>
      <w:r w:rsidRPr="00C13C94">
        <w:t xml:space="preserve"> </w:t>
      </w:r>
      <w:r w:rsidRPr="00327AB3">
        <w:rPr>
          <w:rStyle w:val="Underline"/>
        </w:rPr>
        <w:t xml:space="preserve">They are </w:t>
      </w:r>
      <w:r w:rsidRPr="00327AB3">
        <w:rPr>
          <w:rStyle w:val="Underline"/>
          <w:i/>
        </w:rPr>
        <w:t>qualitatively</w:t>
      </w:r>
      <w:r w:rsidRPr="00327AB3">
        <w:rPr>
          <w:rStyle w:val="Underline"/>
        </w:rPr>
        <w:t xml:space="preserve"> "</w:t>
      </w:r>
      <w:proofErr w:type="spellStart"/>
      <w:r w:rsidRPr="00B52D30">
        <w:rPr>
          <w:rStyle w:val="Underline"/>
          <w:b/>
        </w:rPr>
        <w:t>deterritorialized</w:t>
      </w:r>
      <w:proofErr w:type="spellEnd"/>
      <w:r w:rsidRPr="00C13C94">
        <w:t xml:space="preserve">,” as Gilles Deleuze would say, in an intensive rather than extensive sense: </w:t>
      </w:r>
      <w:r w:rsidRPr="00327AB3">
        <w:rPr>
          <w:rStyle w:val="Underline"/>
        </w:rPr>
        <w:t>they “live</w:t>
      </w:r>
      <w:r w:rsidRPr="00C13C94">
        <w:t xml:space="preserve">” on the edge of the city, </w:t>
      </w:r>
      <w:r w:rsidRPr="00327AB3">
        <w:rPr>
          <w:rStyle w:val="Underline"/>
        </w:rPr>
        <w:t>under permanent threat of elimination</w:t>
      </w:r>
      <w:r w:rsidRPr="00C13C94">
        <w:t>, but also, conversely, they live and are perceived as "nomads," even when they are fixed in their homelands, that is, their mere existence, their quantity, their movements, their virtual claims of rights and citizenship are perceived as a threat for "civilization."</w:t>
      </w:r>
    </w:p>
    <w:p w14:paraId="409BA886" w14:textId="77777777" w:rsidR="009F7C03" w:rsidRDefault="009F7C03" w:rsidP="009F7C03"/>
    <w:p w14:paraId="562272EF" w14:textId="79CA4A16" w:rsidR="003F7C67" w:rsidRDefault="003F7C67" w:rsidP="003F7C67">
      <w:pPr>
        <w:pStyle w:val="Heading2"/>
      </w:pPr>
      <w:bookmarkStart w:id="20" w:name="_Toc234053475"/>
      <w:r>
        <w:t>Impact – Disaster Capitalism</w:t>
      </w:r>
      <w:bookmarkEnd w:id="20"/>
    </w:p>
    <w:p w14:paraId="6089158B" w14:textId="77777777" w:rsidR="003F7C67" w:rsidRDefault="003F7C67" w:rsidP="003F7C67">
      <w:pPr>
        <w:pStyle w:val="Tag"/>
      </w:pPr>
      <w:r>
        <w:t xml:space="preserve">The </w:t>
      </w:r>
      <w:r w:rsidRPr="006D03DA">
        <w:t>progressive</w:t>
      </w:r>
      <w:r>
        <w:t xml:space="preserve"> selling off of the public commons to multinational coprorations functionally abandons an entire sector of American society to the whims of the market—disaster capitalism today thrives on the constant division of the world into red zones and green zones—rural america is the affirmative’s red zone</w:t>
      </w:r>
    </w:p>
    <w:p w14:paraId="060C508A" w14:textId="77777777" w:rsidR="003F7C67" w:rsidRPr="0071110E" w:rsidRDefault="003F7C67" w:rsidP="003F7C67">
      <w:r w:rsidRPr="0071110E">
        <w:rPr>
          <w:rStyle w:val="cite0"/>
        </w:rPr>
        <w:t>Klein</w:t>
      </w:r>
      <w:r w:rsidRPr="0071110E">
        <w:t xml:space="preserve">, former </w:t>
      </w:r>
      <w:proofErr w:type="spellStart"/>
      <w:r w:rsidRPr="0071110E">
        <w:t>Miliband</w:t>
      </w:r>
      <w:proofErr w:type="spellEnd"/>
      <w:r w:rsidRPr="0071110E">
        <w:t xml:space="preserve"> Fellow at the London School of Economics, </w:t>
      </w:r>
      <w:r w:rsidRPr="0071110E">
        <w:rPr>
          <w:rStyle w:val="cite0"/>
        </w:rPr>
        <w:t>2007</w:t>
      </w:r>
      <w:r w:rsidRPr="0071110E">
        <w:t xml:space="preserve"> [Naomi, also recipient of James Aronson Award for Social Justice Journalism, The Shock Doctrine: The Rise of Disaster Capitalism, p. 413-418]</w:t>
      </w:r>
    </w:p>
    <w:p w14:paraId="217A65D9" w14:textId="77777777" w:rsidR="003F7C67" w:rsidRPr="00327AB3" w:rsidRDefault="003F7C67" w:rsidP="003F7C67">
      <w:pPr>
        <w:rPr>
          <w:rStyle w:val="Underline"/>
        </w:rPr>
      </w:pPr>
      <w:r w:rsidRPr="006D03DA">
        <w:t xml:space="preserve">Not so long ago, disasters were periods of social leveling, rare moments when atomized communities put divisions aside and pulled together. </w:t>
      </w:r>
      <w:r w:rsidRPr="00327AB3">
        <w:rPr>
          <w:rStyle w:val="Underline"/>
        </w:rPr>
        <w:t>Increasingly</w:t>
      </w:r>
      <w:r w:rsidRPr="006D03DA">
        <w:t xml:space="preserve">, however, </w:t>
      </w:r>
      <w:r w:rsidRPr="00327AB3">
        <w:rPr>
          <w:rStyle w:val="Underline"/>
        </w:rPr>
        <w:t>disasters</w:t>
      </w:r>
      <w:r w:rsidRPr="006D03DA">
        <w:t xml:space="preserve"> are the opposite: they </w:t>
      </w:r>
      <w:r w:rsidRPr="00327AB3">
        <w:rPr>
          <w:rStyle w:val="Underline"/>
        </w:rPr>
        <w:t xml:space="preserve">provide windows into a cruel and ruthlessly divided future in which money and race buy survival. </w:t>
      </w:r>
      <w:r w:rsidRPr="00B52D30">
        <w:rPr>
          <w:rStyle w:val="Underline"/>
          <w:b/>
        </w:rPr>
        <w:t>Baghdad's Green Zone</w:t>
      </w:r>
      <w:r w:rsidRPr="006D03DA">
        <w:t xml:space="preserve"> </w:t>
      </w:r>
      <w:r w:rsidRPr="00327AB3">
        <w:rPr>
          <w:rStyle w:val="Underline"/>
        </w:rPr>
        <w:t>is the starkest expression of this world order.</w:t>
      </w:r>
      <w:r w:rsidRPr="006D03DA">
        <w:t xml:space="preserve"> </w:t>
      </w:r>
      <w:proofErr w:type="gramStart"/>
      <w:r w:rsidRPr="00327AB3">
        <w:rPr>
          <w:rStyle w:val="Underline"/>
        </w:rPr>
        <w:t>It has its own electrical grid</w:t>
      </w:r>
      <w:r w:rsidRPr="006D03DA">
        <w:t xml:space="preserve">, its own </w:t>
      </w:r>
      <w:r w:rsidRPr="00327AB3">
        <w:rPr>
          <w:rStyle w:val="Underline"/>
        </w:rPr>
        <w:t>phone and sewage systems</w:t>
      </w:r>
      <w:r w:rsidRPr="006D03DA">
        <w:t xml:space="preserve">, its own </w:t>
      </w:r>
      <w:r w:rsidRPr="00327AB3">
        <w:rPr>
          <w:rStyle w:val="Underline"/>
        </w:rPr>
        <w:t>oil supply and</w:t>
      </w:r>
      <w:r w:rsidRPr="006D03DA">
        <w:t xml:space="preserve"> its own state-of-the-art </w:t>
      </w:r>
      <w:r w:rsidRPr="00327AB3">
        <w:rPr>
          <w:rStyle w:val="Underline"/>
        </w:rPr>
        <w:t>hospital</w:t>
      </w:r>
      <w:r w:rsidRPr="006D03DA">
        <w:t xml:space="preserve"> with pristine operating theaters—</w:t>
      </w:r>
      <w:r w:rsidRPr="00327AB3">
        <w:rPr>
          <w:rStyle w:val="Underline"/>
        </w:rPr>
        <w:t>all protected by five-meter-thick walls.</w:t>
      </w:r>
      <w:proofErr w:type="gramEnd"/>
      <w:r w:rsidRPr="006D03DA">
        <w:t xml:space="preserve"> </w:t>
      </w:r>
      <w:r w:rsidRPr="00327AB3">
        <w:rPr>
          <w:rStyle w:val="Underline"/>
        </w:rPr>
        <w:t>It feels, oddly, like a giant fortified Carnival Cruise Ship parked in the middle of a sea of violence and despair</w:t>
      </w:r>
      <w:r w:rsidRPr="006D03DA">
        <w:t xml:space="preserve">, </w:t>
      </w:r>
      <w:r w:rsidRPr="00B52D30">
        <w:rPr>
          <w:rStyle w:val="Underline"/>
          <w:b/>
        </w:rPr>
        <w:t>the boiling Red Zone that is Iraq</w:t>
      </w:r>
      <w:r w:rsidRPr="006D03DA">
        <w:t xml:space="preserve">. </w:t>
      </w:r>
      <w:r w:rsidRPr="00327AB3">
        <w:rPr>
          <w:rStyle w:val="Underline"/>
        </w:rPr>
        <w:t>If you can get on board, there are poolside drinks, bad Hollywood movies and Nautilus machines. If you are not among the chosen, you can get yourself shot just by standing too close to the wall. Everywhere in Iraq</w:t>
      </w:r>
      <w:r w:rsidRPr="006D03DA">
        <w:t xml:space="preserve">, </w:t>
      </w:r>
      <w:r w:rsidRPr="00B52D30">
        <w:rPr>
          <w:rStyle w:val="Underline"/>
          <w:b/>
        </w:rPr>
        <w:t>the wildly divergent value assigned to different categories of people is crudely evident.</w:t>
      </w:r>
      <w:r w:rsidRPr="006D03DA">
        <w:t xml:space="preserve"> </w:t>
      </w:r>
      <w:r w:rsidRPr="00327AB3">
        <w:rPr>
          <w:rStyle w:val="Underline"/>
        </w:rPr>
        <w:t>Westerners and their Iraqi colleagues have checkpoints</w:t>
      </w:r>
      <w:r w:rsidRPr="006D03DA">
        <w:t xml:space="preserve"> at the entrance to their streets, </w:t>
      </w:r>
      <w:r w:rsidRPr="00327AB3">
        <w:rPr>
          <w:rStyle w:val="Underline"/>
        </w:rPr>
        <w:t>blast walls</w:t>
      </w:r>
      <w:r w:rsidRPr="006D03DA">
        <w:t xml:space="preserve"> in front of their houses, </w:t>
      </w:r>
      <w:r w:rsidRPr="00327AB3">
        <w:rPr>
          <w:rStyle w:val="Underline"/>
        </w:rPr>
        <w:t>body armor and private security</w:t>
      </w:r>
      <w:r w:rsidRPr="006D03DA">
        <w:t xml:space="preserve"> guards on call at all hours. They travel the country in menacing armored convoys, with mercenaries pointing guns out the windows as they follow their prime directive to "protect the principal." </w:t>
      </w:r>
      <w:r w:rsidRPr="00327AB3">
        <w:rPr>
          <w:rStyle w:val="Underline"/>
        </w:rPr>
        <w:t>With every move they broadcast the same unapologetic message: we are the chosen; our lives are infinitely more precious.</w:t>
      </w:r>
      <w:r w:rsidRPr="006D03DA">
        <w:t xml:space="preserve"> Middle-class Iraqis, meanwhile, cling to the next rung down the ladder: they can afford to buy protection from local militias, and they are able to pay off kidnappers to have a family member released. But the vast majority of Iraqis have no protection at all. They walk the streets wide open to any possible violence, with nothing between them and the next car bomb but a thin layer of fabric. In Iraq, the lucky get Kevlar, the rest get prayer beads.</w:t>
      </w:r>
      <w:r>
        <w:t xml:space="preserve"> </w:t>
      </w:r>
      <w:r w:rsidRPr="006D03DA">
        <w:t xml:space="preserve">At first I thought the Green Zone phenomenon was unique to the war in Iraq. Now, after years spent in other disaster zones, I realize that </w:t>
      </w:r>
      <w:r w:rsidRPr="00B52D30">
        <w:rPr>
          <w:rStyle w:val="Underline"/>
          <w:b/>
        </w:rPr>
        <w:t xml:space="preserve">the Green Zone emerges everywhere that the disaster capitalism complex descends, with the same stark partitions between the included and the excluded, the protected and the damned. </w:t>
      </w:r>
      <w:r w:rsidRPr="00327AB3">
        <w:rPr>
          <w:rStyle w:val="Underline"/>
        </w:rPr>
        <w:t>It happened in New Orleans. After the flood, an already divided city turned into a battleground between gated green zones and raging red zones—the result not of water damage but of the "free-market solutions" embraced by the president. The Bush administration refused to allow emergency funds to pay public sector salaries</w:t>
      </w:r>
      <w:r w:rsidRPr="006D03DA">
        <w:t xml:space="preserve">, and the City of New Orleans, which lost its tax base, had to fire three thousand workers in the months after Katrina. Among them </w:t>
      </w:r>
      <w:proofErr w:type="gramStart"/>
      <w:r w:rsidRPr="006D03DA">
        <w:t>were</w:t>
      </w:r>
      <w:proofErr w:type="gramEnd"/>
      <w:r w:rsidRPr="006D03DA">
        <w:t xml:space="preserve"> sixteen of the city's planning staff—</w:t>
      </w:r>
      <w:r w:rsidRPr="00327AB3">
        <w:rPr>
          <w:rStyle w:val="Underline"/>
        </w:rPr>
        <w:t>with shades of "de-</w:t>
      </w:r>
      <w:proofErr w:type="spellStart"/>
      <w:r w:rsidRPr="00327AB3">
        <w:rPr>
          <w:rStyle w:val="Underline"/>
        </w:rPr>
        <w:t>Baathification</w:t>
      </w:r>
      <w:proofErr w:type="spellEnd"/>
      <w:r w:rsidRPr="00327AB3">
        <w:rPr>
          <w:rStyle w:val="Underline"/>
        </w:rPr>
        <w:t>,"</w:t>
      </w:r>
      <w:r w:rsidRPr="006D03DA">
        <w:t xml:space="preserve"> laid off at the precise moment when New Orleans was in desperate need of planners. </w:t>
      </w:r>
      <w:r w:rsidRPr="00327AB3">
        <w:rPr>
          <w:rStyle w:val="Underline"/>
        </w:rPr>
        <w:t>Instead, millions of public dollars went to outside consultants, many of whom were powerful real estate developers.</w:t>
      </w:r>
      <w:r w:rsidRPr="006D03DA">
        <w:t>20 And of course thousands of teachers were also fired, paving the way for the conversion of dozens of public schools into charter schools, just as Friedman had called for.</w:t>
      </w:r>
      <w:r>
        <w:t xml:space="preserve"> </w:t>
      </w:r>
      <w:r w:rsidRPr="00327AB3">
        <w:rPr>
          <w:rStyle w:val="Underline"/>
        </w:rPr>
        <w:t>Almost two years after the storm, Charity Hospital was still closed.</w:t>
      </w:r>
      <w:r w:rsidRPr="006D03DA">
        <w:t xml:space="preserve"> The court system was barely functioning, and the privatized </w:t>
      </w:r>
      <w:proofErr w:type="gramStart"/>
      <w:r w:rsidRPr="006D03DA">
        <w:t>electricity</w:t>
      </w:r>
      <w:proofErr w:type="gramEnd"/>
      <w:r w:rsidRPr="006D03DA">
        <w:t xml:space="preserve"> company, </w:t>
      </w:r>
      <w:proofErr w:type="spellStart"/>
      <w:r w:rsidRPr="00327AB3">
        <w:rPr>
          <w:rStyle w:val="Underline"/>
        </w:rPr>
        <w:t>Entergv</w:t>
      </w:r>
      <w:proofErr w:type="spellEnd"/>
      <w:r w:rsidRPr="00327AB3">
        <w:rPr>
          <w:rStyle w:val="Underline"/>
        </w:rPr>
        <w:t>, had failed to get the whole city back online.</w:t>
      </w:r>
      <w:r w:rsidRPr="006D03DA">
        <w:t xml:space="preserve"> After threatening to raise rates dramatically, the company managed to extract a controversial $200 million bailout from the federal government. The</w:t>
      </w:r>
      <w:r w:rsidRPr="00327AB3">
        <w:rPr>
          <w:rStyle w:val="Underline"/>
        </w:rPr>
        <w:t xml:space="preserve"> public transit</w:t>
      </w:r>
      <w:r w:rsidRPr="006D03DA">
        <w:t xml:space="preserve"> system </w:t>
      </w:r>
      <w:r w:rsidRPr="00327AB3">
        <w:rPr>
          <w:rStyle w:val="Underline"/>
        </w:rPr>
        <w:t>was gutted</w:t>
      </w:r>
      <w:r w:rsidRPr="006D03DA">
        <w:t xml:space="preserve"> and lost almost half its workers. The vast majority of publicly owned </w:t>
      </w:r>
      <w:r w:rsidRPr="00327AB3">
        <w:rPr>
          <w:rStyle w:val="Underline"/>
        </w:rPr>
        <w:t>housing projects stood boarded up</w:t>
      </w:r>
      <w:r w:rsidRPr="006D03DA">
        <w:t xml:space="preserve"> and empty, with five thousand units slotted for demolition by the federal housing authority.21 Much as the tourism lobby in Asia had longed to be rid of the beachfront fishing villages, New Orleans' powerful tourism lobby had been eyeing the housing projects, several of them on prime land close to the French Quarter, the city's tourism magnet.</w:t>
      </w:r>
      <w:r>
        <w:t xml:space="preserve"> </w:t>
      </w:r>
      <w:proofErr w:type="spellStart"/>
      <w:r w:rsidRPr="006D03DA">
        <w:t>Endesha</w:t>
      </w:r>
      <w:proofErr w:type="spellEnd"/>
      <w:r w:rsidRPr="006D03DA">
        <w:t xml:space="preserve"> </w:t>
      </w:r>
      <w:proofErr w:type="spellStart"/>
      <w:r w:rsidRPr="006D03DA">
        <w:t>Juakali</w:t>
      </w:r>
      <w:proofErr w:type="spellEnd"/>
      <w:r w:rsidRPr="006D03DA">
        <w:t xml:space="preserve"> helped set up a protest camp outside one of the boarded-up projects, St. Bernard Public Housing, explaining that "they've had an agenda for St. Bernard a long time, but as long as people lived here, they couldn't do it. So t</w:t>
      </w:r>
      <w:r w:rsidRPr="00327AB3">
        <w:rPr>
          <w:rStyle w:val="Underline"/>
        </w:rPr>
        <w:t xml:space="preserve">hey used the disaster as a way of cleansing the neighborhood when the neighborhood is </w:t>
      </w:r>
      <w:proofErr w:type="gramStart"/>
      <w:r w:rsidRPr="00327AB3">
        <w:rPr>
          <w:rStyle w:val="Underline"/>
        </w:rPr>
        <w:t>weakest</w:t>
      </w:r>
      <w:r w:rsidRPr="006D03DA">
        <w:t>.</w:t>
      </w:r>
      <w:proofErr w:type="gramEnd"/>
      <w:r w:rsidRPr="006D03DA">
        <w:t xml:space="preserve"> . . . This is a great location for bigger houses and condos. The only problem is you got all these poor black people sitting on it!"22</w:t>
      </w:r>
      <w:r>
        <w:t xml:space="preserve"> </w:t>
      </w:r>
      <w:r w:rsidRPr="006D03DA">
        <w:t xml:space="preserve">Amid the schools, the homes, the hospitals, the transit system and the lack of clean water in many parts of town, </w:t>
      </w:r>
      <w:r w:rsidRPr="00327AB3">
        <w:rPr>
          <w:rStyle w:val="Underline"/>
        </w:rPr>
        <w:t>New Orleans' public sphere was not being rebuilt, it was being erased, with the storm used as the excuse.</w:t>
      </w:r>
      <w:r w:rsidRPr="006D03DA">
        <w:t xml:space="preserve"> At an earlier stage of capitalist "creative destruction," large swaths of the United States lost their manufacturing bases and degenerated into rust belts of shuttered factories and neglected neighborhoods. Post-Katrina New Orleans may be providing the first Western-world image of a new kind of wasted urban landscape: the mold belt, destroyed by the deadly combination of weathered public infrastructure and extreme weather.</w:t>
      </w:r>
      <w:r>
        <w:t xml:space="preserve"> </w:t>
      </w:r>
      <w:r w:rsidRPr="006D03DA">
        <w:t xml:space="preserve">The American Society of Civil Engineers said in 2007 that the U.S. had fallen so far behind in maintaining its public infrastructure—roads, bridges, schools, dams—that it would take more than a trillion and half dollars over five years to bring it back up to standard. Instead, these types of expenditures are being cut back.23 </w:t>
      </w:r>
      <w:proofErr w:type="gramStart"/>
      <w:r w:rsidRPr="006D03DA">
        <w:t>At</w:t>
      </w:r>
      <w:proofErr w:type="gramEnd"/>
      <w:r w:rsidRPr="006D03DA">
        <w:t xml:space="preserve"> the same time, public infrastructure around the world is facing unprecedented stress, with hurricanes, cyclones, floods and forest fires all increasing in frequency and intensity. </w:t>
      </w:r>
      <w:r w:rsidRPr="00B52D30">
        <w:rPr>
          <w:rStyle w:val="Underline"/>
          <w:b/>
        </w:rPr>
        <w:t xml:space="preserve">It's easy to imagine a future in which growing numbers of cities have their frail and long-neglected infrastructures knocked out by disasters and then are left to rot, their core services never repaired or rehabilitated. The </w:t>
      </w:r>
      <w:proofErr w:type="gramStart"/>
      <w:r w:rsidRPr="00B52D30">
        <w:rPr>
          <w:rStyle w:val="Underline"/>
          <w:b/>
        </w:rPr>
        <w:t>well-off</w:t>
      </w:r>
      <w:proofErr w:type="gramEnd"/>
      <w:r w:rsidRPr="00B52D30">
        <w:rPr>
          <w:rStyle w:val="Underline"/>
          <w:b/>
        </w:rPr>
        <w:t>, meanwhile, will withdraw into gated communities, their needs met by privatized providers.</w:t>
      </w:r>
      <w:r w:rsidRPr="00EF7227">
        <w:t xml:space="preserve"> </w:t>
      </w:r>
      <w:r w:rsidRPr="00CF6A9A">
        <w:rPr>
          <w:sz w:val="8"/>
          <w:szCs w:val="8"/>
        </w:rPr>
        <w:t xml:space="preserve">Signs of that future were already in evidence by the time hurricane season rolled around in 2006. In just one year, the disaster-response industry had exploded, with a slew of new corporations entering the market, promising safety and security should the next Big One hit. One of the more ambitious ventures was launched by an airline in West Palm Beach, Florida. Help Jet bills itself as "the first hurricane escape plan that turns a hurricane evacuation into a jet-setter vacation." When a storm is coming, the airline books holidays for its members at five-star golf resorts, spas or Disneyland. With the reservations all made, the evacuees are then whisked out of the hurricane zone on a luxury jet. "No standing in lines, no hassle with crowds, just a first class experience that turns a problem into a </w:t>
      </w:r>
      <w:proofErr w:type="gramStart"/>
      <w:r w:rsidRPr="00CF6A9A">
        <w:rPr>
          <w:sz w:val="8"/>
          <w:szCs w:val="8"/>
        </w:rPr>
        <w:t>vacation.</w:t>
      </w:r>
      <w:proofErr w:type="gramEnd"/>
      <w:r w:rsidRPr="00CF6A9A">
        <w:rPr>
          <w:sz w:val="8"/>
          <w:szCs w:val="8"/>
        </w:rPr>
        <w:t xml:space="preserve"> . . Enjoy the feeling of avoiding the usual hurricane evacuation nightmare."24</w:t>
      </w:r>
      <w:r>
        <w:rPr>
          <w:sz w:val="8"/>
          <w:szCs w:val="8"/>
        </w:rPr>
        <w:t xml:space="preserve"> </w:t>
      </w:r>
      <w:r w:rsidRPr="00CF6A9A">
        <w:rPr>
          <w:sz w:val="8"/>
          <w:szCs w:val="8"/>
        </w:rPr>
        <w:t xml:space="preserve">For the people left behind, there is a different kind of privatized solution. In 2006, the Red Cross signed a new disaster-response partnership with Wal-Mart. "It's all going to be private enterprise before it's over," said Billy Wagner, chief of emergency management for the Florida Keys. "They've got the expertise. They've got the resources." He was speaking at the National Hurricane Conference in Orlando, </w:t>
      </w:r>
      <w:proofErr w:type="gramStart"/>
      <w:r w:rsidRPr="00CF6A9A">
        <w:rPr>
          <w:sz w:val="8"/>
          <w:szCs w:val="8"/>
        </w:rPr>
        <w:t>Florida,</w:t>
      </w:r>
      <w:proofErr w:type="gramEnd"/>
      <w:r w:rsidRPr="00CF6A9A">
        <w:rPr>
          <w:sz w:val="8"/>
          <w:szCs w:val="8"/>
        </w:rPr>
        <w:t xml:space="preserve"> a fast-growing annual trade show for the companies selling everything that might come in handy during the next disaster. "Some folks here said, 'Man, this is huge business—this is my new business. I'm not in the landscaping business anymore; I'm going to be a hurricane debris contractor,'" said Dave </w:t>
      </w:r>
      <w:proofErr w:type="spellStart"/>
      <w:r w:rsidRPr="00CF6A9A">
        <w:rPr>
          <w:sz w:val="8"/>
          <w:szCs w:val="8"/>
        </w:rPr>
        <w:t>Blandford</w:t>
      </w:r>
      <w:proofErr w:type="spellEnd"/>
      <w:r w:rsidRPr="00CF6A9A">
        <w:rPr>
          <w:sz w:val="8"/>
          <w:szCs w:val="8"/>
        </w:rPr>
        <w:t>, an exhibitor at the conference, showing off his "self-heating meals."25</w:t>
      </w:r>
      <w:r>
        <w:rPr>
          <w:sz w:val="8"/>
          <w:szCs w:val="8"/>
        </w:rPr>
        <w:t xml:space="preserve"> </w:t>
      </w:r>
      <w:r w:rsidRPr="00327AB3">
        <w:rPr>
          <w:rStyle w:val="Underline"/>
        </w:rPr>
        <w:t>Much of the parallel disaster economy has been built with taxpayers' money</w:t>
      </w:r>
      <w:r w:rsidRPr="006D03DA">
        <w:t xml:space="preserve">, thanks to the boom in privatized war-zone reconstruction. </w:t>
      </w:r>
      <w:r w:rsidRPr="00327AB3">
        <w:rPr>
          <w:rStyle w:val="Underline"/>
        </w:rPr>
        <w:t>The giant contractors that have served as "the primes" in Iraq and Afghanistan have come under</w:t>
      </w:r>
      <w:r w:rsidRPr="006D03DA">
        <w:t xml:space="preserve"> frequent political </w:t>
      </w:r>
      <w:r w:rsidRPr="00327AB3">
        <w:rPr>
          <w:rStyle w:val="Underline"/>
        </w:rPr>
        <w:t>fire for spending large portions of their income</w:t>
      </w:r>
      <w:r w:rsidRPr="006D03DA">
        <w:t xml:space="preserve"> from </w:t>
      </w:r>
      <w:proofErr w:type="spellStart"/>
      <w:r w:rsidRPr="006D03DA">
        <w:t>govemment</w:t>
      </w:r>
      <w:proofErr w:type="spellEnd"/>
      <w:r w:rsidRPr="006D03DA">
        <w:t xml:space="preserve"> contracts </w:t>
      </w:r>
      <w:r w:rsidRPr="00327AB3">
        <w:rPr>
          <w:rStyle w:val="Underline"/>
        </w:rPr>
        <w:t>on their own corporate overhead</w:t>
      </w:r>
      <w:r w:rsidRPr="006D03DA">
        <w:t xml:space="preserve">—between 20 and 55 percent, according to a 2006 audit of Iraq contractors.26 </w:t>
      </w:r>
      <w:r w:rsidRPr="00327AB3">
        <w:rPr>
          <w:rStyle w:val="Underline"/>
        </w:rPr>
        <w:t>Much of those funds have, quite legally, gone into huge investments in corporate infrastructure</w:t>
      </w:r>
      <w:r w:rsidRPr="006D03DA">
        <w:t xml:space="preserve"> — Bechtel's battalions of earth-moving equipment, Halliburton's planes and fleets of trucks, and the surveillance architecture built by L-3, CACI and Booz Allen.</w:t>
      </w:r>
      <w:r>
        <w:t xml:space="preserve"> </w:t>
      </w:r>
      <w:r w:rsidRPr="00327AB3">
        <w:rPr>
          <w:rStyle w:val="Underline"/>
        </w:rPr>
        <w:t xml:space="preserve">Most dramatic has been </w:t>
      </w:r>
      <w:proofErr w:type="spellStart"/>
      <w:r w:rsidRPr="00327AB3">
        <w:rPr>
          <w:rStyle w:val="Underline"/>
        </w:rPr>
        <w:t>Blackwater's</w:t>
      </w:r>
      <w:proofErr w:type="spellEnd"/>
      <w:r w:rsidRPr="00327AB3">
        <w:rPr>
          <w:rStyle w:val="Underline"/>
        </w:rPr>
        <w:t xml:space="preserve"> investment in its paramilitary infrastructure.</w:t>
      </w:r>
      <w:r w:rsidRPr="006D03DA">
        <w:t xml:space="preserve"> Founded in 1996, the company has used the steady stream of contracts during the Bush years to build up a private army of twenty thousand mercenary soldiers on call and a massive military base in North Carolina worth between $40 million and $50 million. According to one account, </w:t>
      </w:r>
      <w:proofErr w:type="spellStart"/>
      <w:r w:rsidRPr="006D03DA">
        <w:t>Blackwater's</w:t>
      </w:r>
      <w:proofErr w:type="spellEnd"/>
      <w:r w:rsidRPr="006D03DA">
        <w:t xml:space="preserve"> capacity now includes the following: "A burgeoning logistics operation that can deliver 100- or 200-ton self-contained humanitarian relief response packages faster than the Red Cross. </w:t>
      </w:r>
      <w:proofErr w:type="gramStart"/>
      <w:r w:rsidRPr="006D03DA">
        <w:t>A Florida aviation division with 26 different platforms, from helicopter gunships to a massive Boeing 767.</w:t>
      </w:r>
      <w:proofErr w:type="gramEnd"/>
      <w:r w:rsidRPr="006D03DA">
        <w:t xml:space="preserve"> The company even has a Zeppelin. The country's largest tactical driving </w:t>
      </w:r>
      <w:proofErr w:type="gramStart"/>
      <w:r w:rsidRPr="006D03DA">
        <w:t>track.</w:t>
      </w:r>
      <w:proofErr w:type="gramEnd"/>
      <w:r w:rsidRPr="006D03DA">
        <w:t xml:space="preserve"> . . A 20-acre man-made lake with shipping containers that have been mocked up with ship rails and portholes, floating on pontoons, used to teach how to board a hostile ship. A K-9 training facility that currently has 80 dog teams deployed around the </w:t>
      </w:r>
      <w:proofErr w:type="gramStart"/>
      <w:r w:rsidRPr="006D03DA">
        <w:t>world.</w:t>
      </w:r>
      <w:proofErr w:type="gramEnd"/>
      <w:r w:rsidRPr="006D03DA">
        <w:t xml:space="preserve"> . . A 1,200-yard-long firing range for sniper training."*27</w:t>
      </w:r>
      <w:r>
        <w:t xml:space="preserve"> </w:t>
      </w:r>
      <w:r w:rsidRPr="00327AB3">
        <w:rPr>
          <w:rStyle w:val="Underline"/>
        </w:rPr>
        <w:t xml:space="preserve">A right-wing journal in the U.S. pronounced </w:t>
      </w:r>
      <w:proofErr w:type="spellStart"/>
      <w:r w:rsidRPr="00327AB3">
        <w:rPr>
          <w:rStyle w:val="Underline"/>
        </w:rPr>
        <w:t>Blackwater</w:t>
      </w:r>
      <w:proofErr w:type="spellEnd"/>
      <w:r w:rsidRPr="00327AB3">
        <w:rPr>
          <w:rStyle w:val="Underline"/>
        </w:rPr>
        <w:t xml:space="preserve"> "al Qaeda for the good guys.</w:t>
      </w:r>
      <w:r w:rsidRPr="006D03DA">
        <w:t xml:space="preserve">"28 It's a striking analogy. </w:t>
      </w:r>
      <w:r w:rsidRPr="00327AB3">
        <w:rPr>
          <w:rStyle w:val="Underline"/>
        </w:rPr>
        <w:t>Wherever the disaster capitalism complex has landed, it has produced a proliferation of armed groupings outside the state.</w:t>
      </w:r>
      <w:r w:rsidRPr="006D03DA">
        <w:t xml:space="preserve"> That is hardly a surprise: </w:t>
      </w:r>
      <w:r w:rsidRPr="00327AB3">
        <w:rPr>
          <w:rStyle w:val="Underline"/>
        </w:rPr>
        <w:t xml:space="preserve">when countries are rebuilt by people who don't believe in governments, the states they build are invariably weak, creating a market for alternative security forces, whether Hezbollah, Black-water, the </w:t>
      </w:r>
      <w:proofErr w:type="spellStart"/>
      <w:r w:rsidRPr="00327AB3">
        <w:rPr>
          <w:rStyle w:val="Underline"/>
        </w:rPr>
        <w:t>Mandi</w:t>
      </w:r>
      <w:proofErr w:type="spellEnd"/>
      <w:r w:rsidRPr="00327AB3">
        <w:rPr>
          <w:rStyle w:val="Underline"/>
        </w:rPr>
        <w:t xml:space="preserve"> Army or the gang down the street in New Orleans. The emergence of this </w:t>
      </w:r>
      <w:proofErr w:type="gramStart"/>
      <w:r w:rsidRPr="00327AB3">
        <w:rPr>
          <w:rStyle w:val="Underline"/>
        </w:rPr>
        <w:t>parallel privatized</w:t>
      </w:r>
      <w:proofErr w:type="gramEnd"/>
      <w:r w:rsidRPr="00327AB3">
        <w:rPr>
          <w:rStyle w:val="Underline"/>
        </w:rPr>
        <w:t xml:space="preserve"> infrastructure reaches far beyond policing.</w:t>
      </w:r>
      <w:r w:rsidRPr="006D03DA">
        <w:t xml:space="preserve"> When the contractor infrastructure built up during the Bush years is looked at as a whole, what is seen is </w:t>
      </w:r>
      <w:r w:rsidRPr="00327AB3">
        <w:rPr>
          <w:rStyle w:val="Underline"/>
        </w:rPr>
        <w:t>a fully articulated state-within-a-state that is as muscular and capable as the actual state is frail and feeble. This corporate shadow state has been built almost exclusively with public resources</w:t>
      </w:r>
      <w:r w:rsidRPr="006D03DA">
        <w:t xml:space="preserve"> (90 percent of </w:t>
      </w:r>
      <w:proofErr w:type="spellStart"/>
      <w:r w:rsidRPr="006D03DA">
        <w:t>Blackwater's</w:t>
      </w:r>
      <w:proofErr w:type="spellEnd"/>
      <w:r w:rsidRPr="006D03DA">
        <w:t xml:space="preserve"> revenues come from state contracts), including the training of its staff (overwhelmingly former civil servants, politicians and soldiers)</w:t>
      </w:r>
      <w:proofErr w:type="gramStart"/>
      <w:r w:rsidRPr="006D03DA">
        <w:t>.29</w:t>
      </w:r>
      <w:proofErr w:type="gramEnd"/>
      <w:r w:rsidRPr="006D03DA">
        <w:t xml:space="preserve"> </w:t>
      </w:r>
      <w:r w:rsidRPr="00327AB3">
        <w:rPr>
          <w:rStyle w:val="Underline"/>
        </w:rPr>
        <w:t>Yet the vast infrastructure is all privately owned and controlled. The citizens who have funded it have absolutely no claim to this parallel economy or its resources. The actual state, meanwhile, has lost the ability to perform its core functions</w:t>
      </w:r>
      <w:r w:rsidRPr="006D03DA">
        <w:t xml:space="preserve"> without the help of contractors. Its own equipment is out of date, and the best experts have fled to the private sector. When Katrina hit, FEMA had to hire a contractor to award contracts to contractors. Similarly, when it came time to update the Army Manual on the rules for dealing with contractors, the army contracted out the job to one of its major contractors, MPRI— it no longer had the know-how in-house. The CIA is losing so many staffers to the </w:t>
      </w:r>
      <w:proofErr w:type="gramStart"/>
      <w:r w:rsidRPr="006D03DA">
        <w:t>parallel privatized</w:t>
      </w:r>
      <w:proofErr w:type="gramEnd"/>
      <w:r w:rsidRPr="006D03DA">
        <w:t xml:space="preserve"> spy sector that it has had to bar contractors from recruiting in the agency dining room. "One recently retired case officer said he had been approached twice while in line for coffee," reported the Los Angeles Times. And when the </w:t>
      </w:r>
      <w:proofErr w:type="spellStart"/>
      <w:r w:rsidRPr="006D03DA">
        <w:t>Depaitment</w:t>
      </w:r>
      <w:proofErr w:type="spellEnd"/>
      <w:r w:rsidRPr="006D03DA">
        <w:t xml:space="preserve"> of Homeland Security decided it needed to build "virtual fences" on the U.S. borders with Mexico and Canada, Michael P. Jackson, deputy secretary of the department, told contractors, "This is an unusual </w:t>
      </w:r>
      <w:proofErr w:type="gramStart"/>
      <w:r w:rsidRPr="006D03DA">
        <w:t>invitation.</w:t>
      </w:r>
      <w:proofErr w:type="gramEnd"/>
      <w:r w:rsidRPr="006D03DA">
        <w:t xml:space="preserve"> . . . We're asking you to come back and tell us how to do our business." The department's inspector general explained that Homeland Security "does not have the capacity needed to effectively plan, oversee and execute the </w:t>
      </w:r>
      <w:proofErr w:type="gramStart"/>
      <w:r w:rsidRPr="006D03DA">
        <w:t>[ Secure</w:t>
      </w:r>
      <w:proofErr w:type="gramEnd"/>
      <w:r w:rsidRPr="006D03DA">
        <w:t xml:space="preserve"> Border Initiative] program."</w:t>
      </w:r>
      <w:r>
        <w:t xml:space="preserve"> </w:t>
      </w:r>
      <w:r w:rsidRPr="00327AB3">
        <w:rPr>
          <w:rStyle w:val="Underline"/>
        </w:rPr>
        <w:t>Under Bush, the state still has all the trappings of a government</w:t>
      </w:r>
      <w:r w:rsidRPr="006D03DA">
        <w:t>—the impressive buildings, presidential press briefings, policy battles—</w:t>
      </w:r>
      <w:r w:rsidRPr="00327AB3">
        <w:rPr>
          <w:rStyle w:val="Underline"/>
        </w:rPr>
        <w:t>but it no more does the actual work of governing than the employees at Nike's Beaverton campus stitch running shoes. The implications of the decision by the current crop of politicians to systematically outsource their elected responsibilities will reach far beyond a single administration. Once a market has been created, it needs to be protected. The companies at the heart of the disaster capitalism complex increasingly regard both the state and nonprofits as competitors</w:t>
      </w:r>
      <w:r w:rsidRPr="006D03DA">
        <w:t>—from the corporate perspective, whenever governments or charities fulfill their traditional roles, they are denying contractors work that could be performed at a profit.</w:t>
      </w:r>
      <w:r>
        <w:t xml:space="preserve"> </w:t>
      </w:r>
      <w:r w:rsidRPr="006D03DA">
        <w:t xml:space="preserve">"Neglected Defense: Mobilizing the Private Sector to Support Homeland Security," a 2006 report whose advisory committee included some of the largest corporations in the sector, warned that "the compassionate federal impulse to provide emergency assistance to the victims of disasters affects the market's approach to managing its exposure to risk." 31 </w:t>
      </w:r>
      <w:r w:rsidRPr="00327AB3">
        <w:rPr>
          <w:rStyle w:val="Underline"/>
        </w:rPr>
        <w:t>Published by the Council on Foreign Relations, the report argued that if people know the government will come to the rescue, they have no incentive to pay for privatized protection.</w:t>
      </w:r>
      <w:r w:rsidRPr="006D03DA">
        <w:t xml:space="preserve"> In a similar vein, a year after Katrina, CEOs from thirty of the largest corporations in the United States joined together under the umbrella of the Business Roundtable, which includes in its membership Fluor, Bechtel and Chevron. The group, calling itself Partnership for Disaster Response, complained of "mission creep" by the nonprofit sector in the aftermath of disasters. Apparently </w:t>
      </w:r>
      <w:r w:rsidRPr="00327AB3">
        <w:rPr>
          <w:rStyle w:val="Underline"/>
        </w:rPr>
        <w:t>charities and NGOs were infringing on their market</w:t>
      </w:r>
      <w:r w:rsidRPr="006D03DA">
        <w:t xml:space="preserve"> by donating building supplies rather than having Home Depot supply them for a fee. The mercenary firms, meanwhile, have been loudly claiming that they are better equipped to engage in peacekeeping in Darfur than the UN.32</w:t>
      </w:r>
      <w:r>
        <w:t xml:space="preserve"> </w:t>
      </w:r>
      <w:proofErr w:type="gramStart"/>
      <w:r w:rsidRPr="006D03DA">
        <w:t>Much</w:t>
      </w:r>
      <w:proofErr w:type="gramEnd"/>
      <w:r w:rsidRPr="006D03DA">
        <w:t xml:space="preserve"> of this new aggressiveness flows from the fact that the corporate world knows that the golden era of bottomless federal contracts cannot last much longer. The U.S. government is barreling toward an economic crisis, in no small part thanks to the deficit spending that has bankrolled the construction of the privatized disaster economy. That means that sooner rather than later, the contracts are going to dip significantly. In late 2006, defense analysts began predicting that the Pentagon's acquisitions budget could shrink by as much as 25 percent in the coming decade.33</w:t>
      </w:r>
      <w:r>
        <w:t xml:space="preserve"> </w:t>
      </w:r>
      <w:r w:rsidRPr="006D03DA">
        <w:t xml:space="preserve">When the disaster bubble bursts, firms such as Bechtel, Fluor and Black-water will lose much of their primary revenue streams. They will still have all the high-tech gear and equipment bought at taxpayer expense, but they will need to find a new business model, a new way to cover their high costs. </w:t>
      </w:r>
      <w:r w:rsidRPr="00B52D30">
        <w:rPr>
          <w:rStyle w:val="Underline"/>
          <w:b/>
        </w:rPr>
        <w:t>The next phase of the disaster capitalism complex is all too clear:</w:t>
      </w:r>
      <w:r w:rsidRPr="006D03DA">
        <w:t xml:space="preserve"> </w:t>
      </w:r>
      <w:r w:rsidRPr="00327AB3">
        <w:rPr>
          <w:rStyle w:val="Underline"/>
        </w:rPr>
        <w:t>with emergencies on the rise, government no longer able to foot the bill, and citizens stranded by their can't-do state,</w:t>
      </w:r>
      <w:r w:rsidRPr="006D03DA">
        <w:t xml:space="preserve"> </w:t>
      </w:r>
      <w:r w:rsidRPr="00B52D30">
        <w:rPr>
          <w:rStyle w:val="Underline"/>
          <w:b/>
        </w:rPr>
        <w:t>the parallel corporate state will rent back its disaster infrastructure to whoever can afford it</w:t>
      </w:r>
      <w:r w:rsidRPr="00327AB3">
        <w:rPr>
          <w:rStyle w:val="Underline"/>
        </w:rPr>
        <w:t>,</w:t>
      </w:r>
      <w:r w:rsidRPr="006D03DA">
        <w:t xml:space="preserve"> </w:t>
      </w:r>
      <w:r w:rsidRPr="00327AB3">
        <w:rPr>
          <w:rStyle w:val="Underline"/>
        </w:rPr>
        <w:t>at whatever price the market will bear.</w:t>
      </w:r>
      <w:r w:rsidRPr="006D03DA">
        <w:t xml:space="preserve"> </w:t>
      </w:r>
      <w:r w:rsidRPr="00B52D30">
        <w:rPr>
          <w:rStyle w:val="Underline"/>
          <w:b/>
        </w:rPr>
        <w:t xml:space="preserve">For sale will be everything from helicopter rides off rooftops to drinking water to beds in shelters. </w:t>
      </w:r>
      <w:r w:rsidRPr="00327AB3">
        <w:rPr>
          <w:rStyle w:val="Underline"/>
        </w:rPr>
        <w:t>Already wealth provides an escape hatch from most disasters</w:t>
      </w:r>
      <w:r w:rsidRPr="006D03DA">
        <w:t xml:space="preserve">—it buys early-warning systems for tsunami-prone regions and stockpiles of Tamiflu for the next outbreak. It buys bottled water, generators, satellite phones and rent-a-cops. During the Israeli attack on Lebanon in 2006, the U.S. government initially tried to charge its citizens for the cost of their own evacuations, though it was eventually forced to back down.'4 </w:t>
      </w:r>
      <w:r w:rsidRPr="00327AB3">
        <w:rPr>
          <w:rStyle w:val="Underline"/>
        </w:rPr>
        <w:t>If we continue in this direction</w:t>
      </w:r>
      <w:r w:rsidRPr="006D03DA">
        <w:t xml:space="preserve">, </w:t>
      </w:r>
      <w:r w:rsidRPr="00B52D30">
        <w:rPr>
          <w:rStyle w:val="Underline"/>
          <w:b/>
        </w:rPr>
        <w:t>the images of people stranded on New Orleans rooftops</w:t>
      </w:r>
      <w:r w:rsidRPr="006D03DA">
        <w:t xml:space="preserve"> </w:t>
      </w:r>
      <w:r w:rsidRPr="00327AB3">
        <w:rPr>
          <w:rStyle w:val="Underline"/>
        </w:rPr>
        <w:t>will not only be a glimpse of America's unresolved past of racial inequality but</w:t>
      </w:r>
      <w:r w:rsidRPr="006D03DA">
        <w:t xml:space="preserve"> </w:t>
      </w:r>
      <w:r w:rsidRPr="00B52D30">
        <w:rPr>
          <w:rStyle w:val="Underline"/>
          <w:b/>
        </w:rPr>
        <w:t>will</w:t>
      </w:r>
      <w:r w:rsidRPr="006D03DA">
        <w:t xml:space="preserve"> </w:t>
      </w:r>
      <w:r w:rsidRPr="00327AB3">
        <w:rPr>
          <w:rStyle w:val="Underline"/>
        </w:rPr>
        <w:t>also</w:t>
      </w:r>
      <w:r w:rsidRPr="006D03DA">
        <w:t xml:space="preserve"> </w:t>
      </w:r>
      <w:r w:rsidRPr="00B52D30">
        <w:rPr>
          <w:rStyle w:val="Underline"/>
          <w:b/>
        </w:rPr>
        <w:t xml:space="preserve">foreshadow a collective future of disaster apartheid in which survival is determined by who can afford to pay for escape. </w:t>
      </w:r>
      <w:r w:rsidRPr="00327AB3">
        <w:rPr>
          <w:rStyle w:val="Underline"/>
        </w:rPr>
        <w:t>Looking ahead to coming disasters, ecological and political, we often assume that we are all going to face them together</w:t>
      </w:r>
      <w:r w:rsidRPr="006D03DA">
        <w:t xml:space="preserve">, that what's needed are leaders who recognize the destructive course we are on. </w:t>
      </w:r>
      <w:r w:rsidRPr="00327AB3">
        <w:rPr>
          <w:rStyle w:val="Underline"/>
        </w:rPr>
        <w:t xml:space="preserve">But I'm not so sure. </w:t>
      </w:r>
      <w:r w:rsidRPr="006D03DA">
        <w:t>Perhaps part of the reason why so many of our elites, both political and corporate, are so sanguine about climate change is that they are confident they will be able to buy their way out of the worst of it. This may also partially explain why so many Bush supporters are Christian end-timers. It's not just that they need to believe there is an escape hatch from the world they are creating. It's that the Rapture is a parable for what they are building down here—a system that invites destruction and disaster, then swoops in with private helicopters and airlifts them and their friends to divine safety.</w:t>
      </w:r>
      <w:r>
        <w:t xml:space="preserve"> </w:t>
      </w:r>
      <w:r w:rsidRPr="00CF6A9A">
        <w:rPr>
          <w:sz w:val="8"/>
          <w:szCs w:val="8"/>
        </w:rPr>
        <w:t xml:space="preserve">As contractors rush to develop alternative stable sources of revenue, one avenue is disaster-proofing other corporations. This was Paul Bremer's line of business before he went to Iraq: turning multinationals into security bubbles, able to function smoothly even if the states in which they are functioning are crumbling around them. The early results can be seen in the lobbies of many major office buildings in New York or London—airport-style check-ins complete with photo-ID requirements and X-ray machines—but the industry has far greater ambitions, including privatized global communications networks, emergency health and electricity, and the ability to locate and provide transportation for a global workforce in the midst of a major disaster. Another potential growth area identified by the disaster capitalism complex is municipal government: the contracting-out of police and fire departments to private security companies. "What they do for the military in downtown </w:t>
      </w:r>
      <w:proofErr w:type="spellStart"/>
      <w:r w:rsidRPr="00CF6A9A">
        <w:rPr>
          <w:sz w:val="8"/>
          <w:szCs w:val="8"/>
        </w:rPr>
        <w:t>Falluja</w:t>
      </w:r>
      <w:proofErr w:type="spellEnd"/>
      <w:r w:rsidRPr="00CF6A9A">
        <w:rPr>
          <w:sz w:val="8"/>
          <w:szCs w:val="8"/>
        </w:rPr>
        <w:t>, they can do for the police in downtown Reno," a spokesperson for Lockheed Martin said in November 2004.35</w:t>
      </w:r>
      <w:r>
        <w:rPr>
          <w:sz w:val="8"/>
          <w:szCs w:val="8"/>
        </w:rPr>
        <w:t xml:space="preserve"> </w:t>
      </w:r>
      <w:proofErr w:type="gramStart"/>
      <w:r w:rsidRPr="00CF6A9A">
        <w:rPr>
          <w:sz w:val="8"/>
          <w:szCs w:val="8"/>
        </w:rPr>
        <w:t>The</w:t>
      </w:r>
      <w:proofErr w:type="gramEnd"/>
      <w:r w:rsidRPr="00CF6A9A">
        <w:rPr>
          <w:sz w:val="8"/>
          <w:szCs w:val="8"/>
        </w:rPr>
        <w:t xml:space="preserve"> industry predicts that these new markets will expand dramatically over the next decade. </w:t>
      </w:r>
      <w:proofErr w:type="gramStart"/>
      <w:r w:rsidRPr="00CF6A9A">
        <w:rPr>
          <w:sz w:val="8"/>
          <w:szCs w:val="8"/>
        </w:rPr>
        <w:t>A frank vision of where these trends are leading is provided by John Robb</w:t>
      </w:r>
      <w:proofErr w:type="gramEnd"/>
      <w:r w:rsidRPr="00CF6A9A">
        <w:rPr>
          <w:sz w:val="8"/>
          <w:szCs w:val="8"/>
        </w:rPr>
        <w:t xml:space="preserve">, a former covert-action mission commander with Delta Force turned successful management consultant. In a widely circulated manifesto for Fast Company magazine, he describes the "end result" of the war on terror as "a new, more resilient approach to national security, one built not around the state but around private citizens and </w:t>
      </w:r>
      <w:proofErr w:type="gramStart"/>
      <w:r w:rsidRPr="00CF6A9A">
        <w:rPr>
          <w:sz w:val="8"/>
          <w:szCs w:val="8"/>
        </w:rPr>
        <w:t>companies.</w:t>
      </w:r>
      <w:proofErr w:type="gramEnd"/>
      <w:r w:rsidRPr="00CF6A9A">
        <w:rPr>
          <w:sz w:val="8"/>
          <w:szCs w:val="8"/>
        </w:rPr>
        <w:t xml:space="preserve"> . . . Security will become a function of where you live and whom you work for, much as health care is allocated already.""</w:t>
      </w:r>
      <w:r>
        <w:rPr>
          <w:sz w:val="8"/>
          <w:szCs w:val="8"/>
        </w:rPr>
        <w:t xml:space="preserve"> </w:t>
      </w:r>
      <w:r w:rsidRPr="006D03DA">
        <w:t xml:space="preserve">Robb writes, </w:t>
      </w:r>
      <w:r w:rsidRPr="00327AB3">
        <w:rPr>
          <w:rStyle w:val="Underline"/>
        </w:rPr>
        <w:t>"Wealthy individuals and multinational corporations will be the first to bail out of our collective system</w:t>
      </w:r>
      <w:r w:rsidRPr="006D03DA">
        <w:t xml:space="preserve">, opting instead to hire private military companies, such as </w:t>
      </w:r>
      <w:proofErr w:type="spellStart"/>
      <w:r w:rsidRPr="006D03DA">
        <w:t>Blackwater</w:t>
      </w:r>
      <w:proofErr w:type="spellEnd"/>
      <w:r w:rsidRPr="006D03DA">
        <w:t xml:space="preserve"> and Triple Canopy, to protect their homes and facilities and establish a protective perimeter around daily life. Parallel transportation networks—evolving out of the time-share aircraft companies such as Warren Buffett's </w:t>
      </w:r>
      <w:proofErr w:type="spellStart"/>
      <w:r w:rsidRPr="006D03DA">
        <w:t>Neffets</w:t>
      </w:r>
      <w:proofErr w:type="spellEnd"/>
      <w:r w:rsidRPr="006D03DA">
        <w:t xml:space="preserve">— will cater to this group, leapfrogging its members from one secure, well-appointed lily pad to the next." </w:t>
      </w:r>
      <w:r w:rsidRPr="00327AB3">
        <w:rPr>
          <w:rStyle w:val="Underline"/>
        </w:rPr>
        <w:t>That elite world is already largely in place</w:t>
      </w:r>
      <w:r w:rsidRPr="006D03DA">
        <w:t xml:space="preserve">, but </w:t>
      </w:r>
      <w:r w:rsidRPr="00327AB3">
        <w:rPr>
          <w:rStyle w:val="Underline"/>
        </w:rPr>
        <w:t xml:space="preserve">Robb predicts that the middle class will soon follow suit, "forming suburban collectives to share the costs of security." These —armored suburbs' will deploy and maintain backup generators and communications links" and be patrolled by private militias "that have received corporate training and boast their own state-of-the-art emergency-response systems." </w:t>
      </w:r>
      <w:proofErr w:type="gramStart"/>
      <w:r w:rsidRPr="00327AB3">
        <w:rPr>
          <w:rStyle w:val="Underline"/>
        </w:rPr>
        <w:t>In other words</w:t>
      </w:r>
      <w:r w:rsidRPr="006D03DA">
        <w:t xml:space="preserve">, </w:t>
      </w:r>
      <w:r w:rsidRPr="00B52D30">
        <w:rPr>
          <w:rStyle w:val="Underline"/>
          <w:b/>
        </w:rPr>
        <w:t>a world of suburban Green Zones</w:t>
      </w:r>
      <w:r w:rsidRPr="006D03DA">
        <w:t>.</w:t>
      </w:r>
      <w:proofErr w:type="gramEnd"/>
      <w:r w:rsidRPr="006D03DA">
        <w:t xml:space="preserve"> </w:t>
      </w:r>
      <w:r w:rsidRPr="00327AB3">
        <w:rPr>
          <w:rStyle w:val="Underline"/>
        </w:rPr>
        <w:t>As for those outside the secured perimeter, "they will have to make do with the remains of the national system. They will gravitate to America's cities, where they will be subject to ubiquitous surveillance and marginal or nonexistent services. For the poor, there will be no other refuge."  The future Robb described sounds very much like the present in New Orleans</w:t>
      </w:r>
      <w:r w:rsidRPr="006D03DA">
        <w:t xml:space="preserve">, where two very different kinds of gated communities emerged from the rubble. </w:t>
      </w:r>
      <w:r w:rsidRPr="00327AB3">
        <w:rPr>
          <w:rStyle w:val="Underline"/>
        </w:rPr>
        <w:t>On the one hand</w:t>
      </w:r>
      <w:r w:rsidRPr="006D03DA">
        <w:t xml:space="preserve"> were the so-called </w:t>
      </w:r>
      <w:r w:rsidRPr="00327AB3">
        <w:rPr>
          <w:rStyle w:val="Underline"/>
        </w:rPr>
        <w:t>FEMA-</w:t>
      </w:r>
      <w:proofErr w:type="spellStart"/>
      <w:r w:rsidRPr="00327AB3">
        <w:rPr>
          <w:rStyle w:val="Underline"/>
        </w:rPr>
        <w:t>villes</w:t>
      </w:r>
      <w:proofErr w:type="spellEnd"/>
      <w:r w:rsidRPr="006D03DA">
        <w:t xml:space="preserve">: desolate, out-of-the-way trailer camps for low-income evacuees, built by Bechtel or Fluor subcontractors, administered by private security companies who patrolled the gravel lots, restricted visitors, kept journalists out and treated survivors like criminals. </w:t>
      </w:r>
      <w:r w:rsidRPr="00327AB3">
        <w:rPr>
          <w:rStyle w:val="Underline"/>
        </w:rPr>
        <w:t xml:space="preserve">On the other hand were the gated communities built in the wealthy areas of the city, </w:t>
      </w:r>
      <w:r w:rsidRPr="006D03DA">
        <w:t xml:space="preserve">such as Audubon and the Garden District, bubbles of functionality that seemed to have seceded from the state altogether. Within weeks of the storm, residents there had water and powerful emergency generators. Their sick were treated in private hospitals, and their children went to new charter schools. As usual, they had no need for public transit. In St. Bernard Parish, a New Orleans suburb, DynCorp had taken over much of the policing; other neighborhoods hired security companies directly. </w:t>
      </w:r>
      <w:r w:rsidRPr="00327AB3">
        <w:rPr>
          <w:rStyle w:val="Underline"/>
        </w:rPr>
        <w:t>Between the two kinds of privatized sovereign states was the New Orleans version of the Red Zone, where the murder rate soared and neighborhoods like the storied Lower Ninth Ward descended into a post-apocalyptic no-man's-land.</w:t>
      </w:r>
      <w:r w:rsidRPr="006D03DA">
        <w:t xml:space="preserve"> </w:t>
      </w:r>
      <w:r w:rsidRPr="00327AB3">
        <w:rPr>
          <w:rStyle w:val="Underline"/>
        </w:rPr>
        <w:t>A hit song by the rapper</w:t>
      </w:r>
      <w:r w:rsidRPr="006D03DA">
        <w:t xml:space="preserve"> </w:t>
      </w:r>
      <w:r w:rsidRPr="00B52D30">
        <w:rPr>
          <w:rStyle w:val="Underline"/>
          <w:b/>
        </w:rPr>
        <w:t>Juvenile</w:t>
      </w:r>
      <w:r w:rsidRPr="006D03DA">
        <w:t xml:space="preserve"> </w:t>
      </w:r>
      <w:r w:rsidRPr="00327AB3">
        <w:rPr>
          <w:rStyle w:val="Underline"/>
        </w:rPr>
        <w:t>in the summer after Katrina summed up the atmosphere:</w:t>
      </w:r>
      <w:r w:rsidRPr="006D03DA">
        <w:t xml:space="preserve"> </w:t>
      </w:r>
      <w:r w:rsidRPr="00B52D30">
        <w:rPr>
          <w:rStyle w:val="Underline"/>
          <w:b/>
        </w:rPr>
        <w:t xml:space="preserve">"We </w:t>
      </w:r>
      <w:proofErr w:type="spellStart"/>
      <w:r w:rsidRPr="00B52D30">
        <w:rPr>
          <w:rStyle w:val="Underline"/>
          <w:b/>
        </w:rPr>
        <w:t>livin</w:t>
      </w:r>
      <w:proofErr w:type="spellEnd"/>
      <w:r w:rsidRPr="00B52D30">
        <w:rPr>
          <w:rStyle w:val="Underline"/>
          <w:b/>
        </w:rPr>
        <w:t xml:space="preserve">' like Haiti without no government"—failed state U.S.A.' </w:t>
      </w:r>
      <w:r w:rsidRPr="006D03DA">
        <w:t xml:space="preserve">Bill Quigley, a local lawyer and activist, observed, "What is happening in </w:t>
      </w:r>
      <w:r w:rsidRPr="00327AB3">
        <w:rPr>
          <w:rStyle w:val="Underline"/>
        </w:rPr>
        <w:t>New Orleans is just a more concentrated, more graphic version of what is going on all over our country.</w:t>
      </w:r>
      <w:r w:rsidRPr="006D03DA">
        <w:t xml:space="preserve"> Every city in our country has some serious similarities to New Orleans. Every city has some abandoned neighborhoods. Every city in our country has abandoned some public education, public housing, public healthcare, and criminal justice. Those who do not support public education, healthcare, and housing will continue to turn all of our country into the Lower Ninth Ward unless we stop them."</w:t>
      </w:r>
      <w:r>
        <w:t xml:space="preserve"> </w:t>
      </w:r>
      <w:r w:rsidRPr="00CF6A9A">
        <w:rPr>
          <w:sz w:val="8"/>
          <w:szCs w:val="8"/>
        </w:rPr>
        <w:t>The process is already well under way. Another glimpse of a disaster apartheid future can be found in a wealthy Republican suburb outside Atlanta. Its residents decided that they were tired of watching their property taxes subsidize schools and police in the county's low-income African-American neighborhoods. They voted to incorporate as their own city, Sandy Springs, which could spend its taxes on services for its 100,000 citizens and not have the revenues redistributed throughout the larger Fulton County. The only difficulty was that Sandy Springs had no government structures and needed to build them from scratch—everything from tax collection, to zoning, to parks and recreation. In September 2005, the same month that New Orleans flooded, the residents of Sandy Springs were approached by the construction and consulting giant CH2M Hill with a unique pitch: let us do it for you. For the starting price of $27 million a year, the contractor pledged to build a complete city from the ground up.39</w:t>
      </w:r>
      <w:r>
        <w:rPr>
          <w:sz w:val="8"/>
          <w:szCs w:val="8"/>
        </w:rPr>
        <w:t xml:space="preserve"> </w:t>
      </w:r>
      <w:r w:rsidRPr="00CF6A9A">
        <w:rPr>
          <w:sz w:val="8"/>
          <w:szCs w:val="8"/>
        </w:rPr>
        <w:t xml:space="preserve">A few months later, Sandy Springs became the first "contract city." Only four people worked directly for the new municipality—everyone else was a contractor. Rick </w:t>
      </w:r>
      <w:proofErr w:type="spellStart"/>
      <w:r w:rsidRPr="00CF6A9A">
        <w:rPr>
          <w:sz w:val="8"/>
          <w:szCs w:val="8"/>
        </w:rPr>
        <w:t>Hirsekorn</w:t>
      </w:r>
      <w:proofErr w:type="spellEnd"/>
      <w:r w:rsidRPr="00CF6A9A">
        <w:rPr>
          <w:sz w:val="8"/>
          <w:szCs w:val="8"/>
        </w:rPr>
        <w:t xml:space="preserve">, heading up the project for CH2M Hill, described Sandy Springs as "a clean sheet of paper with no governmental processes in place." He told another </w:t>
      </w:r>
      <w:proofErr w:type="gramStart"/>
      <w:r w:rsidRPr="00CF6A9A">
        <w:rPr>
          <w:sz w:val="8"/>
          <w:szCs w:val="8"/>
        </w:rPr>
        <w:t>journalist that</w:t>
      </w:r>
      <w:proofErr w:type="gramEnd"/>
      <w:r w:rsidRPr="00CF6A9A">
        <w:rPr>
          <w:sz w:val="8"/>
          <w:szCs w:val="8"/>
        </w:rPr>
        <w:t xml:space="preserve"> "no one in our industry has done a complete city of this size before."4°</w:t>
      </w:r>
      <w:r>
        <w:rPr>
          <w:sz w:val="8"/>
          <w:szCs w:val="8"/>
        </w:rPr>
        <w:t xml:space="preserve"> </w:t>
      </w:r>
      <w:r w:rsidRPr="00CF6A9A">
        <w:rPr>
          <w:sz w:val="8"/>
          <w:szCs w:val="8"/>
        </w:rPr>
        <w:t xml:space="preserve">The Atlanta Journal-Constitution </w:t>
      </w:r>
      <w:proofErr w:type="gramStart"/>
      <w:r w:rsidRPr="00CF6A9A">
        <w:rPr>
          <w:sz w:val="8"/>
          <w:szCs w:val="8"/>
        </w:rPr>
        <w:t>reported that</w:t>
      </w:r>
      <w:proofErr w:type="gramEnd"/>
      <w:r w:rsidRPr="00CF6A9A">
        <w:rPr>
          <w:sz w:val="8"/>
          <w:szCs w:val="8"/>
        </w:rPr>
        <w:t xml:space="preserve"> "when Sandy Springs hired corporate workers to run the new city, it was considered a bold experiment." Within a year, however, contract-city mania was tearing through Atlanta's wealthy suburbs, and it had become "standard procedure in north Fulton [County]." Neighboring communities took their cue from Sandy Springs and also voted to become stand-alone cities and contract out their government. One new city, Milton, </w:t>
      </w:r>
      <w:proofErr w:type="gramStart"/>
      <w:r w:rsidRPr="00CF6A9A">
        <w:rPr>
          <w:sz w:val="8"/>
          <w:szCs w:val="8"/>
        </w:rPr>
        <w:t>immediately</w:t>
      </w:r>
      <w:proofErr w:type="gramEnd"/>
      <w:r w:rsidRPr="00CF6A9A">
        <w:rPr>
          <w:sz w:val="8"/>
          <w:szCs w:val="8"/>
        </w:rPr>
        <w:t xml:space="preserve"> hired CH2M Hill for the job—after all, it had the experience. Soon, a campaign began for the new corporate cities to join together to form their own county, which would mean that none of their tax dollars would go to the poor neighborhoods nearby. The plan has encountered fierce opposition outside the proposed enclave, where politicians say that without those tax dollars, they will no longer be able to afford their large public hospital and public transit system; that partitioning the county would create a failed state on the one hand and a </w:t>
      </w:r>
      <w:proofErr w:type="spellStart"/>
      <w:r w:rsidRPr="00CF6A9A">
        <w:rPr>
          <w:sz w:val="8"/>
          <w:szCs w:val="8"/>
        </w:rPr>
        <w:t>hyperserviced</w:t>
      </w:r>
      <w:proofErr w:type="spellEnd"/>
      <w:r w:rsidRPr="00CF6A9A">
        <w:rPr>
          <w:sz w:val="8"/>
          <w:szCs w:val="8"/>
        </w:rPr>
        <w:t xml:space="preserve"> one on the other. What they were describing sounded a lot like New Orleans and a little like Baghdad.4'</w:t>
      </w:r>
      <w:r>
        <w:rPr>
          <w:sz w:val="8"/>
          <w:szCs w:val="8"/>
        </w:rPr>
        <w:t xml:space="preserve"> </w:t>
      </w:r>
      <w:r w:rsidRPr="006D03DA">
        <w:t xml:space="preserve">In these wealthy Atlanta suburbs, the three-decade corporatist crusade to strip-mine the state was complete: it wasn't just every government service that had been outsourced but also the very function of government, which is to govern. It was particularly fitting that </w:t>
      </w:r>
      <w:proofErr w:type="gramStart"/>
      <w:r w:rsidRPr="006D03DA">
        <w:t>the new ground was broken by CH2M Hill</w:t>
      </w:r>
      <w:proofErr w:type="gramEnd"/>
      <w:r w:rsidRPr="006D03DA">
        <w:t>. The corporation was a multimillion-dollar contractor in Iraq, paid to perform the core government function of overseeing other contractors. In Sri Lanka after the tsunami, it had not only built ports and bridges but was "responsible for the overall management of the infrastructure program."42 In post-Katrina New Orleans, it was awarded $500 million to build FENLA-</w:t>
      </w:r>
      <w:proofErr w:type="spellStart"/>
      <w:r w:rsidRPr="006D03DA">
        <w:t>villes</w:t>
      </w:r>
      <w:proofErr w:type="spellEnd"/>
      <w:r w:rsidRPr="006D03DA">
        <w:t xml:space="preserve"> and put on standby to be ready to do the same for the next disaster. A master of privatizing the state during extraordinary circumstances, it was now doing the same under ordinary ones. </w:t>
      </w:r>
      <w:r w:rsidRPr="00327AB3">
        <w:rPr>
          <w:rStyle w:val="Underline"/>
        </w:rPr>
        <w:t>If Iraq was a laboratory of extreme privatization, the testing phase was clearly over.</w:t>
      </w:r>
    </w:p>
    <w:p w14:paraId="65689FE0" w14:textId="77777777" w:rsidR="003F7C67" w:rsidRPr="003F7C67" w:rsidRDefault="003F7C67" w:rsidP="003F7C67"/>
    <w:p w14:paraId="33B1EA76" w14:textId="1A66693F" w:rsidR="00F32B94" w:rsidRPr="00F713B6" w:rsidRDefault="00F32B94" w:rsidP="00F32B94">
      <w:pPr>
        <w:pStyle w:val="Heading2"/>
      </w:pPr>
      <w:bookmarkStart w:id="21" w:name="_Toc232429206"/>
      <w:bookmarkStart w:id="22" w:name="_Toc234053476"/>
      <w:r w:rsidRPr="00F9232C">
        <w:t>Alternative</w:t>
      </w:r>
      <w:bookmarkEnd w:id="21"/>
      <w:r w:rsidRPr="00F9232C">
        <w:t xml:space="preserve"> </w:t>
      </w:r>
      <w:r w:rsidR="001949DC">
        <w:t>– Local Movements</w:t>
      </w:r>
      <w:bookmarkEnd w:id="22"/>
    </w:p>
    <w:p w14:paraId="4B7C91C0" w14:textId="77777777" w:rsidR="00F32B94" w:rsidRPr="00F9232C" w:rsidRDefault="00F32B94" w:rsidP="00F32B94">
      <w:pPr>
        <w:pStyle w:val="Tag"/>
      </w:pPr>
      <w:r w:rsidRPr="00730F60">
        <w:t xml:space="preserve">The alternative is </w:t>
      </w:r>
      <w:proofErr w:type="gramStart"/>
      <w:r w:rsidRPr="00730F60">
        <w:t>reject</w:t>
      </w:r>
      <w:proofErr w:type="gramEnd"/>
      <w:r w:rsidRPr="00730F60">
        <w:t xml:space="preserve"> the affirmative’s imperialist model of development.</w:t>
      </w:r>
    </w:p>
    <w:p w14:paraId="04F04746" w14:textId="77777777" w:rsidR="00F32B94" w:rsidRPr="00800A87" w:rsidRDefault="00F32B94" w:rsidP="00F32B94">
      <w:pPr>
        <w:pStyle w:val="Tag"/>
      </w:pPr>
      <w:r w:rsidRPr="00800A87">
        <w:t xml:space="preserve">Global social movements are possible only if they arise from the global South </w:t>
      </w:r>
      <w:r w:rsidRPr="00542D54">
        <w:rPr>
          <w:u w:val="single"/>
        </w:rPr>
        <w:t>first</w:t>
      </w:r>
    </w:p>
    <w:p w14:paraId="10EAF7B6" w14:textId="77777777" w:rsidR="00F32B94" w:rsidRPr="00730F60" w:rsidRDefault="00F32B94" w:rsidP="00F32B94">
      <w:r w:rsidRPr="00DB6E0B">
        <w:rPr>
          <w:rStyle w:val="Cite"/>
        </w:rPr>
        <w:t xml:space="preserve">Wise </w:t>
      </w:r>
      <w:r w:rsidRPr="00730F60">
        <w:t xml:space="preserve">(Director of Doctoral Program in Migration Studies &amp; Prof of Development Studies; Universidad </w:t>
      </w:r>
      <w:proofErr w:type="spellStart"/>
      <w:r w:rsidRPr="00730F60">
        <w:t>Autónoma</w:t>
      </w:r>
      <w:proofErr w:type="spellEnd"/>
      <w:r w:rsidRPr="00730F60">
        <w:t xml:space="preserve"> de Zacatecas, Mexico) </w:t>
      </w:r>
      <w:r w:rsidRPr="00DB6E0B">
        <w:rPr>
          <w:rStyle w:val="Cite"/>
        </w:rPr>
        <w:t>9</w:t>
      </w:r>
    </w:p>
    <w:p w14:paraId="212DCC33" w14:textId="77777777" w:rsidR="00F32B94" w:rsidRPr="00730F60" w:rsidRDefault="00F32B94" w:rsidP="00F32B94">
      <w:r w:rsidRPr="00730F60">
        <w:t>(</w:t>
      </w:r>
      <w:proofErr w:type="spellStart"/>
      <w:r w:rsidRPr="00730F60">
        <w:t>Raúl</w:t>
      </w:r>
      <w:proofErr w:type="spellEnd"/>
      <w:r w:rsidRPr="00730F60">
        <w:t xml:space="preserve"> Delgado, Forced Migration and US Imperialism: The Dialectic of Migration and Development, </w:t>
      </w:r>
      <w:proofErr w:type="spellStart"/>
      <w:r w:rsidRPr="00730F60">
        <w:t>Crit</w:t>
      </w:r>
      <w:proofErr w:type="spellEnd"/>
      <w:r w:rsidRPr="00730F60">
        <w:t xml:space="preserve"> </w:t>
      </w:r>
      <w:proofErr w:type="spellStart"/>
      <w:r w:rsidRPr="00730F60">
        <w:t>Sociol</w:t>
      </w:r>
      <w:proofErr w:type="spellEnd"/>
      <w:r w:rsidRPr="00730F60">
        <w:t xml:space="preserve">, 35: 767, </w:t>
      </w:r>
      <w:proofErr w:type="spellStart"/>
      <w:r w:rsidRPr="00730F60">
        <w:t>ProQuest</w:t>
      </w:r>
      <w:proofErr w:type="spellEnd"/>
      <w:r w:rsidRPr="00730F60">
        <w:t>)</w:t>
      </w:r>
    </w:p>
    <w:p w14:paraId="74FF7426" w14:textId="77777777" w:rsidR="00F32B94" w:rsidRDefault="00F32B94" w:rsidP="00F32B94">
      <w:r w:rsidRPr="00F713B6">
        <w:t xml:space="preserve">The promotion of development as social transformation could curtail forced migration.  Globalization depicts migration as inevitable; </w:t>
      </w:r>
      <w:r w:rsidRPr="00DB6E0B">
        <w:rPr>
          <w:rStyle w:val="Underline"/>
        </w:rPr>
        <w:t>we must endorse, both in theory and practice, the viability of alternative processes of development and do so on different levels</w:t>
      </w:r>
      <w:r w:rsidRPr="00F713B6">
        <w:t xml:space="preserve">.  </w:t>
      </w:r>
      <w:r w:rsidRPr="00DB6E0B">
        <w:rPr>
          <w:rStyle w:val="Underline"/>
        </w:rPr>
        <w:t>We must first redefine the asymmetrical terms that developed countries, aided by principles that have by now turned into fetishes</w:t>
      </w:r>
      <w:r w:rsidRPr="00F713B6">
        <w:t xml:space="preserve"> (e.g. </w:t>
      </w:r>
      <w:r w:rsidRPr="00DB6E0B">
        <w:rPr>
          <w:rStyle w:val="Underline"/>
        </w:rPr>
        <w:t>democracy, liberty, and free trade), used for imperialist domination</w:t>
      </w:r>
      <w:r w:rsidRPr="00F713B6">
        <w:t xml:space="preserve">. </w:t>
      </w:r>
      <w:r w:rsidRPr="00DB6E0B">
        <w:rPr>
          <w:rStyle w:val="Underline"/>
        </w:rPr>
        <w:t>This involves an exposé of imperialist practices, which have created oceans of inequality and condemned vast regions of the world to marginalization, poverty, social exclusion, and unfettered migration</w:t>
      </w:r>
      <w:r w:rsidRPr="00F713B6">
        <w:t xml:space="preserve">. Foreign investment (FI) has been a fundamental driving force in this regard. </w:t>
      </w:r>
      <w:r w:rsidRPr="00DB6E0B">
        <w:rPr>
          <w:rStyle w:val="Underline"/>
        </w:rPr>
        <w:t xml:space="preserve">A genuine process of social transformation involving the migrant and non-migrant sectors of society would </w:t>
      </w:r>
      <w:r w:rsidRPr="00F713B6">
        <w:t xml:space="preserve">not only </w:t>
      </w:r>
      <w:r w:rsidRPr="00DB6E0B">
        <w:rPr>
          <w:rStyle w:val="Underline"/>
        </w:rPr>
        <w:t>seek to</w:t>
      </w:r>
      <w:r w:rsidRPr="00F713B6">
        <w:t xml:space="preserve"> contain the overwhelming flow of forced migration but also </w:t>
      </w:r>
      <w:r w:rsidRPr="00DB6E0B">
        <w:rPr>
          <w:rStyle w:val="Underline"/>
        </w:rPr>
        <w:t xml:space="preserve">revert the ongoing processes of social degradation that </w:t>
      </w:r>
      <w:r w:rsidRPr="00F713B6">
        <w:t>characterize underdevelopment and even</w:t>
      </w:r>
      <w:r w:rsidRPr="00DB6E0B">
        <w:t xml:space="preserve"> </w:t>
      </w:r>
      <w:r w:rsidRPr="00B52D30">
        <w:rPr>
          <w:rStyle w:val="Underline"/>
          <w:b/>
        </w:rPr>
        <w:t>pose a threat to human existence</w:t>
      </w:r>
      <w:r w:rsidRPr="00F713B6">
        <w:t xml:space="preserve"> (Bello, 2006; Harvey, 2007). As an alternative to the current phase of imperialist domination, </w:t>
      </w:r>
      <w:proofErr w:type="spellStart"/>
      <w:r w:rsidRPr="00F713B6">
        <w:t>Petras</w:t>
      </w:r>
      <w:proofErr w:type="spellEnd"/>
      <w:r w:rsidRPr="00F713B6">
        <w:t xml:space="preserve"> argues in favor of what he defines as a Worker-Engineer Public Control model (WEPC) based on six main principles: tax revenues versus tax evasions; profit remittances and privileged salaries versus social investment; high reinvestment ratios versus ca</w:t>
      </w:r>
      <w:r>
        <w:t>pital flight; long term invest</w:t>
      </w:r>
      <w:r w:rsidRPr="00F713B6">
        <w:t>ment in research and development versus speculative investment; social welfare versus capitalist privileges; and fixed capital/mobile labor versus mobile capital/fixed labor (</w:t>
      </w:r>
      <w:proofErr w:type="spellStart"/>
      <w:r w:rsidRPr="00F713B6">
        <w:t>Petras</w:t>
      </w:r>
      <w:proofErr w:type="spellEnd"/>
      <w:r w:rsidRPr="00F713B6">
        <w:t>, 2007: 234–5). This model provides an alternative approach that maximizes national and working- class interests: ‘it has potential drawbacks and internal con</w:t>
      </w:r>
      <w:r>
        <w:t>tradictions, which require con</w:t>
      </w:r>
      <w:r w:rsidRPr="00F713B6">
        <w:t>stant reflection, deliberation, debate and reforms’ (2007: 237). Nonetheless, ‘the model provides the surest and most direct road to development with democracy, social justice and national independence. The success of the WEPC m</w:t>
      </w:r>
      <w:r>
        <w:t>odel, its introduction and sus</w:t>
      </w:r>
      <w:r w:rsidRPr="00F713B6">
        <w:t xml:space="preserve">tainability, does not depend merely on its socioeconomic </w:t>
      </w:r>
      <w:r>
        <w:t>viability but also on appropri</w:t>
      </w:r>
      <w:r w:rsidRPr="00F713B6">
        <w:t xml:space="preserve">ate and supporting national security and cultural policies and institutions (2007: 237–8). Following the above considerations, an approach based on a Marxist critique of </w:t>
      </w:r>
      <w:proofErr w:type="gramStart"/>
      <w:r w:rsidRPr="00F713B6">
        <w:t>the  World</w:t>
      </w:r>
      <w:proofErr w:type="gramEnd"/>
      <w:r w:rsidRPr="00F713B6">
        <w:t xml:space="preserve"> Bank’s views regarding the migration-development nexus, would posit that </w:t>
      </w:r>
      <w:r w:rsidRPr="00DB6E0B">
        <w:rPr>
          <w:rStyle w:val="Underline"/>
        </w:rPr>
        <w:t>international migration is an element of the current imperialist project led by the USA and  that the migration phenomenon has to be examined in this context in order to reveal its  root causes and effects</w:t>
      </w:r>
      <w:r w:rsidRPr="00F713B6">
        <w:t xml:space="preserve">. In order to approach migration’s cause-and-effect </w:t>
      </w:r>
      <w:proofErr w:type="gramStart"/>
      <w:r w:rsidRPr="00F713B6">
        <w:t>relationships  with</w:t>
      </w:r>
      <w:proofErr w:type="gramEnd"/>
      <w:r w:rsidRPr="00F713B6">
        <w:t xml:space="preserve"> development and examine specific moments in the dialectic interaction between development and migration, the following two issues must be addressed:3 Strategic practices. These refer to the confrontation between different projects that espouse diverging class interests, which in turn underlie the structures of contemporary capitalism and its inherent development problems. </w:t>
      </w:r>
      <w:r w:rsidRPr="00DB6E0B">
        <w:rPr>
          <w:rStyle w:val="Underline"/>
        </w:rPr>
        <w:t>There are currently two major projects. The hegemonic one is promoted by the large MNCs</w:t>
      </w:r>
      <w:r w:rsidRPr="00F713B6">
        <w:t xml:space="preserve">, the governments of developed countries led by US imperialism, </w:t>
      </w:r>
      <w:r w:rsidRPr="00DB6E0B">
        <w:rPr>
          <w:rStyle w:val="Underline"/>
        </w:rPr>
        <w:t>and allied elites in underdeveloped nations</w:t>
      </w:r>
      <w:r w:rsidRPr="00F713B6">
        <w:t xml:space="preserve">, all under the umbrella of international organizations commanded by the US government, like the IMF and the World Bank. </w:t>
      </w:r>
      <w:r w:rsidRPr="00DB6E0B">
        <w:rPr>
          <w:rStyle w:val="Underline"/>
        </w:rPr>
        <w:t>The project’s loss of legitimacy under the aegis of neoliberal globalization means that</w:t>
      </w:r>
      <w:r w:rsidRPr="00F713B6">
        <w:t xml:space="preserve">, nowadays, rather than writing of hegemony </w:t>
      </w:r>
      <w:r w:rsidRPr="00DB6E0B">
        <w:rPr>
          <w:rStyle w:val="Underline"/>
        </w:rPr>
        <w:t>we can use the term ‘domination’</w:t>
      </w:r>
      <w:r w:rsidRPr="00F713B6">
        <w:t xml:space="preserve">. The implementation of this imperialist project is not the result of consensus but rather military force and the financial imposition of macroeconomic ‘structural reform’ along the lines of the Washington or Post-Washington Consensus.  </w:t>
      </w:r>
      <w:r w:rsidRPr="00DB6E0B">
        <w:rPr>
          <w:rStyle w:val="Underline"/>
        </w:rPr>
        <w:t xml:space="preserve">The second alternative project consists of the sociopolitical actions of a range of social classes and movements as well as collective subjects and </w:t>
      </w:r>
      <w:r>
        <w:rPr>
          <w:rStyle w:val="Underline"/>
        </w:rPr>
        <w:t>agents, including migrant asso</w:t>
      </w:r>
      <w:r w:rsidRPr="00DB6E0B">
        <w:rPr>
          <w:rStyle w:val="Underline"/>
        </w:rPr>
        <w:t>ciations that endorse a political project designed to transform the structural dynamics and political and institutional environments which bar the implementation of alternative development strategies on the global, regional, national and local levels</w:t>
      </w:r>
      <w:r w:rsidRPr="00F713B6">
        <w:t xml:space="preserve">. Structural dynamics. These refer to the </w:t>
      </w:r>
      <w:r w:rsidRPr="00DB6E0B">
        <w:rPr>
          <w:rStyle w:val="Underline"/>
        </w:rPr>
        <w:t>uneven development processes driven by the</w:t>
      </w:r>
      <w:r w:rsidRPr="00F713B6">
        <w:t xml:space="preserve"> dynamics of </w:t>
      </w:r>
      <w:r w:rsidRPr="00DB6E0B">
        <w:rPr>
          <w:rStyle w:val="Underline"/>
        </w:rPr>
        <w:t xml:space="preserve">US </w:t>
      </w:r>
      <w:r w:rsidRPr="00F713B6">
        <w:t xml:space="preserve">imperialism on several planes and levels. This </w:t>
      </w:r>
      <w:r w:rsidRPr="00DB6E0B">
        <w:rPr>
          <w:rStyle w:val="Underline"/>
        </w:rPr>
        <w:t>include</w:t>
      </w:r>
      <w:r w:rsidRPr="00F713B6">
        <w:t xml:space="preserve">s </w:t>
      </w:r>
      <w:r w:rsidRPr="00DB6E0B">
        <w:rPr>
          <w:rStyle w:val="Underline"/>
        </w:rPr>
        <w:t>the financial, commercial, productive, and labor market spheres, as well as technological innovation (a strategic form of control</w:t>
      </w:r>
      <w:r w:rsidRPr="00F713B6">
        <w:t xml:space="preserve">) and the use and allotment of natural resources and environ- mental impacts. These factors condition the ways in which developed, developed and underdeveloped (including ‘people-importing’ and ‘people exporting’ nations), and underdeveloped, peripheral or postcolonial </w:t>
      </w:r>
      <w:proofErr w:type="spellStart"/>
      <w:r w:rsidRPr="00F713B6">
        <w:t>ountries</w:t>
      </w:r>
      <w:proofErr w:type="spellEnd"/>
      <w:r w:rsidRPr="00F713B6">
        <w:t xml:space="preserve"> relate to each other. They also determine the fields in which interactions between sectors, groups, movements, and social classes take place, within and across national borders. All of this entails different – albeit interrelated – dynamics at the global, regional, national and local levels.</w:t>
      </w:r>
    </w:p>
    <w:p w14:paraId="7D2947BC" w14:textId="77777777" w:rsidR="00F32B94" w:rsidRDefault="00F32B94" w:rsidP="000A2448"/>
    <w:p w14:paraId="65E0610A" w14:textId="741BBD93" w:rsidR="001949DC" w:rsidRDefault="001949DC" w:rsidP="001949DC">
      <w:pPr>
        <w:pStyle w:val="Heading2"/>
      </w:pPr>
      <w:bookmarkStart w:id="23" w:name="_Toc234053477"/>
      <w:r>
        <w:t>Alternative – Counter-Memory</w:t>
      </w:r>
      <w:bookmarkEnd w:id="23"/>
    </w:p>
    <w:p w14:paraId="6744A597" w14:textId="77777777" w:rsidR="001949DC" w:rsidRDefault="001949DC" w:rsidP="001949DC">
      <w:pPr>
        <w:pStyle w:val="Tag"/>
      </w:pPr>
      <w:r>
        <w:t>Critique solves—the exposure of the shock doctrine acts as a counter-</w:t>
      </w:r>
      <w:proofErr w:type="gramStart"/>
      <w:r>
        <w:t>memory which</w:t>
      </w:r>
      <w:proofErr w:type="gramEnd"/>
      <w:r>
        <w:t xml:space="preserve"> serves to make communities more resilient to future shocks, and serves as a springboard for future alternatives. The critique is the production of a narrative commons, followed by the production of actual ones</w:t>
      </w:r>
    </w:p>
    <w:p w14:paraId="4F916EFE" w14:textId="77777777" w:rsidR="001949DC" w:rsidRPr="00776EBB" w:rsidRDefault="001949DC" w:rsidP="001949DC">
      <w:r w:rsidRPr="00C45E02">
        <w:rPr>
          <w:rStyle w:val="cite0"/>
        </w:rPr>
        <w:t>Klein</w:t>
      </w:r>
      <w:r w:rsidRPr="00776EBB">
        <w:t xml:space="preserve">, former </w:t>
      </w:r>
      <w:proofErr w:type="spellStart"/>
      <w:r w:rsidRPr="00776EBB">
        <w:t>Miliband</w:t>
      </w:r>
      <w:proofErr w:type="spellEnd"/>
      <w:r w:rsidRPr="00776EBB">
        <w:t xml:space="preserve"> Fellow at the London School of Economics, </w:t>
      </w:r>
      <w:r w:rsidRPr="00C45E02">
        <w:rPr>
          <w:rStyle w:val="cite0"/>
        </w:rPr>
        <w:t>2007</w:t>
      </w:r>
      <w:r w:rsidRPr="00776EBB">
        <w:t xml:space="preserve"> [Naomi, also recipient of James Aronson Award for Social Justice Journalism, </w:t>
      </w:r>
      <w:r w:rsidRPr="00EF7227">
        <w:rPr>
          <w:i/>
        </w:rPr>
        <w:t>The Shock Doctrine: The Rise of Disaster Capitalism</w:t>
      </w:r>
      <w:r w:rsidRPr="00776EBB">
        <w:t>, p. 458-466]</w:t>
      </w:r>
    </w:p>
    <w:p w14:paraId="195BD7A6" w14:textId="77777777" w:rsidR="001949DC" w:rsidRPr="00327AB3" w:rsidRDefault="001949DC" w:rsidP="001949DC">
      <w:pPr>
        <w:rPr>
          <w:rStyle w:val="Underline"/>
        </w:rPr>
      </w:pPr>
      <w:r w:rsidRPr="00327AB3">
        <w:rPr>
          <w:rStyle w:val="Underline"/>
        </w:rPr>
        <w:t>Any strategy based on exploiting the window of opportunity opened by a traumatic shock relies heavily on the element of surprise.</w:t>
      </w:r>
      <w:r w:rsidRPr="00800CEB">
        <w:t xml:space="preserve"> A state of shock, by definition, is a moment when there is a gap between fast-moving events and the information that exists to explain them. The late French theorist Jean Baudrillard described terrorist events as an "excess of reality"; in this sense, in North America, the September 11 attacks were, at first, pure event, raw reality, unprocessed by story, narrative or anything that could bridge the gap between reality and understanding." </w:t>
      </w:r>
      <w:r w:rsidRPr="00327AB3">
        <w:rPr>
          <w:rStyle w:val="Underline"/>
        </w:rPr>
        <w:t>Without a story, we are, as many of us were after September 11, intensely vulnerable to those people who are ready to take advantage of the chaos for their own ends. As soon as we have a new narrative that offers a perspective on the shocking events, we become reoriented and the world begins to make sense once again. Prison interrogators intent on inducing shock and regression understand this process well. It is the reason the CIA's manuals stress the importance of cutting detainees off from anything that will help them establish a new narrative</w:t>
      </w:r>
      <w:r w:rsidRPr="00800CEB">
        <w:t xml:space="preserve">—their own sensory input, other prisoners, even communication with guards. "Prisoners should be segregated immediately," the 1983 </w:t>
      </w:r>
      <w:proofErr w:type="gramStart"/>
      <w:r w:rsidRPr="00800CEB">
        <w:t>manual</w:t>
      </w:r>
      <w:proofErr w:type="gramEnd"/>
      <w:r w:rsidRPr="00800CEB">
        <w:t xml:space="preserve"> states. "Isolation, both physical and psychological, must be maintained from the moment of apprehension."35 </w:t>
      </w:r>
      <w:r w:rsidRPr="00B52D30">
        <w:rPr>
          <w:rStyle w:val="Underline"/>
          <w:b/>
        </w:rPr>
        <w:t>The interrogators know that prisoners talk. They warn each other about what's to come; they pass notes between the bars.</w:t>
      </w:r>
      <w:r w:rsidRPr="00800CEB">
        <w:t xml:space="preserve"> </w:t>
      </w:r>
      <w:r w:rsidRPr="00327AB3">
        <w:rPr>
          <w:rStyle w:val="Underline"/>
        </w:rPr>
        <w:t>Once that happens, the captors lose their edge. They still have the power to inflict bodily pain, but they have lost their most effective psychological tools to manipulate and "break" their prisoners: confusion, disorientation and surprise. Without those elements, there is no shock. The same is true for wider societies.</w:t>
      </w:r>
      <w:r w:rsidRPr="00800CEB">
        <w:t xml:space="preserve"> </w:t>
      </w:r>
      <w:r w:rsidRPr="00B52D30">
        <w:rPr>
          <w:rStyle w:val="Underline"/>
          <w:b/>
        </w:rPr>
        <w:t>Once the mechanics of the shock doctrine are deeply and collectively understood, whole communities become harder to take by surprise, more difficult to confuse—shock resistant.</w:t>
      </w:r>
      <w:r w:rsidRPr="00776EBB">
        <w:t xml:space="preserve"> </w:t>
      </w:r>
      <w:r w:rsidRPr="00327AB3">
        <w:rPr>
          <w:rStyle w:val="Underline"/>
        </w:rPr>
        <w:t>The intensely violent brand of disaster capitalism that has dominated since September 11 emerged in part because lesser shocks—debt crises, currency crashes, the threat of being left behind "in history"—were already losing much of their potency, largely because of overuse. Yet today, even the cataclysmic shocks of wars and natural disasters do not always provoke the level of disorientation required to impose unwanted economic -shock therapy. There are just too many people in the world who have had direct experience with the shock doctrine: they know how it works, have talked to other prisoners, passed notes between the bars; the crucial element of surprise is missing. A striking example is the response of millions of Lebanese to attempts by international lenders to impose free-market "reforms" as a condition of reconstruction aid after the Israeli attacks in 2006.</w:t>
      </w:r>
      <w:r w:rsidRPr="00800CEB">
        <w:t xml:space="preserve"> By all rights, that scheme should have worked: the country could not have been more desperate for funds. Even before the war, Lebanon had one of the heaviest debts in the world, while the new losses from attacks on </w:t>
      </w:r>
      <w:proofErr w:type="gramStart"/>
      <w:r w:rsidRPr="00800CEB">
        <w:t>roads,</w:t>
      </w:r>
      <w:proofErr w:type="gramEnd"/>
      <w:r w:rsidRPr="00800CEB">
        <w:t xml:space="preserve"> bridges and airport runways were estimated at $9 billion. So when delegates from thirty wealthy nations got together in Paris in January 2007 to pledge $7.6 billion in reconstruction loans and grants, they naturally assumed that Lebanon's government would accept whatever strings they attached to the aid. The conditions were the usual ones: phone and electricity privatizations, price increases on fuel, cuts to the public service and an increase to an already controversial tax on consumer purchases. Kamal </w:t>
      </w:r>
      <w:proofErr w:type="spellStart"/>
      <w:r w:rsidRPr="00800CEB">
        <w:t>Hamdan</w:t>
      </w:r>
      <w:proofErr w:type="spellEnd"/>
      <w:r w:rsidRPr="00800CEB">
        <w:t>, a Lebanese economist, estimated that, as a result, "household bills [would] increase by 15 percent because of increased taxes and adjusted prices"—a classic peace penalty. As for the reconstruction itself, the jobs would of course go to the giants of disaster capitalism, with no requirement to hire or subcontract locally.36</w:t>
      </w:r>
      <w:r w:rsidRPr="00C45E02">
        <w:t xml:space="preserve"> </w:t>
      </w:r>
      <w:r w:rsidRPr="00E55E24">
        <w:t>The U.S. secretary of state, Condoleezza Rice, was questioned about whether such sweeping demands constituted foreign interference in Lebanon's affairs. She replied, "Lebanon is a democracy. That said</w:t>
      </w:r>
      <w:proofErr w:type="gramStart"/>
      <w:r w:rsidRPr="00E55E24">
        <w:t>,</w:t>
      </w:r>
      <w:proofErr w:type="gramEnd"/>
      <w:r w:rsidRPr="00E55E24">
        <w:t xml:space="preserve"> Lebanon is also undertaking some important economic reforms that are critical to making any of this work." </w:t>
      </w:r>
      <w:proofErr w:type="spellStart"/>
      <w:r w:rsidRPr="00E55E24">
        <w:t>Fouad</w:t>
      </w:r>
      <w:proofErr w:type="spellEnd"/>
      <w:r w:rsidRPr="00E55E24">
        <w:t xml:space="preserve"> </w:t>
      </w:r>
      <w:proofErr w:type="spellStart"/>
      <w:r w:rsidRPr="00E55E24">
        <w:t>Siniora</w:t>
      </w:r>
      <w:proofErr w:type="spellEnd"/>
      <w:r w:rsidRPr="00E55E24">
        <w:t xml:space="preserve">, Lebanon's prime minister, backed by the West, easily agreed to the terms, shrugging and </w:t>
      </w:r>
      <w:proofErr w:type="gramStart"/>
      <w:r w:rsidRPr="00E55E24">
        <w:t>saying that</w:t>
      </w:r>
      <w:proofErr w:type="gramEnd"/>
      <w:r w:rsidRPr="00E55E24">
        <w:t xml:space="preserve"> "Lebanon did not invent privatization." Further demonstrating his willingness to play ball, he hired the Bush-connected surveillance giant Booz Allen Hamilton to broker Lebanon's telecom privatization.37</w:t>
      </w:r>
      <w:r w:rsidRPr="00C45E02">
        <w:t xml:space="preserve"> </w:t>
      </w:r>
      <w:r w:rsidRPr="00327AB3">
        <w:rPr>
          <w:rStyle w:val="Underline"/>
        </w:rPr>
        <w:t>Many Lebanese citizens, however, were distinctly less cooperative. Despite the fact that a lot of their homes still lay in ruins, thousands participated in a general strike, organized by a coalition of unions and political parties, including the Islamist party Hezbollah</w:t>
      </w:r>
      <w:r w:rsidRPr="00800CEB">
        <w:t xml:space="preserve">. The demonstrators insisted that if receiving reconstruction funds meant raising the cost of living for a war-ravaged people, it hardly deserved to be called aid. So while </w:t>
      </w:r>
      <w:proofErr w:type="spellStart"/>
      <w:r w:rsidRPr="00800CEB">
        <w:t>Siniora</w:t>
      </w:r>
      <w:proofErr w:type="spellEnd"/>
      <w:r w:rsidRPr="00800CEB">
        <w:t xml:space="preserve"> was reassuring donors in Paris, strikes and road blockades brought the country to a halt—the first national revolt specifically targeting postwar disaster capitalism. Demonstrators also staged a sit-in, which went on for two months, turning downtown Beirut into a cross between a tent city and a street carnival. Most reporters characterized these events as shows of strength by Hezbollah, but </w:t>
      </w:r>
      <w:proofErr w:type="spellStart"/>
      <w:r w:rsidRPr="00800CEB">
        <w:t>Mohamad</w:t>
      </w:r>
      <w:proofErr w:type="spellEnd"/>
      <w:r w:rsidRPr="00800CEB">
        <w:t xml:space="preserve"> </w:t>
      </w:r>
      <w:proofErr w:type="spellStart"/>
      <w:r w:rsidRPr="00800CEB">
        <w:t>Bazzi</w:t>
      </w:r>
      <w:proofErr w:type="spellEnd"/>
      <w:r w:rsidRPr="00800CEB">
        <w:t>, the Middle East bureau chief for New York's Newsday, said that this interpretation missed their true significance: "The biggest motivator driving many of those camped out in downtown isn't Iran or Syria, or Sunni versus Shiite. It's the economic inequality that has haunted Lebanese Shiites for decades. It's a poor and working-class people's revolt."38</w:t>
      </w:r>
      <w:r>
        <w:t xml:space="preserve"> </w:t>
      </w:r>
      <w:r w:rsidRPr="00E55E24">
        <w:t xml:space="preserve">The location of the sit-in provided the most eloquent explanation for why Lebanon was proving so shock resistant. The protest was in the part of downtown Beirut that residents refer to as </w:t>
      </w:r>
      <w:proofErr w:type="spellStart"/>
      <w:r w:rsidRPr="00E55E24">
        <w:t>Solidere</w:t>
      </w:r>
      <w:proofErr w:type="spellEnd"/>
      <w:r w:rsidRPr="00E55E24">
        <w:t xml:space="preserve">, after the private development company that built and owns almost everything in its confines. </w:t>
      </w:r>
      <w:proofErr w:type="spellStart"/>
      <w:r w:rsidRPr="00E55E24">
        <w:t>Solidere</w:t>
      </w:r>
      <w:proofErr w:type="spellEnd"/>
      <w:r w:rsidRPr="00E55E24">
        <w:t xml:space="preserve"> is the result of Lebanon's last reconstruction effort. In the early nineties, after the fifteen-year civil war, the country was shattered and the state was in debt, with no money to rebuild. The billionaire businessman (and later prime minister) </w:t>
      </w:r>
      <w:proofErr w:type="spellStart"/>
      <w:r w:rsidRPr="00E55E24">
        <w:t>Rafiq</w:t>
      </w:r>
      <w:proofErr w:type="spellEnd"/>
      <w:r w:rsidRPr="00E55E24">
        <w:t xml:space="preserve"> Hariri made a proposal: give him the land rights to the entire downtown core and let him and his new real estate company, </w:t>
      </w:r>
      <w:proofErr w:type="spellStart"/>
      <w:r w:rsidRPr="00E55E24">
        <w:t>Solidere</w:t>
      </w:r>
      <w:proofErr w:type="spellEnd"/>
      <w:r w:rsidRPr="00E55E24">
        <w:t xml:space="preserve">, turn it into the "Singapore of the Middle East." Hariri, who was killed in a car bombing in February 2005, bulldozed almost all the standing structures, turning the city into a blank slate. Marinas, luxurious condominiums (some with elevators for limousines) and lavish shopping malls replaced the ancient souks.39 Almost everything in the business district—buildings, plazas, security forces—is owned by </w:t>
      </w:r>
      <w:proofErr w:type="spellStart"/>
      <w:r w:rsidRPr="00E55E24">
        <w:t>Solidere</w:t>
      </w:r>
      <w:proofErr w:type="spellEnd"/>
      <w:r w:rsidRPr="00E55E24">
        <w:t>.</w:t>
      </w:r>
      <w:r>
        <w:t xml:space="preserve"> </w:t>
      </w:r>
      <w:r w:rsidRPr="00E55E24">
        <w:t xml:space="preserve">To the outside world, </w:t>
      </w:r>
      <w:proofErr w:type="spellStart"/>
      <w:r w:rsidRPr="00E55E24">
        <w:t>Solidere</w:t>
      </w:r>
      <w:proofErr w:type="spellEnd"/>
      <w:r w:rsidRPr="00E55E24">
        <w:t xml:space="preserve"> was the shining symbol of Lebanon's postwar rebirth, but for many Lebanese it had always been a kind of holograph. Outside the ultramodern downtown core, much of Beirut lacked basic infrastructure, from electricity to public transit, and the bullet holes inflicted during the civil war were never repaired on the facades of many buildings. It was in those neglected slums surrounding the gleaming center that Hezbollah built its loyal base, rigging up generators and transmitters, organizing trash removal, providing security—becoming the much vilified "state within a state." When the residents of the run-down suburbs ventured into the </w:t>
      </w:r>
      <w:proofErr w:type="spellStart"/>
      <w:r w:rsidRPr="00E55E24">
        <w:t>Solidere</w:t>
      </w:r>
      <w:proofErr w:type="spellEnd"/>
      <w:r w:rsidRPr="00E55E24">
        <w:t xml:space="preserve"> enclave, </w:t>
      </w:r>
      <w:proofErr w:type="gramStart"/>
      <w:r w:rsidRPr="00E55E24">
        <w:t>they were often thrown out by Hariri's private security guards</w:t>
      </w:r>
      <w:proofErr w:type="gramEnd"/>
      <w:r w:rsidRPr="00E55E24">
        <w:t>; their presence frightened the tourists.</w:t>
      </w:r>
      <w:r>
        <w:t xml:space="preserve"> </w:t>
      </w:r>
      <w:proofErr w:type="spellStart"/>
      <w:r w:rsidRPr="00E55E24">
        <w:t>Raida</w:t>
      </w:r>
      <w:proofErr w:type="spellEnd"/>
      <w:r w:rsidRPr="00E55E24">
        <w:t xml:space="preserve"> </w:t>
      </w:r>
      <w:proofErr w:type="spellStart"/>
      <w:r w:rsidRPr="00E55E24">
        <w:t>Hatoum</w:t>
      </w:r>
      <w:proofErr w:type="spellEnd"/>
      <w:r w:rsidRPr="00E55E24">
        <w:t xml:space="preserve">, a social justice activist in Beirut, told me that when </w:t>
      </w:r>
      <w:proofErr w:type="spellStart"/>
      <w:r w:rsidRPr="00E55E24">
        <w:t>Solidere</w:t>
      </w:r>
      <w:proofErr w:type="spellEnd"/>
      <w:r w:rsidRPr="00E55E24">
        <w:t xml:space="preserve"> began its reconstruction, "people were so happy the war was over and the streets were being rebuilt. By the time we became aware that the streets had been sold, </w:t>
      </w:r>
      <w:proofErr w:type="gramStart"/>
      <w:r w:rsidRPr="00E55E24">
        <w:t>that they were privately owned, it was too late</w:t>
      </w:r>
      <w:proofErr w:type="gramEnd"/>
      <w:r w:rsidRPr="00E55E24">
        <w:t xml:space="preserve">. We didn't know that the money was a loan and we'd have to pay it back later." That rude awakening of finding out that the least advantaged people had been stuck with the bill for a makeover that benefited only a small elite has made the Lebanese experts in the mechanics of disaster capitalism. It is this experience that helped keep the country oriented and organized after the 2006 war. By choosing to hold their mass sit-in inside the </w:t>
      </w:r>
      <w:proofErr w:type="spellStart"/>
      <w:r w:rsidRPr="00E55E24">
        <w:t>Solidere</w:t>
      </w:r>
      <w:proofErr w:type="spellEnd"/>
      <w:r w:rsidRPr="00E55E24">
        <w:t xml:space="preserve"> bubble, with Palestinian refugees camped outside the Virgin megastore and high-end latte joints ("If I ate a sandwich here, I'd be broke for a week," one protester remarked), the demonstrators were sending a clear message. They did not want another reconstruction of </w:t>
      </w:r>
      <w:proofErr w:type="spellStart"/>
      <w:r w:rsidRPr="00E55E24">
        <w:t>Solidere</w:t>
      </w:r>
      <w:proofErr w:type="spellEnd"/>
      <w:r w:rsidRPr="00E55E24">
        <w:t>-style bubbles and rotting suburbs—of fortressed green zones and raging red zones —but a reconstruction for the entire country. "How can we still accept this government that steals?" one demonstrator asked. "This government that built this downtown and accumulated this huge debt? Who's going to pay for it? I have to pay for it, and my son is going to pay for it after me." 40</w:t>
      </w:r>
      <w:r>
        <w:t xml:space="preserve"> </w:t>
      </w:r>
      <w:r w:rsidRPr="00E55E24">
        <w:t xml:space="preserve">Lebanon's shock resistance went beyond protest. It was also expressed through a far-reaching parallel reconstruction effort. Within days of the cease-fire, Hezbollah's neighborhood committees had visited many of the homes hit by the air attacks, assessed the damage and were already handing out $12,000 in cash to displaced families to cover a year's worth of rent and furnishings. As the independent journalists Ana </w:t>
      </w:r>
      <w:proofErr w:type="spellStart"/>
      <w:r w:rsidRPr="00E55E24">
        <w:t>Nogueira</w:t>
      </w:r>
      <w:proofErr w:type="spellEnd"/>
      <w:r w:rsidRPr="00E55E24">
        <w:t xml:space="preserve"> and </w:t>
      </w:r>
      <w:proofErr w:type="spellStart"/>
      <w:r w:rsidRPr="00E55E24">
        <w:t>Saseen</w:t>
      </w:r>
      <w:proofErr w:type="spellEnd"/>
      <w:r w:rsidRPr="00E55E24">
        <w:t xml:space="preserve"> </w:t>
      </w:r>
      <w:proofErr w:type="spellStart"/>
      <w:r w:rsidRPr="00E55E24">
        <w:t>Kawzally</w:t>
      </w:r>
      <w:proofErr w:type="spellEnd"/>
      <w:r w:rsidRPr="00E55E24">
        <w:t xml:space="preserve"> observed from Beirut, "That is six times the dollar amount that survivors of Hurricane Katrina received from FEMA." And in what would have been music to the ears of Katrina survivors, the Hezbollah leader, Sheik Hassan </w:t>
      </w:r>
      <w:proofErr w:type="spellStart"/>
      <w:r w:rsidRPr="00E55E24">
        <w:t>Nasrallah</w:t>
      </w:r>
      <w:proofErr w:type="spellEnd"/>
      <w:r w:rsidRPr="00E55E24">
        <w:t xml:space="preserve">, promised the country in a televised address, "You won't need to ask a favor of anyone, queue up anywhere." Hezbollah's version of aid did not filter through the government or foreign NGOs. It did not go to build five-star hotels, as in Kabul, or Olympic swimming pools for police trainers, as in Iraq. Instead, Hezbollah did what </w:t>
      </w:r>
      <w:proofErr w:type="spellStart"/>
      <w:r w:rsidRPr="00E55E24">
        <w:t>Renuka</w:t>
      </w:r>
      <w:proofErr w:type="spellEnd"/>
      <w:r w:rsidRPr="00E55E24">
        <w:t>, the Sri Lankan tsunami survivor, told me she wished someone would do for her family: put the help in their hands. Hezbollah also included community members in the reconstruction—it hired local construction crews (working in exchange for the scrap metal they collected), mobilized fifteen hundred engineers and organized teams of volunteers. All that help meant that a week after the bombing stopped, the reconstruction was already well under way.4I</w:t>
      </w:r>
      <w:r>
        <w:t xml:space="preserve"> </w:t>
      </w:r>
      <w:r w:rsidRPr="00E55E24">
        <w:t xml:space="preserve">In the U.S. press, these initiatives were almost universally derided as bribery or </w:t>
      </w:r>
      <w:proofErr w:type="spellStart"/>
      <w:r w:rsidRPr="00E55E24">
        <w:t>clientelism</w:t>
      </w:r>
      <w:proofErr w:type="spellEnd"/>
      <w:r w:rsidRPr="00E55E24">
        <w:t xml:space="preserve"> —Hezbollah's attempt to purchase popular support after it had provoked the attack from which the country was reeling (David </w:t>
      </w:r>
      <w:proofErr w:type="spellStart"/>
      <w:r w:rsidRPr="00E55E24">
        <w:t>Frum</w:t>
      </w:r>
      <w:proofErr w:type="spellEnd"/>
      <w:r w:rsidRPr="00E55E24">
        <w:t xml:space="preserve"> even suggested that the bills Hezbollah was handing out were counterfeit)</w:t>
      </w:r>
      <w:proofErr w:type="gramStart"/>
      <w:r w:rsidRPr="00E55E24">
        <w:t>.42</w:t>
      </w:r>
      <w:proofErr w:type="gramEnd"/>
      <w:r w:rsidRPr="00E55E24">
        <w:t xml:space="preserve"> There is no question that Hezbollah is engaged in politics as well as charity, and that Iranian funds made Hezbollah's generosity possible. Equally important to its efficiency, however, was Hezbollah's status as a local, indigenous organization, one that rose up from the neighborhoods being rebuilt. Unlike the alien corporate reconstruction agencies imposing their designs from far-off bureaucracies via imported management, private security and translators, Hezbollah could act fast because it knew every back alley and every jury-rigged transmitter, as well as who could be trusted to get the work clone. If the residents of Lebanon were grateful for the results, it was also because they knew the alternative. The alternative was </w:t>
      </w:r>
      <w:proofErr w:type="spellStart"/>
      <w:r w:rsidRPr="00E55E24">
        <w:t>Solidere</w:t>
      </w:r>
      <w:proofErr w:type="spellEnd"/>
      <w:r w:rsidRPr="00E55E24">
        <w:t>.</w:t>
      </w:r>
      <w:r>
        <w:t xml:space="preserve"> </w:t>
      </w:r>
      <w:r w:rsidRPr="00327AB3">
        <w:rPr>
          <w:rStyle w:val="Underline"/>
        </w:rPr>
        <w:t>We do not always respond to shocks with regression. Sometimes, in the face of crisis, we grow up—fast</w:t>
      </w:r>
      <w:r w:rsidRPr="00E55E24">
        <w:t xml:space="preserve">. This impulse was in powerful evidence in Spain, on March 11, 2004, when ten bombs ripped through commuter trains and rail stations in Madrid, killing nearly two hundred people. </w:t>
      </w:r>
      <w:r w:rsidRPr="00327AB3">
        <w:rPr>
          <w:rStyle w:val="Underline"/>
        </w:rPr>
        <w:t>President</w:t>
      </w:r>
      <w:r w:rsidRPr="00E55E24">
        <w:t xml:space="preserve"> Jose Maria </w:t>
      </w:r>
      <w:r w:rsidRPr="00327AB3">
        <w:rPr>
          <w:rStyle w:val="Underline"/>
        </w:rPr>
        <w:t>Aznar immediately went on television and told Spaniards to blame the Basque separatists and to give him their support for the war in Iraq.</w:t>
      </w:r>
      <w:r w:rsidRPr="00E55E24">
        <w:t xml:space="preserve"> "No negotiation is possible or desirable with these assassins who so many times have sown death all around Spain. Only with firmness can we end the attacks," he </w:t>
      </w:r>
      <w:proofErr w:type="gramStart"/>
      <w:r w:rsidRPr="00E55E24">
        <w:t xml:space="preserve">said.43 </w:t>
      </w:r>
      <w:r>
        <w:t xml:space="preserve"> </w:t>
      </w:r>
      <w:r w:rsidRPr="00327AB3">
        <w:rPr>
          <w:rStyle w:val="Underline"/>
        </w:rPr>
        <w:t>Spaniards</w:t>
      </w:r>
      <w:proofErr w:type="gramEnd"/>
      <w:r w:rsidRPr="00327AB3">
        <w:rPr>
          <w:rStyle w:val="Underline"/>
        </w:rPr>
        <w:t xml:space="preserve"> reacted badly to that kind of talk</w:t>
      </w:r>
      <w:r w:rsidRPr="00E55E24">
        <w:t xml:space="preserve">. "We are still hearing the echoes of Franco," said Jose Antonio </w:t>
      </w:r>
      <w:proofErr w:type="spellStart"/>
      <w:r w:rsidRPr="00E55E24">
        <w:t>Martines</w:t>
      </w:r>
      <w:proofErr w:type="spellEnd"/>
      <w:r w:rsidRPr="00E55E24">
        <w:t xml:space="preserve"> </w:t>
      </w:r>
      <w:proofErr w:type="spellStart"/>
      <w:r w:rsidRPr="00E55E24">
        <w:t>Soler</w:t>
      </w:r>
      <w:proofErr w:type="spellEnd"/>
      <w:r w:rsidRPr="00E55E24">
        <w:t xml:space="preserve">, </w:t>
      </w:r>
      <w:r w:rsidRPr="00327AB3">
        <w:rPr>
          <w:rStyle w:val="Underline"/>
        </w:rPr>
        <w:t>a prominent Madrid newspaper editor</w:t>
      </w:r>
      <w:r w:rsidRPr="00E55E24">
        <w:t xml:space="preserve"> who had been persecuted under Francisco Franco's </w:t>
      </w:r>
      <w:proofErr w:type="gramStart"/>
      <w:r w:rsidRPr="00E55E24">
        <w:t xml:space="preserve">dicta  </w:t>
      </w:r>
      <w:proofErr w:type="spellStart"/>
      <w:r w:rsidRPr="00E55E24">
        <w:t>torship</w:t>
      </w:r>
      <w:proofErr w:type="spellEnd"/>
      <w:proofErr w:type="gramEnd"/>
      <w:r w:rsidRPr="00E55E24">
        <w:t xml:space="preserve">. "In every act, in every gesture, in every sentence, Aznar told the people he was right, that he was the owner of the truth and those who disagreed with him were his enemies."44 In other words, the very same qualities that Americans identified as "strong leadership" in their president after September 11 were, in Spain, regarded as ominous signs of a rising fascism. The country was </w:t>
      </w:r>
      <w:r w:rsidRPr="00327AB3">
        <w:rPr>
          <w:rStyle w:val="Underline"/>
        </w:rPr>
        <w:t>three days away from national elections</w:t>
      </w:r>
      <w:r w:rsidRPr="00E55E24">
        <w:t xml:space="preserve">, and, remembering a time when fear governed politics, </w:t>
      </w:r>
      <w:r w:rsidRPr="00327AB3">
        <w:rPr>
          <w:rStyle w:val="Underline"/>
        </w:rPr>
        <w:t xml:space="preserve">voters defeated Aznar and chose a party that would pull troops out of Iraq. As in Lebanon, it was the collective memory of past shocks that made Spain resistant to the new ones. </w:t>
      </w:r>
      <w:r w:rsidRPr="00B52D30">
        <w:rPr>
          <w:rStyle w:val="Underline"/>
          <w:b/>
        </w:rPr>
        <w:t>All shock therapists are intent on the erasure of memory</w:t>
      </w:r>
      <w:r w:rsidRPr="00E55E24">
        <w:t xml:space="preserve">. </w:t>
      </w:r>
      <w:proofErr w:type="spellStart"/>
      <w:r w:rsidRPr="00E55E24">
        <w:t>Ewen</w:t>
      </w:r>
      <w:proofErr w:type="spellEnd"/>
      <w:r w:rsidRPr="00E55E24">
        <w:t xml:space="preserve"> Cameron was convinced that he needed to wipe out the minds of his patients before he could rebuild them. The U.S. occupiers of Iraq felt no need to stop the looting of Iraq's museums and libraries, thinking it might make their jobs easier. </w:t>
      </w:r>
      <w:r w:rsidRPr="00327AB3">
        <w:rPr>
          <w:rStyle w:val="Underline"/>
        </w:rPr>
        <w:t>But</w:t>
      </w:r>
      <w:r w:rsidRPr="00E55E24">
        <w:t xml:space="preserve"> like Cameron's former patient Gail </w:t>
      </w:r>
      <w:proofErr w:type="spellStart"/>
      <w:r w:rsidRPr="00E55E24">
        <w:t>Kastner</w:t>
      </w:r>
      <w:proofErr w:type="spellEnd"/>
      <w:r w:rsidRPr="00E55E24">
        <w:t xml:space="preserve">, with her intricate architecture of papers, books and lists, </w:t>
      </w:r>
      <w:r w:rsidRPr="00B52D30">
        <w:rPr>
          <w:rStyle w:val="Underline"/>
          <w:b/>
        </w:rPr>
        <w:t>recollections can be rebuilt, new narratives can be created. Memory, both individual and collective, turns out to be the greatest shock absorber of all.</w:t>
      </w:r>
      <w:r w:rsidRPr="00327AB3">
        <w:rPr>
          <w:rStyle w:val="Underline"/>
        </w:rPr>
        <w:t xml:space="preserve"> </w:t>
      </w:r>
      <w:r w:rsidRPr="00E55E24">
        <w:t xml:space="preserve">Despite all the successful attempts to exploit the 2004 tsunami, </w:t>
      </w:r>
      <w:r w:rsidRPr="00327AB3">
        <w:rPr>
          <w:rStyle w:val="Underline"/>
        </w:rPr>
        <w:t>memory also proved to be an effective tool of resistance in some areas where it struck, particularly in Thailand.</w:t>
      </w:r>
      <w:r w:rsidRPr="00E55E24">
        <w:t xml:space="preserve"> Dozens of coastal villages were flattened by the wave, but unlike in Sri Lanka, many Thai settlements were successfully rebuilt within months. The difference did not come from the government. Thailand's politicians were just as eager as those elsewhere to use the storm as an excuse to evict fishing people and hand over land tenure to large resorts. Yet what set Thailand apart was that villagers approached all government promises with intense skepticism and refused to wait patiently in camps for an official reconstruction </w:t>
      </w:r>
      <w:proofErr w:type="gramStart"/>
      <w:r w:rsidRPr="00E55E24">
        <w:t>plan.</w:t>
      </w:r>
      <w:proofErr w:type="gramEnd"/>
      <w:r w:rsidRPr="00E55E24">
        <w:t xml:space="preserve"> Instead, within weeks, hundreds of villagers engaged in what they called land "reinvasions." They marched past the armed guards on the payroll of developers, tools in hand, and began marking off the sites where their old houses had been. In some cases, reconstruction began immediately. "I am willing to bet my life on this land, because it is ours," said </w:t>
      </w:r>
      <w:proofErr w:type="spellStart"/>
      <w:r w:rsidRPr="00E55E24">
        <w:t>Ratree</w:t>
      </w:r>
      <w:proofErr w:type="spellEnd"/>
      <w:r w:rsidRPr="00E55E24">
        <w:t xml:space="preserve"> </w:t>
      </w:r>
      <w:proofErr w:type="spellStart"/>
      <w:r w:rsidRPr="00E55E24">
        <w:t>Kongwatmai</w:t>
      </w:r>
      <w:proofErr w:type="spellEnd"/>
      <w:r w:rsidRPr="00E55E24">
        <w:t>, who lost most of her family in the tsunami.45</w:t>
      </w:r>
      <w:r>
        <w:t xml:space="preserve"> </w:t>
      </w:r>
      <w:proofErr w:type="gramStart"/>
      <w:r w:rsidRPr="00E55E24">
        <w:t>The</w:t>
      </w:r>
      <w:proofErr w:type="gramEnd"/>
      <w:r w:rsidRPr="00E55E24">
        <w:t xml:space="preserve"> most daring reinvasions were performed by Thailand's indigenous fishing peoples called the </w:t>
      </w:r>
      <w:proofErr w:type="spellStart"/>
      <w:r w:rsidRPr="00E55E24">
        <w:t>Mokcn</w:t>
      </w:r>
      <w:proofErr w:type="spellEnd"/>
      <w:r w:rsidRPr="00E55E24">
        <w:t xml:space="preserve">, or "sea gypsies." After centuries of disenfranchisement, the </w:t>
      </w:r>
      <w:proofErr w:type="spellStart"/>
      <w:r w:rsidRPr="00E55E24">
        <w:t>Moken</w:t>
      </w:r>
      <w:proofErr w:type="spellEnd"/>
      <w:r w:rsidRPr="00E55E24">
        <w:t xml:space="preserve"> had no illusions that a benevolent state would give them a decent piece of land in exchange for the coastal properties that had been seized. So, in one dramatic case, the residents of the Ban Tung </w:t>
      </w:r>
      <w:proofErr w:type="spellStart"/>
      <w:r w:rsidRPr="00E55E24">
        <w:t>Wah</w:t>
      </w:r>
      <w:proofErr w:type="spellEnd"/>
      <w:r w:rsidRPr="00E55E24">
        <w:t xml:space="preserve"> Village in the </w:t>
      </w:r>
      <w:proofErr w:type="spellStart"/>
      <w:r w:rsidRPr="00E55E24">
        <w:t>Phang</w:t>
      </w:r>
      <w:proofErr w:type="spellEnd"/>
      <w:r w:rsidRPr="00E55E24">
        <w:t xml:space="preserve"> </w:t>
      </w:r>
      <w:proofErr w:type="spellStart"/>
      <w:r w:rsidRPr="00E55E24">
        <w:t>Nga</w:t>
      </w:r>
      <w:proofErr w:type="spellEnd"/>
      <w:r w:rsidRPr="00E55E24">
        <w:t xml:space="preserve"> province "gathered themselves together and marched right back home, where they encircled their wrecked village with rope, in a symbolic gesture to mark their land ownership," explained a report by a Thai NGO. "With the entire community camping out there, it became difficult for the authorities to chase them away, especially given the intense media attention being focused on tsunami rehabilitation." In the end, the villagers negotiated a deal with the government to give up part of their oceanfront property in exchange for legal security on the rest of their ancestral land. Today, the rebuilt village is a showcase of </w:t>
      </w:r>
      <w:proofErr w:type="spellStart"/>
      <w:r w:rsidRPr="00E55E24">
        <w:t>Moken</w:t>
      </w:r>
      <w:proofErr w:type="spellEnd"/>
      <w:r w:rsidRPr="00E55E24">
        <w:t xml:space="preserve"> culture, complete with museum, community center, school and market. "Now, officials from the sub-district come to Ban Tung </w:t>
      </w:r>
      <w:proofErr w:type="spellStart"/>
      <w:r w:rsidRPr="00E55E24">
        <w:t>Wah</w:t>
      </w:r>
      <w:proofErr w:type="spellEnd"/>
      <w:r w:rsidRPr="00E55E24">
        <w:t xml:space="preserve"> to learn about 'people-managed tsunami rehabilitation' while researchers and university students turn up there by the bus-full to study 'indigenous people's wisdom.' </w:t>
      </w:r>
      <w:r>
        <w:t xml:space="preserve"> </w:t>
      </w:r>
      <w:r w:rsidRPr="00E55E24">
        <w:t xml:space="preserve">All along the Thai coast where the tsunami hit, this kind of direct-action reconstruction is the norm. The key to their success, community leaders say, is that "people negotiate for their land rights from a position of being in occupation"; some have dubbed the practice "negotiating with your hands."47 Thailand's survivors have also insisted on a different kind of aid—rather than settling for handouts, they have demanded the tools to carry out their own reconstruction. Dozens of Thai architecture students and professors, for example, volunteered to help community members design their new houses and draw their own rebuilding plans; master boat builders trained villagers to make their own, more sophisticated fishing vessels. The results are communities stronger than they were before the wave. The houses on stilts built by Thai villagers in Ban Tung </w:t>
      </w:r>
      <w:proofErr w:type="spellStart"/>
      <w:r w:rsidRPr="00E55E24">
        <w:t>Wah</w:t>
      </w:r>
      <w:proofErr w:type="spellEnd"/>
      <w:r w:rsidRPr="00E55E24">
        <w:t xml:space="preserve"> and Baan </w:t>
      </w:r>
      <w:proofErr w:type="spellStart"/>
      <w:r w:rsidRPr="00E55E24">
        <w:t>Nairai</w:t>
      </w:r>
      <w:proofErr w:type="spellEnd"/>
      <w:r w:rsidRPr="00E55E24">
        <w:t xml:space="preserve"> are beautiful and sturdy; they are also cheaper, larger and cooler than the sweltering prefab cubicles on offer there from foreign contractors. A manifesto drafted by a coalition of Thai tsunami survivor communities explains the philosophy: "The rebuilding work should be done by local communities themselves, as much as possible. Keep contractors out, let communities take responsibility for their own housing.” </w:t>
      </w:r>
      <w:r>
        <w:t xml:space="preserve"> </w:t>
      </w:r>
      <w:r w:rsidRPr="00327AB3">
        <w:rPr>
          <w:rStyle w:val="Underline"/>
        </w:rPr>
        <w:t>A year after Katrina hit, a remarkable exchange took place in Thailand between the leaders of that country's grassroots reconstruction effort and a small delegation of hurricane survivors from New Orleans.</w:t>
      </w:r>
      <w:r w:rsidRPr="00800CEB">
        <w:t xml:space="preserve"> The visitors from the United States toured several rebuilt Thai villages and were taken aback by the speed with which rehabilitation had become a reality. "In New </w:t>
      </w:r>
      <w:proofErr w:type="gramStart"/>
      <w:r w:rsidRPr="00800CEB">
        <w:t>Or  leans</w:t>
      </w:r>
      <w:proofErr w:type="gramEnd"/>
      <w:r w:rsidRPr="00800CEB">
        <w:t xml:space="preserve">, we're waiting around on the government to do things for us, but here you all are doing by yourselves," said </w:t>
      </w:r>
      <w:proofErr w:type="spellStart"/>
      <w:r w:rsidRPr="00800CEB">
        <w:t>Endesha</w:t>
      </w:r>
      <w:proofErr w:type="spellEnd"/>
      <w:r w:rsidRPr="00800CEB">
        <w:t xml:space="preserve"> </w:t>
      </w:r>
      <w:proofErr w:type="spellStart"/>
      <w:r w:rsidRPr="00800CEB">
        <w:t>Juakali</w:t>
      </w:r>
      <w:proofErr w:type="spellEnd"/>
      <w:r w:rsidRPr="00800CEB">
        <w:t>, founder of the "survivors' village" in New Orleans. "When we go back," he pledged, "your model is our new goal."49</w:t>
      </w:r>
      <w:r>
        <w:t xml:space="preserve"> </w:t>
      </w:r>
      <w:r w:rsidRPr="00E55E24">
        <w:t xml:space="preserve">After the community leaders from New Orleans returned home, there was indeed a wave of direct action in the city. </w:t>
      </w:r>
      <w:proofErr w:type="spellStart"/>
      <w:r w:rsidRPr="00E55E24">
        <w:t>Juakali</w:t>
      </w:r>
      <w:proofErr w:type="spellEnd"/>
      <w:r w:rsidRPr="00E55E24">
        <w:t xml:space="preserve">, whose own neighborhood was still in ruins, organized teams of local contractors and volunteers to gut the flood-damaged interiors in every house on the block; then they moved on to the next one. He said that his trip to the tsunami region gave him "a good perspective on ... how the people of New Orleans are going to have to put FEMA aside and the city and state government aside and begin to say, 'What can we do right now to start to bring our neighborhoods back in spite of the government, not because of it?'" Another veteran of the Asia trip, Viola Washington, also returned to her New Orleans neighborhood, </w:t>
      </w:r>
      <w:proofErr w:type="spellStart"/>
      <w:r w:rsidRPr="00E55E24">
        <w:t>Gentilly</w:t>
      </w:r>
      <w:proofErr w:type="spellEnd"/>
      <w:r w:rsidRPr="00E55E24">
        <w:t xml:space="preserve">, with an entirely new attitude. She "broke down a map of </w:t>
      </w:r>
      <w:proofErr w:type="spellStart"/>
      <w:r w:rsidRPr="00E55E24">
        <w:t>Gentilly</w:t>
      </w:r>
      <w:proofErr w:type="spellEnd"/>
      <w:r w:rsidRPr="00E55E24">
        <w:t xml:space="preserve"> into sections, organized representative committees for each section and appointed leaders who meet to discuss rebuilding needs." She explained that "as we fight the government to get our money we don't want to be </w:t>
      </w:r>
      <w:proofErr w:type="spellStart"/>
      <w:r w:rsidRPr="00E55E24">
        <w:t>doh</w:t>
      </w:r>
      <w:proofErr w:type="spellEnd"/>
      <w:r w:rsidRPr="00E55E24">
        <w:t xml:space="preserve"> </w:t>
      </w:r>
      <w:proofErr w:type="spellStart"/>
      <w:r w:rsidRPr="00E55E24">
        <w:t>ig</w:t>
      </w:r>
      <w:proofErr w:type="spellEnd"/>
      <w:r w:rsidRPr="00E55E24">
        <w:t xml:space="preserve"> nothing to try and get ourselves back."5(`</w:t>
      </w:r>
      <w:r>
        <w:t xml:space="preserve"> </w:t>
      </w:r>
      <w:r w:rsidRPr="00E55E24">
        <w:t xml:space="preserve">There was still more direct action in New Orleans. In February 2007, groups of residents who had lived in the public housing projects that the Bush administration was planning to demolish began "reinvading" their old homes and taking up residence. Volunteers helped clean out </w:t>
      </w:r>
      <w:proofErr w:type="spellStart"/>
      <w:r w:rsidRPr="00E55E24">
        <w:t>apaitments</w:t>
      </w:r>
      <w:proofErr w:type="spellEnd"/>
      <w:r w:rsidRPr="00E55E24">
        <w:t xml:space="preserve"> and raised money to buy generators and solar panels. "My home is my castle, and nu taking it back," announced Gloria Williams, a resident of the housing project C. J. </w:t>
      </w:r>
      <w:proofErr w:type="spellStart"/>
      <w:r w:rsidRPr="00E55E24">
        <w:t>Peete</w:t>
      </w:r>
      <w:proofErr w:type="spellEnd"/>
      <w:r w:rsidRPr="00E55E24">
        <w:t xml:space="preserve">. The reinvasion turned into a block party complete with a New Orleans brass band.'' There was much to celebrate: at least for now, this one community had escaped the great cultural bulldozer that calls itself reconstruction. </w:t>
      </w:r>
      <w:r>
        <w:t xml:space="preserve"> </w:t>
      </w:r>
      <w:r w:rsidRPr="00327AB3">
        <w:rPr>
          <w:rStyle w:val="Underline"/>
        </w:rPr>
        <w:t>Uniting all these examples of people rebuilding for themselves is a common theme: participants say they are not just repairing buildings but healing themselves. It makes perfect sense. The universal experience of living through a great shock is the feeling of being completely powerless: in the face of awesome forces, parents lose the ability to save their children, spouses are separated, homes—places of protection—become death traps. The best way to recover from helplessness turns out to be helping</w:t>
      </w:r>
      <w:r w:rsidRPr="00800CEB">
        <w:t>—</w:t>
      </w:r>
      <w:r w:rsidRPr="00B52D30">
        <w:rPr>
          <w:rStyle w:val="Underline"/>
          <w:b/>
        </w:rPr>
        <w:t>having the right to be part of a communal recovery.</w:t>
      </w:r>
      <w:r w:rsidRPr="00800CEB">
        <w:t xml:space="preserve"> "Reopening our school says this is a very special community, tied together by more than location but by spirituality, by bloodlines and by a desire to come home," said the assistant principal of Dr. Martin Luther King Jr. Elementary School in the Lower Ninth Ward of New Orleans.</w:t>
      </w:r>
      <w:r>
        <w:t xml:space="preserve"> </w:t>
      </w:r>
      <w:r w:rsidRPr="00327AB3">
        <w:rPr>
          <w:rStyle w:val="Underline"/>
        </w:rPr>
        <w:t>Such people's reconstruction efforts represent the antithesis of the disaster capitalism complex's ethos, with its perpetual quest for clean sheets and blank slates on which to build model states.</w:t>
      </w:r>
      <w:r w:rsidRPr="00776EBB">
        <w:t xml:space="preserve"> </w:t>
      </w:r>
      <w:r w:rsidRPr="00B52D30">
        <w:rPr>
          <w:rStyle w:val="Underline"/>
          <w:b/>
        </w:rPr>
        <w:t>Like Latin America's farm and factory co-ops,</w:t>
      </w:r>
      <w:r w:rsidRPr="00800CEB">
        <w:t xml:space="preserve"> </w:t>
      </w:r>
      <w:r w:rsidRPr="00327AB3">
        <w:rPr>
          <w:rStyle w:val="Underline"/>
        </w:rPr>
        <w:t>they are inherently improvisational</w:t>
      </w:r>
      <w:r w:rsidRPr="00800CEB">
        <w:t xml:space="preserve">, making do with whoever is left behind and whatever rusty tools have not been swept away, broken or stolen. </w:t>
      </w:r>
      <w:r w:rsidRPr="00B52D30">
        <w:rPr>
          <w:rStyle w:val="Underline"/>
          <w:b/>
        </w:rPr>
        <w:t>Unlike the fantasy of the Rapture</w:t>
      </w:r>
      <w:r w:rsidRPr="00327AB3">
        <w:rPr>
          <w:rStyle w:val="Underline"/>
        </w:rPr>
        <w:t>,</w:t>
      </w:r>
      <w:r w:rsidRPr="00800CEB">
        <w:t xml:space="preserve"> </w:t>
      </w:r>
      <w:r w:rsidRPr="00327AB3">
        <w:rPr>
          <w:rStyle w:val="Underline"/>
        </w:rPr>
        <w:t xml:space="preserve">the apocalyptic erasure that allows the ethereal escape of true believers, local people's renewal movements begin from the premise that there is no escape from the substantial messes we have created and that there has already been enough erasure—of history, of culture, of memory. These are movements that do not seek to start from scratch but rather from scrap, from the rubble that is all around. As the corporatist crusade continues its violent decline, turning up the shock dial to blast through the mounting resistance it encounters, these projects point a way forward between fundamentalisms. Radical only in their intense practicality, rooted in the communities where they live, these men and women see themselves as mere repair people, taking what's there and fixing it, reinforcing it, making it better and more equal. Most of all, they are building in resilience—for when the next shock hits.    </w:t>
      </w:r>
    </w:p>
    <w:p w14:paraId="4DBD5968" w14:textId="77777777" w:rsidR="001949DC" w:rsidRPr="001949DC" w:rsidRDefault="001949DC" w:rsidP="001949DC"/>
    <w:p w14:paraId="33A3C8C3" w14:textId="63A1F6AD" w:rsidR="00133972" w:rsidRDefault="00133972" w:rsidP="00133972">
      <w:pPr>
        <w:pStyle w:val="Heading2"/>
      </w:pPr>
      <w:bookmarkStart w:id="24" w:name="_Toc234053478"/>
      <w:r>
        <w:t>Framework</w:t>
      </w:r>
      <w:r w:rsidR="004628A2">
        <w:t xml:space="preserve"> – Subjectivity 1</w:t>
      </w:r>
      <w:r w:rsidR="004628A2" w:rsidRPr="004628A2">
        <w:rPr>
          <w:vertAlign w:val="superscript"/>
        </w:rPr>
        <w:t>st</w:t>
      </w:r>
      <w:bookmarkEnd w:id="24"/>
    </w:p>
    <w:p w14:paraId="30F6F4F4" w14:textId="77777777" w:rsidR="00133972" w:rsidRPr="00872D85" w:rsidRDefault="00133972" w:rsidP="00133972">
      <w:pPr>
        <w:pStyle w:val="Tag"/>
      </w:pPr>
      <w:r>
        <w:t>Our framework</w:t>
      </w:r>
      <w:r w:rsidRPr="00E02321">
        <w:t xml:space="preserve"> is we should understand the debate in terms of competing forms of knowledge production</w:t>
      </w:r>
      <w:r>
        <w:t xml:space="preserve"> –</w:t>
      </w:r>
      <w:r w:rsidRPr="00E02321">
        <w:t xml:space="preserve"> </w:t>
      </w:r>
    </w:p>
    <w:p w14:paraId="0D200CE9" w14:textId="77777777" w:rsidR="00133972" w:rsidRPr="00872D85" w:rsidRDefault="00133972" w:rsidP="00133972">
      <w:pPr>
        <w:pStyle w:val="Tag"/>
      </w:pPr>
      <w:r w:rsidRPr="00872D85">
        <w:t>Neoliberalism expands by controlling our understanding of the world and the way we define ourselves within it</w:t>
      </w:r>
      <w:r>
        <w:t xml:space="preserve"> –</w:t>
      </w:r>
      <w:r w:rsidRPr="00872D85">
        <w:t xml:space="preserve"> only contesting the 1ac’s knowledge claims can destroy the existing neoliberal order</w:t>
      </w:r>
    </w:p>
    <w:p w14:paraId="219BF913" w14:textId="77777777" w:rsidR="00133972" w:rsidRPr="00490A00" w:rsidRDefault="00133972" w:rsidP="00133972">
      <w:r w:rsidRPr="00524845">
        <w:rPr>
          <w:rStyle w:val="Cite"/>
        </w:rPr>
        <w:t>Read ‘9</w:t>
      </w:r>
      <w:r w:rsidRPr="00302C25">
        <w:t xml:space="preserve"> (Jason, The University of Southern Maine, </w:t>
      </w:r>
      <w:r w:rsidRPr="00302C25">
        <w:rPr>
          <w:szCs w:val="28"/>
          <w:u w:val="single"/>
        </w:rPr>
        <w:t>A Genealogy of Homo-</w:t>
      </w:r>
      <w:proofErr w:type="spellStart"/>
      <w:r w:rsidRPr="00302C25">
        <w:rPr>
          <w:szCs w:val="28"/>
          <w:u w:val="single"/>
        </w:rPr>
        <w:t>Economicus</w:t>
      </w:r>
      <w:proofErr w:type="spellEnd"/>
      <w:r w:rsidRPr="00302C25">
        <w:rPr>
          <w:szCs w:val="28"/>
          <w:u w:val="single"/>
        </w:rPr>
        <w:t>: Neoliberalism and the Production of Subjectivity</w:t>
      </w:r>
      <w:r w:rsidRPr="00302C25">
        <w:rPr>
          <w:szCs w:val="28"/>
        </w:rPr>
        <w:t xml:space="preserve">, </w:t>
      </w:r>
      <w:r w:rsidRPr="00302C25">
        <w:t>Foucault Studies, No 6, pp. 25-36, February 2009)</w:t>
      </w:r>
    </w:p>
    <w:p w14:paraId="77AF0ABE" w14:textId="77777777" w:rsidR="00133972" w:rsidRDefault="00133972" w:rsidP="00133972">
      <w:r w:rsidRPr="00490A00">
        <w:t xml:space="preserve">In the </w:t>
      </w:r>
      <w:proofErr w:type="spellStart"/>
      <w:r w:rsidRPr="00490A00">
        <w:t>Grundrisse</w:t>
      </w:r>
      <w:proofErr w:type="spellEnd"/>
      <w:r w:rsidRPr="00490A00">
        <w:t xml:space="preserve">, Marx does not use the term “human capital,” but fixed capital, a term generally used to refer to machinery, factories, and other investments </w:t>
      </w:r>
      <w:proofErr w:type="gramStart"/>
      <w:r w:rsidRPr="00490A00">
        <w:t>in  the</w:t>
      </w:r>
      <w:proofErr w:type="gramEnd"/>
      <w:r w:rsidRPr="00490A00">
        <w:t xml:space="preserve"> means of production to refer to the subjectivity, the subjective powers of the  worker. In general Marx understood the progression of capital to be a process </w:t>
      </w:r>
      <w:proofErr w:type="gramStart"/>
      <w:r w:rsidRPr="00490A00">
        <w:t>by  which</w:t>
      </w:r>
      <w:proofErr w:type="gramEnd"/>
      <w:r w:rsidRPr="00490A00">
        <w:t xml:space="preserve"> the skills, knowledge, and know-how of workers were gradually incorporated  into machinery, into fixed capital, reducing the laborer to an unskilled and ultimately replaceable cog in a machine. This is “</w:t>
      </w:r>
      <w:proofErr w:type="spellStart"/>
      <w:r w:rsidRPr="00490A00">
        <w:t>proletarianization</w:t>
      </w:r>
      <w:proofErr w:type="spellEnd"/>
      <w:r w:rsidRPr="00490A00">
        <w:t>” the process by which capitalism produces its gravediggers in a class o</w:t>
      </w:r>
      <w:r>
        <w:t>f impoverished workers who have</w:t>
      </w:r>
      <w:r w:rsidRPr="00490A00">
        <w:t xml:space="preserve"> nothing to lose but their chains. In the </w:t>
      </w:r>
      <w:proofErr w:type="spellStart"/>
      <w:r w:rsidRPr="00490A00">
        <w:t>Grundrisse</w:t>
      </w:r>
      <w:proofErr w:type="spellEnd"/>
      <w:r w:rsidRPr="00490A00">
        <w:t xml:space="preserve">, however, </w:t>
      </w:r>
      <w:r w:rsidRPr="00DB6E0B">
        <w:rPr>
          <w:rStyle w:val="Underline"/>
        </w:rPr>
        <w:t>Marx addresses</w:t>
      </w:r>
      <w:r>
        <w:t xml:space="preserve"> </w:t>
      </w:r>
      <w:r w:rsidRPr="00490A00">
        <w:t>a fundamentally different possibility,</w:t>
      </w:r>
      <w:r>
        <w:t xml:space="preserve"> </w:t>
      </w:r>
      <w:r w:rsidRPr="00DB6E0B">
        <w:rPr>
          <w:rStyle w:val="Underline"/>
        </w:rPr>
        <w:t>capital’s exploitation of not just</w:t>
      </w:r>
      <w:r w:rsidRPr="00BA420D">
        <w:t xml:space="preserve"> the </w:t>
      </w:r>
      <w:r w:rsidRPr="00DB6E0B">
        <w:rPr>
          <w:rStyle w:val="Underline"/>
        </w:rPr>
        <w:t>physical powers of the body, but</w:t>
      </w:r>
      <w:r w:rsidRPr="005C39CE">
        <w:t xml:space="preserve"> the </w:t>
      </w:r>
      <w:r w:rsidRPr="00DB6E0B">
        <w:rPr>
          <w:rStyle w:val="Underline"/>
        </w:rPr>
        <w:t>general social knowledge</w:t>
      </w:r>
      <w:r w:rsidRPr="005C39CE">
        <w:t xml:space="preserve"> spread throughout society and e</w:t>
      </w:r>
      <w:r w:rsidRPr="00490A00">
        <w:t xml:space="preserve">mbodied in each individual. This is what Marx refers to as </w:t>
      </w:r>
      <w:r w:rsidRPr="00DB6E0B">
        <w:rPr>
          <w:rStyle w:val="Underline"/>
        </w:rPr>
        <w:t>the “general intellect”</w:t>
      </w:r>
      <w:r>
        <w:t xml:space="preserve">—the </w:t>
      </w:r>
      <w:r w:rsidRPr="00490A00">
        <w:t>diffused social knowledge of society. This knowled</w:t>
      </w:r>
      <w:r>
        <w:t>ge, the capacit</w:t>
      </w:r>
      <w:r w:rsidRPr="006A0DB1">
        <w:t xml:space="preserve">y to use various languages, protocols, and symbolic systems, is largely produced outside of work. As Marx writes: “The saving of labor time is equal to an increase of free time, i.e. time for the full </w:t>
      </w:r>
      <w:r w:rsidRPr="00DB6E0B">
        <w:rPr>
          <w:rStyle w:val="Underline"/>
        </w:rPr>
        <w:t>development of the individual</w:t>
      </w:r>
      <w:r w:rsidRPr="00490A00">
        <w:t xml:space="preserve">, which in turn reacts back upon the productive power of labor as itself the greatest productive power. </w:t>
      </w:r>
      <w:r w:rsidRPr="00DB6E0B">
        <w:rPr>
          <w:rStyle w:val="Underline"/>
        </w:rPr>
        <w:t>From the standpoint of the</w:t>
      </w:r>
      <w:r w:rsidRPr="006A0DB1">
        <w:t xml:space="preserve"> direct </w:t>
      </w:r>
      <w:r w:rsidRPr="00DB6E0B">
        <w:rPr>
          <w:rStyle w:val="Underline"/>
        </w:rPr>
        <w:t>production process</w:t>
      </w:r>
      <w:r>
        <w:t xml:space="preserve"> </w:t>
      </w:r>
      <w:r w:rsidRPr="00490A00">
        <w:t>it</w:t>
      </w:r>
      <w:r>
        <w:t xml:space="preserve"> </w:t>
      </w:r>
      <w:r w:rsidRPr="00DB6E0B">
        <w:rPr>
          <w:rStyle w:val="Underline"/>
        </w:rPr>
        <w:t>can be regarded as</w:t>
      </w:r>
      <w:r w:rsidRPr="006A0DB1">
        <w:t xml:space="preserve"> the production of </w:t>
      </w:r>
      <w:r w:rsidRPr="00DB6E0B">
        <w:rPr>
          <w:rStyle w:val="Underline"/>
        </w:rPr>
        <w:t>fixed capital</w:t>
      </w:r>
      <w:r w:rsidRPr="006A0DB1">
        <w:t xml:space="preserve">, </w:t>
      </w:r>
      <w:r w:rsidRPr="00DB6E0B">
        <w:rPr>
          <w:rStyle w:val="Underline"/>
        </w:rPr>
        <w:t>this fixed capital being</w:t>
      </w:r>
      <w:r w:rsidRPr="00B226B8">
        <w:t xml:space="preserve"> </w:t>
      </w:r>
      <w:r w:rsidRPr="00490A00">
        <w:rPr>
          <w:strike/>
          <w:u w:val="thick"/>
        </w:rPr>
        <w:t>man</w:t>
      </w:r>
      <w:r w:rsidRPr="00B226B8">
        <w:t xml:space="preserve"> </w:t>
      </w:r>
      <w:r w:rsidRPr="00DB6E0B">
        <w:rPr>
          <w:rStyle w:val="Underline"/>
        </w:rPr>
        <w:t>[human]</w:t>
      </w:r>
      <w:r w:rsidRPr="007B417D">
        <w:t xml:space="preserve"> himself.”17   Marx’s deviation from the standard terminology of his own corpus, terminology that designates the worker as labor power (or living labor), the machine or factory</w:t>
      </w:r>
      <w:r w:rsidRPr="00490A00">
        <w:t xml:space="preserve"> as fixed capital, and money as circulating capital, is ultimately revealing. It</w:t>
      </w:r>
      <w:r>
        <w:t xml:space="preserve"> </w:t>
      </w:r>
      <w:r w:rsidRPr="00DB6E0B">
        <w:rPr>
          <w:rStyle w:val="Underline"/>
        </w:rPr>
        <w:t>reveals</w:t>
      </w:r>
      <w:r w:rsidRPr="007B417D">
        <w:t xml:space="preserve"> something of </w:t>
      </w:r>
      <w:r w:rsidRPr="00DB6E0B">
        <w:rPr>
          <w:rStyle w:val="Underline"/>
        </w:rPr>
        <w:t>a future</w:t>
      </w:r>
      <w:r w:rsidRPr="007B417D">
        <w:t xml:space="preserve"> that </w:t>
      </w:r>
      <w:r w:rsidRPr="00DB6E0B">
        <w:rPr>
          <w:rStyle w:val="Underline"/>
        </w:rPr>
        <w:t>Marx could barely envision,</w:t>
      </w:r>
      <w:r w:rsidRPr="00797C1F">
        <w:t xml:space="preserve"> a future that has become </w:t>
      </w:r>
      <w:r w:rsidRPr="00DB6E0B">
        <w:rPr>
          <w:rStyle w:val="Underline"/>
        </w:rPr>
        <w:t>our present:</w:t>
      </w:r>
      <w:r w:rsidRPr="00797C1F">
        <w:t xml:space="preserve"> the </w:t>
      </w:r>
      <w:r w:rsidRPr="00DB6E0B">
        <w:rPr>
          <w:rStyle w:val="Underline"/>
        </w:rPr>
        <w:t xml:space="preserve">real </w:t>
      </w:r>
      <w:proofErr w:type="spellStart"/>
      <w:r w:rsidRPr="00DB6E0B">
        <w:rPr>
          <w:rStyle w:val="Underline"/>
        </w:rPr>
        <w:t>subsumption</w:t>
      </w:r>
      <w:proofErr w:type="spellEnd"/>
      <w:r w:rsidRPr="00797C1F">
        <w:t xml:space="preserve"> of society </w:t>
      </w:r>
      <w:r w:rsidRPr="00DB6E0B">
        <w:rPr>
          <w:rStyle w:val="Underline"/>
        </w:rPr>
        <w:t xml:space="preserve">by capital. This </w:t>
      </w:r>
      <w:proofErr w:type="spellStart"/>
      <w:r w:rsidRPr="00DB6E0B">
        <w:rPr>
          <w:rStyle w:val="Underline"/>
        </w:rPr>
        <w:t>subsumption</w:t>
      </w:r>
      <w:proofErr w:type="spellEnd"/>
      <w:r w:rsidRPr="00DB6E0B">
        <w:rPr>
          <w:rStyle w:val="Underline"/>
        </w:rPr>
        <w:t xml:space="preserve"> involves</w:t>
      </w:r>
      <w:r>
        <w:t xml:space="preserve"> </w:t>
      </w:r>
      <w:r w:rsidRPr="00490A00">
        <w:t>not only the form</w:t>
      </w:r>
      <w:r>
        <w:t xml:space="preserve">ation of what Marx referred to </w:t>
      </w:r>
      <w:r w:rsidRPr="00490A00">
        <w:t>as a specifically capitalist mode of production, but also</w:t>
      </w:r>
      <w:r w:rsidRPr="00386D37">
        <w:t xml:space="preserve"> the </w:t>
      </w:r>
      <w:r w:rsidRPr="00DB6E0B">
        <w:rPr>
          <w:rStyle w:val="Underline"/>
        </w:rPr>
        <w:t>incorporation of all subjective potential,</w:t>
      </w:r>
      <w:r w:rsidRPr="00386D37">
        <w:t xml:space="preserve"> the </w:t>
      </w:r>
      <w:r w:rsidRPr="00DB6E0B">
        <w:rPr>
          <w:rStyle w:val="Underline"/>
        </w:rPr>
        <w:t>capacity to communicate,</w:t>
      </w:r>
      <w:r w:rsidRPr="00386D37">
        <w:t xml:space="preserve"> to </w:t>
      </w:r>
      <w:r w:rsidRPr="00DB6E0B">
        <w:rPr>
          <w:rStyle w:val="Underline"/>
        </w:rPr>
        <w:t>feel,</w:t>
      </w:r>
      <w:r w:rsidRPr="00386D37">
        <w:t xml:space="preserve"> to </w:t>
      </w:r>
      <w:r w:rsidRPr="00DB6E0B">
        <w:rPr>
          <w:rStyle w:val="Underline"/>
        </w:rPr>
        <w:t>create,</w:t>
      </w:r>
      <w:r w:rsidRPr="00386D37">
        <w:t xml:space="preserve"> to </w:t>
      </w:r>
      <w:r w:rsidRPr="00DB6E0B">
        <w:rPr>
          <w:rStyle w:val="Underline"/>
        </w:rPr>
        <w:t>think,</w:t>
      </w:r>
      <w:r w:rsidRPr="00386D37">
        <w:t xml:space="preserve"> into productive powers </w:t>
      </w:r>
      <w:r w:rsidRPr="00DB6E0B">
        <w:rPr>
          <w:rStyle w:val="Underline"/>
        </w:rPr>
        <w:t>for capital. Capital no longer simply exploits labor</w:t>
      </w:r>
      <w:r>
        <w:t xml:space="preserve">, understood as </w:t>
      </w:r>
      <w:r w:rsidRPr="00490A00">
        <w:t>the physical capacity to transform objects,</w:t>
      </w:r>
      <w:r w:rsidRPr="00797C1F">
        <w:t xml:space="preserve"> </w:t>
      </w:r>
      <w:r w:rsidRPr="00DB6E0B">
        <w:rPr>
          <w:rStyle w:val="Underline"/>
        </w:rPr>
        <w:t>but puts to work</w:t>
      </w:r>
      <w:r w:rsidRPr="00386D37">
        <w:t xml:space="preserve"> the </w:t>
      </w:r>
      <w:r w:rsidRPr="00DB6E0B">
        <w:rPr>
          <w:rStyle w:val="Underline"/>
        </w:rPr>
        <w:t>capacities to</w:t>
      </w:r>
      <w:r>
        <w:t xml:space="preserve"> </w:t>
      </w:r>
      <w:proofErr w:type="gramStart"/>
      <w:r w:rsidRPr="00490A00">
        <w:t>create  and</w:t>
      </w:r>
      <w:proofErr w:type="gramEnd"/>
      <w:r>
        <w:t xml:space="preserve"> </w:t>
      </w:r>
      <w:r w:rsidRPr="00DB6E0B">
        <w:rPr>
          <w:rStyle w:val="Underline"/>
        </w:rPr>
        <w:t>communicate that traverse social relations.</w:t>
      </w:r>
      <w:r>
        <w:t xml:space="preserve"> </w:t>
      </w:r>
      <w:r w:rsidRPr="00490A00">
        <w:t xml:space="preserve">It is possible to say </w:t>
      </w:r>
      <w:r w:rsidRPr="00386D37">
        <w:t xml:space="preserve">that with real </w:t>
      </w:r>
      <w:proofErr w:type="spellStart"/>
      <w:r w:rsidRPr="00386D37">
        <w:t>subsumption</w:t>
      </w:r>
      <w:proofErr w:type="spellEnd"/>
      <w:r w:rsidRPr="00386D37">
        <w:t xml:space="preserve"> capital has no outside, </w:t>
      </w:r>
      <w:r w:rsidRPr="00DB6E0B">
        <w:rPr>
          <w:rStyle w:val="Underline"/>
        </w:rPr>
        <w:t>there is no relationship that cannot be transformed into a commodity, but</w:t>
      </w:r>
      <w:r w:rsidRPr="00386D37">
        <w:t xml:space="preserve"> at the same time </w:t>
      </w:r>
      <w:r w:rsidRPr="00DB6E0B">
        <w:rPr>
          <w:rStyle w:val="Underline"/>
        </w:rPr>
        <w:t>capital is nothing but outside, production takes place</w:t>
      </w:r>
      <w:r w:rsidRPr="00D37BCC">
        <w:t xml:space="preserve"> outside of the factory</w:t>
      </w:r>
      <w:r>
        <w:t xml:space="preserve"> </w:t>
      </w:r>
      <w:r w:rsidRPr="00490A00">
        <w:t>and the firm,</w:t>
      </w:r>
      <w:r>
        <w:t xml:space="preserve"> </w:t>
      </w:r>
      <w:r w:rsidRPr="00DB6E0B">
        <w:rPr>
          <w:rStyle w:val="Underline"/>
        </w:rPr>
        <w:t>in various social relationships.</w:t>
      </w:r>
      <w:r w:rsidRPr="00D37BCC">
        <w:t xml:space="preserve"> Because of this fundamental displacement </w:t>
      </w:r>
      <w:r w:rsidRPr="00DB6E0B">
        <w:rPr>
          <w:rStyle w:val="Underline"/>
        </w:rPr>
        <w:t>subjectivity becomes paramount,</w:t>
      </w:r>
      <w:r w:rsidRPr="00D37BCC">
        <w:t xml:space="preserve"> subjectivity </w:t>
      </w:r>
      <w:r w:rsidRPr="00DB6E0B">
        <w:rPr>
          <w:rStyle w:val="Underline"/>
        </w:rPr>
        <w:t>itself</w:t>
      </w:r>
      <w:r w:rsidRPr="00D37BCC">
        <w:t xml:space="preserve"> becomes </w:t>
      </w:r>
      <w:r w:rsidRPr="00DB6E0B">
        <w:rPr>
          <w:rStyle w:val="Underline"/>
        </w:rPr>
        <w:t>productive and</w:t>
      </w:r>
      <w:r w:rsidRPr="00D37BCC">
        <w:t xml:space="preserve"> it is </w:t>
      </w:r>
      <w:r w:rsidRPr="00DB6E0B">
        <w:rPr>
          <w:rStyle w:val="Underline"/>
        </w:rPr>
        <w:t>this</w:t>
      </w:r>
      <w:r w:rsidRPr="00D37BCC">
        <w:t xml:space="preserve"> same </w:t>
      </w:r>
      <w:r w:rsidRPr="00DB6E0B">
        <w:rPr>
          <w:rStyle w:val="Underline"/>
        </w:rPr>
        <w:t>subjectivity</w:t>
      </w:r>
      <w:r w:rsidRPr="00D37BCC">
        <w:t xml:space="preserve"> that </w:t>
      </w:r>
      <w:r w:rsidRPr="00DB6E0B">
        <w:rPr>
          <w:rStyle w:val="Underline"/>
        </w:rPr>
        <w:t>must be controlled.</w:t>
      </w:r>
    </w:p>
    <w:p w14:paraId="2D59AD58" w14:textId="61CD2426" w:rsidR="00133972" w:rsidRDefault="004628A2" w:rsidP="004628A2">
      <w:pPr>
        <w:pStyle w:val="Heading2"/>
      </w:pPr>
      <w:bookmarkStart w:id="25" w:name="_Toc234053479"/>
      <w:r>
        <w:t>Framework – Representations Matter</w:t>
      </w:r>
      <w:bookmarkEnd w:id="25"/>
    </w:p>
    <w:p w14:paraId="12B0CB5C" w14:textId="77777777" w:rsidR="004628A2" w:rsidRDefault="004628A2" w:rsidP="004628A2">
      <w:pPr>
        <w:pStyle w:val="Tag"/>
      </w:pPr>
      <w:r>
        <w:t>Economic theory can’t come to terms with ontological shift in society from discipline to control—signs, images, and words that modify bodies and brains precondition production. Any argument about ignoring representations demonstrates that their failure to understand the importance of discourse lies at the root of their politics</w:t>
      </w:r>
    </w:p>
    <w:p w14:paraId="237642DE" w14:textId="77777777" w:rsidR="004628A2" w:rsidRPr="000B1046" w:rsidRDefault="004628A2" w:rsidP="004628A2">
      <w:pPr>
        <w:rPr>
          <w:b/>
          <w:bCs/>
          <w:smallCaps/>
          <w:sz w:val="22"/>
          <w:szCs w:val="22"/>
          <w:u w:val="single"/>
        </w:rPr>
      </w:pPr>
      <w:proofErr w:type="spellStart"/>
      <w:r>
        <w:rPr>
          <w:rStyle w:val="Cite"/>
        </w:rPr>
        <w:t>Lazzarato</w:t>
      </w:r>
      <w:proofErr w:type="spellEnd"/>
      <w:r>
        <w:rPr>
          <w:rStyle w:val="Cite"/>
        </w:rPr>
        <w:t xml:space="preserve"> ‘3 </w:t>
      </w:r>
      <w:r w:rsidRPr="00ED4D16">
        <w:t xml:space="preserve">(Maurizio, a Paris-based sociologist, a member of the editorial group of the journal Multitudes and the author of the influential essay Immaterial </w:t>
      </w:r>
      <w:proofErr w:type="spellStart"/>
      <w:r w:rsidRPr="00ED4D16">
        <w:t>labour</w:t>
      </w:r>
      <w:proofErr w:type="spellEnd"/>
      <w:r>
        <w:t xml:space="preserve">, “Struggle, Event, Media”, in </w:t>
      </w:r>
      <w:proofErr w:type="spellStart"/>
      <w:r>
        <w:t>Makeworlds</w:t>
      </w:r>
      <w:proofErr w:type="spellEnd"/>
      <w:r>
        <w:t>. Google)</w:t>
      </w:r>
    </w:p>
    <w:p w14:paraId="0AF00C34" w14:textId="77777777" w:rsidR="004628A2" w:rsidRPr="00A54BBC" w:rsidRDefault="004628A2" w:rsidP="004628A2">
      <w:pPr>
        <w:rPr>
          <w:rStyle w:val="Underline"/>
        </w:rPr>
      </w:pPr>
      <w:r w:rsidRPr="00E12DFF">
        <w:rPr>
          <w:rStyle w:val="Underline"/>
          <w:highlight w:val="yellow"/>
        </w:rPr>
        <w:t>The paradigmatic body of Western control societies is no longer represented by the imprisoned body of the worker</w:t>
      </w:r>
      <w:r w:rsidRPr="00E12DFF">
        <w:rPr>
          <w:highlight w:val="yellow"/>
        </w:rPr>
        <w:t>,</w:t>
      </w:r>
      <w:r>
        <w:t xml:space="preserve"> the lunatic, the ill person, </w:t>
      </w:r>
      <w:r w:rsidRPr="00E12DFF">
        <w:rPr>
          <w:rStyle w:val="Underline"/>
          <w:highlight w:val="yellow"/>
        </w:rPr>
        <w:t>but</w:t>
      </w:r>
      <w:r w:rsidRPr="00A54BBC">
        <w:rPr>
          <w:rStyle w:val="Underline"/>
        </w:rPr>
        <w:t xml:space="preserve"> rather </w:t>
      </w:r>
      <w:r w:rsidRPr="00B3255F">
        <w:rPr>
          <w:rStyle w:val="Underline"/>
        </w:rPr>
        <w:t xml:space="preserve">by </w:t>
      </w:r>
      <w:r w:rsidRPr="00E12DFF">
        <w:rPr>
          <w:rStyle w:val="Underline"/>
          <w:highlight w:val="yellow"/>
        </w:rPr>
        <w:t>the obese</w:t>
      </w:r>
      <w:r>
        <w:t xml:space="preserve"> (</w:t>
      </w:r>
      <w:r w:rsidRPr="00A54BBC">
        <w:rPr>
          <w:rStyle w:val="Underline"/>
        </w:rPr>
        <w:t>full of the worlds of the enterprise</w:t>
      </w:r>
      <w:r>
        <w:t xml:space="preserve">) </w:t>
      </w:r>
      <w:r w:rsidRPr="00E12DFF">
        <w:rPr>
          <w:rStyle w:val="Underline"/>
          <w:highlight w:val="yellow"/>
        </w:rPr>
        <w:t>or anorectic</w:t>
      </w:r>
      <w:r w:rsidRPr="00A54BBC">
        <w:rPr>
          <w:rStyle w:val="Underline"/>
        </w:rPr>
        <w:t xml:space="preserve"> (rejection of this world</w:t>
      </w:r>
      <w:r>
        <w:t xml:space="preserve">) </w:t>
      </w:r>
      <w:r w:rsidRPr="00E12DFF">
        <w:rPr>
          <w:rStyle w:val="Underline"/>
          <w:highlight w:val="yellow"/>
        </w:rPr>
        <w:t>body</w:t>
      </w:r>
      <w:r w:rsidRPr="00E12DFF">
        <w:rPr>
          <w:highlight w:val="yellow"/>
        </w:rPr>
        <w:t xml:space="preserve">, </w:t>
      </w:r>
      <w:r w:rsidRPr="00E12DFF">
        <w:rPr>
          <w:rStyle w:val="Underline"/>
          <w:highlight w:val="yellow"/>
        </w:rPr>
        <w:t>which see the</w:t>
      </w:r>
      <w:r w:rsidRPr="00B3255F">
        <w:rPr>
          <w:rStyle w:val="Underline"/>
        </w:rPr>
        <w:t xml:space="preserve"> bodies of </w:t>
      </w:r>
      <w:r w:rsidRPr="00E12DFF">
        <w:rPr>
          <w:rStyle w:val="Underline"/>
          <w:highlight w:val="yellow"/>
        </w:rPr>
        <w:t>humanity scourged by hunger</w:t>
      </w:r>
      <w:r w:rsidRPr="00E12DFF">
        <w:rPr>
          <w:highlight w:val="yellow"/>
        </w:rPr>
        <w:t xml:space="preserve">, </w:t>
      </w:r>
      <w:r w:rsidRPr="00E12DFF">
        <w:rPr>
          <w:rStyle w:val="Underline"/>
          <w:highlight w:val="yellow"/>
        </w:rPr>
        <w:t>violence and thirst on television</w:t>
      </w:r>
      <w:r w:rsidRPr="00E12DFF">
        <w:rPr>
          <w:highlight w:val="yellow"/>
        </w:rPr>
        <w:t>.</w:t>
      </w:r>
      <w:r>
        <w:t xml:space="preserve"> </w:t>
      </w:r>
      <w:r w:rsidRPr="00A54BBC">
        <w:rPr>
          <w:rStyle w:val="Underline"/>
        </w:rPr>
        <w:t xml:space="preserve">The paradigmatic body of our societies is </w:t>
      </w:r>
      <w:r w:rsidRPr="00E12DFF">
        <w:rPr>
          <w:rStyle w:val="Underline"/>
          <w:highlight w:val="yellow"/>
        </w:rPr>
        <w:t xml:space="preserve">no longer the mute body </w:t>
      </w:r>
      <w:proofErr w:type="spellStart"/>
      <w:r w:rsidRPr="00E12DFF">
        <w:rPr>
          <w:rStyle w:val="Underline"/>
          <w:highlight w:val="yellow"/>
        </w:rPr>
        <w:t>moulded</w:t>
      </w:r>
      <w:proofErr w:type="spellEnd"/>
      <w:r w:rsidRPr="00E12DFF">
        <w:rPr>
          <w:rStyle w:val="Underline"/>
          <w:highlight w:val="yellow"/>
        </w:rPr>
        <w:t xml:space="preserve"> by discipline</w:t>
      </w:r>
      <w:r w:rsidRPr="00E12DFF">
        <w:rPr>
          <w:highlight w:val="yellow"/>
        </w:rPr>
        <w:t xml:space="preserve">, </w:t>
      </w:r>
      <w:r w:rsidRPr="00E12DFF">
        <w:rPr>
          <w:rStyle w:val="Underline"/>
          <w:highlight w:val="yellow"/>
        </w:rPr>
        <w:t>but</w:t>
      </w:r>
      <w:r>
        <w:t xml:space="preserve"> rather it is </w:t>
      </w:r>
      <w:r w:rsidRPr="00B3255F">
        <w:rPr>
          <w:rStyle w:val="Underline"/>
        </w:rPr>
        <w:t xml:space="preserve">the bodies and </w:t>
      </w:r>
      <w:r w:rsidRPr="00E12DFF">
        <w:rPr>
          <w:rStyle w:val="Underline"/>
          <w:highlight w:val="yellow"/>
        </w:rPr>
        <w:t xml:space="preserve">souls marked by the </w:t>
      </w:r>
      <w:r w:rsidRPr="00B3255F">
        <w:rPr>
          <w:rStyle w:val="Underline"/>
          <w:highlight w:val="yellow"/>
        </w:rPr>
        <w:t>signs, words and</w:t>
      </w:r>
      <w:r w:rsidRPr="00E12DFF">
        <w:rPr>
          <w:rStyle w:val="Underline"/>
          <w:highlight w:val="yellow"/>
        </w:rPr>
        <w:t xml:space="preserve"> images</w:t>
      </w:r>
      <w:r>
        <w:t xml:space="preserve"> (company logos) </w:t>
      </w:r>
      <w:r w:rsidRPr="00A54BBC">
        <w:rPr>
          <w:rStyle w:val="Underline"/>
        </w:rPr>
        <w:t xml:space="preserve">that are </w:t>
      </w:r>
      <w:r w:rsidRPr="00E12DFF">
        <w:rPr>
          <w:rStyle w:val="Underline"/>
          <w:highlight w:val="yellow"/>
        </w:rPr>
        <w:t>inscribed in us</w:t>
      </w:r>
      <w:r>
        <w:t xml:space="preserve"> – </w:t>
      </w:r>
      <w:r w:rsidRPr="00A54BBC">
        <w:rPr>
          <w:rStyle w:val="Underline"/>
        </w:rPr>
        <w:t>similar to the procedure</w:t>
      </w:r>
      <w:r>
        <w:t xml:space="preserve">, </w:t>
      </w:r>
      <w:r w:rsidRPr="00A54BBC">
        <w:rPr>
          <w:rStyle w:val="Underline"/>
        </w:rPr>
        <w:t>through which the machine</w:t>
      </w:r>
      <w:r>
        <w:t xml:space="preserve"> in </w:t>
      </w:r>
      <w:r w:rsidRPr="00A54BBC">
        <w:rPr>
          <w:rStyle w:val="Underline"/>
        </w:rPr>
        <w:t xml:space="preserve">Kafka's </w:t>
      </w:r>
      <w:r>
        <w:rPr>
          <w:rStyle w:val="Underline"/>
        </w:rPr>
        <w:t>“</w:t>
      </w:r>
      <w:r w:rsidRPr="00A54BBC">
        <w:rPr>
          <w:rStyle w:val="Underline"/>
        </w:rPr>
        <w:t>Penal Colony</w:t>
      </w:r>
      <w:r>
        <w:rPr>
          <w:rStyle w:val="Underline"/>
        </w:rPr>
        <w:t>”</w:t>
      </w:r>
      <w:r w:rsidRPr="00A54BBC">
        <w:rPr>
          <w:rStyle w:val="Underline"/>
        </w:rPr>
        <w:t xml:space="preserve"> inscribes its commands into the skin of the condemned.</w:t>
      </w:r>
    </w:p>
    <w:p w14:paraId="3610DA4B" w14:textId="77777777" w:rsidR="004628A2" w:rsidRDefault="004628A2" w:rsidP="004628A2">
      <w:r>
        <w:t xml:space="preserve">In the 70s </w:t>
      </w:r>
      <w:proofErr w:type="spellStart"/>
      <w:r>
        <w:t>Pasolini</w:t>
      </w:r>
      <w:proofErr w:type="spellEnd"/>
      <w:r>
        <w:t xml:space="preserve"> very precisely described how television had changed the soul and the body of the Italians, how it was the main instrument of an anthropological transformation that first and especially affected youth. He used practically the same concept as </w:t>
      </w:r>
      <w:proofErr w:type="spellStart"/>
      <w:r>
        <w:t>Tarde</w:t>
      </w:r>
      <w:proofErr w:type="spellEnd"/>
      <w:r>
        <w:t xml:space="preserve"> to describe the modalities of an effect of television at a distance: the impact of television is due to example rather than discipline, to imitation rather than coercion. It is the steering of behavior, the influence on possible activities. His film trilogy about bodies was rejected, because it did not take up this transformation. It still spoke of the body before the modulation of brains and, with regard to certain aspects, even before disciplinary societies.</w:t>
      </w:r>
    </w:p>
    <w:p w14:paraId="3F9339F3" w14:textId="77777777" w:rsidR="004628A2" w:rsidRPr="008F7655" w:rsidRDefault="004628A2" w:rsidP="004628A2">
      <w:r w:rsidRPr="00E12DFF">
        <w:rPr>
          <w:rStyle w:val="Underline"/>
          <w:highlight w:val="yellow"/>
        </w:rPr>
        <w:t>These incorporeal transformations</w:t>
      </w:r>
      <w:r w:rsidRPr="00A54BBC">
        <w:rPr>
          <w:rStyle w:val="Underline"/>
        </w:rPr>
        <w:t xml:space="preserve"> that come into our heads again and again</w:t>
      </w:r>
      <w:r w:rsidRPr="008F7655">
        <w:t xml:space="preserve"> like ritornelli, </w:t>
      </w:r>
      <w:r w:rsidRPr="00A54BBC">
        <w:rPr>
          <w:rStyle w:val="Underline"/>
        </w:rPr>
        <w:t xml:space="preserve">which are </w:t>
      </w:r>
      <w:r w:rsidRPr="00E12DFF">
        <w:rPr>
          <w:rStyle w:val="Underline"/>
          <w:highlight w:val="yellow"/>
        </w:rPr>
        <w:t>circulating all over the world</w:t>
      </w:r>
      <w:r w:rsidRPr="00A54BBC">
        <w:rPr>
          <w:rStyle w:val="Underline"/>
        </w:rPr>
        <w:t xml:space="preserve"> at the moment, penetrating into every household, and </w:t>
      </w:r>
      <w:r w:rsidRPr="00E12DFF">
        <w:rPr>
          <w:rStyle w:val="Underline"/>
          <w:highlight w:val="yellow"/>
        </w:rPr>
        <w:t>which represent the real weapon for the conquest</w:t>
      </w:r>
      <w:r w:rsidRPr="00A54BBC">
        <w:rPr>
          <w:rStyle w:val="Underline"/>
        </w:rPr>
        <w:t>, the occupation, the seizure of brains and bodies</w:t>
      </w:r>
      <w:r w:rsidRPr="008F7655">
        <w:t xml:space="preserve"> – </w:t>
      </w:r>
      <w:r w:rsidRPr="00A54BBC">
        <w:rPr>
          <w:rStyle w:val="Underline"/>
        </w:rPr>
        <w:t xml:space="preserve">they </w:t>
      </w:r>
      <w:r w:rsidRPr="00E12DFF">
        <w:rPr>
          <w:rStyle w:val="Underline"/>
          <w:highlight w:val="yellow"/>
        </w:rPr>
        <w:t>are simply incomprehensible</w:t>
      </w:r>
      <w:r w:rsidRPr="00E12DFF">
        <w:t xml:space="preserve"> to Marxist theory and </w:t>
      </w:r>
      <w:r w:rsidRPr="00E12DFF">
        <w:rPr>
          <w:rStyle w:val="Underline"/>
          <w:highlight w:val="yellow"/>
        </w:rPr>
        <w:t>to economic theories</w:t>
      </w:r>
      <w:r w:rsidRPr="00E12DFF">
        <w:rPr>
          <w:highlight w:val="yellow"/>
        </w:rPr>
        <w:t>.</w:t>
      </w:r>
      <w:r w:rsidRPr="008F7655">
        <w:t xml:space="preserve"> </w:t>
      </w:r>
      <w:r w:rsidRPr="00A54BBC">
        <w:rPr>
          <w:rStyle w:val="Underline"/>
        </w:rPr>
        <w:t xml:space="preserve">We face a change of paradigms here, which we cannot grasp starting from </w:t>
      </w:r>
      <w:proofErr w:type="spellStart"/>
      <w:r w:rsidRPr="00A54BBC">
        <w:rPr>
          <w:rStyle w:val="Underline"/>
        </w:rPr>
        <w:t>labour</w:t>
      </w:r>
      <w:proofErr w:type="spellEnd"/>
      <w:r w:rsidRPr="00A54BBC">
        <w:rPr>
          <w:rStyle w:val="Underline"/>
        </w:rPr>
        <w:t xml:space="preserve">, from </w:t>
      </w:r>
      <w:r w:rsidRPr="00E12DFF">
        <w:rPr>
          <w:rStyle w:val="Underline"/>
          <w:highlight w:val="yellow"/>
        </w:rPr>
        <w:t>practice</w:t>
      </w:r>
      <w:r w:rsidRPr="00A54BBC">
        <w:rPr>
          <w:rStyle w:val="Underline"/>
        </w:rPr>
        <w:t xml:space="preserve">. On the contrary, it could well be that the latter </w:t>
      </w:r>
      <w:r w:rsidRPr="00E12DFF">
        <w:rPr>
          <w:rStyle w:val="Underline"/>
          <w:highlight w:val="yellow"/>
        </w:rPr>
        <w:t>supplies a false image of what production means today, because the process</w:t>
      </w:r>
      <w:r w:rsidRPr="00A54BBC">
        <w:rPr>
          <w:rStyle w:val="Underline"/>
        </w:rPr>
        <w:t xml:space="preserve"> we have just </w:t>
      </w:r>
      <w:r w:rsidRPr="00E12DFF">
        <w:rPr>
          <w:rStyle w:val="Underline"/>
          <w:highlight w:val="yellow"/>
        </w:rPr>
        <w:t xml:space="preserve">described is the precondition for every organization of </w:t>
      </w:r>
      <w:proofErr w:type="spellStart"/>
      <w:r w:rsidRPr="00E12DFF">
        <w:rPr>
          <w:rStyle w:val="Underline"/>
          <w:highlight w:val="yellow"/>
        </w:rPr>
        <w:t>labour</w:t>
      </w:r>
      <w:proofErr w:type="spellEnd"/>
      <w:r w:rsidRPr="008F7655">
        <w:t xml:space="preserve"> (or non-</w:t>
      </w:r>
      <w:proofErr w:type="spellStart"/>
      <w:r w:rsidRPr="008F7655">
        <w:t>labour</w:t>
      </w:r>
      <w:proofErr w:type="spellEnd"/>
      <w:r w:rsidRPr="008F7655">
        <w:t>).</w:t>
      </w:r>
    </w:p>
    <w:p w14:paraId="578133E5" w14:textId="0E22FCCB" w:rsidR="004628A2" w:rsidRPr="00133972" w:rsidRDefault="004628A2" w:rsidP="004628A2">
      <w:r w:rsidRPr="00E12DFF">
        <w:rPr>
          <w:rStyle w:val="Underline"/>
          <w:highlight w:val="yellow"/>
        </w:rPr>
        <w:t>Images, signs and statements</w:t>
      </w:r>
      <w:r w:rsidRPr="00A54BBC">
        <w:rPr>
          <w:rStyle w:val="Underline"/>
        </w:rPr>
        <w:t xml:space="preserve"> are thus possibilities, possible worlds, which </w:t>
      </w:r>
      <w:r w:rsidRPr="00E12DFF">
        <w:rPr>
          <w:rStyle w:val="Underline"/>
          <w:highlight w:val="yellow"/>
        </w:rPr>
        <w:t>affect souls</w:t>
      </w:r>
      <w:r w:rsidRPr="00A54BBC">
        <w:rPr>
          <w:rStyle w:val="Underline"/>
        </w:rPr>
        <w:t xml:space="preserve"> (brains) </w:t>
      </w:r>
      <w:r w:rsidRPr="00E12DFF">
        <w:rPr>
          <w:rStyle w:val="Underline"/>
          <w:highlight w:val="yellow"/>
        </w:rPr>
        <w:t>and must be realized in bodies.</w:t>
      </w:r>
      <w:r w:rsidRPr="00A54BBC">
        <w:rPr>
          <w:rStyle w:val="Underline"/>
        </w:rPr>
        <w:t xml:space="preserve"> Images, signs and statements intervene in both the incorporeal and the corporeal transformations. Their effect is that of the creation and realization of what is possible, not of representation. </w:t>
      </w:r>
      <w:r w:rsidRPr="00E12DFF">
        <w:rPr>
          <w:rStyle w:val="Underline"/>
          <w:highlight w:val="yellow"/>
        </w:rPr>
        <w:t xml:space="preserve">They contribute to the metamorphoses of subjectivity, not to their representation. </w:t>
      </w:r>
      <w:r>
        <w:rPr>
          <w:rStyle w:val="Underline"/>
          <w:highlight w:val="yellow"/>
        </w:rPr>
        <w:t>“</w:t>
      </w:r>
    </w:p>
    <w:sectPr w:rsidR="004628A2" w:rsidRPr="00133972" w:rsidSect="00DD4FDF">
      <w:pgSz w:w="12240" w:h="15840"/>
      <w:pgMar w:top="864" w:right="864" w:bottom="864" w:left="864"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42B628" w14:textId="77777777" w:rsidR="00A42A5E" w:rsidRDefault="00A42A5E" w:rsidP="00C66BA5">
      <w:r>
        <w:separator/>
      </w:r>
    </w:p>
  </w:endnote>
  <w:endnote w:type="continuationSeparator" w:id="0">
    <w:p w14:paraId="3A441D62" w14:textId="77777777" w:rsidR="00A42A5E" w:rsidRDefault="00A42A5E" w:rsidP="00C66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Times-Roman">
    <w:altName w:val="Times"/>
    <w:panose1 w:val="00000000000000000000"/>
    <w:charset w:val="00"/>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D728A4" w14:textId="77777777" w:rsidR="00A42A5E" w:rsidRDefault="00A42A5E" w:rsidP="00C66BA5">
      <w:r>
        <w:separator/>
      </w:r>
    </w:p>
  </w:footnote>
  <w:footnote w:type="continuationSeparator" w:id="0">
    <w:p w14:paraId="1DFE0B32" w14:textId="77777777" w:rsidR="00A42A5E" w:rsidRDefault="00A42A5E" w:rsidP="00C66B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2A5E"/>
    <w:rsid w:val="00015EAD"/>
    <w:rsid w:val="000316FA"/>
    <w:rsid w:val="0005538E"/>
    <w:rsid w:val="000A2448"/>
    <w:rsid w:val="00111D30"/>
    <w:rsid w:val="00133972"/>
    <w:rsid w:val="00133AB0"/>
    <w:rsid w:val="00140C7E"/>
    <w:rsid w:val="001601A3"/>
    <w:rsid w:val="00165E2A"/>
    <w:rsid w:val="001949DC"/>
    <w:rsid w:val="001B06E4"/>
    <w:rsid w:val="00230771"/>
    <w:rsid w:val="00250290"/>
    <w:rsid w:val="00291049"/>
    <w:rsid w:val="0029766D"/>
    <w:rsid w:val="002A468B"/>
    <w:rsid w:val="003656D2"/>
    <w:rsid w:val="00381C58"/>
    <w:rsid w:val="003C0F58"/>
    <w:rsid w:val="003F7C67"/>
    <w:rsid w:val="00410CA8"/>
    <w:rsid w:val="004323F0"/>
    <w:rsid w:val="004628A2"/>
    <w:rsid w:val="004778EF"/>
    <w:rsid w:val="004F2E76"/>
    <w:rsid w:val="0050631D"/>
    <w:rsid w:val="00524845"/>
    <w:rsid w:val="00534D7B"/>
    <w:rsid w:val="00542D54"/>
    <w:rsid w:val="005B3FFB"/>
    <w:rsid w:val="0062616B"/>
    <w:rsid w:val="0062747F"/>
    <w:rsid w:val="006F7184"/>
    <w:rsid w:val="007609DE"/>
    <w:rsid w:val="007878CD"/>
    <w:rsid w:val="007D36EE"/>
    <w:rsid w:val="007E495A"/>
    <w:rsid w:val="00861D00"/>
    <w:rsid w:val="00883870"/>
    <w:rsid w:val="0088588C"/>
    <w:rsid w:val="008C597F"/>
    <w:rsid w:val="00954C8C"/>
    <w:rsid w:val="009D51E2"/>
    <w:rsid w:val="009E6259"/>
    <w:rsid w:val="009F7C03"/>
    <w:rsid w:val="00A1489E"/>
    <w:rsid w:val="00A36F90"/>
    <w:rsid w:val="00A42A5E"/>
    <w:rsid w:val="00A5639A"/>
    <w:rsid w:val="00AA25DC"/>
    <w:rsid w:val="00AD0563"/>
    <w:rsid w:val="00B52D30"/>
    <w:rsid w:val="00B901A9"/>
    <w:rsid w:val="00C058AD"/>
    <w:rsid w:val="00C66BA5"/>
    <w:rsid w:val="00C67564"/>
    <w:rsid w:val="00D00268"/>
    <w:rsid w:val="00D3522C"/>
    <w:rsid w:val="00DB6E0B"/>
    <w:rsid w:val="00DD0C29"/>
    <w:rsid w:val="00DD4FDF"/>
    <w:rsid w:val="00E06CBB"/>
    <w:rsid w:val="00E355A8"/>
    <w:rsid w:val="00E92F50"/>
    <w:rsid w:val="00ED1EF5"/>
    <w:rsid w:val="00ED201C"/>
    <w:rsid w:val="00EE4ABB"/>
    <w:rsid w:val="00F11F2F"/>
    <w:rsid w:val="00F32B94"/>
    <w:rsid w:val="00F41AE8"/>
    <w:rsid w:val="00F63623"/>
    <w:rsid w:val="00F63FEC"/>
    <w:rsid w:val="00F92680"/>
    <w:rsid w:val="00FA5582"/>
    <w:rsid w:val="00FE34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890C6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06E4"/>
    <w:rPr>
      <w:rFonts w:ascii="Helvetica Neue" w:eastAsia="Cambria" w:hAnsi="Helvetica Neue" w:cs="Times New Roman"/>
      <w:sz w:val="16"/>
    </w:rPr>
  </w:style>
  <w:style w:type="paragraph" w:styleId="Heading1">
    <w:name w:val="heading 1"/>
    <w:aliases w:val="Block"/>
    <w:basedOn w:val="Normal"/>
    <w:next w:val="Normal"/>
    <w:link w:val="Heading1Char"/>
    <w:uiPriority w:val="9"/>
    <w:qFormat/>
    <w:rsid w:val="00E92F50"/>
    <w:pPr>
      <w:keepNext/>
      <w:keepLines/>
      <w:pBdr>
        <w:top w:val="single" w:sz="4" w:space="2" w:color="auto"/>
        <w:left w:val="single" w:sz="4" w:space="2" w:color="auto"/>
        <w:bottom w:val="single" w:sz="4" w:space="2" w:color="auto"/>
        <w:right w:val="single" w:sz="4" w:space="2" w:color="auto"/>
      </w:pBdr>
      <w:spacing w:before="120" w:after="120"/>
      <w:jc w:val="center"/>
      <w:outlineLvl w:val="0"/>
    </w:pPr>
    <w:rPr>
      <w:rFonts w:eastAsiaTheme="majorEastAsia" w:cstheme="majorBidi"/>
      <w:b/>
      <w:smallCaps/>
      <w:sz w:val="44"/>
      <w:szCs w:val="36"/>
    </w:rPr>
  </w:style>
  <w:style w:type="paragraph" w:styleId="Heading2">
    <w:name w:val="heading 2"/>
    <w:aliases w:val="Sub-Block"/>
    <w:basedOn w:val="Normal"/>
    <w:next w:val="Normal"/>
    <w:link w:val="Heading2Char"/>
    <w:uiPriority w:val="9"/>
    <w:unhideWhenUsed/>
    <w:qFormat/>
    <w:rsid w:val="00AA25DC"/>
    <w:pPr>
      <w:keepNext/>
      <w:keepLines/>
      <w:spacing w:before="120" w:after="120"/>
      <w:jc w:val="center"/>
      <w:outlineLvl w:val="1"/>
    </w:pPr>
    <w:rPr>
      <w:rFonts w:eastAsiaTheme="majorEastAsia" w:cstheme="majorBidi"/>
      <w:b/>
      <w:bCs/>
      <w:smallCaps/>
      <w:sz w:val="36"/>
      <w:szCs w:val="28"/>
      <w:u w:val="double"/>
    </w:rPr>
  </w:style>
  <w:style w:type="paragraph" w:styleId="Heading3">
    <w:name w:val="heading 3"/>
    <w:basedOn w:val="Normal"/>
    <w:next w:val="Normal"/>
    <w:link w:val="Heading3Char"/>
    <w:uiPriority w:val="9"/>
    <w:semiHidden/>
    <w:unhideWhenUsed/>
    <w:qFormat/>
    <w:rsid w:val="009F7C0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nderline">
    <w:name w:val="Underline"/>
    <w:aliases w:val="Intense Emphasis,Style Bold Underline,apple-style-span + 6 pt,Bold,Kern at 16 pt,Intense Emphasis1,Intense Emphasis2,HHeading 3 + 12 pt,Style,ci,Intense Emphasis11,Intense Emphasis111,Intense Emphasis3,Intense Emphasis4,Cards + Font: 12 pt Char"/>
    <w:basedOn w:val="DefaultParagraphFont"/>
    <w:uiPriority w:val="1"/>
    <w:qFormat/>
    <w:rsid w:val="00861D00"/>
    <w:rPr>
      <w:rFonts w:ascii="Helvetica Neue" w:hAnsi="Helvetica Neue"/>
      <w:sz w:val="20"/>
      <w:u w:val="single"/>
    </w:rPr>
  </w:style>
  <w:style w:type="paragraph" w:customStyle="1" w:styleId="Tag">
    <w:name w:val="Tag"/>
    <w:basedOn w:val="Normal"/>
    <w:next w:val="Normal"/>
    <w:qFormat/>
    <w:rsid w:val="00140C7E"/>
    <w:pPr>
      <w:spacing w:before="120"/>
    </w:pPr>
    <w:rPr>
      <w:b/>
      <w:bCs/>
      <w:smallCaps/>
      <w:sz w:val="24"/>
    </w:rPr>
  </w:style>
  <w:style w:type="character" w:customStyle="1" w:styleId="Small">
    <w:name w:val="Small"/>
    <w:basedOn w:val="DefaultParagraphFont"/>
    <w:uiPriority w:val="1"/>
    <w:qFormat/>
    <w:rsid w:val="00133AB0"/>
    <w:rPr>
      <w:sz w:val="12"/>
    </w:rPr>
  </w:style>
  <w:style w:type="character" w:customStyle="1" w:styleId="Heading1Char">
    <w:name w:val="Heading 1 Char"/>
    <w:aliases w:val="Block Char"/>
    <w:basedOn w:val="DefaultParagraphFont"/>
    <w:link w:val="Heading1"/>
    <w:uiPriority w:val="9"/>
    <w:rsid w:val="00E92F50"/>
    <w:rPr>
      <w:rFonts w:ascii="Helvetica Neue" w:eastAsiaTheme="majorEastAsia" w:hAnsi="Helvetica Neue" w:cstheme="majorBidi"/>
      <w:b/>
      <w:smallCaps/>
      <w:sz w:val="44"/>
      <w:szCs w:val="36"/>
    </w:rPr>
  </w:style>
  <w:style w:type="paragraph" w:styleId="DocumentMap">
    <w:name w:val="Document Map"/>
    <w:basedOn w:val="Normal"/>
    <w:link w:val="DocumentMapChar"/>
    <w:uiPriority w:val="99"/>
    <w:semiHidden/>
    <w:unhideWhenUsed/>
    <w:rsid w:val="0050631D"/>
    <w:rPr>
      <w:rFonts w:ascii="Lucida Grande" w:hAnsi="Lucida Grande" w:cs="Lucida Grande"/>
    </w:rPr>
  </w:style>
  <w:style w:type="character" w:customStyle="1" w:styleId="DocumentMapChar">
    <w:name w:val="Document Map Char"/>
    <w:basedOn w:val="DefaultParagraphFont"/>
    <w:link w:val="DocumentMap"/>
    <w:uiPriority w:val="99"/>
    <w:semiHidden/>
    <w:rsid w:val="0050631D"/>
    <w:rPr>
      <w:rFonts w:ascii="Lucida Grande" w:hAnsi="Lucida Grande" w:cs="Lucida Grande"/>
    </w:rPr>
  </w:style>
  <w:style w:type="character" w:customStyle="1" w:styleId="Heading2Char">
    <w:name w:val="Heading 2 Char"/>
    <w:aliases w:val="Sub-Block Char"/>
    <w:basedOn w:val="DefaultParagraphFont"/>
    <w:link w:val="Heading2"/>
    <w:uiPriority w:val="9"/>
    <w:rsid w:val="00AA25DC"/>
    <w:rPr>
      <w:rFonts w:ascii="Helvetica Neue" w:eastAsiaTheme="majorEastAsia" w:hAnsi="Helvetica Neue" w:cstheme="majorBidi"/>
      <w:b/>
      <w:bCs/>
      <w:smallCaps/>
      <w:sz w:val="36"/>
      <w:szCs w:val="28"/>
      <w:u w:val="double"/>
    </w:rPr>
  </w:style>
  <w:style w:type="paragraph" w:styleId="Header">
    <w:name w:val="header"/>
    <w:basedOn w:val="Normal"/>
    <w:link w:val="HeaderChar"/>
    <w:uiPriority w:val="99"/>
    <w:unhideWhenUsed/>
    <w:rsid w:val="00C66BA5"/>
    <w:pPr>
      <w:tabs>
        <w:tab w:val="center" w:pos="4320"/>
        <w:tab w:val="right" w:pos="8640"/>
      </w:tabs>
    </w:pPr>
  </w:style>
  <w:style w:type="character" w:customStyle="1" w:styleId="HeaderChar">
    <w:name w:val="Header Char"/>
    <w:basedOn w:val="DefaultParagraphFont"/>
    <w:link w:val="Header"/>
    <w:uiPriority w:val="99"/>
    <w:rsid w:val="00C66BA5"/>
    <w:rPr>
      <w:rFonts w:ascii="Helvetica Neue" w:hAnsi="Helvetica Neue"/>
      <w:sz w:val="16"/>
    </w:rPr>
  </w:style>
  <w:style w:type="paragraph" w:styleId="Footer">
    <w:name w:val="footer"/>
    <w:basedOn w:val="Normal"/>
    <w:link w:val="FooterChar"/>
    <w:uiPriority w:val="99"/>
    <w:unhideWhenUsed/>
    <w:rsid w:val="00C66BA5"/>
    <w:pPr>
      <w:tabs>
        <w:tab w:val="center" w:pos="4320"/>
        <w:tab w:val="right" w:pos="8640"/>
      </w:tabs>
    </w:pPr>
  </w:style>
  <w:style w:type="character" w:customStyle="1" w:styleId="FooterChar">
    <w:name w:val="Footer Char"/>
    <w:basedOn w:val="DefaultParagraphFont"/>
    <w:link w:val="Footer"/>
    <w:uiPriority w:val="99"/>
    <w:rsid w:val="00C66BA5"/>
    <w:rPr>
      <w:rFonts w:ascii="Helvetica Neue" w:hAnsi="Helvetica Neue"/>
      <w:sz w:val="16"/>
    </w:rPr>
  </w:style>
  <w:style w:type="character" w:customStyle="1" w:styleId="Cite">
    <w:name w:val="Cite"/>
    <w:aliases w:val="Style Style Bold + 12 pt,Style Style Bold,Style Style Bold + 12pt,Style Style + 12 pt,Style Style Bo... +,Old Cite"/>
    <w:basedOn w:val="DefaultParagraphFont"/>
    <w:uiPriority w:val="5"/>
    <w:qFormat/>
    <w:rsid w:val="00ED201C"/>
    <w:rPr>
      <w:rFonts w:ascii="Helvetica Neue" w:hAnsi="Helvetica Neue"/>
      <w:b/>
      <w:bCs/>
      <w:caps w:val="0"/>
      <w:smallCaps/>
      <w:sz w:val="22"/>
      <w:szCs w:val="22"/>
      <w:u w:val="single"/>
    </w:rPr>
  </w:style>
  <w:style w:type="paragraph" w:styleId="TOC1">
    <w:name w:val="toc 1"/>
    <w:basedOn w:val="Normal"/>
    <w:next w:val="Normal"/>
    <w:autoRedefine/>
    <w:uiPriority w:val="39"/>
    <w:unhideWhenUsed/>
    <w:rsid w:val="000A2448"/>
  </w:style>
  <w:style w:type="paragraph" w:styleId="TOC2">
    <w:name w:val="toc 2"/>
    <w:basedOn w:val="Normal"/>
    <w:next w:val="Normal"/>
    <w:autoRedefine/>
    <w:uiPriority w:val="39"/>
    <w:unhideWhenUsed/>
    <w:rsid w:val="000A2448"/>
    <w:pPr>
      <w:ind w:left="160"/>
    </w:pPr>
  </w:style>
  <w:style w:type="paragraph" w:styleId="TOC3">
    <w:name w:val="toc 3"/>
    <w:basedOn w:val="Normal"/>
    <w:next w:val="Normal"/>
    <w:autoRedefine/>
    <w:uiPriority w:val="39"/>
    <w:unhideWhenUsed/>
    <w:rsid w:val="000A2448"/>
    <w:pPr>
      <w:ind w:left="320"/>
    </w:pPr>
  </w:style>
  <w:style w:type="paragraph" w:styleId="TOC4">
    <w:name w:val="toc 4"/>
    <w:basedOn w:val="Normal"/>
    <w:next w:val="Normal"/>
    <w:autoRedefine/>
    <w:uiPriority w:val="39"/>
    <w:unhideWhenUsed/>
    <w:rsid w:val="000A2448"/>
    <w:pPr>
      <w:ind w:left="480"/>
    </w:pPr>
  </w:style>
  <w:style w:type="paragraph" w:styleId="TOC5">
    <w:name w:val="toc 5"/>
    <w:basedOn w:val="Normal"/>
    <w:next w:val="Normal"/>
    <w:autoRedefine/>
    <w:uiPriority w:val="39"/>
    <w:unhideWhenUsed/>
    <w:rsid w:val="000A2448"/>
    <w:pPr>
      <w:ind w:left="640"/>
    </w:pPr>
  </w:style>
  <w:style w:type="paragraph" w:styleId="TOC6">
    <w:name w:val="toc 6"/>
    <w:basedOn w:val="Normal"/>
    <w:next w:val="Normal"/>
    <w:autoRedefine/>
    <w:uiPriority w:val="39"/>
    <w:unhideWhenUsed/>
    <w:rsid w:val="000A2448"/>
    <w:pPr>
      <w:ind w:left="800"/>
    </w:pPr>
  </w:style>
  <w:style w:type="paragraph" w:styleId="TOC7">
    <w:name w:val="toc 7"/>
    <w:basedOn w:val="Normal"/>
    <w:next w:val="Normal"/>
    <w:autoRedefine/>
    <w:uiPriority w:val="39"/>
    <w:unhideWhenUsed/>
    <w:rsid w:val="000A2448"/>
    <w:pPr>
      <w:ind w:left="960"/>
    </w:pPr>
  </w:style>
  <w:style w:type="paragraph" w:styleId="TOC8">
    <w:name w:val="toc 8"/>
    <w:basedOn w:val="Normal"/>
    <w:next w:val="Normal"/>
    <w:autoRedefine/>
    <w:uiPriority w:val="39"/>
    <w:unhideWhenUsed/>
    <w:rsid w:val="000A2448"/>
    <w:pPr>
      <w:ind w:left="1120"/>
    </w:pPr>
  </w:style>
  <w:style w:type="paragraph" w:styleId="TOC9">
    <w:name w:val="toc 9"/>
    <w:basedOn w:val="Normal"/>
    <w:next w:val="Normal"/>
    <w:autoRedefine/>
    <w:uiPriority w:val="39"/>
    <w:unhideWhenUsed/>
    <w:rsid w:val="000A2448"/>
    <w:pPr>
      <w:ind w:left="1280"/>
    </w:pPr>
  </w:style>
  <w:style w:type="paragraph" w:customStyle="1" w:styleId="BlockHeadings">
    <w:name w:val="Block Headings"/>
    <w:next w:val="Nothing"/>
    <w:rsid w:val="00A42A5E"/>
    <w:pPr>
      <w:widowControl w:val="0"/>
      <w:jc w:val="center"/>
      <w:outlineLvl w:val="2"/>
    </w:pPr>
    <w:rPr>
      <w:rFonts w:ascii="Times New Roman" w:eastAsia="Times New Roman" w:hAnsi="Times New Roman" w:cs="Times New Roman"/>
      <w:b/>
      <w:sz w:val="28"/>
    </w:rPr>
  </w:style>
  <w:style w:type="paragraph" w:customStyle="1" w:styleId="Nothing">
    <w:name w:val="Nothing"/>
    <w:rsid w:val="00A42A5E"/>
    <w:pPr>
      <w:jc w:val="both"/>
    </w:pPr>
    <w:rPr>
      <w:rFonts w:ascii="Times New Roman" w:eastAsia="Times New Roman" w:hAnsi="Times New Roman" w:cs="Times New Roman"/>
      <w:sz w:val="20"/>
    </w:rPr>
  </w:style>
  <w:style w:type="paragraph" w:customStyle="1" w:styleId="Cards">
    <w:name w:val="Cards"/>
    <w:next w:val="Nothing"/>
    <w:rsid w:val="00A42A5E"/>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rsid w:val="00A42A5E"/>
    <w:rPr>
      <w:rFonts w:ascii="Times New Roman" w:hAnsi="Times New Roman"/>
      <w:sz w:val="24"/>
      <w:u w:val="thick"/>
    </w:rPr>
  </w:style>
  <w:style w:type="paragraph" w:customStyle="1" w:styleId="Cites">
    <w:name w:val="Cites"/>
    <w:next w:val="Cards"/>
    <w:rsid w:val="00A42A5E"/>
    <w:pPr>
      <w:widowControl w:val="0"/>
      <w:jc w:val="both"/>
    </w:pPr>
    <w:rPr>
      <w:rFonts w:ascii="Times New Roman" w:eastAsia="Times New Roman" w:hAnsi="Times New Roman" w:cs="Times New Roman"/>
      <w:sz w:val="20"/>
    </w:rPr>
  </w:style>
  <w:style w:type="character" w:customStyle="1" w:styleId="Author-Date">
    <w:name w:val="Author-Date"/>
    <w:rsid w:val="00A42A5E"/>
    <w:rPr>
      <w:b/>
      <w:sz w:val="24"/>
    </w:rPr>
  </w:style>
  <w:style w:type="paragraph" w:customStyle="1" w:styleId="Tags">
    <w:name w:val="Tags"/>
    <w:aliases w:val="No Spacing,No Spacing1,No Spacing11,Debate Text,No Spacing111,No Spacing2,Read stuff,No Spacing1111,tags,No Spacing21,No Spacing112,No Spacing3,No Spacing4,No Spacing211,No Spacing12,No Spacing5"/>
    <w:next w:val="Nothing"/>
    <w:rsid w:val="00A42A5E"/>
    <w:pPr>
      <w:widowControl w:val="0"/>
      <w:jc w:val="both"/>
      <w:outlineLvl w:val="3"/>
    </w:pPr>
    <w:rPr>
      <w:rFonts w:ascii="Times New Roman" w:eastAsia="Times New Roman" w:hAnsi="Times New Roman" w:cs="Times New Roman"/>
      <w:b/>
    </w:rPr>
  </w:style>
  <w:style w:type="paragraph" w:customStyle="1" w:styleId="H4Tag">
    <w:name w:val="H4 (Tag)"/>
    <w:basedOn w:val="Normal"/>
    <w:qFormat/>
    <w:rsid w:val="00524845"/>
    <w:pPr>
      <w:widowControl w:val="0"/>
    </w:pPr>
    <w:rPr>
      <w:b/>
      <w:sz w:val="28"/>
    </w:rPr>
  </w:style>
  <w:style w:type="paragraph" w:customStyle="1" w:styleId="HotRoute">
    <w:name w:val="Hot Route"/>
    <w:link w:val="HotRouteChar"/>
    <w:qFormat/>
    <w:rsid w:val="00524845"/>
    <w:pPr>
      <w:widowControl w:val="0"/>
      <w:ind w:left="144"/>
    </w:pPr>
    <w:rPr>
      <w:rFonts w:ascii="Helvetica Neue" w:eastAsia="Cambria" w:hAnsi="Helvetica Neue" w:cs="Times New Roman"/>
      <w:sz w:val="12"/>
    </w:rPr>
  </w:style>
  <w:style w:type="character" w:customStyle="1" w:styleId="HotRouteChar">
    <w:name w:val="Hot Route Char"/>
    <w:basedOn w:val="DefaultParagraphFont"/>
    <w:link w:val="HotRoute"/>
    <w:rsid w:val="00524845"/>
    <w:rPr>
      <w:rFonts w:ascii="Helvetica Neue" w:eastAsia="Cambria" w:hAnsi="Helvetica Neue" w:cs="Times New Roman"/>
      <w:sz w:val="12"/>
    </w:rPr>
  </w:style>
  <w:style w:type="character" w:customStyle="1" w:styleId="Emphasize">
    <w:name w:val="Emphasize"/>
    <w:basedOn w:val="Underline"/>
    <w:rsid w:val="00524845"/>
    <w:rPr>
      <w:rFonts w:ascii="Helvetica Neue" w:hAnsi="Helvetica Neue"/>
      <w:b/>
      <w:sz w:val="24"/>
      <w:u w:val="single"/>
      <w:bdr w:val="none" w:sz="0" w:space="0" w:color="auto"/>
      <w:shd w:val="clear" w:color="auto" w:fill="66FF66"/>
    </w:rPr>
  </w:style>
  <w:style w:type="character" w:customStyle="1" w:styleId="Heading3Char">
    <w:name w:val="Heading 3 Char"/>
    <w:basedOn w:val="DefaultParagraphFont"/>
    <w:link w:val="Heading3"/>
    <w:uiPriority w:val="9"/>
    <w:semiHidden/>
    <w:rsid w:val="009F7C03"/>
    <w:rPr>
      <w:rFonts w:asciiTheme="majorHAnsi" w:eastAsiaTheme="majorEastAsia" w:hAnsiTheme="majorHAnsi" w:cstheme="majorBidi"/>
      <w:b/>
      <w:bCs/>
      <w:color w:val="4F81BD" w:themeColor="accent1"/>
      <w:sz w:val="16"/>
    </w:rPr>
  </w:style>
  <w:style w:type="character" w:customStyle="1" w:styleId="cite0">
    <w:name w:val="cite"/>
    <w:qFormat/>
    <w:rsid w:val="009F7C03"/>
    <w:rPr>
      <w:rFonts w:ascii="Helvetica Neue" w:hAnsi="Helvetica Neue"/>
      <w:b/>
      <w:bCs/>
      <w:caps w:val="0"/>
      <w:smallCaps/>
      <w:sz w:val="24"/>
      <w:szCs w:val="24"/>
      <w:u w:val="single"/>
    </w:rPr>
  </w:style>
  <w:style w:type="character" w:customStyle="1" w:styleId="apple-converted-space">
    <w:name w:val="apple-converted-space"/>
    <w:basedOn w:val="DefaultParagraphFont"/>
    <w:rsid w:val="004778EF"/>
  </w:style>
  <w:style w:type="character" w:styleId="Hyperlink">
    <w:name w:val="Hyperlink"/>
    <w:basedOn w:val="DefaultParagraphFont"/>
    <w:uiPriority w:val="99"/>
    <w:rsid w:val="004778EF"/>
    <w:rPr>
      <w:color w:val="auto"/>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06E4"/>
    <w:rPr>
      <w:rFonts w:ascii="Helvetica Neue" w:eastAsia="Cambria" w:hAnsi="Helvetica Neue" w:cs="Times New Roman"/>
      <w:sz w:val="16"/>
    </w:rPr>
  </w:style>
  <w:style w:type="paragraph" w:styleId="Heading1">
    <w:name w:val="heading 1"/>
    <w:aliases w:val="Block"/>
    <w:basedOn w:val="Normal"/>
    <w:next w:val="Normal"/>
    <w:link w:val="Heading1Char"/>
    <w:uiPriority w:val="9"/>
    <w:qFormat/>
    <w:rsid w:val="00E92F50"/>
    <w:pPr>
      <w:keepNext/>
      <w:keepLines/>
      <w:pBdr>
        <w:top w:val="single" w:sz="4" w:space="2" w:color="auto"/>
        <w:left w:val="single" w:sz="4" w:space="2" w:color="auto"/>
        <w:bottom w:val="single" w:sz="4" w:space="2" w:color="auto"/>
        <w:right w:val="single" w:sz="4" w:space="2" w:color="auto"/>
      </w:pBdr>
      <w:spacing w:before="120" w:after="120"/>
      <w:jc w:val="center"/>
      <w:outlineLvl w:val="0"/>
    </w:pPr>
    <w:rPr>
      <w:rFonts w:eastAsiaTheme="majorEastAsia" w:cstheme="majorBidi"/>
      <w:b/>
      <w:smallCaps/>
      <w:sz w:val="44"/>
      <w:szCs w:val="36"/>
    </w:rPr>
  </w:style>
  <w:style w:type="paragraph" w:styleId="Heading2">
    <w:name w:val="heading 2"/>
    <w:aliases w:val="Sub-Block"/>
    <w:basedOn w:val="Normal"/>
    <w:next w:val="Normal"/>
    <w:link w:val="Heading2Char"/>
    <w:uiPriority w:val="9"/>
    <w:unhideWhenUsed/>
    <w:qFormat/>
    <w:rsid w:val="00AA25DC"/>
    <w:pPr>
      <w:keepNext/>
      <w:keepLines/>
      <w:spacing w:before="120" w:after="120"/>
      <w:jc w:val="center"/>
      <w:outlineLvl w:val="1"/>
    </w:pPr>
    <w:rPr>
      <w:rFonts w:eastAsiaTheme="majorEastAsia" w:cstheme="majorBidi"/>
      <w:b/>
      <w:bCs/>
      <w:smallCaps/>
      <w:sz w:val="36"/>
      <w:szCs w:val="28"/>
      <w:u w:val="double"/>
    </w:rPr>
  </w:style>
  <w:style w:type="paragraph" w:styleId="Heading3">
    <w:name w:val="heading 3"/>
    <w:basedOn w:val="Normal"/>
    <w:next w:val="Normal"/>
    <w:link w:val="Heading3Char"/>
    <w:uiPriority w:val="9"/>
    <w:semiHidden/>
    <w:unhideWhenUsed/>
    <w:qFormat/>
    <w:rsid w:val="009F7C0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nderline">
    <w:name w:val="Underline"/>
    <w:aliases w:val="Intense Emphasis,Style Bold Underline,apple-style-span + 6 pt,Bold,Kern at 16 pt,Intense Emphasis1,Intense Emphasis2,HHeading 3 + 12 pt,Style,ci,Intense Emphasis11,Intense Emphasis111,Intense Emphasis3,Intense Emphasis4,Cards + Font: 12 pt Char"/>
    <w:basedOn w:val="DefaultParagraphFont"/>
    <w:uiPriority w:val="1"/>
    <w:qFormat/>
    <w:rsid w:val="00861D00"/>
    <w:rPr>
      <w:rFonts w:ascii="Helvetica Neue" w:hAnsi="Helvetica Neue"/>
      <w:sz w:val="20"/>
      <w:u w:val="single"/>
    </w:rPr>
  </w:style>
  <w:style w:type="paragraph" w:customStyle="1" w:styleId="Tag">
    <w:name w:val="Tag"/>
    <w:basedOn w:val="Normal"/>
    <w:next w:val="Normal"/>
    <w:qFormat/>
    <w:rsid w:val="00140C7E"/>
    <w:pPr>
      <w:spacing w:before="120"/>
    </w:pPr>
    <w:rPr>
      <w:b/>
      <w:bCs/>
      <w:smallCaps/>
      <w:sz w:val="24"/>
    </w:rPr>
  </w:style>
  <w:style w:type="character" w:customStyle="1" w:styleId="Small">
    <w:name w:val="Small"/>
    <w:basedOn w:val="DefaultParagraphFont"/>
    <w:uiPriority w:val="1"/>
    <w:qFormat/>
    <w:rsid w:val="00133AB0"/>
    <w:rPr>
      <w:sz w:val="12"/>
    </w:rPr>
  </w:style>
  <w:style w:type="character" w:customStyle="1" w:styleId="Heading1Char">
    <w:name w:val="Heading 1 Char"/>
    <w:aliases w:val="Block Char"/>
    <w:basedOn w:val="DefaultParagraphFont"/>
    <w:link w:val="Heading1"/>
    <w:uiPriority w:val="9"/>
    <w:rsid w:val="00E92F50"/>
    <w:rPr>
      <w:rFonts w:ascii="Helvetica Neue" w:eastAsiaTheme="majorEastAsia" w:hAnsi="Helvetica Neue" w:cstheme="majorBidi"/>
      <w:b/>
      <w:smallCaps/>
      <w:sz w:val="44"/>
      <w:szCs w:val="36"/>
    </w:rPr>
  </w:style>
  <w:style w:type="paragraph" w:styleId="DocumentMap">
    <w:name w:val="Document Map"/>
    <w:basedOn w:val="Normal"/>
    <w:link w:val="DocumentMapChar"/>
    <w:uiPriority w:val="99"/>
    <w:semiHidden/>
    <w:unhideWhenUsed/>
    <w:rsid w:val="0050631D"/>
    <w:rPr>
      <w:rFonts w:ascii="Lucida Grande" w:hAnsi="Lucida Grande" w:cs="Lucida Grande"/>
    </w:rPr>
  </w:style>
  <w:style w:type="character" w:customStyle="1" w:styleId="DocumentMapChar">
    <w:name w:val="Document Map Char"/>
    <w:basedOn w:val="DefaultParagraphFont"/>
    <w:link w:val="DocumentMap"/>
    <w:uiPriority w:val="99"/>
    <w:semiHidden/>
    <w:rsid w:val="0050631D"/>
    <w:rPr>
      <w:rFonts w:ascii="Lucida Grande" w:hAnsi="Lucida Grande" w:cs="Lucida Grande"/>
    </w:rPr>
  </w:style>
  <w:style w:type="character" w:customStyle="1" w:styleId="Heading2Char">
    <w:name w:val="Heading 2 Char"/>
    <w:aliases w:val="Sub-Block Char"/>
    <w:basedOn w:val="DefaultParagraphFont"/>
    <w:link w:val="Heading2"/>
    <w:uiPriority w:val="9"/>
    <w:rsid w:val="00AA25DC"/>
    <w:rPr>
      <w:rFonts w:ascii="Helvetica Neue" w:eastAsiaTheme="majorEastAsia" w:hAnsi="Helvetica Neue" w:cstheme="majorBidi"/>
      <w:b/>
      <w:bCs/>
      <w:smallCaps/>
      <w:sz w:val="36"/>
      <w:szCs w:val="28"/>
      <w:u w:val="double"/>
    </w:rPr>
  </w:style>
  <w:style w:type="paragraph" w:styleId="Header">
    <w:name w:val="header"/>
    <w:basedOn w:val="Normal"/>
    <w:link w:val="HeaderChar"/>
    <w:uiPriority w:val="99"/>
    <w:unhideWhenUsed/>
    <w:rsid w:val="00C66BA5"/>
    <w:pPr>
      <w:tabs>
        <w:tab w:val="center" w:pos="4320"/>
        <w:tab w:val="right" w:pos="8640"/>
      </w:tabs>
    </w:pPr>
  </w:style>
  <w:style w:type="character" w:customStyle="1" w:styleId="HeaderChar">
    <w:name w:val="Header Char"/>
    <w:basedOn w:val="DefaultParagraphFont"/>
    <w:link w:val="Header"/>
    <w:uiPriority w:val="99"/>
    <w:rsid w:val="00C66BA5"/>
    <w:rPr>
      <w:rFonts w:ascii="Helvetica Neue" w:hAnsi="Helvetica Neue"/>
      <w:sz w:val="16"/>
    </w:rPr>
  </w:style>
  <w:style w:type="paragraph" w:styleId="Footer">
    <w:name w:val="footer"/>
    <w:basedOn w:val="Normal"/>
    <w:link w:val="FooterChar"/>
    <w:uiPriority w:val="99"/>
    <w:unhideWhenUsed/>
    <w:rsid w:val="00C66BA5"/>
    <w:pPr>
      <w:tabs>
        <w:tab w:val="center" w:pos="4320"/>
        <w:tab w:val="right" w:pos="8640"/>
      </w:tabs>
    </w:pPr>
  </w:style>
  <w:style w:type="character" w:customStyle="1" w:styleId="FooterChar">
    <w:name w:val="Footer Char"/>
    <w:basedOn w:val="DefaultParagraphFont"/>
    <w:link w:val="Footer"/>
    <w:uiPriority w:val="99"/>
    <w:rsid w:val="00C66BA5"/>
    <w:rPr>
      <w:rFonts w:ascii="Helvetica Neue" w:hAnsi="Helvetica Neue"/>
      <w:sz w:val="16"/>
    </w:rPr>
  </w:style>
  <w:style w:type="character" w:customStyle="1" w:styleId="Cite">
    <w:name w:val="Cite"/>
    <w:aliases w:val="Style Style Bold + 12 pt,Style Style Bold,Style Style Bold + 12pt,Style Style + 12 pt,Style Style Bo... +,Old Cite"/>
    <w:basedOn w:val="DefaultParagraphFont"/>
    <w:uiPriority w:val="5"/>
    <w:qFormat/>
    <w:rsid w:val="00ED201C"/>
    <w:rPr>
      <w:rFonts w:ascii="Helvetica Neue" w:hAnsi="Helvetica Neue"/>
      <w:b/>
      <w:bCs/>
      <w:caps w:val="0"/>
      <w:smallCaps/>
      <w:sz w:val="22"/>
      <w:szCs w:val="22"/>
      <w:u w:val="single"/>
    </w:rPr>
  </w:style>
  <w:style w:type="paragraph" w:styleId="TOC1">
    <w:name w:val="toc 1"/>
    <w:basedOn w:val="Normal"/>
    <w:next w:val="Normal"/>
    <w:autoRedefine/>
    <w:uiPriority w:val="39"/>
    <w:unhideWhenUsed/>
    <w:rsid w:val="000A2448"/>
  </w:style>
  <w:style w:type="paragraph" w:styleId="TOC2">
    <w:name w:val="toc 2"/>
    <w:basedOn w:val="Normal"/>
    <w:next w:val="Normal"/>
    <w:autoRedefine/>
    <w:uiPriority w:val="39"/>
    <w:unhideWhenUsed/>
    <w:rsid w:val="000A2448"/>
    <w:pPr>
      <w:ind w:left="160"/>
    </w:pPr>
  </w:style>
  <w:style w:type="paragraph" w:styleId="TOC3">
    <w:name w:val="toc 3"/>
    <w:basedOn w:val="Normal"/>
    <w:next w:val="Normal"/>
    <w:autoRedefine/>
    <w:uiPriority w:val="39"/>
    <w:unhideWhenUsed/>
    <w:rsid w:val="000A2448"/>
    <w:pPr>
      <w:ind w:left="320"/>
    </w:pPr>
  </w:style>
  <w:style w:type="paragraph" w:styleId="TOC4">
    <w:name w:val="toc 4"/>
    <w:basedOn w:val="Normal"/>
    <w:next w:val="Normal"/>
    <w:autoRedefine/>
    <w:uiPriority w:val="39"/>
    <w:unhideWhenUsed/>
    <w:rsid w:val="000A2448"/>
    <w:pPr>
      <w:ind w:left="480"/>
    </w:pPr>
  </w:style>
  <w:style w:type="paragraph" w:styleId="TOC5">
    <w:name w:val="toc 5"/>
    <w:basedOn w:val="Normal"/>
    <w:next w:val="Normal"/>
    <w:autoRedefine/>
    <w:uiPriority w:val="39"/>
    <w:unhideWhenUsed/>
    <w:rsid w:val="000A2448"/>
    <w:pPr>
      <w:ind w:left="640"/>
    </w:pPr>
  </w:style>
  <w:style w:type="paragraph" w:styleId="TOC6">
    <w:name w:val="toc 6"/>
    <w:basedOn w:val="Normal"/>
    <w:next w:val="Normal"/>
    <w:autoRedefine/>
    <w:uiPriority w:val="39"/>
    <w:unhideWhenUsed/>
    <w:rsid w:val="000A2448"/>
    <w:pPr>
      <w:ind w:left="800"/>
    </w:pPr>
  </w:style>
  <w:style w:type="paragraph" w:styleId="TOC7">
    <w:name w:val="toc 7"/>
    <w:basedOn w:val="Normal"/>
    <w:next w:val="Normal"/>
    <w:autoRedefine/>
    <w:uiPriority w:val="39"/>
    <w:unhideWhenUsed/>
    <w:rsid w:val="000A2448"/>
    <w:pPr>
      <w:ind w:left="960"/>
    </w:pPr>
  </w:style>
  <w:style w:type="paragraph" w:styleId="TOC8">
    <w:name w:val="toc 8"/>
    <w:basedOn w:val="Normal"/>
    <w:next w:val="Normal"/>
    <w:autoRedefine/>
    <w:uiPriority w:val="39"/>
    <w:unhideWhenUsed/>
    <w:rsid w:val="000A2448"/>
    <w:pPr>
      <w:ind w:left="1120"/>
    </w:pPr>
  </w:style>
  <w:style w:type="paragraph" w:styleId="TOC9">
    <w:name w:val="toc 9"/>
    <w:basedOn w:val="Normal"/>
    <w:next w:val="Normal"/>
    <w:autoRedefine/>
    <w:uiPriority w:val="39"/>
    <w:unhideWhenUsed/>
    <w:rsid w:val="000A2448"/>
    <w:pPr>
      <w:ind w:left="1280"/>
    </w:pPr>
  </w:style>
  <w:style w:type="paragraph" w:customStyle="1" w:styleId="BlockHeadings">
    <w:name w:val="Block Headings"/>
    <w:next w:val="Nothing"/>
    <w:rsid w:val="00A42A5E"/>
    <w:pPr>
      <w:widowControl w:val="0"/>
      <w:jc w:val="center"/>
      <w:outlineLvl w:val="2"/>
    </w:pPr>
    <w:rPr>
      <w:rFonts w:ascii="Times New Roman" w:eastAsia="Times New Roman" w:hAnsi="Times New Roman" w:cs="Times New Roman"/>
      <w:b/>
      <w:sz w:val="28"/>
    </w:rPr>
  </w:style>
  <w:style w:type="paragraph" w:customStyle="1" w:styleId="Nothing">
    <w:name w:val="Nothing"/>
    <w:rsid w:val="00A42A5E"/>
    <w:pPr>
      <w:jc w:val="both"/>
    </w:pPr>
    <w:rPr>
      <w:rFonts w:ascii="Times New Roman" w:eastAsia="Times New Roman" w:hAnsi="Times New Roman" w:cs="Times New Roman"/>
      <w:sz w:val="20"/>
    </w:rPr>
  </w:style>
  <w:style w:type="paragraph" w:customStyle="1" w:styleId="Cards">
    <w:name w:val="Cards"/>
    <w:next w:val="Nothing"/>
    <w:rsid w:val="00A42A5E"/>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rsid w:val="00A42A5E"/>
    <w:rPr>
      <w:rFonts w:ascii="Times New Roman" w:hAnsi="Times New Roman"/>
      <w:sz w:val="24"/>
      <w:u w:val="thick"/>
    </w:rPr>
  </w:style>
  <w:style w:type="paragraph" w:customStyle="1" w:styleId="Cites">
    <w:name w:val="Cites"/>
    <w:next w:val="Cards"/>
    <w:rsid w:val="00A42A5E"/>
    <w:pPr>
      <w:widowControl w:val="0"/>
      <w:jc w:val="both"/>
    </w:pPr>
    <w:rPr>
      <w:rFonts w:ascii="Times New Roman" w:eastAsia="Times New Roman" w:hAnsi="Times New Roman" w:cs="Times New Roman"/>
      <w:sz w:val="20"/>
    </w:rPr>
  </w:style>
  <w:style w:type="character" w:customStyle="1" w:styleId="Author-Date">
    <w:name w:val="Author-Date"/>
    <w:rsid w:val="00A42A5E"/>
    <w:rPr>
      <w:b/>
      <w:sz w:val="24"/>
    </w:rPr>
  </w:style>
  <w:style w:type="paragraph" w:customStyle="1" w:styleId="Tags">
    <w:name w:val="Tags"/>
    <w:aliases w:val="No Spacing,No Spacing1,No Spacing11,Debate Text,No Spacing111,No Spacing2,Read stuff,No Spacing1111,tags,No Spacing21,No Spacing112,No Spacing3,No Spacing4,No Spacing211,No Spacing12,No Spacing5"/>
    <w:next w:val="Nothing"/>
    <w:rsid w:val="00A42A5E"/>
    <w:pPr>
      <w:widowControl w:val="0"/>
      <w:jc w:val="both"/>
      <w:outlineLvl w:val="3"/>
    </w:pPr>
    <w:rPr>
      <w:rFonts w:ascii="Times New Roman" w:eastAsia="Times New Roman" w:hAnsi="Times New Roman" w:cs="Times New Roman"/>
      <w:b/>
    </w:rPr>
  </w:style>
  <w:style w:type="paragraph" w:customStyle="1" w:styleId="H4Tag">
    <w:name w:val="H4 (Tag)"/>
    <w:basedOn w:val="Normal"/>
    <w:qFormat/>
    <w:rsid w:val="00524845"/>
    <w:pPr>
      <w:widowControl w:val="0"/>
    </w:pPr>
    <w:rPr>
      <w:b/>
      <w:sz w:val="28"/>
    </w:rPr>
  </w:style>
  <w:style w:type="paragraph" w:customStyle="1" w:styleId="HotRoute">
    <w:name w:val="Hot Route"/>
    <w:link w:val="HotRouteChar"/>
    <w:qFormat/>
    <w:rsid w:val="00524845"/>
    <w:pPr>
      <w:widowControl w:val="0"/>
      <w:ind w:left="144"/>
    </w:pPr>
    <w:rPr>
      <w:rFonts w:ascii="Helvetica Neue" w:eastAsia="Cambria" w:hAnsi="Helvetica Neue" w:cs="Times New Roman"/>
      <w:sz w:val="12"/>
    </w:rPr>
  </w:style>
  <w:style w:type="character" w:customStyle="1" w:styleId="HotRouteChar">
    <w:name w:val="Hot Route Char"/>
    <w:basedOn w:val="DefaultParagraphFont"/>
    <w:link w:val="HotRoute"/>
    <w:rsid w:val="00524845"/>
    <w:rPr>
      <w:rFonts w:ascii="Helvetica Neue" w:eastAsia="Cambria" w:hAnsi="Helvetica Neue" w:cs="Times New Roman"/>
      <w:sz w:val="12"/>
    </w:rPr>
  </w:style>
  <w:style w:type="character" w:customStyle="1" w:styleId="Emphasize">
    <w:name w:val="Emphasize"/>
    <w:basedOn w:val="Underline"/>
    <w:rsid w:val="00524845"/>
    <w:rPr>
      <w:rFonts w:ascii="Helvetica Neue" w:hAnsi="Helvetica Neue"/>
      <w:b/>
      <w:sz w:val="24"/>
      <w:u w:val="single"/>
      <w:bdr w:val="none" w:sz="0" w:space="0" w:color="auto"/>
      <w:shd w:val="clear" w:color="auto" w:fill="66FF66"/>
    </w:rPr>
  </w:style>
  <w:style w:type="character" w:customStyle="1" w:styleId="Heading3Char">
    <w:name w:val="Heading 3 Char"/>
    <w:basedOn w:val="DefaultParagraphFont"/>
    <w:link w:val="Heading3"/>
    <w:uiPriority w:val="9"/>
    <w:semiHidden/>
    <w:rsid w:val="009F7C03"/>
    <w:rPr>
      <w:rFonts w:asciiTheme="majorHAnsi" w:eastAsiaTheme="majorEastAsia" w:hAnsiTheme="majorHAnsi" w:cstheme="majorBidi"/>
      <w:b/>
      <w:bCs/>
      <w:color w:val="4F81BD" w:themeColor="accent1"/>
      <w:sz w:val="16"/>
    </w:rPr>
  </w:style>
  <w:style w:type="character" w:customStyle="1" w:styleId="cite0">
    <w:name w:val="cite"/>
    <w:qFormat/>
    <w:rsid w:val="009F7C03"/>
    <w:rPr>
      <w:rFonts w:ascii="Helvetica Neue" w:hAnsi="Helvetica Neue"/>
      <w:b/>
      <w:bCs/>
      <w:caps w:val="0"/>
      <w:smallCaps/>
      <w:sz w:val="24"/>
      <w:szCs w:val="24"/>
      <w:u w:val="single"/>
    </w:rPr>
  </w:style>
  <w:style w:type="character" w:customStyle="1" w:styleId="apple-converted-space">
    <w:name w:val="apple-converted-space"/>
    <w:basedOn w:val="DefaultParagraphFont"/>
    <w:rsid w:val="004778EF"/>
  </w:style>
  <w:style w:type="character" w:styleId="Hyperlink">
    <w:name w:val="Hyperlink"/>
    <w:basedOn w:val="DefaultParagraphFont"/>
    <w:uiPriority w:val="99"/>
    <w:rsid w:val="004778EF"/>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lcbackerblog.blogspot.com/2008/08/cuba-and-development-of-odious-debt.html" TargetMode="External"/><Relationship Id="rId9" Type="http://schemas.openxmlformats.org/officeDocument/2006/relationships/hyperlink" Target="http://eipcp.net/transversal/0207/lazzarato/en"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OS%20SSD:Users:bradbol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BE0B44-FFBB-A240-88AC-EDEF9A756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22</Pages>
  <Words>22815</Words>
  <Characters>130051</Characters>
  <Application>Microsoft Macintosh Word</Application>
  <DocSecurity>0</DocSecurity>
  <Lines>1083</Lines>
  <Paragraphs>305</Paragraphs>
  <ScaleCrop>false</ScaleCrop>
  <Company/>
  <LinksUpToDate>false</LinksUpToDate>
  <CharactersWithSpaces>152561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Bolman</dc:creator>
  <cp:keywords/>
  <dc:description/>
  <cp:lastModifiedBy>Brad Bolman</cp:lastModifiedBy>
  <cp:revision>24</cp:revision>
  <dcterms:created xsi:type="dcterms:W3CDTF">2013-06-28T19:19:00Z</dcterms:created>
  <dcterms:modified xsi:type="dcterms:W3CDTF">2013-06-28T19:42:00Z</dcterms:modified>
</cp:coreProperties>
</file>