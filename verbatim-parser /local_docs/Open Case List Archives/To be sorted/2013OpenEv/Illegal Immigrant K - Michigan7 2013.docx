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08D8" w:rsidRDefault="00AA08D8" w:rsidP="007F55A5">
      <w:pPr>
        <w:pStyle w:val="Heading1"/>
      </w:pPr>
      <w:bookmarkStart w:id="0" w:name="_GoBack"/>
      <w:r>
        <w:t>1NC – “Illegal Immigrant” Kritik</w:t>
      </w:r>
    </w:p>
    <w:p w:rsidR="00AA08D8" w:rsidRDefault="00AA08D8" w:rsidP="00AA08D8"/>
    <w:p w:rsidR="00AA08D8" w:rsidRPr="001220E6" w:rsidRDefault="00AA08D8" w:rsidP="00AA08D8">
      <w:pPr>
        <w:rPr>
          <w:b/>
        </w:rPr>
      </w:pPr>
      <w:r w:rsidRPr="001220E6">
        <w:rPr>
          <w:b/>
        </w:rPr>
        <w:t>“Illegal Immigrant” dehumanizes migrants – they reduce people to one action and deny their legality</w:t>
      </w:r>
    </w:p>
    <w:p w:rsidR="00AA08D8" w:rsidRPr="001220E6" w:rsidRDefault="00AA08D8" w:rsidP="00AA08D8">
      <w:pPr>
        <w:rPr>
          <w:u w:val="single"/>
        </w:rPr>
      </w:pPr>
    </w:p>
    <w:p w:rsidR="00AA08D8" w:rsidRPr="001220E6" w:rsidRDefault="00AA08D8" w:rsidP="00AA08D8">
      <w:pPr>
        <w:rPr>
          <w:sz w:val="14"/>
        </w:rPr>
      </w:pPr>
      <w:proofErr w:type="spellStart"/>
      <w:r w:rsidRPr="001220E6">
        <w:rPr>
          <w:b/>
        </w:rPr>
        <w:t>Golash-Boza</w:t>
      </w:r>
      <w:proofErr w:type="spellEnd"/>
      <w:r w:rsidRPr="001220E6">
        <w:rPr>
          <w:b/>
        </w:rPr>
        <w:t xml:space="preserve"> 2013 -</w:t>
      </w:r>
      <w:r w:rsidRPr="001220E6">
        <w:rPr>
          <w:sz w:val="14"/>
        </w:rPr>
        <w:t xml:space="preserve"> </w:t>
      </w:r>
      <w:r w:rsidRPr="001220E6">
        <w:rPr>
          <w:b/>
        </w:rPr>
        <w:t>Professor of Sociology at the University of California</w:t>
      </w:r>
      <w:r w:rsidRPr="001220E6">
        <w:rPr>
          <w:sz w:val="14"/>
        </w:rPr>
        <w:t xml:space="preserve">, (Tanya </w:t>
      </w:r>
      <w:proofErr w:type="spellStart"/>
      <w:r w:rsidRPr="001220E6">
        <w:rPr>
          <w:sz w:val="14"/>
        </w:rPr>
        <w:t>Golash-Boza</w:t>
      </w:r>
      <w:proofErr w:type="spellEnd"/>
      <w:r w:rsidRPr="001220E6">
        <w:rPr>
          <w:sz w:val="14"/>
        </w:rPr>
        <w:t xml:space="preserve">, </w:t>
      </w:r>
      <w:proofErr w:type="gramStart"/>
      <w:r w:rsidRPr="001220E6">
        <w:rPr>
          <w:sz w:val="14"/>
        </w:rPr>
        <w:t>“ No</w:t>
      </w:r>
      <w:proofErr w:type="gramEnd"/>
      <w:r w:rsidRPr="001220E6">
        <w:rPr>
          <w:sz w:val="14"/>
        </w:rPr>
        <w:t xml:space="preserve"> human being is illegal: It's time to drop the '</w:t>
      </w:r>
      <w:proofErr w:type="spellStart"/>
      <w:r w:rsidRPr="001220E6">
        <w:rPr>
          <w:sz w:val="14"/>
        </w:rPr>
        <w:t>i</w:t>
      </w:r>
      <w:proofErr w:type="spellEnd"/>
      <w:r w:rsidRPr="001220E6">
        <w:rPr>
          <w:sz w:val="14"/>
        </w:rPr>
        <w:t xml:space="preserve">-word',” Aljazeera, 4/8/13, </w:t>
      </w:r>
      <w:hyperlink r:id="rId10" w:history="1">
        <w:r w:rsidRPr="001220E6">
          <w:rPr>
            <w:rStyle w:val="Hyperlink"/>
            <w:sz w:val="14"/>
          </w:rPr>
          <w:t>http://www.aljazeera.com/indepth/opinion/2013/04/201347111531424247.html</w:t>
        </w:r>
      </w:hyperlink>
      <w:r w:rsidRPr="001220E6">
        <w:rPr>
          <w:sz w:val="14"/>
        </w:rPr>
        <w:t>, Accessed 7/31/13)</w:t>
      </w:r>
    </w:p>
    <w:p w:rsidR="00AA08D8" w:rsidRPr="001220E6" w:rsidRDefault="00AA08D8" w:rsidP="00AA08D8">
      <w:pPr>
        <w:rPr>
          <w:sz w:val="14"/>
        </w:rPr>
      </w:pPr>
    </w:p>
    <w:p w:rsidR="00AA08D8" w:rsidRPr="001220E6" w:rsidRDefault="00AA08D8" w:rsidP="00AA08D8">
      <w:pPr>
        <w:rPr>
          <w:sz w:val="14"/>
        </w:rPr>
      </w:pPr>
      <w:r w:rsidRPr="001220E6">
        <w:rPr>
          <w:u w:val="single"/>
        </w:rPr>
        <w:t>People who live in the US without permission from the US government are commonly referred to as illegals, illegal immigrants, illegal aliens,</w:t>
      </w:r>
      <w:r w:rsidRPr="001220E6">
        <w:rPr>
          <w:sz w:val="14"/>
        </w:rPr>
        <w:t xml:space="preserve"> undocumented immigrants, or </w:t>
      </w:r>
      <w:proofErr w:type="spellStart"/>
      <w:r w:rsidRPr="001220E6">
        <w:rPr>
          <w:sz w:val="14"/>
        </w:rPr>
        <w:t>unauthorised</w:t>
      </w:r>
      <w:proofErr w:type="spellEnd"/>
      <w:r w:rsidRPr="001220E6">
        <w:rPr>
          <w:sz w:val="14"/>
        </w:rPr>
        <w:t xml:space="preserve"> migrants. </w:t>
      </w:r>
      <w:r w:rsidRPr="001220E6">
        <w:rPr>
          <w:u w:val="single"/>
        </w:rPr>
        <w:t>The term you select to describe them has consequences. The first term "illegal" is grammatically incorrect</w:t>
      </w:r>
      <w:r w:rsidRPr="001220E6">
        <w:rPr>
          <w:sz w:val="14"/>
        </w:rPr>
        <w:t xml:space="preserve"> - as it uses an adjective (illegal) as a noun. </w:t>
      </w:r>
      <w:r w:rsidRPr="001220E6">
        <w:rPr>
          <w:u w:val="single"/>
        </w:rPr>
        <w:t>A person could have entered the country illegally, but that does not mean it is appropriate to call them an "illegal".</w:t>
      </w:r>
      <w:r w:rsidRPr="001220E6">
        <w:rPr>
          <w:sz w:val="14"/>
        </w:rPr>
        <w:t xml:space="preserve"> The US government prefers to use the terms "illegal alien" and "illegal immigrant". However, </w:t>
      </w:r>
      <w:r w:rsidRPr="001220E6">
        <w:rPr>
          <w:u w:val="single"/>
        </w:rPr>
        <w:t>the fact that the government had adopted a moniker does not mean that the word is accurate or unproblematic.</w:t>
      </w:r>
      <w:r w:rsidRPr="001220E6">
        <w:rPr>
          <w:sz w:val="14"/>
        </w:rPr>
        <w:t xml:space="preserve"> The US government also uses terms such as "criminal alien" and "fugitive alien", which </w:t>
      </w:r>
      <w:r w:rsidRPr="001220E6">
        <w:rPr>
          <w:u w:val="single"/>
        </w:rPr>
        <w:t xml:space="preserve">are </w:t>
      </w:r>
      <w:proofErr w:type="spellStart"/>
      <w:r w:rsidRPr="001220E6">
        <w:rPr>
          <w:u w:val="single"/>
        </w:rPr>
        <w:t>dehumanising</w:t>
      </w:r>
      <w:proofErr w:type="spellEnd"/>
      <w:r w:rsidRPr="001220E6">
        <w:rPr>
          <w:u w:val="single"/>
        </w:rPr>
        <w:t xml:space="preserve"> and politically motivated</w:t>
      </w:r>
      <w:r w:rsidRPr="001220E6">
        <w:rPr>
          <w:sz w:val="14"/>
        </w:rPr>
        <w:t xml:space="preserve">. </w:t>
      </w:r>
      <w:r w:rsidRPr="001220E6">
        <w:rPr>
          <w:u w:val="single"/>
        </w:rPr>
        <w:t xml:space="preserve">To universally refer to people who live in the country without </w:t>
      </w:r>
      <w:proofErr w:type="spellStart"/>
      <w:r w:rsidRPr="001220E6">
        <w:rPr>
          <w:u w:val="single"/>
        </w:rPr>
        <w:t>authorisation</w:t>
      </w:r>
      <w:proofErr w:type="spellEnd"/>
      <w:r w:rsidRPr="001220E6">
        <w:rPr>
          <w:u w:val="single"/>
        </w:rPr>
        <w:t xml:space="preserve"> as "illegal immigrants" is incorrect.</w:t>
      </w:r>
      <w:r w:rsidRPr="001220E6">
        <w:rPr>
          <w:sz w:val="14"/>
        </w:rPr>
        <w:t xml:space="preserve"> As David Leopold points out, people who are victims of human trafficking and in the US without </w:t>
      </w:r>
      <w:proofErr w:type="spellStart"/>
      <w:r w:rsidRPr="001220E6">
        <w:rPr>
          <w:sz w:val="14"/>
        </w:rPr>
        <w:t>authorisation</w:t>
      </w:r>
      <w:proofErr w:type="spellEnd"/>
      <w:r w:rsidRPr="001220E6">
        <w:rPr>
          <w:sz w:val="14"/>
        </w:rPr>
        <w:t xml:space="preserve"> merit protection, not prosecution.</w:t>
      </w:r>
      <w:r w:rsidRPr="001220E6">
        <w:rPr>
          <w:u w:val="single"/>
        </w:rPr>
        <w:t xml:space="preserve"> The terms "illegal immigrant" and "illegal alien" are problematic because they focus all of our attention on one aspect of a person - the fact that they do not have permission to remain in the country.</w:t>
      </w:r>
      <w:r w:rsidRPr="001220E6">
        <w:rPr>
          <w:sz w:val="14"/>
        </w:rPr>
        <w:t xml:space="preserve"> </w:t>
      </w:r>
      <w:r w:rsidRPr="001220E6">
        <w:rPr>
          <w:u w:val="single"/>
        </w:rPr>
        <w:t xml:space="preserve">This is problematic because having crossed the border without permission does not render a person necessarily an "illegal </w:t>
      </w:r>
      <w:proofErr w:type="spellStart"/>
      <w:r w:rsidRPr="001220E6">
        <w:rPr>
          <w:u w:val="single"/>
        </w:rPr>
        <w:t>immigrant".You</w:t>
      </w:r>
      <w:proofErr w:type="spellEnd"/>
      <w:r w:rsidRPr="001220E6">
        <w:rPr>
          <w:u w:val="single"/>
        </w:rPr>
        <w:t xml:space="preserve"> can cross the border without permission, and later obtain </w:t>
      </w:r>
      <w:proofErr w:type="spellStart"/>
      <w:r w:rsidRPr="001220E6">
        <w:rPr>
          <w:u w:val="single"/>
        </w:rPr>
        <w:t>legalisation</w:t>
      </w:r>
      <w:proofErr w:type="spellEnd"/>
      <w:r w:rsidRPr="001220E6">
        <w:rPr>
          <w:u w:val="single"/>
        </w:rPr>
        <w:t xml:space="preserve"> and even citizenship. </w:t>
      </w:r>
      <w:r w:rsidRPr="001220E6">
        <w:rPr>
          <w:sz w:val="14"/>
        </w:rPr>
        <w:t xml:space="preserve">Just as going over the speed limit once does not make you an "illegal driver", nor does crossing the border once make you an "illegal immigrant" or an "illegal alien". Furthermore, as Professor Otto Santa Ana of the University of California, Los Angeles, explains, </w:t>
      </w:r>
      <w:r w:rsidRPr="001220E6">
        <w:rPr>
          <w:u w:val="single"/>
        </w:rPr>
        <w:t>the use of the adjective illegal implies criminality, and overstaying your visa or evading immigration inspectors is a civil offence.</w:t>
      </w:r>
      <w:r w:rsidRPr="001220E6">
        <w:rPr>
          <w:sz w:val="14"/>
        </w:rPr>
        <w:t xml:space="preserve"> </w:t>
      </w:r>
    </w:p>
    <w:p w:rsidR="00AA08D8" w:rsidRDefault="00AA08D8" w:rsidP="00AA08D8"/>
    <w:p w:rsidR="00BE4BE3" w:rsidRPr="00BE4BE3" w:rsidRDefault="00BE4BE3" w:rsidP="00BE4BE3">
      <w:pPr>
        <w:rPr>
          <w:rFonts w:eastAsia="Times New Roman"/>
          <w:b/>
          <w:szCs w:val="20"/>
        </w:rPr>
      </w:pPr>
      <w:r w:rsidRPr="00BE4BE3">
        <w:rPr>
          <w:rFonts w:eastAsia="Times New Roman"/>
          <w:b/>
          <w:szCs w:val="20"/>
        </w:rPr>
        <w:t>Dehumanization is the worst impact, it brings the society to total damnation: a loss of all value to life, justifies all genocides and atrocities.</w:t>
      </w:r>
    </w:p>
    <w:p w:rsidR="00BE4BE3" w:rsidRPr="00BE4BE3" w:rsidRDefault="00BE4BE3" w:rsidP="00BE4BE3">
      <w:pPr>
        <w:rPr>
          <w:rFonts w:eastAsia="Times New Roman"/>
          <w:b/>
          <w:szCs w:val="20"/>
        </w:rPr>
      </w:pPr>
    </w:p>
    <w:p w:rsidR="00BE4BE3" w:rsidRPr="00BE4BE3" w:rsidRDefault="00BE4BE3" w:rsidP="00BE4BE3">
      <w:pPr>
        <w:rPr>
          <w:rFonts w:eastAsia="Times New Roman"/>
          <w:sz w:val="14"/>
          <w:szCs w:val="20"/>
        </w:rPr>
      </w:pPr>
      <w:proofErr w:type="spellStart"/>
      <w:r w:rsidRPr="00BE4BE3">
        <w:rPr>
          <w:rFonts w:eastAsia="Times New Roman"/>
          <w:b/>
          <w:szCs w:val="20"/>
        </w:rPr>
        <w:t>Fasching</w:t>
      </w:r>
      <w:proofErr w:type="spellEnd"/>
      <w:r w:rsidRPr="00BE4BE3">
        <w:rPr>
          <w:rFonts w:eastAsia="Times New Roman"/>
          <w:b/>
          <w:szCs w:val="20"/>
        </w:rPr>
        <w:t>, Professor of Religious Studies in the University of South Florida 1993</w:t>
      </w:r>
      <w:r w:rsidRPr="00BE4BE3">
        <w:rPr>
          <w:rFonts w:eastAsia="Times New Roman"/>
          <w:sz w:val="14"/>
          <w:szCs w:val="20"/>
        </w:rPr>
        <w:t xml:space="preserve"> [Darrell J., Part II of The ethical challenge of Auschwitz and Hiroshima: Apocalypse or Utopia</w:t>
      </w:r>
      <w:proofErr w:type="gramStart"/>
      <w:r w:rsidRPr="00BE4BE3">
        <w:rPr>
          <w:rFonts w:eastAsia="Times New Roman"/>
          <w:sz w:val="14"/>
          <w:szCs w:val="20"/>
        </w:rPr>
        <w:t>?,</w:t>
      </w:r>
      <w:proofErr w:type="gramEnd"/>
      <w:r w:rsidRPr="00BE4BE3">
        <w:rPr>
          <w:rFonts w:eastAsia="Times New Roman"/>
          <w:sz w:val="14"/>
          <w:szCs w:val="20"/>
        </w:rPr>
        <w:t xml:space="preserve"> Chapter 4 "The Ethical Challenge of Auschwitz and Hiroshima to Technological Utopianism", part 4 "The Challenge of Auschwitz and Hiroshima: From Sacred Morality to Alienation and Ethics", </w:t>
      </w:r>
      <w:proofErr w:type="spellStart"/>
      <w:r w:rsidRPr="00BE4BE3">
        <w:rPr>
          <w:rFonts w:eastAsia="Times New Roman"/>
          <w:sz w:val="14"/>
          <w:szCs w:val="20"/>
        </w:rPr>
        <w:t>Ebooks</w:t>
      </w:r>
      <w:proofErr w:type="spellEnd"/>
      <w:r w:rsidRPr="00BE4BE3">
        <w:rPr>
          <w:rFonts w:eastAsia="Times New Roman"/>
          <w:sz w:val="14"/>
          <w:szCs w:val="20"/>
        </w:rPr>
        <w:t>]</w:t>
      </w:r>
    </w:p>
    <w:p w:rsidR="00BE4BE3" w:rsidRPr="00BE4BE3" w:rsidRDefault="00BE4BE3" w:rsidP="00BE4BE3">
      <w:pPr>
        <w:rPr>
          <w:rFonts w:eastAsia="Times New Roman"/>
          <w:sz w:val="14"/>
          <w:szCs w:val="20"/>
        </w:rPr>
      </w:pPr>
    </w:p>
    <w:p w:rsidR="00BE4BE3" w:rsidRPr="00BE4BE3" w:rsidRDefault="00BE4BE3" w:rsidP="00BE4BE3">
      <w:pPr>
        <w:widowControl w:val="0"/>
        <w:autoSpaceDE w:val="0"/>
        <w:autoSpaceDN w:val="0"/>
        <w:adjustRightInd w:val="0"/>
        <w:rPr>
          <w:rFonts w:eastAsia="Times New Roman"/>
          <w:szCs w:val="20"/>
          <w:u w:val="single"/>
        </w:rPr>
      </w:pPr>
      <w:r w:rsidRPr="00BE4BE3">
        <w:rPr>
          <w:rFonts w:eastAsia="Times New Roman"/>
          <w:sz w:val="14"/>
          <w:szCs w:val="12"/>
        </w:rPr>
        <w:t>Although every culture is inherently utopian in its potentiality, the internal social dynamic through which its symbolic world-view is maintained as a sacred order has a tendency to transform it into a closed ideological universe (in Karl Mannheim's sense of the ideological; namely, a world-view that promises change while actually reinforcing the status quo) that tends to define human identity in terms advantageous to some and at the expense of others.</w:t>
      </w:r>
      <w:r w:rsidRPr="00BE4BE3">
        <w:rPr>
          <w:rFonts w:eastAsia="Times New Roman"/>
          <w:color w:val="44104E"/>
          <w:sz w:val="14"/>
          <w:szCs w:val="26"/>
        </w:rPr>
        <w:t xml:space="preserve"> </w:t>
      </w:r>
      <w:r w:rsidRPr="00BE4BE3">
        <w:rPr>
          <w:rFonts w:eastAsia="Times New Roman"/>
          <w:szCs w:val="20"/>
          <w:u w:val="single"/>
        </w:rPr>
        <w:t>Historically the process of dehumanization has typically begun by redefining the other as,</w:t>
      </w:r>
      <w:r w:rsidRPr="00BE4BE3">
        <w:rPr>
          <w:rFonts w:eastAsia="Times New Roman"/>
          <w:color w:val="44104E"/>
          <w:sz w:val="14"/>
          <w:szCs w:val="26"/>
        </w:rPr>
        <w:t xml:space="preserve"> </w:t>
      </w:r>
      <w:r w:rsidRPr="00BE4BE3">
        <w:rPr>
          <w:rFonts w:eastAsia="Times New Roman"/>
          <w:sz w:val="14"/>
          <w:szCs w:val="20"/>
        </w:rPr>
        <w:t>by nature,</w:t>
      </w:r>
      <w:r w:rsidRPr="00BE4BE3">
        <w:rPr>
          <w:rFonts w:eastAsia="Times New Roman"/>
          <w:color w:val="44104E"/>
          <w:sz w:val="14"/>
          <w:szCs w:val="26"/>
        </w:rPr>
        <w:t xml:space="preserve"> </w:t>
      </w:r>
      <w:r w:rsidRPr="00BE4BE3">
        <w:rPr>
          <w:rFonts w:eastAsia="Times New Roman"/>
          <w:szCs w:val="20"/>
          <w:u w:val="single"/>
        </w:rPr>
        <w:t>less than human. So the Nazis did to the Jews, and European Americans did to the Native Americans</w:t>
      </w:r>
      <w:r w:rsidRPr="00BE4BE3">
        <w:rPr>
          <w:rFonts w:eastAsia="Times New Roman" w:cs="Arial"/>
          <w:bCs/>
          <w:color w:val="000000"/>
          <w:szCs w:val="20"/>
          <w:u w:val="single"/>
        </w:rPr>
        <w:t>,</w:t>
      </w:r>
      <w:r w:rsidRPr="00BE4BE3">
        <w:rPr>
          <w:rFonts w:eastAsia="Times New Roman"/>
          <w:color w:val="44104E"/>
          <w:sz w:val="14"/>
          <w:szCs w:val="26"/>
        </w:rPr>
        <w:t xml:space="preserve"> </w:t>
      </w:r>
      <w:r w:rsidRPr="00BE4BE3">
        <w:rPr>
          <w:rFonts w:eastAsia="Times New Roman"/>
          <w:sz w:val="14"/>
          <w:szCs w:val="20"/>
        </w:rPr>
        <w:t>men have done to women, and whites to blacks. By relegating these social definitions to the realm of nature they are removed from the realm of choice and ethical reflection.</w:t>
      </w:r>
      <w:r w:rsidRPr="00BE4BE3">
        <w:rPr>
          <w:rFonts w:eastAsia="Times New Roman"/>
          <w:color w:val="44104E"/>
          <w:sz w:val="14"/>
          <w:szCs w:val="26"/>
        </w:rPr>
        <w:t xml:space="preserve"> </w:t>
      </w:r>
      <w:r w:rsidRPr="00BE4BE3">
        <w:rPr>
          <w:rFonts w:eastAsia="Times New Roman"/>
          <w:szCs w:val="20"/>
          <w:u w:val="single"/>
        </w:rPr>
        <w:t>Hence those in the superior categories need feel no responsibility toward those in the inferior categories</w:t>
      </w:r>
      <w:r w:rsidRPr="00BE4BE3">
        <w:rPr>
          <w:rFonts w:eastAsia="Times New Roman" w:cs="Arial"/>
          <w:bCs/>
          <w:color w:val="000000"/>
          <w:szCs w:val="20"/>
          <w:u w:val="single"/>
        </w:rPr>
        <w:t>.</w:t>
      </w:r>
      <w:r w:rsidRPr="00BE4BE3">
        <w:rPr>
          <w:rFonts w:eastAsia="Times New Roman"/>
          <w:color w:val="44104E"/>
          <w:sz w:val="14"/>
          <w:szCs w:val="12"/>
        </w:rPr>
        <w:t xml:space="preserve"> </w:t>
      </w:r>
      <w:r w:rsidRPr="00BE4BE3">
        <w:rPr>
          <w:rFonts w:eastAsia="Times New Roman"/>
          <w:sz w:val="14"/>
          <w:szCs w:val="12"/>
        </w:rPr>
        <w:t xml:space="preserve">It is simply a matter of recognizing reality. Those who are the objects of such definitions find themselves robbed of their humanity. They are defined by and confined to the present horizon of culture and their place in it, which seeks to rob them of their utopian capacity for </w:t>
      </w:r>
      <w:proofErr w:type="spellStart"/>
      <w:r w:rsidRPr="00BE4BE3">
        <w:rPr>
          <w:rFonts w:eastAsia="Times New Roman"/>
          <w:sz w:val="14"/>
          <w:szCs w:val="12"/>
        </w:rPr>
        <w:t>theonomous</w:t>
      </w:r>
      <w:proofErr w:type="spellEnd"/>
      <w:r w:rsidRPr="00BE4BE3">
        <w:rPr>
          <w:rFonts w:eastAsia="Times New Roman"/>
          <w:sz w:val="14"/>
          <w:szCs w:val="12"/>
        </w:rPr>
        <w:t xml:space="preserve"> self-transcending self-definition</w:t>
      </w:r>
      <w:r w:rsidRPr="00BE4BE3">
        <w:rPr>
          <w:rFonts w:eastAsia="Times New Roman"/>
          <w:sz w:val="14"/>
          <w:szCs w:val="10"/>
        </w:rPr>
        <w:t>.</w:t>
      </w:r>
      <w:r w:rsidRPr="00BE4BE3">
        <w:rPr>
          <w:rFonts w:eastAsia="Times New Roman"/>
          <w:sz w:val="14"/>
          <w:szCs w:val="20"/>
        </w:rPr>
        <w:t xml:space="preserve"> </w:t>
      </w:r>
      <w:r w:rsidRPr="00BE4BE3">
        <w:rPr>
          <w:rFonts w:eastAsia="Times New Roman"/>
          <w:szCs w:val="20"/>
          <w:u w:val="single"/>
        </w:rPr>
        <w:t xml:space="preserve">The </w:t>
      </w:r>
      <w:proofErr w:type="spellStart"/>
      <w:r w:rsidRPr="00BE4BE3">
        <w:rPr>
          <w:rFonts w:eastAsia="Times New Roman"/>
          <w:szCs w:val="20"/>
          <w:u w:val="single"/>
        </w:rPr>
        <w:t>cosmicization</w:t>
      </w:r>
      <w:proofErr w:type="spellEnd"/>
      <w:r w:rsidRPr="00BE4BE3">
        <w:rPr>
          <w:rFonts w:eastAsia="Times New Roman"/>
          <w:szCs w:val="20"/>
          <w:u w:val="single"/>
        </w:rPr>
        <w:t xml:space="preserve"> of social identities is inevitably legitimated by sacred narratives</w:t>
      </w:r>
      <w:r w:rsidRPr="00BE4BE3">
        <w:rPr>
          <w:rFonts w:eastAsia="Times New Roman"/>
          <w:color w:val="44104E"/>
          <w:sz w:val="14"/>
          <w:szCs w:val="26"/>
        </w:rPr>
        <w:t xml:space="preserve">, </w:t>
      </w:r>
      <w:r w:rsidRPr="00BE4BE3">
        <w:rPr>
          <w:rFonts w:eastAsia="Times New Roman"/>
          <w:sz w:val="14"/>
          <w:szCs w:val="20"/>
        </w:rPr>
        <w:t>whether religious or secular-scientific (e.g., the Nazi biological myth of Aryan racial superiority),</w:t>
      </w:r>
      <w:r w:rsidRPr="00BE4BE3">
        <w:rPr>
          <w:rFonts w:eastAsia="Times New Roman"/>
          <w:color w:val="44104E"/>
          <w:sz w:val="14"/>
          <w:szCs w:val="26"/>
        </w:rPr>
        <w:t xml:space="preserve"> </w:t>
      </w:r>
      <w:r w:rsidRPr="00BE4BE3">
        <w:rPr>
          <w:rFonts w:eastAsia="Times New Roman"/>
          <w:szCs w:val="20"/>
          <w:u w:val="single"/>
        </w:rPr>
        <w:t>which dehumanize not only the victims but also the victors.</w:t>
      </w:r>
      <w:r w:rsidRPr="00BE4BE3">
        <w:rPr>
          <w:rFonts w:eastAsia="Times New Roman"/>
          <w:color w:val="44104E"/>
          <w:sz w:val="14"/>
          <w:szCs w:val="26"/>
        </w:rPr>
        <w:t xml:space="preserve"> </w:t>
      </w:r>
      <w:r w:rsidRPr="00BE4BE3">
        <w:rPr>
          <w:rFonts w:eastAsia="Times New Roman"/>
          <w:sz w:val="14"/>
          <w:szCs w:val="20"/>
        </w:rPr>
        <w:t>For to create such a demonic social order the victors must deny not only the humanity of the other who is treated as totally alien but also their own humanity as well. That is,</w:t>
      </w:r>
      <w:r w:rsidRPr="00BE4BE3">
        <w:rPr>
          <w:rFonts w:eastAsia="Times New Roman"/>
          <w:color w:val="44104E"/>
          <w:sz w:val="14"/>
          <w:szCs w:val="26"/>
        </w:rPr>
        <w:t xml:space="preserve"> </w:t>
      </w:r>
      <w:r w:rsidRPr="00BE4BE3">
        <w:rPr>
          <w:rFonts w:eastAsia="Times New Roman"/>
          <w:szCs w:val="20"/>
          <w:u w:val="single"/>
        </w:rPr>
        <w:t>to imprison the alien in his or her enforced subhuman identity</w:t>
      </w:r>
      <w:r w:rsidRPr="00BE4BE3">
        <w:rPr>
          <w:rFonts w:eastAsia="Times New Roman"/>
          <w:color w:val="44104E"/>
          <w:sz w:val="14"/>
          <w:szCs w:val="26"/>
        </w:rPr>
        <w:t xml:space="preserve"> </w:t>
      </w:r>
      <w:r w:rsidRPr="00BE4BE3">
        <w:rPr>
          <w:rFonts w:eastAsia="Times New Roman"/>
          <w:sz w:val="14"/>
          <w:szCs w:val="20"/>
        </w:rPr>
        <w:t xml:space="preserve">(an identity that attempts to deny the victim the possibility of self-transcendence) </w:t>
      </w:r>
      <w:r w:rsidRPr="00BE4BE3">
        <w:rPr>
          <w:rFonts w:eastAsia="Times New Roman" w:cs="Arial"/>
          <w:bCs/>
          <w:color w:val="000000"/>
          <w:szCs w:val="20"/>
          <w:u w:val="single"/>
        </w:rPr>
        <w:t>t</w:t>
      </w:r>
      <w:r w:rsidRPr="00BE4BE3">
        <w:rPr>
          <w:rFonts w:eastAsia="Times New Roman"/>
          <w:szCs w:val="20"/>
          <w:u w:val="single"/>
        </w:rPr>
        <w:t>he victor must imprison himself or herself in this same world as it has been defined and deny his or her own self-transcendence as well</w:t>
      </w:r>
      <w:r w:rsidRPr="00BE4BE3">
        <w:rPr>
          <w:rFonts w:eastAsia="Times New Roman" w:cs="Arial"/>
          <w:bCs/>
          <w:color w:val="000000"/>
          <w:szCs w:val="20"/>
          <w:u w:val="single"/>
        </w:rPr>
        <w:t>.</w:t>
      </w:r>
      <w:r w:rsidRPr="00BE4BE3">
        <w:rPr>
          <w:rFonts w:eastAsia="Times New Roman"/>
          <w:color w:val="44104E"/>
          <w:sz w:val="14"/>
          <w:szCs w:val="26"/>
        </w:rPr>
        <w:t xml:space="preserve"> </w:t>
      </w:r>
      <w:r w:rsidRPr="00BE4BE3">
        <w:rPr>
          <w:rFonts w:eastAsia="Times New Roman"/>
          <w:sz w:val="14"/>
          <w:szCs w:val="12"/>
        </w:rPr>
        <w:t>The bureaucratic process that appears historically with the advent of urbanization increases the demonic potential of this process, especially the modern state bureaucracy organized around the use of the most efficient techniques to control every area of human activity. The result is, as Rubenstein</w:t>
      </w:r>
      <w:r w:rsidRPr="00BE4BE3">
        <w:rPr>
          <w:rFonts w:eastAsia="Times New Roman"/>
          <w:sz w:val="14"/>
          <w:szCs w:val="20"/>
        </w:rPr>
        <w:t xml:space="preserve"> reminds us,</w:t>
      </w:r>
      <w:r w:rsidRPr="00BE4BE3">
        <w:rPr>
          <w:rFonts w:eastAsia="Times New Roman"/>
          <w:color w:val="44104E"/>
          <w:sz w:val="14"/>
          <w:szCs w:val="26"/>
        </w:rPr>
        <w:t xml:space="preserve"> </w:t>
      </w:r>
      <w:r w:rsidRPr="00BE4BE3">
        <w:rPr>
          <w:rFonts w:eastAsia="Times New Roman"/>
          <w:szCs w:val="20"/>
          <w:u w:val="single"/>
        </w:rPr>
        <w:t>the society of total domination in which virtually nothing is sacred, not even human life</w:t>
      </w:r>
      <w:r w:rsidRPr="00BE4BE3">
        <w:rPr>
          <w:rFonts w:eastAsia="Times New Roman"/>
          <w:color w:val="44104E"/>
          <w:sz w:val="14"/>
          <w:szCs w:val="26"/>
        </w:rPr>
        <w:t xml:space="preserve">. </w:t>
      </w:r>
      <w:r w:rsidRPr="00BE4BE3">
        <w:rPr>
          <w:rFonts w:eastAsia="Times New Roman"/>
          <w:sz w:val="14"/>
          <w:szCs w:val="12"/>
        </w:rPr>
        <w:t xml:space="preserve">The heart of such a bureaucratic social order is the </w:t>
      </w:r>
      <w:proofErr w:type="spellStart"/>
      <w:r w:rsidRPr="00BE4BE3">
        <w:rPr>
          <w:rFonts w:eastAsia="Times New Roman"/>
          <w:sz w:val="14"/>
          <w:szCs w:val="12"/>
        </w:rPr>
        <w:t>sacralization</w:t>
      </w:r>
      <w:proofErr w:type="spellEnd"/>
      <w:r w:rsidRPr="00BE4BE3">
        <w:rPr>
          <w:rFonts w:eastAsia="Times New Roman"/>
          <w:sz w:val="14"/>
          <w:szCs w:val="12"/>
        </w:rPr>
        <w:t xml:space="preserve"> of professional roles within the bureaucratic structure such that technical experts completely identify themselves with their roles as experts in the use of techniques while totally surrendering the question of what those technical skills will be used for to the expertise of those above them in the bureaucratic hierarchy.</w:t>
      </w:r>
      <w:r w:rsidRPr="00BE4BE3">
        <w:rPr>
          <w:rFonts w:eastAsia="Times New Roman"/>
          <w:color w:val="44104E"/>
          <w:sz w:val="14"/>
          <w:szCs w:val="26"/>
        </w:rPr>
        <w:t xml:space="preserve"> </w:t>
      </w:r>
      <w:r w:rsidRPr="00BE4BE3">
        <w:rPr>
          <w:rFonts w:eastAsia="Times New Roman"/>
          <w:szCs w:val="20"/>
          <w:u w:val="single"/>
        </w:rPr>
        <w:t xml:space="preserve">It is no accident that the two cultures that drew the world into the cataclysm of World War II, Germany and </w:t>
      </w:r>
      <w:proofErr w:type="gramStart"/>
      <w:r w:rsidRPr="00BE4BE3">
        <w:rPr>
          <w:rFonts w:eastAsia="Times New Roman"/>
          <w:szCs w:val="20"/>
          <w:u w:val="single"/>
        </w:rPr>
        <w:t>Japan,</w:t>
      </w:r>
      <w:proofErr w:type="gramEnd"/>
      <w:r w:rsidRPr="00BE4BE3">
        <w:rPr>
          <w:rFonts w:eastAsia="Times New Roman"/>
          <w:szCs w:val="20"/>
          <w:u w:val="single"/>
        </w:rPr>
        <w:t xml:space="preserve"> were militaristic cultures,</w:t>
      </w:r>
      <w:r w:rsidRPr="00BE4BE3">
        <w:rPr>
          <w:rFonts w:eastAsia="Times New Roman"/>
          <w:color w:val="44104E"/>
          <w:sz w:val="14"/>
          <w:szCs w:val="26"/>
        </w:rPr>
        <w:t xml:space="preserve"> </w:t>
      </w:r>
      <w:r w:rsidRPr="00BE4BE3">
        <w:rPr>
          <w:rFonts w:eastAsia="Times New Roman"/>
          <w:sz w:val="14"/>
          <w:szCs w:val="20"/>
        </w:rPr>
        <w:t>cultures that prized and valued the militaristic ideal of the unquestioningly obedient warrior. In these nations,</w:t>
      </w:r>
      <w:r w:rsidRPr="00BE4BE3">
        <w:rPr>
          <w:rFonts w:eastAsia="Times New Roman"/>
          <w:color w:val="44104E"/>
          <w:sz w:val="14"/>
          <w:szCs w:val="26"/>
        </w:rPr>
        <w:t xml:space="preserve"> </w:t>
      </w:r>
      <w:r w:rsidRPr="00BE4BE3">
        <w:rPr>
          <w:rFonts w:eastAsia="Times New Roman"/>
          <w:szCs w:val="20"/>
          <w:u w:val="single"/>
        </w:rPr>
        <w:t>the state and bureaucratic order became one and the same.</w:t>
      </w:r>
      <w:r w:rsidRPr="00BE4BE3">
        <w:rPr>
          <w:rFonts w:eastAsia="Times New Roman"/>
          <w:color w:val="44104E"/>
          <w:sz w:val="14"/>
          <w:szCs w:val="26"/>
        </w:rPr>
        <w:t xml:space="preserve"> </w:t>
      </w:r>
      <w:r w:rsidRPr="00BE4BE3">
        <w:rPr>
          <w:rFonts w:eastAsia="Times New Roman" w:cs="Arial"/>
          <w:bCs/>
          <w:szCs w:val="20"/>
          <w:u w:val="single"/>
        </w:rPr>
        <w:t>As Lewis Mumford has argued,</w:t>
      </w:r>
      <w:r w:rsidRPr="00BE4BE3">
        <w:rPr>
          <w:rFonts w:eastAsia="Times New Roman"/>
          <w:color w:val="44104E"/>
          <w:sz w:val="14"/>
          <w:szCs w:val="26"/>
        </w:rPr>
        <w:t xml:space="preserve"> </w:t>
      </w:r>
      <w:r w:rsidRPr="00BE4BE3">
        <w:rPr>
          <w:rFonts w:eastAsia="Times New Roman"/>
          <w:szCs w:val="20"/>
          <w:u w:val="single"/>
        </w:rPr>
        <w:t>the army as an invention of urban civilization is a near-perfect social embodiment of the ideal of the machine.</w:t>
      </w:r>
      <w:r w:rsidRPr="00BE4BE3">
        <w:rPr>
          <w:rFonts w:eastAsia="Times New Roman"/>
          <w:color w:val="44104E"/>
          <w:sz w:val="14"/>
          <w:szCs w:val="26"/>
        </w:rPr>
        <w:t xml:space="preserve"> </w:t>
      </w:r>
      <w:r w:rsidRPr="00BE4BE3">
        <w:rPr>
          <w:rFonts w:eastAsia="Times New Roman"/>
          <w:sz w:val="14"/>
          <w:szCs w:val="20"/>
        </w:rPr>
        <w:t xml:space="preserve">37 The army brings mechanical order to near perfection in its bureaucratic structure, </w:t>
      </w:r>
      <w:r w:rsidRPr="00BE4BE3">
        <w:rPr>
          <w:rFonts w:eastAsia="Times New Roman"/>
          <w:szCs w:val="20"/>
          <w:u w:val="single"/>
        </w:rPr>
        <w:t>where human beings are stripped of their freedom to choose and question and where each individual soldier becomes an automaton carrying out orders always "from higher up" with unquestioning obedience.</w:t>
      </w:r>
    </w:p>
    <w:p w:rsidR="00BE4BE3" w:rsidRDefault="00BE4BE3" w:rsidP="00AA08D8"/>
    <w:p w:rsidR="00AA08D8" w:rsidRPr="001220E6" w:rsidRDefault="00AA08D8" w:rsidP="00AA08D8">
      <w:pPr>
        <w:rPr>
          <w:b/>
        </w:rPr>
      </w:pPr>
      <w:r w:rsidRPr="001220E6">
        <w:rPr>
          <w:b/>
        </w:rPr>
        <w:t xml:space="preserve">Rejecting “Illegal Immigrant” representations is </w:t>
      </w:r>
      <w:proofErr w:type="gramStart"/>
      <w:r w:rsidRPr="001220E6">
        <w:rPr>
          <w:b/>
        </w:rPr>
        <w:t>key</w:t>
      </w:r>
      <w:proofErr w:type="gramEnd"/>
      <w:r w:rsidRPr="001220E6">
        <w:rPr>
          <w:b/>
        </w:rPr>
        <w:t xml:space="preserve"> to </w:t>
      </w:r>
      <w:proofErr w:type="spellStart"/>
      <w:r w:rsidRPr="001220E6">
        <w:rPr>
          <w:b/>
        </w:rPr>
        <w:t>rehumanizing</w:t>
      </w:r>
      <w:proofErr w:type="spellEnd"/>
      <w:r w:rsidRPr="001220E6">
        <w:rPr>
          <w:b/>
        </w:rPr>
        <w:t xml:space="preserve"> people – it allows us to see our laws in a different light</w:t>
      </w:r>
    </w:p>
    <w:p w:rsidR="00AA08D8" w:rsidRPr="001220E6" w:rsidRDefault="00AA08D8" w:rsidP="00AA08D8">
      <w:pPr>
        <w:rPr>
          <w:b/>
        </w:rPr>
      </w:pPr>
    </w:p>
    <w:p w:rsidR="00AA08D8" w:rsidRPr="001220E6" w:rsidRDefault="00AA08D8" w:rsidP="00AA08D8">
      <w:pPr>
        <w:rPr>
          <w:sz w:val="14"/>
        </w:rPr>
      </w:pPr>
      <w:proofErr w:type="spellStart"/>
      <w:r w:rsidRPr="001220E6">
        <w:rPr>
          <w:b/>
        </w:rPr>
        <w:t>Golash-Boza</w:t>
      </w:r>
      <w:proofErr w:type="spellEnd"/>
      <w:r w:rsidRPr="001220E6">
        <w:rPr>
          <w:b/>
        </w:rPr>
        <w:t xml:space="preserve"> 2013 -</w:t>
      </w:r>
      <w:r w:rsidRPr="001220E6">
        <w:rPr>
          <w:sz w:val="14"/>
        </w:rPr>
        <w:t xml:space="preserve"> </w:t>
      </w:r>
      <w:r w:rsidRPr="001220E6">
        <w:rPr>
          <w:b/>
        </w:rPr>
        <w:t>Professor of Sociology at the University of California</w:t>
      </w:r>
      <w:r w:rsidRPr="001220E6">
        <w:rPr>
          <w:sz w:val="14"/>
        </w:rPr>
        <w:t xml:space="preserve">, (Tanya </w:t>
      </w:r>
      <w:proofErr w:type="spellStart"/>
      <w:r w:rsidRPr="001220E6">
        <w:rPr>
          <w:sz w:val="14"/>
        </w:rPr>
        <w:t>Golash-Boza</w:t>
      </w:r>
      <w:proofErr w:type="spellEnd"/>
      <w:r w:rsidRPr="001220E6">
        <w:rPr>
          <w:sz w:val="14"/>
        </w:rPr>
        <w:t xml:space="preserve">, </w:t>
      </w:r>
      <w:proofErr w:type="gramStart"/>
      <w:r w:rsidRPr="001220E6">
        <w:rPr>
          <w:sz w:val="14"/>
        </w:rPr>
        <w:t>“ No</w:t>
      </w:r>
      <w:proofErr w:type="gramEnd"/>
      <w:r w:rsidRPr="001220E6">
        <w:rPr>
          <w:sz w:val="14"/>
        </w:rPr>
        <w:t xml:space="preserve"> human being is illegal: It's time to drop the '</w:t>
      </w:r>
      <w:proofErr w:type="spellStart"/>
      <w:r w:rsidRPr="001220E6">
        <w:rPr>
          <w:sz w:val="14"/>
        </w:rPr>
        <w:t>i</w:t>
      </w:r>
      <w:proofErr w:type="spellEnd"/>
      <w:r w:rsidRPr="001220E6">
        <w:rPr>
          <w:sz w:val="14"/>
        </w:rPr>
        <w:t xml:space="preserve">-word',” Aljazeera, 4/8/13, </w:t>
      </w:r>
      <w:hyperlink r:id="rId11" w:history="1">
        <w:r w:rsidRPr="001220E6">
          <w:rPr>
            <w:rStyle w:val="Hyperlink"/>
            <w:sz w:val="14"/>
          </w:rPr>
          <w:t>http://www.aljazeera.com/indepth/opinion/2013/04/201347111531424247.html</w:t>
        </w:r>
      </w:hyperlink>
      <w:r w:rsidRPr="001220E6">
        <w:rPr>
          <w:sz w:val="14"/>
        </w:rPr>
        <w:t>, Accessed 7/31/13)</w:t>
      </w:r>
    </w:p>
    <w:p w:rsidR="00AA08D8" w:rsidRPr="001220E6" w:rsidRDefault="00AA08D8" w:rsidP="00AA08D8">
      <w:pPr>
        <w:rPr>
          <w:sz w:val="14"/>
        </w:rPr>
      </w:pPr>
    </w:p>
    <w:p w:rsidR="00AA08D8" w:rsidRPr="001220E6" w:rsidRDefault="00AA08D8" w:rsidP="00AA08D8">
      <w:pPr>
        <w:rPr>
          <w:u w:val="single"/>
        </w:rPr>
      </w:pPr>
      <w:r w:rsidRPr="001220E6">
        <w:rPr>
          <w:u w:val="single"/>
        </w:rPr>
        <w:t xml:space="preserve">This decision by the AP to refer to actions as "illegal" and not people is crucial because it will help us avoid </w:t>
      </w:r>
      <w:proofErr w:type="spellStart"/>
      <w:r w:rsidRPr="001220E6">
        <w:rPr>
          <w:u w:val="single"/>
        </w:rPr>
        <w:t>dehumanising</w:t>
      </w:r>
      <w:proofErr w:type="spellEnd"/>
      <w:r w:rsidRPr="001220E6">
        <w:rPr>
          <w:u w:val="single"/>
        </w:rPr>
        <w:t xml:space="preserve"> language. One action a person committed - crossing the border without permission or overstaying his/her visa - should not define him/her.</w:t>
      </w:r>
      <w:r w:rsidRPr="001220E6">
        <w:rPr>
          <w:sz w:val="14"/>
        </w:rPr>
        <w:t xml:space="preserve"> In reality, it does not. People who overstay their visa may be eligible for </w:t>
      </w:r>
      <w:proofErr w:type="spellStart"/>
      <w:r w:rsidRPr="001220E6">
        <w:rPr>
          <w:sz w:val="14"/>
        </w:rPr>
        <w:t>legalisation</w:t>
      </w:r>
      <w:proofErr w:type="spellEnd"/>
      <w:r w:rsidRPr="001220E6">
        <w:rPr>
          <w:sz w:val="14"/>
        </w:rPr>
        <w:t xml:space="preserve">, and eventually citizenship. And, once they obtain </w:t>
      </w:r>
      <w:proofErr w:type="spellStart"/>
      <w:r w:rsidRPr="001220E6">
        <w:rPr>
          <w:sz w:val="14"/>
        </w:rPr>
        <w:t>legalisation</w:t>
      </w:r>
      <w:proofErr w:type="spellEnd"/>
      <w:r w:rsidRPr="001220E6">
        <w:rPr>
          <w:sz w:val="14"/>
        </w:rPr>
        <w:t xml:space="preserve">, they are no longer living in the country without permission. They no longer have to live with the burden of illegality. </w:t>
      </w:r>
      <w:r w:rsidRPr="001220E6">
        <w:rPr>
          <w:u w:val="single"/>
        </w:rPr>
        <w:t xml:space="preserve">Changing our language allows us to see how our laws render people </w:t>
      </w:r>
      <w:proofErr w:type="spellStart"/>
      <w:r w:rsidRPr="001220E6">
        <w:rPr>
          <w:u w:val="single"/>
        </w:rPr>
        <w:t>unauthorised</w:t>
      </w:r>
      <w:proofErr w:type="spellEnd"/>
      <w:r w:rsidRPr="001220E6">
        <w:rPr>
          <w:u w:val="single"/>
        </w:rPr>
        <w:t xml:space="preserve"> migrants just as much as their actions</w:t>
      </w:r>
      <w:r w:rsidRPr="001220E6">
        <w:rPr>
          <w:sz w:val="14"/>
        </w:rPr>
        <w:t xml:space="preserve"> do</w:t>
      </w:r>
      <w:r w:rsidRPr="001220E6">
        <w:rPr>
          <w:u w:val="single"/>
        </w:rPr>
        <w:t xml:space="preserve">. It permits us to shift our focus from thinking of a person as an "illegal immigrant" and remembering that we are talking about a relationship between what they did - violate the terms of their visa, and the laws that shape which actions are </w:t>
      </w:r>
      <w:proofErr w:type="spellStart"/>
      <w:r w:rsidRPr="001220E6">
        <w:rPr>
          <w:u w:val="single"/>
        </w:rPr>
        <w:t>authorised</w:t>
      </w:r>
      <w:proofErr w:type="spellEnd"/>
      <w:r w:rsidRPr="001220E6">
        <w:rPr>
          <w:u w:val="single"/>
        </w:rPr>
        <w:t xml:space="preserve"> and which are not. Most importantly, it helps us to remember that we are talking about people.</w:t>
      </w:r>
      <w:r w:rsidRPr="001220E6">
        <w:rPr>
          <w:sz w:val="14"/>
        </w:rPr>
        <w:t xml:space="preserve"> It is a big step forward for the AP, and perhaps next the New York Times and other major news outlets, to stop using the "</w:t>
      </w:r>
      <w:proofErr w:type="spellStart"/>
      <w:r w:rsidRPr="001220E6">
        <w:rPr>
          <w:sz w:val="14"/>
        </w:rPr>
        <w:t>i</w:t>
      </w:r>
      <w:proofErr w:type="spellEnd"/>
      <w:r w:rsidRPr="001220E6">
        <w:rPr>
          <w:sz w:val="14"/>
        </w:rPr>
        <w:t xml:space="preserve">-word". </w:t>
      </w:r>
      <w:r w:rsidRPr="001220E6">
        <w:rPr>
          <w:u w:val="single"/>
        </w:rPr>
        <w:t xml:space="preserve">No human being is illegal. The term "illegal immigrant" simultaneously </w:t>
      </w:r>
      <w:proofErr w:type="spellStart"/>
      <w:r w:rsidRPr="001220E6">
        <w:rPr>
          <w:u w:val="single"/>
        </w:rPr>
        <w:t>dehumanises</w:t>
      </w:r>
      <w:proofErr w:type="spellEnd"/>
      <w:r w:rsidRPr="001220E6">
        <w:rPr>
          <w:u w:val="single"/>
        </w:rPr>
        <w:t xml:space="preserve"> and </w:t>
      </w:r>
      <w:proofErr w:type="spellStart"/>
      <w:r w:rsidRPr="001220E6">
        <w:rPr>
          <w:u w:val="single"/>
        </w:rPr>
        <w:t>criminalises</w:t>
      </w:r>
      <w:proofErr w:type="spellEnd"/>
      <w:r w:rsidRPr="001220E6">
        <w:rPr>
          <w:u w:val="single"/>
        </w:rPr>
        <w:t xml:space="preserve"> people who are denied the opportunity to obtain </w:t>
      </w:r>
      <w:proofErr w:type="spellStart"/>
      <w:r w:rsidRPr="001220E6">
        <w:rPr>
          <w:u w:val="single"/>
        </w:rPr>
        <w:t>authorisation</w:t>
      </w:r>
      <w:proofErr w:type="spellEnd"/>
      <w:r w:rsidRPr="001220E6">
        <w:rPr>
          <w:u w:val="single"/>
        </w:rPr>
        <w:t xml:space="preserve"> from the US government to live in the country they call home. </w:t>
      </w:r>
    </w:p>
    <w:p w:rsidR="00AA08D8" w:rsidRDefault="00AA08D8" w:rsidP="00AA08D8"/>
    <w:p w:rsidR="00AA08D8" w:rsidRPr="001220E6" w:rsidRDefault="00AA08D8" w:rsidP="00AA08D8">
      <w:pPr>
        <w:rPr>
          <w:b/>
        </w:rPr>
      </w:pPr>
      <w:r w:rsidRPr="001220E6">
        <w:rPr>
          <w:b/>
        </w:rPr>
        <w:t>Language comes first – metaphoric terms hardwire assumptions into the national dialogue</w:t>
      </w:r>
    </w:p>
    <w:p w:rsidR="00AA08D8" w:rsidRPr="001220E6" w:rsidRDefault="00AA08D8" w:rsidP="00AA08D8">
      <w:pPr>
        <w:rPr>
          <w:sz w:val="14"/>
        </w:rPr>
      </w:pPr>
    </w:p>
    <w:p w:rsidR="00AA08D8" w:rsidRPr="001220E6" w:rsidRDefault="00AA08D8" w:rsidP="00AA08D8">
      <w:pPr>
        <w:rPr>
          <w:sz w:val="14"/>
        </w:rPr>
      </w:pPr>
      <w:r w:rsidRPr="001220E6">
        <w:rPr>
          <w:b/>
        </w:rPr>
        <w:t xml:space="preserve">PR Newswire 2006 </w:t>
      </w:r>
      <w:r w:rsidRPr="001220E6">
        <w:rPr>
          <w:sz w:val="14"/>
        </w:rPr>
        <w:t xml:space="preserve">(PR Newswire, “NABJ Cautions Media Over Language Use in Immigration Debate; Stands in Support of Accuracy in Journalism,” PR Newswire, </w:t>
      </w:r>
      <w:proofErr w:type="spellStart"/>
      <w:r w:rsidRPr="001220E6">
        <w:rPr>
          <w:sz w:val="14"/>
        </w:rPr>
        <w:t>ProQuest</w:t>
      </w:r>
      <w:proofErr w:type="spellEnd"/>
      <w:r w:rsidRPr="001220E6">
        <w:rPr>
          <w:sz w:val="14"/>
        </w:rPr>
        <w:t>, Accessed 7/31/13)</w:t>
      </w:r>
    </w:p>
    <w:p w:rsidR="00AA08D8" w:rsidRPr="001220E6" w:rsidRDefault="00AA08D8" w:rsidP="00AA08D8">
      <w:pPr>
        <w:rPr>
          <w:sz w:val="14"/>
        </w:rPr>
      </w:pPr>
    </w:p>
    <w:p w:rsidR="00AA08D8" w:rsidRPr="001220E6" w:rsidRDefault="00AA08D8" w:rsidP="00AA08D8">
      <w:pPr>
        <w:rPr>
          <w:u w:val="single"/>
        </w:rPr>
      </w:pPr>
      <w:r w:rsidRPr="001220E6">
        <w:rPr>
          <w:sz w:val="14"/>
        </w:rPr>
        <w:t>At the 1994 Unity convention, the four minority journalism groups -- NABJ, NAHJ, the Asian American Journalists Association and the Native American Journalists Association -- issued a joint statement on the term "illegal aliens": "</w:t>
      </w:r>
      <w:r w:rsidRPr="001220E6">
        <w:rPr>
          <w:u w:val="single"/>
        </w:rPr>
        <w:t xml:space="preserve">Except in direct quotations, do not use the phrase illegal alien or the word alien, in copy or in headlines, to refer to citizens of a foreign country who have come to the U.S. with no documents to show that they are legally entitled to visit, work or live here. Such terms are considered pejorative not only by those to whom they are applied but by many people of the same ethnic and national backgrounds who are in the U.S. legally." George </w:t>
      </w:r>
      <w:proofErr w:type="spellStart"/>
      <w:r w:rsidRPr="001220E6">
        <w:rPr>
          <w:u w:val="single"/>
        </w:rPr>
        <w:t>Lakoff</w:t>
      </w:r>
      <w:proofErr w:type="spellEnd"/>
      <w:r w:rsidRPr="001220E6">
        <w:rPr>
          <w:u w:val="single"/>
        </w:rPr>
        <w:t>, a linguistics professor at the University of California at Berkeley was quoted</w:t>
      </w:r>
      <w:r w:rsidRPr="001220E6">
        <w:rPr>
          <w:sz w:val="14"/>
        </w:rPr>
        <w:t xml:space="preserve"> in the New York Times recently: "</w:t>
      </w:r>
      <w:r w:rsidRPr="001220E6">
        <w:rPr>
          <w:u w:val="single"/>
        </w:rPr>
        <w:t xml:space="preserve">Metaphors repeated often enough eventually become part of your physical brain," he said. "Use the word 'illegal' often enough, which suggests criminal, which suggests immoral, and you have framed the issue of immigration to a remarkable degree." </w:t>
      </w:r>
    </w:p>
    <w:p w:rsidR="00AA08D8" w:rsidRPr="00AA08D8" w:rsidRDefault="00AA08D8" w:rsidP="00AA08D8"/>
    <w:p w:rsidR="00906FBB" w:rsidRDefault="00906FBB" w:rsidP="007F55A5">
      <w:pPr>
        <w:pStyle w:val="Heading1"/>
      </w:pPr>
    </w:p>
    <w:p w:rsidR="007F55A5" w:rsidRDefault="007F55A5" w:rsidP="007F55A5">
      <w:pPr>
        <w:pStyle w:val="Heading1"/>
      </w:pPr>
      <w:r w:rsidRPr="00617A5B">
        <w:t>Illegal Links</w:t>
      </w:r>
    </w:p>
    <w:p w:rsidR="007F55A5" w:rsidRPr="00822F6B" w:rsidRDefault="007F55A5" w:rsidP="007F55A5">
      <w:pPr>
        <w:rPr>
          <w:b/>
        </w:rPr>
      </w:pPr>
    </w:p>
    <w:p w:rsidR="007F55A5" w:rsidRPr="00822F6B" w:rsidRDefault="007F55A5" w:rsidP="007F55A5">
      <w:pPr>
        <w:rPr>
          <w:b/>
        </w:rPr>
      </w:pPr>
      <w:r w:rsidRPr="00822F6B">
        <w:rPr>
          <w:b/>
        </w:rPr>
        <w:t>“Illegal” is offensive because it attacks a person, not an action</w:t>
      </w:r>
    </w:p>
    <w:p w:rsidR="007F55A5" w:rsidRPr="00822F6B" w:rsidRDefault="007F55A5" w:rsidP="007F55A5">
      <w:pPr>
        <w:rPr>
          <w:b/>
        </w:rPr>
      </w:pPr>
    </w:p>
    <w:p w:rsidR="007F55A5" w:rsidRPr="00822F6B" w:rsidRDefault="007F55A5" w:rsidP="007F55A5">
      <w:pPr>
        <w:rPr>
          <w:sz w:val="14"/>
        </w:rPr>
      </w:pPr>
      <w:r w:rsidRPr="00822F6B">
        <w:rPr>
          <w:b/>
        </w:rPr>
        <w:t xml:space="preserve">McEwan, 2008, </w:t>
      </w:r>
      <w:r w:rsidRPr="00822F6B">
        <w:rPr>
          <w:sz w:val="14"/>
        </w:rPr>
        <w:t xml:space="preserve">[Melissa, writer for the Feminist </w:t>
      </w:r>
      <w:proofErr w:type="spellStart"/>
      <w:r w:rsidRPr="00822F6B">
        <w:rPr>
          <w:sz w:val="14"/>
        </w:rPr>
        <w:t>Texican</w:t>
      </w:r>
      <w:proofErr w:type="spellEnd"/>
      <w:r w:rsidRPr="00822F6B">
        <w:rPr>
          <w:sz w:val="14"/>
        </w:rPr>
        <w:t xml:space="preserve">, “Stop Saying ‘Illegal’”-Feminist </w:t>
      </w:r>
      <w:proofErr w:type="spellStart"/>
      <w:r w:rsidRPr="00822F6B">
        <w:rPr>
          <w:sz w:val="14"/>
        </w:rPr>
        <w:t>Texican</w:t>
      </w:r>
      <w:proofErr w:type="spellEnd"/>
      <w:proofErr w:type="gramStart"/>
      <w:r w:rsidRPr="00822F6B">
        <w:rPr>
          <w:sz w:val="14"/>
        </w:rPr>
        <w:t>, ?</w:t>
      </w:r>
      <w:proofErr w:type="gramEnd"/>
      <w:r w:rsidRPr="00822F6B">
        <w:rPr>
          <w:sz w:val="14"/>
        </w:rPr>
        <w:t>/?/08, http://thefeministtexican.wordpress.com/stop-saying-illegal/, 7/31/13]</w:t>
      </w:r>
    </w:p>
    <w:p w:rsidR="007F55A5" w:rsidRPr="00822F6B" w:rsidRDefault="007F55A5" w:rsidP="007F55A5">
      <w:pPr>
        <w:rPr>
          <w:sz w:val="14"/>
        </w:rPr>
      </w:pPr>
    </w:p>
    <w:p w:rsidR="007F55A5" w:rsidRPr="00822F6B" w:rsidRDefault="007F55A5" w:rsidP="007F55A5">
      <w:pPr>
        <w:rPr>
          <w:sz w:val="14"/>
        </w:rPr>
      </w:pPr>
      <w:r w:rsidRPr="00822F6B">
        <w:rPr>
          <w:sz w:val="14"/>
        </w:rPr>
        <w:t xml:space="preserve">While many national news outlets use the term “illegal immigrant,” this handbook calls for the discussion and re-evaluation of its use. </w:t>
      </w:r>
      <w:r w:rsidRPr="00822F6B">
        <w:rPr>
          <w:u w:val="single"/>
        </w:rPr>
        <w:t>Instead of using illegal immigrant, alternative labels recommended are “undocumented worker” or “undocumented immigrant.” Illegal immigrant</w:t>
      </w:r>
      <w:r w:rsidRPr="00822F6B">
        <w:rPr>
          <w:sz w:val="14"/>
        </w:rPr>
        <w:t xml:space="preserve"> is a term used to describe the immigration status of people who do not have the federal documentation to show they are legally entitled to work, visit or live here. People who are undocumented according to federal authorities do not have the proper visas to be in the United States legally. Many enter the country illegally, but a large number of this group initially had valid visas, but did not return to their native countries when their visas expired. Some former students fall into the latter category. The term </w:t>
      </w:r>
      <w:r w:rsidRPr="00822F6B">
        <w:rPr>
          <w:u w:val="single"/>
        </w:rPr>
        <w:t>criminalizes the person rather than the actual act of illegally entering or residing in the United States without federal documents</w:t>
      </w:r>
      <w:r w:rsidRPr="00822F6B">
        <w:rPr>
          <w:sz w:val="14"/>
        </w:rPr>
        <w:t xml:space="preserve">. </w:t>
      </w:r>
      <w:r w:rsidRPr="00822F6B">
        <w:rPr>
          <w:u w:val="single"/>
        </w:rPr>
        <w:t>Terms such as</w:t>
      </w:r>
      <w:r w:rsidRPr="00822F6B">
        <w:rPr>
          <w:sz w:val="14"/>
        </w:rPr>
        <w:t xml:space="preserve"> illegal alien or </w:t>
      </w:r>
      <w:r w:rsidRPr="00822F6B">
        <w:rPr>
          <w:u w:val="single"/>
        </w:rPr>
        <w:t>illegal immigrant can often be used pejoratively in common parlance and can pack a powerful emotional wallop for those on the receiving end</w:t>
      </w:r>
      <w:r w:rsidRPr="00822F6B">
        <w:rPr>
          <w:sz w:val="14"/>
        </w:rPr>
        <w:t>. Instead, use undocumented immigrant or undocumented worker, both of which are terms that convey the same descriptive information without carrying the psychological baggage. Avoid using illegal(s) as a noun.</w:t>
      </w:r>
    </w:p>
    <w:p w:rsidR="007F55A5" w:rsidRPr="00822F6B" w:rsidRDefault="007F55A5" w:rsidP="007F55A5">
      <w:pPr>
        <w:rPr>
          <w:sz w:val="14"/>
        </w:rPr>
      </w:pPr>
    </w:p>
    <w:p w:rsidR="007F55A5" w:rsidRPr="00822F6B" w:rsidRDefault="007F55A5" w:rsidP="007F55A5">
      <w:pPr>
        <w:rPr>
          <w:b/>
        </w:rPr>
      </w:pPr>
      <w:r w:rsidRPr="00822F6B">
        <w:rPr>
          <w:b/>
        </w:rPr>
        <w:t>“Illegal” endorses a political agenda – it reflects a racist history</w:t>
      </w:r>
    </w:p>
    <w:p w:rsidR="007F55A5" w:rsidRPr="00822F6B" w:rsidRDefault="007F55A5" w:rsidP="007F55A5">
      <w:pPr>
        <w:rPr>
          <w:b/>
        </w:rPr>
      </w:pPr>
    </w:p>
    <w:p w:rsidR="007F55A5" w:rsidRPr="00822F6B" w:rsidRDefault="007F55A5" w:rsidP="007F55A5">
      <w:pPr>
        <w:rPr>
          <w:sz w:val="14"/>
        </w:rPr>
      </w:pPr>
      <w:r w:rsidRPr="00822F6B">
        <w:rPr>
          <w:b/>
        </w:rPr>
        <w:t xml:space="preserve">Flock, 2013, </w:t>
      </w:r>
      <w:r w:rsidRPr="00822F6B">
        <w:rPr>
          <w:sz w:val="14"/>
        </w:rPr>
        <w:t>[Elizabeth, Former print journalist Elizabeth Flock reported for TIME and PEOPLE magazines before becoming an on-air correspondent for CBS News, “Some law makers will continue to say ‘Illegal Immigrant’”-US News, 4/5/13, http://www.usnews.com/news/blogs/washington-whispers/2013/04/05/some-lawmakers-will-continue-to-say-illegal-immigrant, 7/31/13]</w:t>
      </w:r>
    </w:p>
    <w:p w:rsidR="007F55A5" w:rsidRPr="00822F6B" w:rsidRDefault="007F55A5" w:rsidP="007F55A5">
      <w:pPr>
        <w:rPr>
          <w:sz w:val="14"/>
        </w:rPr>
      </w:pPr>
    </w:p>
    <w:p w:rsidR="007F55A5" w:rsidRDefault="007F55A5" w:rsidP="007F55A5">
      <w:pPr>
        <w:rPr>
          <w:sz w:val="14"/>
        </w:rPr>
      </w:pPr>
      <w:r w:rsidRPr="00822F6B">
        <w:rPr>
          <w:sz w:val="14"/>
        </w:rPr>
        <w:t>"</w:t>
      </w:r>
      <w:r w:rsidRPr="00822F6B">
        <w:rPr>
          <w:u w:val="single"/>
        </w:rPr>
        <w:t>The phrasing is more about signaling one's political affiliation than about trying to describe immigration</w:t>
      </w:r>
      <w:r w:rsidRPr="00822F6B">
        <w:rPr>
          <w:sz w:val="14"/>
        </w:rPr>
        <w:t xml:space="preserve">," says Rosa. "We see </w:t>
      </w:r>
      <w:r w:rsidRPr="00822F6B">
        <w:rPr>
          <w:u w:val="single"/>
        </w:rPr>
        <w:t>the promotion of illegality as staking out a claim to a conservative political agenda, while the use of 'undocumented' is staking out a claim to a progressive political ideology. Neither one is neutral</w:t>
      </w:r>
      <w:r w:rsidRPr="00822F6B">
        <w:rPr>
          <w:sz w:val="14"/>
        </w:rPr>
        <w:t>." Immigration-related phrases are often politically charged, and in part that may lie in their history</w:t>
      </w:r>
      <w:r w:rsidRPr="00822F6B">
        <w:rPr>
          <w:u w:val="single"/>
        </w:rPr>
        <w:t xml:space="preserve">. Geoffrey </w:t>
      </w:r>
      <w:proofErr w:type="spellStart"/>
      <w:r w:rsidRPr="00822F6B">
        <w:rPr>
          <w:u w:val="single"/>
        </w:rPr>
        <w:t>Nunberg</w:t>
      </w:r>
      <w:proofErr w:type="spellEnd"/>
      <w:r w:rsidRPr="00822F6B">
        <w:rPr>
          <w:sz w:val="14"/>
        </w:rPr>
        <w:t xml:space="preserve">, a </w:t>
      </w:r>
      <w:r w:rsidRPr="00822F6B">
        <w:rPr>
          <w:u w:val="single"/>
        </w:rPr>
        <w:t>linguist and professor at</w:t>
      </w:r>
      <w:r w:rsidRPr="00822F6B">
        <w:rPr>
          <w:sz w:val="14"/>
        </w:rPr>
        <w:t xml:space="preserve"> the University of California—</w:t>
      </w:r>
      <w:r w:rsidRPr="00822F6B">
        <w:rPr>
          <w:u w:val="single"/>
        </w:rPr>
        <w:t>Berkeley</w:t>
      </w:r>
      <w:r w:rsidRPr="00822F6B">
        <w:rPr>
          <w:sz w:val="14"/>
        </w:rPr>
        <w:t xml:space="preserve">'s School of Information, </w:t>
      </w:r>
      <w:r w:rsidRPr="00822F6B">
        <w:rPr>
          <w:u w:val="single"/>
        </w:rPr>
        <w:t>says both "illegal" and "alien" have rather sordid pasts</w:t>
      </w:r>
      <w:r w:rsidRPr="00822F6B">
        <w:rPr>
          <w:sz w:val="14"/>
        </w:rPr>
        <w:t xml:space="preserve">. He notes that the word </w:t>
      </w:r>
      <w:r w:rsidRPr="00822F6B">
        <w:rPr>
          <w:u w:val="single"/>
        </w:rPr>
        <w:t>"illegal" was first used as a noun in the 1930s and 1940s by the British to describe the Jews who entered Palestine without official permission</w:t>
      </w:r>
      <w:r w:rsidRPr="00822F6B">
        <w:rPr>
          <w:sz w:val="14"/>
        </w:rPr>
        <w:t xml:space="preserve">, and the word "alien," though used in a pejorative way to describe a foreigner even early in the 20th century, became more negative and scary after science fiction authors began using it to refer to extraterrestrials. </w:t>
      </w:r>
    </w:p>
    <w:p w:rsidR="007F55A5" w:rsidRPr="00822F6B" w:rsidRDefault="007F55A5" w:rsidP="007F55A5">
      <w:pPr>
        <w:rPr>
          <w:sz w:val="14"/>
        </w:rPr>
      </w:pPr>
    </w:p>
    <w:p w:rsidR="007F55A5" w:rsidRPr="00822F6B" w:rsidRDefault="007F55A5" w:rsidP="007F55A5">
      <w:pPr>
        <w:rPr>
          <w:b/>
        </w:rPr>
      </w:pPr>
      <w:r w:rsidRPr="00822F6B">
        <w:rPr>
          <w:b/>
        </w:rPr>
        <w:t>“Illegal” entrenches racism – it can trace its history to the Holocaust</w:t>
      </w:r>
    </w:p>
    <w:p w:rsidR="007F55A5" w:rsidRPr="00822F6B" w:rsidRDefault="007F55A5" w:rsidP="007F55A5">
      <w:pPr>
        <w:rPr>
          <w:b/>
        </w:rPr>
      </w:pPr>
    </w:p>
    <w:p w:rsidR="007F55A5" w:rsidRPr="00822F6B" w:rsidRDefault="007F55A5" w:rsidP="007F55A5">
      <w:pPr>
        <w:rPr>
          <w:sz w:val="14"/>
        </w:rPr>
      </w:pPr>
      <w:r w:rsidRPr="00822F6B">
        <w:rPr>
          <w:b/>
        </w:rPr>
        <w:t>Garcia, 2012,</w:t>
      </w:r>
      <w:r w:rsidRPr="00822F6B">
        <w:rPr>
          <w:sz w:val="14"/>
        </w:rPr>
        <w:t xml:space="preserve"> [Charles, served in the administrations of four presidents, of both parties, is the CEO of Garcia Trujillo, a business focused on the Hispanic market. He was named in the book "Hispanics in the USA: Making History" as one of 14 Hispanic role models for the nation. “Why ‘Illegal Immigrant’ Is a Slur”-CNN, 7/6/12, </w:t>
      </w:r>
      <w:hyperlink r:id="rId12" w:history="1">
        <w:r w:rsidRPr="00822F6B">
          <w:rPr>
            <w:rStyle w:val="Hyperlink"/>
            <w:sz w:val="14"/>
          </w:rPr>
          <w:t>http://www.cnn.com/2012/07/05/opinion/garcia-illegal-immigrants</w:t>
        </w:r>
      </w:hyperlink>
      <w:r w:rsidRPr="00822F6B">
        <w:rPr>
          <w:sz w:val="14"/>
        </w:rPr>
        <w:t xml:space="preserve">, </w:t>
      </w:r>
    </w:p>
    <w:p w:rsidR="007F55A5" w:rsidRPr="00822F6B" w:rsidRDefault="007F55A5" w:rsidP="007F55A5">
      <w:pPr>
        <w:rPr>
          <w:b/>
        </w:rPr>
      </w:pPr>
    </w:p>
    <w:p w:rsidR="007F55A5" w:rsidRPr="00822F6B" w:rsidRDefault="007F55A5" w:rsidP="007F55A5">
      <w:pPr>
        <w:rPr>
          <w:u w:val="single"/>
        </w:rPr>
      </w:pPr>
      <w:r w:rsidRPr="00822F6B">
        <w:rPr>
          <w:u w:val="single"/>
        </w:rPr>
        <w:t>When you label someone an "illegal alien" or "illegal immigrant" or just plain "illegal," you are effectively saying the individual, as opposed to the actions the person has taken, is unlawful. The terms imply the very existence of an unauthorized migrant in America is criminal. In this country, there is still a presumption of innocence that requires a jury to convict someone of a crime.</w:t>
      </w:r>
      <w:r w:rsidRPr="00822F6B">
        <w:rPr>
          <w:sz w:val="14"/>
        </w:rPr>
        <w:t xml:space="preserve"> If you don't pay your taxes, are you an illegal? What if you get a speeding ticket? </w:t>
      </w:r>
      <w:proofErr w:type="gramStart"/>
      <w:r w:rsidRPr="00822F6B">
        <w:rPr>
          <w:sz w:val="14"/>
        </w:rPr>
        <w:t>A murder conviction?</w:t>
      </w:r>
      <w:proofErr w:type="gramEnd"/>
      <w:r w:rsidRPr="00822F6B">
        <w:rPr>
          <w:sz w:val="14"/>
        </w:rPr>
        <w:t xml:space="preserve"> No. You're still not an illegal. </w:t>
      </w:r>
      <w:r w:rsidRPr="00822F6B">
        <w:rPr>
          <w:u w:val="single"/>
        </w:rPr>
        <w:t xml:space="preserve">Even alleged terrorists and child molesters aren't labeled illegals. </w:t>
      </w:r>
      <w:r w:rsidRPr="00822F6B">
        <w:rPr>
          <w:sz w:val="14"/>
        </w:rPr>
        <w:t xml:space="preserve">By becoming judge, jury and executioner, you dehumanize the individual and generate animosity toward them. New York Times editorial writer Lawrence </w:t>
      </w:r>
      <w:proofErr w:type="spellStart"/>
      <w:r w:rsidRPr="00822F6B">
        <w:rPr>
          <w:sz w:val="14"/>
        </w:rPr>
        <w:t>Downes</w:t>
      </w:r>
      <w:proofErr w:type="spellEnd"/>
      <w:r w:rsidRPr="00822F6B">
        <w:rPr>
          <w:sz w:val="14"/>
        </w:rPr>
        <w:t xml:space="preserve"> says "</w:t>
      </w:r>
      <w:r w:rsidRPr="00822F6B">
        <w:rPr>
          <w:u w:val="single"/>
        </w:rPr>
        <w:t>illegal" is often "a code word for racial and ethnic hatred." The term "illegal immigrant" was first used in 1939 as a slur by the British toward Jews who were fleeing the Nazis and entering Palestine without authorization.</w:t>
      </w:r>
      <w:r w:rsidRPr="00822F6B">
        <w:rPr>
          <w:sz w:val="14"/>
        </w:rPr>
        <w:t xml:space="preserve"> Holocaust survivor and Nobel Peace Prize winner </w:t>
      </w:r>
      <w:proofErr w:type="spellStart"/>
      <w:r w:rsidRPr="00822F6B">
        <w:rPr>
          <w:sz w:val="14"/>
        </w:rPr>
        <w:t>Elie</w:t>
      </w:r>
      <w:proofErr w:type="spellEnd"/>
      <w:r w:rsidRPr="00822F6B">
        <w:rPr>
          <w:sz w:val="14"/>
        </w:rPr>
        <w:t xml:space="preserve"> Wiesel aptly said that "no human being is illegal." </w:t>
      </w:r>
      <w:r w:rsidRPr="00822F6B">
        <w:rPr>
          <w:u w:val="single"/>
        </w:rPr>
        <w:t>Migrant workers residing unlawfully in the U.S. are not -- and never have been -- criminals. They are subject to deportation, through a civil administrative procedure that differs from criminal prosecution, and where judges have wide discretion to allow certain foreign nationals to remain here.</w:t>
      </w:r>
    </w:p>
    <w:p w:rsidR="007F55A5" w:rsidRPr="009E0D9C" w:rsidRDefault="007F55A5" w:rsidP="007F55A5"/>
    <w:p w:rsidR="007F55A5" w:rsidRPr="001220E6" w:rsidRDefault="007F55A5" w:rsidP="007F55A5">
      <w:pPr>
        <w:rPr>
          <w:sz w:val="14"/>
        </w:rPr>
      </w:pPr>
    </w:p>
    <w:p w:rsidR="007F55A5" w:rsidRDefault="007F55A5" w:rsidP="007F55A5">
      <w:pPr>
        <w:pStyle w:val="Heading1"/>
      </w:pPr>
      <w:r w:rsidRPr="00CD4D26">
        <w:t>Kritik Turns Case</w:t>
      </w:r>
    </w:p>
    <w:p w:rsidR="007F55A5" w:rsidRPr="001220E6" w:rsidRDefault="007F55A5" w:rsidP="007F55A5">
      <w:pPr>
        <w:rPr>
          <w:b/>
        </w:rPr>
      </w:pPr>
    </w:p>
    <w:p w:rsidR="007F55A5" w:rsidRPr="001220E6" w:rsidRDefault="007F55A5" w:rsidP="007F55A5">
      <w:pPr>
        <w:rPr>
          <w:b/>
        </w:rPr>
      </w:pPr>
      <w:r w:rsidRPr="001220E6">
        <w:rPr>
          <w:b/>
        </w:rPr>
        <w:t>Turn – using “Illegal Immigrant” undermines discussion of immigration – it reflects a narrow viewpoint</w:t>
      </w:r>
    </w:p>
    <w:p w:rsidR="007F55A5" w:rsidRPr="001220E6" w:rsidRDefault="007F55A5" w:rsidP="007F55A5">
      <w:pPr>
        <w:rPr>
          <w:sz w:val="14"/>
        </w:rPr>
      </w:pPr>
    </w:p>
    <w:p w:rsidR="007F55A5" w:rsidRPr="001220E6" w:rsidRDefault="007F55A5" w:rsidP="007F55A5">
      <w:pPr>
        <w:rPr>
          <w:sz w:val="14"/>
        </w:rPr>
      </w:pPr>
      <w:proofErr w:type="spellStart"/>
      <w:r w:rsidRPr="001220E6">
        <w:rPr>
          <w:b/>
        </w:rPr>
        <w:t>Golash-Boza</w:t>
      </w:r>
      <w:proofErr w:type="spellEnd"/>
      <w:r w:rsidRPr="001220E6">
        <w:rPr>
          <w:b/>
        </w:rPr>
        <w:t xml:space="preserve"> 2013 -</w:t>
      </w:r>
      <w:r w:rsidRPr="001220E6">
        <w:rPr>
          <w:sz w:val="14"/>
        </w:rPr>
        <w:t xml:space="preserve"> </w:t>
      </w:r>
      <w:r w:rsidRPr="001220E6">
        <w:rPr>
          <w:b/>
        </w:rPr>
        <w:t>Professor of Sociology at the University of California</w:t>
      </w:r>
      <w:r w:rsidRPr="001220E6">
        <w:rPr>
          <w:sz w:val="14"/>
        </w:rPr>
        <w:t xml:space="preserve">, (Tanya </w:t>
      </w:r>
      <w:proofErr w:type="spellStart"/>
      <w:r w:rsidRPr="001220E6">
        <w:rPr>
          <w:sz w:val="14"/>
        </w:rPr>
        <w:t>Golash-Boza</w:t>
      </w:r>
      <w:proofErr w:type="spellEnd"/>
      <w:r w:rsidRPr="001220E6">
        <w:rPr>
          <w:sz w:val="14"/>
        </w:rPr>
        <w:t xml:space="preserve">, </w:t>
      </w:r>
      <w:proofErr w:type="gramStart"/>
      <w:r w:rsidRPr="001220E6">
        <w:rPr>
          <w:sz w:val="14"/>
        </w:rPr>
        <w:t>“ No</w:t>
      </w:r>
      <w:proofErr w:type="gramEnd"/>
      <w:r w:rsidRPr="001220E6">
        <w:rPr>
          <w:sz w:val="14"/>
        </w:rPr>
        <w:t xml:space="preserve"> human being is illegal: It's time to drop the '</w:t>
      </w:r>
      <w:proofErr w:type="spellStart"/>
      <w:r w:rsidRPr="001220E6">
        <w:rPr>
          <w:sz w:val="14"/>
        </w:rPr>
        <w:t>i</w:t>
      </w:r>
      <w:proofErr w:type="spellEnd"/>
      <w:r w:rsidRPr="001220E6">
        <w:rPr>
          <w:sz w:val="14"/>
        </w:rPr>
        <w:t xml:space="preserve">-word',” Aljazeera, 4/8/13, </w:t>
      </w:r>
      <w:hyperlink r:id="rId13" w:history="1">
        <w:r w:rsidRPr="001220E6">
          <w:rPr>
            <w:rStyle w:val="Hyperlink"/>
            <w:sz w:val="14"/>
          </w:rPr>
          <w:t>http://www.aljazeera.com/indepth/opinion/2013/04/201347111531424247.html</w:t>
        </w:r>
      </w:hyperlink>
      <w:r w:rsidRPr="001220E6">
        <w:rPr>
          <w:sz w:val="14"/>
        </w:rPr>
        <w:t>, Accessed 7/31/13)</w:t>
      </w:r>
    </w:p>
    <w:p w:rsidR="007F55A5" w:rsidRPr="001220E6" w:rsidRDefault="007F55A5" w:rsidP="007F55A5">
      <w:pPr>
        <w:rPr>
          <w:sz w:val="14"/>
        </w:rPr>
      </w:pPr>
    </w:p>
    <w:p w:rsidR="007F55A5" w:rsidRPr="001220E6" w:rsidRDefault="007F55A5" w:rsidP="007F55A5">
      <w:pPr>
        <w:rPr>
          <w:sz w:val="14"/>
        </w:rPr>
      </w:pPr>
      <w:r w:rsidRPr="001220E6">
        <w:rPr>
          <w:u w:val="single"/>
        </w:rPr>
        <w:t xml:space="preserve">This debate over language drives home the point that all language is </w:t>
      </w:r>
      <w:proofErr w:type="spellStart"/>
      <w:r w:rsidRPr="001220E6">
        <w:rPr>
          <w:u w:val="single"/>
        </w:rPr>
        <w:t>politicised</w:t>
      </w:r>
      <w:proofErr w:type="spellEnd"/>
      <w:r w:rsidRPr="001220E6">
        <w:rPr>
          <w:u w:val="single"/>
        </w:rPr>
        <w:t>. If you choose to continue to call people "illegal" or "illegal immigrant", you make your position on the immigration debate clear. You also make it difficult to have a logical conversation about the problems</w:t>
      </w:r>
      <w:r w:rsidRPr="001220E6">
        <w:rPr>
          <w:sz w:val="14"/>
        </w:rPr>
        <w:t xml:space="preserve"> associated with millions of people living with illegality. </w:t>
      </w:r>
      <w:r w:rsidRPr="001220E6">
        <w:rPr>
          <w:u w:val="single"/>
        </w:rPr>
        <w:t>In contrast, if you choose to frame the debate around people who live in the US without access to full citizenship</w:t>
      </w:r>
      <w:r w:rsidRPr="001220E6">
        <w:rPr>
          <w:sz w:val="14"/>
        </w:rPr>
        <w:t xml:space="preserve">, and who must deal daily with the burden of illegality, </w:t>
      </w:r>
      <w:r w:rsidRPr="001220E6">
        <w:rPr>
          <w:u w:val="single"/>
        </w:rPr>
        <w:t>it allows us to have a conversation about how to move forward and fix the problem - which lies with the burden of illegality, not with the people who came to the US in search of a better life</w:t>
      </w:r>
      <w:r w:rsidRPr="001220E6">
        <w:rPr>
          <w:sz w:val="14"/>
        </w:rPr>
        <w:t xml:space="preserve"> for themselves and their families.</w:t>
      </w:r>
    </w:p>
    <w:p w:rsidR="007F55A5" w:rsidRDefault="007F55A5" w:rsidP="007F55A5">
      <w:pPr>
        <w:rPr>
          <w:sz w:val="14"/>
        </w:rPr>
      </w:pPr>
      <w:r w:rsidRPr="001220E6">
        <w:rPr>
          <w:sz w:val="14"/>
        </w:rPr>
        <w:t xml:space="preserve"> </w:t>
      </w:r>
    </w:p>
    <w:p w:rsidR="007F55A5" w:rsidRPr="00822F6B" w:rsidRDefault="007F55A5" w:rsidP="007F55A5">
      <w:pPr>
        <w:rPr>
          <w:b/>
        </w:rPr>
      </w:pPr>
      <w:r w:rsidRPr="00822F6B">
        <w:rPr>
          <w:b/>
        </w:rPr>
        <w:t>“Illegal” has political consequences – dehumanization paves the way for regressive immigration policies</w:t>
      </w:r>
    </w:p>
    <w:p w:rsidR="007F55A5" w:rsidRPr="00822F6B" w:rsidRDefault="007F55A5" w:rsidP="007F55A5">
      <w:pPr>
        <w:rPr>
          <w:b/>
        </w:rPr>
      </w:pPr>
    </w:p>
    <w:p w:rsidR="007F55A5" w:rsidRPr="00822F6B" w:rsidRDefault="007F55A5" w:rsidP="007F55A5">
      <w:pPr>
        <w:rPr>
          <w:sz w:val="14"/>
        </w:rPr>
      </w:pPr>
      <w:r w:rsidRPr="00822F6B">
        <w:rPr>
          <w:b/>
        </w:rPr>
        <w:t xml:space="preserve">McEwan, 2008, </w:t>
      </w:r>
      <w:r w:rsidRPr="00822F6B">
        <w:rPr>
          <w:sz w:val="14"/>
        </w:rPr>
        <w:t xml:space="preserve">[Melissa, writer for the Feminist </w:t>
      </w:r>
      <w:proofErr w:type="spellStart"/>
      <w:r w:rsidRPr="00822F6B">
        <w:rPr>
          <w:sz w:val="14"/>
        </w:rPr>
        <w:t>Texican</w:t>
      </w:r>
      <w:proofErr w:type="spellEnd"/>
      <w:r w:rsidRPr="00822F6B">
        <w:rPr>
          <w:sz w:val="14"/>
        </w:rPr>
        <w:t xml:space="preserve">, “Stop Saying ‘Illegal’”-Feminist </w:t>
      </w:r>
      <w:proofErr w:type="spellStart"/>
      <w:r w:rsidRPr="00822F6B">
        <w:rPr>
          <w:sz w:val="14"/>
        </w:rPr>
        <w:t>Texican</w:t>
      </w:r>
      <w:proofErr w:type="spellEnd"/>
      <w:proofErr w:type="gramStart"/>
      <w:r w:rsidRPr="00822F6B">
        <w:rPr>
          <w:sz w:val="14"/>
        </w:rPr>
        <w:t>, ?</w:t>
      </w:r>
      <w:proofErr w:type="gramEnd"/>
      <w:r w:rsidRPr="00822F6B">
        <w:rPr>
          <w:sz w:val="14"/>
        </w:rPr>
        <w:t>/?/08, http://thefeministtexican.wordpress.com/stop-saying-illegal/, 7/31/13]</w:t>
      </w:r>
    </w:p>
    <w:p w:rsidR="007F55A5" w:rsidRPr="00822F6B" w:rsidRDefault="007F55A5" w:rsidP="007F55A5">
      <w:pPr>
        <w:rPr>
          <w:sz w:val="14"/>
        </w:rPr>
      </w:pPr>
    </w:p>
    <w:p w:rsidR="007F55A5" w:rsidRPr="00822F6B" w:rsidRDefault="007F55A5" w:rsidP="007F55A5">
      <w:pPr>
        <w:rPr>
          <w:sz w:val="14"/>
        </w:rPr>
      </w:pPr>
      <w:r w:rsidRPr="00822F6B">
        <w:rPr>
          <w:u w:val="single"/>
        </w:rPr>
        <w:t xml:space="preserve">Saying “illegal(s),” “illegal immigrant(s),” and that pesky double whammy, “illegal alien” </w:t>
      </w:r>
      <w:r w:rsidRPr="00822F6B">
        <w:rPr>
          <w:sz w:val="14"/>
        </w:rPr>
        <w:t xml:space="preserve">(which “Others” a person not once, but twice), </w:t>
      </w:r>
      <w:r w:rsidRPr="00822F6B">
        <w:rPr>
          <w:u w:val="single"/>
        </w:rPr>
        <w:t>only serves to reinforce negative stereotypes and dehumanize people.</w:t>
      </w:r>
      <w:r w:rsidRPr="00822F6B">
        <w:rPr>
          <w:sz w:val="14"/>
        </w:rPr>
        <w:t xml:space="preserve"> </w:t>
      </w:r>
      <w:r w:rsidRPr="00822F6B">
        <w:rPr>
          <w:u w:val="single"/>
        </w:rPr>
        <w:t>Furthermore, “illegal</w:t>
      </w:r>
      <w:r w:rsidRPr="00822F6B">
        <w:rPr>
          <w:sz w:val="14"/>
        </w:rPr>
        <w:t xml:space="preserve"> [insert-noun-here]” </w:t>
      </w:r>
      <w:r w:rsidRPr="00822F6B">
        <w:rPr>
          <w:u w:val="single"/>
        </w:rPr>
        <w:t xml:space="preserve">has become </w:t>
      </w:r>
      <w:proofErr w:type="spellStart"/>
      <w:r w:rsidRPr="00822F6B">
        <w:rPr>
          <w:u w:val="single"/>
        </w:rPr>
        <w:t>synonomous</w:t>
      </w:r>
      <w:proofErr w:type="spellEnd"/>
      <w:r w:rsidRPr="00822F6B">
        <w:rPr>
          <w:u w:val="single"/>
        </w:rPr>
        <w:t xml:space="preserve"> with “Mexican,” so let’s just stop saying “illegal,” shall we?</w:t>
      </w:r>
      <w:r w:rsidRPr="00822F6B">
        <w:rPr>
          <w:sz w:val="14"/>
        </w:rPr>
        <w:t xml:space="preserve"> </w:t>
      </w:r>
      <w:r w:rsidRPr="00822F6B">
        <w:rPr>
          <w:u w:val="single"/>
        </w:rPr>
        <w:t>By repeating the phrase “illegal immigrants,” the media and politicians have created a misleading framework to talk about immigration.</w:t>
      </w:r>
      <w:r w:rsidRPr="00822F6B">
        <w:rPr>
          <w:sz w:val="14"/>
        </w:rPr>
        <w:t xml:space="preserve"> </w:t>
      </w:r>
      <w:r w:rsidRPr="00822F6B">
        <w:rPr>
          <w:u w:val="single"/>
        </w:rPr>
        <w:t>The repeated use of the term “illegal immigrants” is leading to all sorts of policies created to stop them</w:t>
      </w:r>
      <w:r w:rsidRPr="00822F6B">
        <w:rPr>
          <w:sz w:val="14"/>
        </w:rPr>
        <w:t xml:space="preserve">. Many of them were repeated in the debates. </w:t>
      </w:r>
      <w:r w:rsidRPr="00822F6B">
        <w:rPr>
          <w:u w:val="single"/>
        </w:rPr>
        <w:t xml:space="preserve">More border fences. </w:t>
      </w:r>
      <w:proofErr w:type="gramStart"/>
      <w:r w:rsidRPr="00822F6B">
        <w:rPr>
          <w:u w:val="single"/>
        </w:rPr>
        <w:t>Prohibiting driver’s licenses.</w:t>
      </w:r>
      <w:proofErr w:type="gramEnd"/>
      <w:r w:rsidRPr="00822F6B">
        <w:rPr>
          <w:u w:val="single"/>
        </w:rPr>
        <w:t xml:space="preserve"> Some want to stop their kids from attending neighborhood elementary schools</w:t>
      </w:r>
      <w:r w:rsidRPr="00822F6B">
        <w:rPr>
          <w:sz w:val="14"/>
        </w:rPr>
        <w:t>.</w:t>
      </w:r>
    </w:p>
    <w:p w:rsidR="007F55A5" w:rsidRPr="001220E6" w:rsidRDefault="007F55A5" w:rsidP="007F55A5">
      <w:pPr>
        <w:rPr>
          <w:sz w:val="14"/>
        </w:rPr>
      </w:pPr>
    </w:p>
    <w:p w:rsidR="007F55A5" w:rsidRPr="001220E6" w:rsidRDefault="007F55A5" w:rsidP="007F55A5">
      <w:pPr>
        <w:rPr>
          <w:b/>
        </w:rPr>
      </w:pPr>
      <w:r w:rsidRPr="001220E6">
        <w:rPr>
          <w:b/>
        </w:rPr>
        <w:t xml:space="preserve">Representations of “Illegality” reinforce the vision of immigrants – this reinforces </w:t>
      </w:r>
      <w:proofErr w:type="spellStart"/>
      <w:r w:rsidRPr="001220E6">
        <w:rPr>
          <w:b/>
        </w:rPr>
        <w:t>restrictionist</w:t>
      </w:r>
      <w:proofErr w:type="spellEnd"/>
      <w:r w:rsidRPr="001220E6">
        <w:rPr>
          <w:b/>
        </w:rPr>
        <w:t xml:space="preserve"> policies</w:t>
      </w:r>
    </w:p>
    <w:p w:rsidR="007F55A5" w:rsidRPr="001220E6" w:rsidRDefault="007F55A5" w:rsidP="007F55A5">
      <w:pPr>
        <w:rPr>
          <w:sz w:val="14"/>
        </w:rPr>
      </w:pPr>
    </w:p>
    <w:p w:rsidR="007F55A5" w:rsidRPr="001220E6" w:rsidRDefault="007F55A5" w:rsidP="007F55A5">
      <w:pPr>
        <w:rPr>
          <w:sz w:val="14"/>
        </w:rPr>
      </w:pPr>
      <w:r w:rsidRPr="001220E6">
        <w:rPr>
          <w:b/>
        </w:rPr>
        <w:t xml:space="preserve">Leopold 2013 </w:t>
      </w:r>
      <w:proofErr w:type="gramStart"/>
      <w:r w:rsidRPr="001220E6">
        <w:rPr>
          <w:b/>
        </w:rPr>
        <w:t>-  Past</w:t>
      </w:r>
      <w:proofErr w:type="gramEnd"/>
      <w:r w:rsidRPr="001220E6">
        <w:rPr>
          <w:b/>
        </w:rPr>
        <w:t xml:space="preserve"> President of American Immigration Lawyers Association </w:t>
      </w:r>
      <w:r w:rsidRPr="001220E6">
        <w:rPr>
          <w:sz w:val="14"/>
        </w:rPr>
        <w:t xml:space="preserve">(David Leopold, General Counsel and, “no human being should ever be described as "illegal,” Huffington Post, 4/3/2013, </w:t>
      </w:r>
      <w:hyperlink r:id="rId14" w:history="1">
        <w:r w:rsidRPr="001220E6">
          <w:rPr>
            <w:rStyle w:val="Hyperlink"/>
            <w:sz w:val="14"/>
          </w:rPr>
          <w:t>http://www.huffingtonpost.com/david-leopold/ap-illegal-immigrant_b_3006392.html</w:t>
        </w:r>
      </w:hyperlink>
      <w:r w:rsidRPr="001220E6">
        <w:rPr>
          <w:sz w:val="14"/>
        </w:rPr>
        <w:t>, Accessed 7/31/13)</w:t>
      </w:r>
    </w:p>
    <w:p w:rsidR="007F55A5" w:rsidRPr="001220E6" w:rsidRDefault="007F55A5" w:rsidP="007F55A5">
      <w:pPr>
        <w:rPr>
          <w:sz w:val="14"/>
        </w:rPr>
      </w:pPr>
    </w:p>
    <w:p w:rsidR="007F55A5" w:rsidRPr="001220E6" w:rsidRDefault="007F55A5" w:rsidP="007F55A5">
      <w:pPr>
        <w:rPr>
          <w:sz w:val="14"/>
        </w:rPr>
      </w:pPr>
      <w:r w:rsidRPr="001220E6">
        <w:rPr>
          <w:u w:val="single"/>
        </w:rPr>
        <w:t>After years and years of video loops running on the cable television networks, for many Americans the term "illegal alien" conjures up images of people illegally jumping over the Southern border. Most people would be surprised to learn that nearly half the undocumented population entered the U.S. legally. Some came as visitors, others as students, and others as temporary workers.</w:t>
      </w:r>
      <w:r w:rsidRPr="001220E6">
        <w:rPr>
          <w:sz w:val="14"/>
        </w:rPr>
        <w:t xml:space="preserve"> Some fell out of status because they took ill and were forced to drop out of school, others because they fell victim to domestic violence or other crimes, and others because their sponsoring employer mistreated them. Even those foreign nationals that entered the country surreptitiously in direct violation of the immigration law are not "illegal". Some, like victims of human trafficking, are eligible for protection, not prosecution, under our immigration law. </w:t>
      </w:r>
      <w:r w:rsidRPr="001220E6">
        <w:rPr>
          <w:u w:val="single"/>
        </w:rPr>
        <w:t xml:space="preserve">Over the past two decades the </w:t>
      </w:r>
      <w:proofErr w:type="spellStart"/>
      <w:r w:rsidRPr="001220E6">
        <w:rPr>
          <w:u w:val="single"/>
        </w:rPr>
        <w:t>restrictionists</w:t>
      </w:r>
      <w:proofErr w:type="spellEnd"/>
      <w:r w:rsidRPr="001220E6">
        <w:rPr>
          <w:u w:val="single"/>
        </w:rPr>
        <w:t xml:space="preserve"> -- those who seek to cut off virtually all immigration and hang a "Closed for Business" sign around the neck of the Statue of Liberty -- have cynically promoted terms like "illegal alien", "illegal" and "illegals" to dehumanize noncitizens who are in the U.S. with or without lawful immigration status. The effort is designed to scare the American public and appeal to peoples' darkest, most base instincts.</w:t>
      </w:r>
      <w:r w:rsidRPr="001220E6">
        <w:rPr>
          <w:sz w:val="14"/>
        </w:rPr>
        <w:t xml:space="preserve"> </w:t>
      </w:r>
    </w:p>
    <w:p w:rsidR="007F55A5" w:rsidRPr="001220E6" w:rsidRDefault="007F55A5" w:rsidP="007F55A5">
      <w:pPr>
        <w:rPr>
          <w:sz w:val="14"/>
        </w:rPr>
      </w:pPr>
    </w:p>
    <w:p w:rsidR="007F55A5" w:rsidRPr="001220E6" w:rsidRDefault="007F55A5" w:rsidP="007F55A5">
      <w:pPr>
        <w:rPr>
          <w:b/>
        </w:rPr>
      </w:pPr>
    </w:p>
    <w:p w:rsidR="007F55A5" w:rsidRPr="001220E6" w:rsidRDefault="007F55A5" w:rsidP="007F55A5">
      <w:pPr>
        <w:rPr>
          <w:sz w:val="14"/>
        </w:rPr>
      </w:pPr>
    </w:p>
    <w:p w:rsidR="007F55A5" w:rsidRPr="001220E6" w:rsidRDefault="007F55A5" w:rsidP="007F55A5">
      <w:pPr>
        <w:rPr>
          <w:sz w:val="14"/>
        </w:rPr>
      </w:pPr>
    </w:p>
    <w:p w:rsidR="00906FBB" w:rsidRDefault="00906FBB" w:rsidP="00906FBB">
      <w:pPr>
        <w:pStyle w:val="Heading1"/>
      </w:pPr>
      <w:r>
        <w:t xml:space="preserve">Rejection </w:t>
      </w:r>
      <w:r w:rsidRPr="009E0D9C">
        <w:t>Alternative</w:t>
      </w:r>
    </w:p>
    <w:p w:rsidR="00906FBB" w:rsidRDefault="00906FBB" w:rsidP="00906FBB"/>
    <w:p w:rsidR="00906FBB" w:rsidRPr="001220E6" w:rsidRDefault="00906FBB" w:rsidP="00906FBB">
      <w:pPr>
        <w:rPr>
          <w:b/>
        </w:rPr>
      </w:pPr>
      <w:r w:rsidRPr="001220E6">
        <w:rPr>
          <w:b/>
        </w:rPr>
        <w:t>“Illegal” reflects racist assumptions – it should be rejected in immigration discussions</w:t>
      </w:r>
    </w:p>
    <w:p w:rsidR="00906FBB" w:rsidRPr="001220E6" w:rsidRDefault="00906FBB" w:rsidP="00906FBB">
      <w:pPr>
        <w:rPr>
          <w:sz w:val="14"/>
        </w:rPr>
      </w:pPr>
    </w:p>
    <w:p w:rsidR="00906FBB" w:rsidRPr="001220E6" w:rsidRDefault="00906FBB" w:rsidP="00906FBB">
      <w:pPr>
        <w:rPr>
          <w:sz w:val="14"/>
        </w:rPr>
      </w:pPr>
      <w:r w:rsidRPr="001220E6">
        <w:rPr>
          <w:b/>
        </w:rPr>
        <w:t xml:space="preserve">Leopold 2013 </w:t>
      </w:r>
      <w:proofErr w:type="gramStart"/>
      <w:r w:rsidRPr="001220E6">
        <w:rPr>
          <w:b/>
        </w:rPr>
        <w:t>-  Past</w:t>
      </w:r>
      <w:proofErr w:type="gramEnd"/>
      <w:r w:rsidRPr="001220E6">
        <w:rPr>
          <w:b/>
        </w:rPr>
        <w:t xml:space="preserve"> President of American Immigration Lawyers Association </w:t>
      </w:r>
      <w:r w:rsidRPr="001220E6">
        <w:rPr>
          <w:sz w:val="14"/>
        </w:rPr>
        <w:t xml:space="preserve">(David Leopold, General Counsel and, “no human being should ever be described as "illegal,” Huffington Post, 4/3/2013, </w:t>
      </w:r>
      <w:hyperlink r:id="rId15" w:history="1">
        <w:r w:rsidRPr="001220E6">
          <w:rPr>
            <w:rStyle w:val="Hyperlink"/>
            <w:sz w:val="14"/>
          </w:rPr>
          <w:t>http://www.huffingtonpost.com/david-leopold/ap-illegal-immigrant_b_3006392.html</w:t>
        </w:r>
      </w:hyperlink>
      <w:r w:rsidRPr="001220E6">
        <w:rPr>
          <w:sz w:val="14"/>
        </w:rPr>
        <w:t>, Accessed 7/31/13)</w:t>
      </w:r>
    </w:p>
    <w:p w:rsidR="00906FBB" w:rsidRPr="001220E6" w:rsidRDefault="00906FBB" w:rsidP="00906FBB">
      <w:pPr>
        <w:rPr>
          <w:sz w:val="14"/>
        </w:rPr>
      </w:pPr>
    </w:p>
    <w:p w:rsidR="00906FBB" w:rsidRPr="001220E6" w:rsidRDefault="00906FBB" w:rsidP="00906FBB">
      <w:pPr>
        <w:rPr>
          <w:sz w:val="14"/>
        </w:rPr>
      </w:pPr>
      <w:r w:rsidRPr="001220E6">
        <w:rPr>
          <w:sz w:val="14"/>
        </w:rPr>
        <w:t xml:space="preserve">And for many years it was an effective, albeit nefarious, strategy. In 2007, the last time Congress considered immigration reform legislation, </w:t>
      </w:r>
      <w:r w:rsidRPr="001220E6">
        <w:rPr>
          <w:u w:val="single"/>
        </w:rPr>
        <w:t xml:space="preserve">a small cadre of nativist groups virtually overloaded the telephone lines to the U.S. Capitol with bitter attacks on "amnesty for illegals". </w:t>
      </w:r>
      <w:r w:rsidRPr="001220E6">
        <w:rPr>
          <w:sz w:val="14"/>
        </w:rPr>
        <w:t xml:space="preserve">Thankfully, with the increasing political clout of Latino voters -- as demonstrated by the last election -- politicians and the media are taking a hard look at the words they use to talk about immigration. </w:t>
      </w:r>
      <w:r w:rsidRPr="001220E6">
        <w:rPr>
          <w:u w:val="single"/>
        </w:rPr>
        <w:t>It would be unimaginable today for a presidential candidate</w:t>
      </w:r>
      <w:r w:rsidRPr="001220E6">
        <w:rPr>
          <w:sz w:val="14"/>
        </w:rPr>
        <w:t xml:space="preserve"> -- Republican or Democrat -- </w:t>
      </w:r>
      <w:r w:rsidRPr="001220E6">
        <w:rPr>
          <w:u w:val="single"/>
        </w:rPr>
        <w:t>to again run a national campaign using the terms "illegal alien," "illegal" or "illegals." These obnoxious words have been revealed for what they are -- racially charged slurs which have no place in America's national immigration conversation</w:t>
      </w:r>
      <w:r w:rsidRPr="001220E6">
        <w:rPr>
          <w:sz w:val="14"/>
        </w:rPr>
        <w:t xml:space="preserve"> or in the media that reports about it. </w:t>
      </w:r>
    </w:p>
    <w:p w:rsidR="00906FBB" w:rsidRDefault="00906FBB" w:rsidP="00906FBB"/>
    <w:p w:rsidR="00906FBB" w:rsidRDefault="00906FBB" w:rsidP="00906FBB">
      <w:pPr>
        <w:pStyle w:val="Heading1"/>
      </w:pPr>
      <w:r w:rsidRPr="009E0D9C">
        <w:t>Language Alternative</w:t>
      </w:r>
    </w:p>
    <w:p w:rsidR="00906FBB" w:rsidRPr="00822F6B" w:rsidRDefault="00906FBB" w:rsidP="00906FBB">
      <w:pPr>
        <w:rPr>
          <w:b/>
        </w:rPr>
      </w:pPr>
    </w:p>
    <w:p w:rsidR="00906FBB" w:rsidRPr="00822F6B" w:rsidRDefault="00906FBB" w:rsidP="00906FBB">
      <w:pPr>
        <w:rPr>
          <w:b/>
        </w:rPr>
      </w:pPr>
      <w:r w:rsidRPr="00822F6B">
        <w:rPr>
          <w:b/>
        </w:rPr>
        <w:t>The alternative solves – Undocumented immigrant solves dehumanization</w:t>
      </w:r>
    </w:p>
    <w:p w:rsidR="00906FBB" w:rsidRPr="00822F6B" w:rsidRDefault="00906FBB" w:rsidP="00906FBB">
      <w:pPr>
        <w:rPr>
          <w:b/>
        </w:rPr>
      </w:pPr>
    </w:p>
    <w:p w:rsidR="00906FBB" w:rsidRPr="00822F6B" w:rsidRDefault="00906FBB" w:rsidP="00906FBB">
      <w:pPr>
        <w:rPr>
          <w:sz w:val="14"/>
        </w:rPr>
      </w:pPr>
      <w:r w:rsidRPr="00822F6B">
        <w:rPr>
          <w:b/>
        </w:rPr>
        <w:t xml:space="preserve">McEwan, 2008, </w:t>
      </w:r>
      <w:r w:rsidRPr="00822F6B">
        <w:rPr>
          <w:sz w:val="14"/>
        </w:rPr>
        <w:t xml:space="preserve">[Melissa, writer for the Feminist </w:t>
      </w:r>
      <w:proofErr w:type="spellStart"/>
      <w:r w:rsidRPr="00822F6B">
        <w:rPr>
          <w:sz w:val="14"/>
        </w:rPr>
        <w:t>Texican</w:t>
      </w:r>
      <w:proofErr w:type="spellEnd"/>
      <w:r w:rsidRPr="00822F6B">
        <w:rPr>
          <w:sz w:val="14"/>
        </w:rPr>
        <w:t xml:space="preserve">, “Stop Saying ‘Illegal’”-Feminist </w:t>
      </w:r>
      <w:proofErr w:type="spellStart"/>
      <w:r w:rsidRPr="00822F6B">
        <w:rPr>
          <w:sz w:val="14"/>
        </w:rPr>
        <w:t>Texican</w:t>
      </w:r>
      <w:proofErr w:type="spellEnd"/>
      <w:proofErr w:type="gramStart"/>
      <w:r w:rsidRPr="00822F6B">
        <w:rPr>
          <w:sz w:val="14"/>
        </w:rPr>
        <w:t>, ?</w:t>
      </w:r>
      <w:proofErr w:type="gramEnd"/>
      <w:r w:rsidRPr="00822F6B">
        <w:rPr>
          <w:sz w:val="14"/>
        </w:rPr>
        <w:t>/?/08, http://thefeministtexican.wordpress.com/stop-saying-illegal/, 7/31/13]</w:t>
      </w:r>
    </w:p>
    <w:p w:rsidR="00906FBB" w:rsidRPr="00822F6B" w:rsidRDefault="00906FBB" w:rsidP="00906FBB">
      <w:pPr>
        <w:rPr>
          <w:sz w:val="14"/>
        </w:rPr>
      </w:pPr>
    </w:p>
    <w:p w:rsidR="00906FBB" w:rsidRPr="00822F6B" w:rsidRDefault="00906FBB" w:rsidP="00906FBB">
      <w:pPr>
        <w:rPr>
          <w:sz w:val="14"/>
        </w:rPr>
      </w:pPr>
      <w:proofErr w:type="gramStart"/>
      <w:r w:rsidRPr="00822F6B">
        <w:rPr>
          <w:sz w:val="14"/>
        </w:rPr>
        <w:t>Illegal alien Avoid.</w:t>
      </w:r>
      <w:proofErr w:type="gramEnd"/>
      <w:r w:rsidRPr="00822F6B">
        <w:rPr>
          <w:sz w:val="14"/>
        </w:rPr>
        <w:t xml:space="preserve"> </w:t>
      </w:r>
      <w:r w:rsidRPr="00822F6B">
        <w:rPr>
          <w:u w:val="single"/>
        </w:rPr>
        <w:t>Alternative terms are “undocumented worker,” or “undocumented immigrant.” The pertinent federal agencies use this term for individuals who do not have documents to show they can legally visit, work or live here.</w:t>
      </w:r>
      <w:r w:rsidRPr="00822F6B">
        <w:rPr>
          <w:sz w:val="14"/>
        </w:rPr>
        <w:t xml:space="preserve"> </w:t>
      </w:r>
      <w:r w:rsidRPr="00822F6B">
        <w:rPr>
          <w:u w:val="single"/>
        </w:rPr>
        <w:t>Many find the term offensive and dehumanizing because it criminalizes the person rather than the actual act of illegally entering or residing in the United States. The term does not give an accurate description of a person’s conditional U.S. status, but rather demeans an individual</w:t>
      </w:r>
      <w:r w:rsidRPr="00822F6B">
        <w:rPr>
          <w:sz w:val="14"/>
        </w:rPr>
        <w:t xml:space="preserve"> by describing them as an alien. At the 1994 Unity convention, the four minority journalism groups – NAHJ, Asian American Journalists Association, Native American Journalists Association and National Association of Black Journalists – issued the following statement on this term: “Except in direct quotations, do not use the phrase illegal alien or the word alien, in copy or in headlines, to refer to citizens of a foreign country who have come to the U.S. with no documents to show that they are legally entitled to visit, work or live here. </w:t>
      </w:r>
      <w:r w:rsidRPr="00822F6B">
        <w:rPr>
          <w:u w:val="single"/>
        </w:rPr>
        <w:t>Such terms are considered pejorative not only by those to whom they are applied but by many people of the same ethnic and national backgrounds who are in the U.S. legally.”</w:t>
      </w:r>
    </w:p>
    <w:p w:rsidR="00906FBB" w:rsidRDefault="00906FBB" w:rsidP="00906FBB"/>
    <w:p w:rsidR="00906FBB" w:rsidRPr="00822F6B" w:rsidRDefault="00906FBB" w:rsidP="00906FBB">
      <w:pPr>
        <w:rPr>
          <w:b/>
        </w:rPr>
      </w:pPr>
      <w:r w:rsidRPr="00822F6B">
        <w:rPr>
          <w:b/>
        </w:rPr>
        <w:t>“Undocumented immigrant” is a better alternative – it is more accurate and less dehumanizing</w:t>
      </w:r>
    </w:p>
    <w:p w:rsidR="00906FBB" w:rsidRPr="00822F6B" w:rsidRDefault="00906FBB" w:rsidP="00906FBB">
      <w:pPr>
        <w:rPr>
          <w:b/>
        </w:rPr>
      </w:pPr>
    </w:p>
    <w:p w:rsidR="00906FBB" w:rsidRPr="00822F6B" w:rsidRDefault="00906FBB" w:rsidP="00906FBB">
      <w:pPr>
        <w:rPr>
          <w:sz w:val="14"/>
        </w:rPr>
      </w:pPr>
      <w:r w:rsidRPr="00822F6B">
        <w:rPr>
          <w:b/>
        </w:rPr>
        <w:t xml:space="preserve">McEwan, 2008, </w:t>
      </w:r>
      <w:r w:rsidRPr="00822F6B">
        <w:rPr>
          <w:sz w:val="14"/>
        </w:rPr>
        <w:t xml:space="preserve">[Melissa, writer for the Feminist </w:t>
      </w:r>
      <w:proofErr w:type="spellStart"/>
      <w:r w:rsidRPr="00822F6B">
        <w:rPr>
          <w:sz w:val="14"/>
        </w:rPr>
        <w:t>Texican</w:t>
      </w:r>
      <w:proofErr w:type="spellEnd"/>
      <w:r w:rsidRPr="00822F6B">
        <w:rPr>
          <w:sz w:val="14"/>
        </w:rPr>
        <w:t xml:space="preserve">, “Stop Saying ‘Illegal’”-Feminist </w:t>
      </w:r>
      <w:proofErr w:type="spellStart"/>
      <w:r w:rsidRPr="00822F6B">
        <w:rPr>
          <w:sz w:val="14"/>
        </w:rPr>
        <w:t>Texican</w:t>
      </w:r>
      <w:proofErr w:type="spellEnd"/>
      <w:proofErr w:type="gramStart"/>
      <w:r w:rsidRPr="00822F6B">
        <w:rPr>
          <w:sz w:val="14"/>
        </w:rPr>
        <w:t>, ?</w:t>
      </w:r>
      <w:proofErr w:type="gramEnd"/>
      <w:r w:rsidRPr="00822F6B">
        <w:rPr>
          <w:sz w:val="14"/>
        </w:rPr>
        <w:t>/?/08, http://thefeministtexican.wordpress.com/stop-saying-illegal/, 7/31/13]</w:t>
      </w:r>
    </w:p>
    <w:p w:rsidR="00906FBB" w:rsidRPr="00822F6B" w:rsidRDefault="00906FBB" w:rsidP="00906FBB">
      <w:pPr>
        <w:rPr>
          <w:sz w:val="14"/>
        </w:rPr>
      </w:pPr>
    </w:p>
    <w:p w:rsidR="00906FBB" w:rsidRPr="00822F6B" w:rsidRDefault="00906FBB" w:rsidP="00906FBB">
      <w:pPr>
        <w:rPr>
          <w:sz w:val="14"/>
        </w:rPr>
      </w:pPr>
      <w:r w:rsidRPr="00822F6B">
        <w:rPr>
          <w:sz w:val="14"/>
        </w:rPr>
        <w:t>Avoid</w:t>
      </w:r>
      <w:r w:rsidRPr="00822F6B">
        <w:rPr>
          <w:u w:val="single"/>
        </w:rPr>
        <w:t>. Alternative terms are “undocumented immigrant” or “undocumented worker.”</w:t>
      </w:r>
      <w:r w:rsidRPr="00822F6B">
        <w:rPr>
          <w:sz w:val="14"/>
        </w:rPr>
        <w:t xml:space="preserve"> This term has been used to describe the immigration status of people who do not have the federal documentation to show they are legally entitled to work, visit or live here. The term criminalizes the person rather than the actual act of illegally entering, residing in the U.S. without documents. Immigrant Similar to reporting about a person’s race, mentioning that a person is a first-generation immigrant could be used to provide readers or viewers with background information, but the relevancy of using the term should be made apparent in the story. Also, the status of undocumented workers should be discussed between source, reporter and editors because of the risk of deportation. </w:t>
      </w:r>
      <w:proofErr w:type="gramStart"/>
      <w:r w:rsidRPr="00822F6B">
        <w:rPr>
          <w:sz w:val="14"/>
        </w:rPr>
        <w:t>Undocumented immigrant Preferred term to “illegal immigrant,” “illegal(s)” and “illegal alien.”</w:t>
      </w:r>
      <w:proofErr w:type="gramEnd"/>
      <w:r w:rsidRPr="00822F6B">
        <w:rPr>
          <w:u w:val="single"/>
        </w:rPr>
        <w:t xml:space="preserve"> This term describes the immigration status of people who do not have the federal documentation to show they are legally entitled to work, visit or live here. Some Latinos say this term more accurately describes people who are in the United States illegally because the word points out that they are undocumented, but does not dehumanize them in the manner that such terms as “aliens” and “illegals” do. </w:t>
      </w:r>
      <w:proofErr w:type="gramStart"/>
      <w:r w:rsidRPr="00822F6B">
        <w:rPr>
          <w:sz w:val="14"/>
        </w:rPr>
        <w:t>Undocumented worker Preferred term to “illegal alien,” “illegal immigrant,” or “illegal(s).”</w:t>
      </w:r>
      <w:proofErr w:type="gramEnd"/>
      <w:r w:rsidRPr="00822F6B">
        <w:rPr>
          <w:sz w:val="14"/>
        </w:rPr>
        <w:t xml:space="preserve"> This term describes the immigration status of people who do not have the federal documentation to show they are legally entitled to work, visit or live here.</w:t>
      </w:r>
    </w:p>
    <w:p w:rsidR="00906FBB" w:rsidRPr="009E0D9C" w:rsidRDefault="00906FBB" w:rsidP="00906FBB"/>
    <w:p w:rsidR="00906FBB" w:rsidRPr="001220E6" w:rsidRDefault="00906FBB" w:rsidP="00906FBB">
      <w:pPr>
        <w:rPr>
          <w:b/>
        </w:rPr>
      </w:pPr>
      <w:r w:rsidRPr="001220E6">
        <w:rPr>
          <w:b/>
        </w:rPr>
        <w:t>“Unauthorized Migrant” or “people living in a country illegally” are better alternatives – they accurately reflect a difference between status and action</w:t>
      </w:r>
    </w:p>
    <w:p w:rsidR="00906FBB" w:rsidRPr="001220E6" w:rsidRDefault="00906FBB" w:rsidP="00906FBB">
      <w:pPr>
        <w:rPr>
          <w:sz w:val="14"/>
        </w:rPr>
      </w:pPr>
    </w:p>
    <w:p w:rsidR="00906FBB" w:rsidRPr="001220E6" w:rsidRDefault="00906FBB" w:rsidP="00906FBB">
      <w:pPr>
        <w:rPr>
          <w:sz w:val="14"/>
        </w:rPr>
      </w:pPr>
      <w:proofErr w:type="spellStart"/>
      <w:r w:rsidRPr="001220E6">
        <w:rPr>
          <w:b/>
        </w:rPr>
        <w:t>Golash-Boza</w:t>
      </w:r>
      <w:proofErr w:type="spellEnd"/>
      <w:r w:rsidRPr="001220E6">
        <w:rPr>
          <w:b/>
        </w:rPr>
        <w:t xml:space="preserve"> 2013 -</w:t>
      </w:r>
      <w:r w:rsidRPr="001220E6">
        <w:rPr>
          <w:sz w:val="14"/>
        </w:rPr>
        <w:t xml:space="preserve"> </w:t>
      </w:r>
      <w:r w:rsidRPr="001220E6">
        <w:rPr>
          <w:b/>
        </w:rPr>
        <w:t>Professor of Sociology at the University of California</w:t>
      </w:r>
      <w:r w:rsidRPr="001220E6">
        <w:rPr>
          <w:sz w:val="14"/>
        </w:rPr>
        <w:t xml:space="preserve">, (Tanya </w:t>
      </w:r>
      <w:proofErr w:type="spellStart"/>
      <w:r w:rsidRPr="001220E6">
        <w:rPr>
          <w:sz w:val="14"/>
        </w:rPr>
        <w:t>Golash-Boza</w:t>
      </w:r>
      <w:proofErr w:type="spellEnd"/>
      <w:r w:rsidRPr="001220E6">
        <w:rPr>
          <w:sz w:val="14"/>
        </w:rPr>
        <w:t xml:space="preserve">, </w:t>
      </w:r>
      <w:proofErr w:type="gramStart"/>
      <w:r w:rsidRPr="001220E6">
        <w:rPr>
          <w:sz w:val="14"/>
        </w:rPr>
        <w:t>“ No</w:t>
      </w:r>
      <w:proofErr w:type="gramEnd"/>
      <w:r w:rsidRPr="001220E6">
        <w:rPr>
          <w:sz w:val="14"/>
        </w:rPr>
        <w:t xml:space="preserve"> human being is illegal: It's time to drop the '</w:t>
      </w:r>
      <w:proofErr w:type="spellStart"/>
      <w:r w:rsidRPr="001220E6">
        <w:rPr>
          <w:sz w:val="14"/>
        </w:rPr>
        <w:t>i</w:t>
      </w:r>
      <w:proofErr w:type="spellEnd"/>
      <w:r w:rsidRPr="001220E6">
        <w:rPr>
          <w:sz w:val="14"/>
        </w:rPr>
        <w:t xml:space="preserve">-word',” Aljazeera, 4/8/13, </w:t>
      </w:r>
      <w:hyperlink r:id="rId16" w:history="1">
        <w:r w:rsidRPr="001220E6">
          <w:rPr>
            <w:rStyle w:val="Hyperlink"/>
            <w:sz w:val="14"/>
          </w:rPr>
          <w:t>http://www.aljazeera.com/indepth/opinion/2013/04/201347111531424247.html</w:t>
        </w:r>
      </w:hyperlink>
      <w:r w:rsidRPr="001220E6">
        <w:rPr>
          <w:sz w:val="14"/>
        </w:rPr>
        <w:t>, Accessed 7/31/13)</w:t>
      </w:r>
    </w:p>
    <w:p w:rsidR="00906FBB" w:rsidRPr="001220E6" w:rsidRDefault="00906FBB" w:rsidP="00906FBB">
      <w:pPr>
        <w:rPr>
          <w:sz w:val="14"/>
        </w:rPr>
      </w:pPr>
    </w:p>
    <w:p w:rsidR="00906FBB" w:rsidRPr="001220E6" w:rsidRDefault="00906FBB" w:rsidP="00906FBB">
      <w:pPr>
        <w:rPr>
          <w:sz w:val="14"/>
        </w:rPr>
      </w:pPr>
      <w:r w:rsidRPr="001220E6">
        <w:rPr>
          <w:sz w:val="14"/>
        </w:rPr>
        <w:t xml:space="preserve">The term "undocumented immigrant" is imprecise, as people may live in a country without legal permission, yet have plenty of documents - including birth certificates, passports and consular cards. For this reason, </w:t>
      </w:r>
      <w:proofErr w:type="spellStart"/>
      <w:r w:rsidRPr="001220E6">
        <w:rPr>
          <w:u w:val="single"/>
        </w:rPr>
        <w:t>organisations</w:t>
      </w:r>
      <w:proofErr w:type="spellEnd"/>
      <w:r w:rsidRPr="001220E6">
        <w:rPr>
          <w:u w:val="single"/>
        </w:rPr>
        <w:t xml:space="preserve"> such as the Migration Policy Institute prefer "</w:t>
      </w:r>
      <w:proofErr w:type="spellStart"/>
      <w:r w:rsidRPr="001220E6">
        <w:rPr>
          <w:u w:val="single"/>
        </w:rPr>
        <w:t>unauthorised</w:t>
      </w:r>
      <w:proofErr w:type="spellEnd"/>
      <w:r w:rsidRPr="001220E6">
        <w:rPr>
          <w:u w:val="single"/>
        </w:rPr>
        <w:t xml:space="preserve"> migrant". Unlike "illegal immigrant", "</w:t>
      </w:r>
      <w:proofErr w:type="spellStart"/>
      <w:r w:rsidRPr="001220E6">
        <w:rPr>
          <w:u w:val="single"/>
        </w:rPr>
        <w:t>unauthorised</w:t>
      </w:r>
      <w:proofErr w:type="spellEnd"/>
      <w:r w:rsidRPr="001220E6">
        <w:rPr>
          <w:u w:val="single"/>
        </w:rPr>
        <w:t xml:space="preserve"> migrant" does not have a </w:t>
      </w:r>
      <w:proofErr w:type="spellStart"/>
      <w:r w:rsidRPr="001220E6">
        <w:rPr>
          <w:u w:val="single"/>
        </w:rPr>
        <w:t>criminalising</w:t>
      </w:r>
      <w:proofErr w:type="spellEnd"/>
      <w:r w:rsidRPr="001220E6">
        <w:rPr>
          <w:u w:val="single"/>
        </w:rPr>
        <w:t xml:space="preserve"> tone. If you are driving without a </w:t>
      </w:r>
      <w:proofErr w:type="spellStart"/>
      <w:r w:rsidRPr="001220E6">
        <w:rPr>
          <w:u w:val="single"/>
        </w:rPr>
        <w:t>licence</w:t>
      </w:r>
      <w:proofErr w:type="spellEnd"/>
      <w:r w:rsidRPr="001220E6">
        <w:rPr>
          <w:u w:val="single"/>
        </w:rPr>
        <w:t>, it would make more sense to call you an "</w:t>
      </w:r>
      <w:proofErr w:type="spellStart"/>
      <w:r w:rsidRPr="001220E6">
        <w:rPr>
          <w:u w:val="single"/>
        </w:rPr>
        <w:t>unauthorised</w:t>
      </w:r>
      <w:proofErr w:type="spellEnd"/>
      <w:r w:rsidRPr="001220E6">
        <w:rPr>
          <w:u w:val="single"/>
        </w:rPr>
        <w:t xml:space="preserve"> driver" than an "illegal driver". </w:t>
      </w:r>
      <w:r w:rsidRPr="001220E6">
        <w:rPr>
          <w:sz w:val="14"/>
        </w:rPr>
        <w:t xml:space="preserve">And, we don't call employers who employ </w:t>
      </w:r>
      <w:proofErr w:type="spellStart"/>
      <w:r w:rsidRPr="001220E6">
        <w:rPr>
          <w:sz w:val="14"/>
        </w:rPr>
        <w:t>unauthorised</w:t>
      </w:r>
      <w:proofErr w:type="spellEnd"/>
      <w:r w:rsidRPr="001220E6">
        <w:rPr>
          <w:sz w:val="14"/>
        </w:rPr>
        <w:t xml:space="preserve"> immigrants "illegal employers". </w:t>
      </w:r>
      <w:r w:rsidRPr="001220E6">
        <w:rPr>
          <w:u w:val="single"/>
        </w:rPr>
        <w:t xml:space="preserve">The Associated Press made the decision to refer to people as living in the country illegally instead of as illegal immigrants because it is more accurate to refer to people's </w:t>
      </w:r>
      <w:proofErr w:type="spellStart"/>
      <w:r w:rsidRPr="001220E6">
        <w:rPr>
          <w:u w:val="single"/>
        </w:rPr>
        <w:t>behaviour</w:t>
      </w:r>
      <w:proofErr w:type="spellEnd"/>
      <w:r w:rsidRPr="001220E6">
        <w:rPr>
          <w:u w:val="single"/>
        </w:rPr>
        <w:t xml:space="preserve"> than to label them because of their </w:t>
      </w:r>
      <w:proofErr w:type="spellStart"/>
      <w:r w:rsidRPr="001220E6">
        <w:rPr>
          <w:u w:val="single"/>
        </w:rPr>
        <w:t>behaviour</w:t>
      </w:r>
      <w:proofErr w:type="spellEnd"/>
      <w:r w:rsidRPr="001220E6">
        <w:rPr>
          <w:u w:val="single"/>
        </w:rPr>
        <w:t>.</w:t>
      </w:r>
      <w:r w:rsidRPr="001220E6">
        <w:rPr>
          <w:sz w:val="14"/>
        </w:rPr>
        <w:t xml:space="preserve"> The AP draws a parallel between this discussion about immigrants and "saying someone was 'diagnosed with schizophrenia' instead of schizophrenic". By focusing on people's </w:t>
      </w:r>
      <w:proofErr w:type="spellStart"/>
      <w:r w:rsidRPr="001220E6">
        <w:rPr>
          <w:sz w:val="14"/>
        </w:rPr>
        <w:t>behaviour</w:t>
      </w:r>
      <w:proofErr w:type="spellEnd"/>
      <w:r w:rsidRPr="001220E6">
        <w:rPr>
          <w:sz w:val="14"/>
        </w:rPr>
        <w:t xml:space="preserve"> instead of </w:t>
      </w:r>
      <w:proofErr w:type="spellStart"/>
      <w:r w:rsidRPr="001220E6">
        <w:rPr>
          <w:sz w:val="14"/>
        </w:rPr>
        <w:t>labelling</w:t>
      </w:r>
      <w:proofErr w:type="spellEnd"/>
      <w:r w:rsidRPr="001220E6">
        <w:rPr>
          <w:sz w:val="14"/>
        </w:rPr>
        <w:t xml:space="preserve"> them, we can avoid using people's </w:t>
      </w:r>
      <w:proofErr w:type="spellStart"/>
      <w:r w:rsidRPr="001220E6">
        <w:rPr>
          <w:sz w:val="14"/>
        </w:rPr>
        <w:t>behaviour</w:t>
      </w:r>
      <w:proofErr w:type="spellEnd"/>
      <w:r w:rsidRPr="001220E6">
        <w:rPr>
          <w:sz w:val="14"/>
        </w:rPr>
        <w:t xml:space="preserve"> to define them. </w:t>
      </w:r>
    </w:p>
    <w:p w:rsidR="00906FBB" w:rsidRDefault="00906FBB" w:rsidP="00906FBB">
      <w:pPr>
        <w:rPr>
          <w:sz w:val="14"/>
        </w:rPr>
      </w:pPr>
    </w:p>
    <w:p w:rsidR="00906FBB" w:rsidRPr="001220E6" w:rsidRDefault="00906FBB" w:rsidP="00906FBB">
      <w:pPr>
        <w:rPr>
          <w:sz w:val="14"/>
        </w:rPr>
      </w:pPr>
    </w:p>
    <w:p w:rsidR="00260152" w:rsidRDefault="009E0D9C" w:rsidP="009E0D9C">
      <w:pPr>
        <w:pStyle w:val="Heading1"/>
      </w:pPr>
      <w:r w:rsidRPr="009E0D9C">
        <w:t>Discourse First</w:t>
      </w:r>
    </w:p>
    <w:p w:rsidR="009E0D9C" w:rsidRDefault="009E0D9C" w:rsidP="009E0D9C"/>
    <w:p w:rsidR="007F55A5" w:rsidRPr="00822F6B" w:rsidRDefault="007F55A5" w:rsidP="007F55A5">
      <w:pPr>
        <w:rPr>
          <w:b/>
        </w:rPr>
      </w:pPr>
      <w:r w:rsidRPr="00822F6B">
        <w:rPr>
          <w:b/>
        </w:rPr>
        <w:t>Discourse should come first – the word “Illegal” taints the discussion before it occurs</w:t>
      </w:r>
    </w:p>
    <w:p w:rsidR="007F55A5" w:rsidRPr="00822F6B" w:rsidRDefault="007F55A5" w:rsidP="007F55A5">
      <w:pPr>
        <w:rPr>
          <w:sz w:val="14"/>
        </w:rPr>
      </w:pPr>
    </w:p>
    <w:p w:rsidR="007F55A5" w:rsidRPr="00822F6B" w:rsidRDefault="007F55A5" w:rsidP="007F55A5">
      <w:pPr>
        <w:rPr>
          <w:sz w:val="14"/>
        </w:rPr>
      </w:pPr>
      <w:r w:rsidRPr="00822F6B">
        <w:rPr>
          <w:b/>
        </w:rPr>
        <w:t>Johnson, 2010 – Dean of the University of California Davis School of Law</w:t>
      </w:r>
      <w:r w:rsidRPr="00822F6B">
        <w:rPr>
          <w:sz w:val="14"/>
        </w:rPr>
        <w:t xml:space="preserve"> [Kevin, with Michel Martin, host for National Public Radio, “Which is Acceptable: ‘Undocumented’ or ‘Illegal’”-National Public Radio, 1/7/10, http://www.npr.org/templates/story/story.php?storyId=122314131, 7/31/13]</w:t>
      </w:r>
    </w:p>
    <w:p w:rsidR="007F55A5" w:rsidRPr="00822F6B" w:rsidRDefault="007F55A5" w:rsidP="007F55A5">
      <w:pPr>
        <w:rPr>
          <w:b/>
        </w:rPr>
      </w:pPr>
    </w:p>
    <w:p w:rsidR="007F55A5" w:rsidRPr="00822F6B" w:rsidRDefault="007F55A5" w:rsidP="007F55A5">
      <w:pPr>
        <w:rPr>
          <w:sz w:val="14"/>
        </w:rPr>
      </w:pPr>
      <w:r w:rsidRPr="00822F6B">
        <w:rPr>
          <w:sz w:val="14"/>
        </w:rPr>
        <w:t xml:space="preserve">Prof. JOHNSON: I agree with Ruben. I think that </w:t>
      </w:r>
      <w:r w:rsidRPr="00822F6B">
        <w:rPr>
          <w:u w:val="single"/>
        </w:rPr>
        <w:t>terminology is important</w:t>
      </w:r>
      <w:r w:rsidRPr="00822F6B">
        <w:rPr>
          <w:sz w:val="14"/>
        </w:rPr>
        <w:t xml:space="preserve">. And as you say, the power of words has meaning particularly when we talk about a divisive issue like immigration, which is controversial and is very contentious. And for that reason, I think, we need to try to ensure that we have calm, reason and rationality in the debate. And I fear </w:t>
      </w:r>
      <w:r w:rsidRPr="00822F6B">
        <w:rPr>
          <w:u w:val="single"/>
        </w:rPr>
        <w:t>that illegal immigrant - the term - is a loaded term.</w:t>
      </w:r>
      <w:r w:rsidRPr="00822F6B">
        <w:rPr>
          <w:sz w:val="14"/>
        </w:rPr>
        <w:t xml:space="preserve"> It's not as loaded as some of </w:t>
      </w:r>
      <w:proofErr w:type="spellStart"/>
      <w:r w:rsidRPr="00822F6B">
        <w:rPr>
          <w:sz w:val="14"/>
        </w:rPr>
        <w:t>it's</w:t>
      </w:r>
      <w:proofErr w:type="spellEnd"/>
      <w:r w:rsidRPr="00822F6B">
        <w:rPr>
          <w:sz w:val="14"/>
        </w:rPr>
        <w:t xml:space="preserve"> predecessors like illegal alien or wetback. But it still is a loaded term. </w:t>
      </w:r>
      <w:r w:rsidRPr="00822F6B">
        <w:rPr>
          <w:u w:val="single"/>
        </w:rPr>
        <w:t>And when we talk about drivers who violate the driving laws, we don't talk about illegal drivers. We talk about children who work in violation of the child labor laws. We don't talk about illegal children</w:t>
      </w:r>
      <w:r w:rsidRPr="00822F6B">
        <w:rPr>
          <w:sz w:val="14"/>
        </w:rPr>
        <w:t xml:space="preserve">. And I think it's much too comprehensive to talk about illegal immigrants when, as Ruben's column accurately points out, that could be somebody who's reentered after committing felonies. It could be somebody who overstayed a business visa or a tourist visa, but really </w:t>
      </w:r>
      <w:r w:rsidRPr="00822F6B">
        <w:rPr>
          <w:u w:val="single"/>
        </w:rPr>
        <w:t xml:space="preserve">it creates bad connotations from the outset and it's easy to give in to people to treat dehumanized illegal immigrants in a harsh way than it is to treat people in a harsh way. </w:t>
      </w:r>
      <w:r w:rsidRPr="00822F6B">
        <w:rPr>
          <w:sz w:val="14"/>
        </w:rPr>
        <w:t>MARTIN: Dean, can I push you on this point</w:t>
      </w:r>
      <w:r w:rsidRPr="00822F6B">
        <w:rPr>
          <w:u w:val="single"/>
        </w:rPr>
        <w:t>? Just because a term may create bad connotations for some people doesn't mean it's by definition not to be used</w:t>
      </w:r>
      <w:r w:rsidRPr="00822F6B">
        <w:rPr>
          <w:sz w:val="14"/>
        </w:rPr>
        <w:t xml:space="preserve">. Like affirmative action for some people offers bad connotations, they don't think that's a good term, but it does - you know, affirmative action does, more or less, exist. It doesn't - </w:t>
      </w:r>
      <w:r w:rsidRPr="00822F6B">
        <w:rPr>
          <w:u w:val="single"/>
        </w:rPr>
        <w:t>it's not an intrinsically negative term unless one chooses to make it so</w:t>
      </w:r>
      <w:r w:rsidRPr="00822F6B">
        <w:rPr>
          <w:sz w:val="14"/>
        </w:rPr>
        <w:t xml:space="preserve">. So is there something about illegal immigrant per se that you think is by definition so dehumanizing that it can't be used or shouldn't be used in polite discourse? </w:t>
      </w:r>
      <w:proofErr w:type="gramStart"/>
      <w:r w:rsidRPr="00822F6B">
        <w:rPr>
          <w:sz w:val="14"/>
        </w:rPr>
        <w:t>In polite discourse - for people who really are trying to have an honest conversation and aren't trying to spin it one way or the other.</w:t>
      </w:r>
      <w:proofErr w:type="gramEnd"/>
      <w:r w:rsidRPr="00822F6B">
        <w:rPr>
          <w:sz w:val="14"/>
        </w:rPr>
        <w:t xml:space="preserve"> Mr. JOHNSON: No, and I wouldn't - I'm not one of the people writing to try to get Ruben's column pulled from the newspaper, and he can use the term, but </w:t>
      </w:r>
      <w:r w:rsidRPr="00822F6B">
        <w:rPr>
          <w:u w:val="single"/>
        </w:rPr>
        <w:t>when you start the discussion by labeling a the person's status as illegal without defining what that precisely means, you create connotations and ill-will toward that person</w:t>
      </w:r>
      <w:r w:rsidRPr="00822F6B">
        <w:rPr>
          <w:sz w:val="14"/>
        </w:rPr>
        <w:t>. I mean, there's other terms used in political debates that we know are loaded. We know that the welfare queen is a loaded term. We know that quota queen is a loaded term. MARTIN: Yeah, but that's slang. Mr. JOHNSON: That is slang. This is slang too. This is nothing in the immigration laws. You're not pulling anything out of the statute.</w:t>
      </w:r>
    </w:p>
    <w:p w:rsidR="007F55A5" w:rsidRPr="009E0D9C" w:rsidRDefault="007F55A5" w:rsidP="009E0D9C"/>
    <w:p w:rsidR="00260152" w:rsidRPr="001220E6" w:rsidRDefault="00756F1D" w:rsidP="002D5B27">
      <w:pPr>
        <w:rPr>
          <w:b/>
        </w:rPr>
      </w:pPr>
      <w:r w:rsidRPr="001220E6">
        <w:rPr>
          <w:b/>
        </w:rPr>
        <w:t>“Illegal immigrant” expands racist discourse – language is important because it is offensive</w:t>
      </w:r>
    </w:p>
    <w:p w:rsidR="00756F1D" w:rsidRPr="001220E6" w:rsidRDefault="00756F1D" w:rsidP="002D5B27">
      <w:pPr>
        <w:rPr>
          <w:b/>
        </w:rPr>
      </w:pPr>
    </w:p>
    <w:p w:rsidR="002D5B27" w:rsidRPr="001220E6" w:rsidRDefault="002D5B27" w:rsidP="002D5B27">
      <w:pPr>
        <w:rPr>
          <w:sz w:val="14"/>
        </w:rPr>
      </w:pPr>
      <w:proofErr w:type="spellStart"/>
      <w:r w:rsidRPr="001220E6">
        <w:rPr>
          <w:b/>
        </w:rPr>
        <w:t>Golash-Boza</w:t>
      </w:r>
      <w:proofErr w:type="spellEnd"/>
      <w:r w:rsidRPr="001220E6">
        <w:rPr>
          <w:b/>
        </w:rPr>
        <w:t xml:space="preserve"> </w:t>
      </w:r>
      <w:r w:rsidR="00BC1002" w:rsidRPr="001220E6">
        <w:rPr>
          <w:b/>
        </w:rPr>
        <w:t>20</w:t>
      </w:r>
      <w:r w:rsidRPr="001220E6">
        <w:rPr>
          <w:b/>
        </w:rPr>
        <w:t>13</w:t>
      </w:r>
      <w:r w:rsidR="00BC1002" w:rsidRPr="001220E6">
        <w:rPr>
          <w:b/>
        </w:rPr>
        <w:t xml:space="preserve"> -</w:t>
      </w:r>
      <w:r w:rsidRPr="001220E6">
        <w:rPr>
          <w:sz w:val="14"/>
        </w:rPr>
        <w:t xml:space="preserve"> </w:t>
      </w:r>
      <w:r w:rsidR="00BC1002" w:rsidRPr="001220E6">
        <w:rPr>
          <w:b/>
        </w:rPr>
        <w:t>Professor of Sociology at the University of California</w:t>
      </w:r>
      <w:r w:rsidR="00BC1002" w:rsidRPr="001220E6">
        <w:rPr>
          <w:sz w:val="14"/>
        </w:rPr>
        <w:t xml:space="preserve">, </w:t>
      </w:r>
      <w:r w:rsidRPr="001220E6">
        <w:rPr>
          <w:sz w:val="14"/>
        </w:rPr>
        <w:t xml:space="preserve">(Tanya </w:t>
      </w:r>
      <w:proofErr w:type="spellStart"/>
      <w:r w:rsidRPr="001220E6">
        <w:rPr>
          <w:sz w:val="14"/>
        </w:rPr>
        <w:t>Golash-Boza</w:t>
      </w:r>
      <w:proofErr w:type="spellEnd"/>
      <w:r w:rsidRPr="001220E6">
        <w:rPr>
          <w:sz w:val="14"/>
        </w:rPr>
        <w:t xml:space="preserve">, </w:t>
      </w:r>
      <w:proofErr w:type="gramStart"/>
      <w:r w:rsidRPr="001220E6">
        <w:rPr>
          <w:sz w:val="14"/>
        </w:rPr>
        <w:t>“</w:t>
      </w:r>
      <w:r w:rsidR="00BC1002" w:rsidRPr="001220E6">
        <w:rPr>
          <w:sz w:val="14"/>
        </w:rPr>
        <w:t xml:space="preserve"> </w:t>
      </w:r>
      <w:r w:rsidRPr="001220E6">
        <w:rPr>
          <w:sz w:val="14"/>
        </w:rPr>
        <w:t>No</w:t>
      </w:r>
      <w:proofErr w:type="gramEnd"/>
      <w:r w:rsidRPr="001220E6">
        <w:rPr>
          <w:sz w:val="14"/>
        </w:rPr>
        <w:t xml:space="preserve"> human being is illegal: It's time to drop the '</w:t>
      </w:r>
      <w:proofErr w:type="spellStart"/>
      <w:r w:rsidRPr="001220E6">
        <w:rPr>
          <w:sz w:val="14"/>
        </w:rPr>
        <w:t>i</w:t>
      </w:r>
      <w:proofErr w:type="spellEnd"/>
      <w:r w:rsidRPr="001220E6">
        <w:rPr>
          <w:sz w:val="14"/>
        </w:rPr>
        <w:t xml:space="preserve">-word',” Aljazeera, 4/8/13, </w:t>
      </w:r>
      <w:hyperlink r:id="rId17" w:history="1">
        <w:r w:rsidRPr="001220E6">
          <w:rPr>
            <w:rStyle w:val="Hyperlink"/>
            <w:sz w:val="14"/>
          </w:rPr>
          <w:t>http://www.aljazeera.com/indepth/opinion/2013/04/201347111531424247.html</w:t>
        </w:r>
      </w:hyperlink>
      <w:r w:rsidRPr="001220E6">
        <w:rPr>
          <w:sz w:val="14"/>
        </w:rPr>
        <w:t>, Accessed 7/31/13)</w:t>
      </w:r>
    </w:p>
    <w:p w:rsidR="002D5B27" w:rsidRPr="001220E6" w:rsidRDefault="002D5B27" w:rsidP="008678F1">
      <w:pPr>
        <w:rPr>
          <w:u w:val="single"/>
        </w:rPr>
      </w:pPr>
    </w:p>
    <w:p w:rsidR="008678F1" w:rsidRPr="001220E6" w:rsidRDefault="00DE381D" w:rsidP="008678F1">
      <w:pPr>
        <w:rPr>
          <w:u w:val="single"/>
        </w:rPr>
      </w:pPr>
      <w:r w:rsidRPr="001220E6">
        <w:rPr>
          <w:u w:val="single"/>
        </w:rPr>
        <w:t>Language has been in the news lately</w:t>
      </w:r>
      <w:r w:rsidRPr="001220E6">
        <w:rPr>
          <w:sz w:val="14"/>
        </w:rPr>
        <w:t xml:space="preserve">. Last Tuesday, on April 2, </w:t>
      </w:r>
      <w:r w:rsidRPr="001220E6">
        <w:rPr>
          <w:u w:val="single"/>
        </w:rPr>
        <w:t>the Associated Press announced it would no longer use "illegal immigrant" to refer to people living in a country without permission</w:t>
      </w:r>
      <w:r w:rsidRPr="001220E6">
        <w:rPr>
          <w:sz w:val="14"/>
        </w:rPr>
        <w:t xml:space="preserve">. The previous week, Alaska Republican Congressman Don Young referred workers in his father's farm as "wetbacks", although he subsequently </w:t>
      </w:r>
      <w:proofErr w:type="spellStart"/>
      <w:r w:rsidRPr="001220E6">
        <w:rPr>
          <w:sz w:val="14"/>
        </w:rPr>
        <w:t>apologised</w:t>
      </w:r>
      <w:proofErr w:type="spellEnd"/>
      <w:r w:rsidRPr="001220E6">
        <w:rPr>
          <w:sz w:val="14"/>
        </w:rPr>
        <w:t xml:space="preserve"> for the </w:t>
      </w:r>
      <w:proofErr w:type="spellStart"/>
      <w:r w:rsidRPr="001220E6">
        <w:rPr>
          <w:sz w:val="14"/>
        </w:rPr>
        <w:t>racialised</w:t>
      </w:r>
      <w:proofErr w:type="spellEnd"/>
      <w:r w:rsidRPr="001220E6">
        <w:rPr>
          <w:sz w:val="14"/>
        </w:rPr>
        <w:t xml:space="preserve"> slander. </w:t>
      </w:r>
      <w:r w:rsidRPr="001220E6">
        <w:rPr>
          <w:u w:val="single"/>
        </w:rPr>
        <w:t xml:space="preserve">Why is language so important? </w:t>
      </w:r>
      <w:r w:rsidRPr="001220E6">
        <w:rPr>
          <w:sz w:val="14"/>
        </w:rPr>
        <w:t xml:space="preserve">What are people so upset about? </w:t>
      </w:r>
      <w:r w:rsidR="008678F1" w:rsidRPr="001220E6">
        <w:rPr>
          <w:u w:val="single"/>
        </w:rPr>
        <w:t xml:space="preserve">The word "wetback" is a reference to the fact that many people who cross into the United States without </w:t>
      </w:r>
      <w:proofErr w:type="spellStart"/>
      <w:r w:rsidR="008678F1" w:rsidRPr="001220E6">
        <w:rPr>
          <w:u w:val="single"/>
        </w:rPr>
        <w:t>authorisation</w:t>
      </w:r>
      <w:proofErr w:type="spellEnd"/>
      <w:r w:rsidR="008678F1" w:rsidRPr="001220E6">
        <w:rPr>
          <w:u w:val="single"/>
        </w:rPr>
        <w:t xml:space="preserve"> must cross the Rio Grande.</w:t>
      </w:r>
      <w:r w:rsidR="008678F1" w:rsidRPr="001220E6">
        <w:rPr>
          <w:sz w:val="14"/>
        </w:rPr>
        <w:t xml:space="preserve"> Mexicans and non-Mexicans use the term colloquially. The US government referred to their 1954 mass repatriation campaigns along the southern border as "Operation Wetback".</w:t>
      </w:r>
      <w:r w:rsidR="002D5B27" w:rsidRPr="001220E6">
        <w:rPr>
          <w:sz w:val="14"/>
        </w:rPr>
        <w:t xml:space="preserve"> </w:t>
      </w:r>
      <w:r w:rsidR="008678F1" w:rsidRPr="001220E6">
        <w:rPr>
          <w:sz w:val="14"/>
        </w:rPr>
        <w:t xml:space="preserve">In her research with Mexican immigrants, Ruth </w:t>
      </w:r>
      <w:proofErr w:type="spellStart"/>
      <w:r w:rsidR="008678F1" w:rsidRPr="001220E6">
        <w:rPr>
          <w:sz w:val="14"/>
        </w:rPr>
        <w:t>Gomberg</w:t>
      </w:r>
      <w:proofErr w:type="spellEnd"/>
      <w:r w:rsidR="008678F1" w:rsidRPr="001220E6">
        <w:rPr>
          <w:sz w:val="14"/>
        </w:rPr>
        <w:t>-Munoz found that undocumented Mexicans use the Spanish equivalent (</w:t>
      </w:r>
      <w:proofErr w:type="spellStart"/>
      <w:r w:rsidR="008678F1" w:rsidRPr="001220E6">
        <w:rPr>
          <w:sz w:val="14"/>
        </w:rPr>
        <w:t>mojados</w:t>
      </w:r>
      <w:proofErr w:type="spellEnd"/>
      <w:r w:rsidR="008678F1" w:rsidRPr="001220E6">
        <w:rPr>
          <w:sz w:val="14"/>
        </w:rPr>
        <w:t xml:space="preserve">) to describe themselves, even if they had not actually gotten their backs wet in the Rio Grande. Nevertheless, </w:t>
      </w:r>
      <w:proofErr w:type="spellStart"/>
      <w:r w:rsidR="008678F1" w:rsidRPr="001220E6">
        <w:rPr>
          <w:sz w:val="14"/>
        </w:rPr>
        <w:t>Gomberg</w:t>
      </w:r>
      <w:proofErr w:type="spellEnd"/>
      <w:r w:rsidR="008678F1" w:rsidRPr="001220E6">
        <w:rPr>
          <w:sz w:val="14"/>
        </w:rPr>
        <w:t xml:space="preserve">-Munoz chooses not to use the word in her own writing, because </w:t>
      </w:r>
      <w:r w:rsidR="008678F1" w:rsidRPr="001220E6">
        <w:rPr>
          <w:u w:val="single"/>
        </w:rPr>
        <w:t>many people find the word offensive. It should not be difficult to see why wetback is offensive. It makes light of a dangerous crossing: last year, at least 477 people died attempting to cross over from Mexico to the US. Aside from that, when you call someone a name like wetback, you are making one action they committed into a permanent aspect of who they are. This critique can also be applied to the "</w:t>
      </w:r>
      <w:proofErr w:type="spellStart"/>
      <w:r w:rsidR="008678F1" w:rsidRPr="001220E6">
        <w:rPr>
          <w:u w:val="single"/>
        </w:rPr>
        <w:t>i</w:t>
      </w:r>
      <w:proofErr w:type="spellEnd"/>
      <w:r w:rsidR="008678F1" w:rsidRPr="001220E6">
        <w:rPr>
          <w:u w:val="single"/>
        </w:rPr>
        <w:t xml:space="preserve">-word". </w:t>
      </w:r>
    </w:p>
    <w:p w:rsidR="008678F1" w:rsidRDefault="008678F1" w:rsidP="008678F1">
      <w:pPr>
        <w:rPr>
          <w:sz w:val="14"/>
        </w:rPr>
      </w:pPr>
    </w:p>
    <w:p w:rsidR="00CD4D26" w:rsidRPr="001220E6" w:rsidRDefault="00CD4D26" w:rsidP="00CD4D26">
      <w:pPr>
        <w:rPr>
          <w:b/>
        </w:rPr>
      </w:pPr>
      <w:r w:rsidRPr="001220E6">
        <w:rPr>
          <w:b/>
        </w:rPr>
        <w:t>“Illegal Immigrant” reinforces stereotypes of immigrants as criminals because language constructs opinion</w:t>
      </w:r>
    </w:p>
    <w:p w:rsidR="00CD4D26" w:rsidRPr="001220E6" w:rsidRDefault="00CD4D26" w:rsidP="00CD4D26">
      <w:pPr>
        <w:rPr>
          <w:sz w:val="14"/>
        </w:rPr>
      </w:pPr>
    </w:p>
    <w:p w:rsidR="00CD4D26" w:rsidRPr="001220E6" w:rsidRDefault="00CD4D26" w:rsidP="00CD4D26">
      <w:pPr>
        <w:rPr>
          <w:sz w:val="14"/>
        </w:rPr>
      </w:pPr>
      <w:r w:rsidRPr="001220E6">
        <w:rPr>
          <w:b/>
        </w:rPr>
        <w:t xml:space="preserve">Leopold 2013 </w:t>
      </w:r>
      <w:proofErr w:type="gramStart"/>
      <w:r w:rsidRPr="001220E6">
        <w:rPr>
          <w:b/>
        </w:rPr>
        <w:t>-  Past</w:t>
      </w:r>
      <w:proofErr w:type="gramEnd"/>
      <w:r w:rsidRPr="001220E6">
        <w:rPr>
          <w:b/>
        </w:rPr>
        <w:t xml:space="preserve"> President of American Immigration Lawyers Association </w:t>
      </w:r>
      <w:r w:rsidRPr="001220E6">
        <w:rPr>
          <w:sz w:val="14"/>
        </w:rPr>
        <w:t xml:space="preserve">(David Leopold, General Counsel and, “no human being should ever be described as "illegal,” Huffington Post, 4/3/2013, </w:t>
      </w:r>
      <w:hyperlink r:id="rId18" w:history="1">
        <w:r w:rsidRPr="001220E6">
          <w:rPr>
            <w:rStyle w:val="Hyperlink"/>
            <w:sz w:val="14"/>
          </w:rPr>
          <w:t>http://www.huffingtonpost.com/david-leopold/ap-illegal-immigrant_b_3006392.html</w:t>
        </w:r>
      </w:hyperlink>
      <w:r w:rsidRPr="001220E6">
        <w:rPr>
          <w:sz w:val="14"/>
        </w:rPr>
        <w:t>, Accessed 7/31/13)</w:t>
      </w:r>
    </w:p>
    <w:p w:rsidR="00CD4D26" w:rsidRPr="001220E6" w:rsidRDefault="00CD4D26" w:rsidP="00CD4D26">
      <w:pPr>
        <w:rPr>
          <w:sz w:val="14"/>
        </w:rPr>
      </w:pPr>
    </w:p>
    <w:p w:rsidR="00CD4D26" w:rsidRPr="001220E6" w:rsidRDefault="00CD4D26" w:rsidP="00CD4D26">
      <w:pPr>
        <w:rPr>
          <w:u w:val="single"/>
        </w:rPr>
      </w:pPr>
      <w:r w:rsidRPr="001220E6">
        <w:rPr>
          <w:sz w:val="14"/>
        </w:rPr>
        <w:t xml:space="preserve">Yes, you read it correctly. There really is no such thing. And not because the Associated Press announced a long overdue change to its Stylebook yesterday and will no longer use "illegal alien", "illegal" or "illegals" to describe noncitizens unlawfully present in the U.S.  </w:t>
      </w:r>
      <w:r w:rsidRPr="001220E6">
        <w:rPr>
          <w:u w:val="single"/>
        </w:rPr>
        <w:t>It's because “no human being should ever be described as "</w:t>
      </w:r>
      <w:proofErr w:type="spellStart"/>
      <w:r w:rsidRPr="001220E6">
        <w:rPr>
          <w:u w:val="single"/>
        </w:rPr>
        <w:t>illegal."</w:t>
      </w:r>
      <w:proofErr w:type="gramStart"/>
      <w:r w:rsidRPr="001220E6">
        <w:rPr>
          <w:sz w:val="14"/>
        </w:rPr>
        <w:t>Period</w:t>
      </w:r>
      <w:proofErr w:type="spellEnd"/>
      <w:r w:rsidRPr="001220E6">
        <w:rPr>
          <w:sz w:val="14"/>
        </w:rPr>
        <w:t>.</w:t>
      </w:r>
      <w:proofErr w:type="gramEnd"/>
      <w:r w:rsidRPr="001220E6">
        <w:rPr>
          <w:sz w:val="14"/>
        </w:rPr>
        <w:t xml:space="preserve"> These insensitive terms are also legally incorrect. </w:t>
      </w:r>
      <w:r w:rsidRPr="001220E6">
        <w:rPr>
          <w:u w:val="single"/>
        </w:rPr>
        <w:t>They erroneously imply that a noncitizen unlawfully in the U.S. is, by virtue of his or her very presence, committing a criminal offense</w:t>
      </w:r>
      <w:r w:rsidRPr="001220E6">
        <w:rPr>
          <w:sz w:val="14"/>
        </w:rPr>
        <w:t xml:space="preserve">, rather than a civil immigration violation. </w:t>
      </w:r>
      <w:r w:rsidRPr="001220E6">
        <w:rPr>
          <w:u w:val="single"/>
        </w:rPr>
        <w:t xml:space="preserve">Is it surprising then that many Americans buy the false </w:t>
      </w:r>
      <w:proofErr w:type="spellStart"/>
      <w:r w:rsidRPr="001220E6">
        <w:rPr>
          <w:u w:val="single"/>
        </w:rPr>
        <w:t>restrictionist</w:t>
      </w:r>
      <w:proofErr w:type="spellEnd"/>
      <w:r w:rsidRPr="001220E6">
        <w:rPr>
          <w:u w:val="single"/>
        </w:rPr>
        <w:t xml:space="preserve"> line that all unlawfully present foreign nationals are criminals? </w:t>
      </w:r>
      <w:r w:rsidRPr="001220E6">
        <w:rPr>
          <w:sz w:val="14"/>
        </w:rPr>
        <w:t xml:space="preserve">In fact, there is only a discrete group of </w:t>
      </w:r>
      <w:proofErr w:type="gramStart"/>
      <w:r w:rsidRPr="001220E6">
        <w:rPr>
          <w:sz w:val="14"/>
        </w:rPr>
        <w:t>non-citizens</w:t>
      </w:r>
      <w:proofErr w:type="gramEnd"/>
      <w:r w:rsidRPr="001220E6">
        <w:rPr>
          <w:sz w:val="14"/>
        </w:rPr>
        <w:t xml:space="preserve"> whose very presence in the U.S. is a crime, including those who illegally reentered the country after deportation</w:t>
      </w:r>
      <w:r w:rsidRPr="001220E6">
        <w:rPr>
          <w:u w:val="single"/>
        </w:rPr>
        <w:t>.  But the argument against the use of these words to describe people is not merely technical. Words really matter in the age of Twitter where 140 character tweets can fly around the world in nanoseconds. Reference to a human being as "illegal" overly simplifies and unfairly characterizes the complexities of the national immigration reform debate</w:t>
      </w:r>
      <w:r w:rsidRPr="001220E6">
        <w:rPr>
          <w:sz w:val="14"/>
        </w:rPr>
        <w:t xml:space="preserve">. The dysfunctional immigration law which plagues </w:t>
      </w:r>
      <w:r w:rsidRPr="001220E6">
        <w:rPr>
          <w:u w:val="single"/>
        </w:rPr>
        <w:t xml:space="preserve">American families and business is a convoluted web of nonsensical rules and regulations that can easily trap any foreign national into an unfixable civil immigration violation. </w:t>
      </w:r>
    </w:p>
    <w:p w:rsidR="00CD4D26" w:rsidRPr="001220E6" w:rsidRDefault="00CD4D26" w:rsidP="008678F1">
      <w:pPr>
        <w:rPr>
          <w:sz w:val="14"/>
        </w:rPr>
      </w:pPr>
    </w:p>
    <w:p w:rsidR="00906FBB" w:rsidRDefault="00906FBB" w:rsidP="00617A5B">
      <w:pPr>
        <w:pStyle w:val="Heading1"/>
      </w:pPr>
    </w:p>
    <w:p w:rsidR="00642BE5" w:rsidRDefault="00617A5B" w:rsidP="00617A5B">
      <w:pPr>
        <w:pStyle w:val="Heading1"/>
      </w:pPr>
      <w:r w:rsidRPr="00617A5B">
        <w:t>AT: No Spillover</w:t>
      </w:r>
    </w:p>
    <w:p w:rsidR="00617A5B" w:rsidRPr="00617A5B" w:rsidRDefault="00617A5B" w:rsidP="00617A5B"/>
    <w:p w:rsidR="00642BE5" w:rsidRPr="001220E6" w:rsidRDefault="00642BE5" w:rsidP="00642BE5">
      <w:pPr>
        <w:rPr>
          <w:b/>
        </w:rPr>
      </w:pPr>
    </w:p>
    <w:p w:rsidR="00642BE5" w:rsidRPr="001220E6" w:rsidRDefault="00642BE5" w:rsidP="00642BE5">
      <w:pPr>
        <w:rPr>
          <w:b/>
        </w:rPr>
      </w:pPr>
      <w:r w:rsidRPr="001220E6">
        <w:rPr>
          <w:b/>
        </w:rPr>
        <w:t>Stereotypes of “Illegals” affect everyone because racism spills over</w:t>
      </w:r>
    </w:p>
    <w:p w:rsidR="00642BE5" w:rsidRPr="001220E6" w:rsidRDefault="00642BE5" w:rsidP="00642BE5">
      <w:pPr>
        <w:rPr>
          <w:sz w:val="14"/>
        </w:rPr>
      </w:pPr>
    </w:p>
    <w:p w:rsidR="00642BE5" w:rsidRPr="001220E6" w:rsidRDefault="00642BE5" w:rsidP="00642BE5">
      <w:pPr>
        <w:rPr>
          <w:sz w:val="14"/>
        </w:rPr>
      </w:pPr>
      <w:r w:rsidRPr="001220E6">
        <w:rPr>
          <w:b/>
        </w:rPr>
        <w:t xml:space="preserve">PR Newswire 2006 </w:t>
      </w:r>
      <w:r w:rsidRPr="001220E6">
        <w:rPr>
          <w:sz w:val="14"/>
        </w:rPr>
        <w:t xml:space="preserve">(PR Newswire, “NABJ Cautions Media Over Language Use in Immigration Debate; Stands in Support of Accuracy in Journalism,” PR Newswire, </w:t>
      </w:r>
      <w:proofErr w:type="spellStart"/>
      <w:r w:rsidRPr="001220E6">
        <w:rPr>
          <w:sz w:val="14"/>
        </w:rPr>
        <w:t>ProQuest</w:t>
      </w:r>
      <w:proofErr w:type="spellEnd"/>
      <w:r w:rsidRPr="001220E6">
        <w:rPr>
          <w:sz w:val="14"/>
        </w:rPr>
        <w:t>, Accessed 7/31/13)</w:t>
      </w:r>
    </w:p>
    <w:p w:rsidR="00642BE5" w:rsidRPr="001220E6" w:rsidRDefault="00642BE5" w:rsidP="008678F1">
      <w:pPr>
        <w:rPr>
          <w:sz w:val="14"/>
        </w:rPr>
      </w:pPr>
    </w:p>
    <w:p w:rsidR="00D15FEC" w:rsidRPr="001220E6" w:rsidRDefault="00D15FEC" w:rsidP="008678F1">
      <w:pPr>
        <w:rPr>
          <w:sz w:val="14"/>
        </w:rPr>
      </w:pPr>
      <w:r w:rsidRPr="001220E6">
        <w:rPr>
          <w:u w:val="single"/>
        </w:rPr>
        <w:t>The debate is not just one focused on Hispanics, added Ernie Suggs, NABJ vice president for print and a reporter at the Atlanta Journal Constitution. "At the same time blacks faced discrimination in the South, Hispanics -- particularly Mexicans -- faced similar discrimination in the Southwest," Suggs said. "This is an issue for all of us."</w:t>
      </w:r>
      <w:r w:rsidR="00141380" w:rsidRPr="001220E6">
        <w:rPr>
          <w:u w:val="single"/>
        </w:rPr>
        <w:t xml:space="preserve"> </w:t>
      </w:r>
      <w:r w:rsidRPr="001220E6">
        <w:rPr>
          <w:u w:val="single"/>
        </w:rPr>
        <w:t>According to the U.S. Census, more than three million of the suspected 12-15 million undocumented immigrants in the U.S. come from countries outside Mexico and Latin America, including Russia, Poland, Ireland, China, India and Canada.</w:t>
      </w:r>
      <w:r w:rsidR="00141380" w:rsidRPr="001220E6">
        <w:rPr>
          <w:u w:val="single"/>
        </w:rPr>
        <w:t xml:space="preserve"> </w:t>
      </w:r>
      <w:r w:rsidRPr="001220E6">
        <w:rPr>
          <w:sz w:val="14"/>
        </w:rPr>
        <w:t>The NABJ Stylebook -- a digital guide for language usage in newsrooms found online at http://www.nabj.org/newsroom/stylebook -- also suggests more accurate terms such as "undocumented immigrant."</w:t>
      </w:r>
      <w:r w:rsidR="00141380" w:rsidRPr="001220E6">
        <w:rPr>
          <w:sz w:val="14"/>
        </w:rPr>
        <w:t xml:space="preserve"> </w:t>
      </w:r>
      <w:r w:rsidRPr="001220E6">
        <w:rPr>
          <w:sz w:val="14"/>
        </w:rPr>
        <w:t xml:space="preserve">"On TV especially, </w:t>
      </w:r>
      <w:r w:rsidRPr="001220E6">
        <w:rPr>
          <w:u w:val="single"/>
        </w:rPr>
        <w:t>what is said, along with what is seen, has a powerful impact on viewers," said Barbara Ciara</w:t>
      </w:r>
      <w:r w:rsidRPr="001220E6">
        <w:rPr>
          <w:sz w:val="14"/>
        </w:rPr>
        <w:t xml:space="preserve">, anchor and managing editor at WTKR in Norfolk and NABJ vice president for broadcast. "It's a matter of accuracy." </w:t>
      </w:r>
    </w:p>
    <w:p w:rsidR="00D15FEC" w:rsidRPr="001220E6" w:rsidRDefault="00D15FEC" w:rsidP="008678F1">
      <w:pPr>
        <w:rPr>
          <w:sz w:val="14"/>
        </w:rPr>
      </w:pPr>
    </w:p>
    <w:p w:rsidR="006E2615" w:rsidRPr="001220E6" w:rsidRDefault="006E2615" w:rsidP="008678F1">
      <w:pPr>
        <w:rPr>
          <w:b/>
        </w:rPr>
      </w:pPr>
    </w:p>
    <w:p w:rsidR="00D15FEC" w:rsidRDefault="00D15FEC" w:rsidP="008678F1">
      <w:pPr>
        <w:rPr>
          <w:sz w:val="14"/>
        </w:rPr>
      </w:pPr>
    </w:p>
    <w:p w:rsidR="00822F6B" w:rsidRDefault="00617A5B" w:rsidP="00617A5B">
      <w:pPr>
        <w:pStyle w:val="Heading1"/>
      </w:pPr>
      <w:r w:rsidRPr="00617A5B">
        <w:t>AT: Factually Correct</w:t>
      </w:r>
    </w:p>
    <w:p w:rsidR="00617A5B" w:rsidRPr="00617A5B" w:rsidRDefault="00617A5B" w:rsidP="00617A5B"/>
    <w:p w:rsidR="00822F6B" w:rsidRPr="00822F6B" w:rsidRDefault="00822F6B" w:rsidP="00822F6B">
      <w:pPr>
        <w:rPr>
          <w:b/>
        </w:rPr>
      </w:pPr>
      <w:r w:rsidRPr="00822F6B">
        <w:rPr>
          <w:b/>
        </w:rPr>
        <w:t>“Illegal” isn’t even factually correct – it is only selectively applied</w:t>
      </w:r>
    </w:p>
    <w:p w:rsidR="00822F6B" w:rsidRPr="00822F6B" w:rsidRDefault="00822F6B" w:rsidP="00822F6B">
      <w:pPr>
        <w:rPr>
          <w:b/>
        </w:rPr>
      </w:pPr>
    </w:p>
    <w:p w:rsidR="00822F6B" w:rsidRPr="00822F6B" w:rsidRDefault="00822F6B" w:rsidP="00822F6B">
      <w:pPr>
        <w:rPr>
          <w:sz w:val="14"/>
        </w:rPr>
      </w:pPr>
      <w:r w:rsidRPr="00822F6B">
        <w:rPr>
          <w:b/>
        </w:rPr>
        <w:t xml:space="preserve">McEwan, 2008, </w:t>
      </w:r>
      <w:r w:rsidRPr="00822F6B">
        <w:rPr>
          <w:sz w:val="14"/>
        </w:rPr>
        <w:t xml:space="preserve">[Melissa, writer for the Feminist </w:t>
      </w:r>
      <w:proofErr w:type="spellStart"/>
      <w:r w:rsidRPr="00822F6B">
        <w:rPr>
          <w:sz w:val="14"/>
        </w:rPr>
        <w:t>Texican</w:t>
      </w:r>
      <w:proofErr w:type="spellEnd"/>
      <w:r w:rsidRPr="00822F6B">
        <w:rPr>
          <w:sz w:val="14"/>
        </w:rPr>
        <w:t xml:space="preserve">, “Stop Saying ‘Illegal’”-Feminist </w:t>
      </w:r>
      <w:proofErr w:type="spellStart"/>
      <w:r w:rsidRPr="00822F6B">
        <w:rPr>
          <w:sz w:val="14"/>
        </w:rPr>
        <w:t>Texican</w:t>
      </w:r>
      <w:proofErr w:type="spellEnd"/>
      <w:proofErr w:type="gramStart"/>
      <w:r w:rsidRPr="00822F6B">
        <w:rPr>
          <w:sz w:val="14"/>
        </w:rPr>
        <w:t>, ?</w:t>
      </w:r>
      <w:proofErr w:type="gramEnd"/>
      <w:r w:rsidRPr="00822F6B">
        <w:rPr>
          <w:sz w:val="14"/>
        </w:rPr>
        <w:t>/?/08, http://thefeministtexican.wordpress.com/stop-saying-illegal/, 7/31/13]</w:t>
      </w:r>
    </w:p>
    <w:p w:rsidR="00822F6B" w:rsidRPr="00822F6B" w:rsidRDefault="00822F6B" w:rsidP="00822F6B">
      <w:pPr>
        <w:rPr>
          <w:sz w:val="14"/>
        </w:rPr>
      </w:pPr>
    </w:p>
    <w:p w:rsidR="00822F6B" w:rsidRPr="00822F6B" w:rsidRDefault="00822F6B" w:rsidP="00822F6B">
      <w:pPr>
        <w:rPr>
          <w:sz w:val="14"/>
        </w:rPr>
      </w:pPr>
      <w:r w:rsidRPr="00822F6B">
        <w:rPr>
          <w:u w:val="single"/>
        </w:rPr>
        <w:t>But the phrase “illegal immigrant” is misleading. There’s a grain of truth, but the emphasis is only selectively applied — it’s misapplied</w:t>
      </w:r>
      <w:r w:rsidRPr="00822F6B">
        <w:rPr>
          <w:sz w:val="14"/>
        </w:rPr>
        <w:t xml:space="preserve"> — we don’t call speeders “illegal drivers” or people who jaywalk “illegals.” And that selective application to immigrants is harmful. The National Association of Hispanic Journalists lays it all out for us: Alien </w:t>
      </w:r>
      <w:proofErr w:type="gramStart"/>
      <w:r w:rsidRPr="00822F6B">
        <w:rPr>
          <w:sz w:val="14"/>
        </w:rPr>
        <w:t>A</w:t>
      </w:r>
      <w:proofErr w:type="gramEnd"/>
      <w:r w:rsidRPr="00822F6B">
        <w:rPr>
          <w:sz w:val="14"/>
        </w:rPr>
        <w:t xml:space="preserve"> word used by the U.S. government to describe a foreign-born person who is not a citizen by naturalization or parentage. People who enter the United States legally are called resident aliens and they carry alien registration cards also known as “green cards,” because they used to be green. </w:t>
      </w:r>
      <w:r w:rsidRPr="00822F6B">
        <w:rPr>
          <w:u w:val="single"/>
        </w:rPr>
        <w:t>While Webster’s first definition of the term “alien” is in accordance with the government’s interpretation, the dictionary also includes other, darker, meanings for the word, such as “a non-terrestrial being,” “strange,” “not belonging to one,” “adverse,” “hostile</w:t>
      </w:r>
      <w:r w:rsidRPr="00822F6B">
        <w:rPr>
          <w:sz w:val="14"/>
        </w:rPr>
        <w:t>.” And the Encyclopedia Britannica points out that “</w:t>
      </w:r>
      <w:r w:rsidRPr="00822F6B">
        <w:rPr>
          <w:u w:val="single"/>
        </w:rPr>
        <w:t>in early times, the tendency was to look upon the alien as an enemy and to treat him as a criminal or an outlaw</w:t>
      </w:r>
      <w:r w:rsidRPr="00822F6B">
        <w:rPr>
          <w:sz w:val="14"/>
        </w:rPr>
        <w:t>.” It is not surprising then that in 1798, in anticipation of a possible war with France, the U.S. Congress passed the Alien and Sedition Acts, which restricted “aliens” and curtailed press freedoms. By 1800 the laws had been repealed or had expired but they still cast a negative shadow over the word. In modern times, with science-fiction growing in popularity</w:t>
      </w:r>
      <w:r w:rsidRPr="00822F6B">
        <w:rPr>
          <w:u w:val="single"/>
        </w:rPr>
        <w:t>, “alien”</w:t>
      </w:r>
      <w:r w:rsidRPr="00822F6B">
        <w:rPr>
          <w:sz w:val="14"/>
        </w:rPr>
        <w:t xml:space="preserve"> has come to mean a creature from outer space, and </w:t>
      </w:r>
      <w:r w:rsidRPr="00822F6B">
        <w:rPr>
          <w:u w:val="single"/>
        </w:rPr>
        <w:t>is considered pejorative by most immigrants</w:t>
      </w:r>
      <w:r w:rsidRPr="00822F6B">
        <w:rPr>
          <w:sz w:val="14"/>
        </w:rPr>
        <w:t>.</w:t>
      </w:r>
    </w:p>
    <w:p w:rsidR="00822F6B" w:rsidRDefault="00822F6B" w:rsidP="00822F6B">
      <w:pPr>
        <w:rPr>
          <w:b/>
        </w:rPr>
      </w:pPr>
    </w:p>
    <w:p w:rsidR="003E2886" w:rsidRPr="001220E6" w:rsidRDefault="003E2886" w:rsidP="003E2886">
      <w:pPr>
        <w:rPr>
          <w:b/>
        </w:rPr>
      </w:pPr>
      <w:r w:rsidRPr="001220E6">
        <w:rPr>
          <w:b/>
        </w:rPr>
        <w:t xml:space="preserve">The alternative </w:t>
      </w:r>
      <w:r>
        <w:rPr>
          <w:b/>
        </w:rPr>
        <w:t>“</w:t>
      </w:r>
      <w:r w:rsidRPr="001220E6">
        <w:rPr>
          <w:b/>
        </w:rPr>
        <w:t>Undocumented migrant</w:t>
      </w:r>
      <w:r>
        <w:rPr>
          <w:b/>
        </w:rPr>
        <w:t>” is more accurate</w:t>
      </w:r>
      <w:r w:rsidRPr="001220E6">
        <w:rPr>
          <w:b/>
        </w:rPr>
        <w:t xml:space="preserve"> – accuracy is </w:t>
      </w:r>
      <w:proofErr w:type="gramStart"/>
      <w:r w:rsidRPr="001220E6">
        <w:rPr>
          <w:b/>
        </w:rPr>
        <w:t>key</w:t>
      </w:r>
      <w:proofErr w:type="gramEnd"/>
      <w:r w:rsidRPr="001220E6">
        <w:rPr>
          <w:b/>
        </w:rPr>
        <w:t xml:space="preserve"> to framing the debate</w:t>
      </w:r>
    </w:p>
    <w:p w:rsidR="003E2886" w:rsidRPr="001220E6" w:rsidRDefault="003E2886" w:rsidP="003E2886">
      <w:pPr>
        <w:rPr>
          <w:sz w:val="14"/>
        </w:rPr>
      </w:pPr>
    </w:p>
    <w:p w:rsidR="003E2886" w:rsidRPr="001220E6" w:rsidRDefault="003E2886" w:rsidP="003E2886">
      <w:pPr>
        <w:rPr>
          <w:sz w:val="14"/>
        </w:rPr>
      </w:pPr>
      <w:r w:rsidRPr="001220E6">
        <w:rPr>
          <w:b/>
        </w:rPr>
        <w:t xml:space="preserve">PR Newswire 2006 </w:t>
      </w:r>
      <w:r w:rsidRPr="001220E6">
        <w:rPr>
          <w:sz w:val="14"/>
        </w:rPr>
        <w:t xml:space="preserve">(PR Newswire, “NABJ Cautions Media Over Language Use in Immigration Debate; Stands in Support of Accuracy in Journalism,” PR Newswire, </w:t>
      </w:r>
      <w:proofErr w:type="spellStart"/>
      <w:r w:rsidRPr="001220E6">
        <w:rPr>
          <w:sz w:val="14"/>
        </w:rPr>
        <w:t>ProQuest</w:t>
      </w:r>
      <w:proofErr w:type="spellEnd"/>
      <w:r w:rsidRPr="001220E6">
        <w:rPr>
          <w:sz w:val="14"/>
        </w:rPr>
        <w:t>, Accessed 7/31/13)</w:t>
      </w:r>
    </w:p>
    <w:p w:rsidR="003E2886" w:rsidRPr="001220E6" w:rsidRDefault="003E2886" w:rsidP="003E2886">
      <w:pPr>
        <w:rPr>
          <w:sz w:val="14"/>
        </w:rPr>
      </w:pPr>
    </w:p>
    <w:p w:rsidR="003E2886" w:rsidRPr="001220E6" w:rsidRDefault="003E2886" w:rsidP="003E2886">
      <w:pPr>
        <w:rPr>
          <w:sz w:val="14"/>
        </w:rPr>
      </w:pPr>
      <w:r w:rsidRPr="001220E6">
        <w:rPr>
          <w:sz w:val="14"/>
        </w:rPr>
        <w:t>NABJ stands firmly in support of its sister organization, the National Association of Hispanic Journalists, in its plea that newspapers, television and radio outlets avoid using the term "illegal aliens" in the context of the current debate, as it is inaccurate and susceptible to misinterpretation. T</w:t>
      </w:r>
      <w:r w:rsidRPr="001220E6">
        <w:rPr>
          <w:u w:val="single"/>
        </w:rPr>
        <w:t>erms such as "undocumented immigrant" or "economic refugee" are more accurate, do not unfairly criminalize a human being and are more widely accepted terms in use by such respected journalism organizations as the New York Times and Associated Press</w:t>
      </w:r>
      <w:r w:rsidRPr="001220E6">
        <w:rPr>
          <w:sz w:val="14"/>
        </w:rPr>
        <w:t>.</w:t>
      </w:r>
      <w:r w:rsidRPr="001220E6">
        <w:rPr>
          <w:u w:val="single"/>
        </w:rPr>
        <w:t xml:space="preserve"> "The words we use can in fact frame the debate," said NABJ President Bryan Monroe, assistant vice president for news at Knight Ridder, "and we all need to make sure those words are not loaded with baggage and off-the-mark. Language does matter. If we can't be accurate, we're not doing our jobs."</w:t>
      </w:r>
      <w:r w:rsidRPr="001220E6">
        <w:rPr>
          <w:sz w:val="14"/>
        </w:rPr>
        <w:t xml:space="preserve"> </w:t>
      </w:r>
    </w:p>
    <w:p w:rsidR="003E2886" w:rsidRDefault="003E2886" w:rsidP="00822F6B">
      <w:pPr>
        <w:rPr>
          <w:b/>
        </w:rPr>
      </w:pPr>
    </w:p>
    <w:p w:rsidR="00822F6B" w:rsidRDefault="00617A5B" w:rsidP="00617A5B">
      <w:pPr>
        <w:pStyle w:val="Heading1"/>
      </w:pPr>
      <w:r w:rsidRPr="00617A5B">
        <w:t>AT: “Illegal” is Inevitable</w:t>
      </w:r>
    </w:p>
    <w:p w:rsidR="00617A5B" w:rsidRPr="00617A5B" w:rsidRDefault="00617A5B" w:rsidP="00617A5B"/>
    <w:p w:rsidR="00822F6B" w:rsidRPr="00822F6B" w:rsidRDefault="00822F6B" w:rsidP="00822F6B">
      <w:pPr>
        <w:rPr>
          <w:b/>
        </w:rPr>
      </w:pPr>
      <w:r w:rsidRPr="00822F6B">
        <w:rPr>
          <w:b/>
        </w:rPr>
        <w:t xml:space="preserve"> “Illegal” isn’t inevitable – the Supreme Court stopped using it</w:t>
      </w:r>
    </w:p>
    <w:p w:rsidR="00822F6B" w:rsidRPr="00822F6B" w:rsidRDefault="00822F6B" w:rsidP="00822F6B">
      <w:pPr>
        <w:rPr>
          <w:b/>
        </w:rPr>
      </w:pPr>
    </w:p>
    <w:p w:rsidR="00822F6B" w:rsidRPr="00822F6B" w:rsidRDefault="00822F6B" w:rsidP="00822F6B">
      <w:pPr>
        <w:rPr>
          <w:sz w:val="14"/>
        </w:rPr>
      </w:pPr>
      <w:r w:rsidRPr="00822F6B">
        <w:rPr>
          <w:b/>
        </w:rPr>
        <w:t>Garcia, 2012,</w:t>
      </w:r>
      <w:r w:rsidRPr="00822F6B">
        <w:rPr>
          <w:sz w:val="14"/>
        </w:rPr>
        <w:t xml:space="preserve"> [Charles, served in the administrations of four presidents, of both parties, is the CEO of Garcia Trujillo, a business focused on the Hispanic market. He was named in the book "Hispanics in the USA: Making History" as one of 14 Hispanic role models for the nation. “Why ‘Illegal Immigrant’ Is a Slur”-CNN, 7/6/12, </w:t>
      </w:r>
      <w:hyperlink r:id="rId19" w:history="1">
        <w:r w:rsidRPr="00822F6B">
          <w:rPr>
            <w:rStyle w:val="Hyperlink"/>
            <w:sz w:val="14"/>
          </w:rPr>
          <w:t>http://www.cnn.com/2012/07/05/opinion/garcia-illegal-immigrants</w:t>
        </w:r>
      </w:hyperlink>
      <w:r w:rsidRPr="00822F6B">
        <w:rPr>
          <w:sz w:val="14"/>
        </w:rPr>
        <w:t xml:space="preserve">, </w:t>
      </w:r>
    </w:p>
    <w:p w:rsidR="00822F6B" w:rsidRPr="00822F6B" w:rsidRDefault="00822F6B" w:rsidP="00822F6B">
      <w:pPr>
        <w:rPr>
          <w:b/>
        </w:rPr>
      </w:pPr>
    </w:p>
    <w:p w:rsidR="00822F6B" w:rsidRPr="00822F6B" w:rsidRDefault="00822F6B" w:rsidP="00822F6B">
      <w:pPr>
        <w:rPr>
          <w:u w:val="single"/>
        </w:rPr>
      </w:pPr>
      <w:r w:rsidRPr="00822F6B">
        <w:rPr>
          <w:sz w:val="14"/>
        </w:rPr>
        <w:t xml:space="preserve">(CNN) -- </w:t>
      </w:r>
      <w:r w:rsidRPr="00822F6B">
        <w:rPr>
          <w:u w:val="single"/>
        </w:rPr>
        <w:t>Last month's Supreme Court decision in the landmark Arizona immigration case was groundbreaking for what it omitted: the words "illegal immigrants" and "illegal aliens," except when quoting other sources. The court's nonjudgmental language established a humanistic approach to our current restructuring of immigration policy.</w:t>
      </w:r>
    </w:p>
    <w:p w:rsidR="00822F6B" w:rsidRPr="00822F6B" w:rsidRDefault="00822F6B" w:rsidP="00822F6B">
      <w:pPr>
        <w:rPr>
          <w:u w:val="single"/>
        </w:rPr>
      </w:pPr>
    </w:p>
    <w:p w:rsidR="00822F6B" w:rsidRPr="00822F6B" w:rsidRDefault="00822F6B" w:rsidP="00822F6B">
      <w:pPr>
        <w:rPr>
          <w:b/>
        </w:rPr>
      </w:pPr>
    </w:p>
    <w:p w:rsidR="00822F6B" w:rsidRPr="00822F6B" w:rsidRDefault="00822F6B" w:rsidP="00822F6B">
      <w:pPr>
        <w:rPr>
          <w:sz w:val="14"/>
        </w:rPr>
      </w:pPr>
    </w:p>
    <w:p w:rsidR="00822F6B" w:rsidRPr="00822F6B" w:rsidRDefault="00822F6B" w:rsidP="00822F6B">
      <w:pPr>
        <w:rPr>
          <w:sz w:val="14"/>
        </w:rPr>
      </w:pPr>
    </w:p>
    <w:p w:rsidR="00822F6B" w:rsidRPr="00822F6B" w:rsidRDefault="00822F6B" w:rsidP="00822F6B">
      <w:pPr>
        <w:rPr>
          <w:sz w:val="14"/>
        </w:rPr>
      </w:pPr>
    </w:p>
    <w:p w:rsidR="00906FBB" w:rsidRDefault="00906FBB" w:rsidP="007F55A5">
      <w:pPr>
        <w:pStyle w:val="Heading1"/>
      </w:pPr>
    </w:p>
    <w:p w:rsidR="007F55A5" w:rsidRDefault="007F55A5" w:rsidP="007F55A5">
      <w:pPr>
        <w:pStyle w:val="Heading1"/>
      </w:pPr>
      <w:r w:rsidRPr="009E0D9C">
        <w:t>Aff Resps</w:t>
      </w:r>
    </w:p>
    <w:p w:rsidR="007F55A5" w:rsidRPr="009E0D9C" w:rsidRDefault="007F55A5" w:rsidP="007F55A5"/>
    <w:p w:rsidR="007F55A5" w:rsidRPr="001220E6" w:rsidRDefault="007F55A5" w:rsidP="007F55A5">
      <w:pPr>
        <w:rPr>
          <w:b/>
        </w:rPr>
      </w:pPr>
      <w:r w:rsidRPr="001220E6">
        <w:rPr>
          <w:b/>
        </w:rPr>
        <w:t>Using illegal when quoting is alright – it is more important to reflect the context</w:t>
      </w:r>
    </w:p>
    <w:p w:rsidR="007F55A5" w:rsidRPr="001220E6" w:rsidRDefault="007F55A5" w:rsidP="007F55A5">
      <w:pPr>
        <w:rPr>
          <w:sz w:val="14"/>
        </w:rPr>
      </w:pPr>
    </w:p>
    <w:p w:rsidR="007F55A5" w:rsidRPr="001220E6" w:rsidRDefault="007F55A5" w:rsidP="007F55A5">
      <w:pPr>
        <w:rPr>
          <w:sz w:val="14"/>
        </w:rPr>
      </w:pPr>
      <w:proofErr w:type="spellStart"/>
      <w:r w:rsidRPr="001220E6">
        <w:rPr>
          <w:b/>
        </w:rPr>
        <w:t>Golash-Boza</w:t>
      </w:r>
      <w:proofErr w:type="spellEnd"/>
      <w:r w:rsidRPr="001220E6">
        <w:rPr>
          <w:b/>
        </w:rPr>
        <w:t xml:space="preserve"> 2013 -</w:t>
      </w:r>
      <w:r w:rsidRPr="001220E6">
        <w:rPr>
          <w:sz w:val="14"/>
        </w:rPr>
        <w:t xml:space="preserve"> </w:t>
      </w:r>
      <w:r w:rsidRPr="001220E6">
        <w:rPr>
          <w:b/>
        </w:rPr>
        <w:t>Professor of Sociology at the University of California</w:t>
      </w:r>
      <w:r w:rsidRPr="001220E6">
        <w:rPr>
          <w:sz w:val="14"/>
        </w:rPr>
        <w:t xml:space="preserve">, (Tanya </w:t>
      </w:r>
      <w:proofErr w:type="spellStart"/>
      <w:r w:rsidRPr="001220E6">
        <w:rPr>
          <w:sz w:val="14"/>
        </w:rPr>
        <w:t>Golash-Boza</w:t>
      </w:r>
      <w:proofErr w:type="spellEnd"/>
      <w:r w:rsidRPr="001220E6">
        <w:rPr>
          <w:sz w:val="14"/>
        </w:rPr>
        <w:t xml:space="preserve">, </w:t>
      </w:r>
      <w:proofErr w:type="gramStart"/>
      <w:r w:rsidRPr="001220E6">
        <w:rPr>
          <w:sz w:val="14"/>
        </w:rPr>
        <w:t>“ No</w:t>
      </w:r>
      <w:proofErr w:type="gramEnd"/>
      <w:r w:rsidRPr="001220E6">
        <w:rPr>
          <w:sz w:val="14"/>
        </w:rPr>
        <w:t xml:space="preserve"> human being is illegal: It's time to drop the '</w:t>
      </w:r>
      <w:proofErr w:type="spellStart"/>
      <w:r w:rsidRPr="001220E6">
        <w:rPr>
          <w:sz w:val="14"/>
        </w:rPr>
        <w:t>i</w:t>
      </w:r>
      <w:proofErr w:type="spellEnd"/>
      <w:r w:rsidRPr="001220E6">
        <w:rPr>
          <w:sz w:val="14"/>
        </w:rPr>
        <w:t xml:space="preserve">-word',” Aljazeera, 4/8/13, </w:t>
      </w:r>
      <w:hyperlink r:id="rId20" w:history="1">
        <w:r w:rsidRPr="001220E6">
          <w:rPr>
            <w:rStyle w:val="Hyperlink"/>
            <w:sz w:val="14"/>
          </w:rPr>
          <w:t>http://www.aljazeera.com/indepth/opinion/2013/04/201347111531424247.html</w:t>
        </w:r>
      </w:hyperlink>
      <w:r w:rsidRPr="001220E6">
        <w:rPr>
          <w:sz w:val="14"/>
        </w:rPr>
        <w:t>, Accessed 7/31/13)</w:t>
      </w:r>
    </w:p>
    <w:p w:rsidR="007F55A5" w:rsidRPr="001220E6" w:rsidRDefault="007F55A5" w:rsidP="007F55A5">
      <w:pPr>
        <w:rPr>
          <w:sz w:val="14"/>
        </w:rPr>
      </w:pPr>
    </w:p>
    <w:p w:rsidR="007F55A5" w:rsidRPr="001220E6" w:rsidRDefault="007F55A5" w:rsidP="007F55A5">
      <w:pPr>
        <w:rPr>
          <w:sz w:val="14"/>
        </w:rPr>
      </w:pPr>
      <w:r w:rsidRPr="001220E6">
        <w:rPr>
          <w:u w:val="single"/>
        </w:rPr>
        <w:t>Here are the new AP guidelines</w:t>
      </w:r>
      <w:r w:rsidRPr="001220E6">
        <w:rPr>
          <w:sz w:val="14"/>
        </w:rPr>
        <w:t xml:space="preserve">: illegal immigration: </w:t>
      </w:r>
      <w:r w:rsidRPr="001220E6">
        <w:rPr>
          <w:u w:val="single"/>
        </w:rPr>
        <w:t xml:space="preserve">Entering or residing in a country in violation of civil or criminal law. </w:t>
      </w:r>
      <w:proofErr w:type="gramStart"/>
      <w:r w:rsidRPr="001220E6">
        <w:rPr>
          <w:u w:val="single"/>
        </w:rPr>
        <w:t>Except in direct quotes essential to the story, use illegal only to refer to an action, not a person: illegal immigration, but not illegal immigrant</w:t>
      </w:r>
      <w:r w:rsidRPr="001220E6">
        <w:rPr>
          <w:sz w:val="14"/>
        </w:rPr>
        <w:t>.</w:t>
      </w:r>
      <w:proofErr w:type="gramEnd"/>
      <w:r w:rsidRPr="001220E6">
        <w:rPr>
          <w:sz w:val="14"/>
        </w:rPr>
        <w:t xml:space="preserve"> Acceptable variations include living in or entering a country illegally or without legal permission. </w:t>
      </w:r>
    </w:p>
    <w:p w:rsidR="007F55A5" w:rsidRDefault="007F55A5" w:rsidP="007F55A5">
      <w:pPr>
        <w:rPr>
          <w:sz w:val="14"/>
        </w:rPr>
      </w:pPr>
    </w:p>
    <w:p w:rsidR="007F55A5" w:rsidRPr="00822F6B" w:rsidRDefault="007F55A5" w:rsidP="007F55A5">
      <w:pPr>
        <w:rPr>
          <w:b/>
        </w:rPr>
      </w:pPr>
      <w:r w:rsidRPr="00822F6B">
        <w:rPr>
          <w:b/>
        </w:rPr>
        <w:t>No solvency for spillover – Congress uses the word “Illegal”</w:t>
      </w:r>
    </w:p>
    <w:p w:rsidR="007F55A5" w:rsidRPr="00822F6B" w:rsidRDefault="007F55A5" w:rsidP="007F55A5">
      <w:pPr>
        <w:rPr>
          <w:b/>
        </w:rPr>
      </w:pPr>
    </w:p>
    <w:p w:rsidR="007F55A5" w:rsidRPr="00822F6B" w:rsidRDefault="007F55A5" w:rsidP="007F55A5">
      <w:pPr>
        <w:rPr>
          <w:sz w:val="14"/>
        </w:rPr>
      </w:pPr>
      <w:r w:rsidRPr="00822F6B">
        <w:rPr>
          <w:b/>
        </w:rPr>
        <w:t xml:space="preserve">Flock, 2013, </w:t>
      </w:r>
      <w:r w:rsidRPr="00822F6B">
        <w:rPr>
          <w:sz w:val="14"/>
        </w:rPr>
        <w:t>[Elizabeth, Former print journalist Elizabeth Flock reported for TIME and PEOPLE magazines before becoming an on-air correspondent for CBS News, “Some law makers will continue to say ‘Illegal Immigrant’”-US News, 4/5/13, http://www.usnews.com/news/blogs/washington-whispers/2013/04/05/some-lawmakers-will-continue-to-say-illegal-immigrant, 7/31/13]</w:t>
      </w:r>
    </w:p>
    <w:p w:rsidR="007F55A5" w:rsidRPr="00822F6B" w:rsidRDefault="007F55A5" w:rsidP="007F55A5">
      <w:pPr>
        <w:rPr>
          <w:b/>
        </w:rPr>
      </w:pPr>
    </w:p>
    <w:p w:rsidR="007F55A5" w:rsidRPr="00822F6B" w:rsidRDefault="007F55A5" w:rsidP="007F55A5">
      <w:pPr>
        <w:rPr>
          <w:sz w:val="14"/>
        </w:rPr>
      </w:pPr>
      <w:r w:rsidRPr="00822F6B">
        <w:rPr>
          <w:u w:val="single"/>
        </w:rPr>
        <w:t>Members of Congress used the phrase dozens of times over the last several years to describe a person who migrates to the U.S. illegally, as well as the terms "illegal alien" and "undocumented,</w:t>
      </w:r>
      <w:r w:rsidRPr="00822F6B">
        <w:rPr>
          <w:sz w:val="14"/>
        </w:rPr>
        <w:t xml:space="preserve">" according to an analysis from the Sunlight Foundation reporting tool Capitol Words, which scans the Congressional Record. </w:t>
      </w:r>
      <w:r w:rsidRPr="00822F6B">
        <w:rPr>
          <w:u w:val="single"/>
        </w:rPr>
        <w:t>Republicans favored "alien" while Democrats more often used "undocumented.</w:t>
      </w:r>
      <w:r w:rsidRPr="00822F6B">
        <w:rPr>
          <w:sz w:val="14"/>
        </w:rPr>
        <w:t xml:space="preserve">" Reps. Lamar Smith, R-Texas, and Ted Poe, R-Texas, employed the term "illegal immigrant" the most over the last five years. A staffer for Smith says the congressman will continue to use the phrase, and trusts the AP will keep quoting people who do so as well. </w:t>
      </w:r>
      <w:r w:rsidRPr="00822F6B">
        <w:rPr>
          <w:u w:val="single"/>
        </w:rPr>
        <w:t>Homeland Security Secretary Janet Napolitano is also unlikely to change her ways</w:t>
      </w:r>
      <w:r w:rsidRPr="00822F6B">
        <w:rPr>
          <w:sz w:val="14"/>
        </w:rPr>
        <w:t xml:space="preserve"> — at a reporter breakfast last week she said she didn't worry about the phrase she used to describe a person in the U.S. illegally. "</w:t>
      </w:r>
      <w:r w:rsidRPr="00822F6B">
        <w:rPr>
          <w:u w:val="single"/>
        </w:rPr>
        <w:t>They are immigrants who are here illegally. It's an illegal immigrant," she said.</w:t>
      </w:r>
      <w:r w:rsidRPr="00822F6B">
        <w:rPr>
          <w:sz w:val="14"/>
        </w:rPr>
        <w:t xml:space="preserve"> Poe's office did not respond to questions about whether the congressman would also continue to use the term. Jonathan Rosa, an assistant professor of </w:t>
      </w:r>
      <w:proofErr w:type="spellStart"/>
      <w:r w:rsidRPr="00822F6B">
        <w:rPr>
          <w:sz w:val="14"/>
        </w:rPr>
        <w:t>linguistic</w:t>
      </w:r>
      <w:proofErr w:type="spellEnd"/>
      <w:r w:rsidRPr="00822F6B">
        <w:rPr>
          <w:sz w:val="14"/>
        </w:rPr>
        <w:t xml:space="preserve"> anthropology at the University of Massachusetts—Amherst, says he believes the AP's decision will have an impact on lawmakers, but won't change their discourse overnight.</w:t>
      </w:r>
    </w:p>
    <w:p w:rsidR="007F55A5" w:rsidRDefault="007F55A5" w:rsidP="007F55A5">
      <w:pPr>
        <w:rPr>
          <w:sz w:val="14"/>
        </w:rPr>
      </w:pPr>
    </w:p>
    <w:p w:rsidR="007F55A5" w:rsidRPr="00822F6B" w:rsidRDefault="007F55A5" w:rsidP="007F55A5">
      <w:pPr>
        <w:rPr>
          <w:b/>
        </w:rPr>
      </w:pPr>
      <w:r w:rsidRPr="00822F6B">
        <w:rPr>
          <w:b/>
        </w:rPr>
        <w:t>No need for</w:t>
      </w:r>
      <w:r>
        <w:rPr>
          <w:b/>
        </w:rPr>
        <w:t xml:space="preserve"> their</w:t>
      </w:r>
      <w:r w:rsidRPr="00822F6B">
        <w:rPr>
          <w:b/>
        </w:rPr>
        <w:t xml:space="preserve"> alternative – Illegal will die out in language</w:t>
      </w:r>
    </w:p>
    <w:p w:rsidR="007F55A5" w:rsidRPr="00822F6B" w:rsidRDefault="007F55A5" w:rsidP="007F55A5">
      <w:pPr>
        <w:rPr>
          <w:b/>
        </w:rPr>
      </w:pPr>
    </w:p>
    <w:p w:rsidR="007F55A5" w:rsidRPr="00822F6B" w:rsidRDefault="007F55A5" w:rsidP="007F55A5">
      <w:pPr>
        <w:rPr>
          <w:sz w:val="14"/>
        </w:rPr>
      </w:pPr>
      <w:r w:rsidRPr="00822F6B">
        <w:rPr>
          <w:b/>
        </w:rPr>
        <w:t xml:space="preserve">Flock, 2013, </w:t>
      </w:r>
      <w:r w:rsidRPr="00822F6B">
        <w:rPr>
          <w:sz w:val="14"/>
        </w:rPr>
        <w:t>[Elizabeth, Former print journalist Elizabeth Flock reported for TIME and PEOPLE magazines before becoming an on-air correspondent for CBS News, “Some law makers will continue to say ‘Illegal Immigrant’”-US News, 4/5/13, http://www.usnews.com/news/blogs/washington-whispers/2013/04/05/some-lawmakers-will-continue-to-say-illegal-immigrant, 7/31/13]</w:t>
      </w:r>
    </w:p>
    <w:p w:rsidR="007F55A5" w:rsidRPr="00822F6B" w:rsidRDefault="007F55A5" w:rsidP="007F55A5">
      <w:pPr>
        <w:rPr>
          <w:sz w:val="14"/>
        </w:rPr>
      </w:pPr>
    </w:p>
    <w:p w:rsidR="007F55A5" w:rsidRPr="00822F6B" w:rsidRDefault="007F55A5" w:rsidP="007F55A5">
      <w:pPr>
        <w:rPr>
          <w:sz w:val="14"/>
        </w:rPr>
      </w:pPr>
      <w:proofErr w:type="spellStart"/>
      <w:r w:rsidRPr="00822F6B">
        <w:rPr>
          <w:sz w:val="14"/>
        </w:rPr>
        <w:t>Nunberg</w:t>
      </w:r>
      <w:proofErr w:type="spellEnd"/>
      <w:r w:rsidRPr="00822F6B">
        <w:rPr>
          <w:sz w:val="14"/>
        </w:rPr>
        <w:t xml:space="preserve"> thinks the phrase </w:t>
      </w:r>
      <w:r w:rsidRPr="00822F6B">
        <w:rPr>
          <w:u w:val="single"/>
        </w:rPr>
        <w:t>"illegal immigrant" will eventually become relegated to fringe groups, not lawmakers</w:t>
      </w:r>
      <w:r w:rsidRPr="00822F6B">
        <w:rPr>
          <w:sz w:val="14"/>
        </w:rPr>
        <w:t>. "</w:t>
      </w:r>
      <w:r w:rsidRPr="00822F6B">
        <w:rPr>
          <w:u w:val="single"/>
        </w:rPr>
        <w:t>I call it rump language - words that survive on the far right or far left die out," he says</w:t>
      </w:r>
      <w:r w:rsidRPr="00822F6B">
        <w:rPr>
          <w:sz w:val="14"/>
        </w:rPr>
        <w:t xml:space="preserve">. One right-wing group already responded to the change: the Americans for Legal Immigration PAC </w:t>
      </w:r>
      <w:proofErr w:type="gramStart"/>
      <w:r w:rsidRPr="00822F6B">
        <w:rPr>
          <w:sz w:val="14"/>
        </w:rPr>
        <w:t>says</w:t>
      </w:r>
      <w:proofErr w:type="gramEnd"/>
      <w:r w:rsidRPr="00822F6B">
        <w:rPr>
          <w:sz w:val="14"/>
        </w:rPr>
        <w:t xml:space="preserve"> it plans to use the phrase "illegal invader" to balance the AP's decision.</w:t>
      </w:r>
    </w:p>
    <w:p w:rsidR="007F55A5" w:rsidRDefault="007F55A5" w:rsidP="007F55A5">
      <w:pPr>
        <w:rPr>
          <w:sz w:val="14"/>
        </w:rPr>
      </w:pPr>
    </w:p>
    <w:p w:rsidR="007F55A5" w:rsidRPr="00822F6B" w:rsidRDefault="007F55A5" w:rsidP="007F55A5">
      <w:pPr>
        <w:rPr>
          <w:b/>
        </w:rPr>
      </w:pPr>
      <w:r w:rsidRPr="00822F6B">
        <w:rPr>
          <w:b/>
        </w:rPr>
        <w:t>Alternative fails – the use of “Illegal” is inevitable due to journalism</w:t>
      </w:r>
    </w:p>
    <w:p w:rsidR="007F55A5" w:rsidRPr="00822F6B" w:rsidRDefault="007F55A5" w:rsidP="007F55A5">
      <w:pPr>
        <w:rPr>
          <w:sz w:val="14"/>
        </w:rPr>
      </w:pPr>
    </w:p>
    <w:p w:rsidR="007F55A5" w:rsidRPr="00822F6B" w:rsidRDefault="007F55A5" w:rsidP="007F55A5">
      <w:pPr>
        <w:rPr>
          <w:b/>
        </w:rPr>
      </w:pPr>
      <w:r w:rsidRPr="00822F6B">
        <w:rPr>
          <w:b/>
        </w:rPr>
        <w:t>Garcia, 2012,</w:t>
      </w:r>
      <w:r w:rsidRPr="00822F6B">
        <w:rPr>
          <w:sz w:val="14"/>
        </w:rPr>
        <w:t xml:space="preserve"> [Charles, served in the administrations of four presidents, of both parties, is the CEO of Garcia Trujillo, a business focused on the Hispanic market. He was named in the book "Hispanics in the USA: Making History" as one of 14 Hispanic role models for the nation. “Why ‘Illegal Immigrant’ Is a Slur”-CNN, 7/6/12, http://www.cnn.com/2012/07/05/opinion/garcia-illegal-immigrants, </w:t>
      </w:r>
    </w:p>
    <w:p w:rsidR="007F55A5" w:rsidRPr="00822F6B" w:rsidRDefault="007F55A5" w:rsidP="007F55A5">
      <w:pPr>
        <w:rPr>
          <w:sz w:val="14"/>
        </w:rPr>
      </w:pPr>
    </w:p>
    <w:p w:rsidR="007F55A5" w:rsidRPr="00822F6B" w:rsidRDefault="007F55A5" w:rsidP="007F55A5">
      <w:pPr>
        <w:rPr>
          <w:u w:val="single"/>
        </w:rPr>
      </w:pPr>
      <w:r w:rsidRPr="00822F6B">
        <w:rPr>
          <w:u w:val="single"/>
        </w:rPr>
        <w:t xml:space="preserve">While the Supreme Court has chosen language less likely to promote hatred and divisiveness, journalists continue using racially offensive language. University of Memphis journalism professor Thomas </w:t>
      </w:r>
      <w:proofErr w:type="spellStart"/>
      <w:r w:rsidRPr="00822F6B">
        <w:rPr>
          <w:u w:val="single"/>
        </w:rPr>
        <w:t>Hrach</w:t>
      </w:r>
      <w:proofErr w:type="spellEnd"/>
      <w:r w:rsidRPr="00822F6B">
        <w:rPr>
          <w:u w:val="single"/>
        </w:rPr>
        <w:t xml:space="preserve"> conducted a study of 122,000 news stories published between 2000 and 2010, to determine which terms are being used to describe foreign nationals in the U.S. who are out of status. He found that</w:t>
      </w:r>
      <w:r w:rsidRPr="00822F6B">
        <w:rPr>
          <w:sz w:val="14"/>
        </w:rPr>
        <w:t xml:space="preserve"> </w:t>
      </w:r>
      <w:r w:rsidRPr="00822F6B">
        <w:rPr>
          <w:u w:val="single"/>
        </w:rPr>
        <w:t xml:space="preserve">89% of the time </w:t>
      </w:r>
      <w:r w:rsidRPr="00822F6B">
        <w:rPr>
          <w:sz w:val="14"/>
        </w:rPr>
        <w:t>during this period,</w:t>
      </w:r>
      <w:r w:rsidRPr="00822F6B">
        <w:rPr>
          <w:u w:val="single"/>
        </w:rPr>
        <w:t xml:space="preserve"> journalists used the biased terms "illegal immigrant" and "illegal alien.</w:t>
      </w:r>
      <w:r w:rsidRPr="00822F6B">
        <w:rPr>
          <w:sz w:val="14"/>
        </w:rPr>
        <w:t xml:space="preserve">" </w:t>
      </w:r>
      <w:proofErr w:type="spellStart"/>
      <w:r w:rsidRPr="00822F6B">
        <w:rPr>
          <w:sz w:val="14"/>
        </w:rPr>
        <w:t>Hrach</w:t>
      </w:r>
      <w:proofErr w:type="spellEnd"/>
      <w:r w:rsidRPr="00822F6B">
        <w:rPr>
          <w:sz w:val="14"/>
        </w:rPr>
        <w:t xml:space="preserve"> discovered </w:t>
      </w:r>
      <w:r w:rsidRPr="00822F6B">
        <w:rPr>
          <w:u w:val="single"/>
        </w:rPr>
        <w:t>that there was a substantial increase in the use of the term "illegal immigrant," which he correlated back to the Associated Press Stylebook's decision in 2004 to recommend "illegal immigrant" to its members</w:t>
      </w:r>
      <w:r w:rsidRPr="00822F6B">
        <w:rPr>
          <w:sz w:val="14"/>
        </w:rPr>
        <w:t>. (It's the preferred term at CNN and The New York Times as well</w:t>
      </w:r>
      <w:r w:rsidRPr="00822F6B">
        <w:rPr>
          <w:u w:val="single"/>
        </w:rPr>
        <w:t xml:space="preserve">.) The AP Stylebook is the decisive authority on word use at virtually all mainstream daily newspapers, </w:t>
      </w:r>
      <w:r w:rsidRPr="00822F6B">
        <w:rPr>
          <w:sz w:val="14"/>
        </w:rPr>
        <w:t xml:space="preserve">and it's used by editors at television, radio and electronic news media. </w:t>
      </w:r>
      <w:r w:rsidRPr="00822F6B">
        <w:rPr>
          <w:u w:val="single"/>
        </w:rPr>
        <w:t>According to the AP, this term is "accurate and neutral."</w:t>
      </w:r>
    </w:p>
    <w:p w:rsidR="007F55A5" w:rsidRPr="00822F6B" w:rsidRDefault="007F55A5" w:rsidP="007F55A5">
      <w:pPr>
        <w:rPr>
          <w:b/>
        </w:rPr>
      </w:pPr>
    </w:p>
    <w:p w:rsidR="007F55A5" w:rsidRPr="00822F6B" w:rsidRDefault="007F55A5" w:rsidP="007F55A5">
      <w:pPr>
        <w:rPr>
          <w:b/>
        </w:rPr>
      </w:pPr>
      <w:r w:rsidRPr="00822F6B">
        <w:rPr>
          <w:b/>
        </w:rPr>
        <w:t>“Illegal” is accurate – the alternative obscures the truth to push a leftist agenda</w:t>
      </w:r>
    </w:p>
    <w:p w:rsidR="007F55A5" w:rsidRPr="00822F6B" w:rsidRDefault="007F55A5" w:rsidP="007F55A5">
      <w:pPr>
        <w:rPr>
          <w:b/>
        </w:rPr>
      </w:pPr>
    </w:p>
    <w:p w:rsidR="007F55A5" w:rsidRPr="00822F6B" w:rsidRDefault="007F55A5" w:rsidP="007F55A5">
      <w:pPr>
        <w:rPr>
          <w:sz w:val="14"/>
        </w:rPr>
      </w:pPr>
      <w:proofErr w:type="spellStart"/>
      <w:r w:rsidRPr="00822F6B">
        <w:rPr>
          <w:b/>
        </w:rPr>
        <w:t>Navarrette</w:t>
      </w:r>
      <w:proofErr w:type="spellEnd"/>
      <w:r w:rsidRPr="00822F6B">
        <w:rPr>
          <w:b/>
        </w:rPr>
        <w:t>, 2010 – Columnist for San Diego Tribune,</w:t>
      </w:r>
      <w:r w:rsidRPr="00822F6B">
        <w:rPr>
          <w:sz w:val="14"/>
        </w:rPr>
        <w:t xml:space="preserve"> [Ruben, with Michel Martin, host for National Public Radio, “Which is Acceptable: ‘Undocumented’ or ‘Illegal’”-National Public Radio, 1/7/10, http://www.npr.org/templates/story/story.php?storyId=122314131, 7/31/13]</w:t>
      </w:r>
    </w:p>
    <w:p w:rsidR="007F55A5" w:rsidRPr="00822F6B" w:rsidRDefault="007F55A5" w:rsidP="007F55A5">
      <w:pPr>
        <w:rPr>
          <w:b/>
        </w:rPr>
      </w:pPr>
    </w:p>
    <w:p w:rsidR="007F55A5" w:rsidRPr="00822F6B" w:rsidRDefault="007F55A5" w:rsidP="007F55A5">
      <w:pPr>
        <w:rPr>
          <w:sz w:val="14"/>
        </w:rPr>
      </w:pPr>
      <w:r w:rsidRPr="00822F6B">
        <w:rPr>
          <w:sz w:val="14"/>
        </w:rPr>
        <w:t xml:space="preserve">Mr. NAVARRETTE: Right. MARTIN: You said it may even be sort of a justification for treating people - mistreating people because it's dehumanizing. But, you say, that the creed of the immigrant rights movement that, quote, no human being is illegal is nonsense. Why is it nonsense? Mr. NAVARRETTE: Yeah, because we're - </w:t>
      </w:r>
      <w:r w:rsidRPr="00822F6B">
        <w:rPr>
          <w:u w:val="single"/>
        </w:rPr>
        <w:t>human beings do sometimes commit illegal acts</w:t>
      </w:r>
      <w:r w:rsidRPr="00822F6B">
        <w:rPr>
          <w:sz w:val="14"/>
        </w:rPr>
        <w:t xml:space="preserve">. </w:t>
      </w:r>
      <w:r w:rsidRPr="00822F6B">
        <w:rPr>
          <w:u w:val="single"/>
        </w:rPr>
        <w:t>They are here unauthorized.</w:t>
      </w:r>
      <w:r w:rsidRPr="00822F6B">
        <w:rPr>
          <w:sz w:val="14"/>
        </w:rPr>
        <w:t xml:space="preserve"> </w:t>
      </w:r>
      <w:r w:rsidRPr="00822F6B">
        <w:rPr>
          <w:u w:val="single"/>
        </w:rPr>
        <w:t xml:space="preserve">They're here without permission in the United States. Their presence here is illegal, it's unauthorized. </w:t>
      </w:r>
      <w:r w:rsidRPr="00822F6B">
        <w:rPr>
          <w:sz w:val="14"/>
        </w:rPr>
        <w:t xml:space="preserve">It's - if it wasn't a problem, we wouldn't round them up and deport them back to Mexico or whatever country they're from. So it's really kind of a semantic discussion about whether or not they're here illegally or not. </w:t>
      </w:r>
      <w:r w:rsidRPr="00822F6B">
        <w:rPr>
          <w:u w:val="single"/>
        </w:rPr>
        <w:t>This phrase that I hear sometimes bandied about on the left - no human being is illegal - is to my mind a way to justify the presence of people who are here without permission by saying it's no big deal and everybody has a right to come here and better their situation and ergo we should have an open border</w:t>
      </w:r>
      <w:r w:rsidRPr="00822F6B">
        <w:rPr>
          <w:sz w:val="14"/>
        </w:rPr>
        <w:t>. And so, I think it's a predicament that the folks on the left are in. At the end of the day, the toughest argument - I know, because I have to fight with the folks on the right all the time - the argument that always stumps me is what part of illegal don't you understand</w:t>
      </w:r>
      <w:r w:rsidRPr="00822F6B">
        <w:rPr>
          <w:u w:val="single"/>
        </w:rPr>
        <w:t>? These people are here illegally</w:t>
      </w:r>
      <w:r w:rsidRPr="00822F6B">
        <w:rPr>
          <w:sz w:val="14"/>
        </w:rPr>
        <w:t xml:space="preserve">. And I think, when the left hears that, they decided, well, let's just </w:t>
      </w:r>
      <w:proofErr w:type="gramStart"/>
      <w:r w:rsidRPr="00822F6B">
        <w:rPr>
          <w:sz w:val="14"/>
        </w:rPr>
        <w:t>change</w:t>
      </w:r>
      <w:proofErr w:type="gramEnd"/>
      <w:r w:rsidRPr="00822F6B">
        <w:rPr>
          <w:sz w:val="14"/>
        </w:rPr>
        <w:t xml:space="preserve"> the word and we'll be done with it. MARTIN: Okay, Dean Johnson, what about you?</w:t>
      </w:r>
    </w:p>
    <w:p w:rsidR="007F55A5" w:rsidRPr="001220E6" w:rsidRDefault="007F55A5" w:rsidP="007F55A5">
      <w:pPr>
        <w:rPr>
          <w:sz w:val="14"/>
        </w:rPr>
      </w:pPr>
    </w:p>
    <w:p w:rsidR="007F55A5" w:rsidRPr="00822F6B" w:rsidRDefault="007F55A5" w:rsidP="007F55A5">
      <w:pPr>
        <w:rPr>
          <w:b/>
        </w:rPr>
      </w:pPr>
      <w:r w:rsidRPr="00822F6B">
        <w:rPr>
          <w:b/>
        </w:rPr>
        <w:t>The term “Illegal” is accurate because they are an unauthorized migrant</w:t>
      </w:r>
    </w:p>
    <w:p w:rsidR="007F55A5" w:rsidRPr="00822F6B" w:rsidRDefault="007F55A5" w:rsidP="007F55A5">
      <w:pPr>
        <w:rPr>
          <w:b/>
        </w:rPr>
      </w:pPr>
    </w:p>
    <w:p w:rsidR="007F55A5" w:rsidRPr="00822F6B" w:rsidRDefault="007F55A5" w:rsidP="007F55A5">
      <w:pPr>
        <w:rPr>
          <w:sz w:val="14"/>
        </w:rPr>
      </w:pPr>
      <w:proofErr w:type="spellStart"/>
      <w:r w:rsidRPr="00822F6B">
        <w:rPr>
          <w:b/>
        </w:rPr>
        <w:t>Navarrette</w:t>
      </w:r>
      <w:proofErr w:type="spellEnd"/>
      <w:r w:rsidRPr="00822F6B">
        <w:rPr>
          <w:b/>
        </w:rPr>
        <w:t>, 2010 – Columnist for San Diego Tribune,</w:t>
      </w:r>
      <w:r w:rsidRPr="00822F6B">
        <w:rPr>
          <w:sz w:val="14"/>
        </w:rPr>
        <w:t xml:space="preserve"> [Ruben, with Michel Martin, host for National Public Radio, “Which is Acceptable: ‘Undocumented’ or ‘Illegal’”-National Public Radio, 1/7/10, http://www.npr.org/templates/story/story.php?storyId=122314131, 7/31/13]</w:t>
      </w:r>
    </w:p>
    <w:p w:rsidR="007F55A5" w:rsidRPr="00822F6B" w:rsidRDefault="007F55A5" w:rsidP="007F55A5">
      <w:pPr>
        <w:rPr>
          <w:b/>
        </w:rPr>
      </w:pPr>
    </w:p>
    <w:p w:rsidR="007F55A5" w:rsidRPr="00822F6B" w:rsidRDefault="007F55A5" w:rsidP="007F55A5">
      <w:pPr>
        <w:rPr>
          <w:u w:val="single"/>
        </w:rPr>
      </w:pPr>
      <w:r w:rsidRPr="00822F6B">
        <w:rPr>
          <w:sz w:val="14"/>
        </w:rPr>
        <w:t xml:space="preserve">Mr. NAVARRETTE: I don't think - you know, if you did a search, if you did a search in my business of various New York Times, Washington Post, LA Times stories, AP stories, going back for the last five or 10 years, you would find thousands of references to the phrase illegal immigrant. I don't think we could say that all those papers, all those news outlets, are committing an act of </w:t>
      </w:r>
      <w:proofErr w:type="gramStart"/>
      <w:r w:rsidRPr="00822F6B">
        <w:rPr>
          <w:sz w:val="14"/>
        </w:rPr>
        <w:t>slang, that</w:t>
      </w:r>
      <w:proofErr w:type="gramEnd"/>
      <w:r w:rsidRPr="00822F6B">
        <w:rPr>
          <w:sz w:val="14"/>
        </w:rPr>
        <w:t xml:space="preserve"> they're bandying about slang. I mean, </w:t>
      </w:r>
      <w:r w:rsidRPr="00822F6B">
        <w:rPr>
          <w:u w:val="single"/>
        </w:rPr>
        <w:t xml:space="preserve">the term is accurate. They're here illegally. They have an unauthorized presence here. As I point out in my column, it's a little tricky when you get down to the border because some people who come by are committing felonies because they've been deported before. Some people are committing misdemeanors. Some people are merely committing an administrative violation. </w:t>
      </w:r>
      <w:r w:rsidRPr="00822F6B">
        <w:rPr>
          <w:sz w:val="14"/>
        </w:rPr>
        <w:t xml:space="preserve">Mr. JOHNSON: </w:t>
      </w:r>
      <w:proofErr w:type="gramStart"/>
      <w:r w:rsidRPr="00822F6B">
        <w:rPr>
          <w:sz w:val="14"/>
        </w:rPr>
        <w:t>Which is...</w:t>
      </w:r>
      <w:proofErr w:type="gramEnd"/>
      <w:r w:rsidRPr="00822F6B">
        <w:rPr>
          <w:sz w:val="14"/>
        </w:rPr>
        <w:t xml:space="preserve"> MARTIN: Hold on... Mr. NAVARRETTE: It's no crime technically, it's an administrative violation, but it has a remedy. The remedy is to be deported back to your home country. Mr. JOHNSON: Unless... MARTIN: Gentlemen, let me jump in just briefly to say if you're just joining us, this is TELL ME MORE from NPR News. We're talking about the use of the term illegal versus undocumented to describe persons who are in the U.S. without proper authorization, and we're talking about whether it matters which term you use. We're talking with syndicated columnist Ruben </w:t>
      </w:r>
      <w:proofErr w:type="spellStart"/>
      <w:r w:rsidRPr="00822F6B">
        <w:rPr>
          <w:sz w:val="14"/>
        </w:rPr>
        <w:t>Navarrette</w:t>
      </w:r>
      <w:proofErr w:type="spellEnd"/>
      <w:r w:rsidRPr="00822F6B">
        <w:rPr>
          <w:sz w:val="14"/>
        </w:rPr>
        <w:t xml:space="preserve">. And we're talking with Kevin Johnson. He's dean of the law school at the University of California at Davis. Ruben, let me push you on this. There was a column in the New York Times a couple of years ago, in 2007, by editorial writer Lawrence </w:t>
      </w:r>
      <w:proofErr w:type="spellStart"/>
      <w:r w:rsidRPr="00822F6B">
        <w:rPr>
          <w:sz w:val="14"/>
        </w:rPr>
        <w:t>Downes</w:t>
      </w:r>
      <w:proofErr w:type="spellEnd"/>
      <w:r w:rsidRPr="00822F6B">
        <w:rPr>
          <w:sz w:val="14"/>
        </w:rPr>
        <w:t xml:space="preserve">, and he wrote the word </w:t>
      </w:r>
      <w:r w:rsidRPr="00822F6B">
        <w:rPr>
          <w:u w:val="single"/>
        </w:rPr>
        <w:t>illegal modifies not the crime but the person, and by definition that that is the problem, that normally when we describe certain behavior, we're describing acts</w:t>
      </w:r>
      <w:r w:rsidRPr="00822F6B">
        <w:rPr>
          <w:sz w:val="14"/>
        </w:rPr>
        <w:t xml:space="preserve">. We're describing, we say - well, murder, I don't know. One does use the term murderer but generally as a sort of a - we say a person who did the following as opposed to this person is that and that - so what do you make of that argument? I mean, we don't generally say Martha Stewart, illegal stock-trader. We don't say - you know... Mr. NAVARRETTE: </w:t>
      </w:r>
      <w:r w:rsidRPr="00822F6B">
        <w:rPr>
          <w:u w:val="single"/>
        </w:rPr>
        <w:t>I think it does modify the person. I think the phrase legal immigrant also modifies the person</w:t>
      </w:r>
      <w:r w:rsidRPr="00822F6B">
        <w:rPr>
          <w:sz w:val="14"/>
        </w:rPr>
        <w:t xml:space="preserve">. </w:t>
      </w:r>
      <w:r w:rsidRPr="00822F6B">
        <w:rPr>
          <w:u w:val="single"/>
        </w:rPr>
        <w:t>It tells me that that person came legally. If someone comes illegally or overstays their visa once here, that means they're here illegally.</w:t>
      </w:r>
    </w:p>
    <w:p w:rsidR="007F55A5" w:rsidRPr="00822F6B" w:rsidRDefault="007F55A5" w:rsidP="007F55A5">
      <w:pPr>
        <w:rPr>
          <w:b/>
        </w:rPr>
      </w:pPr>
    </w:p>
    <w:p w:rsidR="007F55A5" w:rsidRPr="00822F6B" w:rsidRDefault="007F55A5" w:rsidP="007F55A5">
      <w:pPr>
        <w:rPr>
          <w:b/>
        </w:rPr>
      </w:pPr>
      <w:r w:rsidRPr="00822F6B">
        <w:rPr>
          <w:b/>
        </w:rPr>
        <w:t>“Illegal” is the most accurate term - other alternatives wouldn’t be as correct</w:t>
      </w:r>
    </w:p>
    <w:p w:rsidR="007F55A5" w:rsidRPr="00822F6B" w:rsidRDefault="007F55A5" w:rsidP="007F55A5">
      <w:pPr>
        <w:rPr>
          <w:b/>
        </w:rPr>
      </w:pPr>
    </w:p>
    <w:p w:rsidR="007F55A5" w:rsidRPr="00822F6B" w:rsidRDefault="007F55A5" w:rsidP="007F55A5">
      <w:pPr>
        <w:rPr>
          <w:sz w:val="14"/>
        </w:rPr>
      </w:pPr>
      <w:proofErr w:type="spellStart"/>
      <w:proofErr w:type="gramStart"/>
      <w:r w:rsidRPr="00822F6B">
        <w:rPr>
          <w:b/>
        </w:rPr>
        <w:t>Leitsinger</w:t>
      </w:r>
      <w:proofErr w:type="spellEnd"/>
      <w:r w:rsidRPr="00822F6B">
        <w:rPr>
          <w:b/>
        </w:rPr>
        <w:t xml:space="preserve">, 2012, </w:t>
      </w:r>
      <w:r w:rsidRPr="00822F6B">
        <w:rPr>
          <w:sz w:val="14"/>
        </w:rPr>
        <w:t>[Miranda, staff writer for NBC News, “Drop the ‘I’ word?</w:t>
      </w:r>
      <w:proofErr w:type="gramEnd"/>
      <w:r w:rsidRPr="00822F6B">
        <w:rPr>
          <w:sz w:val="14"/>
        </w:rPr>
        <w:t xml:space="preserve"> Debating the term ‘illegal immigrant’”-NBC News, 11/7/12, http://usnews.nbcnews.com/_news/2012/07/11/12664426-drop-the-i-word-debating-the-term-illegal-immigrant?lite, 7/31/13]</w:t>
      </w:r>
    </w:p>
    <w:p w:rsidR="007F55A5" w:rsidRPr="00822F6B" w:rsidRDefault="007F55A5" w:rsidP="007F55A5">
      <w:pPr>
        <w:rPr>
          <w:b/>
        </w:rPr>
      </w:pPr>
    </w:p>
    <w:p w:rsidR="007F55A5" w:rsidRPr="00822F6B" w:rsidRDefault="007F55A5" w:rsidP="007F55A5">
      <w:pPr>
        <w:rPr>
          <w:sz w:val="14"/>
        </w:rPr>
      </w:pPr>
      <w:r w:rsidRPr="00822F6B">
        <w:rPr>
          <w:sz w:val="14"/>
        </w:rPr>
        <w:t xml:space="preserve">Likewise, the law is against them. </w:t>
      </w:r>
      <w:r w:rsidRPr="00822F6B">
        <w:rPr>
          <w:u w:val="single"/>
        </w:rPr>
        <w:t xml:space="preserve">There's no question that immigration laws are legitimate and that every illegal immigrant knows perfectly well that he is breaking American law. </w:t>
      </w:r>
      <w:r w:rsidRPr="00822F6B">
        <w:rPr>
          <w:sz w:val="14"/>
        </w:rPr>
        <w:t xml:space="preserve">What's left? </w:t>
      </w:r>
      <w:proofErr w:type="gramStart"/>
      <w:r w:rsidRPr="00822F6B">
        <w:rPr>
          <w:sz w:val="14"/>
        </w:rPr>
        <w:t>Pound on the table</w:t>
      </w:r>
      <w:r w:rsidRPr="00822F6B">
        <w:rPr>
          <w:u w:val="single"/>
        </w:rPr>
        <w:t xml:space="preserve">, </w:t>
      </w:r>
      <w:r w:rsidRPr="00822F6B">
        <w:rPr>
          <w:sz w:val="14"/>
        </w:rPr>
        <w:t>demanding that illegal aliens be referred to in ways that obscure their illegality, such as "undocumented worker" or simply "immigrant."</w:t>
      </w:r>
      <w:proofErr w:type="gramEnd"/>
      <w:r w:rsidRPr="00822F6B">
        <w:rPr>
          <w:sz w:val="14"/>
        </w:rPr>
        <w:t xml:space="preserve"> "Unauthorized worker" is less deceitful, but still evades the basic fact of illegality. </w:t>
      </w:r>
      <w:r w:rsidRPr="00822F6B">
        <w:rPr>
          <w:u w:val="single"/>
        </w:rPr>
        <w:t>The most accurate label for non-citizens who are in the United States without permission is "illegal alien."</w:t>
      </w:r>
      <w:r w:rsidRPr="00822F6B">
        <w:rPr>
          <w:sz w:val="14"/>
        </w:rPr>
        <w:t xml:space="preserve"> </w:t>
      </w:r>
      <w:r w:rsidRPr="00822F6B">
        <w:rPr>
          <w:u w:val="single"/>
        </w:rPr>
        <w:t xml:space="preserve">It is used repeatedly in statutes, judicial rulings, and executive orders and captures the essence of the person's situation: an alien is defined in the U.S. Code as "any person not a citizen or national of the United States," and their presence here is illegal, i.e., in violation of the law. </w:t>
      </w:r>
      <w:r w:rsidRPr="00822F6B">
        <w:rPr>
          <w:sz w:val="14"/>
        </w:rPr>
        <w:t>"Illegal immigrant" is less precise: "immigrant" has the specific legal meaning of a foreigner who has been granted lawful permanent residence (a green card). But in common usage "immigrant" means any foreigner living here, so "illegal immigrant" is less formal, but still accurate.</w:t>
      </w:r>
    </w:p>
    <w:p w:rsidR="007F55A5" w:rsidRPr="001220E6" w:rsidRDefault="007F55A5" w:rsidP="007F55A5">
      <w:pPr>
        <w:rPr>
          <w:b/>
        </w:rPr>
      </w:pPr>
    </w:p>
    <w:bookmarkEnd w:id="0"/>
    <w:p w:rsidR="007F55A5" w:rsidRDefault="007F55A5">
      <w:pPr>
        <w:spacing w:after="200" w:line="276" w:lineRule="auto"/>
        <w:rPr>
          <w:rFonts w:asciiTheme="minorHAnsi" w:eastAsiaTheme="minorHAnsi" w:hAnsiTheme="minorHAnsi" w:cstheme="minorBidi"/>
        </w:rPr>
      </w:pPr>
    </w:p>
    <w:sectPr w:rsidR="007F55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799C" w:rsidRDefault="0021799C" w:rsidP="005F5576">
      <w:r>
        <w:separator/>
      </w:r>
    </w:p>
  </w:endnote>
  <w:endnote w:type="continuationSeparator" w:id="0">
    <w:p w:rsidR="0021799C" w:rsidRDefault="0021799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799C" w:rsidRDefault="0021799C" w:rsidP="005F5576">
      <w:r>
        <w:separator/>
      </w:r>
    </w:p>
  </w:footnote>
  <w:footnote w:type="continuationSeparator" w:id="0">
    <w:p w:rsidR="0021799C" w:rsidRDefault="0021799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8F1"/>
    <w:rsid w:val="000022F2"/>
    <w:rsid w:val="0000459F"/>
    <w:rsid w:val="00004EB4"/>
    <w:rsid w:val="0000797A"/>
    <w:rsid w:val="0002196C"/>
    <w:rsid w:val="00021F29"/>
    <w:rsid w:val="00027EED"/>
    <w:rsid w:val="0003041D"/>
    <w:rsid w:val="00033028"/>
    <w:rsid w:val="000360A7"/>
    <w:rsid w:val="00041235"/>
    <w:rsid w:val="00052A1D"/>
    <w:rsid w:val="00055E12"/>
    <w:rsid w:val="00064A59"/>
    <w:rsid w:val="0007162E"/>
    <w:rsid w:val="00073B9A"/>
    <w:rsid w:val="00090287"/>
    <w:rsid w:val="000906A8"/>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20E6"/>
    <w:rsid w:val="00123C3A"/>
    <w:rsid w:val="00126D92"/>
    <w:rsid w:val="001301AC"/>
    <w:rsid w:val="001304DF"/>
    <w:rsid w:val="00140397"/>
    <w:rsid w:val="0014072D"/>
    <w:rsid w:val="00141380"/>
    <w:rsid w:val="00141F7D"/>
    <w:rsid w:val="00141FBF"/>
    <w:rsid w:val="0016509D"/>
    <w:rsid w:val="0016711C"/>
    <w:rsid w:val="00167A74"/>
    <w:rsid w:val="00167A9F"/>
    <w:rsid w:val="001711E1"/>
    <w:rsid w:val="00175018"/>
    <w:rsid w:val="00177828"/>
    <w:rsid w:val="00177A1E"/>
    <w:rsid w:val="00182D51"/>
    <w:rsid w:val="0018565A"/>
    <w:rsid w:val="0019587B"/>
    <w:rsid w:val="001A42F5"/>
    <w:rsid w:val="001A4F0E"/>
    <w:rsid w:val="001B0A04"/>
    <w:rsid w:val="001B3CEC"/>
    <w:rsid w:val="001C1D82"/>
    <w:rsid w:val="001C2147"/>
    <w:rsid w:val="001C587E"/>
    <w:rsid w:val="001C7C90"/>
    <w:rsid w:val="001D0D51"/>
    <w:rsid w:val="001D2597"/>
    <w:rsid w:val="001F7572"/>
    <w:rsid w:val="0020006E"/>
    <w:rsid w:val="002009AE"/>
    <w:rsid w:val="002101DA"/>
    <w:rsid w:val="00217499"/>
    <w:rsid w:val="0021799C"/>
    <w:rsid w:val="0024023F"/>
    <w:rsid w:val="00240C4E"/>
    <w:rsid w:val="00243DC0"/>
    <w:rsid w:val="00250E16"/>
    <w:rsid w:val="00257696"/>
    <w:rsid w:val="00260152"/>
    <w:rsid w:val="0026382E"/>
    <w:rsid w:val="00272786"/>
    <w:rsid w:val="00287AB7"/>
    <w:rsid w:val="00294D00"/>
    <w:rsid w:val="002A213E"/>
    <w:rsid w:val="002A612B"/>
    <w:rsid w:val="002B68A4"/>
    <w:rsid w:val="002C1F00"/>
    <w:rsid w:val="002C571D"/>
    <w:rsid w:val="002C5772"/>
    <w:rsid w:val="002D0374"/>
    <w:rsid w:val="002D2946"/>
    <w:rsid w:val="002D529E"/>
    <w:rsid w:val="002D5B27"/>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2C1E"/>
    <w:rsid w:val="00354B5B"/>
    <w:rsid w:val="00383E0A"/>
    <w:rsid w:val="003847C7"/>
    <w:rsid w:val="00385298"/>
    <w:rsid w:val="003852CE"/>
    <w:rsid w:val="00392E92"/>
    <w:rsid w:val="00395C83"/>
    <w:rsid w:val="003A2A3B"/>
    <w:rsid w:val="003A440C"/>
    <w:rsid w:val="003A5A26"/>
    <w:rsid w:val="003B024E"/>
    <w:rsid w:val="003B0C84"/>
    <w:rsid w:val="003B183E"/>
    <w:rsid w:val="003B2F3E"/>
    <w:rsid w:val="003B55B7"/>
    <w:rsid w:val="003B5B7C"/>
    <w:rsid w:val="003C756E"/>
    <w:rsid w:val="003D2C33"/>
    <w:rsid w:val="003E2886"/>
    <w:rsid w:val="003E4831"/>
    <w:rsid w:val="003E48DE"/>
    <w:rsid w:val="003E7E8B"/>
    <w:rsid w:val="003F3030"/>
    <w:rsid w:val="003F47AE"/>
    <w:rsid w:val="00403971"/>
    <w:rsid w:val="00407386"/>
    <w:rsid w:val="004138EF"/>
    <w:rsid w:val="004319DE"/>
    <w:rsid w:val="00435232"/>
    <w:rsid w:val="004400EA"/>
    <w:rsid w:val="004465C6"/>
    <w:rsid w:val="00450882"/>
    <w:rsid w:val="00451C20"/>
    <w:rsid w:val="00452001"/>
    <w:rsid w:val="0045442E"/>
    <w:rsid w:val="004564E2"/>
    <w:rsid w:val="00462418"/>
    <w:rsid w:val="00471A70"/>
    <w:rsid w:val="00473A79"/>
    <w:rsid w:val="00475E03"/>
    <w:rsid w:val="00476723"/>
    <w:rsid w:val="0047798D"/>
    <w:rsid w:val="00492A0A"/>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B3E76"/>
    <w:rsid w:val="005C0B05"/>
    <w:rsid w:val="005D1156"/>
    <w:rsid w:val="005E0681"/>
    <w:rsid w:val="005E3B08"/>
    <w:rsid w:val="005E3FE4"/>
    <w:rsid w:val="005E572E"/>
    <w:rsid w:val="005E7C3F"/>
    <w:rsid w:val="005F5576"/>
    <w:rsid w:val="006014AB"/>
    <w:rsid w:val="00605F20"/>
    <w:rsid w:val="0061680A"/>
    <w:rsid w:val="00617A5B"/>
    <w:rsid w:val="00623B70"/>
    <w:rsid w:val="00632BEE"/>
    <w:rsid w:val="00634F1F"/>
    <w:rsid w:val="0063578B"/>
    <w:rsid w:val="00636B3D"/>
    <w:rsid w:val="00641025"/>
    <w:rsid w:val="00642BE5"/>
    <w:rsid w:val="00650E98"/>
    <w:rsid w:val="00651399"/>
    <w:rsid w:val="00656C61"/>
    <w:rsid w:val="006672D8"/>
    <w:rsid w:val="00670D96"/>
    <w:rsid w:val="00672877"/>
    <w:rsid w:val="00677AD2"/>
    <w:rsid w:val="00683154"/>
    <w:rsid w:val="00690115"/>
    <w:rsid w:val="00690898"/>
    <w:rsid w:val="00693039"/>
    <w:rsid w:val="00693A5A"/>
    <w:rsid w:val="006B302F"/>
    <w:rsid w:val="006C322B"/>
    <w:rsid w:val="006C64D4"/>
    <w:rsid w:val="006E2615"/>
    <w:rsid w:val="006E2E9F"/>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6F1D"/>
    <w:rsid w:val="00760A29"/>
    <w:rsid w:val="00771E18"/>
    <w:rsid w:val="007739F1"/>
    <w:rsid w:val="007745C6"/>
    <w:rsid w:val="007755F6"/>
    <w:rsid w:val="007761AD"/>
    <w:rsid w:val="00777387"/>
    <w:rsid w:val="007815E5"/>
    <w:rsid w:val="00787343"/>
    <w:rsid w:val="00790BFA"/>
    <w:rsid w:val="00791121"/>
    <w:rsid w:val="00791C88"/>
    <w:rsid w:val="00795859"/>
    <w:rsid w:val="00797B76"/>
    <w:rsid w:val="007A3D06"/>
    <w:rsid w:val="007B383B"/>
    <w:rsid w:val="007C350D"/>
    <w:rsid w:val="007C3689"/>
    <w:rsid w:val="007C3C9B"/>
    <w:rsid w:val="007D17CB"/>
    <w:rsid w:val="007D3012"/>
    <w:rsid w:val="007D65A7"/>
    <w:rsid w:val="007E3F59"/>
    <w:rsid w:val="007E5043"/>
    <w:rsid w:val="007E5183"/>
    <w:rsid w:val="007F55A5"/>
    <w:rsid w:val="008133F9"/>
    <w:rsid w:val="00817217"/>
    <w:rsid w:val="00822F6B"/>
    <w:rsid w:val="00823AAC"/>
    <w:rsid w:val="00835678"/>
    <w:rsid w:val="00854C66"/>
    <w:rsid w:val="008553E1"/>
    <w:rsid w:val="008678F1"/>
    <w:rsid w:val="0087643B"/>
    <w:rsid w:val="00877669"/>
    <w:rsid w:val="0089501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6FBB"/>
    <w:rsid w:val="00907DFE"/>
    <w:rsid w:val="00912029"/>
    <w:rsid w:val="00914596"/>
    <w:rsid w:val="009146BF"/>
    <w:rsid w:val="00915AD4"/>
    <w:rsid w:val="00915EF1"/>
    <w:rsid w:val="00924C08"/>
    <w:rsid w:val="00927D88"/>
    <w:rsid w:val="00930D1F"/>
    <w:rsid w:val="009328E7"/>
    <w:rsid w:val="00935127"/>
    <w:rsid w:val="0094025E"/>
    <w:rsid w:val="0094256C"/>
    <w:rsid w:val="00953F11"/>
    <w:rsid w:val="009706C1"/>
    <w:rsid w:val="00975548"/>
    <w:rsid w:val="00976675"/>
    <w:rsid w:val="00976FBF"/>
    <w:rsid w:val="00984B38"/>
    <w:rsid w:val="009A0636"/>
    <w:rsid w:val="009A6FF5"/>
    <w:rsid w:val="009B2B47"/>
    <w:rsid w:val="009B35DB"/>
    <w:rsid w:val="009C4298"/>
    <w:rsid w:val="009D318C"/>
    <w:rsid w:val="009E0D9C"/>
    <w:rsid w:val="009F52AF"/>
    <w:rsid w:val="00A10B8B"/>
    <w:rsid w:val="00A20D78"/>
    <w:rsid w:val="00A2174A"/>
    <w:rsid w:val="00A26733"/>
    <w:rsid w:val="00A3595E"/>
    <w:rsid w:val="00A46C7F"/>
    <w:rsid w:val="00A73245"/>
    <w:rsid w:val="00A77145"/>
    <w:rsid w:val="00A82989"/>
    <w:rsid w:val="00A904FE"/>
    <w:rsid w:val="00A9262C"/>
    <w:rsid w:val="00AA08D8"/>
    <w:rsid w:val="00AB3B76"/>
    <w:rsid w:val="00AB61DD"/>
    <w:rsid w:val="00AB643A"/>
    <w:rsid w:val="00AC222F"/>
    <w:rsid w:val="00AC2CC7"/>
    <w:rsid w:val="00AC7B3B"/>
    <w:rsid w:val="00AD0742"/>
    <w:rsid w:val="00AD3CE6"/>
    <w:rsid w:val="00AE1307"/>
    <w:rsid w:val="00AE7586"/>
    <w:rsid w:val="00AF01A5"/>
    <w:rsid w:val="00AF7A65"/>
    <w:rsid w:val="00B06710"/>
    <w:rsid w:val="00B07EBF"/>
    <w:rsid w:val="00B166CB"/>
    <w:rsid w:val="00B16B59"/>
    <w:rsid w:val="00B235E1"/>
    <w:rsid w:val="00B272CF"/>
    <w:rsid w:val="00B3145D"/>
    <w:rsid w:val="00B357BA"/>
    <w:rsid w:val="00B564DB"/>
    <w:rsid w:val="00B768B6"/>
    <w:rsid w:val="00B816A3"/>
    <w:rsid w:val="00B908D1"/>
    <w:rsid w:val="00B940D1"/>
    <w:rsid w:val="00BB58BD"/>
    <w:rsid w:val="00BB6A26"/>
    <w:rsid w:val="00BC1002"/>
    <w:rsid w:val="00BC1034"/>
    <w:rsid w:val="00BE2408"/>
    <w:rsid w:val="00BE3EC6"/>
    <w:rsid w:val="00BE4BE3"/>
    <w:rsid w:val="00BE5BEB"/>
    <w:rsid w:val="00BE6528"/>
    <w:rsid w:val="00C0087A"/>
    <w:rsid w:val="00C05F9D"/>
    <w:rsid w:val="00C27212"/>
    <w:rsid w:val="00C34185"/>
    <w:rsid w:val="00C42DD6"/>
    <w:rsid w:val="00C51CCD"/>
    <w:rsid w:val="00C545E7"/>
    <w:rsid w:val="00C66858"/>
    <w:rsid w:val="00C72E69"/>
    <w:rsid w:val="00C7411E"/>
    <w:rsid w:val="00C822C3"/>
    <w:rsid w:val="00C84988"/>
    <w:rsid w:val="00C949A6"/>
    <w:rsid w:val="00CA4AF6"/>
    <w:rsid w:val="00CA59CA"/>
    <w:rsid w:val="00CB2356"/>
    <w:rsid w:val="00CB4075"/>
    <w:rsid w:val="00CB4593"/>
    <w:rsid w:val="00CB4E6D"/>
    <w:rsid w:val="00CC23DE"/>
    <w:rsid w:val="00CD3E3A"/>
    <w:rsid w:val="00CD4D26"/>
    <w:rsid w:val="00CD7459"/>
    <w:rsid w:val="00CE55A6"/>
    <w:rsid w:val="00CF13FC"/>
    <w:rsid w:val="00CF4AAF"/>
    <w:rsid w:val="00CF561A"/>
    <w:rsid w:val="00CF6C18"/>
    <w:rsid w:val="00CF7EA8"/>
    <w:rsid w:val="00D004DA"/>
    <w:rsid w:val="00D01673"/>
    <w:rsid w:val="00D0309A"/>
    <w:rsid w:val="00D04D7B"/>
    <w:rsid w:val="00D07BA4"/>
    <w:rsid w:val="00D109BA"/>
    <w:rsid w:val="00D15FEC"/>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E176D"/>
    <w:rsid w:val="00DE381D"/>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5201"/>
    <w:rsid w:val="00E90AA6"/>
    <w:rsid w:val="00E95533"/>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3799B"/>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E51A9"/>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Hyperlink" w:uiPriority="0"/>
    <w:lsdException w:name="Strong" w:semiHidden="0" w:uiPriority="22" w:unhideWhenUsed="0"/>
    <w:lsdException w:name="Emphasis" w:semiHidden="0" w:uiPriority="7" w:unhideWhenUsed="0" w:qFormat="1"/>
    <w:lsdException w:name="Document Map" w:uiPriority="0"/>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17A5B"/>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9"/>
    <w:qFormat/>
    <w:rsid w:val="00617A5B"/>
    <w:pPr>
      <w:pageBreakBefore/>
      <w:jc w:val="center"/>
      <w:outlineLvl w:val="0"/>
    </w:pPr>
    <w:rPr>
      <w:rFonts w:eastAsia="Times New Roman" w:cstheme="minorBidi"/>
      <w:b/>
      <w:bCs/>
      <w:sz w:val="28"/>
      <w:szCs w:val="28"/>
      <w:u w:val="single"/>
    </w:rPr>
  </w:style>
  <w:style w:type="paragraph" w:styleId="Heading2">
    <w:name w:val="heading 2"/>
    <w:aliases w:val="Hat"/>
    <w:basedOn w:val="Heading1"/>
    <w:next w:val="Heading1"/>
    <w:link w:val="Heading2Char"/>
    <w:rsid w:val="00617A5B"/>
    <w:pPr>
      <w:pageBreakBefore w:val="0"/>
      <w:framePr w:hSpace="144" w:wrap="notBeside" w:vAnchor="page" w:hAnchor="page" w:xAlign="center" w:yAlign="bottom" w:anchorLock="1"/>
      <w:widowControl w:val="0"/>
      <w:outlineLvl w:val="1"/>
    </w:pPr>
    <w:rPr>
      <w:rFonts w:cs="Arial"/>
      <w:color w:val="000000"/>
      <w:sz w:val="22"/>
      <w:szCs w:val="32"/>
      <w:u w:val="none"/>
    </w:rPr>
  </w:style>
  <w:style w:type="paragraph" w:styleId="Heading3">
    <w:name w:val="heading 3"/>
    <w:aliases w:val="Block"/>
    <w:basedOn w:val="Normal"/>
    <w:next w:val="Normal"/>
    <w:link w:val="Heading3Char"/>
    <w:uiPriority w:val="3"/>
    <w:qFormat/>
    <w:rsid w:val="002D5B2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D5B2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9"/>
    <w:rsid w:val="00617A5B"/>
    <w:rPr>
      <w:rFonts w:ascii="Georgia" w:eastAsia="Times New Roman" w:hAnsi="Georgia"/>
      <w:b/>
      <w:bCs/>
      <w:sz w:val="28"/>
      <w:szCs w:val="28"/>
      <w:u w:val="single"/>
    </w:rPr>
  </w:style>
  <w:style w:type="character" w:customStyle="1" w:styleId="Heading2Char">
    <w:name w:val="Heading 2 Char"/>
    <w:aliases w:val="Hat Char"/>
    <w:basedOn w:val="DefaultParagraphFont"/>
    <w:link w:val="Heading2"/>
    <w:rsid w:val="00617A5B"/>
    <w:rPr>
      <w:rFonts w:ascii="Georgia" w:eastAsia="Times New Roman" w:hAnsi="Georgia" w:cs="Arial"/>
      <w:b/>
      <w:bCs/>
      <w:color w:val="000000"/>
      <w:szCs w:val="32"/>
    </w:rPr>
  </w:style>
  <w:style w:type="character" w:styleId="Emphasis">
    <w:name w:val="Emphasis"/>
    <w:basedOn w:val="DefaultParagraphFont"/>
    <w:uiPriority w:val="7"/>
    <w:qFormat/>
    <w:rsid w:val="002D5B2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D5B27"/>
    <w:rPr>
      <w:b/>
      <w:bCs/>
    </w:rPr>
  </w:style>
  <w:style w:type="character" w:customStyle="1" w:styleId="Heading3Char">
    <w:name w:val="Heading 3 Char"/>
    <w:aliases w:val="Block Char"/>
    <w:basedOn w:val="DefaultParagraphFont"/>
    <w:link w:val="Heading3"/>
    <w:uiPriority w:val="3"/>
    <w:rsid w:val="002D5B27"/>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1"/>
    <w:qFormat/>
    <w:rsid w:val="00617A5B"/>
    <w:rPr>
      <w:u w:val="single"/>
    </w:rPr>
  </w:style>
  <w:style w:type="character" w:customStyle="1" w:styleId="StyleStyleBold12pt">
    <w:name w:val="Style Style Bold + 12 pt"/>
    <w:aliases w:val="Cite"/>
    <w:basedOn w:val="StyleBold"/>
    <w:uiPriority w:val="5"/>
    <w:qFormat/>
    <w:rsid w:val="002D5B27"/>
    <w:rPr>
      <w:b/>
      <w:bCs/>
      <w:sz w:val="26"/>
      <w:u w:val="none"/>
    </w:rPr>
  </w:style>
  <w:style w:type="paragraph" w:styleId="Header">
    <w:name w:val="header"/>
    <w:basedOn w:val="Normal"/>
    <w:link w:val="HeaderChar"/>
    <w:uiPriority w:val="99"/>
    <w:unhideWhenUsed/>
    <w:rsid w:val="00617A5B"/>
    <w:pPr>
      <w:tabs>
        <w:tab w:val="center" w:pos="4680"/>
        <w:tab w:val="right" w:pos="9360"/>
      </w:tabs>
    </w:pPr>
  </w:style>
  <w:style w:type="character" w:customStyle="1" w:styleId="HeaderChar">
    <w:name w:val="Header Char"/>
    <w:basedOn w:val="DefaultParagraphFont"/>
    <w:link w:val="Header"/>
    <w:uiPriority w:val="99"/>
    <w:rsid w:val="00617A5B"/>
    <w:rPr>
      <w:rFonts w:ascii="Georgia" w:eastAsia="Calibri" w:hAnsi="Georgia" w:cs="Times New Roman"/>
    </w:rPr>
  </w:style>
  <w:style w:type="paragraph" w:styleId="Footer">
    <w:name w:val="footer"/>
    <w:basedOn w:val="Normal"/>
    <w:link w:val="FooterChar"/>
    <w:uiPriority w:val="99"/>
    <w:unhideWhenUsed/>
    <w:rsid w:val="00617A5B"/>
    <w:pPr>
      <w:tabs>
        <w:tab w:val="center" w:pos="4680"/>
        <w:tab w:val="right" w:pos="9360"/>
      </w:tabs>
    </w:pPr>
  </w:style>
  <w:style w:type="character" w:customStyle="1" w:styleId="FooterChar">
    <w:name w:val="Footer Char"/>
    <w:basedOn w:val="DefaultParagraphFont"/>
    <w:link w:val="Footer"/>
    <w:uiPriority w:val="99"/>
    <w:rsid w:val="00617A5B"/>
    <w:rPr>
      <w:rFonts w:ascii="Georgia" w:eastAsia="Calibri" w:hAnsi="Georgia" w:cs="Times New Roman"/>
    </w:rPr>
  </w:style>
  <w:style w:type="character" w:styleId="Hyperlink">
    <w:name w:val="Hyperlink"/>
    <w:basedOn w:val="DefaultParagraphFont"/>
    <w:rsid w:val="00617A5B"/>
    <w:rPr>
      <w:color w:val="auto"/>
      <w:u w:val="none"/>
    </w:rPr>
  </w:style>
  <w:style w:type="character" w:styleId="FollowedHyperlink">
    <w:name w:val="FollowedHyperlink"/>
    <w:basedOn w:val="DefaultParagraphFont"/>
    <w:uiPriority w:val="99"/>
    <w:semiHidden/>
    <w:rsid w:val="002D5B27"/>
    <w:rPr>
      <w:color w:val="auto"/>
      <w:u w:val="none"/>
    </w:rPr>
  </w:style>
  <w:style w:type="character" w:customStyle="1" w:styleId="Heading4Char">
    <w:name w:val="Heading 4 Char"/>
    <w:aliases w:val="Tag Char"/>
    <w:basedOn w:val="DefaultParagraphFont"/>
    <w:link w:val="Heading4"/>
    <w:uiPriority w:val="4"/>
    <w:rsid w:val="002D5B27"/>
    <w:rPr>
      <w:rFonts w:ascii="Calibri" w:eastAsiaTheme="majorEastAsia" w:hAnsi="Calibri" w:cstheme="majorBidi"/>
      <w:b/>
      <w:bCs/>
      <w:iCs/>
      <w:sz w:val="26"/>
    </w:rPr>
  </w:style>
  <w:style w:type="character" w:customStyle="1" w:styleId="arial11">
    <w:name w:val="arial_11"/>
    <w:basedOn w:val="DefaultParagraphFont"/>
    <w:rsid w:val="008678F1"/>
  </w:style>
  <w:style w:type="paragraph" w:styleId="DocumentMap">
    <w:name w:val="Document Map"/>
    <w:basedOn w:val="Normal"/>
    <w:link w:val="DocumentMapChar"/>
    <w:semiHidden/>
    <w:rsid w:val="00617A5B"/>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617A5B"/>
    <w:rPr>
      <w:rFonts w:ascii="Verdana" w:eastAsia="Batang" w:hAnsi="Verdana" w:cs="Times New Roman"/>
      <w:sz w:val="16"/>
      <w:szCs w:val="24"/>
      <w:shd w:val="clear" w:color="auto" w:fill="C6D5EC"/>
      <w:lang w:eastAsia="ko-KR"/>
    </w:rPr>
  </w:style>
  <w:style w:type="paragraph" w:customStyle="1" w:styleId="Default">
    <w:name w:val="Default"/>
    <w:basedOn w:val="Normal"/>
    <w:rsid w:val="00617A5B"/>
    <w:pPr>
      <w:autoSpaceDE w:val="0"/>
      <w:autoSpaceDN w:val="0"/>
      <w:adjustRightInd w:val="0"/>
      <w:spacing w:after="200" w:line="276" w:lineRule="auto"/>
    </w:pPr>
    <w:rPr>
      <w:rFonts w:cs="AKDPE C+ Utopia"/>
      <w:szCs w:val="24"/>
    </w:rPr>
  </w:style>
  <w:style w:type="paragraph" w:styleId="ListParagraph">
    <w:name w:val="List Paragraph"/>
    <w:basedOn w:val="Normal"/>
    <w:uiPriority w:val="34"/>
    <w:rsid w:val="00617A5B"/>
  </w:style>
  <w:style w:type="paragraph" w:styleId="List">
    <w:name w:val="List"/>
    <w:basedOn w:val="Normal"/>
    <w:uiPriority w:val="99"/>
    <w:semiHidden/>
    <w:unhideWhenUsed/>
    <w:rsid w:val="00617A5B"/>
    <w:pPr>
      <w:contextualSpacing/>
    </w:pPr>
  </w:style>
  <w:style w:type="paragraph" w:customStyle="1" w:styleId="PageHeaderLine1">
    <w:name w:val="PageHeaderLine1"/>
    <w:basedOn w:val="Normal"/>
    <w:rsid w:val="00617A5B"/>
    <w:pPr>
      <w:tabs>
        <w:tab w:val="right" w:pos="10800"/>
      </w:tabs>
    </w:pPr>
    <w:rPr>
      <w:b/>
    </w:rPr>
  </w:style>
  <w:style w:type="paragraph" w:customStyle="1" w:styleId="PageHeaderLine2">
    <w:name w:val="PageHeaderLine2"/>
    <w:basedOn w:val="Normal"/>
    <w:next w:val="Normal"/>
    <w:rsid w:val="00617A5B"/>
    <w:pPr>
      <w:tabs>
        <w:tab w:val="right" w:pos="10800"/>
      </w:tabs>
      <w:spacing w:line="480" w:lineRule="auto"/>
    </w:pPr>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Hyperlink" w:uiPriority="0"/>
    <w:lsdException w:name="Strong" w:semiHidden="0" w:uiPriority="22" w:unhideWhenUsed="0"/>
    <w:lsdException w:name="Emphasis" w:semiHidden="0" w:uiPriority="7" w:unhideWhenUsed="0" w:qFormat="1"/>
    <w:lsdException w:name="Document Map" w:uiPriority="0"/>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17A5B"/>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9"/>
    <w:qFormat/>
    <w:rsid w:val="00617A5B"/>
    <w:pPr>
      <w:pageBreakBefore/>
      <w:jc w:val="center"/>
      <w:outlineLvl w:val="0"/>
    </w:pPr>
    <w:rPr>
      <w:rFonts w:eastAsia="Times New Roman" w:cstheme="minorBidi"/>
      <w:b/>
      <w:bCs/>
      <w:sz w:val="28"/>
      <w:szCs w:val="28"/>
      <w:u w:val="single"/>
    </w:rPr>
  </w:style>
  <w:style w:type="paragraph" w:styleId="Heading2">
    <w:name w:val="heading 2"/>
    <w:aliases w:val="Hat"/>
    <w:basedOn w:val="Heading1"/>
    <w:next w:val="Heading1"/>
    <w:link w:val="Heading2Char"/>
    <w:rsid w:val="00617A5B"/>
    <w:pPr>
      <w:pageBreakBefore w:val="0"/>
      <w:framePr w:hSpace="144" w:wrap="notBeside" w:vAnchor="page" w:hAnchor="page" w:xAlign="center" w:yAlign="bottom" w:anchorLock="1"/>
      <w:widowControl w:val="0"/>
      <w:outlineLvl w:val="1"/>
    </w:pPr>
    <w:rPr>
      <w:rFonts w:cs="Arial"/>
      <w:color w:val="000000"/>
      <w:sz w:val="22"/>
      <w:szCs w:val="32"/>
      <w:u w:val="none"/>
    </w:rPr>
  </w:style>
  <w:style w:type="paragraph" w:styleId="Heading3">
    <w:name w:val="heading 3"/>
    <w:aliases w:val="Block"/>
    <w:basedOn w:val="Normal"/>
    <w:next w:val="Normal"/>
    <w:link w:val="Heading3Char"/>
    <w:uiPriority w:val="3"/>
    <w:qFormat/>
    <w:rsid w:val="002D5B2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D5B2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9"/>
    <w:rsid w:val="00617A5B"/>
    <w:rPr>
      <w:rFonts w:ascii="Georgia" w:eastAsia="Times New Roman" w:hAnsi="Georgia"/>
      <w:b/>
      <w:bCs/>
      <w:sz w:val="28"/>
      <w:szCs w:val="28"/>
      <w:u w:val="single"/>
    </w:rPr>
  </w:style>
  <w:style w:type="character" w:customStyle="1" w:styleId="Heading2Char">
    <w:name w:val="Heading 2 Char"/>
    <w:aliases w:val="Hat Char"/>
    <w:basedOn w:val="DefaultParagraphFont"/>
    <w:link w:val="Heading2"/>
    <w:rsid w:val="00617A5B"/>
    <w:rPr>
      <w:rFonts w:ascii="Georgia" w:eastAsia="Times New Roman" w:hAnsi="Georgia" w:cs="Arial"/>
      <w:b/>
      <w:bCs/>
      <w:color w:val="000000"/>
      <w:szCs w:val="32"/>
    </w:rPr>
  </w:style>
  <w:style w:type="character" w:styleId="Emphasis">
    <w:name w:val="Emphasis"/>
    <w:basedOn w:val="DefaultParagraphFont"/>
    <w:uiPriority w:val="7"/>
    <w:qFormat/>
    <w:rsid w:val="002D5B2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D5B27"/>
    <w:rPr>
      <w:b/>
      <w:bCs/>
    </w:rPr>
  </w:style>
  <w:style w:type="character" w:customStyle="1" w:styleId="Heading3Char">
    <w:name w:val="Heading 3 Char"/>
    <w:aliases w:val="Block Char"/>
    <w:basedOn w:val="DefaultParagraphFont"/>
    <w:link w:val="Heading3"/>
    <w:uiPriority w:val="3"/>
    <w:rsid w:val="002D5B27"/>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1"/>
    <w:qFormat/>
    <w:rsid w:val="00617A5B"/>
    <w:rPr>
      <w:u w:val="single"/>
    </w:rPr>
  </w:style>
  <w:style w:type="character" w:customStyle="1" w:styleId="StyleStyleBold12pt">
    <w:name w:val="Style Style Bold + 12 pt"/>
    <w:aliases w:val="Cite"/>
    <w:basedOn w:val="StyleBold"/>
    <w:uiPriority w:val="5"/>
    <w:qFormat/>
    <w:rsid w:val="002D5B27"/>
    <w:rPr>
      <w:b/>
      <w:bCs/>
      <w:sz w:val="26"/>
      <w:u w:val="none"/>
    </w:rPr>
  </w:style>
  <w:style w:type="paragraph" w:styleId="Header">
    <w:name w:val="header"/>
    <w:basedOn w:val="Normal"/>
    <w:link w:val="HeaderChar"/>
    <w:uiPriority w:val="99"/>
    <w:unhideWhenUsed/>
    <w:rsid w:val="00617A5B"/>
    <w:pPr>
      <w:tabs>
        <w:tab w:val="center" w:pos="4680"/>
        <w:tab w:val="right" w:pos="9360"/>
      </w:tabs>
    </w:pPr>
  </w:style>
  <w:style w:type="character" w:customStyle="1" w:styleId="HeaderChar">
    <w:name w:val="Header Char"/>
    <w:basedOn w:val="DefaultParagraphFont"/>
    <w:link w:val="Header"/>
    <w:uiPriority w:val="99"/>
    <w:rsid w:val="00617A5B"/>
    <w:rPr>
      <w:rFonts w:ascii="Georgia" w:eastAsia="Calibri" w:hAnsi="Georgia" w:cs="Times New Roman"/>
    </w:rPr>
  </w:style>
  <w:style w:type="paragraph" w:styleId="Footer">
    <w:name w:val="footer"/>
    <w:basedOn w:val="Normal"/>
    <w:link w:val="FooterChar"/>
    <w:uiPriority w:val="99"/>
    <w:unhideWhenUsed/>
    <w:rsid w:val="00617A5B"/>
    <w:pPr>
      <w:tabs>
        <w:tab w:val="center" w:pos="4680"/>
        <w:tab w:val="right" w:pos="9360"/>
      </w:tabs>
    </w:pPr>
  </w:style>
  <w:style w:type="character" w:customStyle="1" w:styleId="FooterChar">
    <w:name w:val="Footer Char"/>
    <w:basedOn w:val="DefaultParagraphFont"/>
    <w:link w:val="Footer"/>
    <w:uiPriority w:val="99"/>
    <w:rsid w:val="00617A5B"/>
    <w:rPr>
      <w:rFonts w:ascii="Georgia" w:eastAsia="Calibri" w:hAnsi="Georgia" w:cs="Times New Roman"/>
    </w:rPr>
  </w:style>
  <w:style w:type="character" w:styleId="Hyperlink">
    <w:name w:val="Hyperlink"/>
    <w:basedOn w:val="DefaultParagraphFont"/>
    <w:rsid w:val="00617A5B"/>
    <w:rPr>
      <w:color w:val="auto"/>
      <w:u w:val="none"/>
    </w:rPr>
  </w:style>
  <w:style w:type="character" w:styleId="FollowedHyperlink">
    <w:name w:val="FollowedHyperlink"/>
    <w:basedOn w:val="DefaultParagraphFont"/>
    <w:uiPriority w:val="99"/>
    <w:semiHidden/>
    <w:rsid w:val="002D5B27"/>
    <w:rPr>
      <w:color w:val="auto"/>
      <w:u w:val="none"/>
    </w:rPr>
  </w:style>
  <w:style w:type="character" w:customStyle="1" w:styleId="Heading4Char">
    <w:name w:val="Heading 4 Char"/>
    <w:aliases w:val="Tag Char"/>
    <w:basedOn w:val="DefaultParagraphFont"/>
    <w:link w:val="Heading4"/>
    <w:uiPriority w:val="4"/>
    <w:rsid w:val="002D5B27"/>
    <w:rPr>
      <w:rFonts w:ascii="Calibri" w:eastAsiaTheme="majorEastAsia" w:hAnsi="Calibri" w:cstheme="majorBidi"/>
      <w:b/>
      <w:bCs/>
      <w:iCs/>
      <w:sz w:val="26"/>
    </w:rPr>
  </w:style>
  <w:style w:type="character" w:customStyle="1" w:styleId="arial11">
    <w:name w:val="arial_11"/>
    <w:basedOn w:val="DefaultParagraphFont"/>
    <w:rsid w:val="008678F1"/>
  </w:style>
  <w:style w:type="paragraph" w:styleId="DocumentMap">
    <w:name w:val="Document Map"/>
    <w:basedOn w:val="Normal"/>
    <w:link w:val="DocumentMapChar"/>
    <w:semiHidden/>
    <w:rsid w:val="00617A5B"/>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617A5B"/>
    <w:rPr>
      <w:rFonts w:ascii="Verdana" w:eastAsia="Batang" w:hAnsi="Verdana" w:cs="Times New Roman"/>
      <w:sz w:val="16"/>
      <w:szCs w:val="24"/>
      <w:shd w:val="clear" w:color="auto" w:fill="C6D5EC"/>
      <w:lang w:eastAsia="ko-KR"/>
    </w:rPr>
  </w:style>
  <w:style w:type="paragraph" w:customStyle="1" w:styleId="Default">
    <w:name w:val="Default"/>
    <w:basedOn w:val="Normal"/>
    <w:rsid w:val="00617A5B"/>
    <w:pPr>
      <w:autoSpaceDE w:val="0"/>
      <w:autoSpaceDN w:val="0"/>
      <w:adjustRightInd w:val="0"/>
      <w:spacing w:after="200" w:line="276" w:lineRule="auto"/>
    </w:pPr>
    <w:rPr>
      <w:rFonts w:cs="AKDPE C+ Utopia"/>
      <w:szCs w:val="24"/>
    </w:rPr>
  </w:style>
  <w:style w:type="paragraph" w:styleId="ListParagraph">
    <w:name w:val="List Paragraph"/>
    <w:basedOn w:val="Normal"/>
    <w:uiPriority w:val="34"/>
    <w:rsid w:val="00617A5B"/>
  </w:style>
  <w:style w:type="paragraph" w:styleId="List">
    <w:name w:val="List"/>
    <w:basedOn w:val="Normal"/>
    <w:uiPriority w:val="99"/>
    <w:semiHidden/>
    <w:unhideWhenUsed/>
    <w:rsid w:val="00617A5B"/>
    <w:pPr>
      <w:contextualSpacing/>
    </w:pPr>
  </w:style>
  <w:style w:type="paragraph" w:customStyle="1" w:styleId="PageHeaderLine1">
    <w:name w:val="PageHeaderLine1"/>
    <w:basedOn w:val="Normal"/>
    <w:rsid w:val="00617A5B"/>
    <w:pPr>
      <w:tabs>
        <w:tab w:val="right" w:pos="10800"/>
      </w:tabs>
    </w:pPr>
    <w:rPr>
      <w:b/>
    </w:rPr>
  </w:style>
  <w:style w:type="paragraph" w:customStyle="1" w:styleId="PageHeaderLine2">
    <w:name w:val="PageHeaderLine2"/>
    <w:basedOn w:val="Normal"/>
    <w:next w:val="Normal"/>
    <w:rsid w:val="00617A5B"/>
    <w:pPr>
      <w:tabs>
        <w:tab w:val="right" w:pos="10800"/>
      </w:tabs>
      <w:spacing w:line="480" w:lineRule="auto"/>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1866153">
      <w:bodyDiv w:val="1"/>
      <w:marLeft w:val="0"/>
      <w:marRight w:val="0"/>
      <w:marTop w:val="0"/>
      <w:marBottom w:val="0"/>
      <w:divBdr>
        <w:top w:val="none" w:sz="0" w:space="0" w:color="auto"/>
        <w:left w:val="none" w:sz="0" w:space="0" w:color="auto"/>
        <w:bottom w:val="none" w:sz="0" w:space="0" w:color="auto"/>
        <w:right w:val="none" w:sz="0" w:space="0" w:color="auto"/>
      </w:divBdr>
      <w:divsChild>
        <w:div w:id="1191335550">
          <w:marLeft w:val="0"/>
          <w:marRight w:val="0"/>
          <w:marTop w:val="0"/>
          <w:marBottom w:val="0"/>
          <w:divBdr>
            <w:top w:val="none" w:sz="0" w:space="0" w:color="auto"/>
            <w:left w:val="none" w:sz="0" w:space="0" w:color="auto"/>
            <w:bottom w:val="none" w:sz="0" w:space="0" w:color="auto"/>
            <w:right w:val="none" w:sz="0" w:space="0" w:color="auto"/>
          </w:divBdr>
          <w:divsChild>
            <w:div w:id="879627023">
              <w:marLeft w:val="0"/>
              <w:marRight w:val="0"/>
              <w:marTop w:val="0"/>
              <w:marBottom w:val="0"/>
              <w:divBdr>
                <w:top w:val="none" w:sz="0" w:space="0" w:color="auto"/>
                <w:left w:val="none" w:sz="0" w:space="0" w:color="auto"/>
                <w:bottom w:val="none" w:sz="0" w:space="0" w:color="auto"/>
                <w:right w:val="none" w:sz="0" w:space="0" w:color="auto"/>
              </w:divBdr>
              <w:divsChild>
                <w:div w:id="1576471981">
                  <w:marLeft w:val="0"/>
                  <w:marRight w:val="0"/>
                  <w:marTop w:val="0"/>
                  <w:marBottom w:val="0"/>
                  <w:divBdr>
                    <w:top w:val="none" w:sz="0" w:space="0" w:color="auto"/>
                    <w:left w:val="none" w:sz="0" w:space="0" w:color="auto"/>
                    <w:bottom w:val="none" w:sz="0" w:space="0" w:color="auto"/>
                    <w:right w:val="none" w:sz="0" w:space="0" w:color="auto"/>
                  </w:divBdr>
                  <w:divsChild>
                    <w:div w:id="236867932">
                      <w:marLeft w:val="0"/>
                      <w:marRight w:val="0"/>
                      <w:marTop w:val="0"/>
                      <w:marBottom w:val="0"/>
                      <w:divBdr>
                        <w:top w:val="none" w:sz="0" w:space="0" w:color="auto"/>
                        <w:left w:val="none" w:sz="0" w:space="0" w:color="auto"/>
                        <w:bottom w:val="none" w:sz="0" w:space="0" w:color="auto"/>
                        <w:right w:val="none" w:sz="0" w:space="0" w:color="auto"/>
                      </w:divBdr>
                      <w:divsChild>
                        <w:div w:id="1843158120">
                          <w:marLeft w:val="0"/>
                          <w:marRight w:val="0"/>
                          <w:marTop w:val="0"/>
                          <w:marBottom w:val="0"/>
                          <w:divBdr>
                            <w:top w:val="none" w:sz="0" w:space="0" w:color="auto"/>
                            <w:left w:val="none" w:sz="0" w:space="0" w:color="auto"/>
                            <w:bottom w:val="none" w:sz="0" w:space="0" w:color="auto"/>
                            <w:right w:val="none" w:sz="0" w:space="0" w:color="auto"/>
                          </w:divBdr>
                          <w:divsChild>
                            <w:div w:id="478956976">
                              <w:marLeft w:val="0"/>
                              <w:marRight w:val="0"/>
                              <w:marTop w:val="0"/>
                              <w:marBottom w:val="0"/>
                              <w:divBdr>
                                <w:top w:val="none" w:sz="0" w:space="0" w:color="auto"/>
                                <w:left w:val="none" w:sz="0" w:space="0" w:color="auto"/>
                                <w:bottom w:val="none" w:sz="0" w:space="0" w:color="auto"/>
                                <w:right w:val="none" w:sz="0" w:space="0" w:color="auto"/>
                              </w:divBdr>
                              <w:divsChild>
                                <w:div w:id="624239676">
                                  <w:marLeft w:val="0"/>
                                  <w:marRight w:val="0"/>
                                  <w:marTop w:val="0"/>
                                  <w:marBottom w:val="0"/>
                                  <w:divBdr>
                                    <w:top w:val="none" w:sz="0" w:space="0" w:color="auto"/>
                                    <w:left w:val="none" w:sz="0" w:space="0" w:color="auto"/>
                                    <w:bottom w:val="none" w:sz="0" w:space="0" w:color="auto"/>
                                    <w:right w:val="none" w:sz="0" w:space="0" w:color="auto"/>
                                  </w:divBdr>
                                </w:div>
                                <w:div w:id="360086319">
                                  <w:marLeft w:val="0"/>
                                  <w:marRight w:val="0"/>
                                  <w:marTop w:val="0"/>
                                  <w:marBottom w:val="0"/>
                                  <w:divBdr>
                                    <w:top w:val="none" w:sz="0" w:space="0" w:color="auto"/>
                                    <w:left w:val="none" w:sz="0" w:space="0" w:color="auto"/>
                                    <w:bottom w:val="none" w:sz="0" w:space="0" w:color="auto"/>
                                    <w:right w:val="none" w:sz="0" w:space="0" w:color="auto"/>
                                  </w:divBdr>
                                  <w:divsChild>
                                    <w:div w:id="867259382">
                                      <w:marLeft w:val="0"/>
                                      <w:marRight w:val="0"/>
                                      <w:marTop w:val="0"/>
                                      <w:marBottom w:val="0"/>
                                      <w:divBdr>
                                        <w:top w:val="none" w:sz="0" w:space="0" w:color="auto"/>
                                        <w:left w:val="none" w:sz="0" w:space="0" w:color="auto"/>
                                        <w:bottom w:val="none" w:sz="0" w:space="0" w:color="auto"/>
                                        <w:right w:val="none" w:sz="0" w:space="0" w:color="auto"/>
                                      </w:divBdr>
                                      <w:divsChild>
                                        <w:div w:id="1741707275">
                                          <w:marLeft w:val="0"/>
                                          <w:marRight w:val="0"/>
                                          <w:marTop w:val="0"/>
                                          <w:marBottom w:val="0"/>
                                          <w:divBdr>
                                            <w:top w:val="none" w:sz="0" w:space="0" w:color="auto"/>
                                            <w:left w:val="none" w:sz="0" w:space="0" w:color="auto"/>
                                            <w:bottom w:val="none" w:sz="0" w:space="0" w:color="auto"/>
                                            <w:right w:val="none" w:sz="0" w:space="0" w:color="auto"/>
                                          </w:divBdr>
                                          <w:divsChild>
                                            <w:div w:id="52980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864674">
                          <w:marLeft w:val="0"/>
                          <w:marRight w:val="0"/>
                          <w:marTop w:val="0"/>
                          <w:marBottom w:val="0"/>
                          <w:divBdr>
                            <w:top w:val="none" w:sz="0" w:space="0" w:color="auto"/>
                            <w:left w:val="none" w:sz="0" w:space="0" w:color="auto"/>
                            <w:bottom w:val="none" w:sz="0" w:space="0" w:color="auto"/>
                            <w:right w:val="none" w:sz="0" w:space="0" w:color="auto"/>
                          </w:divBdr>
                          <w:divsChild>
                            <w:div w:id="1243955134">
                              <w:marLeft w:val="0"/>
                              <w:marRight w:val="0"/>
                              <w:marTop w:val="0"/>
                              <w:marBottom w:val="0"/>
                              <w:divBdr>
                                <w:top w:val="none" w:sz="0" w:space="0" w:color="auto"/>
                                <w:left w:val="none" w:sz="0" w:space="0" w:color="auto"/>
                                <w:bottom w:val="none" w:sz="0" w:space="0" w:color="auto"/>
                                <w:right w:val="none" w:sz="0" w:space="0" w:color="auto"/>
                              </w:divBdr>
                              <w:divsChild>
                                <w:div w:id="838810702">
                                  <w:marLeft w:val="0"/>
                                  <w:marRight w:val="0"/>
                                  <w:marTop w:val="0"/>
                                  <w:marBottom w:val="0"/>
                                  <w:divBdr>
                                    <w:top w:val="none" w:sz="0" w:space="0" w:color="auto"/>
                                    <w:left w:val="none" w:sz="0" w:space="0" w:color="auto"/>
                                    <w:bottom w:val="none" w:sz="0" w:space="0" w:color="auto"/>
                                    <w:right w:val="none" w:sz="0" w:space="0" w:color="auto"/>
                                  </w:divBdr>
                                  <w:divsChild>
                                    <w:div w:id="738140961">
                                      <w:marLeft w:val="0"/>
                                      <w:marRight w:val="0"/>
                                      <w:marTop w:val="0"/>
                                      <w:marBottom w:val="0"/>
                                      <w:divBdr>
                                        <w:top w:val="none" w:sz="0" w:space="0" w:color="auto"/>
                                        <w:left w:val="none" w:sz="0" w:space="0" w:color="auto"/>
                                        <w:bottom w:val="none" w:sz="0" w:space="0" w:color="auto"/>
                                        <w:right w:val="none" w:sz="0" w:space="0" w:color="auto"/>
                                      </w:divBdr>
                                    </w:div>
                                  </w:divsChild>
                                </w:div>
                                <w:div w:id="1929536377">
                                  <w:marLeft w:val="0"/>
                                  <w:marRight w:val="0"/>
                                  <w:marTop w:val="0"/>
                                  <w:marBottom w:val="0"/>
                                  <w:divBdr>
                                    <w:top w:val="none" w:sz="0" w:space="0" w:color="auto"/>
                                    <w:left w:val="none" w:sz="0" w:space="0" w:color="auto"/>
                                    <w:bottom w:val="none" w:sz="0" w:space="0" w:color="auto"/>
                                    <w:right w:val="none" w:sz="0" w:space="0" w:color="auto"/>
                                  </w:divBdr>
                                  <w:divsChild>
                                    <w:div w:id="761100960">
                                      <w:marLeft w:val="0"/>
                                      <w:marRight w:val="0"/>
                                      <w:marTop w:val="0"/>
                                      <w:marBottom w:val="0"/>
                                      <w:divBdr>
                                        <w:top w:val="none" w:sz="0" w:space="0" w:color="auto"/>
                                        <w:left w:val="none" w:sz="0" w:space="0" w:color="auto"/>
                                        <w:bottom w:val="none" w:sz="0" w:space="0" w:color="auto"/>
                                        <w:right w:val="none" w:sz="0" w:space="0" w:color="auto"/>
                                      </w:divBdr>
                                      <w:divsChild>
                                        <w:div w:id="987636813">
                                          <w:marLeft w:val="0"/>
                                          <w:marRight w:val="0"/>
                                          <w:marTop w:val="0"/>
                                          <w:marBottom w:val="0"/>
                                          <w:divBdr>
                                            <w:top w:val="none" w:sz="0" w:space="0" w:color="auto"/>
                                            <w:left w:val="none" w:sz="0" w:space="0" w:color="auto"/>
                                            <w:bottom w:val="none" w:sz="0" w:space="0" w:color="auto"/>
                                            <w:right w:val="none" w:sz="0" w:space="0" w:color="auto"/>
                                          </w:divBdr>
                                          <w:divsChild>
                                            <w:div w:id="105740569">
                                              <w:marLeft w:val="0"/>
                                              <w:marRight w:val="0"/>
                                              <w:marTop w:val="0"/>
                                              <w:marBottom w:val="0"/>
                                              <w:divBdr>
                                                <w:top w:val="none" w:sz="0" w:space="0" w:color="auto"/>
                                                <w:left w:val="none" w:sz="0" w:space="0" w:color="auto"/>
                                                <w:bottom w:val="none" w:sz="0" w:space="0" w:color="auto"/>
                                                <w:right w:val="none" w:sz="0" w:space="0" w:color="auto"/>
                                              </w:divBdr>
                                              <w:divsChild>
                                                <w:div w:id="468015497">
                                                  <w:marLeft w:val="0"/>
                                                  <w:marRight w:val="0"/>
                                                  <w:marTop w:val="0"/>
                                                  <w:marBottom w:val="0"/>
                                                  <w:divBdr>
                                                    <w:top w:val="none" w:sz="0" w:space="0" w:color="auto"/>
                                                    <w:left w:val="none" w:sz="0" w:space="0" w:color="auto"/>
                                                    <w:bottom w:val="none" w:sz="0" w:space="0" w:color="auto"/>
                                                    <w:right w:val="none" w:sz="0" w:space="0" w:color="auto"/>
                                                  </w:divBdr>
                                                </w:div>
                                              </w:divsChild>
                                            </w:div>
                                            <w:div w:id="1897205319">
                                              <w:marLeft w:val="0"/>
                                              <w:marRight w:val="0"/>
                                              <w:marTop w:val="0"/>
                                              <w:marBottom w:val="0"/>
                                              <w:divBdr>
                                                <w:top w:val="none" w:sz="0" w:space="0" w:color="auto"/>
                                                <w:left w:val="none" w:sz="0" w:space="0" w:color="auto"/>
                                                <w:bottom w:val="none" w:sz="0" w:space="0" w:color="auto"/>
                                                <w:right w:val="none" w:sz="0" w:space="0" w:color="auto"/>
                                              </w:divBdr>
                                            </w:div>
                                            <w:div w:id="1475874231">
                                              <w:marLeft w:val="0"/>
                                              <w:marRight w:val="0"/>
                                              <w:marTop w:val="0"/>
                                              <w:marBottom w:val="0"/>
                                              <w:divBdr>
                                                <w:top w:val="none" w:sz="0" w:space="0" w:color="auto"/>
                                                <w:left w:val="none" w:sz="0" w:space="0" w:color="auto"/>
                                                <w:bottom w:val="none" w:sz="0" w:space="0" w:color="auto"/>
                                                <w:right w:val="none" w:sz="0" w:space="0" w:color="auto"/>
                                              </w:divBdr>
                                            </w:div>
                                            <w:div w:id="932281851">
                                              <w:marLeft w:val="0"/>
                                              <w:marRight w:val="0"/>
                                              <w:marTop w:val="0"/>
                                              <w:marBottom w:val="0"/>
                                              <w:divBdr>
                                                <w:top w:val="none" w:sz="0" w:space="0" w:color="auto"/>
                                                <w:left w:val="none" w:sz="0" w:space="0" w:color="auto"/>
                                                <w:bottom w:val="none" w:sz="0" w:space="0" w:color="auto"/>
                                                <w:right w:val="none" w:sz="0" w:space="0" w:color="auto"/>
                                              </w:divBdr>
                                            </w:div>
                                            <w:div w:id="732002487">
                                              <w:marLeft w:val="0"/>
                                              <w:marRight w:val="0"/>
                                              <w:marTop w:val="0"/>
                                              <w:marBottom w:val="0"/>
                                              <w:divBdr>
                                                <w:top w:val="none" w:sz="0" w:space="0" w:color="auto"/>
                                                <w:left w:val="none" w:sz="0" w:space="0" w:color="auto"/>
                                                <w:bottom w:val="none" w:sz="0" w:space="0" w:color="auto"/>
                                                <w:right w:val="none" w:sz="0" w:space="0" w:color="auto"/>
                                              </w:divBdr>
                                              <w:divsChild>
                                                <w:div w:id="870411446">
                                                  <w:marLeft w:val="0"/>
                                                  <w:marRight w:val="0"/>
                                                  <w:marTop w:val="0"/>
                                                  <w:marBottom w:val="0"/>
                                                  <w:divBdr>
                                                    <w:top w:val="none" w:sz="0" w:space="0" w:color="auto"/>
                                                    <w:left w:val="none" w:sz="0" w:space="0" w:color="auto"/>
                                                    <w:bottom w:val="none" w:sz="0" w:space="0" w:color="auto"/>
                                                    <w:right w:val="none" w:sz="0" w:space="0" w:color="auto"/>
                                                  </w:divBdr>
                                                </w:div>
                                                <w:div w:id="161363011">
                                                  <w:marLeft w:val="0"/>
                                                  <w:marRight w:val="0"/>
                                                  <w:marTop w:val="0"/>
                                                  <w:marBottom w:val="0"/>
                                                  <w:divBdr>
                                                    <w:top w:val="none" w:sz="0" w:space="0" w:color="auto"/>
                                                    <w:left w:val="none" w:sz="0" w:space="0" w:color="auto"/>
                                                    <w:bottom w:val="none" w:sz="0" w:space="0" w:color="auto"/>
                                                    <w:right w:val="none" w:sz="0" w:space="0" w:color="auto"/>
                                                  </w:divBdr>
                                                </w:div>
                                                <w:div w:id="41814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503759">
                          <w:marLeft w:val="0"/>
                          <w:marRight w:val="0"/>
                          <w:marTop w:val="0"/>
                          <w:marBottom w:val="0"/>
                          <w:divBdr>
                            <w:top w:val="none" w:sz="0" w:space="0" w:color="auto"/>
                            <w:left w:val="none" w:sz="0" w:space="0" w:color="auto"/>
                            <w:bottom w:val="none" w:sz="0" w:space="0" w:color="auto"/>
                            <w:right w:val="none" w:sz="0" w:space="0" w:color="auto"/>
                          </w:divBdr>
                          <w:divsChild>
                            <w:div w:id="2061051673">
                              <w:marLeft w:val="0"/>
                              <w:marRight w:val="0"/>
                              <w:marTop w:val="0"/>
                              <w:marBottom w:val="0"/>
                              <w:divBdr>
                                <w:top w:val="none" w:sz="0" w:space="0" w:color="auto"/>
                                <w:left w:val="none" w:sz="0" w:space="0" w:color="auto"/>
                                <w:bottom w:val="none" w:sz="0" w:space="0" w:color="auto"/>
                                <w:right w:val="none" w:sz="0" w:space="0" w:color="auto"/>
                              </w:divBdr>
                              <w:divsChild>
                                <w:div w:id="1712076459">
                                  <w:marLeft w:val="0"/>
                                  <w:marRight w:val="0"/>
                                  <w:marTop w:val="0"/>
                                  <w:marBottom w:val="0"/>
                                  <w:divBdr>
                                    <w:top w:val="none" w:sz="0" w:space="0" w:color="auto"/>
                                    <w:left w:val="none" w:sz="0" w:space="0" w:color="auto"/>
                                    <w:bottom w:val="none" w:sz="0" w:space="0" w:color="auto"/>
                                    <w:right w:val="none" w:sz="0" w:space="0" w:color="auto"/>
                                  </w:divBdr>
                                </w:div>
                                <w:div w:id="1511871564">
                                  <w:marLeft w:val="0"/>
                                  <w:marRight w:val="0"/>
                                  <w:marTop w:val="0"/>
                                  <w:marBottom w:val="0"/>
                                  <w:divBdr>
                                    <w:top w:val="none" w:sz="0" w:space="0" w:color="auto"/>
                                    <w:left w:val="none" w:sz="0" w:space="0" w:color="auto"/>
                                    <w:bottom w:val="none" w:sz="0" w:space="0" w:color="auto"/>
                                    <w:right w:val="none" w:sz="0" w:space="0" w:color="auto"/>
                                  </w:divBdr>
                                </w:div>
                              </w:divsChild>
                            </w:div>
                            <w:div w:id="220795293">
                              <w:marLeft w:val="0"/>
                              <w:marRight w:val="0"/>
                              <w:marTop w:val="0"/>
                              <w:marBottom w:val="0"/>
                              <w:divBdr>
                                <w:top w:val="none" w:sz="0" w:space="0" w:color="auto"/>
                                <w:left w:val="none" w:sz="0" w:space="0" w:color="auto"/>
                                <w:bottom w:val="none" w:sz="0" w:space="0" w:color="auto"/>
                                <w:right w:val="none" w:sz="0" w:space="0" w:color="auto"/>
                              </w:divBdr>
                            </w:div>
                            <w:div w:id="276254814">
                              <w:marLeft w:val="0"/>
                              <w:marRight w:val="0"/>
                              <w:marTop w:val="0"/>
                              <w:marBottom w:val="0"/>
                              <w:divBdr>
                                <w:top w:val="none" w:sz="0" w:space="0" w:color="auto"/>
                                <w:left w:val="none" w:sz="0" w:space="0" w:color="auto"/>
                                <w:bottom w:val="none" w:sz="0" w:space="0" w:color="auto"/>
                                <w:right w:val="none" w:sz="0" w:space="0" w:color="auto"/>
                              </w:divBdr>
                              <w:divsChild>
                                <w:div w:id="1824078735">
                                  <w:marLeft w:val="0"/>
                                  <w:marRight w:val="0"/>
                                  <w:marTop w:val="0"/>
                                  <w:marBottom w:val="0"/>
                                  <w:divBdr>
                                    <w:top w:val="none" w:sz="0" w:space="0" w:color="auto"/>
                                    <w:left w:val="none" w:sz="0" w:space="0" w:color="auto"/>
                                    <w:bottom w:val="none" w:sz="0" w:space="0" w:color="auto"/>
                                    <w:right w:val="none" w:sz="0" w:space="0" w:color="auto"/>
                                  </w:divBdr>
                                  <w:divsChild>
                                    <w:div w:id="1833140177">
                                      <w:marLeft w:val="0"/>
                                      <w:marRight w:val="0"/>
                                      <w:marTop w:val="0"/>
                                      <w:marBottom w:val="0"/>
                                      <w:divBdr>
                                        <w:top w:val="none" w:sz="0" w:space="0" w:color="auto"/>
                                        <w:left w:val="none" w:sz="0" w:space="0" w:color="auto"/>
                                        <w:bottom w:val="none" w:sz="0" w:space="0" w:color="auto"/>
                                        <w:right w:val="none" w:sz="0" w:space="0" w:color="auto"/>
                                      </w:divBdr>
                                      <w:divsChild>
                                        <w:div w:id="372310179">
                                          <w:marLeft w:val="0"/>
                                          <w:marRight w:val="0"/>
                                          <w:marTop w:val="0"/>
                                          <w:marBottom w:val="0"/>
                                          <w:divBdr>
                                            <w:top w:val="none" w:sz="0" w:space="0" w:color="auto"/>
                                            <w:left w:val="none" w:sz="0" w:space="0" w:color="auto"/>
                                            <w:bottom w:val="none" w:sz="0" w:space="0" w:color="auto"/>
                                            <w:right w:val="none" w:sz="0" w:space="0" w:color="auto"/>
                                          </w:divBdr>
                                          <w:divsChild>
                                            <w:div w:id="1380009606">
                                              <w:marLeft w:val="0"/>
                                              <w:marRight w:val="0"/>
                                              <w:marTop w:val="0"/>
                                              <w:marBottom w:val="0"/>
                                              <w:divBdr>
                                                <w:top w:val="none" w:sz="0" w:space="0" w:color="auto"/>
                                                <w:left w:val="none" w:sz="0" w:space="0" w:color="auto"/>
                                                <w:bottom w:val="none" w:sz="0" w:space="0" w:color="auto"/>
                                                <w:right w:val="none" w:sz="0" w:space="0" w:color="auto"/>
                                              </w:divBdr>
                                            </w:div>
                                            <w:div w:id="1791243941">
                                              <w:marLeft w:val="0"/>
                                              <w:marRight w:val="0"/>
                                              <w:marTop w:val="0"/>
                                              <w:marBottom w:val="0"/>
                                              <w:divBdr>
                                                <w:top w:val="none" w:sz="0" w:space="0" w:color="auto"/>
                                                <w:left w:val="none" w:sz="0" w:space="0" w:color="auto"/>
                                                <w:bottom w:val="none" w:sz="0" w:space="0" w:color="auto"/>
                                                <w:right w:val="none" w:sz="0" w:space="0" w:color="auto"/>
                                              </w:divBdr>
                                              <w:divsChild>
                                                <w:div w:id="602495852">
                                                  <w:marLeft w:val="0"/>
                                                  <w:marRight w:val="0"/>
                                                  <w:marTop w:val="0"/>
                                                  <w:marBottom w:val="0"/>
                                                  <w:divBdr>
                                                    <w:top w:val="none" w:sz="0" w:space="0" w:color="auto"/>
                                                    <w:left w:val="none" w:sz="0" w:space="0" w:color="auto"/>
                                                    <w:bottom w:val="none" w:sz="0" w:space="0" w:color="auto"/>
                                                    <w:right w:val="none" w:sz="0" w:space="0" w:color="auto"/>
                                                  </w:divBdr>
                                                  <w:divsChild>
                                                    <w:div w:id="79949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85756">
                                              <w:marLeft w:val="0"/>
                                              <w:marRight w:val="0"/>
                                              <w:marTop w:val="0"/>
                                              <w:marBottom w:val="0"/>
                                              <w:divBdr>
                                                <w:top w:val="none" w:sz="0" w:space="0" w:color="auto"/>
                                                <w:left w:val="none" w:sz="0" w:space="0" w:color="auto"/>
                                                <w:bottom w:val="none" w:sz="0" w:space="0" w:color="auto"/>
                                                <w:right w:val="none" w:sz="0" w:space="0" w:color="auto"/>
                                              </w:divBdr>
                                              <w:divsChild>
                                                <w:div w:id="370037745">
                                                  <w:marLeft w:val="0"/>
                                                  <w:marRight w:val="0"/>
                                                  <w:marTop w:val="0"/>
                                                  <w:marBottom w:val="0"/>
                                                  <w:divBdr>
                                                    <w:top w:val="none" w:sz="0" w:space="0" w:color="auto"/>
                                                    <w:left w:val="none" w:sz="0" w:space="0" w:color="auto"/>
                                                    <w:bottom w:val="none" w:sz="0" w:space="0" w:color="auto"/>
                                                    <w:right w:val="none" w:sz="0" w:space="0" w:color="auto"/>
                                                  </w:divBdr>
                                                  <w:divsChild>
                                                    <w:div w:id="459105871">
                                                      <w:marLeft w:val="0"/>
                                                      <w:marRight w:val="0"/>
                                                      <w:marTop w:val="0"/>
                                                      <w:marBottom w:val="0"/>
                                                      <w:divBdr>
                                                        <w:top w:val="none" w:sz="0" w:space="0" w:color="auto"/>
                                                        <w:left w:val="none" w:sz="0" w:space="0" w:color="auto"/>
                                                        <w:bottom w:val="none" w:sz="0" w:space="0" w:color="auto"/>
                                                        <w:right w:val="none" w:sz="0" w:space="0" w:color="auto"/>
                                                      </w:divBdr>
                                                      <w:divsChild>
                                                        <w:div w:id="170833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148103">
                                      <w:marLeft w:val="0"/>
                                      <w:marRight w:val="0"/>
                                      <w:marTop w:val="0"/>
                                      <w:marBottom w:val="0"/>
                                      <w:divBdr>
                                        <w:top w:val="none" w:sz="0" w:space="0" w:color="auto"/>
                                        <w:left w:val="none" w:sz="0" w:space="0" w:color="auto"/>
                                        <w:bottom w:val="none" w:sz="0" w:space="0" w:color="auto"/>
                                        <w:right w:val="none" w:sz="0" w:space="0" w:color="auto"/>
                                      </w:divBdr>
                                      <w:divsChild>
                                        <w:div w:id="819538971">
                                          <w:marLeft w:val="0"/>
                                          <w:marRight w:val="0"/>
                                          <w:marTop w:val="0"/>
                                          <w:marBottom w:val="0"/>
                                          <w:divBdr>
                                            <w:top w:val="none" w:sz="0" w:space="0" w:color="auto"/>
                                            <w:left w:val="none" w:sz="0" w:space="0" w:color="auto"/>
                                            <w:bottom w:val="none" w:sz="0" w:space="0" w:color="auto"/>
                                            <w:right w:val="none" w:sz="0" w:space="0" w:color="auto"/>
                                          </w:divBdr>
                                          <w:divsChild>
                                            <w:div w:id="412748650">
                                              <w:marLeft w:val="0"/>
                                              <w:marRight w:val="0"/>
                                              <w:marTop w:val="0"/>
                                              <w:marBottom w:val="0"/>
                                              <w:divBdr>
                                                <w:top w:val="none" w:sz="0" w:space="0" w:color="auto"/>
                                                <w:left w:val="none" w:sz="0" w:space="0" w:color="auto"/>
                                                <w:bottom w:val="none" w:sz="0" w:space="0" w:color="auto"/>
                                                <w:right w:val="none" w:sz="0" w:space="0" w:color="auto"/>
                                              </w:divBdr>
                                            </w:div>
                                            <w:div w:id="1592276223">
                                              <w:marLeft w:val="0"/>
                                              <w:marRight w:val="0"/>
                                              <w:marTop w:val="0"/>
                                              <w:marBottom w:val="0"/>
                                              <w:divBdr>
                                                <w:top w:val="none" w:sz="0" w:space="0" w:color="auto"/>
                                                <w:left w:val="none" w:sz="0" w:space="0" w:color="auto"/>
                                                <w:bottom w:val="none" w:sz="0" w:space="0" w:color="auto"/>
                                                <w:right w:val="none" w:sz="0" w:space="0" w:color="auto"/>
                                              </w:divBdr>
                                            </w:div>
                                          </w:divsChild>
                                        </w:div>
                                        <w:div w:id="1211308447">
                                          <w:marLeft w:val="0"/>
                                          <w:marRight w:val="0"/>
                                          <w:marTop w:val="0"/>
                                          <w:marBottom w:val="0"/>
                                          <w:divBdr>
                                            <w:top w:val="none" w:sz="0" w:space="0" w:color="auto"/>
                                            <w:left w:val="none" w:sz="0" w:space="0" w:color="auto"/>
                                            <w:bottom w:val="none" w:sz="0" w:space="0" w:color="auto"/>
                                            <w:right w:val="none" w:sz="0" w:space="0" w:color="auto"/>
                                          </w:divBdr>
                                          <w:divsChild>
                                            <w:div w:id="1839417185">
                                              <w:marLeft w:val="0"/>
                                              <w:marRight w:val="0"/>
                                              <w:marTop w:val="0"/>
                                              <w:marBottom w:val="0"/>
                                              <w:divBdr>
                                                <w:top w:val="none" w:sz="0" w:space="0" w:color="auto"/>
                                                <w:left w:val="none" w:sz="0" w:space="0" w:color="auto"/>
                                                <w:bottom w:val="none" w:sz="0" w:space="0" w:color="auto"/>
                                                <w:right w:val="none" w:sz="0" w:space="0" w:color="auto"/>
                                              </w:divBdr>
                                              <w:divsChild>
                                                <w:div w:id="803499332">
                                                  <w:marLeft w:val="0"/>
                                                  <w:marRight w:val="0"/>
                                                  <w:marTop w:val="0"/>
                                                  <w:marBottom w:val="0"/>
                                                  <w:divBdr>
                                                    <w:top w:val="none" w:sz="0" w:space="0" w:color="auto"/>
                                                    <w:left w:val="none" w:sz="0" w:space="0" w:color="auto"/>
                                                    <w:bottom w:val="none" w:sz="0" w:space="0" w:color="auto"/>
                                                    <w:right w:val="none" w:sz="0" w:space="0" w:color="auto"/>
                                                  </w:divBdr>
                                                  <w:divsChild>
                                                    <w:div w:id="5695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86007">
                                  <w:marLeft w:val="0"/>
                                  <w:marRight w:val="0"/>
                                  <w:marTop w:val="0"/>
                                  <w:marBottom w:val="0"/>
                                  <w:divBdr>
                                    <w:top w:val="none" w:sz="0" w:space="0" w:color="auto"/>
                                    <w:left w:val="none" w:sz="0" w:space="0" w:color="auto"/>
                                    <w:bottom w:val="none" w:sz="0" w:space="0" w:color="auto"/>
                                    <w:right w:val="none" w:sz="0" w:space="0" w:color="auto"/>
                                  </w:divBdr>
                                  <w:divsChild>
                                    <w:div w:id="1848324984">
                                      <w:marLeft w:val="0"/>
                                      <w:marRight w:val="0"/>
                                      <w:marTop w:val="0"/>
                                      <w:marBottom w:val="0"/>
                                      <w:divBdr>
                                        <w:top w:val="none" w:sz="0" w:space="0" w:color="auto"/>
                                        <w:left w:val="none" w:sz="0" w:space="0" w:color="auto"/>
                                        <w:bottom w:val="none" w:sz="0" w:space="0" w:color="auto"/>
                                        <w:right w:val="none" w:sz="0" w:space="0" w:color="auto"/>
                                      </w:divBdr>
                                    </w:div>
                                    <w:div w:id="612515502">
                                      <w:marLeft w:val="0"/>
                                      <w:marRight w:val="0"/>
                                      <w:marTop w:val="0"/>
                                      <w:marBottom w:val="0"/>
                                      <w:divBdr>
                                        <w:top w:val="none" w:sz="0" w:space="0" w:color="auto"/>
                                        <w:left w:val="none" w:sz="0" w:space="0" w:color="auto"/>
                                        <w:bottom w:val="none" w:sz="0" w:space="0" w:color="auto"/>
                                        <w:right w:val="none" w:sz="0" w:space="0" w:color="auto"/>
                                      </w:divBdr>
                                      <w:divsChild>
                                        <w:div w:id="1132598805">
                                          <w:marLeft w:val="0"/>
                                          <w:marRight w:val="0"/>
                                          <w:marTop w:val="0"/>
                                          <w:marBottom w:val="0"/>
                                          <w:divBdr>
                                            <w:top w:val="none" w:sz="0" w:space="0" w:color="auto"/>
                                            <w:left w:val="none" w:sz="0" w:space="0" w:color="auto"/>
                                            <w:bottom w:val="none" w:sz="0" w:space="0" w:color="auto"/>
                                            <w:right w:val="none" w:sz="0" w:space="0" w:color="auto"/>
                                          </w:divBdr>
                                        </w:div>
                                        <w:div w:id="100994401">
                                          <w:marLeft w:val="0"/>
                                          <w:marRight w:val="0"/>
                                          <w:marTop w:val="0"/>
                                          <w:marBottom w:val="0"/>
                                          <w:divBdr>
                                            <w:top w:val="none" w:sz="0" w:space="0" w:color="auto"/>
                                            <w:left w:val="none" w:sz="0" w:space="0" w:color="auto"/>
                                            <w:bottom w:val="none" w:sz="0" w:space="0" w:color="auto"/>
                                            <w:right w:val="none" w:sz="0" w:space="0" w:color="auto"/>
                                          </w:divBdr>
                                          <w:divsChild>
                                            <w:div w:id="302734089">
                                              <w:marLeft w:val="0"/>
                                              <w:marRight w:val="0"/>
                                              <w:marTop w:val="0"/>
                                              <w:marBottom w:val="0"/>
                                              <w:divBdr>
                                                <w:top w:val="none" w:sz="0" w:space="0" w:color="auto"/>
                                                <w:left w:val="none" w:sz="0" w:space="0" w:color="auto"/>
                                                <w:bottom w:val="none" w:sz="0" w:space="0" w:color="auto"/>
                                                <w:right w:val="none" w:sz="0" w:space="0" w:color="auto"/>
                                              </w:divBdr>
                                              <w:divsChild>
                                                <w:div w:id="7618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66363">
                                          <w:marLeft w:val="0"/>
                                          <w:marRight w:val="0"/>
                                          <w:marTop w:val="0"/>
                                          <w:marBottom w:val="0"/>
                                          <w:divBdr>
                                            <w:top w:val="none" w:sz="0" w:space="0" w:color="auto"/>
                                            <w:left w:val="none" w:sz="0" w:space="0" w:color="auto"/>
                                            <w:bottom w:val="none" w:sz="0" w:space="0" w:color="auto"/>
                                            <w:right w:val="none" w:sz="0" w:space="0" w:color="auto"/>
                                          </w:divBdr>
                                          <w:divsChild>
                                            <w:div w:id="1100183509">
                                              <w:marLeft w:val="0"/>
                                              <w:marRight w:val="0"/>
                                              <w:marTop w:val="0"/>
                                              <w:marBottom w:val="0"/>
                                              <w:divBdr>
                                                <w:top w:val="none" w:sz="0" w:space="0" w:color="auto"/>
                                                <w:left w:val="none" w:sz="0" w:space="0" w:color="auto"/>
                                                <w:bottom w:val="none" w:sz="0" w:space="0" w:color="auto"/>
                                                <w:right w:val="none" w:sz="0" w:space="0" w:color="auto"/>
                                              </w:divBdr>
                                              <w:divsChild>
                                                <w:div w:id="979381486">
                                                  <w:marLeft w:val="0"/>
                                                  <w:marRight w:val="0"/>
                                                  <w:marTop w:val="0"/>
                                                  <w:marBottom w:val="0"/>
                                                  <w:divBdr>
                                                    <w:top w:val="none" w:sz="0" w:space="0" w:color="auto"/>
                                                    <w:left w:val="none" w:sz="0" w:space="0" w:color="auto"/>
                                                    <w:bottom w:val="none" w:sz="0" w:space="0" w:color="auto"/>
                                                    <w:right w:val="none" w:sz="0" w:space="0" w:color="auto"/>
                                                  </w:divBdr>
                                                  <w:divsChild>
                                                    <w:div w:id="156324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403357">
                                  <w:marLeft w:val="0"/>
                                  <w:marRight w:val="0"/>
                                  <w:marTop w:val="0"/>
                                  <w:marBottom w:val="0"/>
                                  <w:divBdr>
                                    <w:top w:val="none" w:sz="0" w:space="0" w:color="auto"/>
                                    <w:left w:val="none" w:sz="0" w:space="0" w:color="auto"/>
                                    <w:bottom w:val="none" w:sz="0" w:space="0" w:color="auto"/>
                                    <w:right w:val="none" w:sz="0" w:space="0" w:color="auto"/>
                                  </w:divBdr>
                                  <w:divsChild>
                                    <w:div w:id="1332223494">
                                      <w:marLeft w:val="0"/>
                                      <w:marRight w:val="0"/>
                                      <w:marTop w:val="0"/>
                                      <w:marBottom w:val="0"/>
                                      <w:divBdr>
                                        <w:top w:val="none" w:sz="0" w:space="0" w:color="auto"/>
                                        <w:left w:val="none" w:sz="0" w:space="0" w:color="auto"/>
                                        <w:bottom w:val="none" w:sz="0" w:space="0" w:color="auto"/>
                                        <w:right w:val="none" w:sz="0" w:space="0" w:color="auto"/>
                                      </w:divBdr>
                                      <w:divsChild>
                                        <w:div w:id="207954728">
                                          <w:marLeft w:val="0"/>
                                          <w:marRight w:val="0"/>
                                          <w:marTop w:val="0"/>
                                          <w:marBottom w:val="0"/>
                                          <w:divBdr>
                                            <w:top w:val="none" w:sz="0" w:space="0" w:color="auto"/>
                                            <w:left w:val="none" w:sz="0" w:space="0" w:color="auto"/>
                                            <w:bottom w:val="none" w:sz="0" w:space="0" w:color="auto"/>
                                            <w:right w:val="none" w:sz="0" w:space="0" w:color="auto"/>
                                          </w:divBdr>
                                          <w:divsChild>
                                            <w:div w:id="1773743451">
                                              <w:marLeft w:val="0"/>
                                              <w:marRight w:val="0"/>
                                              <w:marTop w:val="0"/>
                                              <w:marBottom w:val="0"/>
                                              <w:divBdr>
                                                <w:top w:val="none" w:sz="0" w:space="0" w:color="auto"/>
                                                <w:left w:val="none" w:sz="0" w:space="0" w:color="auto"/>
                                                <w:bottom w:val="none" w:sz="0" w:space="0" w:color="auto"/>
                                                <w:right w:val="none" w:sz="0" w:space="0" w:color="auto"/>
                                              </w:divBdr>
                                              <w:divsChild>
                                                <w:div w:id="12463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00205">
                                      <w:marLeft w:val="0"/>
                                      <w:marRight w:val="0"/>
                                      <w:marTop w:val="0"/>
                                      <w:marBottom w:val="0"/>
                                      <w:divBdr>
                                        <w:top w:val="none" w:sz="0" w:space="0" w:color="auto"/>
                                        <w:left w:val="none" w:sz="0" w:space="0" w:color="auto"/>
                                        <w:bottom w:val="none" w:sz="0" w:space="0" w:color="auto"/>
                                        <w:right w:val="none" w:sz="0" w:space="0" w:color="auto"/>
                                      </w:divBdr>
                                      <w:divsChild>
                                        <w:div w:id="1603995202">
                                          <w:marLeft w:val="0"/>
                                          <w:marRight w:val="0"/>
                                          <w:marTop w:val="0"/>
                                          <w:marBottom w:val="0"/>
                                          <w:divBdr>
                                            <w:top w:val="none" w:sz="0" w:space="0" w:color="auto"/>
                                            <w:left w:val="none" w:sz="0" w:space="0" w:color="auto"/>
                                            <w:bottom w:val="none" w:sz="0" w:space="0" w:color="auto"/>
                                            <w:right w:val="none" w:sz="0" w:space="0" w:color="auto"/>
                                          </w:divBdr>
                                          <w:divsChild>
                                            <w:div w:id="2119980584">
                                              <w:marLeft w:val="0"/>
                                              <w:marRight w:val="0"/>
                                              <w:marTop w:val="0"/>
                                              <w:marBottom w:val="0"/>
                                              <w:divBdr>
                                                <w:top w:val="none" w:sz="0" w:space="0" w:color="auto"/>
                                                <w:left w:val="none" w:sz="0" w:space="0" w:color="auto"/>
                                                <w:bottom w:val="none" w:sz="0" w:space="0" w:color="auto"/>
                                                <w:right w:val="none" w:sz="0" w:space="0" w:color="auto"/>
                                              </w:divBdr>
                                              <w:divsChild>
                                                <w:div w:id="150301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40864">
                                          <w:marLeft w:val="0"/>
                                          <w:marRight w:val="0"/>
                                          <w:marTop w:val="0"/>
                                          <w:marBottom w:val="0"/>
                                          <w:divBdr>
                                            <w:top w:val="none" w:sz="0" w:space="0" w:color="auto"/>
                                            <w:left w:val="none" w:sz="0" w:space="0" w:color="auto"/>
                                            <w:bottom w:val="none" w:sz="0" w:space="0" w:color="auto"/>
                                            <w:right w:val="none" w:sz="0" w:space="0" w:color="auto"/>
                                          </w:divBdr>
                                        </w:div>
                                      </w:divsChild>
                                    </w:div>
                                    <w:div w:id="19368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686985">
      <w:bodyDiv w:val="1"/>
      <w:marLeft w:val="0"/>
      <w:marRight w:val="0"/>
      <w:marTop w:val="0"/>
      <w:marBottom w:val="0"/>
      <w:divBdr>
        <w:top w:val="none" w:sz="0" w:space="0" w:color="auto"/>
        <w:left w:val="none" w:sz="0" w:space="0" w:color="auto"/>
        <w:bottom w:val="none" w:sz="0" w:space="0" w:color="auto"/>
        <w:right w:val="none" w:sz="0" w:space="0" w:color="auto"/>
      </w:divBdr>
      <w:divsChild>
        <w:div w:id="1986617517">
          <w:marLeft w:val="0"/>
          <w:marRight w:val="0"/>
          <w:marTop w:val="0"/>
          <w:marBottom w:val="0"/>
          <w:divBdr>
            <w:top w:val="none" w:sz="0" w:space="0" w:color="auto"/>
            <w:left w:val="none" w:sz="0" w:space="0" w:color="auto"/>
            <w:bottom w:val="none" w:sz="0" w:space="0" w:color="auto"/>
            <w:right w:val="none" w:sz="0" w:space="0" w:color="auto"/>
          </w:divBdr>
          <w:divsChild>
            <w:div w:id="754594269">
              <w:marLeft w:val="0"/>
              <w:marRight w:val="0"/>
              <w:marTop w:val="0"/>
              <w:marBottom w:val="0"/>
              <w:divBdr>
                <w:top w:val="none" w:sz="0" w:space="0" w:color="auto"/>
                <w:left w:val="none" w:sz="0" w:space="0" w:color="auto"/>
                <w:bottom w:val="none" w:sz="0" w:space="0" w:color="auto"/>
                <w:right w:val="none" w:sz="0" w:space="0" w:color="auto"/>
              </w:divBdr>
              <w:divsChild>
                <w:div w:id="739327315">
                  <w:marLeft w:val="0"/>
                  <w:marRight w:val="0"/>
                  <w:marTop w:val="0"/>
                  <w:marBottom w:val="0"/>
                  <w:divBdr>
                    <w:top w:val="none" w:sz="0" w:space="0" w:color="auto"/>
                    <w:left w:val="none" w:sz="0" w:space="0" w:color="auto"/>
                    <w:bottom w:val="none" w:sz="0" w:space="0" w:color="auto"/>
                    <w:right w:val="none" w:sz="0" w:space="0" w:color="auto"/>
                  </w:divBdr>
                  <w:divsChild>
                    <w:div w:id="779229737">
                      <w:marLeft w:val="0"/>
                      <w:marRight w:val="0"/>
                      <w:marTop w:val="0"/>
                      <w:marBottom w:val="0"/>
                      <w:divBdr>
                        <w:top w:val="none" w:sz="0" w:space="0" w:color="auto"/>
                        <w:left w:val="none" w:sz="0" w:space="0" w:color="auto"/>
                        <w:bottom w:val="none" w:sz="0" w:space="0" w:color="auto"/>
                        <w:right w:val="none" w:sz="0" w:space="0" w:color="auto"/>
                      </w:divBdr>
                      <w:divsChild>
                        <w:div w:id="2033453278">
                          <w:marLeft w:val="0"/>
                          <w:marRight w:val="0"/>
                          <w:marTop w:val="0"/>
                          <w:marBottom w:val="0"/>
                          <w:divBdr>
                            <w:top w:val="none" w:sz="0" w:space="0" w:color="auto"/>
                            <w:left w:val="none" w:sz="0" w:space="0" w:color="auto"/>
                            <w:bottom w:val="none" w:sz="0" w:space="0" w:color="auto"/>
                            <w:right w:val="none" w:sz="0" w:space="0" w:color="auto"/>
                          </w:divBdr>
                          <w:divsChild>
                            <w:div w:id="1818767446">
                              <w:marLeft w:val="0"/>
                              <w:marRight w:val="0"/>
                              <w:marTop w:val="0"/>
                              <w:marBottom w:val="0"/>
                              <w:divBdr>
                                <w:top w:val="none" w:sz="0" w:space="0" w:color="auto"/>
                                <w:left w:val="none" w:sz="0" w:space="0" w:color="auto"/>
                                <w:bottom w:val="none" w:sz="0" w:space="0" w:color="auto"/>
                                <w:right w:val="none" w:sz="0" w:space="0" w:color="auto"/>
                              </w:divBdr>
                              <w:divsChild>
                                <w:div w:id="204462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aljazeera.com/indepth/opinion/2013/04/201347111531424247.html" TargetMode="External"/><Relationship Id="rId18" Type="http://schemas.openxmlformats.org/officeDocument/2006/relationships/hyperlink" Target="http://www.huffingtonpost.com/david-leopold/ap-illegal-immigrant_b_3006392.htm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cnn.com/2012/07/05/opinion/garcia-illegal-immigrants" TargetMode="External"/><Relationship Id="rId17" Type="http://schemas.openxmlformats.org/officeDocument/2006/relationships/hyperlink" Target="http://www.aljazeera.com/indepth/opinion/2013/04/201347111531424247.html" TargetMode="External"/><Relationship Id="rId2" Type="http://schemas.openxmlformats.org/officeDocument/2006/relationships/customXml" Target="../customXml/item2.xml"/><Relationship Id="rId16" Type="http://schemas.openxmlformats.org/officeDocument/2006/relationships/hyperlink" Target="http://www.aljazeera.com/indepth/opinion/2013/04/201347111531424247.html" TargetMode="External"/><Relationship Id="rId20" Type="http://schemas.openxmlformats.org/officeDocument/2006/relationships/hyperlink" Target="http://www.aljazeera.com/indepth/opinion/2013/04/201347111531424247.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ljazeera.com/indepth/opinion/2013/04/201347111531424247.html" TargetMode="External"/><Relationship Id="rId5" Type="http://schemas.microsoft.com/office/2007/relationships/stylesWithEffects" Target="stylesWithEffects.xml"/><Relationship Id="rId15" Type="http://schemas.openxmlformats.org/officeDocument/2006/relationships/hyperlink" Target="http://www.huffingtonpost.com/david-leopold/ap-illegal-immigrant_b_3006392.html" TargetMode="External"/><Relationship Id="rId10" Type="http://schemas.openxmlformats.org/officeDocument/2006/relationships/hyperlink" Target="http://www.aljazeera.com/indepth/opinion/2013/04/201347111531424247.html" TargetMode="External"/><Relationship Id="rId19" Type="http://schemas.openxmlformats.org/officeDocument/2006/relationships/hyperlink" Target="http://www.cnn.com/2012/07/05/opinion/garcia-illegal-immigrants"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huffingtonpost.com/david-leopold/ap-illegal-immigrant_b_3006392.htm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lson%20PC\Desktop\Debate.dot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160</TotalTime>
  <Pages>5</Pages>
  <Words>7125</Words>
  <Characters>40612</Characters>
  <Application>Microsoft Office Word</Application>
  <DocSecurity>0</DocSecurity>
  <Lines>588</Lines>
  <Paragraphs>113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47624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Olson PC</dc:creator>
  <cp:lastModifiedBy>Tim Alderete, Team 2010</cp:lastModifiedBy>
  <cp:revision>19</cp:revision>
  <dcterms:created xsi:type="dcterms:W3CDTF">2013-07-31T13:58:00Z</dcterms:created>
  <dcterms:modified xsi:type="dcterms:W3CDTF">2013-08-05T03:34:00Z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