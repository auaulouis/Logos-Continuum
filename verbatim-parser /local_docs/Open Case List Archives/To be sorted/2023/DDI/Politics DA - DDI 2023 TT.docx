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7A0DB" w14:textId="00B6177A" w:rsidR="00A77C65" w:rsidRPr="00DF660B" w:rsidRDefault="00A77C65" w:rsidP="008A4E52">
      <w:pPr>
        <w:pStyle w:val="Heading1"/>
      </w:pPr>
      <w:bookmarkStart w:id="0" w:name="_Hlk141710918"/>
      <w:r w:rsidRPr="00DF660B">
        <w:t>P</w:t>
      </w:r>
      <w:r w:rsidR="00D365EF" w:rsidRPr="00DF660B">
        <w:t>olitics DA—TT Lab</w:t>
      </w:r>
    </w:p>
    <w:p w14:paraId="1B3AF782" w14:textId="1B8D8D25" w:rsidR="00D365EF" w:rsidRPr="00DF660B" w:rsidRDefault="00D365EF" w:rsidP="00A77C65">
      <w:pPr>
        <w:pStyle w:val="Heading2"/>
      </w:pPr>
      <w:r w:rsidRPr="00DF660B">
        <w:lastRenderedPageBreak/>
        <w:t xml:space="preserve">Notes </w:t>
      </w:r>
    </w:p>
    <w:p w14:paraId="7B866C72" w14:textId="5687B1FA" w:rsidR="00D365EF" w:rsidRPr="00DF660B" w:rsidRDefault="00D365EF" w:rsidP="00D365EF">
      <w:pPr>
        <w:pStyle w:val="Heading3"/>
      </w:pPr>
      <w:r w:rsidRPr="00DF660B">
        <w:t>Notes</w:t>
      </w:r>
    </w:p>
    <w:p w14:paraId="04CBCDCD" w14:textId="77777777" w:rsidR="00D365EF" w:rsidRPr="00DF660B" w:rsidRDefault="00D365EF" w:rsidP="00D365EF">
      <w:pPr>
        <w:pStyle w:val="Heading4"/>
        <w:numPr>
          <w:ilvl w:val="0"/>
          <w:numId w:val="55"/>
        </w:numPr>
      </w:pPr>
      <w:proofErr w:type="gramStart"/>
      <w:r w:rsidRPr="00DF660B">
        <w:t>Biggest</w:t>
      </w:r>
      <w:proofErr w:type="gramEnd"/>
      <w:r w:rsidRPr="00DF660B">
        <w:t xml:space="preserve"> thing is that this DA’s burden for winning the link is incredibly low, which means there could potentially be a ton of thumpers—the link is excessive spending/something that </w:t>
      </w:r>
      <w:proofErr w:type="gramStart"/>
      <w:r w:rsidRPr="00DF660B">
        <w:t>pisses</w:t>
      </w:r>
      <w:proofErr w:type="gramEnd"/>
      <w:r w:rsidRPr="00DF660B">
        <w:t xml:space="preserve"> the FC off. Too bad literally everything </w:t>
      </w:r>
      <w:proofErr w:type="gramStart"/>
      <w:r w:rsidRPr="00DF660B">
        <w:t>pisses</w:t>
      </w:r>
      <w:proofErr w:type="gramEnd"/>
      <w:r w:rsidRPr="00DF660B">
        <w:t xml:space="preserve"> off the freedom caucus. Research this on a truth level we are very much screwed. </w:t>
      </w:r>
    </w:p>
    <w:p w14:paraId="68927E3B" w14:textId="77777777" w:rsidR="00D365EF" w:rsidRPr="00DF660B" w:rsidRDefault="00D365EF" w:rsidP="00D365EF">
      <w:pPr>
        <w:pStyle w:val="Heading4"/>
        <w:numPr>
          <w:ilvl w:val="0"/>
          <w:numId w:val="55"/>
        </w:numPr>
      </w:pPr>
      <w:proofErr w:type="gramStart"/>
      <w:r w:rsidRPr="00DF660B">
        <w:t>That being said, the</w:t>
      </w:r>
      <w:proofErr w:type="gramEnd"/>
      <w:r w:rsidRPr="00DF660B">
        <w:t xml:space="preserve"> timeframe for this DA is critical. The way it compensates for the weaknesses above is that these are all bills that are the priority now and are the only things being passed now. That takes out a lot of thumpers because the evidence on it being the only priority is </w:t>
      </w:r>
      <w:proofErr w:type="gramStart"/>
      <w:r w:rsidRPr="00DF660B">
        <w:t>really good</w:t>
      </w:r>
      <w:proofErr w:type="gramEnd"/>
      <w:r w:rsidRPr="00DF660B">
        <w:t xml:space="preserve">. </w:t>
      </w:r>
    </w:p>
    <w:p w14:paraId="475A8616" w14:textId="77777777" w:rsidR="00D365EF" w:rsidRPr="00DF660B" w:rsidRDefault="00D365EF" w:rsidP="00D365EF">
      <w:pPr>
        <w:pStyle w:val="Heading4"/>
        <w:numPr>
          <w:ilvl w:val="0"/>
          <w:numId w:val="55"/>
        </w:numPr>
      </w:pPr>
      <w:r w:rsidRPr="00DF660B">
        <w:t>As of right now, there are 12 bills that need to be passed. The deadline is September 30</w:t>
      </w:r>
      <w:r w:rsidRPr="00DF660B">
        <w:rPr>
          <w:vertAlign w:val="superscript"/>
        </w:rPr>
        <w:t>th</w:t>
      </w:r>
      <w:r w:rsidRPr="00DF660B">
        <w:t xml:space="preserve">, and since congress is going on recess, almost no one thinks they will be able </w:t>
      </w:r>
      <w:proofErr w:type="gramStart"/>
      <w:r w:rsidRPr="00DF660B">
        <w:t>to  pass</w:t>
      </w:r>
      <w:proofErr w:type="gramEnd"/>
      <w:r w:rsidRPr="00DF660B">
        <w:t xml:space="preserve"> the bills by then. After the deadline, congress will pass an ‘extension’ which will keep with current spending levels. The tough part is that if the bills aren’t all passed by Jan 1</w:t>
      </w:r>
      <w:r w:rsidRPr="00DF660B">
        <w:rPr>
          <w:vertAlign w:val="superscript"/>
        </w:rPr>
        <w:t>st</w:t>
      </w:r>
      <w:r w:rsidRPr="00DF660B">
        <w:t xml:space="preserve">, then the budget will default to levels that will result in huge cuts everywhere. </w:t>
      </w:r>
    </w:p>
    <w:p w14:paraId="542DF5BA" w14:textId="13B41F8C" w:rsidR="00D365EF" w:rsidRPr="00DF660B" w:rsidRDefault="00D365EF" w:rsidP="00D365EF">
      <w:pPr>
        <w:pStyle w:val="Heading4"/>
        <w:numPr>
          <w:ilvl w:val="0"/>
          <w:numId w:val="55"/>
        </w:numPr>
      </w:pPr>
      <w:proofErr w:type="gramStart"/>
      <w:r w:rsidRPr="00DF660B">
        <w:t>So</w:t>
      </w:r>
      <w:proofErr w:type="gramEnd"/>
      <w:r w:rsidRPr="00DF660B">
        <w:t xml:space="preserve"> what does the FC want? They don’t necessarily want to see the </w:t>
      </w:r>
      <w:proofErr w:type="gramStart"/>
      <w:r w:rsidRPr="00DF660B">
        <w:t>budget to</w:t>
      </w:r>
      <w:proofErr w:type="gramEnd"/>
      <w:r w:rsidRPr="00DF660B">
        <w:t xml:space="preserve"> default. What they do want is massive cuts everywhere. They’re willing to stall until the budget gets cut itself, but they’d rather control McCarthy like a puppet until they get what they want.</w:t>
      </w:r>
    </w:p>
    <w:p w14:paraId="6F6F20C6" w14:textId="04C882C0" w:rsidR="00ED0D5E" w:rsidRPr="00DF660B" w:rsidRDefault="00ED0D5E" w:rsidP="00ED0D5E">
      <w:r w:rsidRPr="00DF660B">
        <w:rPr>
          <w:noProof/>
        </w:rPr>
        <w:drawing>
          <wp:anchor distT="0" distB="0" distL="114300" distR="114300" simplePos="0" relativeHeight="251658240" behindDoc="0" locked="0" layoutInCell="1" allowOverlap="1" wp14:anchorId="1B4CC5A9" wp14:editId="42F38E36">
            <wp:simplePos x="0" y="0"/>
            <wp:positionH relativeFrom="column">
              <wp:posOffset>1692910</wp:posOffset>
            </wp:positionH>
            <wp:positionV relativeFrom="paragraph">
              <wp:posOffset>-1575435</wp:posOffset>
            </wp:positionV>
            <wp:extent cx="2752725" cy="1657350"/>
            <wp:effectExtent l="0" t="0" r="9525" b="0"/>
            <wp:wrapTopAndBottom/>
            <wp:docPr id="1358463667" name="Picture 3"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3667" name="Picture 3" descr="A person in a suit and ti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52725" cy="1657350"/>
                    </a:xfrm>
                    <a:prstGeom prst="rect">
                      <a:avLst/>
                    </a:prstGeom>
                  </pic:spPr>
                </pic:pic>
              </a:graphicData>
            </a:graphic>
            <wp14:sizeRelH relativeFrom="margin">
              <wp14:pctWidth>0</wp14:pctWidth>
            </wp14:sizeRelH>
            <wp14:sizeRelV relativeFrom="margin">
              <wp14:pctHeight>0</wp14:pctHeight>
            </wp14:sizeRelV>
          </wp:anchor>
        </w:drawing>
      </w:r>
    </w:p>
    <w:p w14:paraId="6769E9E4" w14:textId="3B85E8A6" w:rsidR="00A77C65" w:rsidRPr="00DF660B" w:rsidRDefault="00A77C65" w:rsidP="00A77C65">
      <w:pPr>
        <w:pStyle w:val="Heading2"/>
      </w:pPr>
      <w:r w:rsidRPr="00DF660B">
        <w:t>1NC</w:t>
      </w:r>
    </w:p>
    <w:p w14:paraId="3CAACC66" w14:textId="1FDCA88A" w:rsidR="002F286F" w:rsidRPr="00DF660B" w:rsidRDefault="002F286F" w:rsidP="002F286F">
      <w:pPr>
        <w:pStyle w:val="Heading3"/>
      </w:pPr>
      <w:r w:rsidRPr="00DF660B">
        <w:t>1NC</w:t>
      </w:r>
    </w:p>
    <w:p w14:paraId="60F29CCC" w14:textId="77777777" w:rsidR="00AA219E" w:rsidRPr="00DF660B" w:rsidRDefault="00AA219E" w:rsidP="00AA219E">
      <w:pPr>
        <w:pStyle w:val="Heading4"/>
      </w:pPr>
      <w:r w:rsidRPr="00DF660B">
        <w:t>Passing appropriations bills as quickly as possible is critical. Otherwise, they’ll become derailed, the FC will shut down the process, and there will be ubiquitous spending cuts.</w:t>
      </w:r>
    </w:p>
    <w:p w14:paraId="5676358B" w14:textId="77777777" w:rsidR="00AA219E" w:rsidRPr="00DF660B" w:rsidRDefault="00AA219E" w:rsidP="00AA219E">
      <w:r w:rsidRPr="00DF660B">
        <w:rPr>
          <w:rStyle w:val="Style13ptBold"/>
        </w:rPr>
        <w:t>Payne, 7/23</w:t>
      </w:r>
      <w:r w:rsidRPr="00DF660B">
        <w:t xml:space="preserve"> [Russell, political reporter at the New York Sun, ‘Senate Vote on Budget Bill Puts Upper Chamber on a Collision Course </w:t>
      </w:r>
      <w:proofErr w:type="gramStart"/>
      <w:r w:rsidRPr="00DF660B">
        <w:t>With</w:t>
      </w:r>
      <w:proofErr w:type="gramEnd"/>
      <w:r w:rsidRPr="00DF660B">
        <w:t xml:space="preserve"> House Republicans’, New York Sun, https://www.nysun.com/article/senate-vote-on-budget-bill-puts-higher-chamber-on-a-collision-course-with-house-republicans //</w:t>
      </w:r>
      <w:proofErr w:type="spellStart"/>
      <w:r w:rsidRPr="00DF660B">
        <w:t>alundy</w:t>
      </w:r>
      <w:proofErr w:type="spellEnd"/>
      <w:r w:rsidRPr="00DF660B">
        <w:t>]</w:t>
      </w:r>
    </w:p>
    <w:p w14:paraId="0FF103DE" w14:textId="77777777" w:rsidR="00AA219E" w:rsidRPr="00DF660B" w:rsidRDefault="00AA219E" w:rsidP="00AA219E">
      <w:pPr>
        <w:rPr>
          <w:sz w:val="16"/>
        </w:rPr>
      </w:pPr>
      <w:r w:rsidRPr="00DF660B">
        <w:rPr>
          <w:sz w:val="16"/>
        </w:rPr>
        <w:t xml:space="preserve">Putting itself at odds with the House’s spending plans, the </w:t>
      </w:r>
      <w:r w:rsidRPr="00DF660B">
        <w:rPr>
          <w:rStyle w:val="StyleUnderline"/>
        </w:rPr>
        <w:t>Senate Appropriations Committee</w:t>
      </w:r>
      <w:r w:rsidRPr="00DF660B">
        <w:rPr>
          <w:sz w:val="16"/>
        </w:rPr>
        <w:t xml:space="preserve"> has </w:t>
      </w:r>
      <w:r w:rsidRPr="00DF660B">
        <w:rPr>
          <w:rStyle w:val="StyleUnderline"/>
        </w:rPr>
        <w:t>added $13.7 billion to the spending limits</w:t>
      </w:r>
      <w:r w:rsidRPr="00DF660B">
        <w:rPr>
          <w:sz w:val="16"/>
        </w:rPr>
        <w:t xml:space="preserve"> agreed on in the debt ceiling deal in its markup of its plan for next year’s budget.</w:t>
      </w:r>
    </w:p>
    <w:p w14:paraId="2C2E247B" w14:textId="77777777" w:rsidR="00AA219E" w:rsidRPr="00DF660B" w:rsidRDefault="00AA219E" w:rsidP="00AA219E">
      <w:pPr>
        <w:rPr>
          <w:sz w:val="16"/>
        </w:rPr>
      </w:pPr>
      <w:r w:rsidRPr="00DF660B">
        <w:rPr>
          <w:sz w:val="16"/>
        </w:rPr>
        <w:t>The chairwoman of the committee, Senator Murray, struck an agreement with the vice chairwoman, Senator Collins, adding $8 billion in defense spending and $5.7 billion in non-defense spending.</w:t>
      </w:r>
    </w:p>
    <w:p w14:paraId="013A4B71" w14:textId="77777777" w:rsidR="00AA219E" w:rsidRPr="00DF660B" w:rsidRDefault="00AA219E" w:rsidP="00AA219E">
      <w:pPr>
        <w:rPr>
          <w:sz w:val="16"/>
        </w:rPr>
      </w:pPr>
      <w:r w:rsidRPr="00DF660B">
        <w:rPr>
          <w:sz w:val="16"/>
        </w:rPr>
        <w:t>“</w:t>
      </w:r>
      <w:r w:rsidRPr="00DF660B">
        <w:rPr>
          <w:rStyle w:val="StyleUnderline"/>
        </w:rPr>
        <w:t xml:space="preserve">Members on both sides of the aisle </w:t>
      </w:r>
      <w:r w:rsidRPr="00DF660B">
        <w:rPr>
          <w:sz w:val="16"/>
        </w:rPr>
        <w:t xml:space="preserve">— on and off committee — </w:t>
      </w:r>
      <w:r w:rsidRPr="00DF660B">
        <w:rPr>
          <w:rStyle w:val="StyleUnderline"/>
        </w:rPr>
        <w:t xml:space="preserve">have voiced </w:t>
      </w:r>
      <w:r w:rsidRPr="00DF660B">
        <w:rPr>
          <w:rStyle w:val="Emphasis"/>
        </w:rPr>
        <w:t>serious</w:t>
      </w:r>
      <w:r w:rsidRPr="00DF660B">
        <w:rPr>
          <w:sz w:val="16"/>
        </w:rPr>
        <w:t xml:space="preserve">, </w:t>
      </w:r>
      <w:r w:rsidRPr="00DF660B">
        <w:rPr>
          <w:rStyle w:val="Emphasis"/>
        </w:rPr>
        <w:t>bipartisan</w:t>
      </w:r>
      <w:r w:rsidRPr="00DF660B">
        <w:rPr>
          <w:rStyle w:val="StyleUnderline"/>
        </w:rPr>
        <w:t xml:space="preserve"> concerns about the cuts in the debt ceiling deal</w:t>
      </w:r>
      <w:r w:rsidRPr="00DF660B">
        <w:rPr>
          <w:sz w:val="16"/>
        </w:rPr>
        <w:t xml:space="preserve"> to vital non-defense programs and the caps it imposes on defense spending,” Ms. Murray said in a statement. “</w:t>
      </w:r>
      <w:r w:rsidRPr="00DF660B">
        <w:rPr>
          <w:rStyle w:val="StyleUnderline"/>
        </w:rPr>
        <w:t xml:space="preserve">We have agreed to make use of </w:t>
      </w:r>
      <w:r w:rsidRPr="00DF660B">
        <w:rPr>
          <w:rStyle w:val="Emphasis"/>
        </w:rPr>
        <w:t>additional emergency appropriations</w:t>
      </w:r>
      <w:r w:rsidRPr="00DF660B">
        <w:rPr>
          <w:sz w:val="16"/>
        </w:rPr>
        <w:t xml:space="preserve"> — just as we do every year and is fully allowed under the debt ceiling deal.”</w:t>
      </w:r>
    </w:p>
    <w:p w14:paraId="346CEFD7" w14:textId="77777777" w:rsidR="00AA219E" w:rsidRPr="00DF660B" w:rsidRDefault="00AA219E" w:rsidP="00AA219E">
      <w:pPr>
        <w:rPr>
          <w:rStyle w:val="StyleUnderline"/>
        </w:rPr>
      </w:pPr>
      <w:r w:rsidRPr="00DF660B">
        <w:rPr>
          <w:sz w:val="16"/>
        </w:rPr>
        <w:t xml:space="preserve">This deal in </w:t>
      </w:r>
      <w:r w:rsidRPr="00DF660B">
        <w:rPr>
          <w:rStyle w:val="StyleUnderline"/>
        </w:rPr>
        <w:t>the Senate puts</w:t>
      </w:r>
      <w:r w:rsidRPr="00DF660B">
        <w:rPr>
          <w:sz w:val="16"/>
        </w:rPr>
        <w:t xml:space="preserve"> the </w:t>
      </w:r>
      <w:r w:rsidRPr="00DF660B">
        <w:rPr>
          <w:rStyle w:val="StyleUnderline"/>
        </w:rPr>
        <w:t>higher chamber on a collision course with House Republicans</w:t>
      </w:r>
      <w:r w:rsidRPr="00DF660B">
        <w:rPr>
          <w:sz w:val="16"/>
        </w:rPr>
        <w:t xml:space="preserve">, </w:t>
      </w:r>
      <w:r w:rsidRPr="00DF660B">
        <w:rPr>
          <w:rStyle w:val="StyleUnderline"/>
        </w:rPr>
        <w:t>who are aiming to cut $119 billion from the budget</w:t>
      </w:r>
      <w:r w:rsidRPr="00DF660B">
        <w:rPr>
          <w:sz w:val="16"/>
        </w:rPr>
        <w:t xml:space="preserve"> </w:t>
      </w:r>
      <w:r w:rsidRPr="00DF660B">
        <w:rPr>
          <w:rStyle w:val="StyleUnderline"/>
        </w:rPr>
        <w:t xml:space="preserve">in addition to cuts made in the </w:t>
      </w:r>
      <w:r w:rsidRPr="00DF660B">
        <w:rPr>
          <w:rStyle w:val="Emphasis"/>
        </w:rPr>
        <w:t>debt ceiling deal</w:t>
      </w:r>
      <w:r w:rsidRPr="00DF660B">
        <w:rPr>
          <w:sz w:val="16"/>
        </w:rPr>
        <w:t xml:space="preserve">, </w:t>
      </w:r>
      <w:r w:rsidRPr="00DF660B">
        <w:rPr>
          <w:rStyle w:val="StyleUnderline"/>
        </w:rPr>
        <w:t>meaning there is about a $133 billion difference between the two spending plans.</w:t>
      </w:r>
    </w:p>
    <w:p w14:paraId="5239D104" w14:textId="77777777" w:rsidR="00AA219E" w:rsidRPr="00DF660B" w:rsidRDefault="00AA219E" w:rsidP="00AA219E">
      <w:pPr>
        <w:rPr>
          <w:sz w:val="16"/>
        </w:rPr>
      </w:pPr>
      <w:r w:rsidRPr="00DF660B">
        <w:rPr>
          <w:sz w:val="16"/>
        </w:rPr>
        <w:t>“</w:t>
      </w:r>
      <w:r w:rsidRPr="00DF660B">
        <w:rPr>
          <w:rStyle w:val="StyleUnderline"/>
        </w:rPr>
        <w:t>Because of years of out-of-control spending</w:t>
      </w:r>
      <w:r w:rsidRPr="00DF660B">
        <w:rPr>
          <w:sz w:val="16"/>
        </w:rPr>
        <w:t xml:space="preserve">, </w:t>
      </w:r>
      <w:r w:rsidRPr="00DF660B">
        <w:rPr>
          <w:rStyle w:val="StyleUnderline"/>
        </w:rPr>
        <w:t xml:space="preserve">it </w:t>
      </w:r>
      <w:r w:rsidRPr="00DF660B">
        <w:rPr>
          <w:sz w:val="16"/>
        </w:rPr>
        <w:t xml:space="preserve">has been and </w:t>
      </w:r>
      <w:r w:rsidRPr="00DF660B">
        <w:rPr>
          <w:rStyle w:val="StyleUnderline"/>
        </w:rPr>
        <w:t xml:space="preserve">will continue to be my priority to pass </w:t>
      </w:r>
      <w:r w:rsidRPr="00DF660B">
        <w:rPr>
          <w:rStyle w:val="Emphasis"/>
        </w:rPr>
        <w:t>conservative bills</w:t>
      </w:r>
      <w:r w:rsidRPr="00DF660B">
        <w:rPr>
          <w:rStyle w:val="StyleUnderline"/>
        </w:rPr>
        <w:t xml:space="preserve"> that focus our limited resources</w:t>
      </w:r>
      <w:r w:rsidRPr="00DF660B">
        <w:rPr>
          <w:sz w:val="16"/>
        </w:rPr>
        <w:t xml:space="preserve"> on the core responsibilities of the federal government, including national defense, our veterans, and our border,” House Appropriations Chairwoman Kay Granger said in a statement.</w:t>
      </w:r>
    </w:p>
    <w:p w14:paraId="0F14577E" w14:textId="77777777" w:rsidR="00AA219E" w:rsidRPr="00DF660B" w:rsidRDefault="00AA219E" w:rsidP="00AA219E">
      <w:pPr>
        <w:rPr>
          <w:sz w:val="16"/>
        </w:rPr>
      </w:pPr>
      <w:r w:rsidRPr="00DF660B">
        <w:rPr>
          <w:sz w:val="16"/>
        </w:rPr>
        <w:t xml:space="preserve">The </w:t>
      </w:r>
      <w:r w:rsidRPr="00DF660B">
        <w:rPr>
          <w:rStyle w:val="StyleUnderline"/>
        </w:rPr>
        <w:t>two legislative bodies will need to reconcile the differences between their two plans before the end of the federal fiscal year on September 30</w:t>
      </w:r>
      <w:r w:rsidRPr="00DF660B">
        <w:rPr>
          <w:sz w:val="16"/>
        </w:rPr>
        <w:t>.</w:t>
      </w:r>
    </w:p>
    <w:p w14:paraId="1A6D2E14" w14:textId="77777777" w:rsidR="00AA219E" w:rsidRPr="00DF660B" w:rsidRDefault="00AA219E" w:rsidP="00AA219E">
      <w:pPr>
        <w:rPr>
          <w:sz w:val="16"/>
        </w:rPr>
      </w:pPr>
      <w:r w:rsidRPr="00DF660B">
        <w:rPr>
          <w:rStyle w:val="StyleUnderline"/>
        </w:rPr>
        <w:t>Another provision of the debt ceiling deal</w:t>
      </w:r>
      <w:r w:rsidRPr="00DF660B">
        <w:rPr>
          <w:sz w:val="16"/>
        </w:rPr>
        <w:t xml:space="preserve"> also stipulates that, </w:t>
      </w:r>
      <w:r w:rsidRPr="00DF660B">
        <w:rPr>
          <w:rStyle w:val="StyleUnderline"/>
        </w:rPr>
        <w:t xml:space="preserve">if lawmakers fail to pass all 12 annual </w:t>
      </w:r>
      <w:r w:rsidRPr="00DF660B">
        <w:rPr>
          <w:rStyle w:val="Emphasis"/>
        </w:rPr>
        <w:t>appropriations bills</w:t>
      </w:r>
      <w:r w:rsidRPr="00DF660B">
        <w:rPr>
          <w:sz w:val="16"/>
        </w:rPr>
        <w:t xml:space="preserve"> ahead of January 1, 2024, </w:t>
      </w:r>
      <w:r w:rsidRPr="00DF660B">
        <w:rPr>
          <w:rStyle w:val="StyleUnderline"/>
        </w:rPr>
        <w:t xml:space="preserve">there will be a one percent across-the-board </w:t>
      </w:r>
      <w:r w:rsidRPr="00DF660B">
        <w:rPr>
          <w:rStyle w:val="Emphasis"/>
        </w:rPr>
        <w:t>cut</w:t>
      </w:r>
      <w:r w:rsidRPr="00DF660B">
        <w:rPr>
          <w:rStyle w:val="StyleUnderline"/>
        </w:rPr>
        <w:t xml:space="preserve"> to the budget.</w:t>
      </w:r>
    </w:p>
    <w:p w14:paraId="698D7CAC" w14:textId="77777777" w:rsidR="00AA219E" w:rsidRPr="00DF660B" w:rsidRDefault="00AA219E" w:rsidP="00AA219E">
      <w:pPr>
        <w:rPr>
          <w:sz w:val="16"/>
        </w:rPr>
      </w:pPr>
      <w:r w:rsidRPr="00DF660B">
        <w:rPr>
          <w:rStyle w:val="StyleUnderline"/>
        </w:rPr>
        <w:t>This</w:t>
      </w:r>
      <w:r w:rsidRPr="00DF660B">
        <w:rPr>
          <w:sz w:val="16"/>
        </w:rPr>
        <w:t xml:space="preserve"> once again </w:t>
      </w:r>
      <w:r w:rsidRPr="00DF660B">
        <w:rPr>
          <w:rStyle w:val="StyleUnderline"/>
        </w:rPr>
        <w:t>puts</w:t>
      </w:r>
      <w:r w:rsidRPr="00DF660B">
        <w:rPr>
          <w:sz w:val="16"/>
        </w:rPr>
        <w:t xml:space="preserve"> Speaker </w:t>
      </w:r>
      <w:r w:rsidRPr="00DF660B">
        <w:rPr>
          <w:rStyle w:val="StyleUnderline"/>
        </w:rPr>
        <w:t>McCarthy at odds with members of his own party</w:t>
      </w:r>
      <w:r w:rsidRPr="00DF660B">
        <w:rPr>
          <w:sz w:val="16"/>
        </w:rPr>
        <w:t xml:space="preserve">. </w:t>
      </w:r>
      <w:r w:rsidRPr="00DF660B">
        <w:rPr>
          <w:rStyle w:val="StyleUnderline"/>
        </w:rPr>
        <w:t>He will need to balance the interests of vulnerable House Republicans and the influential</w:t>
      </w:r>
      <w:r w:rsidRPr="00DF660B">
        <w:rPr>
          <w:sz w:val="16"/>
        </w:rPr>
        <w:t> House </w:t>
      </w:r>
      <w:r w:rsidRPr="00DF660B">
        <w:rPr>
          <w:rStyle w:val="Emphasis"/>
        </w:rPr>
        <w:t>F</w:t>
      </w:r>
      <w:r w:rsidRPr="00DF660B">
        <w:rPr>
          <w:sz w:val="16"/>
        </w:rPr>
        <w:t xml:space="preserve">reedom </w:t>
      </w:r>
      <w:r w:rsidRPr="00DF660B">
        <w:rPr>
          <w:rStyle w:val="Emphasis"/>
        </w:rPr>
        <w:t>C</w:t>
      </w:r>
      <w:r w:rsidRPr="00DF660B">
        <w:rPr>
          <w:sz w:val="16"/>
        </w:rPr>
        <w:t xml:space="preserve">aucus </w:t>
      </w:r>
      <w:r w:rsidRPr="00DF660B">
        <w:rPr>
          <w:rStyle w:val="StyleUnderline"/>
        </w:rPr>
        <w:t>while negotiating with members of the Senate</w:t>
      </w:r>
      <w:r w:rsidRPr="00DF660B">
        <w:rPr>
          <w:sz w:val="16"/>
        </w:rPr>
        <w:t>.</w:t>
      </w:r>
    </w:p>
    <w:p w14:paraId="73F4B04B" w14:textId="77777777" w:rsidR="00AA219E" w:rsidRPr="00DF660B" w:rsidRDefault="00AA219E" w:rsidP="00AA219E">
      <w:pPr>
        <w:rPr>
          <w:sz w:val="16"/>
        </w:rPr>
      </w:pPr>
      <w:r w:rsidRPr="00DF660B">
        <w:rPr>
          <w:sz w:val="16"/>
        </w:rPr>
        <w:t xml:space="preserve">It’s clear that, </w:t>
      </w:r>
      <w:r w:rsidRPr="00DF660B">
        <w:rPr>
          <w:rStyle w:val="StyleUnderline"/>
        </w:rPr>
        <w:t>in negotiations with the Senate</w:t>
      </w:r>
      <w:r w:rsidRPr="00DF660B">
        <w:rPr>
          <w:sz w:val="16"/>
        </w:rPr>
        <w:t xml:space="preserve">, Mr. </w:t>
      </w:r>
      <w:r w:rsidRPr="00DF660B">
        <w:rPr>
          <w:rStyle w:val="StyleUnderline"/>
        </w:rPr>
        <w:t xml:space="preserve">McCarthy will be working with a bipartisan group of Senators that support </w:t>
      </w:r>
      <w:r w:rsidRPr="00DF660B">
        <w:rPr>
          <w:rStyle w:val="Emphasis"/>
        </w:rPr>
        <w:t>higher spending caps</w:t>
      </w:r>
      <w:r w:rsidRPr="00DF660B">
        <w:rPr>
          <w:sz w:val="16"/>
        </w:rPr>
        <w:t>.</w:t>
      </w:r>
    </w:p>
    <w:p w14:paraId="0D1C16F9" w14:textId="77777777" w:rsidR="00AA219E" w:rsidRPr="00DF660B" w:rsidRDefault="00AA219E" w:rsidP="00AA219E">
      <w:pPr>
        <w:rPr>
          <w:rStyle w:val="StyleUnderline"/>
        </w:rPr>
      </w:pPr>
      <w:r w:rsidRPr="00DF660B">
        <w:rPr>
          <w:sz w:val="16"/>
        </w:rPr>
        <w:t xml:space="preserve">Politico reports that the </w:t>
      </w:r>
      <w:r w:rsidRPr="00DF660B">
        <w:rPr>
          <w:rStyle w:val="StyleUnderline"/>
        </w:rPr>
        <w:t>top Republican on the Armed Services Committee</w:t>
      </w:r>
      <w:r w:rsidRPr="00DF660B">
        <w:rPr>
          <w:sz w:val="16"/>
        </w:rPr>
        <w:t xml:space="preserve">, Roger Wicker, </w:t>
      </w:r>
      <w:r w:rsidRPr="00DF660B">
        <w:rPr>
          <w:rStyle w:val="StyleUnderline"/>
        </w:rPr>
        <w:t xml:space="preserve">has been </w:t>
      </w:r>
      <w:r w:rsidRPr="00DF660B">
        <w:rPr>
          <w:rStyle w:val="Emphasis"/>
        </w:rPr>
        <w:t>blocking</w:t>
      </w:r>
      <w:r w:rsidRPr="00DF660B">
        <w:rPr>
          <w:rStyle w:val="StyleUnderline"/>
        </w:rPr>
        <w:t xml:space="preserve"> the transfer of nuclear submarines to Australia, demanding the </w:t>
      </w:r>
      <w:r w:rsidRPr="00DF660B">
        <w:rPr>
          <w:rStyle w:val="Emphasis"/>
        </w:rPr>
        <w:t>executive branch</w:t>
      </w:r>
      <w:r w:rsidRPr="00DF660B">
        <w:rPr>
          <w:rStyle w:val="StyleUnderline"/>
        </w:rPr>
        <w:t xml:space="preserve"> request additional funding for the Pentagon</w:t>
      </w:r>
      <w:r w:rsidRPr="00DF660B">
        <w:rPr>
          <w:sz w:val="16"/>
        </w:rPr>
        <w:t xml:space="preserve">. Punchbowl News reports that Senator Collins, the top Appropriations Committee Republican, </w:t>
      </w:r>
      <w:r w:rsidRPr="00DF660B">
        <w:rPr>
          <w:rStyle w:val="StyleUnderline"/>
        </w:rPr>
        <w:t>is pleased with the higher spending caps, and she has indicated that she’s not alone.</w:t>
      </w:r>
    </w:p>
    <w:p w14:paraId="09AA0D53" w14:textId="77777777" w:rsidR="00AA219E" w:rsidRPr="00DF660B" w:rsidRDefault="00AA219E" w:rsidP="00AA219E">
      <w:pPr>
        <w:rPr>
          <w:sz w:val="16"/>
        </w:rPr>
      </w:pPr>
      <w:r w:rsidRPr="00DF660B">
        <w:rPr>
          <w:sz w:val="16"/>
        </w:rPr>
        <w:t>“</w:t>
      </w:r>
      <w:r w:rsidRPr="00DF660B">
        <w:rPr>
          <w:rStyle w:val="StyleUnderline"/>
        </w:rPr>
        <w:t>Many of us have been</w:t>
      </w:r>
      <w:r w:rsidRPr="00DF660B">
        <w:rPr>
          <w:sz w:val="16"/>
        </w:rPr>
        <w:t xml:space="preserve"> very </w:t>
      </w:r>
      <w:r w:rsidRPr="00DF660B">
        <w:rPr>
          <w:rStyle w:val="StyleUnderline"/>
        </w:rPr>
        <w:t xml:space="preserve">concerned that defense was </w:t>
      </w:r>
      <w:r w:rsidRPr="00DF660B">
        <w:rPr>
          <w:rStyle w:val="Emphasis"/>
        </w:rPr>
        <w:t>under-funded</w:t>
      </w:r>
      <w:r w:rsidRPr="00DF660B">
        <w:rPr>
          <w:sz w:val="16"/>
        </w:rPr>
        <w:t xml:space="preserve"> [in the debt-limit bill], and that it was </w:t>
      </w:r>
      <w:r w:rsidRPr="00DF660B">
        <w:rPr>
          <w:rStyle w:val="StyleUnderline"/>
        </w:rPr>
        <w:t xml:space="preserve">really important that we start in the </w:t>
      </w:r>
      <w:r w:rsidRPr="00DF660B">
        <w:rPr>
          <w:rStyle w:val="Emphasis"/>
        </w:rPr>
        <w:t>appropriations process</w:t>
      </w:r>
      <w:r w:rsidRPr="00DF660B">
        <w:rPr>
          <w:rStyle w:val="StyleUnderline"/>
        </w:rPr>
        <w:t xml:space="preserve"> to remedy the problem</w:t>
      </w:r>
      <w:r w:rsidRPr="00DF660B">
        <w:rPr>
          <w:sz w:val="16"/>
        </w:rPr>
        <w:t>,” Ms. Collins said.</w:t>
      </w:r>
    </w:p>
    <w:p w14:paraId="5BCDEBD6" w14:textId="77777777" w:rsidR="00AA219E" w:rsidRPr="00DF660B" w:rsidRDefault="00AA219E" w:rsidP="00AA219E">
      <w:pPr>
        <w:rPr>
          <w:sz w:val="16"/>
        </w:rPr>
      </w:pPr>
      <w:r w:rsidRPr="00DF660B">
        <w:rPr>
          <w:sz w:val="16"/>
        </w:rPr>
        <w:t>Although members in both the House and the Senate appear confident that they will reconcile their differences on spending ahead of September 30, it’s clear that at least one of these bills is going to have to change.</w:t>
      </w:r>
    </w:p>
    <w:p w14:paraId="05DD63E9" w14:textId="77777777" w:rsidR="00AA219E" w:rsidRPr="00DF660B" w:rsidRDefault="00AA219E" w:rsidP="00AA219E">
      <w:pPr>
        <w:rPr>
          <w:sz w:val="16"/>
        </w:rPr>
      </w:pPr>
      <w:r w:rsidRPr="00DF660B">
        <w:rPr>
          <w:rStyle w:val="StyleUnderline"/>
        </w:rPr>
        <w:t>Whether Mr. McCarthy pushes to meet the Senate at the higher spending levels</w:t>
      </w:r>
      <w:r w:rsidRPr="00DF660B">
        <w:rPr>
          <w:sz w:val="16"/>
        </w:rPr>
        <w:t xml:space="preserve">, which are </w:t>
      </w:r>
      <w:r w:rsidRPr="00DF660B">
        <w:rPr>
          <w:rStyle w:val="StyleUnderline"/>
        </w:rPr>
        <w:t xml:space="preserve">closer to the levels he </w:t>
      </w:r>
      <w:r w:rsidRPr="00DF660B">
        <w:rPr>
          <w:rStyle w:val="Emphasis"/>
        </w:rPr>
        <w:t>negotiated</w:t>
      </w:r>
      <w:r w:rsidRPr="00DF660B">
        <w:rPr>
          <w:rStyle w:val="StyleUnderline"/>
        </w:rPr>
        <w:t xml:space="preserve"> with</w:t>
      </w:r>
      <w:r w:rsidRPr="00DF660B">
        <w:rPr>
          <w:sz w:val="16"/>
        </w:rPr>
        <w:t xml:space="preserve"> President </w:t>
      </w:r>
      <w:r w:rsidRPr="00DF660B">
        <w:rPr>
          <w:rStyle w:val="StyleUnderline"/>
        </w:rPr>
        <w:t>Biden</w:t>
      </w:r>
      <w:r w:rsidRPr="00DF660B">
        <w:rPr>
          <w:sz w:val="16"/>
        </w:rPr>
        <w:t xml:space="preserve">, </w:t>
      </w:r>
      <w:r w:rsidRPr="00DF660B">
        <w:rPr>
          <w:rStyle w:val="StyleUnderline"/>
        </w:rPr>
        <w:t>or he pushes for concessions from the Senate, he will,</w:t>
      </w:r>
      <w:r w:rsidRPr="00DF660B">
        <w:rPr>
          <w:sz w:val="16"/>
        </w:rPr>
        <w:t xml:space="preserve"> as with every action he’s taken so far this Congress, </w:t>
      </w:r>
      <w:r w:rsidRPr="00DF660B">
        <w:rPr>
          <w:rStyle w:val="StyleUnderline"/>
        </w:rPr>
        <w:t>need to appease his members or face the risk of being ousted from his speakership</w:t>
      </w:r>
      <w:r w:rsidRPr="00DF660B">
        <w:rPr>
          <w:sz w:val="16"/>
        </w:rPr>
        <w:t>.</w:t>
      </w:r>
    </w:p>
    <w:p w14:paraId="41186BF6" w14:textId="068F0EA0" w:rsidR="00AA219E" w:rsidRPr="00DF660B" w:rsidRDefault="00C73C6A" w:rsidP="00C73C6A">
      <w:pPr>
        <w:pStyle w:val="Heading4"/>
      </w:pPr>
      <w:r w:rsidRPr="00DF660B">
        <w:t>[INSERT LINK]</w:t>
      </w:r>
    </w:p>
    <w:p w14:paraId="04FA8DD1" w14:textId="77777777" w:rsidR="00C73C6A" w:rsidRPr="00DF660B" w:rsidRDefault="00C73C6A" w:rsidP="00C73C6A"/>
    <w:p w14:paraId="1B6F014C" w14:textId="79DE7C09" w:rsidR="00C73C6A" w:rsidRPr="00DF660B" w:rsidRDefault="00C73C6A" w:rsidP="00C73C6A">
      <w:pPr>
        <w:pStyle w:val="Heading4"/>
      </w:pPr>
      <w:r w:rsidRPr="00DF660B">
        <w:t xml:space="preserve">Failure to pass appropriation bills in time crushes key military capabilities---it’s an almost 10% across the board cut to defense.  </w:t>
      </w:r>
    </w:p>
    <w:p w14:paraId="0C917E0E" w14:textId="618B8844" w:rsidR="00C73C6A" w:rsidRPr="00DF660B" w:rsidRDefault="00C73C6A" w:rsidP="00C73C6A">
      <w:proofErr w:type="spellStart"/>
      <w:r w:rsidRPr="00DF660B">
        <w:rPr>
          <w:rStyle w:val="Style13ptBold"/>
        </w:rPr>
        <w:t>Dayen</w:t>
      </w:r>
      <w:proofErr w:type="spellEnd"/>
      <w:r w:rsidRPr="00DF660B">
        <w:rPr>
          <w:rStyle w:val="Style13ptBold"/>
        </w:rPr>
        <w:t xml:space="preserve"> 23 </w:t>
      </w:r>
      <w:r w:rsidRPr="00DF660B">
        <w:t>[David, staff at the American Prospect, “The Auto-CR Dilemma,” The American Prospect, 5/30/23, https://prospect.org/economy/2023-05-30-auto-cr-dilemma-debt-ceiling/]</w:t>
      </w:r>
    </w:p>
    <w:p w14:paraId="449D9077" w14:textId="77777777" w:rsidR="00C73C6A" w:rsidRPr="00DF660B" w:rsidRDefault="00C73C6A" w:rsidP="00C73C6A">
      <w:pPr>
        <w:rPr>
          <w:sz w:val="16"/>
        </w:rPr>
      </w:pPr>
      <w:r w:rsidRPr="00DF660B">
        <w:rPr>
          <w:sz w:val="16"/>
        </w:rPr>
        <w:t>Since my initial rundown of the debt ceiling deal was published, we got the actual text of the agreement. Let’s go through a few particulars that are new:</w:t>
      </w:r>
    </w:p>
    <w:p w14:paraId="6BBBF39A" w14:textId="77777777" w:rsidR="00C73C6A" w:rsidRPr="00DF660B" w:rsidRDefault="00C73C6A" w:rsidP="00C73C6A">
      <w:pPr>
        <w:rPr>
          <w:sz w:val="16"/>
        </w:rPr>
      </w:pPr>
      <w:r w:rsidRPr="00DF660B">
        <w:rPr>
          <w:sz w:val="16"/>
        </w:rPr>
        <w:t>TANF changes are really a five-state pilot. Most states are not going to be affected. There is a “small checks” scheme where states get families eligible for TANF using their own expenditures. That faces a crackdown, but not until 2025.</w:t>
      </w:r>
    </w:p>
    <w:p w14:paraId="247D5B00" w14:textId="77777777" w:rsidR="00C73C6A" w:rsidRPr="00DF660B" w:rsidRDefault="00C73C6A" w:rsidP="00C73C6A">
      <w:pPr>
        <w:rPr>
          <w:sz w:val="16"/>
        </w:rPr>
      </w:pPr>
      <w:r w:rsidRPr="00DF660B">
        <w:rPr>
          <w:sz w:val="16"/>
        </w:rPr>
        <w:t>SNAP work requirements have a phase-in. It’s a very odd phase-in. Able-bodied, childless adults must work to avoid time limits on nutrition assistance. The cutoff moves from 49 years old to 50 within 90 days of passage (approximately September 1), and then to 52 at the beginning of fiscal year 2024 (October 1). One month for a phase-in? That won’t cause trouble! The full change to 54 kicks in on October 1 of 2024, and then sunsets October 1, 2030.</w:t>
      </w:r>
    </w:p>
    <w:p w14:paraId="7818D2CF" w14:textId="77777777" w:rsidR="00C73C6A" w:rsidRPr="00DF660B" w:rsidRDefault="00C73C6A" w:rsidP="00C73C6A">
      <w:pPr>
        <w:rPr>
          <w:sz w:val="16"/>
        </w:rPr>
      </w:pPr>
      <w:r w:rsidRPr="00DF660B">
        <w:rPr>
          <w:sz w:val="16"/>
        </w:rPr>
        <w:t xml:space="preserve">Permitting really is a nothingburger. The BUILDER Act, which mostly writes down things the White House has already implemented, like a single agency lead, better coordination, and a handful of page limits and timelines for environmental reviews (though they can be extended), is the main thing in here. A provision on interregional transmission lines is not only a study, </w:t>
      </w:r>
      <w:proofErr w:type="gramStart"/>
      <w:r w:rsidRPr="00DF660B">
        <w:rPr>
          <w:sz w:val="16"/>
        </w:rPr>
        <w:t>it’s</w:t>
      </w:r>
      <w:proofErr w:type="gramEnd"/>
      <w:r w:rsidRPr="00DF660B">
        <w:rPr>
          <w:sz w:val="16"/>
        </w:rPr>
        <w:t xml:space="preserve"> an extended study that can take a year and a half to write and another year to finalize after public comment. It’s very clear that the monopoly utilities lobbied that provision into dust. There is an addition of energy storage projects to the FAST Act, an old infrastructure streamlining bill from 2008.</w:t>
      </w:r>
    </w:p>
    <w:p w14:paraId="6B5C37CC" w14:textId="77777777" w:rsidR="00C73C6A" w:rsidRPr="00DF660B" w:rsidRDefault="00C73C6A" w:rsidP="00C73C6A">
      <w:pPr>
        <w:rPr>
          <w:sz w:val="16"/>
        </w:rPr>
      </w:pPr>
      <w:r w:rsidRPr="00DF660B">
        <w:rPr>
          <w:sz w:val="16"/>
        </w:rPr>
        <w:t xml:space="preserve">More from David </w:t>
      </w:r>
      <w:proofErr w:type="spellStart"/>
      <w:r w:rsidRPr="00DF660B">
        <w:rPr>
          <w:sz w:val="16"/>
        </w:rPr>
        <w:t>Dayen</w:t>
      </w:r>
      <w:proofErr w:type="spellEnd"/>
    </w:p>
    <w:p w14:paraId="4BD57CD4" w14:textId="77777777" w:rsidR="00C73C6A" w:rsidRPr="00DF660B" w:rsidRDefault="00C73C6A" w:rsidP="00C73C6A">
      <w:pPr>
        <w:rPr>
          <w:sz w:val="16"/>
        </w:rPr>
      </w:pPr>
      <w:r w:rsidRPr="00DF660B">
        <w:rPr>
          <w:sz w:val="16"/>
        </w:rPr>
        <w:t>They added Joe Manchin’s Mountain Valley Pipeline approval. The Pipeline Payoff (a new term I’ve coined, how do you like it?) is in the deal, confirming outstanding approvals and stripping jurisdiction from all courts except the D.C. Circuit, which is thought to be friendly. Some have taken this to mean that progressives were wrong to oppose last year’s permitting bill, since Manchin got what he wanted anyway without any trade-offs. This neglects that it was Mitch McConnell who torpedoed permitting because he thought he could get something better in the next Congress. He was right. Plus, the Pipeline Payoff is going to drain Manchin’s support for a permitting deal that gives something to both sides. See Dave Roberts on this.</w:t>
      </w:r>
    </w:p>
    <w:p w14:paraId="5822A443" w14:textId="77777777" w:rsidR="00C73C6A" w:rsidRPr="00DF660B" w:rsidRDefault="00C73C6A" w:rsidP="00C73C6A">
      <w:pPr>
        <w:rPr>
          <w:sz w:val="16"/>
        </w:rPr>
      </w:pPr>
      <w:r w:rsidRPr="00DF660B">
        <w:rPr>
          <w:sz w:val="16"/>
        </w:rPr>
        <w:t>AI environmental reviews? There’s a study commissioned on the potential of “online and digital technologies to address delays in reviews.” This is mainly about online portals as repositories of information and better tools to track progress, but it explicitly says the study is not limited to that. I immediately thought about AI. One way to accelerate the review process is to have ChatGPT write it, I guess. That will probably go as well as AI legal briefs. This bears watching.</w:t>
      </w:r>
    </w:p>
    <w:p w14:paraId="4404709C" w14:textId="77777777" w:rsidR="00C73C6A" w:rsidRPr="00DF660B" w:rsidRDefault="00C73C6A" w:rsidP="00C73C6A">
      <w:pPr>
        <w:rPr>
          <w:sz w:val="16"/>
        </w:rPr>
      </w:pPr>
      <w:r w:rsidRPr="00DF660B">
        <w:rPr>
          <w:sz w:val="16"/>
        </w:rPr>
        <w:t xml:space="preserve">I’m no longer worried about administrative PAYGO. This was the provision that codified an executive order that forces federal agencies to offset any mandatory spending created by their regulations by cutting other regulations. If it had teeth, it would be very bad, essentially baking in deregulation. But the agency can exempt rules from this requirement, the Office of Management and Budget can waive it entirely, there’s no judicial review for any OMB finding, and </w:t>
      </w:r>
      <w:proofErr w:type="gramStart"/>
      <w:r w:rsidRPr="00DF660B">
        <w:rPr>
          <w:sz w:val="16"/>
        </w:rPr>
        <w:t>it</w:t>
      </w:r>
      <w:proofErr w:type="gramEnd"/>
      <w:r w:rsidRPr="00DF660B">
        <w:rPr>
          <w:sz w:val="16"/>
        </w:rPr>
        <w:t xml:space="preserve"> sunsets at the end of 2024. This may slow down a couple of rules, but I don’t expect it to do much.</w:t>
      </w:r>
    </w:p>
    <w:p w14:paraId="7960FB71" w14:textId="77777777" w:rsidR="00C73C6A" w:rsidRPr="00DF660B" w:rsidRDefault="00C73C6A" w:rsidP="00C73C6A">
      <w:pPr>
        <w:rPr>
          <w:sz w:val="16"/>
        </w:rPr>
      </w:pPr>
      <w:r w:rsidRPr="00DF660B">
        <w:rPr>
          <w:sz w:val="16"/>
        </w:rPr>
        <w:t>The unobligated COVID aid rescissions come to $29 billion. That’s the approximation given by negotiators. In addition …</w:t>
      </w:r>
    </w:p>
    <w:p w14:paraId="189B1809" w14:textId="77777777" w:rsidR="00C73C6A" w:rsidRPr="00DF660B" w:rsidRDefault="00C73C6A" w:rsidP="00C73C6A">
      <w:pPr>
        <w:rPr>
          <w:sz w:val="16"/>
        </w:rPr>
      </w:pPr>
      <w:r w:rsidRPr="00DF660B">
        <w:rPr>
          <w:sz w:val="16"/>
        </w:rPr>
        <w:t xml:space="preserve">There’s potentially $21.4 billion in cuts to IRS funds coming. Officially in the bill, the cut is $1.4 billion. But according to numerous reports, budget appropriators plan to steal $10 billion from the $80 billion in IRS funding in the Inflation Reduction Act in fiscal year 2024, plus another $10 billion in FY2025, and use that to fill in gaps in nondefense discretionary spending. (It’s possible those losses </w:t>
      </w:r>
      <w:proofErr w:type="gramStart"/>
      <w:r w:rsidRPr="00DF660B">
        <w:rPr>
          <w:sz w:val="16"/>
        </w:rPr>
        <w:t>get</w:t>
      </w:r>
      <w:proofErr w:type="gramEnd"/>
      <w:r w:rsidRPr="00DF660B">
        <w:rPr>
          <w:sz w:val="16"/>
        </w:rPr>
        <w:t xml:space="preserve"> replenished later.) The COVID rescissions also backfill that nondefense discretionary budget in FY2024. That brings us to …</w:t>
      </w:r>
    </w:p>
    <w:p w14:paraId="10F5E006" w14:textId="77777777" w:rsidR="00C73C6A" w:rsidRPr="00DF660B" w:rsidRDefault="00C73C6A" w:rsidP="00C73C6A">
      <w:pPr>
        <w:rPr>
          <w:sz w:val="16"/>
        </w:rPr>
      </w:pPr>
      <w:r w:rsidRPr="00DF660B">
        <w:rPr>
          <w:rStyle w:val="StyleUnderline"/>
        </w:rPr>
        <w:t xml:space="preserve">The automatic continuing resolution creates an interesting dilemma. As I explained over the weekend, the deal </w:t>
      </w:r>
      <w:r w:rsidRPr="00DF660B">
        <w:rPr>
          <w:rStyle w:val="Emphasis"/>
        </w:rPr>
        <w:t>only creates topline numbers</w:t>
      </w:r>
      <w:r w:rsidRPr="00DF660B">
        <w:rPr>
          <w:sz w:val="16"/>
        </w:rPr>
        <w:t xml:space="preserve">, </w:t>
      </w:r>
      <w:r w:rsidRPr="00DF660B">
        <w:rPr>
          <w:rStyle w:val="Emphasis"/>
        </w:rPr>
        <w:t>baselines</w:t>
      </w:r>
      <w:r w:rsidRPr="00DF660B">
        <w:rPr>
          <w:sz w:val="16"/>
        </w:rPr>
        <w:t xml:space="preserve"> </w:t>
      </w:r>
      <w:r w:rsidRPr="00DF660B">
        <w:rPr>
          <w:rStyle w:val="StyleUnderline"/>
        </w:rPr>
        <w:t>for future budget appropriations that have yet to be written. If those</w:t>
      </w:r>
      <w:r w:rsidRPr="00DF660B">
        <w:rPr>
          <w:sz w:val="16"/>
        </w:rPr>
        <w:t xml:space="preserve"> </w:t>
      </w:r>
      <w:r w:rsidRPr="00DF660B">
        <w:rPr>
          <w:rStyle w:val="Emphasis"/>
        </w:rPr>
        <w:t>bills aren’t passed</w:t>
      </w:r>
      <w:r w:rsidRPr="00DF660B">
        <w:rPr>
          <w:sz w:val="16"/>
        </w:rPr>
        <w:t xml:space="preserve"> by January 1, 2024, </w:t>
      </w:r>
      <w:r w:rsidRPr="00DF660B">
        <w:rPr>
          <w:rStyle w:val="StyleUnderline"/>
        </w:rPr>
        <w:t>an</w:t>
      </w:r>
      <w:r w:rsidRPr="00DF660B">
        <w:rPr>
          <w:sz w:val="16"/>
        </w:rPr>
        <w:t xml:space="preserve"> </w:t>
      </w:r>
      <w:r w:rsidRPr="00DF660B">
        <w:rPr>
          <w:rStyle w:val="Emphasis"/>
        </w:rPr>
        <w:t>automatic c</w:t>
      </w:r>
      <w:r w:rsidRPr="00DF660B">
        <w:rPr>
          <w:sz w:val="16"/>
        </w:rPr>
        <w:t xml:space="preserve">ontinuing </w:t>
      </w:r>
      <w:r w:rsidRPr="00DF660B">
        <w:rPr>
          <w:rStyle w:val="Emphasis"/>
        </w:rPr>
        <w:t>r</w:t>
      </w:r>
      <w:r w:rsidRPr="00DF660B">
        <w:rPr>
          <w:sz w:val="16"/>
        </w:rPr>
        <w:t xml:space="preserve">esolution </w:t>
      </w:r>
      <w:r w:rsidRPr="00DF660B">
        <w:rPr>
          <w:rStyle w:val="Emphasis"/>
        </w:rPr>
        <w:t>snaps in</w:t>
      </w:r>
      <w:r w:rsidRPr="00DF660B">
        <w:rPr>
          <w:sz w:val="16"/>
        </w:rPr>
        <w:t xml:space="preserve"> </w:t>
      </w:r>
      <w:r w:rsidRPr="00DF660B">
        <w:rPr>
          <w:rStyle w:val="StyleUnderline"/>
        </w:rPr>
        <w:t>at the level of fiscal year</w:t>
      </w:r>
      <w:r w:rsidRPr="00DF660B">
        <w:rPr>
          <w:sz w:val="16"/>
        </w:rPr>
        <w:t xml:space="preserve"> </w:t>
      </w:r>
      <w:r w:rsidRPr="00DF660B">
        <w:rPr>
          <w:rStyle w:val="Emphasis"/>
        </w:rPr>
        <w:t>2023</w:t>
      </w:r>
      <w:r w:rsidRPr="00DF660B">
        <w:rPr>
          <w:rStyle w:val="StyleUnderline"/>
        </w:rPr>
        <w:t>, reduced by</w:t>
      </w:r>
      <w:r w:rsidRPr="00DF660B">
        <w:rPr>
          <w:sz w:val="16"/>
        </w:rPr>
        <w:t xml:space="preserve"> </w:t>
      </w:r>
      <w:r w:rsidRPr="00DF660B">
        <w:rPr>
          <w:rStyle w:val="Emphasis"/>
        </w:rPr>
        <w:t>1 percent</w:t>
      </w:r>
      <w:r w:rsidRPr="00DF660B">
        <w:rPr>
          <w:sz w:val="16"/>
        </w:rPr>
        <w:t>. (This “penny plan” is the brainchild of libertarian Rep. Thomas Massie (R-KY), who sits on the House Rules Committee and presumably will advance the bill through the committee for that reason.)</w:t>
      </w:r>
    </w:p>
    <w:p w14:paraId="439FF5FC" w14:textId="77777777" w:rsidR="00C73C6A" w:rsidRPr="00DF660B" w:rsidRDefault="00C73C6A" w:rsidP="00C73C6A">
      <w:pPr>
        <w:rPr>
          <w:sz w:val="16"/>
        </w:rPr>
      </w:pPr>
      <w:r w:rsidRPr="00DF660B">
        <w:rPr>
          <w:rStyle w:val="StyleUnderline"/>
        </w:rPr>
        <w:t>But that</w:t>
      </w:r>
      <w:r w:rsidRPr="00DF660B">
        <w:rPr>
          <w:sz w:val="16"/>
        </w:rPr>
        <w:t xml:space="preserve"> </w:t>
      </w:r>
      <w:r w:rsidRPr="00DF660B">
        <w:rPr>
          <w:rStyle w:val="Emphasis"/>
        </w:rPr>
        <w:t>auto-CR</w:t>
      </w:r>
      <w:r w:rsidRPr="00DF660B">
        <w:rPr>
          <w:sz w:val="16"/>
        </w:rPr>
        <w:t xml:space="preserve"> </w:t>
      </w:r>
      <w:r w:rsidRPr="00DF660B">
        <w:rPr>
          <w:rStyle w:val="StyleUnderline"/>
        </w:rPr>
        <w:t>treats</w:t>
      </w:r>
      <w:r w:rsidRPr="00DF660B">
        <w:rPr>
          <w:sz w:val="16"/>
        </w:rPr>
        <w:t xml:space="preserve"> </w:t>
      </w:r>
      <w:r w:rsidRPr="00DF660B">
        <w:rPr>
          <w:rStyle w:val="Emphasis"/>
        </w:rPr>
        <w:t>defense, veterans, and nondefense spending far differently.</w:t>
      </w:r>
      <w:r w:rsidRPr="00DF660B">
        <w:rPr>
          <w:sz w:val="16"/>
        </w:rPr>
        <w:t xml:space="preserve"> </w:t>
      </w:r>
      <w:r w:rsidRPr="00DF660B">
        <w:rPr>
          <w:rStyle w:val="StyleUnderline"/>
        </w:rPr>
        <w:t>Specifically, it’s</w:t>
      </w:r>
      <w:r w:rsidRPr="00DF660B">
        <w:rPr>
          <w:sz w:val="16"/>
        </w:rPr>
        <w:t xml:space="preserve"> </w:t>
      </w:r>
      <w:r w:rsidRPr="00DF660B">
        <w:rPr>
          <w:rStyle w:val="Emphasis"/>
        </w:rPr>
        <w:t>much harsher on</w:t>
      </w:r>
      <w:r w:rsidRPr="00DF660B">
        <w:rPr>
          <w:sz w:val="16"/>
        </w:rPr>
        <w:t xml:space="preserve"> the </w:t>
      </w:r>
      <w:r w:rsidRPr="00DF660B">
        <w:rPr>
          <w:rStyle w:val="Emphasis"/>
        </w:rPr>
        <w:t>defense</w:t>
      </w:r>
      <w:r w:rsidRPr="00DF660B">
        <w:rPr>
          <w:sz w:val="16"/>
        </w:rPr>
        <w:t xml:space="preserve"> and </w:t>
      </w:r>
      <w:proofErr w:type="gramStart"/>
      <w:r w:rsidRPr="00DF660B">
        <w:rPr>
          <w:sz w:val="16"/>
        </w:rPr>
        <w:t>veterans</w:t>
      </w:r>
      <w:proofErr w:type="gramEnd"/>
      <w:r w:rsidRPr="00DF660B">
        <w:rPr>
          <w:sz w:val="16"/>
        </w:rPr>
        <w:t xml:space="preserve"> side. </w:t>
      </w:r>
      <w:r w:rsidRPr="00DF660B">
        <w:rPr>
          <w:rStyle w:val="StyleUnderline"/>
        </w:rPr>
        <w:t>Those buckets of spending were</w:t>
      </w:r>
      <w:r w:rsidRPr="00DF660B">
        <w:rPr>
          <w:sz w:val="16"/>
        </w:rPr>
        <w:t xml:space="preserve"> </w:t>
      </w:r>
      <w:r w:rsidRPr="00DF660B">
        <w:rPr>
          <w:rStyle w:val="Emphasis"/>
        </w:rPr>
        <w:t>increased significantly</w:t>
      </w:r>
      <w:r w:rsidRPr="00DF660B">
        <w:rPr>
          <w:sz w:val="16"/>
        </w:rPr>
        <w:t xml:space="preserve"> </w:t>
      </w:r>
      <w:r w:rsidRPr="00DF660B">
        <w:rPr>
          <w:rStyle w:val="StyleUnderline"/>
        </w:rPr>
        <w:t>in the</w:t>
      </w:r>
      <w:r w:rsidRPr="00DF660B">
        <w:rPr>
          <w:sz w:val="16"/>
        </w:rPr>
        <w:t xml:space="preserve"> </w:t>
      </w:r>
      <w:r w:rsidRPr="00DF660B">
        <w:rPr>
          <w:rStyle w:val="Emphasis"/>
        </w:rPr>
        <w:t>debt</w:t>
      </w:r>
      <w:r w:rsidRPr="00DF660B">
        <w:rPr>
          <w:sz w:val="16"/>
        </w:rPr>
        <w:t xml:space="preserve"> ceiling </w:t>
      </w:r>
      <w:r w:rsidRPr="00DF660B">
        <w:rPr>
          <w:rStyle w:val="Emphasis"/>
        </w:rPr>
        <w:t>deal</w:t>
      </w:r>
      <w:r w:rsidRPr="00DF660B">
        <w:rPr>
          <w:rStyle w:val="StyleUnderline"/>
        </w:rPr>
        <w:t xml:space="preserve">. </w:t>
      </w:r>
      <w:proofErr w:type="gramStart"/>
      <w:r w:rsidRPr="00DF660B">
        <w:rPr>
          <w:rStyle w:val="StyleUnderline"/>
        </w:rPr>
        <w:t>So</w:t>
      </w:r>
      <w:proofErr w:type="gramEnd"/>
      <w:r w:rsidRPr="00DF660B">
        <w:rPr>
          <w:rStyle w:val="StyleUnderline"/>
        </w:rPr>
        <w:t xml:space="preserve"> if they go all the way back to FY2023 levels, it’s a</w:t>
      </w:r>
      <w:r w:rsidRPr="00DF660B">
        <w:rPr>
          <w:sz w:val="16"/>
        </w:rPr>
        <w:t xml:space="preserve"> </w:t>
      </w:r>
      <w:r w:rsidRPr="00DF660B">
        <w:rPr>
          <w:rStyle w:val="Emphasis"/>
        </w:rPr>
        <w:t>much deeper cut from where they would have been</w:t>
      </w:r>
      <w:r w:rsidRPr="00DF660B">
        <w:rPr>
          <w:rStyle w:val="StyleUnderline"/>
        </w:rPr>
        <w:t xml:space="preserve">. Adjusted for </w:t>
      </w:r>
      <w:r w:rsidRPr="00DF660B">
        <w:rPr>
          <w:rStyle w:val="Emphasis"/>
        </w:rPr>
        <w:t>inflation</w:t>
      </w:r>
      <w:r w:rsidRPr="00DF660B">
        <w:rPr>
          <w:rStyle w:val="StyleUnderline"/>
        </w:rPr>
        <w:t>, the cut to</w:t>
      </w:r>
      <w:r w:rsidRPr="00DF660B">
        <w:rPr>
          <w:sz w:val="16"/>
        </w:rPr>
        <w:t xml:space="preserve"> </w:t>
      </w:r>
      <w:r w:rsidRPr="00DF660B">
        <w:rPr>
          <w:rStyle w:val="Emphasis"/>
        </w:rPr>
        <w:t>defense</w:t>
      </w:r>
      <w:r w:rsidRPr="00DF660B">
        <w:rPr>
          <w:sz w:val="16"/>
        </w:rPr>
        <w:t xml:space="preserve"> </w:t>
      </w:r>
      <w:r w:rsidRPr="00DF660B">
        <w:rPr>
          <w:rStyle w:val="StyleUnderline"/>
        </w:rPr>
        <w:t>is nearly</w:t>
      </w:r>
      <w:r w:rsidRPr="00DF660B">
        <w:rPr>
          <w:sz w:val="16"/>
        </w:rPr>
        <w:t xml:space="preserve"> </w:t>
      </w:r>
      <w:r w:rsidRPr="00DF660B">
        <w:rPr>
          <w:rStyle w:val="Emphasis"/>
        </w:rPr>
        <w:t>10 percent</w:t>
      </w:r>
      <w:r w:rsidRPr="00DF660B">
        <w:rPr>
          <w:sz w:val="16"/>
        </w:rPr>
        <w:t>.</w:t>
      </w:r>
    </w:p>
    <w:p w14:paraId="6AAC9A0A" w14:textId="77777777" w:rsidR="00C73C6A" w:rsidRPr="00DF660B" w:rsidRDefault="00C73C6A" w:rsidP="00C73C6A">
      <w:pPr>
        <w:rPr>
          <w:sz w:val="16"/>
        </w:rPr>
      </w:pPr>
      <w:r w:rsidRPr="00DF660B">
        <w:rPr>
          <w:sz w:val="16"/>
        </w:rPr>
        <w:t>Let me show my work. Skip this if you don’t like math; my sources include the CBO baselines and the bill text. Per Bloomberg’s Erik Wasson, FY2023 discretionary spending was $1.602 trillion; the new baseline in the deal for FY2024 is $1.590 trillion. If the spending bills don’t get done, the auto-CR trigger for FY2024 is $1.602 trillion minus 1 percent, which comes to $1.585 trillion. So, a $12 billion cut if the spending bills pass, a $17 billion cut if they don’t.</w:t>
      </w:r>
    </w:p>
    <w:p w14:paraId="7A9E5522" w14:textId="77777777" w:rsidR="00C73C6A" w:rsidRPr="00DF660B" w:rsidRDefault="00C73C6A" w:rsidP="00C73C6A">
      <w:pPr>
        <w:rPr>
          <w:sz w:val="16"/>
        </w:rPr>
      </w:pPr>
      <w:r w:rsidRPr="00DF660B">
        <w:rPr>
          <w:sz w:val="16"/>
        </w:rPr>
        <w:t xml:space="preserve">But </w:t>
      </w:r>
      <w:r w:rsidRPr="00DF660B">
        <w:rPr>
          <w:rStyle w:val="StyleUnderline"/>
        </w:rPr>
        <w:t>under the spending bills passing scenario, defense spending</w:t>
      </w:r>
      <w:r w:rsidRPr="00DF660B">
        <w:rPr>
          <w:sz w:val="16"/>
        </w:rPr>
        <w:t xml:space="preserve"> </w:t>
      </w:r>
      <w:r w:rsidRPr="00DF660B">
        <w:rPr>
          <w:rStyle w:val="Emphasis"/>
        </w:rPr>
        <w:t>increases by $28 billion</w:t>
      </w:r>
      <w:r w:rsidRPr="00DF660B">
        <w:rPr>
          <w:sz w:val="16"/>
        </w:rPr>
        <w:t>, while nondefense is cut by $40 billion. The $29 billion in COVID rescissions and $10 billion from IRS funding (in the first year) mostly fills that nondefense gap.</w:t>
      </w:r>
    </w:p>
    <w:p w14:paraId="273501F3" w14:textId="77777777" w:rsidR="00C73C6A" w:rsidRPr="00DF660B" w:rsidRDefault="00C73C6A" w:rsidP="00C73C6A">
      <w:pPr>
        <w:rPr>
          <w:sz w:val="16"/>
        </w:rPr>
      </w:pPr>
      <w:r w:rsidRPr="00DF660B">
        <w:rPr>
          <w:rStyle w:val="StyleUnderline"/>
        </w:rPr>
        <w:t>If the spending bills</w:t>
      </w:r>
      <w:r w:rsidRPr="00DF660B">
        <w:rPr>
          <w:sz w:val="16"/>
        </w:rPr>
        <w:t xml:space="preserve"> </w:t>
      </w:r>
      <w:r w:rsidRPr="00DF660B">
        <w:rPr>
          <w:rStyle w:val="Emphasis"/>
        </w:rPr>
        <w:t>don’t pass</w:t>
      </w:r>
      <w:r w:rsidRPr="00DF660B">
        <w:rPr>
          <w:rStyle w:val="StyleUnderline"/>
        </w:rPr>
        <w:t>, you get a</w:t>
      </w:r>
      <w:r w:rsidRPr="00DF660B">
        <w:rPr>
          <w:sz w:val="16"/>
        </w:rPr>
        <w:t xml:space="preserve"> </w:t>
      </w:r>
      <w:r w:rsidRPr="00DF660B">
        <w:rPr>
          <w:rStyle w:val="Emphasis"/>
        </w:rPr>
        <w:t>nominal</w:t>
      </w:r>
      <w:r w:rsidRPr="00DF660B">
        <w:rPr>
          <w:sz w:val="16"/>
        </w:rPr>
        <w:t xml:space="preserve"> </w:t>
      </w:r>
      <w:r w:rsidRPr="00DF660B">
        <w:rPr>
          <w:rStyle w:val="StyleUnderline"/>
        </w:rPr>
        <w:t>cut to defense of</w:t>
      </w:r>
      <w:r w:rsidRPr="00DF660B">
        <w:rPr>
          <w:sz w:val="16"/>
        </w:rPr>
        <w:t xml:space="preserve"> </w:t>
      </w:r>
      <w:r w:rsidRPr="00DF660B">
        <w:rPr>
          <w:rStyle w:val="Emphasis"/>
        </w:rPr>
        <w:t>$9.12 billion</w:t>
      </w:r>
      <w:r w:rsidRPr="00DF660B">
        <w:rPr>
          <w:sz w:val="16"/>
        </w:rPr>
        <w:t xml:space="preserve">, and a cut to nondefense of $7.88 billion. </w:t>
      </w:r>
      <w:r w:rsidRPr="00DF660B">
        <w:rPr>
          <w:rStyle w:val="StyleUnderline"/>
        </w:rPr>
        <w:t>However, the</w:t>
      </w:r>
      <w:r w:rsidRPr="00DF660B">
        <w:rPr>
          <w:sz w:val="16"/>
        </w:rPr>
        <w:t xml:space="preserve"> </w:t>
      </w:r>
      <w:r w:rsidRPr="00DF660B">
        <w:rPr>
          <w:rStyle w:val="Emphasis"/>
        </w:rPr>
        <w:t>IRS fund transfer</w:t>
      </w:r>
      <w:r w:rsidRPr="00DF660B">
        <w:rPr>
          <w:rStyle w:val="StyleUnderline"/>
        </w:rPr>
        <w:t>, which is not in the deal and is just presumed as part of the appropriation, would</w:t>
      </w:r>
      <w:r w:rsidRPr="00DF660B">
        <w:rPr>
          <w:sz w:val="16"/>
        </w:rPr>
        <w:t xml:space="preserve"> </w:t>
      </w:r>
      <w:r w:rsidRPr="00DF660B">
        <w:rPr>
          <w:rStyle w:val="Emphasis"/>
        </w:rPr>
        <w:t>not happen</w:t>
      </w:r>
      <w:r w:rsidRPr="00DF660B">
        <w:rPr>
          <w:sz w:val="16"/>
        </w:rPr>
        <w:t xml:space="preserve"> under this scenario. (I don’t know what happens to the COVID aid in this scenario; I guess it would just go to deficit reduction.)</w:t>
      </w:r>
    </w:p>
    <w:p w14:paraId="37987FD9" w14:textId="77777777" w:rsidR="00C73C6A" w:rsidRPr="00DF660B" w:rsidRDefault="00C73C6A" w:rsidP="00C73C6A">
      <w:pPr>
        <w:rPr>
          <w:sz w:val="16"/>
        </w:rPr>
      </w:pPr>
      <w:r w:rsidRPr="00DF660B">
        <w:rPr>
          <w:sz w:val="16"/>
        </w:rPr>
        <w:t xml:space="preserve">OK, you can come back now. </w:t>
      </w:r>
      <w:r w:rsidRPr="00DF660B">
        <w:rPr>
          <w:rStyle w:val="StyleUnderline"/>
        </w:rPr>
        <w:t>The</w:t>
      </w:r>
      <w:r w:rsidRPr="00DF660B">
        <w:rPr>
          <w:sz w:val="16"/>
        </w:rPr>
        <w:t xml:space="preserve"> </w:t>
      </w:r>
      <w:r w:rsidRPr="00DF660B">
        <w:rPr>
          <w:rStyle w:val="Emphasis"/>
        </w:rPr>
        <w:t>upshot</w:t>
      </w:r>
      <w:r w:rsidRPr="00DF660B">
        <w:rPr>
          <w:sz w:val="16"/>
        </w:rPr>
        <w:t xml:space="preserve"> </w:t>
      </w:r>
      <w:r w:rsidRPr="00DF660B">
        <w:rPr>
          <w:rStyle w:val="StyleUnderline"/>
        </w:rPr>
        <w:t>is</w:t>
      </w:r>
      <w:r w:rsidRPr="00DF660B">
        <w:rPr>
          <w:sz w:val="16"/>
        </w:rPr>
        <w:t xml:space="preserve"> this: If Congress doesn’t pass the spending bills, </w:t>
      </w:r>
      <w:r w:rsidRPr="00DF660B">
        <w:rPr>
          <w:rStyle w:val="StyleUnderline"/>
        </w:rPr>
        <w:t>the</w:t>
      </w:r>
      <w:r w:rsidRPr="00DF660B">
        <w:rPr>
          <w:sz w:val="16"/>
        </w:rPr>
        <w:t xml:space="preserve"> </w:t>
      </w:r>
      <w:r w:rsidRPr="00DF660B">
        <w:rPr>
          <w:rStyle w:val="Emphasis"/>
        </w:rPr>
        <w:t>military</w:t>
      </w:r>
      <w:r w:rsidRPr="00DF660B">
        <w:rPr>
          <w:sz w:val="16"/>
        </w:rPr>
        <w:t xml:space="preserve"> </w:t>
      </w:r>
      <w:r w:rsidRPr="00DF660B">
        <w:rPr>
          <w:rStyle w:val="StyleUnderline"/>
        </w:rPr>
        <w:t xml:space="preserve">loses about </w:t>
      </w:r>
      <w:r w:rsidRPr="00DF660B">
        <w:rPr>
          <w:rStyle w:val="Emphasis"/>
        </w:rPr>
        <w:t>$37 billion from what they’d otherwise get</w:t>
      </w:r>
      <w:r w:rsidRPr="00DF660B">
        <w:rPr>
          <w:rStyle w:val="StyleUnderline"/>
        </w:rPr>
        <w:t>, a</w:t>
      </w:r>
      <w:r w:rsidRPr="00DF660B">
        <w:rPr>
          <w:sz w:val="16"/>
        </w:rPr>
        <w:t xml:space="preserve"> 4 percent nominal cut and adjusted for inflation almost a </w:t>
      </w:r>
      <w:r w:rsidRPr="00DF660B">
        <w:rPr>
          <w:rStyle w:val="Emphasis"/>
        </w:rPr>
        <w:t>10 percent real cut</w:t>
      </w:r>
      <w:r w:rsidRPr="00DF660B">
        <w:rPr>
          <w:sz w:val="16"/>
        </w:rPr>
        <w:t xml:space="preserve">. </w:t>
      </w:r>
      <w:proofErr w:type="gramStart"/>
      <w:r w:rsidRPr="00DF660B">
        <w:rPr>
          <w:sz w:val="16"/>
        </w:rPr>
        <w:t>And,</w:t>
      </w:r>
      <w:proofErr w:type="gramEnd"/>
      <w:r w:rsidRPr="00DF660B">
        <w:rPr>
          <w:sz w:val="16"/>
        </w:rPr>
        <w:t xml:space="preserve"> the IRS would keep almost all of its funding boost. The trade-off is that nondefense discretionary would lose around $7 billion more, a little less than 1 percent, in this scenario. Plus, veterans funding would lose a significant amount, probably around 5 to 7 percent.</w:t>
      </w:r>
    </w:p>
    <w:p w14:paraId="706D86FD" w14:textId="77777777" w:rsidR="00C73C6A" w:rsidRPr="00DF660B" w:rsidRDefault="00C73C6A" w:rsidP="00C73C6A">
      <w:pPr>
        <w:rPr>
          <w:sz w:val="16"/>
        </w:rPr>
      </w:pPr>
      <w:r w:rsidRPr="00DF660B">
        <w:rPr>
          <w:sz w:val="16"/>
        </w:rPr>
        <w:t>For additional context, nondefense spending got a major boost in FY2023, which became the new baseline. An inflation-adjusted cut from that is certainly not good, but we’re getting one either way; the difference is less than 1 percent. In the no-spending-bills-pass scenario, you trade a slightly larger cut—off a high baseline—for serious cuts to defense and preservation of the ability to go after rich tax cheats in future years. Isn’t that something requiring serious consideration?</w:t>
      </w:r>
    </w:p>
    <w:p w14:paraId="34E08BFA" w14:textId="77777777" w:rsidR="00C73C6A" w:rsidRPr="00DF660B" w:rsidRDefault="00C73C6A" w:rsidP="00C73C6A">
      <w:pPr>
        <w:rPr>
          <w:sz w:val="16"/>
        </w:rPr>
      </w:pPr>
      <w:r w:rsidRPr="00DF660B">
        <w:rPr>
          <w:sz w:val="16"/>
        </w:rPr>
        <w:t xml:space="preserve">It’s not like a major newsmagazine didn’t just release a blockbuster report on how badly </w:t>
      </w:r>
      <w:r w:rsidRPr="00DF660B">
        <w:rPr>
          <w:rStyle w:val="StyleUnderline"/>
        </w:rPr>
        <w:t>the Pentagon is</w:t>
      </w:r>
      <w:r w:rsidRPr="00DF660B">
        <w:rPr>
          <w:sz w:val="16"/>
        </w:rPr>
        <w:t xml:space="preserve"> </w:t>
      </w:r>
      <w:r w:rsidRPr="00DF660B">
        <w:rPr>
          <w:rStyle w:val="Emphasis"/>
        </w:rPr>
        <w:t>getting ripped off</w:t>
      </w:r>
      <w:r w:rsidRPr="00DF660B">
        <w:rPr>
          <w:sz w:val="16"/>
        </w:rPr>
        <w:t>. Just curtailing routine price-gouging would easily cover this cut, which we should be doing anyway. And even more important, the auto-CR would retain the relationship between defense and nondefense spending that has been severed by this deal. In the future, it’ll be fine to increase military spending without increasing non-military spending concurrently, unless this deal collapses.</w:t>
      </w:r>
    </w:p>
    <w:p w14:paraId="2566B73C" w14:textId="77777777" w:rsidR="00C73C6A" w:rsidRPr="00DF660B" w:rsidRDefault="00C73C6A" w:rsidP="00C73C6A">
      <w:pPr>
        <w:rPr>
          <w:sz w:val="16"/>
        </w:rPr>
      </w:pPr>
      <w:r w:rsidRPr="00DF660B">
        <w:rPr>
          <w:sz w:val="16"/>
        </w:rPr>
        <w:t xml:space="preserve">The whole thing depends on Congress not being able to pass its 12 appropriations bills. Doesn’t that seem like a good bet? Congress is famously not good at such things. The House canceled a bunch of votes on the easiest spending bills last week because they couldn’t find consensus. The point of this auto-CR is to concentrate minds and get them moving to pass the bills. But if you’re a Democrat who talks about how we have a bloated military budget, and that rich people get away with murder from an imbalanced tax system, isn’t this your big chance? And all you </w:t>
      </w:r>
      <w:proofErr w:type="gramStart"/>
      <w:r w:rsidRPr="00DF660B">
        <w:rPr>
          <w:sz w:val="16"/>
        </w:rPr>
        <w:t>have to</w:t>
      </w:r>
      <w:proofErr w:type="gramEnd"/>
      <w:r w:rsidRPr="00DF660B">
        <w:rPr>
          <w:sz w:val="16"/>
        </w:rPr>
        <w:t xml:space="preserve"> do is just not vote for spending bills! Every Democrat who does this makes it that much harder to get those bills passed, and that much closer to kicking in the auto-CR.</w:t>
      </w:r>
    </w:p>
    <w:p w14:paraId="70904239" w14:textId="77777777" w:rsidR="00C73C6A" w:rsidRPr="00DF660B" w:rsidRDefault="00C73C6A" w:rsidP="00C73C6A">
      <w:pPr>
        <w:rPr>
          <w:rStyle w:val="Emphasis"/>
        </w:rPr>
      </w:pPr>
      <w:r w:rsidRPr="00DF660B">
        <w:rPr>
          <w:rStyle w:val="StyleUnderline"/>
        </w:rPr>
        <w:t>If you</w:t>
      </w:r>
      <w:r w:rsidRPr="00DF660B">
        <w:rPr>
          <w:sz w:val="16"/>
        </w:rPr>
        <w:t xml:space="preserve"> </w:t>
      </w:r>
      <w:r w:rsidRPr="00DF660B">
        <w:rPr>
          <w:rStyle w:val="Emphasis"/>
        </w:rPr>
        <w:t>asked me point-blank</w:t>
      </w:r>
      <w:r w:rsidRPr="00DF660B">
        <w:rPr>
          <w:rStyle w:val="StyleUnderline"/>
        </w:rPr>
        <w:t>, I’d say that Congress will</w:t>
      </w:r>
      <w:r w:rsidRPr="00DF660B">
        <w:rPr>
          <w:sz w:val="16"/>
        </w:rPr>
        <w:t xml:space="preserve"> </w:t>
      </w:r>
      <w:r w:rsidRPr="00DF660B">
        <w:rPr>
          <w:rStyle w:val="Emphasis"/>
        </w:rPr>
        <w:t>somehow get those bills done</w:t>
      </w:r>
      <w:r w:rsidRPr="00DF660B">
        <w:rPr>
          <w:rStyle w:val="StyleUnderline"/>
        </w:rPr>
        <w:t xml:space="preserve">. The military has contractors in practically every congressional district, making military pork barrel spending a jobs program for almost all politicians. And the fact that </w:t>
      </w:r>
      <w:proofErr w:type="gramStart"/>
      <w:r w:rsidRPr="00DF660B">
        <w:rPr>
          <w:rStyle w:val="StyleUnderline"/>
        </w:rPr>
        <w:t>veterans</w:t>
      </w:r>
      <w:proofErr w:type="gramEnd"/>
      <w:r w:rsidRPr="00DF660B">
        <w:rPr>
          <w:rStyle w:val="StyleUnderline"/>
        </w:rPr>
        <w:t xml:space="preserve"> programs would be clobbered too makes this a heavy lift. But to be clear, </w:t>
      </w:r>
      <w:r w:rsidRPr="00DF660B">
        <w:rPr>
          <w:rStyle w:val="Emphasis"/>
        </w:rPr>
        <w:t>all that’s needed here to trigger the auto-CR is congressional incompetence. That’s not exactly out of the realm of possibility.</w:t>
      </w:r>
    </w:p>
    <w:p w14:paraId="7DD71799" w14:textId="77777777" w:rsidR="0075382D" w:rsidRPr="00DF660B" w:rsidRDefault="0075382D" w:rsidP="0075382D">
      <w:pPr>
        <w:pStyle w:val="Heading4"/>
      </w:pPr>
      <w:r w:rsidRPr="00DF660B">
        <w:t xml:space="preserve">Key to contain rising revisionist powers---extinction. </w:t>
      </w:r>
    </w:p>
    <w:p w14:paraId="3FB1555F" w14:textId="046F5476" w:rsidR="0075382D" w:rsidRPr="00DF660B" w:rsidRDefault="0075382D" w:rsidP="0075382D">
      <w:proofErr w:type="spellStart"/>
      <w:r w:rsidRPr="00DF660B">
        <w:rPr>
          <w:rStyle w:val="Style13ptBold"/>
        </w:rPr>
        <w:t>Kroenig</w:t>
      </w:r>
      <w:proofErr w:type="spellEnd"/>
      <w:r w:rsidRPr="00DF660B">
        <w:rPr>
          <w:rStyle w:val="Style13ptBold"/>
        </w:rPr>
        <w:t xml:space="preserve"> &amp;</w:t>
      </w:r>
      <w:r w:rsidRPr="00DF660B">
        <w:t xml:space="preserve"> </w:t>
      </w:r>
      <w:proofErr w:type="spellStart"/>
      <w:r w:rsidRPr="00DF660B">
        <w:rPr>
          <w:rStyle w:val="Style13ptBold"/>
        </w:rPr>
        <w:t>Trotti</w:t>
      </w:r>
      <w:proofErr w:type="spellEnd"/>
      <w:r w:rsidRPr="00DF660B">
        <w:rPr>
          <w:rStyle w:val="Style13ptBold"/>
        </w:rPr>
        <w:t xml:space="preserve"> 20</w:t>
      </w:r>
      <w:r w:rsidRPr="00DF660B">
        <w:t xml:space="preserve"> </w:t>
      </w:r>
      <w:r w:rsidR="002037C3" w:rsidRPr="00DF660B">
        <w:t>[</w:t>
      </w:r>
      <w:r w:rsidRPr="00DF660B">
        <w:t xml:space="preserve">Matthew </w:t>
      </w:r>
      <w:proofErr w:type="spellStart"/>
      <w:r w:rsidRPr="00DF660B">
        <w:t>Kroenig</w:t>
      </w:r>
      <w:proofErr w:type="spellEnd"/>
      <w:r w:rsidRPr="00DF660B">
        <w:t xml:space="preserve"> &amp; Christian </w:t>
      </w:r>
      <w:proofErr w:type="spellStart"/>
      <w:r w:rsidRPr="00DF660B">
        <w:t>Trotti</w:t>
      </w:r>
      <w:proofErr w:type="spellEnd"/>
      <w:r w:rsidRPr="00DF660B">
        <w:t>, “Modernization as a Promoter of International Security,” Nuclear Modernization in the 21st Century, edited by Aiden Warren and Philip M. Baxter, 1st ed., Routledge, 02/17/2020, DOI.org (</w:t>
      </w:r>
      <w:proofErr w:type="spellStart"/>
      <w:r w:rsidRPr="00DF660B">
        <w:t>Crossref</w:t>
      </w:r>
      <w:proofErr w:type="spellEnd"/>
      <w:r w:rsidRPr="00DF660B">
        <w:t>), doi:10.4324/9780429435829</w:t>
      </w:r>
      <w:r w:rsidR="002037C3" w:rsidRPr="00DF660B">
        <w:t>]</w:t>
      </w:r>
    </w:p>
    <w:p w14:paraId="1125030B" w14:textId="77777777" w:rsidR="0075382D" w:rsidRPr="00DF660B" w:rsidRDefault="0075382D" w:rsidP="0075382D">
      <w:pPr>
        <w:rPr>
          <w:sz w:val="16"/>
        </w:rPr>
      </w:pPr>
      <w:r w:rsidRPr="00DF660B">
        <w:rPr>
          <w:sz w:val="16"/>
        </w:rPr>
        <w:t xml:space="preserve">Does nuclear modernization promote international security? </w:t>
      </w:r>
      <w:r w:rsidRPr="00DF660B">
        <w:rPr>
          <w:rStyle w:val="StyleUnderline"/>
        </w:rPr>
        <w:t>All</w:t>
      </w:r>
      <w:r w:rsidRPr="00DF660B">
        <w:rPr>
          <w:sz w:val="16"/>
        </w:rPr>
        <w:t xml:space="preserve"> the </w:t>
      </w:r>
      <w:r w:rsidRPr="00DF660B">
        <w:rPr>
          <w:rStyle w:val="StyleUnderline"/>
        </w:rPr>
        <w:t>major powers are currently modernizing</w:t>
      </w:r>
      <w:r w:rsidRPr="00DF660B">
        <w:rPr>
          <w:sz w:val="16"/>
        </w:rPr>
        <w:t xml:space="preserve"> their </w:t>
      </w:r>
      <w:r w:rsidRPr="00DF660B">
        <w:rPr>
          <w:rStyle w:val="StyleUnderline"/>
        </w:rPr>
        <w:t xml:space="preserve">strategic nuclear arsenals, and scholars and policymakers are </w:t>
      </w:r>
      <w:r w:rsidRPr="00DF660B">
        <w:rPr>
          <w:rStyle w:val="Emphasis"/>
        </w:rPr>
        <w:t>debating the effect</w:t>
      </w:r>
      <w:r w:rsidRPr="00DF660B">
        <w:rPr>
          <w:sz w:val="16"/>
        </w:rPr>
        <w:t xml:space="preserve"> of such modernization </w:t>
      </w:r>
      <w:r w:rsidRPr="00DF660B">
        <w:rPr>
          <w:rStyle w:val="StyleUnderline"/>
        </w:rPr>
        <w:t>on</w:t>
      </w:r>
      <w:r w:rsidRPr="00DF660B">
        <w:rPr>
          <w:sz w:val="16"/>
        </w:rPr>
        <w:t xml:space="preserve"> </w:t>
      </w:r>
      <w:r w:rsidRPr="00DF660B">
        <w:rPr>
          <w:rStyle w:val="Emphasis"/>
        </w:rPr>
        <w:t>international politics</w:t>
      </w:r>
      <w:r w:rsidRPr="00DF660B">
        <w:rPr>
          <w:sz w:val="16"/>
        </w:rPr>
        <w:t xml:space="preserve">. </w:t>
      </w:r>
      <w:r w:rsidRPr="00DF660B">
        <w:rPr>
          <w:rStyle w:val="StyleUnderline"/>
        </w:rPr>
        <w:t>Some argue</w:t>
      </w:r>
      <w:r w:rsidRPr="00DF660B">
        <w:rPr>
          <w:sz w:val="16"/>
        </w:rPr>
        <w:t xml:space="preserve"> that </w:t>
      </w:r>
      <w:r w:rsidRPr="00DF660B">
        <w:rPr>
          <w:rStyle w:val="StyleUnderline"/>
        </w:rPr>
        <w:t>nuclear weapons deter a great power war and, therefore, nuclear modernization will contribute to international stability</w:t>
      </w:r>
      <w:r w:rsidRPr="00DF660B">
        <w:rPr>
          <w:sz w:val="16"/>
        </w:rPr>
        <w:t xml:space="preserve">.1 </w:t>
      </w:r>
      <w:r w:rsidRPr="00DF660B">
        <w:rPr>
          <w:rStyle w:val="StyleUnderline"/>
        </w:rPr>
        <w:t>Others claim that modernization programs are fundamentally destabilizing</w:t>
      </w:r>
      <w:r w:rsidRPr="00DF660B">
        <w:rPr>
          <w:sz w:val="16"/>
        </w:rPr>
        <w:t>; nuclear weapons are the deadliest weapons ever invented and their continued possession will eventually result in a catastrophic nuclear attack.2</w:t>
      </w:r>
    </w:p>
    <w:p w14:paraId="53F27531" w14:textId="77777777" w:rsidR="0075382D" w:rsidRPr="00DF660B" w:rsidRDefault="0075382D" w:rsidP="0075382D">
      <w:pPr>
        <w:rPr>
          <w:sz w:val="16"/>
        </w:rPr>
      </w:pPr>
      <w:r w:rsidRPr="00DF660B">
        <w:rPr>
          <w:sz w:val="16"/>
        </w:rPr>
        <w:t xml:space="preserve">This chapter introduces </w:t>
      </w:r>
      <w:r w:rsidRPr="00DF660B">
        <w:rPr>
          <w:rStyle w:val="StyleUnderline"/>
        </w:rPr>
        <w:t>a third answer to the above question</w:t>
      </w:r>
      <w:r w:rsidRPr="00DF660B">
        <w:rPr>
          <w:sz w:val="16"/>
        </w:rPr>
        <w:t xml:space="preserve">: </w:t>
      </w:r>
      <w:r w:rsidRPr="00DF660B">
        <w:rPr>
          <w:rStyle w:val="Emphasis"/>
        </w:rPr>
        <w:t>it depends</w:t>
      </w:r>
      <w:r w:rsidRPr="00DF660B">
        <w:rPr>
          <w:sz w:val="16"/>
        </w:rPr>
        <w:t>.</w:t>
      </w:r>
    </w:p>
    <w:p w14:paraId="1786BB7C" w14:textId="77777777" w:rsidR="0075382D" w:rsidRPr="00DF660B" w:rsidRDefault="0075382D" w:rsidP="0075382D">
      <w:pPr>
        <w:rPr>
          <w:sz w:val="16"/>
        </w:rPr>
      </w:pPr>
      <w:r w:rsidRPr="00DF660B">
        <w:rPr>
          <w:sz w:val="16"/>
        </w:rPr>
        <w:t xml:space="preserve">The </w:t>
      </w:r>
      <w:r w:rsidRPr="00DF660B">
        <w:rPr>
          <w:rStyle w:val="StyleUnderline"/>
        </w:rPr>
        <w:t>modernization programs of 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StyleUnderline"/>
        </w:rPr>
        <w:t>and its</w:t>
      </w:r>
      <w:r w:rsidRPr="00DF660B">
        <w:rPr>
          <w:sz w:val="16"/>
        </w:rPr>
        <w:t xml:space="preserve"> democratic </w:t>
      </w:r>
      <w:r w:rsidRPr="00DF660B">
        <w:rPr>
          <w:rStyle w:val="StyleUnderline"/>
        </w:rPr>
        <w:t>allies at the</w:t>
      </w:r>
      <w:r w:rsidRPr="00DF660B">
        <w:rPr>
          <w:sz w:val="16"/>
        </w:rPr>
        <w:t xml:space="preserve"> </w:t>
      </w:r>
      <w:r w:rsidRPr="00DF660B">
        <w:rPr>
          <w:rStyle w:val="Emphasis"/>
        </w:rPr>
        <w:t>core of the international system</w:t>
      </w:r>
      <w:r w:rsidRPr="00DF660B">
        <w:rPr>
          <w:sz w:val="16"/>
        </w:rPr>
        <w:t xml:space="preserve"> </w:t>
      </w:r>
      <w:r w:rsidRPr="00DF660B">
        <w:rPr>
          <w:rStyle w:val="StyleUnderline"/>
        </w:rPr>
        <w:t>tend to</w:t>
      </w:r>
      <w:r w:rsidRPr="00DF660B">
        <w:rPr>
          <w:sz w:val="16"/>
        </w:rPr>
        <w:t xml:space="preserve"> </w:t>
      </w:r>
      <w:r w:rsidRPr="00DF660B">
        <w:rPr>
          <w:rStyle w:val="Emphasis"/>
        </w:rPr>
        <w:t>promote international security</w:t>
      </w:r>
      <w:r w:rsidRPr="00DF660B">
        <w:rPr>
          <w:rStyle w:val="StyleUnderline"/>
        </w:rPr>
        <w:t>. On the other hand</w:t>
      </w:r>
      <w:r w:rsidRPr="00DF660B">
        <w:rPr>
          <w:sz w:val="16"/>
        </w:rPr>
        <w:t xml:space="preserve">, the nuclear </w:t>
      </w:r>
      <w:r w:rsidRPr="00DF660B">
        <w:rPr>
          <w:rStyle w:val="StyleUnderline"/>
        </w:rPr>
        <w:t>modernization programs of</w:t>
      </w:r>
      <w:r w:rsidRPr="00DF660B">
        <w:rPr>
          <w:sz w:val="16"/>
        </w:rPr>
        <w:t xml:space="preserve"> </w:t>
      </w:r>
      <w:r w:rsidRPr="00DF660B">
        <w:rPr>
          <w:rStyle w:val="Emphasis"/>
        </w:rPr>
        <w:t>revisionist autocratic powers</w:t>
      </w:r>
      <w:r w:rsidRPr="00DF660B">
        <w:rPr>
          <w:sz w:val="16"/>
        </w:rPr>
        <w:t xml:space="preserve"> </w:t>
      </w:r>
      <w:r w:rsidRPr="00DF660B">
        <w:rPr>
          <w:rStyle w:val="StyleUnderline"/>
        </w:rPr>
        <w:t>intent on</w:t>
      </w:r>
      <w:r w:rsidRPr="00DF660B">
        <w:rPr>
          <w:sz w:val="16"/>
        </w:rPr>
        <w:t xml:space="preserve"> </w:t>
      </w:r>
      <w:r w:rsidRPr="00DF660B">
        <w:rPr>
          <w:rStyle w:val="Emphasis"/>
        </w:rPr>
        <w:t>challenging the international system</w:t>
      </w:r>
      <w:r w:rsidRPr="00DF660B">
        <w:rPr>
          <w:sz w:val="16"/>
        </w:rPr>
        <w:t xml:space="preserve"> </w:t>
      </w:r>
      <w:r w:rsidRPr="00DF660B">
        <w:rPr>
          <w:rStyle w:val="StyleUnderline"/>
        </w:rPr>
        <w:t>tend to</w:t>
      </w:r>
      <w:r w:rsidRPr="00DF660B">
        <w:rPr>
          <w:sz w:val="16"/>
        </w:rPr>
        <w:t xml:space="preserve"> </w:t>
      </w:r>
      <w:r w:rsidRPr="00DF660B">
        <w:rPr>
          <w:rStyle w:val="Emphasis"/>
        </w:rPr>
        <w:t>threaten global peace and stability</w:t>
      </w:r>
      <w:r w:rsidRPr="00DF660B">
        <w:rPr>
          <w:sz w:val="16"/>
        </w:rPr>
        <w:t xml:space="preserve">. Thus, </w:t>
      </w:r>
      <w:r w:rsidRPr="00DF660B">
        <w:rPr>
          <w:rStyle w:val="StyleUnderline"/>
        </w:rPr>
        <w:t xml:space="preserve">not all modernization programs are created equal. It is ultimately the </w:t>
      </w:r>
      <w:r w:rsidRPr="00DF660B">
        <w:rPr>
          <w:rStyle w:val="Emphasis"/>
        </w:rPr>
        <w:t>underlying geopolitical conditions</w:t>
      </w:r>
      <w:r w:rsidRPr="00DF660B">
        <w:rPr>
          <w:sz w:val="16"/>
        </w:rPr>
        <w:t xml:space="preserve">, and </w:t>
      </w:r>
      <w:r w:rsidRPr="00DF660B">
        <w:rPr>
          <w:rStyle w:val="StyleUnderline"/>
        </w:rPr>
        <w:t>not</w:t>
      </w:r>
      <w:r w:rsidRPr="00DF660B">
        <w:rPr>
          <w:sz w:val="16"/>
        </w:rPr>
        <w:t xml:space="preserve"> </w:t>
      </w:r>
      <w:r w:rsidRPr="00DF660B">
        <w:rPr>
          <w:rStyle w:val="Emphasis"/>
        </w:rPr>
        <w:t>solely</w:t>
      </w:r>
      <w:r w:rsidRPr="00DF660B">
        <w:rPr>
          <w:sz w:val="16"/>
        </w:rPr>
        <w:t xml:space="preserve"> the </w:t>
      </w:r>
      <w:r w:rsidRPr="00DF660B">
        <w:rPr>
          <w:rStyle w:val="Emphasis"/>
        </w:rPr>
        <w:t>capabilities themselves</w:t>
      </w:r>
      <w:r w:rsidRPr="00DF660B">
        <w:rPr>
          <w:sz w:val="16"/>
        </w:rPr>
        <w:t xml:space="preserve">, </w:t>
      </w:r>
      <w:r w:rsidRPr="00DF660B">
        <w:rPr>
          <w:rStyle w:val="StyleUnderline"/>
        </w:rPr>
        <w:t>which determine the extent to which modernization programs promote or diminish international security</w:t>
      </w:r>
      <w:r w:rsidRPr="00DF660B">
        <w:rPr>
          <w:sz w:val="16"/>
        </w:rPr>
        <w:t>.</w:t>
      </w:r>
    </w:p>
    <w:p w14:paraId="26D33FFE" w14:textId="77777777" w:rsidR="0075382D" w:rsidRPr="00DF660B" w:rsidRDefault="0075382D" w:rsidP="0075382D">
      <w:pPr>
        <w:rPr>
          <w:sz w:val="16"/>
        </w:rPr>
      </w:pPr>
      <w:r w:rsidRPr="00DF660B">
        <w:rPr>
          <w:sz w:val="16"/>
        </w:rPr>
        <w:t xml:space="preserve">Since 1945, </w:t>
      </w:r>
      <w:r w:rsidRPr="00DF660B">
        <w:rPr>
          <w:rStyle w:val="StyleUnderline"/>
        </w:rPr>
        <w:t>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StyleUnderline"/>
        </w:rPr>
        <w:t>has been the leader of a rules-based international order that has brought</w:t>
      </w:r>
      <w:r w:rsidRPr="00DF660B">
        <w:rPr>
          <w:sz w:val="16"/>
        </w:rPr>
        <w:t xml:space="preserve"> the world </w:t>
      </w:r>
      <w:r w:rsidRPr="00DF660B">
        <w:rPr>
          <w:rStyle w:val="Emphasis"/>
        </w:rPr>
        <w:t>unprecedented</w:t>
      </w:r>
      <w:r w:rsidRPr="00DF660B">
        <w:rPr>
          <w:sz w:val="16"/>
        </w:rPr>
        <w:t xml:space="preserve"> levels of </w:t>
      </w:r>
      <w:r w:rsidRPr="00DF660B">
        <w:rPr>
          <w:rStyle w:val="Emphasis"/>
        </w:rPr>
        <w:t>peace, prosperity, and freedom</w:t>
      </w:r>
      <w:r w:rsidRPr="00DF660B">
        <w:rPr>
          <w:sz w:val="16"/>
        </w:rPr>
        <w:t xml:space="preserve">.3 U.S. </w:t>
      </w:r>
      <w:r w:rsidRPr="00DF660B">
        <w:rPr>
          <w:rStyle w:val="StyleUnderline"/>
        </w:rPr>
        <w:t xml:space="preserve">nuclear weapons have provided the </w:t>
      </w:r>
      <w:r w:rsidRPr="00DF660B">
        <w:rPr>
          <w:rStyle w:val="Emphasis"/>
        </w:rPr>
        <w:t>security backbone of that order</w:t>
      </w:r>
      <w:r w:rsidRPr="00DF660B">
        <w:rPr>
          <w:sz w:val="16"/>
        </w:rPr>
        <w:t xml:space="preserve"> </w:t>
      </w:r>
      <w:r w:rsidRPr="00DF660B">
        <w:rPr>
          <w:rStyle w:val="StyleUnderline"/>
        </w:rPr>
        <w:t xml:space="preserve">by </w:t>
      </w:r>
      <w:r w:rsidRPr="00DF660B">
        <w:rPr>
          <w:rStyle w:val="Emphasis"/>
        </w:rPr>
        <w:t>deterring major power conflict</w:t>
      </w:r>
      <w:r w:rsidRPr="00DF660B">
        <w:rPr>
          <w:sz w:val="16"/>
        </w:rPr>
        <w:t xml:space="preserve"> in Europe and Asia.4 Additionally, </w:t>
      </w:r>
      <w:r w:rsidRPr="00DF660B">
        <w:rPr>
          <w:rStyle w:val="StyleUnderline"/>
        </w:rPr>
        <w:t xml:space="preserve">U.S. extended nuclear security guarantees have protected the entire free world and dissuaded many capable states from developing </w:t>
      </w:r>
      <w:r w:rsidRPr="00DF660B">
        <w:rPr>
          <w:rStyle w:val="Emphasis"/>
        </w:rPr>
        <w:t>independent</w:t>
      </w:r>
      <w:r w:rsidRPr="00DF660B">
        <w:rPr>
          <w:rStyle w:val="StyleUnderline"/>
        </w:rPr>
        <w:t xml:space="preserve"> nuclear capabilities</w:t>
      </w:r>
      <w:r w:rsidRPr="00DF660B">
        <w:rPr>
          <w:sz w:val="16"/>
        </w:rPr>
        <w:t xml:space="preserve">. The </w:t>
      </w:r>
      <w:r w:rsidRPr="00DF660B">
        <w:rPr>
          <w:rStyle w:val="Emphasis"/>
        </w:rPr>
        <w:t>modernization</w:t>
      </w:r>
      <w:r w:rsidRPr="00DF660B">
        <w:rPr>
          <w:sz w:val="16"/>
        </w:rPr>
        <w:t xml:space="preserve"> </w:t>
      </w:r>
      <w:r w:rsidRPr="00DF660B">
        <w:rPr>
          <w:rStyle w:val="StyleUnderline"/>
        </w:rPr>
        <w:t>of U.S. nuclear weapons will</w:t>
      </w:r>
      <w:r w:rsidRPr="00DF660B">
        <w:rPr>
          <w:sz w:val="16"/>
        </w:rPr>
        <w:t xml:space="preserve"> therefore </w:t>
      </w:r>
      <w:r w:rsidRPr="00DF660B">
        <w:rPr>
          <w:rStyle w:val="StyleUnderline"/>
        </w:rPr>
        <w:t xml:space="preserve">continue to </w:t>
      </w:r>
      <w:r w:rsidRPr="00DF660B">
        <w:rPr>
          <w:rStyle w:val="Emphasis"/>
        </w:rPr>
        <w:t>reinforce</w:t>
      </w:r>
      <w:r w:rsidRPr="00DF660B">
        <w:rPr>
          <w:rStyle w:val="StyleUnderline"/>
        </w:rPr>
        <w:t xml:space="preserve"> these major sources of geopolitical peace and stability</w:t>
      </w:r>
      <w:r w:rsidRPr="00DF660B">
        <w:rPr>
          <w:sz w:val="16"/>
        </w:rPr>
        <w:t>.</w:t>
      </w:r>
    </w:p>
    <w:p w14:paraId="114AB2BE" w14:textId="77777777" w:rsidR="0075382D" w:rsidRPr="00DF660B" w:rsidRDefault="0075382D" w:rsidP="0075382D">
      <w:pPr>
        <w:rPr>
          <w:sz w:val="16"/>
        </w:rPr>
      </w:pPr>
      <w:r w:rsidRPr="00DF660B">
        <w:rPr>
          <w:sz w:val="16"/>
        </w:rPr>
        <w:t>Alternatively, Russia, China, and North Korea are opposed to major elements of the existing international system and seek in varying ways to disrupt or displace it. Given their revisionist geopolitical objectives, nuclear modernization in these countries tends to threaten international peace and stability.</w:t>
      </w:r>
    </w:p>
    <w:p w14:paraId="79B7D0BA" w14:textId="77777777" w:rsidR="0075382D" w:rsidRPr="00DF660B" w:rsidRDefault="0075382D" w:rsidP="0075382D">
      <w:pPr>
        <w:rPr>
          <w:sz w:val="16"/>
        </w:rPr>
      </w:pPr>
      <w:r w:rsidRPr="00DF660B">
        <w:rPr>
          <w:sz w:val="16"/>
        </w:rP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1BCF6822" w14:textId="77777777" w:rsidR="0075382D" w:rsidRPr="00DF660B" w:rsidRDefault="0075382D" w:rsidP="0075382D">
      <w:pPr>
        <w:rPr>
          <w:sz w:val="16"/>
        </w:rPr>
      </w:pPr>
      <w:r w:rsidRPr="00DF660B">
        <w:rPr>
          <w:sz w:val="16"/>
        </w:rPr>
        <w:t xml:space="preserve">The rest of this essay proceeds in four parts. First, it explains why U.S. nuclear weapons serve as unique guarantor of international security in the postwar world order. Second, it argues that the United States must modernize its aging nuclear capabilities </w:t>
      </w:r>
      <w:proofErr w:type="gramStart"/>
      <w:r w:rsidRPr="00DF660B">
        <w:rPr>
          <w:sz w:val="16"/>
        </w:rPr>
        <w:t>in order to</w:t>
      </w:r>
      <w:proofErr w:type="gramEnd"/>
      <w:r w:rsidRPr="00DF660B">
        <w:rPr>
          <w:sz w:val="16"/>
        </w:rPr>
        <w:t xml:space="preserve">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7EDA9DDD" w14:textId="77777777" w:rsidR="0075382D" w:rsidRPr="00DF660B" w:rsidRDefault="0075382D" w:rsidP="0075382D">
      <w:pPr>
        <w:rPr>
          <w:sz w:val="16"/>
        </w:rPr>
      </w:pPr>
      <w:r w:rsidRPr="00DF660B">
        <w:rPr>
          <w:sz w:val="16"/>
        </w:rPr>
        <w:t>The U.S.-led, rules-based international order</w:t>
      </w:r>
    </w:p>
    <w:p w14:paraId="23E72C5C" w14:textId="77777777" w:rsidR="0075382D" w:rsidRPr="00DF660B" w:rsidRDefault="0075382D" w:rsidP="0075382D">
      <w:pPr>
        <w:rPr>
          <w:sz w:val="16"/>
        </w:rPr>
      </w:pPr>
      <w:r w:rsidRPr="00DF660B">
        <w:rPr>
          <w:sz w:val="16"/>
        </w:rPr>
        <w:t xml:space="preserve">Following the end of World War II, the United States and its victorious allies built the international system in which we reside today.5 Like past hegemons, the United States ordered an international system to suit its interests. Unlike past hegemons, however, Washington did not seek to rule through formal empire. Rather, it sought to reproduce a variant of its rules-based domestic political system for the global system. This rules-based international order possesses multiple components. First, Washington and its allies established a wide range of international institutions, such as the United Nations, the World Bank, the North Atlantic Treaty Organization (NATO), and the Treaty on the Nonproliferation of </w:t>
      </w:r>
      <w:proofErr w:type="gramStart"/>
      <w:r w:rsidRPr="00DF660B">
        <w:rPr>
          <w:sz w:val="16"/>
        </w:rPr>
        <w:t>Nuclear Weapons</w:t>
      </w:r>
      <w:proofErr w:type="gramEnd"/>
      <w:r w:rsidRPr="00DF660B">
        <w:rPr>
          <w:sz w:val="16"/>
        </w:rPr>
        <w:t>, to encourage multilateral solutions to a wide variety of challenges. Second, it sought to correct the protectionism of the interwar years by creating an open economic system defined by the free flow of trade and capital across borders. Third, the United States and its democratic allies have promoted freedom, human rights, and good governance abroad. Lastly, Washington employed its unmatched military might to provide the underlying stability and security which has allowed the overall system to function.</w:t>
      </w:r>
    </w:p>
    <w:p w14:paraId="769D8FAC" w14:textId="77777777" w:rsidR="0075382D" w:rsidRPr="00DF660B" w:rsidRDefault="0075382D" w:rsidP="0075382D">
      <w:pPr>
        <w:rPr>
          <w:sz w:val="16"/>
        </w:rPr>
      </w:pPr>
      <w:r w:rsidRPr="00DF660B">
        <w:rPr>
          <w:rStyle w:val="StyleUnderline"/>
        </w:rPr>
        <w:t xml:space="preserve">While the system is </w:t>
      </w:r>
      <w:r w:rsidRPr="00DF660B">
        <w:rPr>
          <w:rStyle w:val="Emphasis"/>
        </w:rPr>
        <w:t>imperfect</w:t>
      </w:r>
      <w:r w:rsidRPr="00DF660B">
        <w:rPr>
          <w:sz w:val="16"/>
        </w:rPr>
        <w:t xml:space="preserve"> and the United States has sometimes disobeyed the rules it helped to write, </w:t>
      </w:r>
      <w:r w:rsidRPr="00DF660B">
        <w:rPr>
          <w:rStyle w:val="StyleUnderline"/>
        </w:rPr>
        <w:t xml:space="preserve">the rules-based order has nevertheless produced </w:t>
      </w:r>
      <w:r w:rsidRPr="00DF660B">
        <w:rPr>
          <w:rStyle w:val="Emphasis"/>
        </w:rPr>
        <w:t>remarkable results</w:t>
      </w:r>
      <w:r w:rsidRPr="00DF660B">
        <w:rPr>
          <w:sz w:val="16"/>
        </w:rPr>
        <w:t xml:space="preserve">. </w:t>
      </w:r>
      <w:r w:rsidRPr="00DF660B">
        <w:rPr>
          <w:rStyle w:val="StyleUnderline"/>
        </w:rPr>
        <w:t xml:space="preserve">Humanity has been blessed by the </w:t>
      </w:r>
      <w:r w:rsidRPr="00DF660B">
        <w:rPr>
          <w:rStyle w:val="Emphasis"/>
        </w:rPr>
        <w:t>absence of great power war</w:t>
      </w:r>
      <w:r w:rsidRPr="00DF660B">
        <w:rPr>
          <w:sz w:val="16"/>
        </w:rPr>
        <w:t xml:space="preserve"> </w:t>
      </w:r>
      <w:r w:rsidRPr="00DF660B">
        <w:rPr>
          <w:rStyle w:val="StyleUnderline"/>
        </w:rPr>
        <w:t>for</w:t>
      </w:r>
      <w:r w:rsidRPr="00DF660B">
        <w:rPr>
          <w:sz w:val="16"/>
        </w:rPr>
        <w:t xml:space="preserve"> over </w:t>
      </w:r>
      <w:r w:rsidRPr="00DF660B">
        <w:rPr>
          <w:rStyle w:val="Emphasis"/>
        </w:rPr>
        <w:t>seventy years</w:t>
      </w:r>
      <w:r w:rsidRPr="00DF660B">
        <w:rPr>
          <w:sz w:val="16"/>
        </w:rPr>
        <w:t xml:space="preserve">. </w:t>
      </w:r>
      <w:r w:rsidRPr="00DF660B">
        <w:rPr>
          <w:rStyle w:val="StyleUnderline"/>
        </w:rPr>
        <w:t>Global</w:t>
      </w:r>
      <w:r w:rsidRPr="00DF660B">
        <w:rPr>
          <w:sz w:val="16"/>
        </w:rPr>
        <w:t xml:space="preserve"> </w:t>
      </w:r>
      <w:r w:rsidRPr="00DF660B">
        <w:rPr>
          <w:rStyle w:val="Emphasis"/>
        </w:rPr>
        <w:t>standards of living</w:t>
      </w:r>
      <w:r w:rsidRPr="00DF660B">
        <w:rPr>
          <w:sz w:val="16"/>
        </w:rPr>
        <w:t xml:space="preserve"> </w:t>
      </w:r>
      <w:r w:rsidRPr="00DF660B">
        <w:rPr>
          <w:rStyle w:val="StyleUnderline"/>
        </w:rPr>
        <w:t>are</w:t>
      </w:r>
      <w:r w:rsidRPr="00DF660B">
        <w:rPr>
          <w:sz w:val="16"/>
        </w:rPr>
        <w:t xml:space="preserve"> much </w:t>
      </w:r>
      <w:r w:rsidRPr="00DF660B">
        <w:rPr>
          <w:rStyle w:val="Emphasis"/>
        </w:rPr>
        <w:t>higher</w:t>
      </w:r>
      <w:r w:rsidRPr="00DF660B">
        <w:rPr>
          <w:sz w:val="16"/>
        </w:rPr>
        <w:t xml:space="preserve"> today than seven decades ago.6 And </w:t>
      </w:r>
      <w:r w:rsidRPr="00DF660B">
        <w:rPr>
          <w:rStyle w:val="StyleUnderline"/>
        </w:rPr>
        <w:t xml:space="preserve">by the mid-2000s, more people were living under </w:t>
      </w:r>
      <w:r w:rsidRPr="00DF660B">
        <w:rPr>
          <w:rStyle w:val="Emphasis"/>
        </w:rPr>
        <w:t>democratic</w:t>
      </w:r>
      <w:r w:rsidRPr="00DF660B">
        <w:rPr>
          <w:sz w:val="16"/>
        </w:rPr>
        <w:t xml:space="preserve"> </w:t>
      </w:r>
      <w:r w:rsidRPr="00DF660B">
        <w:rPr>
          <w:rStyle w:val="StyleUnderline"/>
        </w:rPr>
        <w:t xml:space="preserve">governments than at </w:t>
      </w:r>
      <w:r w:rsidRPr="00DF660B">
        <w:rPr>
          <w:rStyle w:val="Emphasis"/>
        </w:rPr>
        <w:t>any time in world history</w:t>
      </w:r>
      <w:r w:rsidRPr="00DF660B">
        <w:rPr>
          <w:sz w:val="16"/>
        </w:rPr>
        <w:t>.7</w:t>
      </w:r>
    </w:p>
    <w:p w14:paraId="159DB9EA" w14:textId="77777777" w:rsidR="0075382D" w:rsidRPr="00DF660B" w:rsidRDefault="0075382D" w:rsidP="0075382D">
      <w:pPr>
        <w:rPr>
          <w:sz w:val="16"/>
        </w:rPr>
      </w:pPr>
      <w:r w:rsidRPr="00DF660B">
        <w:rPr>
          <w:rStyle w:val="StyleUnderline"/>
        </w:rPr>
        <w:t>As the world’s most powerful state and the architect of this system, 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Emphasis"/>
        </w:rPr>
        <w:t>advanced</w:t>
      </w:r>
      <w:r w:rsidRPr="00DF660B">
        <w:rPr>
          <w:sz w:val="16"/>
        </w:rPr>
        <w:t xml:space="preserve"> </w:t>
      </w:r>
      <w:r w:rsidRPr="00DF660B">
        <w:rPr>
          <w:rStyle w:val="StyleUnderline"/>
        </w:rPr>
        <w:t>and</w:t>
      </w:r>
      <w:r w:rsidRPr="00DF660B">
        <w:rPr>
          <w:sz w:val="16"/>
        </w:rPr>
        <w:t xml:space="preserve"> </w:t>
      </w:r>
      <w:r w:rsidRPr="00DF660B">
        <w:rPr>
          <w:rStyle w:val="Emphasis"/>
        </w:rPr>
        <w:t>defended</w:t>
      </w:r>
      <w:r w:rsidRPr="00DF660B">
        <w:rPr>
          <w:sz w:val="16"/>
        </w:rPr>
        <w:t xml:space="preserve"> </w:t>
      </w:r>
      <w:r w:rsidRPr="00DF660B">
        <w:rPr>
          <w:rStyle w:val="StyleUnderline"/>
        </w:rPr>
        <w:t xml:space="preserve">this order through a variety of economic, diplomatic, and military means. </w:t>
      </w:r>
      <w:r w:rsidRPr="00DF660B">
        <w:rPr>
          <w:rStyle w:val="Emphasis"/>
        </w:rPr>
        <w:t>A</w:t>
      </w:r>
      <w:r w:rsidRPr="00DF660B">
        <w:rPr>
          <w:sz w:val="16"/>
        </w:rPr>
        <w:t xml:space="preserve">n underappreciated but </w:t>
      </w:r>
      <w:r w:rsidRPr="00DF660B">
        <w:rPr>
          <w:rStyle w:val="Emphasis"/>
        </w:rPr>
        <w:t>central pillar</w:t>
      </w:r>
      <w:r w:rsidRPr="00DF660B">
        <w:rPr>
          <w:sz w:val="16"/>
        </w:rPr>
        <w:t xml:space="preserve"> </w:t>
      </w:r>
      <w:r w:rsidRPr="00DF660B">
        <w:rPr>
          <w:rStyle w:val="StyleUnderline"/>
        </w:rPr>
        <w:t>of this</w:t>
      </w:r>
      <w:r w:rsidRPr="00DF660B">
        <w:rPr>
          <w:sz w:val="16"/>
        </w:rPr>
        <w:t xml:space="preserve"> rules-based order, however, </w:t>
      </w:r>
      <w:r w:rsidRPr="00DF660B">
        <w:rPr>
          <w:rStyle w:val="StyleUnderline"/>
        </w:rPr>
        <w:t>has been the</w:t>
      </w:r>
      <w:r w:rsidRPr="00DF660B">
        <w:rPr>
          <w:sz w:val="16"/>
        </w:rPr>
        <w:t xml:space="preserve"> U.S. </w:t>
      </w:r>
      <w:r w:rsidRPr="00DF660B">
        <w:rPr>
          <w:rStyle w:val="Emphasis"/>
        </w:rPr>
        <w:t>nuclear arsenal</w:t>
      </w:r>
      <w:r w:rsidRPr="00DF660B">
        <w:rPr>
          <w:sz w:val="16"/>
        </w:rPr>
        <w:t>. U.S. nuclear weapons have provided the backbone for the underlying security element of the global system.</w:t>
      </w:r>
    </w:p>
    <w:p w14:paraId="5EF2065F" w14:textId="77777777" w:rsidR="0075382D" w:rsidRPr="00DF660B" w:rsidRDefault="0075382D" w:rsidP="0075382D">
      <w:pPr>
        <w:rPr>
          <w:sz w:val="16"/>
        </w:rPr>
      </w:pPr>
      <w:r w:rsidRPr="00DF660B">
        <w:rPr>
          <w:sz w:val="16"/>
        </w:rPr>
        <w:t>U.S. nuclear weapons and great power peace</w:t>
      </w:r>
    </w:p>
    <w:p w14:paraId="05EB457B" w14:textId="77777777" w:rsidR="0075382D" w:rsidRPr="00DF660B" w:rsidRDefault="0075382D" w:rsidP="0075382D">
      <w:pPr>
        <w:rPr>
          <w:sz w:val="16"/>
        </w:rPr>
      </w:pPr>
      <w:r w:rsidRPr="00DF660B">
        <w:rPr>
          <w:sz w:val="16"/>
        </w:rPr>
        <w:t xml:space="preserve">U.S. nuclear weapons contribute to global stability by </w:t>
      </w:r>
      <w:r w:rsidRPr="00DF660B">
        <w:rPr>
          <w:rStyle w:val="Emphasis"/>
        </w:rPr>
        <w:t>deterring great power war</w:t>
      </w:r>
      <w:r w:rsidRPr="00DF660B">
        <w:rPr>
          <w:sz w:val="16"/>
        </w:rPr>
        <w:t xml:space="preserve">. U.S. nuclear weapons have deterred revisionist autocratic powers, such as the Soviet Union during the Cold War and Russia, China, and North Korea today, from attacking U.S. allies in Europe and Asia. </w:t>
      </w:r>
    </w:p>
    <w:p w14:paraId="2DD5206E" w14:textId="77777777" w:rsidR="0075382D" w:rsidRPr="00DF660B" w:rsidRDefault="0075382D" w:rsidP="0075382D">
      <w:pPr>
        <w:rPr>
          <w:sz w:val="16"/>
        </w:rPr>
      </w:pPr>
      <w:r w:rsidRPr="00DF660B">
        <w:rPr>
          <w:sz w:val="16"/>
        </w:rPr>
        <w:t>Scholars have long appreciated the role of nuclear weapons in deterring war and contributing to the long period of great power peace. Indeed, much social science scholarship credits the nuclear revolution with transforming international politics and making large-scale war among the major powers unthinkable.8</w:t>
      </w:r>
    </w:p>
    <w:p w14:paraId="6449DDE5" w14:textId="77777777" w:rsidR="0075382D" w:rsidRPr="00DF660B" w:rsidRDefault="0075382D" w:rsidP="0075382D">
      <w:pPr>
        <w:rPr>
          <w:rStyle w:val="StyleUnderline"/>
        </w:rPr>
      </w:pPr>
      <w:r w:rsidRPr="00DF660B">
        <w:rPr>
          <w:sz w:val="16"/>
        </w:rPr>
        <w:t xml:space="preserve">What much of this literature ignores, however, is the unique role played by American nuclear weapons. Unlike other nuclear powers that seek to deter attacks on themselves only, the United States aims to deter attacks against the entire free world.9 The United States extends deterrence to over thirty formal treaty allies, including twenty-eight members of NATO, South Korea, Japan, Australia, and arguably others. The U.S. policy of </w:t>
      </w:r>
      <w:r w:rsidRPr="00DF660B">
        <w:rPr>
          <w:rStyle w:val="Emphasis"/>
        </w:rPr>
        <w:t>extended deterrence</w:t>
      </w:r>
      <w:r w:rsidRPr="00DF660B">
        <w:rPr>
          <w:sz w:val="16"/>
        </w:rPr>
        <w:t xml:space="preserve"> </w:t>
      </w:r>
      <w:r w:rsidRPr="00DF660B">
        <w:rPr>
          <w:rStyle w:val="StyleUnderline"/>
        </w:rPr>
        <w:t>provides</w:t>
      </w:r>
      <w:r w:rsidRPr="00DF660B">
        <w:rPr>
          <w:sz w:val="16"/>
        </w:rPr>
        <w:t xml:space="preserve"> </w:t>
      </w:r>
      <w:r w:rsidRPr="00DF660B">
        <w:rPr>
          <w:rStyle w:val="Emphasis"/>
        </w:rPr>
        <w:t>geopolitical stability</w:t>
      </w:r>
      <w:r w:rsidRPr="00DF660B">
        <w:rPr>
          <w:sz w:val="16"/>
        </w:rPr>
        <w:t xml:space="preserve"> </w:t>
      </w:r>
      <w:r w:rsidRPr="00DF660B">
        <w:rPr>
          <w:rStyle w:val="StyleUnderline"/>
        </w:rPr>
        <w:t>in Europe and Asia, the two most important geostrategic regions on the planet and the home of all the major nuclear powers.</w:t>
      </w:r>
    </w:p>
    <w:p w14:paraId="00D29467" w14:textId="77777777" w:rsidR="0075382D" w:rsidRPr="00DF660B" w:rsidRDefault="0075382D" w:rsidP="0075382D">
      <w:pPr>
        <w:rPr>
          <w:sz w:val="16"/>
        </w:rPr>
      </w:pPr>
      <w:r w:rsidRPr="00DF660B">
        <w:rPr>
          <w:rStyle w:val="StyleUnderline"/>
        </w:rPr>
        <w:t xml:space="preserve">As a </w:t>
      </w:r>
      <w:r w:rsidRPr="00DF660B">
        <w:rPr>
          <w:rStyle w:val="Emphasis"/>
        </w:rPr>
        <w:t>s</w:t>
      </w:r>
      <w:r w:rsidRPr="00DF660B">
        <w:rPr>
          <w:rStyle w:val="StyleUnderline"/>
        </w:rPr>
        <w:t xml:space="preserve">tatus </w:t>
      </w:r>
      <w:r w:rsidRPr="00DF660B">
        <w:rPr>
          <w:rStyle w:val="Emphasis"/>
        </w:rPr>
        <w:t>quo</w:t>
      </w:r>
      <w:r w:rsidRPr="00DF660B">
        <w:rPr>
          <w:rStyle w:val="StyleUnderline"/>
        </w:rPr>
        <w:t xml:space="preserve"> power and </w:t>
      </w:r>
      <w:r w:rsidRPr="00DF660B">
        <w:rPr>
          <w:rStyle w:val="Emphasis"/>
        </w:rPr>
        <w:t>leader</w:t>
      </w:r>
      <w:r w:rsidRPr="00DF660B">
        <w:rPr>
          <w:rStyle w:val="StyleUnderline"/>
        </w:rPr>
        <w:t xml:space="preserve"> of the international system, the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StyleUnderline"/>
        </w:rPr>
        <w:t>has</w:t>
      </w:r>
      <w:r w:rsidRPr="00DF660B">
        <w:rPr>
          <w:sz w:val="16"/>
        </w:rPr>
        <w:t xml:space="preserve"> had </w:t>
      </w:r>
      <w:r w:rsidRPr="00DF660B">
        <w:rPr>
          <w:rStyle w:val="Emphasis"/>
        </w:rPr>
        <w:t>little interest</w:t>
      </w:r>
      <w:r w:rsidRPr="00DF660B">
        <w:rPr>
          <w:sz w:val="16"/>
        </w:rPr>
        <w:t xml:space="preserve"> in </w:t>
      </w:r>
      <w:r w:rsidRPr="00DF660B">
        <w:rPr>
          <w:rStyle w:val="StyleUnderline"/>
        </w:rPr>
        <w:t>or</w:t>
      </w:r>
      <w:r w:rsidRPr="00DF660B">
        <w:rPr>
          <w:sz w:val="16"/>
        </w:rPr>
        <w:t xml:space="preserve"> </w:t>
      </w:r>
      <w:r w:rsidRPr="00DF660B">
        <w:rPr>
          <w:rStyle w:val="Emphasis"/>
        </w:rPr>
        <w:t>incentive</w:t>
      </w:r>
      <w:r w:rsidRPr="00DF660B">
        <w:rPr>
          <w:sz w:val="16"/>
        </w:rPr>
        <w:t xml:space="preserve"> </w:t>
      </w:r>
      <w:r w:rsidRPr="00DF660B">
        <w:rPr>
          <w:rStyle w:val="StyleUnderline"/>
        </w:rPr>
        <w:t>to</w:t>
      </w:r>
      <w:r w:rsidRPr="00DF660B">
        <w:rPr>
          <w:sz w:val="16"/>
        </w:rPr>
        <w:t xml:space="preserve"> </w:t>
      </w:r>
      <w:r w:rsidRPr="00DF660B">
        <w:rPr>
          <w:rStyle w:val="Emphasis"/>
        </w:rPr>
        <w:t>use military force to revise the territorial s</w:t>
      </w:r>
      <w:r w:rsidRPr="00DF660B">
        <w:rPr>
          <w:rStyle w:val="StyleUnderline"/>
        </w:rPr>
        <w:t xml:space="preserve">tatus </w:t>
      </w:r>
      <w:r w:rsidRPr="00DF660B">
        <w:rPr>
          <w:rStyle w:val="Emphasis"/>
        </w:rPr>
        <w:t>quo</w:t>
      </w:r>
      <w:r w:rsidRPr="00DF660B">
        <w:rPr>
          <w:sz w:val="16"/>
        </w:rPr>
        <w:t xml:space="preserve"> in Europe or Asia. Following the end of World War II, for example, the United States’ immediate goal was in setting up independent governments in defeated countries, allowing free elections, and returning home.10</w:t>
      </w:r>
    </w:p>
    <w:p w14:paraId="2993F0B6" w14:textId="77777777" w:rsidR="0075382D" w:rsidRPr="00DF660B" w:rsidRDefault="0075382D" w:rsidP="0075382D">
      <w:pPr>
        <w:rPr>
          <w:sz w:val="16"/>
        </w:rPr>
      </w:pPr>
      <w:r w:rsidRPr="00DF660B">
        <w:rPr>
          <w:sz w:val="16"/>
        </w:rPr>
        <w:t xml:space="preserve">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w:t>
      </w:r>
      <w:proofErr w:type="gramStart"/>
      <w:r w:rsidRPr="00DF660B">
        <w:rPr>
          <w:sz w:val="16"/>
        </w:rPr>
        <w:t>in order to</w:t>
      </w:r>
      <w:proofErr w:type="gramEnd"/>
      <w:r w:rsidRPr="00DF660B">
        <w:rPr>
          <w:sz w:val="16"/>
        </w:rPr>
        <w:t xml:space="preserve">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2B863FED" w14:textId="77777777" w:rsidR="0075382D" w:rsidRPr="00DF660B" w:rsidRDefault="0075382D" w:rsidP="0075382D">
      <w:pPr>
        <w:rPr>
          <w:sz w:val="16"/>
        </w:rPr>
      </w:pPr>
      <w:r w:rsidRPr="00DF660B">
        <w:rPr>
          <w:sz w:val="16"/>
        </w:rPr>
        <w:t xml:space="preserve">In the face of this threat from the Red Army, the United States remained in Europe at the behest of its allies to deter Russian invasion. </w:t>
      </w:r>
      <w:proofErr w:type="gramStart"/>
      <w:r w:rsidRPr="00DF660B">
        <w:rPr>
          <w:sz w:val="16"/>
        </w:rPr>
        <w:t>In order to</w:t>
      </w:r>
      <w:proofErr w:type="gramEnd"/>
      <w:r w:rsidRPr="00DF660B">
        <w:rPr>
          <w:sz w:val="16"/>
        </w:rPr>
        <w:t xml:space="preserve">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w:t>
      </w:r>
      <w:proofErr w:type="gramStart"/>
      <w:r w:rsidRPr="00DF660B">
        <w:rPr>
          <w:sz w:val="16"/>
        </w:rPr>
        <w:t>in order to</w:t>
      </w:r>
      <w:proofErr w:type="gramEnd"/>
      <w:r w:rsidRPr="00DF660B">
        <w:rPr>
          <w:sz w:val="16"/>
        </w:rPr>
        <w:t xml:space="preserve"> uphold it.</w:t>
      </w:r>
    </w:p>
    <w:p w14:paraId="584F22DA" w14:textId="77777777" w:rsidR="0075382D" w:rsidRPr="00DF660B" w:rsidRDefault="0075382D" w:rsidP="0075382D">
      <w:pPr>
        <w:rPr>
          <w:sz w:val="16"/>
        </w:rPr>
      </w:pPr>
      <w:r w:rsidRPr="00DF660B">
        <w:rPr>
          <w:sz w:val="16"/>
        </w:rPr>
        <w:t xml:space="preserve">Similarly today, </w:t>
      </w:r>
      <w:r w:rsidRPr="00DF660B">
        <w:rPr>
          <w:rStyle w:val="Emphasis"/>
        </w:rPr>
        <w:t>Russia, China, and No</w:t>
      </w:r>
      <w:r w:rsidRPr="00DF660B">
        <w:rPr>
          <w:rStyle w:val="StyleUnderline"/>
        </w:rPr>
        <w:t xml:space="preserve">rth </w:t>
      </w:r>
      <w:r w:rsidRPr="00DF660B">
        <w:rPr>
          <w:rStyle w:val="Emphasis"/>
        </w:rPr>
        <w:t>Ko</w:t>
      </w:r>
      <w:r w:rsidRPr="00DF660B">
        <w:rPr>
          <w:rStyle w:val="StyleUnderline"/>
        </w:rPr>
        <w:t xml:space="preserve">rea express their </w:t>
      </w:r>
      <w:r w:rsidRPr="00DF660B">
        <w:rPr>
          <w:rStyle w:val="Emphasis"/>
        </w:rPr>
        <w:t>displeasure</w:t>
      </w:r>
      <w:r w:rsidRPr="00DF660B">
        <w:rPr>
          <w:sz w:val="16"/>
        </w:rPr>
        <w:t xml:space="preserve"> </w:t>
      </w:r>
      <w:r w:rsidRPr="00DF660B">
        <w:rPr>
          <w:rStyle w:val="StyleUnderline"/>
        </w:rPr>
        <w:t xml:space="preserve">with the territorial </w:t>
      </w:r>
      <w:r w:rsidRPr="00DF660B">
        <w:rPr>
          <w:rStyle w:val="Emphasis"/>
        </w:rPr>
        <w:t>s</w:t>
      </w:r>
      <w:r w:rsidRPr="00DF660B">
        <w:rPr>
          <w:rStyle w:val="StyleUnderline"/>
        </w:rPr>
        <w:t xml:space="preserve">tatus </w:t>
      </w:r>
      <w:r w:rsidRPr="00DF660B">
        <w:rPr>
          <w:rStyle w:val="Emphasis"/>
        </w:rPr>
        <w:t>quo</w:t>
      </w:r>
      <w:r w:rsidRPr="00DF660B">
        <w:rPr>
          <w:rStyle w:val="StyleUnderline"/>
        </w:rPr>
        <w:t xml:space="preserve"> in their respective regions</w:t>
      </w:r>
      <w:r w:rsidRPr="00DF660B">
        <w:rPr>
          <w:sz w:val="16"/>
        </w:rPr>
        <w:t xml:space="preserve">.14 Russian President Vladimir </w:t>
      </w:r>
      <w:r w:rsidRPr="00DF660B">
        <w:rPr>
          <w:rStyle w:val="StyleUnderline"/>
        </w:rPr>
        <w:t>Putin refers to the collapse of the Soviet Union as “the greatest geopolitical catastrophe of the 21st century” and longs to re-establish a “greater-Russia.”</w:t>
      </w:r>
      <w:r w:rsidRPr="00DF660B">
        <w:rPr>
          <w:sz w:val="16"/>
        </w:rPr>
        <w:t xml:space="preserve">15 </w:t>
      </w:r>
      <w:r w:rsidRPr="00DF660B">
        <w:rPr>
          <w:rStyle w:val="StyleUnderline"/>
        </w:rPr>
        <w:t xml:space="preserve">He has been </w:t>
      </w:r>
      <w:r w:rsidRPr="00DF660B">
        <w:rPr>
          <w:rStyle w:val="Emphasis"/>
        </w:rPr>
        <w:t>clear</w:t>
      </w:r>
      <w:r w:rsidRPr="00DF660B">
        <w:rPr>
          <w:sz w:val="16"/>
        </w:rPr>
        <w:t xml:space="preserve"> </w:t>
      </w:r>
      <w:r w:rsidRPr="00DF660B">
        <w:rPr>
          <w:rStyle w:val="StyleUnderline"/>
        </w:rPr>
        <w:t xml:space="preserve">about his interest in </w:t>
      </w:r>
      <w:r w:rsidRPr="00DF660B">
        <w:rPr>
          <w:rStyle w:val="Emphasis"/>
        </w:rPr>
        <w:t>re-establishing a sphere of influence</w:t>
      </w:r>
      <w:r w:rsidRPr="00DF660B">
        <w:rPr>
          <w:sz w:val="16"/>
        </w:rPr>
        <w:t xml:space="preserve"> in Eastern Europe </w:t>
      </w:r>
      <w:r w:rsidRPr="00DF660B">
        <w:rPr>
          <w:rStyle w:val="StyleUnderline"/>
        </w:rPr>
        <w:t>and</w:t>
      </w:r>
      <w:r w:rsidRPr="00DF660B">
        <w:rPr>
          <w:sz w:val="16"/>
        </w:rPr>
        <w:t xml:space="preserve"> he </w:t>
      </w:r>
      <w:r w:rsidRPr="00DF660B">
        <w:rPr>
          <w:rStyle w:val="StyleUnderline"/>
        </w:rPr>
        <w:t>has</w:t>
      </w:r>
      <w:r w:rsidRPr="00DF660B">
        <w:rPr>
          <w:sz w:val="16"/>
        </w:rPr>
        <w:t xml:space="preserve"> </w:t>
      </w:r>
      <w:r w:rsidRPr="00DF660B">
        <w:rPr>
          <w:rStyle w:val="Emphasis"/>
        </w:rPr>
        <w:t>already</w:t>
      </w:r>
      <w:r w:rsidRPr="00DF660B">
        <w:rPr>
          <w:sz w:val="16"/>
        </w:rPr>
        <w:t xml:space="preserve"> </w:t>
      </w:r>
      <w:r w:rsidRPr="00DF660B">
        <w:rPr>
          <w:rStyle w:val="StyleUnderline"/>
        </w:rPr>
        <w:t>invaded</w:t>
      </w:r>
      <w:r w:rsidRPr="00DF660B">
        <w:rPr>
          <w:sz w:val="16"/>
        </w:rPr>
        <w:t xml:space="preserve"> </w:t>
      </w:r>
      <w:r w:rsidRPr="00DF660B">
        <w:rPr>
          <w:rStyle w:val="Emphasis"/>
        </w:rPr>
        <w:t>two</w:t>
      </w:r>
      <w:r w:rsidRPr="00DF660B">
        <w:rPr>
          <w:sz w:val="16"/>
        </w:rPr>
        <w:t xml:space="preserve"> of his </w:t>
      </w:r>
      <w:r w:rsidRPr="00DF660B">
        <w:rPr>
          <w:rStyle w:val="Emphasis"/>
        </w:rPr>
        <w:t>neighbors</w:t>
      </w:r>
      <w:r w:rsidRPr="00DF660B">
        <w:rPr>
          <w:sz w:val="16"/>
        </w:rPr>
        <w:t xml:space="preserve">, Georgia and Ukraine. </w:t>
      </w:r>
      <w:r w:rsidRPr="00DF660B">
        <w:rPr>
          <w:rStyle w:val="Emphasis"/>
        </w:rPr>
        <w:t>China</w:t>
      </w:r>
      <w:r w:rsidRPr="00DF660B">
        <w:rPr>
          <w:sz w:val="16"/>
        </w:rPr>
        <w:t xml:space="preserve"> </w:t>
      </w:r>
      <w:r w:rsidRPr="00DF660B">
        <w:rPr>
          <w:rStyle w:val="StyleUnderline"/>
        </w:rPr>
        <w:t xml:space="preserve">has also declared a long-term </w:t>
      </w:r>
      <w:r w:rsidRPr="00DF660B">
        <w:rPr>
          <w:rStyle w:val="Emphasis"/>
        </w:rPr>
        <w:t>intent</w:t>
      </w:r>
      <w:r w:rsidRPr="00DF660B">
        <w:rPr>
          <w:rStyle w:val="StyleUnderline"/>
        </w:rPr>
        <w:t xml:space="preserve">ion to redraw the map of Asia to </w:t>
      </w:r>
      <w:r w:rsidRPr="00DF660B">
        <w:rPr>
          <w:rStyle w:val="Emphasis"/>
        </w:rPr>
        <w:t>incorporate Taiwan</w:t>
      </w:r>
      <w:r w:rsidRPr="00DF660B">
        <w:rPr>
          <w:sz w:val="16"/>
        </w:rPr>
        <w:t xml:space="preserve"> </w:t>
      </w:r>
      <w:r w:rsidRPr="00DF660B">
        <w:rPr>
          <w:rStyle w:val="StyleUnderline"/>
        </w:rPr>
        <w:t>and it has begun taking contested territory in the</w:t>
      </w:r>
      <w:r w:rsidRPr="00DF660B">
        <w:rPr>
          <w:sz w:val="16"/>
        </w:rPr>
        <w:t xml:space="preserve"> </w:t>
      </w:r>
      <w:r w:rsidRPr="00DF660B">
        <w:rPr>
          <w:rStyle w:val="Emphasis"/>
        </w:rPr>
        <w:t>S</w:t>
      </w:r>
      <w:r w:rsidRPr="00DF660B">
        <w:rPr>
          <w:sz w:val="16"/>
        </w:rPr>
        <w:t xml:space="preserve">outh </w:t>
      </w:r>
      <w:r w:rsidRPr="00DF660B">
        <w:rPr>
          <w:rStyle w:val="Emphasis"/>
        </w:rPr>
        <w:t>C</w:t>
      </w:r>
      <w:r w:rsidRPr="00DF660B">
        <w:rPr>
          <w:sz w:val="16"/>
        </w:rPr>
        <w:t xml:space="preserve">hina </w:t>
      </w:r>
      <w:r w:rsidRPr="00DF660B">
        <w:rPr>
          <w:rStyle w:val="Emphasis"/>
        </w:rPr>
        <w:t>S</w:t>
      </w:r>
      <w:r w:rsidRPr="00DF660B">
        <w:rPr>
          <w:sz w:val="16"/>
        </w:rPr>
        <w:t xml:space="preserve">ea </w:t>
      </w:r>
      <w:r w:rsidRPr="00DF660B">
        <w:rPr>
          <w:rStyle w:val="StyleUnderline"/>
        </w:rPr>
        <w:t>through</w:t>
      </w:r>
      <w:r w:rsidRPr="00DF660B">
        <w:rPr>
          <w:sz w:val="16"/>
        </w:rPr>
        <w:t xml:space="preserve"> </w:t>
      </w:r>
      <w:r w:rsidRPr="00DF660B">
        <w:rPr>
          <w:rStyle w:val="Emphasis"/>
        </w:rPr>
        <w:t>military coercion</w:t>
      </w:r>
      <w:r w:rsidRPr="00DF660B">
        <w:rPr>
          <w:sz w:val="16"/>
        </w:rPr>
        <w:t xml:space="preserve"> </w:t>
      </w:r>
      <w:r w:rsidRPr="00DF660B">
        <w:rPr>
          <w:rStyle w:val="StyleUnderline"/>
        </w:rPr>
        <w:t>and</w:t>
      </w:r>
      <w:r w:rsidRPr="00DF660B">
        <w:rPr>
          <w:sz w:val="16"/>
        </w:rPr>
        <w:t xml:space="preserve"> </w:t>
      </w:r>
      <w:r w:rsidRPr="00DF660B">
        <w:rPr>
          <w:rStyle w:val="Emphasis"/>
        </w:rPr>
        <w:t>gray-zone tactics</w:t>
      </w:r>
      <w:r w:rsidRPr="00DF660B">
        <w:rPr>
          <w:sz w:val="16"/>
        </w:rPr>
        <w:t xml:space="preserve">. </w:t>
      </w:r>
      <w:r w:rsidRPr="00DF660B">
        <w:rPr>
          <w:rStyle w:val="Emphasis"/>
        </w:rPr>
        <w:t>No</w:t>
      </w:r>
      <w:r w:rsidRPr="00DF660B">
        <w:rPr>
          <w:sz w:val="16"/>
        </w:rPr>
        <w:t xml:space="preserve">rth </w:t>
      </w:r>
      <w:r w:rsidRPr="00DF660B">
        <w:rPr>
          <w:rStyle w:val="Emphasis"/>
        </w:rPr>
        <w:t>Ko</w:t>
      </w:r>
      <w:r w:rsidRPr="00DF660B">
        <w:rPr>
          <w:sz w:val="16"/>
        </w:rPr>
        <w:t xml:space="preserve">rea </w:t>
      </w:r>
      <w:r w:rsidRPr="00DF660B">
        <w:rPr>
          <w:rStyle w:val="StyleUnderline"/>
        </w:rPr>
        <w:t>has engaged in repeated bouts of aggression against</w:t>
      </w:r>
      <w:r w:rsidRPr="00DF660B">
        <w:rPr>
          <w:sz w:val="16"/>
        </w:rPr>
        <w:t xml:space="preserve"> </w:t>
      </w:r>
      <w:r w:rsidRPr="00DF660B">
        <w:rPr>
          <w:rStyle w:val="Emphasis"/>
        </w:rPr>
        <w:t>So</w:t>
      </w:r>
      <w:r w:rsidRPr="00DF660B">
        <w:rPr>
          <w:sz w:val="16"/>
        </w:rPr>
        <w:t xml:space="preserve">uth </w:t>
      </w:r>
      <w:r w:rsidRPr="00DF660B">
        <w:rPr>
          <w:rStyle w:val="Emphasis"/>
        </w:rPr>
        <w:t>Ko</w:t>
      </w:r>
      <w:r w:rsidRPr="00DF660B">
        <w:rPr>
          <w:sz w:val="16"/>
        </w:rPr>
        <w:t xml:space="preserve">rea and Seoul’s American ally over the decades. </w:t>
      </w:r>
      <w:r w:rsidRPr="00DF660B">
        <w:rPr>
          <w:rStyle w:val="StyleUnderline"/>
        </w:rPr>
        <w:t>It</w:t>
      </w:r>
      <w:r w:rsidRPr="00DF660B">
        <w:rPr>
          <w:sz w:val="16"/>
        </w:rPr>
        <w:t xml:space="preserve"> </w:t>
      </w:r>
      <w:r w:rsidRPr="00DF660B">
        <w:rPr>
          <w:rStyle w:val="Emphasis"/>
        </w:rPr>
        <w:t>initiated the Korean War</w:t>
      </w:r>
      <w:r w:rsidRPr="00DF660B">
        <w:rPr>
          <w:sz w:val="16"/>
        </w:rPr>
        <w:t xml:space="preserve"> and seized the U.S.S. Pueblo during the Cold War. In recent years, Pyongyang has sunk a South Korean warship and shelled a </w:t>
      </w:r>
      <w:proofErr w:type="gramStart"/>
      <w:r w:rsidRPr="00DF660B">
        <w:rPr>
          <w:sz w:val="16"/>
        </w:rPr>
        <w:t>South Korean island</w:t>
      </w:r>
      <w:proofErr w:type="gramEnd"/>
      <w:r w:rsidRPr="00DF660B">
        <w:rPr>
          <w:sz w:val="16"/>
        </w:rPr>
        <w:t>.</w:t>
      </w:r>
    </w:p>
    <w:p w14:paraId="6EF8ECC8" w14:textId="77777777" w:rsidR="0075382D" w:rsidRPr="00DF660B" w:rsidRDefault="0075382D" w:rsidP="0075382D">
      <w:pPr>
        <w:rPr>
          <w:sz w:val="16"/>
        </w:rPr>
      </w:pPr>
      <w:r w:rsidRPr="00DF660B">
        <w:rPr>
          <w:sz w:val="16"/>
        </w:rPr>
        <w:t xml:space="preserve">U.S. democratic allies in Europe and Asia consistently call upon the United States to maintain a robust nuclear strategy and posture </w:t>
      </w:r>
      <w:proofErr w:type="gramStart"/>
      <w:r w:rsidRPr="00DF660B">
        <w:rPr>
          <w:sz w:val="16"/>
        </w:rPr>
        <w:t>in order to</w:t>
      </w:r>
      <w:proofErr w:type="gramEnd"/>
      <w:r w:rsidRPr="00DF660B">
        <w:rPr>
          <w:sz w:val="16"/>
        </w:rPr>
        <w:t xml:space="preserve">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5EA0A63F" w14:textId="77777777" w:rsidR="0075382D" w:rsidRPr="00DF660B" w:rsidRDefault="0075382D" w:rsidP="0075382D">
      <w:pPr>
        <w:rPr>
          <w:sz w:val="16"/>
        </w:rPr>
      </w:pPr>
      <w:r w:rsidRPr="00DF660B">
        <w:rPr>
          <w:sz w:val="16"/>
        </w:rPr>
        <w:t xml:space="preserve">Therefore, it is true that nuclear weapons have deterred great power war for over seventy years, but it is important to consider whose potential aggression has been deterred. </w:t>
      </w:r>
      <w:r w:rsidRPr="00DF660B">
        <w:rPr>
          <w:rStyle w:val="StyleUnderline"/>
        </w:rPr>
        <w:t>If nuclear weapons were to be un-invented or nuclear deterrence to fail</w:t>
      </w:r>
      <w:r w:rsidRPr="00DF660B">
        <w:rPr>
          <w:sz w:val="16"/>
        </w:rPr>
        <w:t xml:space="preserve">, any </w:t>
      </w:r>
      <w:r w:rsidRPr="00DF660B">
        <w:rPr>
          <w:rStyle w:val="StyleUnderline"/>
        </w:rPr>
        <w:t>ensuing</w:t>
      </w:r>
      <w:r w:rsidRPr="00DF660B">
        <w:rPr>
          <w:sz w:val="16"/>
        </w:rPr>
        <w:t xml:space="preserve"> </w:t>
      </w:r>
      <w:r w:rsidRPr="00DF660B">
        <w:rPr>
          <w:rStyle w:val="Emphasis"/>
        </w:rPr>
        <w:t>aggression</w:t>
      </w:r>
      <w:r w:rsidRPr="00DF660B">
        <w:rPr>
          <w:sz w:val="16"/>
        </w:rPr>
        <w:t xml:space="preserve"> </w:t>
      </w:r>
      <w:r w:rsidRPr="00DF660B">
        <w:rPr>
          <w:rStyle w:val="StyleUnderline"/>
        </w:rPr>
        <w:t>would</w:t>
      </w:r>
      <w:r w:rsidRPr="00DF660B">
        <w:rPr>
          <w:sz w:val="16"/>
        </w:rPr>
        <w:t xml:space="preserve"> most likely </w:t>
      </w:r>
      <w:r w:rsidRPr="00DF660B">
        <w:rPr>
          <w:rStyle w:val="StyleUnderline"/>
        </w:rPr>
        <w:t>be conducted</w:t>
      </w:r>
      <w:r w:rsidRPr="00DF660B">
        <w:rPr>
          <w:sz w:val="16"/>
        </w:rPr>
        <w:t xml:space="preserve">, </w:t>
      </w:r>
      <w:r w:rsidRPr="00DF660B">
        <w:rPr>
          <w:rStyle w:val="Emphasis"/>
        </w:rPr>
        <w:t>not</w:t>
      </w:r>
      <w:r w:rsidRPr="00DF660B">
        <w:rPr>
          <w:sz w:val="16"/>
        </w:rPr>
        <w:t xml:space="preserve"> </w:t>
      </w:r>
      <w:r w:rsidRPr="00DF660B">
        <w:rPr>
          <w:rStyle w:val="StyleUnderline"/>
        </w:rPr>
        <w:t>by 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StyleUnderline"/>
        </w:rPr>
        <w:t>but by</w:t>
      </w:r>
      <w:r w:rsidRPr="00DF660B">
        <w:rPr>
          <w:sz w:val="16"/>
        </w:rPr>
        <w:t xml:space="preserve"> </w:t>
      </w:r>
      <w:r w:rsidRPr="00DF660B">
        <w:rPr>
          <w:rStyle w:val="Emphasis"/>
        </w:rPr>
        <w:t>Moscow, Beijing, or Pyongyang against</w:t>
      </w:r>
      <w:r w:rsidRPr="00DF660B">
        <w:rPr>
          <w:sz w:val="16"/>
        </w:rPr>
        <w:t xml:space="preserve"> their </w:t>
      </w:r>
      <w:r w:rsidRPr="00DF660B">
        <w:rPr>
          <w:rStyle w:val="Emphasis"/>
        </w:rPr>
        <w:t>regional neighbors</w:t>
      </w:r>
      <w:r w:rsidRPr="00DF660B">
        <w:rPr>
          <w:sz w:val="16"/>
        </w:rPr>
        <w:t>. It is specifically U.S. nuclear weapons that are the most important element for keeping the peace in Europe and Asia.</w:t>
      </w:r>
    </w:p>
    <w:p w14:paraId="5416A6D0" w14:textId="77777777" w:rsidR="0075382D" w:rsidRPr="00DF660B" w:rsidRDefault="0075382D" w:rsidP="0075382D">
      <w:pPr>
        <w:rPr>
          <w:sz w:val="16"/>
        </w:rPr>
      </w:pPr>
      <w:r w:rsidRPr="00DF660B">
        <w:rPr>
          <w:sz w:val="16"/>
        </w:rPr>
        <w:t>U.S. nuclear weapons and nonproliferation</w:t>
      </w:r>
    </w:p>
    <w:p w14:paraId="040A50EF" w14:textId="77777777" w:rsidR="0075382D" w:rsidRPr="00DF660B" w:rsidRDefault="0075382D" w:rsidP="0075382D">
      <w:pPr>
        <w:rPr>
          <w:sz w:val="16"/>
        </w:rPr>
      </w:pPr>
      <w:r w:rsidRPr="00DF660B">
        <w:rPr>
          <w:sz w:val="16"/>
        </w:rPr>
        <w:t>The United States has also contributed to the security of the rules-based international system by halting the spread of the world’s most dangerous weapons. Once again, in this domain, U.S. nuclear weapons have been central to these efforts.</w:t>
      </w:r>
    </w:p>
    <w:p w14:paraId="1ACF8C5C" w14:textId="77777777" w:rsidR="0075382D" w:rsidRPr="00DF660B" w:rsidRDefault="0075382D" w:rsidP="0075382D">
      <w:pPr>
        <w:rPr>
          <w:sz w:val="16"/>
        </w:rPr>
      </w:pPr>
      <w:r w:rsidRPr="00DF660B">
        <w:rPr>
          <w:sz w:val="16"/>
        </w:rPr>
        <w:t>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w:t>
      </w:r>
    </w:p>
    <w:p w14:paraId="27486D5B" w14:textId="77777777" w:rsidR="0075382D" w:rsidRPr="00DF660B" w:rsidRDefault="0075382D" w:rsidP="0075382D">
      <w:pPr>
        <w:rPr>
          <w:sz w:val="16"/>
        </w:rPr>
      </w:pPr>
      <w:r w:rsidRPr="00DF660B">
        <w:rPr>
          <w:sz w:val="16"/>
        </w:rPr>
        <w:t>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w:t>
      </w:r>
    </w:p>
    <w:p w14:paraId="2097FDEC" w14:textId="77777777" w:rsidR="0075382D" w:rsidRPr="00DF660B" w:rsidRDefault="0075382D" w:rsidP="0075382D">
      <w:pPr>
        <w:rPr>
          <w:sz w:val="16"/>
        </w:rPr>
      </w:pPr>
      <w:r w:rsidRPr="00DF660B">
        <w:rPr>
          <w:sz w:val="16"/>
        </w:rPr>
        <w:t>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w:t>
      </w:r>
    </w:p>
    <w:p w14:paraId="01F5139D" w14:textId="77777777" w:rsidR="0075382D" w:rsidRPr="00DF660B" w:rsidRDefault="0075382D" w:rsidP="0075382D">
      <w:pPr>
        <w:rPr>
          <w:sz w:val="16"/>
        </w:rPr>
      </w:pPr>
      <w:r w:rsidRPr="00DF660B">
        <w:rPr>
          <w:sz w:val="16"/>
        </w:rPr>
        <w:t>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w:t>
      </w:r>
    </w:p>
    <w:p w14:paraId="31FE2F73" w14:textId="77777777" w:rsidR="0075382D" w:rsidRPr="00DF660B" w:rsidRDefault="0075382D" w:rsidP="0075382D">
      <w:pPr>
        <w:rPr>
          <w:sz w:val="16"/>
        </w:rPr>
      </w:pPr>
      <w:r w:rsidRPr="00DF660B">
        <w:rPr>
          <w:sz w:val="16"/>
        </w:rPr>
        <w:t>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w:t>
      </w:r>
    </w:p>
    <w:p w14:paraId="7F6F1835" w14:textId="77777777" w:rsidR="0075382D" w:rsidRPr="00DF660B" w:rsidRDefault="0075382D" w:rsidP="0075382D">
      <w:pPr>
        <w:rPr>
          <w:sz w:val="16"/>
        </w:rPr>
      </w:pPr>
      <w:r w:rsidRPr="00DF660B">
        <w:rPr>
          <w:sz w:val="16"/>
        </w:rPr>
        <w:t xml:space="preserve">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w:t>
      </w:r>
      <w:proofErr w:type="gramStart"/>
      <w:r w:rsidRPr="00DF660B">
        <w:rPr>
          <w:sz w:val="16"/>
        </w:rPr>
        <w:t>All of</w:t>
      </w:r>
      <w:proofErr w:type="gramEnd"/>
      <w:r w:rsidRPr="00DF660B">
        <w:rPr>
          <w:sz w:val="16"/>
        </w:rPr>
        <w:t xml:space="preserve"> these countries remain at risk of exporting sensitive nuclear technology in the future, intentionally fueling proliferation in a bid to advance their revisionist aims.</w:t>
      </w:r>
    </w:p>
    <w:p w14:paraId="64009A65" w14:textId="77777777" w:rsidR="0075382D" w:rsidRPr="00DF660B" w:rsidRDefault="0075382D" w:rsidP="0075382D">
      <w:pPr>
        <w:rPr>
          <w:sz w:val="16"/>
        </w:rPr>
      </w:pPr>
      <w:r w:rsidRPr="00DF660B">
        <w:rPr>
          <w:sz w:val="16"/>
        </w:rPr>
        <w:t>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w:t>
      </w:r>
    </w:p>
    <w:p w14:paraId="062FF953" w14:textId="77777777" w:rsidR="0075382D" w:rsidRPr="00DF660B" w:rsidRDefault="0075382D" w:rsidP="0075382D">
      <w:pPr>
        <w:rPr>
          <w:sz w:val="16"/>
        </w:rPr>
      </w:pPr>
      <w:r w:rsidRPr="00DF660B">
        <w:rPr>
          <w:sz w:val="16"/>
        </w:rPr>
        <w:t>In sum, U.S. nuclear weapons also contribute to the security of the rules-based system by reinforcing the nonproliferation regime and preventing the spread of nuclear weapons.</w:t>
      </w:r>
    </w:p>
    <w:p w14:paraId="797C9674" w14:textId="77777777" w:rsidR="0075382D" w:rsidRPr="00DF660B" w:rsidRDefault="0075382D" w:rsidP="0075382D">
      <w:pPr>
        <w:rPr>
          <w:sz w:val="16"/>
        </w:rPr>
      </w:pPr>
      <w:r w:rsidRPr="00DF660B">
        <w:rPr>
          <w:sz w:val="16"/>
        </w:rPr>
        <w:t>The imperative of U.S. nuclear modernization</w:t>
      </w:r>
    </w:p>
    <w:p w14:paraId="3BA4CDE9" w14:textId="77777777" w:rsidR="0075382D" w:rsidRPr="00DF660B" w:rsidRDefault="0075382D" w:rsidP="0075382D">
      <w:pPr>
        <w:rPr>
          <w:sz w:val="16"/>
        </w:rPr>
      </w:pPr>
      <w:r w:rsidRPr="00DF660B">
        <w:rPr>
          <w:sz w:val="16"/>
        </w:rPr>
        <w:t xml:space="preserve">United States’ nuclear </w:t>
      </w:r>
      <w:r w:rsidRPr="00DF660B">
        <w:rPr>
          <w:rStyle w:val="StyleUnderline"/>
        </w:rPr>
        <w:t xml:space="preserve">weapons have provided for international security and stability for the past three-quarters of a century, but, if they are to </w:t>
      </w:r>
      <w:r w:rsidRPr="00DF660B">
        <w:rPr>
          <w:rStyle w:val="Emphasis"/>
        </w:rPr>
        <w:t>continue</w:t>
      </w:r>
      <w:r w:rsidRPr="00DF660B">
        <w:rPr>
          <w:sz w:val="16"/>
        </w:rPr>
        <w:t xml:space="preserve"> </w:t>
      </w:r>
      <w:r w:rsidRPr="00DF660B">
        <w:rPr>
          <w:rStyle w:val="StyleUnderline"/>
        </w:rPr>
        <w:t xml:space="preserve">to play that role in the future, then they must be </w:t>
      </w:r>
      <w:r w:rsidRPr="00DF660B">
        <w:rPr>
          <w:rStyle w:val="Emphasis"/>
        </w:rPr>
        <w:t>modernized</w:t>
      </w:r>
      <w:r w:rsidRPr="00DF660B">
        <w:rPr>
          <w:sz w:val="16"/>
        </w:rPr>
        <w:t>.</w:t>
      </w:r>
    </w:p>
    <w:p w14:paraId="3C7C4188" w14:textId="77777777" w:rsidR="0075382D" w:rsidRPr="00DF660B" w:rsidRDefault="0075382D" w:rsidP="0075382D">
      <w:pPr>
        <w:rPr>
          <w:sz w:val="16"/>
        </w:rPr>
      </w:pPr>
      <w:r w:rsidRPr="00DF660B">
        <w:rPr>
          <w:sz w:val="16"/>
        </w:rPr>
        <w:t>The U.S. strategic nuclear forces consist of a triad of delivery vehicles: 1) submarine-launched ballistic missiles (SLBMs) deployed on ballistic missile submarines (</w:t>
      </w:r>
      <w:r w:rsidRPr="00DF660B">
        <w:rPr>
          <w:rStyle w:val="Emphasis"/>
        </w:rPr>
        <w:t>SSBNs</w:t>
      </w:r>
      <w:r w:rsidRPr="00DF660B">
        <w:rPr>
          <w:sz w:val="16"/>
        </w:rPr>
        <w:t>); 2) intercontinental ballistic missiles (</w:t>
      </w:r>
      <w:r w:rsidRPr="00DF660B">
        <w:rPr>
          <w:rStyle w:val="Emphasis"/>
        </w:rPr>
        <w:t>ICBMs</w:t>
      </w:r>
      <w:r w:rsidRPr="00DF660B">
        <w:rPr>
          <w:sz w:val="16"/>
        </w:rPr>
        <w:t xml:space="preserve">); </w:t>
      </w:r>
      <w:r w:rsidRPr="00DF660B">
        <w:rPr>
          <w:rStyle w:val="StyleUnderline"/>
        </w:rPr>
        <w:t>and</w:t>
      </w:r>
      <w:r w:rsidRPr="00DF660B">
        <w:rPr>
          <w:sz w:val="16"/>
        </w:rPr>
        <w:t xml:space="preserve"> 3) strategic bombers (including the B-2 and B-52) carrying gravity bombs and </w:t>
      </w:r>
      <w:proofErr w:type="spellStart"/>
      <w:r w:rsidRPr="00DF660B">
        <w:rPr>
          <w:sz w:val="16"/>
        </w:rPr>
        <w:t>airlaunched</w:t>
      </w:r>
      <w:proofErr w:type="spellEnd"/>
      <w:r w:rsidRPr="00DF660B">
        <w:rPr>
          <w:sz w:val="16"/>
        </w:rPr>
        <w:t xml:space="preserve"> cruise missiles (</w:t>
      </w:r>
      <w:r w:rsidRPr="00DF660B">
        <w:rPr>
          <w:rStyle w:val="Emphasis"/>
        </w:rPr>
        <w:t>ALCMs</w:t>
      </w:r>
      <w:r w:rsidRPr="00DF660B">
        <w:rPr>
          <w:sz w:val="16"/>
        </w:rPr>
        <w:t>).</w:t>
      </w:r>
    </w:p>
    <w:p w14:paraId="05EAC8BD" w14:textId="77777777" w:rsidR="0075382D" w:rsidRPr="00DF660B" w:rsidRDefault="0075382D" w:rsidP="0075382D">
      <w:pPr>
        <w:rPr>
          <w:sz w:val="16"/>
        </w:rPr>
      </w:pPr>
      <w:r w:rsidRPr="00DF660B">
        <w:rPr>
          <w:sz w:val="16"/>
        </w:rPr>
        <w:t xml:space="preserve">These capabilities </w:t>
      </w:r>
      <w:r w:rsidRPr="00DF660B">
        <w:rPr>
          <w:rStyle w:val="StyleUnderline"/>
        </w:rPr>
        <w:t>are</w:t>
      </w:r>
      <w:r w:rsidRPr="00DF660B">
        <w:rPr>
          <w:sz w:val="16"/>
        </w:rPr>
        <w:t xml:space="preserve"> </w:t>
      </w:r>
      <w:r w:rsidRPr="00DF660B">
        <w:rPr>
          <w:rStyle w:val="Emphasis"/>
        </w:rPr>
        <w:t>aging</w:t>
      </w:r>
      <w:r w:rsidRPr="00DF660B">
        <w:rPr>
          <w:sz w:val="16"/>
        </w:rPr>
        <w:t xml:space="preserve">, however, </w:t>
      </w:r>
      <w:r w:rsidRPr="00DF660B">
        <w:rPr>
          <w:rStyle w:val="StyleUnderline"/>
        </w:rPr>
        <w:t>and</w:t>
      </w:r>
      <w:r w:rsidRPr="00DF660B">
        <w:rPr>
          <w:sz w:val="16"/>
        </w:rPr>
        <w:t xml:space="preserve"> </w:t>
      </w:r>
      <w:r w:rsidRPr="00DF660B">
        <w:rPr>
          <w:rStyle w:val="Emphasis"/>
        </w:rPr>
        <w:t>must be updated</w:t>
      </w:r>
      <w:r w:rsidRPr="00DF660B">
        <w:rPr>
          <w:sz w:val="16"/>
        </w:rPr>
        <w:t>.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w:t>
      </w:r>
    </w:p>
    <w:p w14:paraId="1B23B555" w14:textId="77777777" w:rsidR="0075382D" w:rsidRPr="00DF660B" w:rsidRDefault="0075382D" w:rsidP="0075382D">
      <w:pPr>
        <w:rPr>
          <w:sz w:val="16"/>
        </w:rPr>
      </w:pPr>
      <w:r w:rsidRPr="00DF660B">
        <w:rPr>
          <w:sz w:val="16"/>
        </w:rPr>
        <w:t xml:space="preserve">For the land-based leg, the Minuteman III ICBMs were first deployed in 1970, and they were meant to have a 10-year service life. This service life has been extended multiple times, but the United States cannot continue to rely on this capability beyond </w:t>
      </w:r>
      <w:proofErr w:type="gramStart"/>
      <w:r w:rsidRPr="00DF660B">
        <w:rPr>
          <w:sz w:val="16"/>
        </w:rPr>
        <w:t>2030.34</w:t>
      </w:r>
      <w:proofErr w:type="gramEnd"/>
    </w:p>
    <w:p w14:paraId="43F039F9" w14:textId="77777777" w:rsidR="0075382D" w:rsidRPr="00DF660B" w:rsidRDefault="0075382D" w:rsidP="0075382D">
      <w:pPr>
        <w:rPr>
          <w:sz w:val="16"/>
        </w:rPr>
      </w:pPr>
      <w:r w:rsidRPr="00DF660B">
        <w:rPr>
          <w:sz w:val="16"/>
        </w:rPr>
        <w:t>Turning to the air leg of the triad, U.S. ALCMs are now 25 years past their expected design life.35 The United States also needs to ensure that its stealth bombers can continue to penetrate current and future enemy air defense systems.</w:t>
      </w:r>
    </w:p>
    <w:p w14:paraId="71ECD2DB" w14:textId="77777777" w:rsidR="0075382D" w:rsidRPr="00DF660B" w:rsidRDefault="0075382D" w:rsidP="0075382D">
      <w:pPr>
        <w:rPr>
          <w:sz w:val="16"/>
        </w:rPr>
      </w:pPr>
      <w:r w:rsidRPr="00DF660B">
        <w:rPr>
          <w:rStyle w:val="StyleUnderline"/>
        </w:rPr>
        <w:t>Beyond</w:t>
      </w:r>
      <w:r w:rsidRPr="00DF660B">
        <w:rPr>
          <w:sz w:val="16"/>
        </w:rPr>
        <w:t xml:space="preserve"> the </w:t>
      </w:r>
      <w:r w:rsidRPr="00DF660B">
        <w:rPr>
          <w:rStyle w:val="Emphasis"/>
        </w:rPr>
        <w:t>delivery</w:t>
      </w:r>
      <w:r w:rsidRPr="00DF660B">
        <w:rPr>
          <w:sz w:val="16"/>
        </w:rPr>
        <w:t xml:space="preserve"> </w:t>
      </w:r>
      <w:r w:rsidRPr="00DF660B">
        <w:rPr>
          <w:rStyle w:val="StyleUnderline"/>
        </w:rPr>
        <w:t>systems, the underlying</w:t>
      </w:r>
      <w:r w:rsidRPr="00DF660B">
        <w:rPr>
          <w:sz w:val="16"/>
        </w:rPr>
        <w:t xml:space="preserve"> nuclear command, control, and communications (</w:t>
      </w:r>
      <w:r w:rsidRPr="00DF660B">
        <w:rPr>
          <w:rStyle w:val="Emphasis"/>
        </w:rPr>
        <w:t>NC3</w:t>
      </w:r>
      <w:r w:rsidRPr="00DF660B">
        <w:rPr>
          <w:sz w:val="16"/>
        </w:rPr>
        <w:t xml:space="preserve">) </w:t>
      </w:r>
      <w:r w:rsidRPr="00DF660B">
        <w:rPr>
          <w:rStyle w:val="StyleUnderline"/>
        </w:rPr>
        <w:t>system is</w:t>
      </w:r>
      <w:r w:rsidRPr="00DF660B">
        <w:rPr>
          <w:sz w:val="16"/>
        </w:rPr>
        <w:t xml:space="preserve"> also three </w:t>
      </w:r>
      <w:r w:rsidRPr="00DF660B">
        <w:rPr>
          <w:rStyle w:val="Emphasis"/>
        </w:rPr>
        <w:t>decades old</w:t>
      </w:r>
      <w:r w:rsidRPr="00DF660B">
        <w:rPr>
          <w:sz w:val="16"/>
        </w:rPr>
        <w:t xml:space="preserve"> </w:t>
      </w:r>
      <w:r w:rsidRPr="00DF660B">
        <w:rPr>
          <w:rStyle w:val="StyleUnderline"/>
        </w:rPr>
        <w:t>and</w:t>
      </w:r>
      <w:r w:rsidRPr="00DF660B">
        <w:rPr>
          <w:sz w:val="16"/>
        </w:rPr>
        <w:t xml:space="preserve"> is </w:t>
      </w:r>
      <w:r w:rsidRPr="00DF660B">
        <w:rPr>
          <w:rStyle w:val="Emphasis"/>
        </w:rPr>
        <w:t>vulnerable</w:t>
      </w:r>
      <w:r w:rsidRPr="00DF660B">
        <w:rPr>
          <w:sz w:val="16"/>
        </w:rPr>
        <w:t xml:space="preserve"> to new space and cyber threats.36 Lastly, </w:t>
      </w:r>
      <w:r w:rsidRPr="00DF660B">
        <w:rPr>
          <w:rStyle w:val="StyleUnderline"/>
        </w:rPr>
        <w:t>the</w:t>
      </w:r>
      <w:r w:rsidRPr="00DF660B">
        <w:rPr>
          <w:sz w:val="16"/>
        </w:rPr>
        <w:t xml:space="preserve"> </w:t>
      </w:r>
      <w:r w:rsidRPr="00DF660B">
        <w:rPr>
          <w:rStyle w:val="Emphasis"/>
        </w:rPr>
        <w:t>warheads themselves</w:t>
      </w:r>
      <w:r w:rsidRPr="00DF660B">
        <w:rPr>
          <w:sz w:val="16"/>
        </w:rPr>
        <w:t xml:space="preserve"> </w:t>
      </w:r>
      <w:r w:rsidRPr="00DF660B">
        <w:rPr>
          <w:rStyle w:val="StyleUnderline"/>
        </w:rPr>
        <w:t>are aging</w:t>
      </w:r>
      <w:r w:rsidRPr="00DF660B">
        <w:rPr>
          <w:sz w:val="16"/>
        </w:rPr>
        <w:t xml:space="preserve">, as many were built in 1976, 1978, 1980, and 1988. These warheads require life extension programs for continued survival.37 </w:t>
      </w:r>
    </w:p>
    <w:p w14:paraId="25620DC0" w14:textId="77777777" w:rsidR="0075382D" w:rsidRPr="00DF660B" w:rsidRDefault="0075382D" w:rsidP="0075382D">
      <w:pPr>
        <w:rPr>
          <w:sz w:val="16"/>
        </w:rPr>
      </w:pPr>
      <w:r w:rsidRPr="00DF660B">
        <w:rPr>
          <w:sz w:val="16"/>
        </w:rPr>
        <w:t xml:space="preserve">In sum, U.S. nuclear weapons were built at the end of the Cold War in the 1970s and 1980s. If you drive a car, it is likely that it was not built in the 1970s or 1980s. And, if it was, then it is not likely very reliable. </w:t>
      </w:r>
      <w:proofErr w:type="gramStart"/>
      <w:r w:rsidRPr="00DF660B">
        <w:rPr>
          <w:sz w:val="16"/>
        </w:rPr>
        <w:t>As long as</w:t>
      </w:r>
      <w:proofErr w:type="gramEnd"/>
      <w:r w:rsidRPr="00DF660B">
        <w:rPr>
          <w:sz w:val="16"/>
        </w:rPr>
        <w:t xml:space="preserve"> the United States possesses a nuclear deterrent, it must ensure that it is safe, effective, and reliable. This can only be achieved with modernized capabilities.38</w:t>
      </w:r>
    </w:p>
    <w:p w14:paraId="3DB651B2" w14:textId="77777777" w:rsidR="0075382D" w:rsidRPr="00DF660B" w:rsidRDefault="0075382D" w:rsidP="0075382D">
      <w:pPr>
        <w:rPr>
          <w:sz w:val="16"/>
        </w:rPr>
      </w:pPr>
      <w:r w:rsidRPr="00DF660B">
        <w:rPr>
          <w:sz w:val="16"/>
        </w:rPr>
        <w:t>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w:t>
      </w:r>
    </w:p>
    <w:p w14:paraId="1668F66E" w14:textId="77777777" w:rsidR="0075382D" w:rsidRPr="00DF660B" w:rsidRDefault="0075382D" w:rsidP="0075382D">
      <w:pPr>
        <w:rPr>
          <w:sz w:val="16"/>
        </w:rPr>
      </w:pPr>
      <w:r w:rsidRPr="00DF660B">
        <w:rPr>
          <w:sz w:val="16"/>
        </w:rPr>
        <w:t>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w:t>
      </w:r>
    </w:p>
    <w:p w14:paraId="53C2887E" w14:textId="77777777" w:rsidR="0075382D" w:rsidRPr="00DF660B" w:rsidRDefault="0075382D" w:rsidP="0075382D">
      <w:pPr>
        <w:rPr>
          <w:sz w:val="16"/>
        </w:rPr>
      </w:pPr>
      <w:r w:rsidRPr="00DF660B">
        <w:rPr>
          <w:sz w:val="16"/>
        </w:rPr>
        <w:t xml:space="preserve">These </w:t>
      </w:r>
      <w:r w:rsidRPr="00DF660B">
        <w:rPr>
          <w:rStyle w:val="StyleUnderline"/>
        </w:rPr>
        <w:t xml:space="preserve">modernization plans have </w:t>
      </w:r>
      <w:r w:rsidRPr="00DF660B">
        <w:rPr>
          <w:rStyle w:val="Emphasis"/>
        </w:rPr>
        <w:t>strong bipartisan support</w:t>
      </w:r>
      <w:r w:rsidRPr="00DF660B">
        <w:rPr>
          <w:sz w:val="16"/>
        </w:rPr>
        <w:t xml:space="preserve"> with senior defense officials on both sides of the aisle attesting to the need for these capabilities.45 </w:t>
      </w:r>
      <w:r w:rsidRPr="00DF660B">
        <w:rPr>
          <w:rStyle w:val="StyleUnderline"/>
        </w:rPr>
        <w:t>Nevertheless, some analysts have questioned the desirability and feasibility</w:t>
      </w:r>
      <w:r w:rsidRPr="00DF660B">
        <w:rPr>
          <w:sz w:val="16"/>
        </w:rPr>
        <w:t xml:space="preserve"> of U.S. nuclear modernization.46 Some have </w:t>
      </w:r>
      <w:r w:rsidRPr="00DF660B">
        <w:rPr>
          <w:rStyle w:val="StyleUnderline"/>
        </w:rPr>
        <w:t>argued</w:t>
      </w:r>
      <w:r w:rsidRPr="00DF660B">
        <w:rPr>
          <w:sz w:val="16"/>
        </w:rPr>
        <w:t xml:space="preserve"> that U.S. </w:t>
      </w:r>
      <w:r w:rsidRPr="00DF660B">
        <w:rPr>
          <w:rStyle w:val="StyleUnderline"/>
        </w:rPr>
        <w:t xml:space="preserve">nuclear modernization is </w:t>
      </w:r>
      <w:r w:rsidRPr="00DF660B">
        <w:rPr>
          <w:rStyle w:val="Emphasis"/>
        </w:rPr>
        <w:t>too expensive</w:t>
      </w:r>
      <w:r w:rsidRPr="00DF660B">
        <w:rPr>
          <w:sz w:val="16"/>
        </w:rPr>
        <w:t xml:space="preserve">. The Congressional Budget Office (CBO) estimates that the cost of nuclear modernization over the next thirty years will come to over $1 trillion. Critics argue that this is </w:t>
      </w:r>
      <w:proofErr w:type="gramStart"/>
      <w:r w:rsidRPr="00DF660B">
        <w:rPr>
          <w:sz w:val="16"/>
        </w:rPr>
        <w:t>unaffordable</w:t>
      </w:r>
      <w:proofErr w:type="gramEnd"/>
      <w:r w:rsidRPr="00DF660B">
        <w:rPr>
          <w:sz w:val="16"/>
        </w:rPr>
        <w:t xml:space="preserv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w:t>
      </w:r>
      <w:proofErr w:type="gramStart"/>
      <w:r w:rsidRPr="00DF660B">
        <w:rPr>
          <w:sz w:val="16"/>
        </w:rPr>
        <w:t>48</w:t>
      </w:r>
      <w:proofErr w:type="gramEnd"/>
    </w:p>
    <w:p w14:paraId="68FB1BE5" w14:textId="77777777" w:rsidR="0075382D" w:rsidRPr="00DF660B" w:rsidRDefault="0075382D" w:rsidP="0075382D">
      <w:pPr>
        <w:rPr>
          <w:sz w:val="16"/>
        </w:rPr>
      </w:pPr>
      <w:r w:rsidRPr="00DF660B">
        <w:rPr>
          <w:rStyle w:val="StyleUnderline"/>
        </w:rPr>
        <w:t>Other critics</w:t>
      </w:r>
      <w:r w:rsidRPr="00DF660B">
        <w:rPr>
          <w:sz w:val="16"/>
        </w:rPr>
        <w:t xml:space="preserve"> of U.S. modernization plans </w:t>
      </w:r>
      <w:r w:rsidRPr="00DF660B">
        <w:rPr>
          <w:rStyle w:val="StyleUnderline"/>
        </w:rPr>
        <w:t xml:space="preserve">charge that building a new generation of nuclear weapons will fuel an </w:t>
      </w:r>
      <w:r w:rsidRPr="00DF660B">
        <w:rPr>
          <w:rStyle w:val="Emphasis"/>
        </w:rPr>
        <w:t>arms race with Russia and China</w:t>
      </w:r>
      <w:r w:rsidRPr="00DF660B">
        <w:rPr>
          <w:sz w:val="16"/>
        </w:rPr>
        <w:t xml:space="preserve">.49 </w:t>
      </w:r>
      <w:r w:rsidRPr="00DF660B">
        <w:rPr>
          <w:rStyle w:val="StyleUnderline"/>
        </w:rPr>
        <w:t>But</w:t>
      </w:r>
      <w:r w:rsidRPr="00DF660B">
        <w:rPr>
          <w:sz w:val="16"/>
        </w:rPr>
        <w:t xml:space="preserve"> </w:t>
      </w:r>
      <w:r w:rsidRPr="00DF660B">
        <w:rPr>
          <w:rStyle w:val="Emphasis"/>
        </w:rPr>
        <w:t>this is incorrect</w:t>
      </w:r>
      <w:r w:rsidRPr="00DF660B">
        <w:rPr>
          <w:sz w:val="16"/>
        </w:rPr>
        <w:t xml:space="preserve">. </w:t>
      </w:r>
      <w:r w:rsidRPr="00DF660B">
        <w:rPr>
          <w:rStyle w:val="StyleUnderline"/>
        </w:rPr>
        <w:t xml:space="preserve">Russia and China are </w:t>
      </w:r>
      <w:r w:rsidRPr="00DF660B">
        <w:rPr>
          <w:rStyle w:val="Emphasis"/>
        </w:rPr>
        <w:t>already modernizing their forces</w:t>
      </w:r>
      <w:r w:rsidRPr="00DF660B">
        <w:rPr>
          <w:sz w:val="16"/>
        </w:rPr>
        <w:t xml:space="preserve">, and this is occurring </w:t>
      </w:r>
      <w:r w:rsidRPr="00DF660B">
        <w:rPr>
          <w:rStyle w:val="Emphasis"/>
        </w:rPr>
        <w:t>irrespective of decisions made in Washington</w:t>
      </w:r>
      <w:r w:rsidRPr="00DF660B">
        <w:rPr>
          <w:sz w:val="16"/>
        </w:rPr>
        <w:t xml:space="preserve">. Indeed, </w:t>
      </w:r>
      <w:r w:rsidRPr="00DF660B">
        <w:rPr>
          <w:rStyle w:val="StyleUnderline"/>
        </w:rPr>
        <w:t xml:space="preserve">Russia is </w:t>
      </w:r>
      <w:r w:rsidRPr="00DF660B">
        <w:rPr>
          <w:rStyle w:val="Emphasis"/>
        </w:rPr>
        <w:t>finishing</w:t>
      </w:r>
      <w:r w:rsidRPr="00DF660B">
        <w:rPr>
          <w:sz w:val="16"/>
        </w:rPr>
        <w:t xml:space="preserve"> </w:t>
      </w:r>
      <w:r w:rsidRPr="00DF660B">
        <w:rPr>
          <w:rStyle w:val="StyleUnderline"/>
        </w:rPr>
        <w:t xml:space="preserve">a modernization cycle and is building </w:t>
      </w:r>
      <w:r w:rsidRPr="00DF660B">
        <w:rPr>
          <w:rStyle w:val="Emphasis"/>
        </w:rPr>
        <w:t>new, exotic nuclear weapons</w:t>
      </w:r>
      <w:r w:rsidRPr="00DF660B">
        <w:rPr>
          <w:sz w:val="16"/>
        </w:rPr>
        <w:t xml:space="preserve">, </w:t>
      </w:r>
      <w:r w:rsidRPr="00DF660B">
        <w:rPr>
          <w:rStyle w:val="StyleUnderline"/>
        </w:rPr>
        <w:t xml:space="preserve">such as a </w:t>
      </w:r>
      <w:r w:rsidRPr="00DF660B">
        <w:rPr>
          <w:rStyle w:val="Emphasis"/>
        </w:rPr>
        <w:t>nuclear sub</w:t>
      </w:r>
      <w:r w:rsidRPr="00DF660B">
        <w:rPr>
          <w:rStyle w:val="StyleUnderline"/>
        </w:rPr>
        <w:t xml:space="preserve">marine </w:t>
      </w:r>
      <w:r w:rsidRPr="00DF660B">
        <w:rPr>
          <w:rStyle w:val="Emphasis"/>
        </w:rPr>
        <w:t>drone</w:t>
      </w:r>
      <w:r w:rsidRPr="00DF660B">
        <w:rPr>
          <w:rStyle w:val="StyleUnderline"/>
        </w:rPr>
        <w:t xml:space="preserve">, that have </w:t>
      </w:r>
      <w:r w:rsidRPr="00DF660B">
        <w:rPr>
          <w:rStyle w:val="Emphasis"/>
        </w:rPr>
        <w:t>never been contemplated</w:t>
      </w:r>
      <w:r w:rsidRPr="00DF660B">
        <w:rPr>
          <w:sz w:val="16"/>
        </w:rPr>
        <w:t xml:space="preserve"> </w:t>
      </w:r>
      <w:r w:rsidRPr="00DF660B">
        <w:rPr>
          <w:rStyle w:val="StyleUnderline"/>
        </w:rPr>
        <w:t>in Washington</w:t>
      </w:r>
      <w:r w:rsidRPr="00DF660B">
        <w:rPr>
          <w:sz w:val="16"/>
        </w:rPr>
        <w:t xml:space="preserve">. When Secretary Carter was asked if U.S. nuclear modernization was stimulating an arms race, he replied, “we know they aren’t having that effect, because </w:t>
      </w:r>
      <w:r w:rsidRPr="00DF660B">
        <w:rPr>
          <w:rStyle w:val="StyleUnderline"/>
        </w:rPr>
        <w:t>the</w:t>
      </w:r>
      <w:r w:rsidRPr="00DF660B">
        <w:rPr>
          <w:sz w:val="16"/>
        </w:rPr>
        <w:t xml:space="preserve"> </w:t>
      </w:r>
      <w:r w:rsidRPr="00DF660B">
        <w:rPr>
          <w:rStyle w:val="Emphasis"/>
        </w:rPr>
        <w:t>evidence</w:t>
      </w:r>
      <w:r w:rsidRPr="00DF660B">
        <w:rPr>
          <w:sz w:val="16"/>
        </w:rPr>
        <w:t xml:space="preserve"> </w:t>
      </w:r>
      <w:r w:rsidRPr="00DF660B">
        <w:rPr>
          <w:rStyle w:val="StyleUnderline"/>
        </w:rPr>
        <w:t xml:space="preserve">is to the </w:t>
      </w:r>
      <w:r w:rsidRPr="00DF660B">
        <w:rPr>
          <w:rStyle w:val="Emphasis"/>
        </w:rPr>
        <w:t>contrary</w:t>
      </w:r>
      <w:r w:rsidRPr="00DF660B">
        <w:rPr>
          <w:sz w:val="16"/>
        </w:rPr>
        <w:t xml:space="preserve">.”50 Moreover, U.S. </w:t>
      </w:r>
      <w:r w:rsidRPr="00DF660B">
        <w:rPr>
          <w:rStyle w:val="StyleUnderline"/>
        </w:rPr>
        <w:t xml:space="preserve">modernization may actually </w:t>
      </w:r>
      <w:r w:rsidRPr="00DF660B">
        <w:rPr>
          <w:rStyle w:val="Emphasis"/>
        </w:rPr>
        <w:t>dissuade</w:t>
      </w:r>
      <w:r w:rsidRPr="00DF660B">
        <w:rPr>
          <w:sz w:val="16"/>
        </w:rPr>
        <w:t xml:space="preserve"> </w:t>
      </w:r>
      <w:r w:rsidRPr="00DF660B">
        <w:rPr>
          <w:rStyle w:val="StyleUnderline"/>
        </w:rPr>
        <w:t xml:space="preserve">arms races, as potential rivals realize they have </w:t>
      </w:r>
      <w:r w:rsidRPr="00DF660B">
        <w:rPr>
          <w:rStyle w:val="Emphasis"/>
        </w:rPr>
        <w:t>little hope of achieving nuclear parity</w:t>
      </w:r>
      <w:r w:rsidRPr="00DF660B">
        <w:rPr>
          <w:sz w:val="16"/>
        </w:rPr>
        <w:t xml:space="preserve"> with or superiority over the </w:t>
      </w:r>
      <w:proofErr w:type="gramStart"/>
      <w:r w:rsidRPr="00DF660B">
        <w:rPr>
          <w:sz w:val="16"/>
        </w:rPr>
        <w:t>technologically-sophisticated</w:t>
      </w:r>
      <w:proofErr w:type="gramEnd"/>
      <w:r w:rsidRPr="00DF660B">
        <w:rPr>
          <w:sz w:val="16"/>
        </w:rPr>
        <w:t xml:space="preserve"> United States.</w:t>
      </w:r>
    </w:p>
    <w:p w14:paraId="0469FD08" w14:textId="77777777" w:rsidR="0075382D" w:rsidRPr="00DF660B" w:rsidRDefault="0075382D" w:rsidP="0075382D">
      <w:pPr>
        <w:rPr>
          <w:sz w:val="16"/>
        </w:rPr>
      </w:pPr>
      <w:r w:rsidRPr="00DF660B">
        <w:rPr>
          <w:sz w:val="16"/>
        </w:rPr>
        <w:t xml:space="preserve">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w:t>
      </w:r>
      <w:r w:rsidRPr="00DF660B">
        <w:rPr>
          <w:rStyle w:val="StyleUnderline"/>
        </w:rPr>
        <w:t xml:space="preserve">to make progress on </w:t>
      </w:r>
      <w:r w:rsidRPr="00DF660B">
        <w:rPr>
          <w:rStyle w:val="Emphasis"/>
        </w:rPr>
        <w:t>disarmament</w:t>
      </w:r>
      <w:r w:rsidRPr="00DF660B">
        <w:rPr>
          <w:rStyle w:val="StyleUnderline"/>
        </w:rPr>
        <w:t xml:space="preserve">, the real </w:t>
      </w:r>
      <w:proofErr w:type="gramStart"/>
      <w:r w:rsidRPr="00DF660B">
        <w:rPr>
          <w:rStyle w:val="StyleUnderline"/>
        </w:rPr>
        <w:t>obstacle is</w:t>
      </w:r>
      <w:proofErr w:type="gramEnd"/>
      <w:r w:rsidRPr="00DF660B">
        <w:rPr>
          <w:rStyle w:val="StyleUnderline"/>
        </w:rPr>
        <w:t xml:space="preserve"> </w:t>
      </w:r>
      <w:r w:rsidRPr="00DF660B">
        <w:rPr>
          <w:rStyle w:val="Emphasis"/>
        </w:rPr>
        <w:t>Moscow, Beijing, and Pyongyang</w:t>
      </w:r>
      <w:r w:rsidRPr="00DF660B">
        <w:rPr>
          <w:sz w:val="16"/>
        </w:rPr>
        <w:t xml:space="preserve">. If other nations up nuclear weapons, Washington would almost certainly join them. </w:t>
      </w:r>
      <w:r w:rsidRPr="00DF660B">
        <w:rPr>
          <w:rStyle w:val="StyleUnderline"/>
        </w:rPr>
        <w:t>So long as these</w:t>
      </w:r>
      <w:r w:rsidRPr="00DF660B">
        <w:rPr>
          <w:sz w:val="16"/>
        </w:rPr>
        <w:t xml:space="preserve"> other </w:t>
      </w:r>
      <w:r w:rsidRPr="00DF660B">
        <w:rPr>
          <w:rStyle w:val="StyleUnderline"/>
        </w:rPr>
        <w:t>nations have nuclear weapons</w:t>
      </w:r>
      <w:r w:rsidRPr="00DF660B">
        <w:rPr>
          <w:sz w:val="16"/>
        </w:rPr>
        <w:t xml:space="preserve">, however, </w:t>
      </w:r>
      <w:r w:rsidRPr="00DF660B">
        <w:rPr>
          <w:rStyle w:val="StyleUnderline"/>
        </w:rPr>
        <w:t>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Emphasis"/>
        </w:rPr>
        <w:t>needs</w:t>
      </w:r>
      <w:r w:rsidRPr="00DF660B">
        <w:rPr>
          <w:sz w:val="16"/>
        </w:rPr>
        <w:t xml:space="preserve"> to possess </w:t>
      </w:r>
      <w:r w:rsidRPr="00DF660B">
        <w:rPr>
          <w:rStyle w:val="StyleUnderline"/>
        </w:rPr>
        <w:t>a</w:t>
      </w:r>
      <w:r w:rsidRPr="00DF660B">
        <w:rPr>
          <w:sz w:val="16"/>
        </w:rPr>
        <w:t xml:space="preserve"> </w:t>
      </w:r>
      <w:r w:rsidRPr="00DF660B">
        <w:rPr>
          <w:rStyle w:val="Emphasis"/>
        </w:rPr>
        <w:t>robust nuclear deterrent</w:t>
      </w:r>
      <w:r w:rsidRPr="00DF660B">
        <w:rPr>
          <w:sz w:val="16"/>
        </w:rPr>
        <w: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w:t>
      </w:r>
    </w:p>
    <w:p w14:paraId="711CD167" w14:textId="77777777" w:rsidR="0075382D" w:rsidRPr="00DF660B" w:rsidRDefault="0075382D" w:rsidP="0075382D">
      <w:pPr>
        <w:rPr>
          <w:sz w:val="16"/>
        </w:rPr>
      </w:pPr>
      <w:r w:rsidRPr="00DF660B">
        <w:rPr>
          <w:rStyle w:val="StyleUnderline"/>
        </w:rPr>
        <w:t xml:space="preserve">In sum, U.S. nuclear modernization is </w:t>
      </w:r>
      <w:r w:rsidRPr="00DF660B">
        <w:rPr>
          <w:rStyle w:val="Emphasis"/>
        </w:rPr>
        <w:t>necessary</w:t>
      </w:r>
      <w:r w:rsidRPr="00DF660B">
        <w:rPr>
          <w:rStyle w:val="StyleUnderline"/>
        </w:rPr>
        <w:t xml:space="preserve"> for the </w:t>
      </w:r>
      <w:r w:rsidRPr="00DF660B">
        <w:rPr>
          <w:rStyle w:val="Emphasis"/>
        </w:rPr>
        <w:t>continued effectiveness of the U.S. nuclear deterrent</w:t>
      </w:r>
      <w:r w:rsidRPr="00DF660B">
        <w:rPr>
          <w:sz w:val="16"/>
        </w:rPr>
        <w:t>. Moreover, such measures are affordable and consistent with America’s longstanding disarmament goals.</w:t>
      </w:r>
    </w:p>
    <w:p w14:paraId="799A50C7" w14:textId="77777777" w:rsidR="0075382D" w:rsidRPr="00DF660B" w:rsidRDefault="0075382D" w:rsidP="0075382D">
      <w:pPr>
        <w:rPr>
          <w:sz w:val="16"/>
        </w:rPr>
      </w:pPr>
      <w:r w:rsidRPr="00DF660B">
        <w:rPr>
          <w:sz w:val="16"/>
        </w:rPr>
        <w:t xml:space="preserve">The threat posed by Russian, Chinese, and North Korean nuclear </w:t>
      </w:r>
      <w:proofErr w:type="gramStart"/>
      <w:r w:rsidRPr="00DF660B">
        <w:rPr>
          <w:sz w:val="16"/>
        </w:rPr>
        <w:t>modernization</w:t>
      </w:r>
      <w:proofErr w:type="gramEnd"/>
    </w:p>
    <w:p w14:paraId="3019E5F1" w14:textId="77777777" w:rsidR="0075382D" w:rsidRPr="00DF660B" w:rsidRDefault="0075382D" w:rsidP="0075382D">
      <w:pPr>
        <w:rPr>
          <w:sz w:val="16"/>
        </w:rPr>
      </w:pPr>
      <w:r w:rsidRPr="00DF660B">
        <w:rPr>
          <w:sz w:val="16"/>
        </w:rPr>
        <w:t>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6C972DEF" w14:textId="77777777" w:rsidR="0075382D" w:rsidRPr="00DF660B" w:rsidRDefault="0075382D" w:rsidP="0075382D">
      <w:pPr>
        <w:rPr>
          <w:sz w:val="16"/>
        </w:rPr>
      </w:pPr>
      <w:r w:rsidRPr="00DF660B">
        <w:rPr>
          <w:sz w:val="16"/>
        </w:rPr>
        <w:t>Russia</w:t>
      </w:r>
    </w:p>
    <w:p w14:paraId="7ECA0C6D" w14:textId="77777777" w:rsidR="0075382D" w:rsidRPr="00DF660B" w:rsidRDefault="0075382D" w:rsidP="0075382D">
      <w:pPr>
        <w:rPr>
          <w:sz w:val="16"/>
        </w:rPr>
      </w:pPr>
      <w:r w:rsidRPr="00DF660B">
        <w:rPr>
          <w:rStyle w:val="Emphasis"/>
        </w:rPr>
        <w:t>Russia</w:t>
      </w:r>
      <w:r w:rsidRPr="00DF660B">
        <w:rPr>
          <w:sz w:val="16"/>
        </w:rPr>
        <w:t xml:space="preserve"> </w:t>
      </w:r>
      <w:r w:rsidRPr="00DF660B">
        <w:rPr>
          <w:rStyle w:val="StyleUnderline"/>
        </w:rPr>
        <w:t xml:space="preserve">seeks to </w:t>
      </w:r>
      <w:r w:rsidRPr="00DF660B">
        <w:rPr>
          <w:rStyle w:val="Emphasis"/>
        </w:rPr>
        <w:t>disrupt</w:t>
      </w:r>
      <w:r w:rsidRPr="00DF660B">
        <w:rPr>
          <w:sz w:val="16"/>
        </w:rPr>
        <w:t xml:space="preserve"> </w:t>
      </w:r>
      <w:r w:rsidRPr="00DF660B">
        <w:rPr>
          <w:rStyle w:val="StyleUnderline"/>
        </w:rPr>
        <w:t>the rules-based international order</w:t>
      </w:r>
      <w:r w:rsidRPr="00DF660B">
        <w:rPr>
          <w:sz w:val="16"/>
        </w:rPr>
        <w:t xml:space="preserve">.53 Under President Putin, Russia has sought to reassert itself as a global great power and to ensure that any major international security issue cannot be decided without Russia at the table. In addition, </w:t>
      </w:r>
      <w:r w:rsidRPr="00DF660B">
        <w:rPr>
          <w:rStyle w:val="StyleUnderline"/>
        </w:rPr>
        <w:t xml:space="preserve">it seeks to carve out a </w:t>
      </w:r>
      <w:r w:rsidRPr="00DF660B">
        <w:rPr>
          <w:rStyle w:val="Emphasis"/>
        </w:rPr>
        <w:t>sphere of influence</w:t>
      </w:r>
      <w:r w:rsidRPr="00DF660B">
        <w:rPr>
          <w:sz w:val="16"/>
        </w:rPr>
        <w:t xml:space="preserve"> in Eastern Europe at the expense of the security and sovereignty of its neighbors. </w:t>
      </w:r>
      <w:r w:rsidRPr="00DF660B">
        <w:rPr>
          <w:rStyle w:val="StyleUnderline"/>
        </w:rPr>
        <w:t xml:space="preserve">It views the spread of the U.S. alliance system and of democratic forms of government as a fundamental </w:t>
      </w:r>
      <w:r w:rsidRPr="00DF660B">
        <w:rPr>
          <w:rStyle w:val="Emphasis"/>
        </w:rPr>
        <w:t>threat</w:t>
      </w:r>
      <w:r w:rsidRPr="00DF660B">
        <w:rPr>
          <w:rStyle w:val="StyleUnderline"/>
        </w:rPr>
        <w:t xml:space="preserve"> to the </w:t>
      </w:r>
      <w:r w:rsidRPr="00DF660B">
        <w:rPr>
          <w:rStyle w:val="Emphasis"/>
        </w:rPr>
        <w:t>existence of its regime</w:t>
      </w:r>
      <w:r w:rsidRPr="00DF660B">
        <w:rPr>
          <w:sz w:val="16"/>
        </w:rPr>
        <w:t xml:space="preserve">.54 </w:t>
      </w:r>
      <w:r w:rsidRPr="00DF660B">
        <w:rPr>
          <w:rStyle w:val="StyleUnderline"/>
        </w:rPr>
        <w:t xml:space="preserve">Consequently, it seeks to exploit Western </w:t>
      </w:r>
      <w:r w:rsidRPr="00DF660B">
        <w:rPr>
          <w:rStyle w:val="Emphasis"/>
        </w:rPr>
        <w:t>vulnerabilities</w:t>
      </w:r>
      <w:r w:rsidRPr="00DF660B">
        <w:rPr>
          <w:sz w:val="16"/>
        </w:rPr>
        <w:t xml:space="preserve"> </w:t>
      </w:r>
      <w:proofErr w:type="gramStart"/>
      <w:r w:rsidRPr="00DF660B">
        <w:rPr>
          <w:rStyle w:val="StyleUnderline"/>
        </w:rPr>
        <w:t>in order to</w:t>
      </w:r>
      <w:proofErr w:type="gramEnd"/>
      <w:r w:rsidRPr="00DF660B">
        <w:rPr>
          <w:rStyle w:val="StyleUnderline"/>
        </w:rPr>
        <w:t xml:space="preserve"> </w:t>
      </w:r>
      <w:r w:rsidRPr="00DF660B">
        <w:rPr>
          <w:rStyle w:val="Emphasis"/>
        </w:rPr>
        <w:t>divide democratic nations</w:t>
      </w:r>
      <w:r w:rsidRPr="00DF660B">
        <w:rPr>
          <w:sz w:val="16"/>
        </w:rPr>
        <w:t xml:space="preserve"> within themselves and against each other. To achieve these objectives, Russia </w:t>
      </w:r>
      <w:r w:rsidRPr="00DF660B">
        <w:rPr>
          <w:rStyle w:val="StyleUnderline"/>
        </w:rPr>
        <w:t>employs</w:t>
      </w:r>
      <w:r w:rsidRPr="00DF660B">
        <w:rPr>
          <w:sz w:val="16"/>
        </w:rPr>
        <w:t xml:space="preserve"> a “</w:t>
      </w:r>
      <w:r w:rsidRPr="00DF660B">
        <w:rPr>
          <w:rStyle w:val="Emphasis"/>
        </w:rPr>
        <w:t>hybrid</w:t>
      </w:r>
      <w:r w:rsidRPr="00DF660B">
        <w:rPr>
          <w:sz w:val="16"/>
        </w:rPr>
        <w:t xml:space="preserve">” or “new-generation </w:t>
      </w:r>
      <w:r w:rsidRPr="00DF660B">
        <w:rPr>
          <w:rStyle w:val="Emphasis"/>
        </w:rPr>
        <w:t>war</w:t>
      </w:r>
      <w:r w:rsidRPr="00DF660B">
        <w:rPr>
          <w:rStyle w:val="StyleUnderline"/>
        </w:rPr>
        <w:t>fare</w:t>
      </w:r>
      <w:r w:rsidRPr="00DF660B">
        <w:rPr>
          <w:sz w:val="16"/>
        </w:rPr>
        <w:t xml:space="preserve">” military strategy </w:t>
      </w:r>
      <w:r w:rsidRPr="00DF660B">
        <w:rPr>
          <w:rStyle w:val="StyleUnderline"/>
        </w:rPr>
        <w:t>that combines activities across the full spectrum of conflict</w:t>
      </w:r>
      <w:r w:rsidRPr="00DF660B">
        <w:rPr>
          <w:sz w:val="16"/>
        </w:rPr>
        <w:t>, from information operations at the low end to nuclear coercion at the high end.55</w:t>
      </w:r>
    </w:p>
    <w:p w14:paraId="284BB34D" w14:textId="77777777" w:rsidR="0075382D" w:rsidRPr="00DF660B" w:rsidRDefault="0075382D" w:rsidP="0075382D">
      <w:pPr>
        <w:rPr>
          <w:rStyle w:val="StyleUnderline"/>
        </w:rPr>
      </w:pPr>
      <w:r w:rsidRPr="00DF660B">
        <w:rPr>
          <w:rStyle w:val="StyleUnderline"/>
        </w:rPr>
        <w:t xml:space="preserve">The </w:t>
      </w:r>
      <w:r w:rsidRPr="00DF660B">
        <w:rPr>
          <w:rStyle w:val="Emphasis"/>
        </w:rPr>
        <w:t>nuclear</w:t>
      </w:r>
      <w:r w:rsidRPr="00DF660B">
        <w:rPr>
          <w:rStyle w:val="StyleUnderline"/>
        </w:rPr>
        <w:t xml:space="preserve"> component of this broader grand strategy is designed to </w:t>
      </w:r>
      <w:r w:rsidRPr="00DF660B">
        <w:rPr>
          <w:rStyle w:val="Emphasis"/>
        </w:rPr>
        <w:t>deter NATO</w:t>
      </w:r>
      <w:r w:rsidRPr="00DF660B">
        <w:rPr>
          <w:rStyle w:val="StyleUnderline"/>
        </w:rPr>
        <w:t xml:space="preserve"> from intervening in Russia’s sphere of influence</w:t>
      </w:r>
      <w:r w:rsidRPr="00DF660B">
        <w:rPr>
          <w:sz w:val="16"/>
        </w:rPr>
        <w:t>, to coerce neighboring states, and to divide NATO allies against each other.56 In recent years</w:t>
      </w:r>
      <w:r w:rsidRPr="00DF660B">
        <w:rPr>
          <w:rStyle w:val="StyleUnderline"/>
        </w:rPr>
        <w:t>, Russia has increased reliance on nuclear weapons in its strategy</w:t>
      </w:r>
      <w:r w:rsidRPr="00DF660B">
        <w:rPr>
          <w:sz w:val="16"/>
        </w:rPr>
        <w:t xml:space="preserve">.57 Russian leaders have made explicit nuclear threats and have postured and exercised nuclear forces in ways we have not seen since the Cold War. During the Russian invasion of Ukraine, for example, Russian President Vladimir </w:t>
      </w:r>
      <w:r w:rsidRPr="00DF660B">
        <w:rPr>
          <w:rStyle w:val="StyleUnderline"/>
        </w:rPr>
        <w:t>Putin</w:t>
      </w:r>
      <w:r w:rsidRPr="00DF660B">
        <w:rPr>
          <w:sz w:val="16"/>
        </w:rPr>
        <w:t xml:space="preserve"> said that “Russia is one of the leading nuclear powers,” and that “it is best not to mess with us.”58 He also </w:t>
      </w:r>
      <w:r w:rsidRPr="00DF660B">
        <w:rPr>
          <w:rStyle w:val="StyleUnderline"/>
        </w:rPr>
        <w:t xml:space="preserve">put nuclear weapons on alert and moved them </w:t>
      </w:r>
      <w:r w:rsidRPr="00DF660B">
        <w:rPr>
          <w:rStyle w:val="Emphasis"/>
        </w:rPr>
        <w:t>into Kaliningrad and Crimea</w:t>
      </w:r>
      <w:r w:rsidRPr="00DF660B">
        <w:rPr>
          <w:sz w:val="16"/>
        </w:rPr>
        <w:t xml:space="preserve">. </w:t>
      </w:r>
      <w:r w:rsidRPr="00DF660B">
        <w:rPr>
          <w:rStyle w:val="StyleUnderline"/>
        </w:rPr>
        <w:t xml:space="preserve">The message was clear: if the West </w:t>
      </w:r>
      <w:r w:rsidRPr="00DF660B">
        <w:rPr>
          <w:rStyle w:val="Emphasis"/>
        </w:rPr>
        <w:t>interferes</w:t>
      </w:r>
      <w:r w:rsidRPr="00DF660B">
        <w:rPr>
          <w:sz w:val="16"/>
        </w:rPr>
        <w:t xml:space="preserve"> with Russia’s attempts to use force against its neighbors, </w:t>
      </w:r>
      <w:r w:rsidRPr="00DF660B">
        <w:rPr>
          <w:rStyle w:val="StyleUnderline"/>
        </w:rPr>
        <w:t xml:space="preserve">the </w:t>
      </w:r>
      <w:r w:rsidRPr="00DF660B">
        <w:rPr>
          <w:rStyle w:val="Emphasis"/>
        </w:rPr>
        <w:t>result</w:t>
      </w:r>
      <w:r w:rsidRPr="00DF660B">
        <w:rPr>
          <w:rStyle w:val="StyleUnderline"/>
        </w:rPr>
        <w:t xml:space="preserve"> could be </w:t>
      </w:r>
      <w:r w:rsidRPr="00DF660B">
        <w:rPr>
          <w:rStyle w:val="Emphasis"/>
        </w:rPr>
        <w:t>nuclear catastrophe</w:t>
      </w:r>
      <w:r w:rsidRPr="00DF660B">
        <w:rPr>
          <w:rStyle w:val="StyleUnderline"/>
        </w:rPr>
        <w:t>.</w:t>
      </w:r>
    </w:p>
    <w:p w14:paraId="7B2A54A1" w14:textId="77777777" w:rsidR="0075382D" w:rsidRPr="00DF660B" w:rsidRDefault="0075382D" w:rsidP="0075382D">
      <w:pPr>
        <w:rPr>
          <w:sz w:val="16"/>
        </w:rPr>
      </w:pPr>
      <w:r w:rsidRPr="00DF660B">
        <w:rPr>
          <w:sz w:val="16"/>
        </w:rPr>
        <w:t xml:space="preserve">The </w:t>
      </w:r>
      <w:r w:rsidRPr="00DF660B">
        <w:rPr>
          <w:rStyle w:val="StyleUnderline"/>
        </w:rPr>
        <w:t>most</w:t>
      </w:r>
      <w:r w:rsidRPr="00DF660B">
        <w:rPr>
          <w:sz w:val="16"/>
        </w:rPr>
        <w:t xml:space="preserve"> </w:t>
      </w:r>
      <w:r w:rsidRPr="00DF660B">
        <w:rPr>
          <w:rStyle w:val="Emphasis"/>
        </w:rPr>
        <w:t>dangerous</w:t>
      </w:r>
      <w:r w:rsidRPr="00DF660B">
        <w:rPr>
          <w:sz w:val="16"/>
        </w:rPr>
        <w:t xml:space="preserve"> component of Russian nuclear strategy </w:t>
      </w:r>
      <w:r w:rsidRPr="00DF660B">
        <w:rPr>
          <w:rStyle w:val="StyleUnderline"/>
        </w:rPr>
        <w:t>is</w:t>
      </w:r>
      <w:r w:rsidRPr="00DF660B">
        <w:rPr>
          <w:sz w:val="16"/>
        </w:rPr>
        <w:t xml:space="preserve"> the so-called “</w:t>
      </w:r>
      <w:r w:rsidRPr="00DF660B">
        <w:rPr>
          <w:rStyle w:val="Emphasis"/>
        </w:rPr>
        <w:t>escalate-to-de-escalate</w:t>
      </w:r>
      <w:r w:rsidRPr="00DF660B">
        <w:rPr>
          <w:sz w:val="16"/>
        </w:rPr>
        <w:t xml:space="preserve">” doctrine.59 This is simply </w:t>
      </w:r>
      <w:r w:rsidRPr="00DF660B">
        <w:rPr>
          <w:rStyle w:val="StyleUnderline"/>
        </w:rPr>
        <w:t>the idea</w:t>
      </w:r>
      <w:r w:rsidRPr="00DF660B">
        <w:rPr>
          <w:sz w:val="16"/>
        </w:rPr>
        <w:t xml:space="preserve">, widely acknowledged by Russian experts, </w:t>
      </w:r>
      <w:r w:rsidRPr="00DF660B">
        <w:rPr>
          <w:rStyle w:val="StyleUnderline"/>
        </w:rPr>
        <w:t xml:space="preserve">that Russia will rely on nuclear weapons, including </w:t>
      </w:r>
      <w:r w:rsidRPr="00DF660B">
        <w:rPr>
          <w:rStyle w:val="Emphasis"/>
        </w:rPr>
        <w:t>limited</w:t>
      </w:r>
      <w:r w:rsidRPr="00DF660B">
        <w:rPr>
          <w:rStyle w:val="StyleUnderline"/>
        </w:rPr>
        <w:t xml:space="preserve"> nuclear </w:t>
      </w:r>
      <w:r w:rsidRPr="00DF660B">
        <w:rPr>
          <w:rStyle w:val="Emphasis"/>
        </w:rPr>
        <w:t>strikes</w:t>
      </w:r>
      <w:r w:rsidRPr="00DF660B">
        <w:rPr>
          <w:rStyle w:val="StyleUnderline"/>
        </w:rPr>
        <w:t>, to offset the</w:t>
      </w:r>
      <w:r w:rsidRPr="00DF660B">
        <w:rPr>
          <w:sz w:val="16"/>
        </w:rPr>
        <w:t xml:space="preserve"> </w:t>
      </w:r>
      <w:r w:rsidRPr="00DF660B">
        <w:rPr>
          <w:rStyle w:val="Emphasis"/>
        </w:rPr>
        <w:t>conventional superiority</w:t>
      </w:r>
      <w:r w:rsidRPr="00DF660B">
        <w:rPr>
          <w:sz w:val="16"/>
        </w:rPr>
        <w:t xml:space="preserve"> </w:t>
      </w:r>
      <w:r w:rsidRPr="00DF660B">
        <w:rPr>
          <w:rStyle w:val="StyleUnderline"/>
        </w:rPr>
        <w:t>of</w:t>
      </w:r>
      <w:r w:rsidRPr="00DF660B">
        <w:rPr>
          <w:sz w:val="16"/>
        </w:rPr>
        <w:t xml:space="preserve"> the United States and </w:t>
      </w:r>
      <w:r w:rsidRPr="00DF660B">
        <w:rPr>
          <w:rStyle w:val="StyleUnderline"/>
        </w:rPr>
        <w:t>NATO. This</w:t>
      </w:r>
      <w:r w:rsidRPr="00DF660B">
        <w:rPr>
          <w:sz w:val="16"/>
        </w:rPr>
        <w:t xml:space="preserve"> strategy </w:t>
      </w:r>
      <w:r w:rsidRPr="00DF660B">
        <w:rPr>
          <w:rStyle w:val="StyleUnderline"/>
        </w:rPr>
        <w:t>sounds reasonable</w:t>
      </w:r>
      <w:r w:rsidRPr="00DF660B">
        <w:rPr>
          <w:sz w:val="16"/>
        </w:rPr>
        <w:t xml:space="preserve"> enough </w:t>
      </w:r>
      <w:r w:rsidRPr="00DF660B">
        <w:rPr>
          <w:rStyle w:val="Emphasis"/>
        </w:rPr>
        <w:t>if</w:t>
      </w:r>
      <w:r w:rsidRPr="00DF660B">
        <w:rPr>
          <w:sz w:val="16"/>
        </w:rPr>
        <w:t xml:space="preserve"> </w:t>
      </w:r>
      <w:r w:rsidRPr="00DF660B">
        <w:rPr>
          <w:rStyle w:val="StyleUnderline"/>
        </w:rPr>
        <w:t>it were</w:t>
      </w:r>
      <w:r w:rsidRPr="00DF660B">
        <w:rPr>
          <w:sz w:val="16"/>
        </w:rPr>
        <w:t xml:space="preserve"> </w:t>
      </w:r>
      <w:r w:rsidRPr="00DF660B">
        <w:rPr>
          <w:rStyle w:val="Emphasis"/>
        </w:rPr>
        <w:t>only</w:t>
      </w:r>
      <w:r w:rsidRPr="00DF660B">
        <w:rPr>
          <w:sz w:val="16"/>
        </w:rPr>
        <w:t xml:space="preserve"> a </w:t>
      </w:r>
      <w:r w:rsidRPr="00DF660B">
        <w:rPr>
          <w:rStyle w:val="Emphasis"/>
        </w:rPr>
        <w:t>defensive</w:t>
      </w:r>
      <w:r w:rsidRPr="00DF660B">
        <w:rPr>
          <w:sz w:val="16"/>
        </w:rPr>
        <w:t xml:space="preserve"> strategy to defend the Russian homeland from invasion. </w:t>
      </w:r>
      <w:r w:rsidRPr="00DF660B">
        <w:rPr>
          <w:rStyle w:val="StyleUnderline"/>
        </w:rPr>
        <w:t xml:space="preserve">The concern is that, like in Ukraine, it will be used as a </w:t>
      </w:r>
      <w:r w:rsidRPr="00DF660B">
        <w:rPr>
          <w:rStyle w:val="Emphasis"/>
        </w:rPr>
        <w:t>nuclear backstop to bolster</w:t>
      </w:r>
      <w:r w:rsidRPr="00DF660B">
        <w:rPr>
          <w:sz w:val="16"/>
        </w:rPr>
        <w:t xml:space="preserve"> future </w:t>
      </w:r>
      <w:r w:rsidRPr="00DF660B">
        <w:rPr>
          <w:rStyle w:val="Emphasis"/>
        </w:rPr>
        <w:t>conventional aggression</w:t>
      </w:r>
      <w:r w:rsidRPr="00DF660B">
        <w:rPr>
          <w:rStyle w:val="StyleUnderline"/>
        </w:rPr>
        <w:t xml:space="preserve">. Russia could </w:t>
      </w:r>
      <w:r w:rsidRPr="00DF660B">
        <w:rPr>
          <w:rStyle w:val="Emphasis"/>
        </w:rPr>
        <w:t>invade</w:t>
      </w:r>
      <w:r w:rsidRPr="00DF660B">
        <w:rPr>
          <w:rStyle w:val="StyleUnderline"/>
        </w:rPr>
        <w:t xml:space="preserve"> a NATO member and then use </w:t>
      </w:r>
      <w:r w:rsidRPr="00DF660B">
        <w:rPr>
          <w:rStyle w:val="Emphasis"/>
        </w:rPr>
        <w:t>threats</w:t>
      </w:r>
      <w:r w:rsidRPr="00DF660B">
        <w:rPr>
          <w:rStyle w:val="StyleUnderline"/>
        </w:rPr>
        <w:t xml:space="preserve"> of </w:t>
      </w:r>
      <w:r w:rsidRPr="00DF660B">
        <w:rPr>
          <w:rStyle w:val="Emphasis"/>
        </w:rPr>
        <w:t>early nuclear escalation</w:t>
      </w:r>
      <w:r w:rsidRPr="00DF660B">
        <w:rPr>
          <w:rStyle w:val="StyleUnderline"/>
        </w:rPr>
        <w:t xml:space="preserve"> to </w:t>
      </w:r>
      <w:r w:rsidRPr="00DF660B">
        <w:rPr>
          <w:rStyle w:val="Emphasis"/>
        </w:rPr>
        <w:t>deter</w:t>
      </w:r>
      <w:r w:rsidRPr="00DF660B">
        <w:rPr>
          <w:rStyle w:val="StyleUnderline"/>
        </w:rPr>
        <w:t xml:space="preserve"> a unified NATO response. Short of invasion, it can continue to use the </w:t>
      </w:r>
      <w:r w:rsidRPr="00DF660B">
        <w:rPr>
          <w:rStyle w:val="Emphasis"/>
        </w:rPr>
        <w:t>threat</w:t>
      </w:r>
      <w:r w:rsidRPr="00DF660B">
        <w:rPr>
          <w:rStyle w:val="StyleUnderline"/>
        </w:rPr>
        <w:t xml:space="preserve"> for quotidian</w:t>
      </w:r>
      <w:r w:rsidRPr="00DF660B">
        <w:rPr>
          <w:sz w:val="16"/>
        </w:rPr>
        <w:t xml:space="preserve"> </w:t>
      </w:r>
      <w:r w:rsidRPr="00DF660B">
        <w:rPr>
          <w:rStyle w:val="Emphasis"/>
        </w:rPr>
        <w:t>nuclear coercion</w:t>
      </w:r>
      <w:r w:rsidRPr="00DF660B">
        <w:rPr>
          <w:sz w:val="16"/>
        </w:rPr>
        <w:t xml:space="preserve"> of NATO members over foreign policy decisions of which it disapproves, such as regional states hosting NATO military capabilities.</w:t>
      </w:r>
    </w:p>
    <w:p w14:paraId="21FDA584" w14:textId="77777777" w:rsidR="0075382D" w:rsidRPr="00DF660B" w:rsidRDefault="0075382D" w:rsidP="0075382D">
      <w:pPr>
        <w:rPr>
          <w:sz w:val="16"/>
        </w:rPr>
      </w:pPr>
      <w:r w:rsidRPr="00DF660B">
        <w:rPr>
          <w:rStyle w:val="StyleUnderline"/>
        </w:rPr>
        <w:t xml:space="preserve">To support this strategy, Russia is </w:t>
      </w:r>
      <w:r w:rsidRPr="00DF660B">
        <w:rPr>
          <w:rStyle w:val="Emphasis"/>
        </w:rPr>
        <w:t>modernizing</w:t>
      </w:r>
      <w:r w:rsidRPr="00DF660B">
        <w:rPr>
          <w:rStyle w:val="StyleUnderline"/>
        </w:rPr>
        <w:t xml:space="preserve"> its nuclear arsenal</w:t>
      </w:r>
      <w:r w:rsidRPr="00DF660B">
        <w:rPr>
          <w:sz w:val="16"/>
        </w:rPr>
        <w:t xml:space="preserve">. It is currently finishing a modernization cycle of its strategic nuclear forces. The Kremlin is </w:t>
      </w:r>
      <w:r w:rsidRPr="00DF660B">
        <w:rPr>
          <w:rStyle w:val="StyleUnderline"/>
        </w:rPr>
        <w:t xml:space="preserve">building a new generation of </w:t>
      </w:r>
      <w:r w:rsidRPr="00DF660B">
        <w:rPr>
          <w:rStyle w:val="Emphasis"/>
        </w:rPr>
        <w:t>non-strategic</w:t>
      </w:r>
      <w:r w:rsidRPr="00DF660B">
        <w:rPr>
          <w:rStyle w:val="StyleUnderline"/>
        </w:rPr>
        <w:t xml:space="preserve"> nuclear weapons</w:t>
      </w:r>
      <w:r w:rsidRPr="00DF660B">
        <w:rPr>
          <w:sz w:val="16"/>
        </w:rPr>
        <w:t xml:space="preserve">, expanding its asymmetric advantages over NATO in this space, and giving credibility to its “escalate-to-de-escalate” approach.60 Finally, it is developing exotic nuclear weapons, including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1AC38AB4" w14:textId="77777777" w:rsidR="0075382D" w:rsidRPr="00DF660B" w:rsidRDefault="0075382D" w:rsidP="0075382D">
      <w:pPr>
        <w:rPr>
          <w:sz w:val="16"/>
        </w:rPr>
      </w:pPr>
      <w:r w:rsidRPr="00DF660B">
        <w:rPr>
          <w:sz w:val="16"/>
        </w:rPr>
        <w:t>China</w:t>
      </w:r>
    </w:p>
    <w:p w14:paraId="5AACD562" w14:textId="77777777" w:rsidR="0075382D" w:rsidRPr="00DF660B" w:rsidRDefault="0075382D" w:rsidP="0075382D">
      <w:pPr>
        <w:rPr>
          <w:sz w:val="16"/>
        </w:rPr>
      </w:pPr>
      <w:r w:rsidRPr="00DF660B">
        <w:rPr>
          <w:sz w:val="16"/>
        </w:rPr>
        <w:t xml:space="preserve">While Russia is the more dangerous near-term threat, </w:t>
      </w:r>
      <w:r w:rsidRPr="00DF660B">
        <w:rPr>
          <w:rStyle w:val="StyleUnderline"/>
        </w:rPr>
        <w:t xml:space="preserve">China is the </w:t>
      </w:r>
      <w:r w:rsidRPr="00DF660B">
        <w:rPr>
          <w:rStyle w:val="Emphasis"/>
        </w:rPr>
        <w:t>greater</w:t>
      </w:r>
      <w:r w:rsidRPr="00DF660B">
        <w:rPr>
          <w:rStyle w:val="StyleUnderline"/>
        </w:rPr>
        <w:t xml:space="preserve"> threat to the global order over the long term</w:t>
      </w:r>
      <w:r w:rsidRPr="00DF660B">
        <w:rPr>
          <w:sz w:val="16"/>
        </w:rPr>
        <w:t xml:space="preserve">. Russia can only disrupt the rules-based order, but China may seek to displace it. China </w:t>
      </w:r>
      <w:r w:rsidRPr="00DF660B">
        <w:rPr>
          <w:rStyle w:val="StyleUnderline"/>
        </w:rPr>
        <w:t xml:space="preserve">endeavors to gradually </w:t>
      </w:r>
      <w:r w:rsidRPr="00DF660B">
        <w:rPr>
          <w:rStyle w:val="Emphasis"/>
        </w:rPr>
        <w:t>replace</w:t>
      </w:r>
      <w:r w:rsidRPr="00DF660B">
        <w:rPr>
          <w:sz w:val="16"/>
        </w:rPr>
        <w:t xml:space="preserve"> </w:t>
      </w:r>
      <w:r w:rsidRPr="00DF660B">
        <w:rPr>
          <w:rStyle w:val="StyleUnderline"/>
        </w:rPr>
        <w:t>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StyleUnderline"/>
        </w:rPr>
        <w:t>as</w:t>
      </w:r>
      <w:r w:rsidRPr="00DF660B">
        <w:rPr>
          <w:sz w:val="16"/>
        </w:rPr>
        <w:t xml:space="preserve"> the </w:t>
      </w:r>
      <w:r w:rsidRPr="00DF660B">
        <w:rPr>
          <w:rStyle w:val="Emphasis"/>
        </w:rPr>
        <w:t>global hegemon</w:t>
      </w:r>
      <w:r w:rsidRPr="00DF660B">
        <w:rPr>
          <w:sz w:val="16"/>
        </w:rPr>
        <w:t xml:space="preserve"> by 2049.62 The effort begins regionally in Asia where Beijing seeks to expel the United States as a regional power and establish itself as the region’s hegemon. Globally, China is expanding its political and economic influence in every region of the world through its Belt and Road Initiative (BRI) and Made in China 2025 plans.63 Its state-led capitalist approach seeks to prey on the rules-based economic order at the expense of open market democracies. It is also consciously or unconsciously exporting this state-led capitalist model and seeking to make the world safe for autocracy. Therefore, the rise of China is </w:t>
      </w:r>
      <w:r w:rsidRPr="00DF660B">
        <w:rPr>
          <w:rStyle w:val="StyleUnderline"/>
        </w:rPr>
        <w:t>a</w:t>
      </w:r>
      <w:r w:rsidRPr="00DF660B">
        <w:rPr>
          <w:sz w:val="16"/>
        </w:rPr>
        <w:t xml:space="preserve"> </w:t>
      </w:r>
      <w:r w:rsidRPr="00DF660B">
        <w:rPr>
          <w:rStyle w:val="Emphasis"/>
        </w:rPr>
        <w:t>profound threat</w:t>
      </w:r>
      <w:r w:rsidRPr="00DF660B">
        <w:rPr>
          <w:sz w:val="16"/>
        </w:rPr>
        <w:t xml:space="preserve"> to the rules-based order.</w:t>
      </w:r>
    </w:p>
    <w:p w14:paraId="33830112" w14:textId="77777777" w:rsidR="0075382D" w:rsidRPr="00DF660B" w:rsidRDefault="0075382D" w:rsidP="0075382D">
      <w:pPr>
        <w:rPr>
          <w:sz w:val="16"/>
        </w:rPr>
      </w:pPr>
      <w:r w:rsidRPr="00DF660B">
        <w:rPr>
          <w:rStyle w:val="StyleUnderline"/>
        </w:rPr>
        <w:t xml:space="preserve">China </w:t>
      </w:r>
      <w:r w:rsidRPr="00DF660B">
        <w:rPr>
          <w:rStyle w:val="Emphasis"/>
        </w:rPr>
        <w:t>supports</w:t>
      </w:r>
      <w:r w:rsidRPr="00DF660B">
        <w:rPr>
          <w:sz w:val="16"/>
        </w:rPr>
        <w:t xml:space="preserve"> </w:t>
      </w:r>
      <w:r w:rsidRPr="00DF660B">
        <w:rPr>
          <w:rStyle w:val="StyleUnderline"/>
        </w:rPr>
        <w:t>this</w:t>
      </w:r>
      <w:r w:rsidRPr="00DF660B">
        <w:rPr>
          <w:sz w:val="16"/>
        </w:rPr>
        <w:t xml:space="preserve"> strategy </w:t>
      </w:r>
      <w:r w:rsidRPr="00DF660B">
        <w:rPr>
          <w:rStyle w:val="StyleUnderline"/>
        </w:rPr>
        <w:t xml:space="preserve">with an ambitious military </w:t>
      </w:r>
      <w:r w:rsidRPr="00DF660B">
        <w:rPr>
          <w:rStyle w:val="Emphasis"/>
        </w:rPr>
        <w:t>modernization</w:t>
      </w:r>
      <w:r w:rsidRPr="00DF660B">
        <w:rPr>
          <w:rStyle w:val="StyleUnderline"/>
        </w:rPr>
        <w:t xml:space="preserve"> program</w:t>
      </w:r>
      <w:r w:rsidRPr="00DF660B">
        <w:rPr>
          <w:sz w:val="16"/>
        </w:rPr>
        <w:t>. In East Asia, its anti-access/area denial (</w:t>
      </w:r>
      <w:r w:rsidRPr="00DF660B">
        <w:rPr>
          <w:rStyle w:val="Emphasis"/>
        </w:rPr>
        <w:t>A2/AD</w:t>
      </w:r>
      <w:r w:rsidRPr="00DF660B">
        <w:rPr>
          <w:sz w:val="16"/>
        </w:rPr>
        <w:t xml:space="preserve">) approach </w:t>
      </w:r>
      <w:r w:rsidRPr="00DF660B">
        <w:rPr>
          <w:rStyle w:val="StyleUnderline"/>
        </w:rPr>
        <w:t xml:space="preserve">seeks to undermine U.S. power projection capabilities and enable China to pursue </w:t>
      </w:r>
      <w:r w:rsidRPr="00DF660B">
        <w:rPr>
          <w:rStyle w:val="Emphasis"/>
        </w:rPr>
        <w:t>territorial claims</w:t>
      </w:r>
      <w:r w:rsidRPr="00DF660B">
        <w:rPr>
          <w:sz w:val="16"/>
        </w:rPr>
        <w:t xml:space="preserve"> </w:t>
      </w:r>
      <w:r w:rsidRPr="00DF660B">
        <w:rPr>
          <w:rStyle w:val="StyleUnderline"/>
        </w:rPr>
        <w:t>in the</w:t>
      </w:r>
      <w:r w:rsidRPr="00DF660B">
        <w:rPr>
          <w:sz w:val="16"/>
        </w:rPr>
        <w:t xml:space="preserve"> </w:t>
      </w:r>
      <w:r w:rsidRPr="00DF660B">
        <w:rPr>
          <w:rStyle w:val="Emphasis"/>
        </w:rPr>
        <w:t>E</w:t>
      </w:r>
      <w:r w:rsidRPr="00DF660B">
        <w:rPr>
          <w:sz w:val="16"/>
        </w:rPr>
        <w:t xml:space="preserve">ast </w:t>
      </w:r>
      <w:r w:rsidRPr="00DF660B">
        <w:rPr>
          <w:rStyle w:val="StyleUnderline"/>
        </w:rPr>
        <w:t>and</w:t>
      </w:r>
      <w:r w:rsidRPr="00DF660B">
        <w:rPr>
          <w:sz w:val="16"/>
        </w:rPr>
        <w:t xml:space="preserve"> </w:t>
      </w:r>
      <w:r w:rsidRPr="00DF660B">
        <w:rPr>
          <w:rStyle w:val="Emphasis"/>
        </w:rPr>
        <w:t>S</w:t>
      </w:r>
      <w:r w:rsidRPr="00DF660B">
        <w:rPr>
          <w:sz w:val="16"/>
        </w:rPr>
        <w:t xml:space="preserve">outh </w:t>
      </w:r>
      <w:r w:rsidRPr="00DF660B">
        <w:rPr>
          <w:rStyle w:val="Emphasis"/>
        </w:rPr>
        <w:t>C</w:t>
      </w:r>
      <w:r w:rsidRPr="00DF660B">
        <w:rPr>
          <w:sz w:val="16"/>
        </w:rPr>
        <w:t xml:space="preserve">hina </w:t>
      </w:r>
      <w:r w:rsidRPr="00DF660B">
        <w:rPr>
          <w:rStyle w:val="Emphasis"/>
        </w:rPr>
        <w:t>S</w:t>
      </w:r>
      <w:r w:rsidRPr="00DF660B">
        <w:rPr>
          <w:sz w:val="16"/>
        </w:rPr>
        <w:t xml:space="preserve">eas, </w:t>
      </w:r>
      <w:r w:rsidRPr="00DF660B">
        <w:rPr>
          <w:rStyle w:val="StyleUnderline"/>
        </w:rPr>
        <w:t>while providing</w:t>
      </w:r>
      <w:r w:rsidRPr="00DF660B">
        <w:rPr>
          <w:sz w:val="16"/>
        </w:rPr>
        <w:t xml:space="preserve"> </w:t>
      </w:r>
      <w:r w:rsidRPr="00DF660B">
        <w:rPr>
          <w:rStyle w:val="Emphasis"/>
        </w:rPr>
        <w:t>coercive leverage</w:t>
      </w:r>
      <w:r w:rsidRPr="00DF660B">
        <w:rPr>
          <w:sz w:val="16"/>
        </w:rPr>
        <w:t xml:space="preserve"> vis-à-vis other regional actors.64 In recent years, </w:t>
      </w:r>
      <w:r w:rsidRPr="00DF660B">
        <w:rPr>
          <w:rStyle w:val="StyleUnderline"/>
        </w:rPr>
        <w:t xml:space="preserve">the balance of power in Asia has </w:t>
      </w:r>
      <w:r w:rsidRPr="00DF660B">
        <w:rPr>
          <w:rStyle w:val="Emphasis"/>
        </w:rPr>
        <w:t>shifted</w:t>
      </w:r>
      <w:r w:rsidRPr="00DF660B">
        <w:rPr>
          <w:sz w:val="16"/>
        </w:rPr>
        <w:t xml:space="preserve"> and many question the ability of the United States to defend longstanding allies.65 </w:t>
      </w:r>
      <w:r w:rsidRPr="00DF660B">
        <w:rPr>
          <w:rStyle w:val="StyleUnderline"/>
        </w:rPr>
        <w:t xml:space="preserve">China is also expanding its </w:t>
      </w:r>
      <w:r w:rsidRPr="00DF660B">
        <w:rPr>
          <w:rStyle w:val="Emphasis"/>
        </w:rPr>
        <w:t>global</w:t>
      </w:r>
      <w:r w:rsidRPr="00DF660B">
        <w:rPr>
          <w:rStyle w:val="StyleUnderline"/>
        </w:rPr>
        <w:t xml:space="preserve"> military footprint</w:t>
      </w:r>
      <w:r w:rsidRPr="00DF660B">
        <w:rPr>
          <w:sz w:val="16"/>
        </w:rPr>
        <w:t xml:space="preserve"> with overseas bases and military exercises in other world regions.</w:t>
      </w:r>
    </w:p>
    <w:p w14:paraId="43CCDBAB" w14:textId="77777777" w:rsidR="0075382D" w:rsidRPr="00DF660B" w:rsidRDefault="0075382D" w:rsidP="0075382D">
      <w:pPr>
        <w:rPr>
          <w:sz w:val="16"/>
        </w:rPr>
      </w:pPr>
      <w:r w:rsidRPr="00DF660B">
        <w:rPr>
          <w:rStyle w:val="StyleUnderline"/>
        </w:rPr>
        <w:t xml:space="preserve">China is also building </w:t>
      </w:r>
      <w:r w:rsidRPr="00DF660B">
        <w:rPr>
          <w:rStyle w:val="Emphasis"/>
        </w:rPr>
        <w:t>nuclear forces</w:t>
      </w:r>
      <w:r w:rsidRPr="00DF660B">
        <w:rPr>
          <w:sz w:val="16"/>
        </w:rPr>
        <w:t xml:space="preserve"> </w:t>
      </w:r>
      <w:r w:rsidRPr="00DF660B">
        <w:rPr>
          <w:rStyle w:val="StyleUnderline"/>
        </w:rPr>
        <w:t xml:space="preserve">designed to </w:t>
      </w:r>
      <w:r w:rsidRPr="00DF660B">
        <w:rPr>
          <w:rStyle w:val="Emphasis"/>
        </w:rPr>
        <w:t>contribute to these revisionist aims</w:t>
      </w:r>
      <w:r w:rsidRPr="00DF660B">
        <w:rPr>
          <w:sz w:val="16"/>
        </w:rPr>
        <w:t xml:space="preserve">. While China claims to desire only a “lean and effective” deterrent, it has gradually expanded and modernized its forces in recent years.66 Beijing is clearly attempting to develop a greater ability to hold the U.S. homeland at risk, to increase U.S. vulnerability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While China espouses a formal nuclear No First Use Policy, Chinese experts acknowledge that there is a narrow range of contingencies, such as a major war with the United States in East Asia, in which China might very well use nuclear weapons first. In the future, </w:t>
      </w:r>
      <w:r w:rsidRPr="00DF660B">
        <w:rPr>
          <w:rStyle w:val="StyleUnderline"/>
        </w:rPr>
        <w:t xml:space="preserve">China may leverage its substantial resources to sprint to nuclear parity, potentially igniting an </w:t>
      </w:r>
      <w:r w:rsidRPr="00DF660B">
        <w:rPr>
          <w:rStyle w:val="Emphasis"/>
        </w:rPr>
        <w:t>arms race</w:t>
      </w:r>
      <w:r w:rsidRPr="00DF660B">
        <w:rPr>
          <w:sz w:val="16"/>
        </w:rPr>
        <w:t xml:space="preserve"> with the United States </w:t>
      </w:r>
      <w:r w:rsidRPr="00DF660B">
        <w:rPr>
          <w:rStyle w:val="StyleUnderline"/>
        </w:rPr>
        <w:t>and</w:t>
      </w:r>
      <w:r w:rsidRPr="00DF660B">
        <w:rPr>
          <w:sz w:val="16"/>
        </w:rPr>
        <w:t xml:space="preserve"> </w:t>
      </w:r>
      <w:r w:rsidRPr="00DF660B">
        <w:rPr>
          <w:rStyle w:val="Emphasis"/>
        </w:rPr>
        <w:t>undermining U.S.</w:t>
      </w:r>
      <w:r w:rsidRPr="00DF660B">
        <w:rPr>
          <w:sz w:val="16"/>
        </w:rPr>
        <w:t xml:space="preserve"> extended </w:t>
      </w:r>
      <w:r w:rsidRPr="00DF660B">
        <w:rPr>
          <w:rStyle w:val="Emphasis"/>
        </w:rPr>
        <w:t>deterrence</w:t>
      </w:r>
      <w:r w:rsidRPr="00DF660B">
        <w:rPr>
          <w:sz w:val="16"/>
        </w:rPr>
        <w:t xml:space="preserve"> and assurance in Asia.</w:t>
      </w:r>
    </w:p>
    <w:p w14:paraId="2513F794" w14:textId="77777777" w:rsidR="0075382D" w:rsidRPr="00DF660B" w:rsidRDefault="0075382D" w:rsidP="0075382D">
      <w:pPr>
        <w:rPr>
          <w:sz w:val="16"/>
        </w:rPr>
      </w:pPr>
      <w:r w:rsidRPr="00DF660B">
        <w:rPr>
          <w:sz w:val="16"/>
        </w:rPr>
        <w:t>North Korea</w:t>
      </w:r>
    </w:p>
    <w:p w14:paraId="0A0DB50C" w14:textId="77777777" w:rsidR="0075382D" w:rsidRPr="00DF660B" w:rsidRDefault="0075382D" w:rsidP="0075382D">
      <w:pPr>
        <w:rPr>
          <w:sz w:val="16"/>
        </w:rPr>
      </w:pPr>
      <w:r w:rsidRPr="00DF660B">
        <w:rPr>
          <w:sz w:val="16"/>
        </w:rPr>
        <w:t>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regime and its weapons threaten the security of the free world.</w:t>
      </w:r>
    </w:p>
    <w:p w14:paraId="4AE73D63" w14:textId="77777777" w:rsidR="0075382D" w:rsidRPr="00DF660B" w:rsidRDefault="0075382D" w:rsidP="0075382D">
      <w:pPr>
        <w:rPr>
          <w:sz w:val="16"/>
        </w:rPr>
      </w:pPr>
      <w:r w:rsidRPr="00DF660B">
        <w:rPr>
          <w:sz w:val="16"/>
        </w:rPr>
        <w:t xml:space="preserve">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cheats on global economic rules engaging in currency counterfeiting and </w:t>
      </w:r>
      <w:proofErr w:type="gramStart"/>
      <w:r w:rsidRPr="00DF660B">
        <w:rPr>
          <w:sz w:val="16"/>
        </w:rPr>
        <w:t>black market</w:t>
      </w:r>
      <w:proofErr w:type="gramEnd"/>
      <w:r w:rsidRPr="00DF660B">
        <w:rPr>
          <w:sz w:val="16"/>
        </w:rPr>
        <w:t xml:space="preserve"> smuggling activities. It also conducts massive human rights abuses at home.</w:t>
      </w:r>
    </w:p>
    <w:p w14:paraId="242AE95D" w14:textId="77777777" w:rsidR="0075382D" w:rsidRPr="00DF660B" w:rsidRDefault="0075382D" w:rsidP="0075382D">
      <w:pPr>
        <w:rPr>
          <w:sz w:val="16"/>
        </w:rPr>
      </w:pPr>
      <w:r w:rsidRPr="00DF660B">
        <w:rPr>
          <w:sz w:val="16"/>
        </w:rPr>
        <w:t xml:space="preserve">North Korea’s military strategy seeks to retain the capability to deter external invasion and, if necessary, to fight a full-scale war on the Korean Peninsula. North Korean nuclear capabilities contribute to these goals. It is publicly estimated that North Korea </w:t>
      </w:r>
      <w:proofErr w:type="gramStart"/>
      <w:r w:rsidRPr="00DF660B">
        <w:rPr>
          <w:sz w:val="16"/>
        </w:rPr>
        <w:t>has the ability to</w:t>
      </w:r>
      <w:proofErr w:type="gramEnd"/>
      <w:r w:rsidRPr="00DF660B">
        <w:rPr>
          <w:sz w:val="16"/>
        </w:rPr>
        <w:t xml:space="preserve">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w:t>
      </w:r>
    </w:p>
    <w:p w14:paraId="1D476BEE" w14:textId="77777777" w:rsidR="0075382D" w:rsidRPr="00DF660B" w:rsidRDefault="0075382D" w:rsidP="0075382D">
      <w:pPr>
        <w:rPr>
          <w:sz w:val="16"/>
        </w:rPr>
      </w:pPr>
      <w:r w:rsidRPr="00DF660B">
        <w:rPr>
          <w:sz w:val="16"/>
        </w:rPr>
        <w:t xml:space="preserve">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w:t>
      </w:r>
      <w:r w:rsidRPr="00DF660B">
        <w:rPr>
          <w:rStyle w:val="Emphasis"/>
        </w:rPr>
        <w:t>North Korean</w:t>
      </w:r>
      <w:r w:rsidRPr="00DF660B">
        <w:rPr>
          <w:sz w:val="16"/>
        </w:rPr>
        <w:t xml:space="preserve"> </w:t>
      </w:r>
      <w:r w:rsidRPr="00DF660B">
        <w:rPr>
          <w:rStyle w:val="StyleUnderline"/>
        </w:rPr>
        <w:t xml:space="preserve">nuclear weapons may also act as a </w:t>
      </w:r>
      <w:r w:rsidRPr="00DF660B">
        <w:rPr>
          <w:rStyle w:val="Emphasis"/>
        </w:rPr>
        <w:t>shield to external intervention</w:t>
      </w:r>
      <w:r w:rsidRPr="00DF660B">
        <w:rPr>
          <w:sz w:val="16"/>
        </w:rPr>
        <w:t xml:space="preserve">, deterring the United States and incentivizing Pyongyang’s aggression against South Korea or Japan. North Korea’s nuclear weapons may also weaken U.S. extended nuclear deterrence and assurance, possibly persuading </w:t>
      </w:r>
      <w:proofErr w:type="gramStart"/>
      <w:r w:rsidRPr="00DF660B">
        <w:rPr>
          <w:sz w:val="16"/>
        </w:rPr>
        <w:t>Tokyo</w:t>
      </w:r>
      <w:proofErr w:type="gramEnd"/>
      <w:r w:rsidRPr="00DF660B">
        <w:rPr>
          <w:sz w:val="16"/>
        </w:rPr>
        <w:t xml:space="preserve"> and Seoul to reconsider their nuclear options. More broadly, North Korean possession of nuclear weapons undermines the NPT. North Korea may decide to </w:t>
      </w:r>
      <w:proofErr w:type="gramStart"/>
      <w:r w:rsidRPr="00DF660B">
        <w:rPr>
          <w:sz w:val="16"/>
        </w:rPr>
        <w:t>once again export</w:t>
      </w:r>
      <w:proofErr w:type="gramEnd"/>
      <w:r w:rsidRPr="00DF660B">
        <w:rPr>
          <w:sz w:val="16"/>
        </w:rPr>
        <w:t xml:space="preserve"> dangerous nuclear or missile technology. Pyongyang’s nuclear possession may create a dangerous precedent as other nonnuclear nations hope to follow the same path of cheating on the NPT, building nuclear weapons, and ultimately being welcomed as de facto members of the nuclear club.</w:t>
      </w:r>
    </w:p>
    <w:p w14:paraId="58044674" w14:textId="77777777" w:rsidR="0075382D" w:rsidRPr="00DF660B" w:rsidRDefault="0075382D" w:rsidP="0075382D">
      <w:pPr>
        <w:rPr>
          <w:rStyle w:val="StyleUnderline"/>
        </w:rPr>
      </w:pPr>
      <w:r w:rsidRPr="00DF660B">
        <w:rPr>
          <w:sz w:val="16"/>
        </w:rPr>
        <w:t xml:space="preserve">In sum, </w:t>
      </w:r>
      <w:r w:rsidRPr="00DF660B">
        <w:rPr>
          <w:rStyle w:val="StyleUnderline"/>
        </w:rPr>
        <w:t xml:space="preserve">Russia, China, and North Korea are </w:t>
      </w:r>
      <w:r w:rsidRPr="00DF660B">
        <w:rPr>
          <w:rStyle w:val="Emphasis"/>
        </w:rPr>
        <w:t>autocratic, revisionist challengers</w:t>
      </w:r>
      <w:r w:rsidRPr="00DF660B">
        <w:rPr>
          <w:sz w:val="16"/>
        </w:rPr>
        <w:t xml:space="preserve"> to the rules-based international order. As such, </w:t>
      </w:r>
      <w:r w:rsidRPr="00DF660B">
        <w:rPr>
          <w:rStyle w:val="StyleUnderline"/>
        </w:rPr>
        <w:t xml:space="preserve">their nuclear programs </w:t>
      </w:r>
      <w:r w:rsidRPr="00DF660B">
        <w:rPr>
          <w:rStyle w:val="Emphasis"/>
        </w:rPr>
        <w:t>threaten core pillars of the system of global stability</w:t>
      </w:r>
      <w:r w:rsidRPr="00DF660B">
        <w:rPr>
          <w:sz w:val="16"/>
        </w:rPr>
        <w:t xml:space="preserve"> and security </w:t>
      </w:r>
      <w:r w:rsidRPr="00DF660B">
        <w:rPr>
          <w:rStyle w:val="StyleUnderline"/>
        </w:rPr>
        <w:t xml:space="preserve">that has reigned for the </w:t>
      </w:r>
      <w:r w:rsidRPr="00DF660B">
        <w:rPr>
          <w:rStyle w:val="Emphasis"/>
        </w:rPr>
        <w:t>past several decades</w:t>
      </w:r>
      <w:r w:rsidRPr="00DF660B">
        <w:rPr>
          <w:sz w:val="16"/>
        </w:rPr>
        <w:t xml:space="preserve">. In short, </w:t>
      </w:r>
      <w:r w:rsidRPr="00DF660B">
        <w:rPr>
          <w:rStyle w:val="StyleUnderline"/>
        </w:rPr>
        <w:t xml:space="preserve">Russian, Chinese, and North Korean nuclear modernization programs </w:t>
      </w:r>
      <w:r w:rsidRPr="00DF660B">
        <w:rPr>
          <w:rStyle w:val="Emphasis"/>
        </w:rPr>
        <w:t>undermine global stability and security</w:t>
      </w:r>
      <w:r w:rsidRPr="00DF660B">
        <w:rPr>
          <w:rStyle w:val="StyleUnderline"/>
        </w:rPr>
        <w:t>.</w:t>
      </w:r>
    </w:p>
    <w:p w14:paraId="370FA470" w14:textId="77777777" w:rsidR="0075382D" w:rsidRPr="00DF660B" w:rsidRDefault="0075382D" w:rsidP="0075382D">
      <w:pPr>
        <w:rPr>
          <w:sz w:val="16"/>
        </w:rPr>
      </w:pPr>
      <w:r w:rsidRPr="00DF660B">
        <w:rPr>
          <w:sz w:val="16"/>
        </w:rPr>
        <w:t>The role of other nations’ nuclear forces</w:t>
      </w:r>
    </w:p>
    <w:p w14:paraId="6E241D6C" w14:textId="77777777" w:rsidR="0075382D" w:rsidRPr="00DF660B" w:rsidRDefault="0075382D" w:rsidP="0075382D">
      <w:pPr>
        <w:rPr>
          <w:sz w:val="16"/>
        </w:rPr>
      </w:pPr>
      <w:r w:rsidRPr="00DF660B">
        <w:rPr>
          <w:sz w:val="16"/>
        </w:rPr>
        <w:t xml:space="preserve">To this point, we have reviewed the effect of the modernization programs of the United States and its adversaries, but what about the nuclear programs of other nations? This list of nuclear-armed powers includes America’s nuclear-armed allies, </w:t>
      </w:r>
      <w:proofErr w:type="gramStart"/>
      <w:r w:rsidRPr="00DF660B">
        <w:rPr>
          <w:sz w:val="16"/>
        </w:rPr>
        <w:t>Britain</w:t>
      </w:r>
      <w:proofErr w:type="gramEnd"/>
      <w:r w:rsidRPr="00DF660B">
        <w:rPr>
          <w:sz w:val="16"/>
        </w:rPr>
        <w:t xml:space="preserve"> and France, and the three nuclear-armed states outside of the NPT framework: Israel, India, and Pakistan.</w:t>
      </w:r>
    </w:p>
    <w:p w14:paraId="7A89B609" w14:textId="77777777" w:rsidR="0075382D" w:rsidRPr="00DF660B" w:rsidRDefault="0075382D" w:rsidP="0075382D">
      <w:pPr>
        <w:rPr>
          <w:sz w:val="16"/>
        </w:rPr>
      </w:pPr>
      <w:r w:rsidRPr="00DF660B">
        <w:rPr>
          <w:sz w:val="16"/>
        </w:rPr>
        <w:t xml:space="preserve">Like the United States, Britain and France have been status quo actors at the core of the Western liberal order since the end of World War II. Therefore, </w:t>
      </w:r>
      <w:proofErr w:type="gramStart"/>
      <w:r w:rsidRPr="00DF660B">
        <w:rPr>
          <w:sz w:val="16"/>
        </w:rPr>
        <w:t>British</w:t>
      </w:r>
      <w:proofErr w:type="gramEnd"/>
      <w:r w:rsidRPr="00DF660B">
        <w:rPr>
          <w:sz w:val="16"/>
        </w:rPr>
        <w:t xml:space="preserve"> and French nuclear weapons have, on balance, done more to reinforce, rather than undermine, sources of global stability. These allied nuclear forces have bolstered the capabilities of the Western alliance, thereby </w:t>
      </w:r>
      <w:proofErr w:type="gramStart"/>
      <w:r w:rsidRPr="00DF660B">
        <w:rPr>
          <w:sz w:val="16"/>
        </w:rPr>
        <w:t>increasing</w:t>
      </w:r>
      <w:proofErr w:type="gramEnd"/>
      <w:r w:rsidRPr="00DF660B">
        <w:rPr>
          <w:sz w:val="16"/>
        </w:rPr>
        <w:t xml:space="preserve"> its credibility and demonstrating alliance burden-sharing. Britain and France can deter direct attacks on their homeland. Nuclear weapons in these two nations also complicate Russia’s nuclear targeting and make it possible that Russia will suffer a nuclear attack even if it succeeds in de-coupling America’s nuclear weapons from the security of Europe.</w:t>
      </w:r>
    </w:p>
    <w:p w14:paraId="10197693" w14:textId="77777777" w:rsidR="0075382D" w:rsidRPr="00DF660B" w:rsidRDefault="0075382D" w:rsidP="0075382D">
      <w:pPr>
        <w:rPr>
          <w:sz w:val="16"/>
        </w:rPr>
      </w:pPr>
      <w:r w:rsidRPr="00DF660B">
        <w:rPr>
          <w:sz w:val="16"/>
        </w:rPr>
        <w:t xml:space="preserve">However, </w:t>
      </w:r>
      <w:proofErr w:type="gramStart"/>
      <w:r w:rsidRPr="00DF660B">
        <w:rPr>
          <w:sz w:val="16"/>
        </w:rPr>
        <w:t>British</w:t>
      </w:r>
      <w:proofErr w:type="gramEnd"/>
      <w:r w:rsidRPr="00DF660B">
        <w:rPr>
          <w:sz w:val="16"/>
        </w:rPr>
        <w:t xml:space="preserve"> and French nuclear weapons have not had a comparable effect on global security. Due to America’s global power projection capabilities and its vast international commitments, U.S. nuclear weapons have been more influential in underwriting European and global stability. As Albert </w:t>
      </w:r>
      <w:proofErr w:type="spellStart"/>
      <w:r w:rsidRPr="00DF660B">
        <w:rPr>
          <w:sz w:val="16"/>
        </w:rPr>
        <w:t>Wohlstetter</w:t>
      </w:r>
      <w:proofErr w:type="spellEnd"/>
      <w:r w:rsidRPr="00DF660B">
        <w:rPr>
          <w:sz w:val="16"/>
        </w:rPr>
        <w:t xml:space="preserve"> argued decades ago, at the end of the day, the nuclear balance in Europe rests primarily on U.S. and Russian nuclear arsenals.72</w:t>
      </w:r>
    </w:p>
    <w:p w14:paraId="3BE6B042" w14:textId="77777777" w:rsidR="0075382D" w:rsidRPr="00DF660B" w:rsidRDefault="0075382D" w:rsidP="0075382D">
      <w:pPr>
        <w:rPr>
          <w:sz w:val="16"/>
        </w:rPr>
      </w:pPr>
      <w:r w:rsidRPr="00DF660B">
        <w:rPr>
          <w:sz w:val="16"/>
        </w:rPr>
        <w:t>Moreover, while the United States was working hard to stop nuclear proliferation, France had a troubling history of using its nuclear capabilities to fuel horizontal proliferation. During the Cold War, France provided sensitive nuclear assistance to nonnuclear states, such as Israel and Pakistan.73 Fortunately, France’s nonproliferation policies have greatly improved since that time.</w:t>
      </w:r>
    </w:p>
    <w:p w14:paraId="1C049910" w14:textId="77777777" w:rsidR="0075382D" w:rsidRPr="00DF660B" w:rsidRDefault="0075382D" w:rsidP="0075382D">
      <w:pPr>
        <w:rPr>
          <w:sz w:val="16"/>
        </w:rPr>
      </w:pPr>
      <w:r w:rsidRPr="00DF660B">
        <w:rPr>
          <w:sz w:val="16"/>
        </w:rPr>
        <w:t>Britain and France are also undergoing their own nuclear modernization efforts and these capabilities will continue to make positive contributions to nuclear deterrence in Europe. It is ultimately the United States, however, which will continue to bear the greatest responsibility for using its nuclear weapons to deter great power war and halt the spread of the world’s deadliest weapons.</w:t>
      </w:r>
    </w:p>
    <w:p w14:paraId="7770C06B" w14:textId="77777777" w:rsidR="0075382D" w:rsidRPr="00DF660B" w:rsidRDefault="0075382D" w:rsidP="0075382D">
      <w:pPr>
        <w:rPr>
          <w:sz w:val="16"/>
        </w:rPr>
      </w:pPr>
      <w:r w:rsidRPr="00DF660B">
        <w:rPr>
          <w:sz w:val="16"/>
        </w:rPr>
        <w:t>India, Pakistan, and Israel are three states that never signed the NPT and then went on to build nuclear weapons. Unlike the other nuclear-armed states reviewed above, these states sit at the periphery of the U.S.-led global order. None of these states are formal U.S. allies, but they are not sworn enemies either. Washington, therefore, does not have a formal obligation to extend nuclear deterrence to these states and these states are not mentioned in the U.S. NPR as possible targets for U.S. nuclear weapons.</w:t>
      </w:r>
    </w:p>
    <w:p w14:paraId="3B92BF42" w14:textId="77777777" w:rsidR="0075382D" w:rsidRPr="00DF660B" w:rsidRDefault="0075382D" w:rsidP="0075382D">
      <w:pPr>
        <w:rPr>
          <w:sz w:val="16"/>
        </w:rPr>
      </w:pPr>
      <w:r w:rsidRPr="00DF660B">
        <w:rPr>
          <w:sz w:val="16"/>
        </w:rPr>
        <w:t>Israel is a democracy and a close, although not formal, American security partner. The United States failed in its bid to prevent Israel from developing nuclear weapons in the 1960s. Israel was, however, the repeated victim of conventional aggression by its conventionally superior and autocratic Arab neighbors in the past and its nuclear program has deterred subsequent invasions and generally contributed to Middle Eastern stability. Unlike Iran’s advancing nuclear program today, Israel’s nuclear weapons did not spur other regional states to develop their own nuclear weapons in response.</w:t>
      </w:r>
    </w:p>
    <w:p w14:paraId="07C02085" w14:textId="77777777" w:rsidR="0075382D" w:rsidRPr="00DF660B" w:rsidRDefault="0075382D" w:rsidP="0075382D">
      <w:pPr>
        <w:rPr>
          <w:sz w:val="16"/>
        </w:rPr>
      </w:pPr>
      <w:r w:rsidRPr="00DF660B">
        <w:rPr>
          <w:sz w:val="16"/>
        </w:rPr>
        <w:t>Nuclear programs in India and Pakistan are also contrary to the global nonproliferation order due to their acquisition outside of the NPT framework and because of a series of subsequent, dangerous nuclear crises in South Asia. The United States has maintained good relations with both India and Pakistan, but the orientation of these states may be shifting in this new era of great power competition. The Chinese-Pakistani strategic partnership seems to be deepening. And India is cooperating more closely with the United States and its democratic allies in Asia as a counterbalance to China’s growing power. If these trends continue, India’s nuclear forces may increasingly serve on balance to reinforce the sources of stability in the prevailing global order. While we can hope that Pakistan does not use its nuclear forces to complement China’s revisionist ambitions.</w:t>
      </w:r>
    </w:p>
    <w:p w14:paraId="70AC441D" w14:textId="77777777" w:rsidR="0075382D" w:rsidRPr="00DF660B" w:rsidRDefault="0075382D" w:rsidP="0075382D">
      <w:pPr>
        <w:rPr>
          <w:sz w:val="16"/>
        </w:rPr>
      </w:pPr>
      <w:r w:rsidRPr="00DF660B">
        <w:rPr>
          <w:sz w:val="16"/>
        </w:rPr>
        <w:t>Still, the existence of three nuclear powers outside of the NPT framework is somewhat problematic for efforts to develop a global, rules-based nonproliferation regime and there have been discussions in Washington about how best to mainstream these programs into the broader rules-based nuclear order.</w:t>
      </w:r>
    </w:p>
    <w:p w14:paraId="1BBDF669" w14:textId="77777777" w:rsidR="0075382D" w:rsidRPr="00DF660B" w:rsidRDefault="0075382D" w:rsidP="0075382D">
      <w:pPr>
        <w:rPr>
          <w:sz w:val="16"/>
        </w:rPr>
      </w:pPr>
      <w:r w:rsidRPr="00DF660B">
        <w:rPr>
          <w:sz w:val="16"/>
        </w:rPr>
        <w:t>Conclusion</w:t>
      </w:r>
    </w:p>
    <w:p w14:paraId="61A2E6F2" w14:textId="77777777" w:rsidR="0075382D" w:rsidRPr="00DF660B" w:rsidRDefault="0075382D" w:rsidP="0075382D">
      <w:pPr>
        <w:rPr>
          <w:sz w:val="16"/>
        </w:rPr>
      </w:pPr>
      <w:r w:rsidRPr="00DF660B">
        <w:rPr>
          <w:sz w:val="16"/>
        </w:rPr>
        <w:t xml:space="preserve">Does nuclear modernization promote international security? This chapter argues that it depends. Previous </w:t>
      </w:r>
      <w:r w:rsidRPr="00DF660B">
        <w:rPr>
          <w:rStyle w:val="Emphasis"/>
        </w:rPr>
        <w:t>scholarship</w:t>
      </w:r>
      <w:r w:rsidRPr="00DF660B">
        <w:rPr>
          <w:sz w:val="16"/>
        </w:rPr>
        <w:t xml:space="preserve"> </w:t>
      </w:r>
      <w:r w:rsidRPr="00DF660B">
        <w:rPr>
          <w:rStyle w:val="StyleUnderline"/>
        </w:rPr>
        <w:t>has focused</w:t>
      </w:r>
      <w:r w:rsidRPr="00DF660B">
        <w:rPr>
          <w:sz w:val="16"/>
        </w:rPr>
        <w:t xml:space="preserve"> </w:t>
      </w:r>
      <w:r w:rsidRPr="00DF660B">
        <w:rPr>
          <w:rStyle w:val="Emphasis"/>
        </w:rPr>
        <w:t>too narrowly on</w:t>
      </w:r>
      <w:r w:rsidRPr="00DF660B">
        <w:rPr>
          <w:sz w:val="16"/>
        </w:rPr>
        <w:t xml:space="preserve"> whether </w:t>
      </w:r>
      <w:r w:rsidRPr="00DF660B">
        <w:rPr>
          <w:rStyle w:val="Emphasis"/>
        </w:rPr>
        <w:t>the tech</w:t>
      </w:r>
      <w:r w:rsidRPr="00DF660B">
        <w:rPr>
          <w:sz w:val="16"/>
        </w:rPr>
        <w:t xml:space="preserve">nology </w:t>
      </w:r>
      <w:r w:rsidRPr="00DF660B">
        <w:rPr>
          <w:rStyle w:val="Emphasis"/>
        </w:rPr>
        <w:t>itself</w:t>
      </w:r>
      <w:r w:rsidRPr="00DF660B">
        <w:rPr>
          <w:sz w:val="16"/>
        </w:rPr>
        <w:t xml:space="preserve"> is </w:t>
      </w:r>
      <w:r w:rsidRPr="00DF660B">
        <w:rPr>
          <w:rStyle w:val="StyleUnderline"/>
        </w:rPr>
        <w:t xml:space="preserve">inherently stabilizing or destabilizing, </w:t>
      </w:r>
      <w:r w:rsidRPr="00DF660B">
        <w:rPr>
          <w:rStyle w:val="Emphasis"/>
        </w:rPr>
        <w:t>but</w:t>
      </w:r>
      <w:r w:rsidRPr="00DF660B">
        <w:rPr>
          <w:sz w:val="16"/>
        </w:rPr>
        <w:t xml:space="preserve"> we argue that </w:t>
      </w:r>
      <w:r w:rsidRPr="00DF660B">
        <w:rPr>
          <w:rStyle w:val="StyleUnderline"/>
        </w:rPr>
        <w:t xml:space="preserve">we can </w:t>
      </w:r>
      <w:r w:rsidRPr="00DF660B">
        <w:rPr>
          <w:rStyle w:val="Emphasis"/>
        </w:rPr>
        <w:t>only make sense of the tech</w:t>
      </w:r>
      <w:r w:rsidRPr="00DF660B">
        <w:rPr>
          <w:sz w:val="16"/>
        </w:rPr>
        <w:t xml:space="preserve">nology </w:t>
      </w:r>
      <w:r w:rsidRPr="00DF660B">
        <w:rPr>
          <w:rStyle w:val="StyleUnderline"/>
        </w:rPr>
        <w:t>when it is</w:t>
      </w:r>
      <w:r w:rsidRPr="00DF660B">
        <w:rPr>
          <w:sz w:val="16"/>
        </w:rPr>
        <w:t xml:space="preserve"> </w:t>
      </w:r>
      <w:r w:rsidRPr="00DF660B">
        <w:rPr>
          <w:rStyle w:val="Emphasis"/>
        </w:rPr>
        <w:t>situated within its</w:t>
      </w:r>
      <w:r w:rsidRPr="00DF660B">
        <w:rPr>
          <w:sz w:val="16"/>
        </w:rPr>
        <w:t xml:space="preserve"> proper </w:t>
      </w:r>
      <w:r w:rsidRPr="00DF660B">
        <w:rPr>
          <w:rStyle w:val="Emphasis"/>
        </w:rPr>
        <w:t>geopolitical context</w:t>
      </w:r>
      <w:r w:rsidRPr="00DF660B">
        <w:rPr>
          <w:sz w:val="16"/>
        </w:rPr>
        <w:t xml:space="preserve">. Different actors with different goals use the same technology in different ways. </w:t>
      </w:r>
      <w:r w:rsidRPr="00DF660B">
        <w:rPr>
          <w:rStyle w:val="StyleUnderline"/>
        </w:rPr>
        <w:t>The</w:t>
      </w:r>
      <w:r w:rsidRPr="00DF660B">
        <w:rPr>
          <w:sz w:val="16"/>
        </w:rPr>
        <w:t xml:space="preserve"> </w:t>
      </w:r>
      <w:r w:rsidRPr="00DF660B">
        <w:rPr>
          <w:rStyle w:val="Emphasis"/>
        </w:rPr>
        <w:t>status-quo-oriented U</w:t>
      </w:r>
      <w:r w:rsidRPr="00DF660B">
        <w:rPr>
          <w:sz w:val="16"/>
        </w:rPr>
        <w:t xml:space="preserve">nited </w:t>
      </w:r>
      <w:r w:rsidRPr="00DF660B">
        <w:rPr>
          <w:rStyle w:val="Emphasis"/>
        </w:rPr>
        <w:t>S</w:t>
      </w:r>
      <w:r w:rsidRPr="00DF660B">
        <w:rPr>
          <w:sz w:val="16"/>
        </w:rPr>
        <w:t xml:space="preserve">tates has sought to create, advance, and defend the rules-based international order that has governed the global system since 1945. Thus, its </w:t>
      </w:r>
      <w:r w:rsidRPr="00DF660B">
        <w:rPr>
          <w:rStyle w:val="StyleUnderline"/>
        </w:rPr>
        <w:t>nuclear modernization</w:t>
      </w:r>
      <w:r w:rsidRPr="00DF660B">
        <w:rPr>
          <w:sz w:val="16"/>
        </w:rPr>
        <w:t xml:space="preserve"> program </w:t>
      </w:r>
      <w:r w:rsidRPr="00DF660B">
        <w:rPr>
          <w:rStyle w:val="StyleUnderline"/>
        </w:rPr>
        <w:t xml:space="preserve">tends to </w:t>
      </w:r>
      <w:r w:rsidRPr="00DF660B">
        <w:rPr>
          <w:rStyle w:val="Emphasis"/>
        </w:rPr>
        <w:t>promote</w:t>
      </w:r>
      <w:r w:rsidRPr="00DF660B">
        <w:rPr>
          <w:sz w:val="16"/>
        </w:rPr>
        <w:t xml:space="preserve"> this </w:t>
      </w:r>
      <w:r w:rsidRPr="00DF660B">
        <w:rPr>
          <w:rStyle w:val="Emphasis"/>
        </w:rPr>
        <w:t>overall</w:t>
      </w:r>
      <w:r w:rsidRPr="00DF660B">
        <w:rPr>
          <w:sz w:val="16"/>
        </w:rPr>
        <w:t xml:space="preserve"> system of international </w:t>
      </w:r>
      <w:r w:rsidRPr="00DF660B">
        <w:rPr>
          <w:rStyle w:val="Emphasis"/>
        </w:rPr>
        <w:t>stability and security</w:t>
      </w:r>
      <w:r w:rsidRPr="00DF660B">
        <w:rPr>
          <w:sz w:val="16"/>
        </w:rPr>
        <w:t>.</w:t>
      </w:r>
    </w:p>
    <w:p w14:paraId="4182B2B9" w14:textId="77777777" w:rsidR="0075382D" w:rsidRPr="00DF660B" w:rsidRDefault="0075382D" w:rsidP="0075382D">
      <w:pPr>
        <w:rPr>
          <w:sz w:val="16"/>
        </w:rPr>
      </w:pPr>
      <w:r w:rsidRPr="00DF660B">
        <w:rPr>
          <w:sz w:val="16"/>
        </w:rPr>
        <w:t xml:space="preserve">Several autocratic </w:t>
      </w:r>
      <w:r w:rsidRPr="00DF660B">
        <w:rPr>
          <w:rStyle w:val="Emphasis"/>
        </w:rPr>
        <w:t>revisionist actors</w:t>
      </w:r>
      <w:r w:rsidRPr="00DF660B">
        <w:rPr>
          <w:rStyle w:val="StyleUnderline"/>
        </w:rPr>
        <w:t xml:space="preserve">, on the other hand, are </w:t>
      </w:r>
      <w:r w:rsidRPr="00DF660B">
        <w:rPr>
          <w:rStyle w:val="Emphasis"/>
        </w:rPr>
        <w:t>threatened</w:t>
      </w:r>
      <w:r w:rsidRPr="00DF660B">
        <w:rPr>
          <w:rStyle w:val="StyleUnderline"/>
        </w:rPr>
        <w:t xml:space="preserve"> by this rules-based system and believe that it does not reflect their interests and priorities. Russia, China, and North Korea are autocracies that are dissatisfied with significant aspects of the reigning order. Accordingly, they are pursuing strategies to </w:t>
      </w:r>
      <w:r w:rsidRPr="00DF660B">
        <w:rPr>
          <w:rStyle w:val="Emphasis"/>
        </w:rPr>
        <w:t>revise</w:t>
      </w:r>
      <w:r w:rsidRPr="00DF660B">
        <w:rPr>
          <w:rStyle w:val="StyleUnderline"/>
        </w:rPr>
        <w:t xml:space="preserve"> the international status quo. Their military postures are oriented toward </w:t>
      </w:r>
      <w:r w:rsidRPr="00DF660B">
        <w:rPr>
          <w:rStyle w:val="Emphasis"/>
        </w:rPr>
        <w:t>disrupting</w:t>
      </w:r>
      <w:r w:rsidRPr="00DF660B">
        <w:rPr>
          <w:sz w:val="16"/>
        </w:rPr>
        <w:t xml:space="preserve"> the current global order, </w:t>
      </w:r>
      <w:r w:rsidRPr="00DF660B">
        <w:rPr>
          <w:rStyle w:val="StyleUnderline"/>
        </w:rPr>
        <w:t xml:space="preserve">and it is therefore likely that their nuclear modernization programs will </w:t>
      </w:r>
      <w:r w:rsidRPr="00DF660B">
        <w:rPr>
          <w:rStyle w:val="Emphasis"/>
        </w:rPr>
        <w:t>diminish international security and stability</w:t>
      </w:r>
      <w:r w:rsidRPr="00DF660B">
        <w:rPr>
          <w:sz w:val="16"/>
        </w:rPr>
        <w:t>.</w:t>
      </w:r>
    </w:p>
    <w:p w14:paraId="4E0F30C2" w14:textId="77777777" w:rsidR="0075382D" w:rsidRPr="00DF660B" w:rsidRDefault="0075382D" w:rsidP="0075382D">
      <w:pPr>
        <w:rPr>
          <w:sz w:val="16"/>
        </w:rPr>
      </w:pPr>
      <w:r w:rsidRPr="00DF660B">
        <w:rPr>
          <w:sz w:val="16"/>
        </w:rPr>
        <w:t xml:space="preserve">This argument has scholarly and policy implications. Scholars should move beyond abstract discussions about whether nuclear weapons (or modernization programs) are stabilizing or not and focus more on the important variation caused by the strategies of weapons possessors. States use nuclear weapons in different </w:t>
      </w:r>
      <w:proofErr w:type="gramStart"/>
      <w:r w:rsidRPr="00DF660B">
        <w:rPr>
          <w:sz w:val="16"/>
        </w:rPr>
        <w:t>ways</w:t>
      </w:r>
      <w:proofErr w:type="gramEnd"/>
      <w:r w:rsidRPr="00DF660B">
        <w:rPr>
          <w:sz w:val="16"/>
        </w:rPr>
        <w:t xml:space="preserve"> and this has implications for how nuclear weapons affect international politics. Current political science models seek to understand the likely effects of nuclear acquisition in Iran, for example, by conducting quantitative analysis of all instances of past proliferation.74 But aggregated data that contains information about U.S., British, and French behavior with nuclear weapons will likely be misleading in attempting to understand how a nuclear Iran will act. Like the revisionist autocracies reviewed above, Iran is another power with a foreign policy objective of resisting the United States and the prevailing international order. It is likely, therefore, that China or North Korea are more accurate models for imagining the behavior of a future nuclear-armed Iran.</w:t>
      </w:r>
    </w:p>
    <w:p w14:paraId="37CE5C3E" w14:textId="77777777" w:rsidR="0075382D" w:rsidRPr="00DF660B" w:rsidRDefault="0075382D" w:rsidP="0075382D">
      <w:pPr>
        <w:rPr>
          <w:sz w:val="16"/>
        </w:rPr>
      </w:pPr>
      <w:r w:rsidRPr="00DF660B">
        <w:rPr>
          <w:sz w:val="16"/>
        </w:rPr>
        <w:t xml:space="preserve">In the realm of policy implications, we conclude that </w:t>
      </w:r>
      <w:r w:rsidRPr="00DF660B">
        <w:rPr>
          <w:rStyle w:val="StyleUnderline"/>
        </w:rPr>
        <w:t>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Emphasis"/>
        </w:rPr>
        <w:t>must</w:t>
      </w:r>
      <w:r w:rsidRPr="00DF660B">
        <w:rPr>
          <w:sz w:val="16"/>
        </w:rPr>
        <w:t xml:space="preserve"> </w:t>
      </w:r>
      <w:r w:rsidRPr="00DF660B">
        <w:rPr>
          <w:rStyle w:val="StyleUnderline"/>
        </w:rPr>
        <w:t>follow through on</w:t>
      </w:r>
      <w:r w:rsidRPr="00DF660B">
        <w:rPr>
          <w:sz w:val="16"/>
        </w:rPr>
        <w:t xml:space="preserve"> its </w:t>
      </w:r>
      <w:r w:rsidRPr="00DF660B">
        <w:rPr>
          <w:rStyle w:val="StyleUnderline"/>
        </w:rPr>
        <w:t>modernization</w:t>
      </w:r>
      <w:r w:rsidRPr="00DF660B">
        <w:rPr>
          <w:sz w:val="16"/>
        </w:rPr>
        <w:t xml:space="preserve"> plans. </w:t>
      </w:r>
      <w:r w:rsidRPr="00DF660B">
        <w:rPr>
          <w:rStyle w:val="StyleUnderline"/>
        </w:rPr>
        <w:t xml:space="preserve">U.S. nuclear weapons play a </w:t>
      </w:r>
      <w:r w:rsidRPr="00DF660B">
        <w:rPr>
          <w:rStyle w:val="Emphasis"/>
        </w:rPr>
        <w:t>unique role in protecting the free world</w:t>
      </w:r>
      <w:r w:rsidRPr="00DF660B">
        <w:rPr>
          <w:sz w:val="16"/>
        </w:rPr>
        <w:t xml:space="preserve"> and preventing the spread of nuclear weapons. </w:t>
      </w:r>
      <w:proofErr w:type="gramStart"/>
      <w:r w:rsidRPr="00DF660B">
        <w:rPr>
          <w:sz w:val="16"/>
        </w:rPr>
        <w:t>The vast majority of</w:t>
      </w:r>
      <w:proofErr w:type="gramEnd"/>
      <w:r w:rsidRPr="00DF660B">
        <w:rPr>
          <w:sz w:val="16"/>
        </w:rPr>
        <w:t xml:space="preserve"> states in the international system have a strong interest in the continued salutary effects of a robust U.S. nuclear deterrent.</w:t>
      </w:r>
    </w:p>
    <w:p w14:paraId="2098A7ED" w14:textId="77777777" w:rsidR="00C73C6A" w:rsidRPr="00DF660B" w:rsidRDefault="00C73C6A" w:rsidP="00C73C6A"/>
    <w:p w14:paraId="706D01E3" w14:textId="703D5BDF" w:rsidR="00A77C65" w:rsidRPr="00DF660B" w:rsidRDefault="00A77C65" w:rsidP="00A77C65">
      <w:pPr>
        <w:pStyle w:val="Heading2"/>
      </w:pPr>
      <w:r w:rsidRPr="00DF660B">
        <w:t>UQ</w:t>
      </w:r>
    </w:p>
    <w:p w14:paraId="07F2A076" w14:textId="1243E9F0" w:rsidR="00A77C65" w:rsidRPr="00DF660B" w:rsidRDefault="00A77C65" w:rsidP="00A77C65">
      <w:pPr>
        <w:pStyle w:val="Heading3"/>
      </w:pPr>
      <w:r w:rsidRPr="00DF660B">
        <w:t xml:space="preserve">McCarthy holding </w:t>
      </w:r>
      <w:proofErr w:type="gramStart"/>
      <w:r w:rsidRPr="00DF660B">
        <w:t>on</w:t>
      </w:r>
      <w:proofErr w:type="gramEnd"/>
    </w:p>
    <w:p w14:paraId="5783A81F" w14:textId="3F6783F9" w:rsidR="00A77C65" w:rsidRPr="00DF660B" w:rsidRDefault="00A77C65" w:rsidP="00A77C65">
      <w:pPr>
        <w:pStyle w:val="Heading4"/>
      </w:pPr>
      <w:r w:rsidRPr="00DF660B">
        <w:t>McCarthy’s holding on, but just barely—the FC is trying to gaslight him into cutting spending.</w:t>
      </w:r>
    </w:p>
    <w:p w14:paraId="70D58274" w14:textId="77777777" w:rsidR="00A77C65" w:rsidRPr="00DF660B" w:rsidRDefault="00A77C65" w:rsidP="00A77C65">
      <w:proofErr w:type="spellStart"/>
      <w:r w:rsidRPr="00DF660B">
        <w:rPr>
          <w:rStyle w:val="Style13ptBold"/>
        </w:rPr>
        <w:t>Mondeaux</w:t>
      </w:r>
      <w:proofErr w:type="spellEnd"/>
      <w:r w:rsidRPr="00DF660B">
        <w:rPr>
          <w:rStyle w:val="Style13ptBold"/>
        </w:rPr>
        <w:t xml:space="preserve"> &amp; Gorman, 7/26</w:t>
      </w:r>
      <w:r w:rsidRPr="00DF660B">
        <w:t xml:space="preserve"> [Cami </w:t>
      </w:r>
      <w:proofErr w:type="spellStart"/>
      <w:r w:rsidRPr="00DF660B">
        <w:t>Mondeaux</w:t>
      </w:r>
      <w:proofErr w:type="spellEnd"/>
      <w:r w:rsidRPr="00DF660B">
        <w:t>, congressional reporter at the Washington Examiner; Reese Gorman, congressional reporter at the Washington Examiner; 7-26-2023, ‘No spending deal made between GOP leadership and Freedom Caucus, McCarthy says’, Washington examiner, https://www.washingtonexaminer.com/news/house/no-spending-deal-made-between-gop-leadership-freedom-caucus //</w:t>
      </w:r>
      <w:proofErr w:type="spellStart"/>
      <w:r w:rsidRPr="00DF660B">
        <w:t>alundy</w:t>
      </w:r>
      <w:proofErr w:type="spellEnd"/>
      <w:r w:rsidRPr="00DF660B">
        <w:t>]</w:t>
      </w:r>
    </w:p>
    <w:p w14:paraId="49FA8A23" w14:textId="77777777" w:rsidR="00A77C65" w:rsidRPr="00DF660B" w:rsidRDefault="00A77C65" w:rsidP="00A77C65">
      <w:pPr>
        <w:rPr>
          <w:sz w:val="16"/>
        </w:rPr>
      </w:pPr>
      <w:r w:rsidRPr="00DF660B">
        <w:rPr>
          <w:sz w:val="16"/>
        </w:rPr>
        <w:t xml:space="preserve">Just </w:t>
      </w:r>
      <w:r w:rsidRPr="00DF660B">
        <w:rPr>
          <w:rStyle w:val="StyleUnderline"/>
        </w:rPr>
        <w:t>minutes before the House reconvened to vote</w:t>
      </w:r>
      <w:r w:rsidRPr="00DF660B">
        <w:rPr>
          <w:sz w:val="16"/>
        </w:rPr>
        <w:t xml:space="preserve"> on the rule, Rep. Ralph Norman (R-SC) announced </w:t>
      </w:r>
      <w:r w:rsidRPr="00DF660B">
        <w:rPr>
          <w:rStyle w:val="StyleUnderline"/>
        </w:rPr>
        <w:t>a deal had been struck between H</w:t>
      </w:r>
      <w:r w:rsidRPr="00DF660B">
        <w:rPr>
          <w:rStyle w:val="Emphasis"/>
        </w:rPr>
        <w:t>FC</w:t>
      </w:r>
      <w:r w:rsidRPr="00DF660B">
        <w:rPr>
          <w:sz w:val="16"/>
        </w:rPr>
        <w:t xml:space="preserve"> members </w:t>
      </w:r>
      <w:r w:rsidRPr="00DF660B">
        <w:rPr>
          <w:rStyle w:val="StyleUnderline"/>
        </w:rPr>
        <w:t xml:space="preserve">and </w:t>
      </w:r>
      <w:r w:rsidRPr="00DF660B">
        <w:rPr>
          <w:rStyle w:val="Emphasis"/>
        </w:rPr>
        <w:t>GOP</w:t>
      </w:r>
      <w:r w:rsidRPr="00DF660B">
        <w:rPr>
          <w:sz w:val="16"/>
        </w:rPr>
        <w:t xml:space="preserve"> leaders </w:t>
      </w:r>
      <w:r w:rsidRPr="00DF660B">
        <w:rPr>
          <w:rStyle w:val="StyleUnderline"/>
        </w:rPr>
        <w:t>on</w:t>
      </w:r>
      <w:r w:rsidRPr="00DF660B">
        <w:rPr>
          <w:sz w:val="16"/>
        </w:rPr>
        <w:t xml:space="preserve"> the </w:t>
      </w:r>
      <w:r w:rsidRPr="00DF660B">
        <w:rPr>
          <w:rStyle w:val="StyleUnderline"/>
        </w:rPr>
        <w:t>military spending</w:t>
      </w:r>
      <w:r w:rsidRPr="00DF660B">
        <w:rPr>
          <w:sz w:val="16"/>
        </w:rPr>
        <w:t xml:space="preserve"> bill, </w:t>
      </w:r>
      <w:r w:rsidRPr="00DF660B">
        <w:rPr>
          <w:rStyle w:val="StyleUnderline"/>
        </w:rPr>
        <w:t>paving the way for its passage</w:t>
      </w:r>
      <w:r w:rsidRPr="00DF660B">
        <w:rPr>
          <w:sz w:val="16"/>
        </w:rPr>
        <w:t xml:space="preserve"> later this week.</w:t>
      </w:r>
    </w:p>
    <w:p w14:paraId="2B922D11" w14:textId="77777777" w:rsidR="00A77C65" w:rsidRPr="00DF660B" w:rsidRDefault="00A77C65" w:rsidP="00A77C65">
      <w:pPr>
        <w:rPr>
          <w:sz w:val="16"/>
        </w:rPr>
      </w:pPr>
      <w:r w:rsidRPr="00DF660B">
        <w:rPr>
          <w:rStyle w:val="StyleUnderline"/>
        </w:rPr>
        <w:t>“I</w:t>
      </w:r>
      <w:r w:rsidRPr="00DF660B">
        <w:rPr>
          <w:sz w:val="16"/>
        </w:rPr>
        <w:t xml:space="preserve"> previously </w:t>
      </w:r>
      <w:r w:rsidRPr="00DF660B">
        <w:rPr>
          <w:rStyle w:val="StyleUnderline"/>
        </w:rPr>
        <w:t>was opposed</w:t>
      </w:r>
      <w:r w:rsidRPr="00DF660B">
        <w:rPr>
          <w:sz w:val="16"/>
        </w:rPr>
        <w:t xml:space="preserve"> to it, </w:t>
      </w:r>
      <w:r w:rsidRPr="00DF660B">
        <w:rPr>
          <w:rStyle w:val="StyleUnderline"/>
        </w:rPr>
        <w:t>but they worked the things out with the top</w:t>
      </w:r>
      <w:r w:rsidRPr="00DF660B">
        <w:rPr>
          <w:sz w:val="16"/>
        </w:rPr>
        <w:t xml:space="preserve"> number, so we’re voting for the rule,” Norman told reporters ahead of the vote.</w:t>
      </w:r>
    </w:p>
    <w:p w14:paraId="21D7C28A" w14:textId="77777777" w:rsidR="00A77C65" w:rsidRPr="00DF660B" w:rsidRDefault="00A77C65" w:rsidP="00A77C65">
      <w:pPr>
        <w:rPr>
          <w:sz w:val="16"/>
        </w:rPr>
      </w:pPr>
      <w:r w:rsidRPr="00DF660B">
        <w:rPr>
          <w:sz w:val="16"/>
        </w:rPr>
        <w:t xml:space="preserve">Norman detailed </w:t>
      </w:r>
      <w:r w:rsidRPr="00DF660B">
        <w:rPr>
          <w:rStyle w:val="StyleUnderline"/>
        </w:rPr>
        <w:t>the alleged deal made between the caucus and McCarthy</w:t>
      </w:r>
      <w:r w:rsidRPr="00DF660B">
        <w:rPr>
          <w:sz w:val="16"/>
        </w:rPr>
        <w:t xml:space="preserve">, noting </w:t>
      </w:r>
      <w:r w:rsidRPr="00DF660B">
        <w:rPr>
          <w:rStyle w:val="StyleUnderline"/>
        </w:rPr>
        <w:t xml:space="preserve">the two parties made an agreement on a </w:t>
      </w:r>
      <w:r w:rsidRPr="00DF660B">
        <w:rPr>
          <w:rStyle w:val="Emphasis"/>
        </w:rPr>
        <w:t>$1.47 trillion</w:t>
      </w:r>
      <w:r w:rsidRPr="00DF660B">
        <w:rPr>
          <w:rStyle w:val="StyleUnderline"/>
        </w:rPr>
        <w:t xml:space="preserve"> number for all 12 appropriations bills with </w:t>
      </w:r>
      <w:r w:rsidRPr="00DF660B">
        <w:rPr>
          <w:rStyle w:val="Emphasis"/>
        </w:rPr>
        <w:t>no rescissions.</w:t>
      </w:r>
    </w:p>
    <w:p w14:paraId="6D4EE80B" w14:textId="77777777" w:rsidR="00A77C65" w:rsidRPr="00DF660B" w:rsidRDefault="00A77C65" w:rsidP="00A77C65">
      <w:pPr>
        <w:rPr>
          <w:sz w:val="16"/>
        </w:rPr>
      </w:pPr>
      <w:r w:rsidRPr="00DF660B">
        <w:rPr>
          <w:sz w:val="16"/>
        </w:rPr>
        <w:t>When asked if that deal was agreed to with the speaker, Norman said: “That’s my understanding.”</w:t>
      </w:r>
    </w:p>
    <w:p w14:paraId="0728EBE1" w14:textId="77777777" w:rsidR="00A77C65" w:rsidRPr="00DF660B" w:rsidRDefault="00A77C65" w:rsidP="00A77C65">
      <w:pPr>
        <w:rPr>
          <w:sz w:val="16"/>
        </w:rPr>
      </w:pPr>
      <w:r w:rsidRPr="00DF660B">
        <w:rPr>
          <w:sz w:val="16"/>
        </w:rPr>
        <w:t xml:space="preserve">However, </w:t>
      </w:r>
      <w:r w:rsidRPr="00DF660B">
        <w:rPr>
          <w:rStyle w:val="StyleUnderline"/>
        </w:rPr>
        <w:t>when pressed on the agreement</w:t>
      </w:r>
      <w:r w:rsidRPr="00DF660B">
        <w:rPr>
          <w:sz w:val="16"/>
        </w:rPr>
        <w:t xml:space="preserve">, </w:t>
      </w:r>
      <w:r w:rsidRPr="00DF660B">
        <w:rPr>
          <w:rStyle w:val="StyleUnderline"/>
        </w:rPr>
        <w:t xml:space="preserve">McCarthy said </w:t>
      </w:r>
      <w:r w:rsidRPr="00DF660B">
        <w:rPr>
          <w:rStyle w:val="Emphasis"/>
        </w:rPr>
        <w:t>no deal</w:t>
      </w:r>
      <w:r w:rsidRPr="00DF660B">
        <w:rPr>
          <w:rStyle w:val="StyleUnderline"/>
        </w:rPr>
        <w:t xml:space="preserve"> had been made</w:t>
      </w:r>
      <w:r w:rsidRPr="00DF660B">
        <w:rPr>
          <w:sz w:val="16"/>
        </w:rPr>
        <w:t xml:space="preserve"> on the spending bills, adding that he hadn’t spoken with Norman about the matter.</w:t>
      </w:r>
    </w:p>
    <w:p w14:paraId="47EDD035" w14:textId="77777777" w:rsidR="00A77C65" w:rsidRPr="00DF660B" w:rsidRDefault="00A77C65" w:rsidP="00A77C65">
      <w:pPr>
        <w:rPr>
          <w:sz w:val="16"/>
        </w:rPr>
      </w:pPr>
      <w:r w:rsidRPr="00DF660B">
        <w:rPr>
          <w:sz w:val="16"/>
        </w:rPr>
        <w:t>“I didn’t talk to Ralph,” McCarthy said. “</w:t>
      </w:r>
      <w:r w:rsidRPr="00DF660B">
        <w:rPr>
          <w:rStyle w:val="StyleUnderline"/>
        </w:rPr>
        <w:t>There’s no new agreement</w:t>
      </w:r>
      <w:r w:rsidRPr="00DF660B">
        <w:rPr>
          <w:sz w:val="16"/>
        </w:rPr>
        <w:t>.”</w:t>
      </w:r>
    </w:p>
    <w:p w14:paraId="0959674F" w14:textId="77777777" w:rsidR="00A77C65" w:rsidRPr="00DF660B" w:rsidRDefault="00A77C65" w:rsidP="00A77C65">
      <w:pPr>
        <w:rPr>
          <w:sz w:val="16"/>
        </w:rPr>
      </w:pPr>
      <w:r w:rsidRPr="00DF660B">
        <w:rPr>
          <w:rStyle w:val="StyleUnderline"/>
        </w:rPr>
        <w:t>Other HFC members confirmed no deal had been made</w:t>
      </w:r>
      <w:r w:rsidRPr="00DF660B">
        <w:rPr>
          <w:sz w:val="16"/>
        </w:rPr>
        <w:t xml:space="preserve"> with the speaker, noting there are still demands that have not been met by some in the caucus.</w:t>
      </w:r>
    </w:p>
    <w:p w14:paraId="45DD044F" w14:textId="77777777" w:rsidR="00A77C65" w:rsidRPr="00DF660B" w:rsidRDefault="00A77C65" w:rsidP="00A77C65">
      <w:pPr>
        <w:rPr>
          <w:sz w:val="16"/>
        </w:rPr>
      </w:pPr>
      <w:r w:rsidRPr="00DF660B">
        <w:rPr>
          <w:sz w:val="16"/>
        </w:rPr>
        <w:t xml:space="preserve">“It's a mixed bag. I mean, there's </w:t>
      </w:r>
      <w:r w:rsidRPr="00DF660B">
        <w:rPr>
          <w:rStyle w:val="StyleUnderline"/>
        </w:rPr>
        <w:t xml:space="preserve">some people that want to have all the topline numbers on </w:t>
      </w:r>
      <w:r w:rsidRPr="00DF660B">
        <w:rPr>
          <w:rStyle w:val="Emphasis"/>
        </w:rPr>
        <w:t>all 12 bills</w:t>
      </w:r>
      <w:r w:rsidRPr="00DF660B">
        <w:rPr>
          <w:rStyle w:val="StyleUnderline"/>
        </w:rPr>
        <w:t xml:space="preserve"> done</w:t>
      </w:r>
      <w:r w:rsidRPr="00DF660B">
        <w:rPr>
          <w:sz w:val="16"/>
        </w:rPr>
        <w:t xml:space="preserve"> before we move </w:t>
      </w:r>
      <w:proofErr w:type="spellStart"/>
      <w:r w:rsidRPr="00DF660B">
        <w:rPr>
          <w:sz w:val="16"/>
        </w:rPr>
        <w:t>any more</w:t>
      </w:r>
      <w:proofErr w:type="spellEnd"/>
      <w:r w:rsidRPr="00DF660B">
        <w:rPr>
          <w:sz w:val="16"/>
        </w:rPr>
        <w:t>,” a senior GOP member told the Washington Examiner. “</w:t>
      </w:r>
      <w:proofErr w:type="gramStart"/>
      <w:r w:rsidRPr="00DF660B">
        <w:rPr>
          <w:sz w:val="16"/>
        </w:rPr>
        <w:t>There's</w:t>
      </w:r>
      <w:proofErr w:type="gramEnd"/>
      <w:r w:rsidRPr="00DF660B">
        <w:rPr>
          <w:sz w:val="16"/>
        </w:rPr>
        <w:t xml:space="preserve"> other people that want commitments on red lines, what we would accept and what we wouldn't. </w:t>
      </w:r>
      <w:proofErr w:type="gramStart"/>
      <w:r w:rsidRPr="00DF660B">
        <w:rPr>
          <w:sz w:val="16"/>
        </w:rPr>
        <w:t>So</w:t>
      </w:r>
      <w:proofErr w:type="gramEnd"/>
      <w:r w:rsidRPr="00DF660B">
        <w:rPr>
          <w:sz w:val="16"/>
        </w:rPr>
        <w:t xml:space="preserve"> there's not just one request. It's very scattered.”</w:t>
      </w:r>
    </w:p>
    <w:p w14:paraId="4AFB36E5" w14:textId="77777777" w:rsidR="00A77C65" w:rsidRPr="00DF660B" w:rsidRDefault="00A77C65" w:rsidP="00A77C65">
      <w:pPr>
        <w:rPr>
          <w:sz w:val="16"/>
        </w:rPr>
      </w:pPr>
      <w:r w:rsidRPr="00DF660B">
        <w:rPr>
          <w:rStyle w:val="StyleUnderline"/>
        </w:rPr>
        <w:t xml:space="preserve">The House is expected to vote on the </w:t>
      </w:r>
      <w:r w:rsidRPr="00DF660B">
        <w:rPr>
          <w:rStyle w:val="Emphasis"/>
        </w:rPr>
        <w:t>military appropriations</w:t>
      </w:r>
      <w:r w:rsidRPr="00DF660B">
        <w:rPr>
          <w:rStyle w:val="StyleUnderline"/>
        </w:rPr>
        <w:t xml:space="preserve"> bill as soon as Thursday afternoon</w:t>
      </w:r>
      <w:r w:rsidRPr="00DF660B">
        <w:rPr>
          <w:sz w:val="16"/>
        </w:rPr>
        <w:t xml:space="preserve">, making it the first of 12 spending bills to get a full vote in the lower chamber. </w:t>
      </w:r>
      <w:r w:rsidRPr="00DF660B">
        <w:rPr>
          <w:rStyle w:val="StyleUnderline"/>
        </w:rPr>
        <w:t>Lawmakers are</w:t>
      </w:r>
      <w:r w:rsidRPr="00DF660B">
        <w:rPr>
          <w:sz w:val="16"/>
        </w:rPr>
        <w:t xml:space="preserve"> also </w:t>
      </w:r>
      <w:r w:rsidRPr="00DF660B">
        <w:rPr>
          <w:rStyle w:val="StyleUnderline"/>
        </w:rPr>
        <w:t xml:space="preserve">working on advancing the </w:t>
      </w:r>
      <w:r w:rsidRPr="00DF660B">
        <w:rPr>
          <w:rStyle w:val="Emphasis"/>
        </w:rPr>
        <w:t>ag</w:t>
      </w:r>
      <w:r w:rsidRPr="00DF660B">
        <w:rPr>
          <w:sz w:val="16"/>
        </w:rPr>
        <w:t xml:space="preserve">riculture </w:t>
      </w:r>
      <w:r w:rsidRPr="00DF660B">
        <w:rPr>
          <w:rStyle w:val="StyleUnderline"/>
        </w:rPr>
        <w:t>appropriations</w:t>
      </w:r>
      <w:r w:rsidRPr="00DF660B">
        <w:rPr>
          <w:sz w:val="16"/>
        </w:rPr>
        <w:t xml:space="preserve"> bill this week, </w:t>
      </w:r>
      <w:r w:rsidRPr="00DF660B">
        <w:rPr>
          <w:rStyle w:val="StyleUnderline"/>
        </w:rPr>
        <w:t>with GOP leaders aiming for a vote by Friday</w:t>
      </w:r>
      <w:r w:rsidRPr="00DF660B">
        <w:rPr>
          <w:sz w:val="16"/>
        </w:rPr>
        <w:t>.</w:t>
      </w:r>
    </w:p>
    <w:p w14:paraId="2275D41F" w14:textId="77777777" w:rsidR="00A77C65" w:rsidRPr="00DF660B" w:rsidRDefault="00A77C65" w:rsidP="00A77C65">
      <w:pPr>
        <w:rPr>
          <w:sz w:val="16"/>
        </w:rPr>
      </w:pPr>
      <w:r w:rsidRPr="00DF660B">
        <w:rPr>
          <w:rStyle w:val="StyleUnderline"/>
        </w:rPr>
        <w:t>Congress has until the end of September to pass its</w:t>
      </w:r>
      <w:r w:rsidRPr="00DF660B">
        <w:rPr>
          <w:sz w:val="16"/>
        </w:rPr>
        <w:t xml:space="preserve"> annual </w:t>
      </w:r>
      <w:r w:rsidRPr="00DF660B">
        <w:rPr>
          <w:rStyle w:val="StyleUnderline"/>
        </w:rPr>
        <w:t>budget before the new fiscal year begins</w:t>
      </w:r>
      <w:r w:rsidRPr="00DF660B">
        <w:rPr>
          <w:sz w:val="16"/>
        </w:rPr>
        <w:t xml:space="preserve"> on Oct. 1, </w:t>
      </w:r>
      <w:r w:rsidRPr="00DF660B">
        <w:rPr>
          <w:rStyle w:val="StyleUnderline"/>
        </w:rPr>
        <w:t xml:space="preserve">or else lawmakers risk a </w:t>
      </w:r>
      <w:r w:rsidRPr="00DF660B">
        <w:rPr>
          <w:rStyle w:val="Emphasis"/>
        </w:rPr>
        <w:t xml:space="preserve">government shutdown. </w:t>
      </w:r>
      <w:r w:rsidRPr="00DF660B">
        <w:rPr>
          <w:sz w:val="16"/>
        </w:rPr>
        <w:t xml:space="preserve">Budget </w:t>
      </w:r>
      <w:r w:rsidRPr="00DF660B">
        <w:rPr>
          <w:rStyle w:val="StyleUnderline"/>
        </w:rPr>
        <w:t>disagreements</w:t>
      </w:r>
      <w:r w:rsidRPr="00DF660B">
        <w:rPr>
          <w:sz w:val="16"/>
        </w:rPr>
        <w:t xml:space="preserve"> typically </w:t>
      </w:r>
      <w:r w:rsidRPr="00DF660B">
        <w:rPr>
          <w:rStyle w:val="StyleUnderline"/>
        </w:rPr>
        <w:t>drag out as both parties fight to include their own priorities</w:t>
      </w:r>
      <w:r w:rsidRPr="00DF660B">
        <w:rPr>
          <w:sz w:val="16"/>
        </w:rPr>
        <w:t>, with a final deal often not made until the eleventh hour after a marathon voting session.</w:t>
      </w:r>
    </w:p>
    <w:p w14:paraId="1D577671" w14:textId="77777777" w:rsidR="00A77C65" w:rsidRPr="00DF660B" w:rsidRDefault="00A77C65" w:rsidP="00A77C65">
      <w:pPr>
        <w:rPr>
          <w:sz w:val="16"/>
        </w:rPr>
      </w:pPr>
      <w:r w:rsidRPr="00DF660B">
        <w:rPr>
          <w:sz w:val="16"/>
        </w:rPr>
        <w:t xml:space="preserve">However, </w:t>
      </w:r>
      <w:r w:rsidRPr="00DF660B">
        <w:rPr>
          <w:rStyle w:val="StyleUnderline"/>
        </w:rPr>
        <w:t>that process has been made even more complicated this year</w:t>
      </w:r>
      <w:r w:rsidRPr="00DF660B">
        <w:rPr>
          <w:sz w:val="16"/>
        </w:rPr>
        <w:t xml:space="preserve">. Some </w:t>
      </w:r>
      <w:r w:rsidRPr="00DF660B">
        <w:rPr>
          <w:rStyle w:val="Emphasis"/>
        </w:rPr>
        <w:t>F</w:t>
      </w:r>
      <w:r w:rsidRPr="00DF660B">
        <w:rPr>
          <w:sz w:val="16"/>
        </w:rPr>
        <w:t xml:space="preserve">reedom </w:t>
      </w:r>
      <w:r w:rsidRPr="00DF660B">
        <w:rPr>
          <w:rStyle w:val="Emphasis"/>
        </w:rPr>
        <w:t>C</w:t>
      </w:r>
      <w:r w:rsidRPr="00DF660B">
        <w:rPr>
          <w:sz w:val="16"/>
        </w:rPr>
        <w:t xml:space="preserve">aucus </w:t>
      </w:r>
      <w:r w:rsidRPr="00DF660B">
        <w:rPr>
          <w:rStyle w:val="StyleUnderline"/>
        </w:rPr>
        <w:t>members are</w:t>
      </w:r>
      <w:r w:rsidRPr="00DF660B">
        <w:rPr>
          <w:sz w:val="16"/>
        </w:rPr>
        <w:t xml:space="preserve"> already </w:t>
      </w:r>
      <w:r w:rsidRPr="00DF660B">
        <w:rPr>
          <w:rStyle w:val="StyleUnderline"/>
        </w:rPr>
        <w:t>signaling opposition to the spending levels agreed to in the debt limit deal and threatening to vote against budget legislation unless spending levels are cut</w:t>
      </w:r>
      <w:r w:rsidRPr="00DF660B">
        <w:rPr>
          <w:sz w:val="16"/>
        </w:rPr>
        <w:t xml:space="preserve">. Those </w:t>
      </w:r>
      <w:r w:rsidRPr="00DF660B">
        <w:rPr>
          <w:rStyle w:val="StyleUnderline"/>
        </w:rPr>
        <w:t>sentiments</w:t>
      </w:r>
      <w:r w:rsidRPr="00DF660B">
        <w:rPr>
          <w:sz w:val="16"/>
        </w:rPr>
        <w:t xml:space="preserve"> are likely to put the </w:t>
      </w:r>
      <w:r w:rsidRPr="00DF660B">
        <w:rPr>
          <w:rStyle w:val="StyleUnderline"/>
        </w:rPr>
        <w:t>House on a collision course with</w:t>
      </w:r>
      <w:r w:rsidRPr="00DF660B">
        <w:rPr>
          <w:sz w:val="16"/>
        </w:rPr>
        <w:t xml:space="preserve"> Senate </w:t>
      </w:r>
      <w:r w:rsidRPr="00DF660B">
        <w:rPr>
          <w:rStyle w:val="Emphasis"/>
        </w:rPr>
        <w:t>Dem</w:t>
      </w:r>
      <w:r w:rsidRPr="00DF660B">
        <w:rPr>
          <w:sz w:val="16"/>
        </w:rPr>
        <w:t>ocrat</w:t>
      </w:r>
      <w:r w:rsidRPr="00DF660B">
        <w:rPr>
          <w:rStyle w:val="Emphasis"/>
        </w:rPr>
        <w:t>s</w:t>
      </w:r>
      <w:r w:rsidRPr="00DF660B">
        <w:rPr>
          <w:sz w:val="16"/>
        </w:rPr>
        <w:t>, who are likely drafting budgets with a much larger number.</w:t>
      </w:r>
    </w:p>
    <w:p w14:paraId="6BD9EA22" w14:textId="77777777" w:rsidR="00A77C65" w:rsidRPr="00DF660B" w:rsidRDefault="00A77C65" w:rsidP="00A77C65">
      <w:pPr>
        <w:pStyle w:val="Heading4"/>
      </w:pPr>
      <w:r w:rsidRPr="00DF660B">
        <w:t xml:space="preserve">They won’t boot him now, but what he does now is </w:t>
      </w:r>
      <w:r w:rsidRPr="00DF660B">
        <w:rPr>
          <w:u w:val="single"/>
        </w:rPr>
        <w:t>critical</w:t>
      </w:r>
      <w:r w:rsidRPr="00DF660B">
        <w:t>—the FC is on their last straw.</w:t>
      </w:r>
    </w:p>
    <w:p w14:paraId="21F8019B" w14:textId="77777777" w:rsidR="00A77C65" w:rsidRPr="00DF660B" w:rsidRDefault="00A77C65" w:rsidP="00A77C65">
      <w:r w:rsidRPr="00DF660B">
        <w:rPr>
          <w:rStyle w:val="Style13ptBold"/>
        </w:rPr>
        <w:t>Elliot, 23</w:t>
      </w:r>
      <w:r w:rsidRPr="00DF660B">
        <w:t xml:space="preserve"> [Philip, correspondent for TIME, where he covers politics, 6-8-2023, ‘The Freedom Caucus Has Taken the House Hostage. Their Demand? Kevin McCarthy’s Spine’, TIME, https://time.com/6285840/house-freedom-caucus-hostage-kevin-mccarthy/ //</w:t>
      </w:r>
      <w:proofErr w:type="spellStart"/>
      <w:r w:rsidRPr="00DF660B">
        <w:t>alundy</w:t>
      </w:r>
      <w:proofErr w:type="spellEnd"/>
      <w:r w:rsidRPr="00DF660B">
        <w:t>]</w:t>
      </w:r>
    </w:p>
    <w:p w14:paraId="42625679" w14:textId="77777777" w:rsidR="00A77C65" w:rsidRPr="00DF660B" w:rsidRDefault="00A77C65" w:rsidP="00A77C65">
      <w:pPr>
        <w:rPr>
          <w:sz w:val="16"/>
        </w:rPr>
      </w:pPr>
      <w:r w:rsidRPr="00DF660B">
        <w:rPr>
          <w:sz w:val="16"/>
        </w:rPr>
        <w:t xml:space="preserve">After an hour-long meeting Tuesday, it became clear that </w:t>
      </w:r>
      <w:r w:rsidRPr="00DF660B">
        <w:rPr>
          <w:rStyle w:val="StyleUnderline"/>
        </w:rPr>
        <w:t>the far-right flank was doing more than blowing off</w:t>
      </w:r>
      <w:r w:rsidRPr="00DF660B">
        <w:rPr>
          <w:sz w:val="16"/>
        </w:rPr>
        <w:t xml:space="preserve"> some </w:t>
      </w:r>
      <w:r w:rsidRPr="00DF660B">
        <w:rPr>
          <w:rStyle w:val="StyleUnderline"/>
        </w:rPr>
        <w:t>steam</w:t>
      </w:r>
      <w:r w:rsidRPr="00DF660B">
        <w:rPr>
          <w:sz w:val="16"/>
        </w:rPr>
        <w:t xml:space="preserve">. As Wednesday came and went without any action on the floor, </w:t>
      </w:r>
      <w:r w:rsidRPr="00DF660B">
        <w:rPr>
          <w:rStyle w:val="StyleUnderline"/>
        </w:rPr>
        <w:t>McCarthy realized he was boxed in</w:t>
      </w:r>
      <w:r w:rsidRPr="00DF660B">
        <w:rPr>
          <w:sz w:val="16"/>
        </w:rPr>
        <w:t xml:space="preserve">, and </w:t>
      </w:r>
      <w:r w:rsidRPr="00DF660B">
        <w:rPr>
          <w:rStyle w:val="StyleUnderline"/>
        </w:rPr>
        <w:t>the failure of those messaging bills were the least of his worries</w:t>
      </w:r>
      <w:r w:rsidRPr="00DF660B">
        <w:rPr>
          <w:sz w:val="16"/>
        </w:rPr>
        <w:t xml:space="preserve">. Although the </w:t>
      </w:r>
      <w:r w:rsidRPr="00DF660B">
        <w:rPr>
          <w:rStyle w:val="StyleUnderline"/>
        </w:rPr>
        <w:t>rebels are stopping short of kicking McCarthy to the curb</w:t>
      </w:r>
      <w:r w:rsidRPr="00DF660B">
        <w:rPr>
          <w:sz w:val="16"/>
        </w:rPr>
        <w:t xml:space="preserve">, </w:t>
      </w:r>
      <w:r w:rsidRPr="00DF660B">
        <w:rPr>
          <w:rStyle w:val="StyleUnderline"/>
        </w:rPr>
        <w:t>they are putting him on notice</w:t>
      </w:r>
      <w:r w:rsidRPr="00DF660B">
        <w:rPr>
          <w:sz w:val="16"/>
        </w:rPr>
        <w:t xml:space="preserve">. “He’s got to be forced into monogamy with us as his coalition partner or [Democratic Leader] Hakeem [Jeffries],” said Rep. Matt </w:t>
      </w:r>
      <w:proofErr w:type="spellStart"/>
      <w:r w:rsidRPr="00DF660B">
        <w:rPr>
          <w:sz w:val="16"/>
        </w:rPr>
        <w:t>Gaetz</w:t>
      </w:r>
      <w:proofErr w:type="spellEnd"/>
      <w:r w:rsidRPr="00DF660B">
        <w:rPr>
          <w:sz w:val="16"/>
        </w:rPr>
        <w:t xml:space="preserve"> of Florida. “And if Hakeem is his coalition partner, then we’re not going to play out the failure theater on stuff like we saw put on the floor this week.”</w:t>
      </w:r>
    </w:p>
    <w:p w14:paraId="519C3E84" w14:textId="77777777" w:rsidR="00A77C65" w:rsidRPr="00DF660B" w:rsidRDefault="00A77C65" w:rsidP="00A77C65">
      <w:pPr>
        <w:rPr>
          <w:rStyle w:val="StyleUnderline"/>
          <w:b/>
          <w:bCs/>
        </w:rPr>
      </w:pPr>
      <w:r w:rsidRPr="00DF660B">
        <w:rPr>
          <w:sz w:val="16"/>
        </w:rPr>
        <w:t xml:space="preserve">The malcontents have said </w:t>
      </w:r>
      <w:r w:rsidRPr="00DF660B">
        <w:rPr>
          <w:rStyle w:val="StyleUnderline"/>
        </w:rPr>
        <w:t>they’re well past the point of wrangling specific promises out of McCarthy</w:t>
      </w:r>
      <w:r w:rsidRPr="00DF660B">
        <w:rPr>
          <w:sz w:val="16"/>
        </w:rPr>
        <w:t xml:space="preserve">. </w:t>
      </w:r>
      <w:r w:rsidRPr="00DF660B">
        <w:rPr>
          <w:rStyle w:val="StyleUnderline"/>
        </w:rPr>
        <w:t>They believed they had sufficient guarantees back in January when they gave McCarthy the job</w:t>
      </w:r>
      <w:r w:rsidRPr="00DF660B">
        <w:rPr>
          <w:sz w:val="16"/>
        </w:rPr>
        <w:t xml:space="preserve"> he’s been chasing since his first days in Washington. </w:t>
      </w:r>
      <w:r w:rsidRPr="00DF660B">
        <w:rPr>
          <w:rStyle w:val="StyleUnderline"/>
        </w:rPr>
        <w:t>Words can be broken,</w:t>
      </w:r>
      <w:r w:rsidRPr="00DF660B">
        <w:rPr>
          <w:sz w:val="16"/>
        </w:rPr>
        <w:t xml:space="preserve"> and the hard-right lawmakers now need to feel they have a more sincere partnership with the Speaker—and his fear. The biggest obstacle to the firebrands is a serious one, though: </w:t>
      </w:r>
      <w:r w:rsidRPr="00DF660B">
        <w:rPr>
          <w:rStyle w:val="StyleUnderline"/>
        </w:rPr>
        <w:t>no one is waiting in the wings to step up should McCarthy appear mortally wounded</w:t>
      </w:r>
      <w:r w:rsidRPr="00DF660B">
        <w:rPr>
          <w:rStyle w:val="StyleUnderline"/>
          <w:b/>
          <w:bCs/>
        </w:rPr>
        <w:t>.</w:t>
      </w:r>
    </w:p>
    <w:p w14:paraId="721730A2" w14:textId="77777777" w:rsidR="00A77C65" w:rsidRPr="00DF660B" w:rsidRDefault="00A77C65" w:rsidP="00A77C65">
      <w:pPr>
        <w:rPr>
          <w:rStyle w:val="StyleUnderline"/>
        </w:rPr>
      </w:pPr>
      <w:r w:rsidRPr="00DF660B">
        <w:rPr>
          <w:rStyle w:val="StyleUnderline"/>
        </w:rPr>
        <w:t>McCarthy’s next moves will be telling</w:t>
      </w:r>
      <w:r w:rsidRPr="00DF660B">
        <w:rPr>
          <w:sz w:val="16"/>
        </w:rPr>
        <w:t xml:space="preserve">. On Tuesday, </w:t>
      </w:r>
      <w:r w:rsidRPr="00DF660B">
        <w:rPr>
          <w:rStyle w:val="StyleUnderline"/>
        </w:rPr>
        <w:t xml:space="preserve">he tried to tamp down expectations that the House would take up an additional chunk of spending for Ukraine </w:t>
      </w:r>
      <w:r w:rsidRPr="00DF660B">
        <w:rPr>
          <w:sz w:val="16"/>
        </w:rPr>
        <w:t>that Senate Republicans are promoting</w:t>
      </w:r>
      <w:r w:rsidRPr="00DF660B">
        <w:rPr>
          <w:rStyle w:val="StyleUnderline"/>
        </w:rPr>
        <w:t>. That is likely a nonstarter</w:t>
      </w:r>
      <w:r w:rsidRPr="00DF660B">
        <w:rPr>
          <w:sz w:val="16"/>
        </w:rPr>
        <w:t xml:space="preserve"> unless </w:t>
      </w:r>
      <w:r w:rsidRPr="00DF660B">
        <w:rPr>
          <w:rStyle w:val="StyleUnderline"/>
        </w:rPr>
        <w:t>McCarthy can win back the trust of his political captors</w:t>
      </w:r>
      <w:r w:rsidRPr="00DF660B">
        <w:rPr>
          <w:sz w:val="16"/>
        </w:rPr>
        <w:t>. If his right flank will park even their favored pieces of the agenda—even one as far-fetched as Biden banning gas stoves—</w:t>
      </w:r>
      <w:r w:rsidRPr="00DF660B">
        <w:rPr>
          <w:rStyle w:val="StyleUnderline"/>
        </w:rPr>
        <w:t>McCarthy stands no chance at moving an agenda with real needs</w:t>
      </w:r>
      <w:r w:rsidRPr="00DF660B">
        <w:rPr>
          <w:sz w:val="16"/>
        </w:rPr>
        <w:t xml:space="preserve">. That includes the 12 appropriations bills Congress needs to pass </w:t>
      </w:r>
      <w:proofErr w:type="gramStart"/>
      <w:r w:rsidRPr="00DF660B">
        <w:rPr>
          <w:sz w:val="16"/>
        </w:rPr>
        <w:t>in order to</w:t>
      </w:r>
      <w:proofErr w:type="gramEnd"/>
      <w:r w:rsidRPr="00DF660B">
        <w:rPr>
          <w:sz w:val="16"/>
        </w:rPr>
        <w:t xml:space="preserve"> fund the government. </w:t>
      </w:r>
      <w:r w:rsidRPr="00DF660B">
        <w:rPr>
          <w:rStyle w:val="StyleUnderline"/>
        </w:rPr>
        <w:t xml:space="preserve">Tackling those measures </w:t>
      </w:r>
      <w:proofErr w:type="gramStart"/>
      <w:r w:rsidRPr="00DF660B">
        <w:rPr>
          <w:rStyle w:val="StyleUnderline"/>
        </w:rPr>
        <w:t>are</w:t>
      </w:r>
      <w:proofErr w:type="gramEnd"/>
      <w:r w:rsidRPr="00DF660B">
        <w:rPr>
          <w:rStyle w:val="StyleUnderline"/>
        </w:rPr>
        <w:t xml:space="preserve"> a perennial challenge that got much more complicated under limits put in place as part of the debt-ceiling deal.</w:t>
      </w:r>
    </w:p>
    <w:p w14:paraId="7EB19927" w14:textId="77777777" w:rsidR="00A77C65" w:rsidRPr="00DF660B" w:rsidRDefault="00A77C65" w:rsidP="00A77C65">
      <w:pPr>
        <w:rPr>
          <w:sz w:val="16"/>
        </w:rPr>
      </w:pPr>
      <w:r w:rsidRPr="00DF660B">
        <w:rPr>
          <w:sz w:val="16"/>
        </w:rPr>
        <w:t>“How can you govern if you can’t pass a rule?” asked Rep. Ken Buck, a Colorado Republican who joined the revolt against McCarthy this week.</w:t>
      </w:r>
    </w:p>
    <w:p w14:paraId="0D6B63A2" w14:textId="7D359290" w:rsidR="00A77C65" w:rsidRPr="00DF660B" w:rsidRDefault="00A77C65" w:rsidP="00A77C65">
      <w:pPr>
        <w:rPr>
          <w:rStyle w:val="StyleUnderline"/>
        </w:rPr>
      </w:pPr>
      <w:r w:rsidRPr="00DF660B">
        <w:rPr>
          <w:sz w:val="16"/>
        </w:rPr>
        <w:t xml:space="preserve">Maybe that’s the entire point. </w:t>
      </w:r>
      <w:r w:rsidRPr="00DF660B">
        <w:rPr>
          <w:rStyle w:val="StyleUnderline"/>
        </w:rPr>
        <w:t xml:space="preserve">Washington has faced </w:t>
      </w:r>
      <w:proofErr w:type="gramStart"/>
      <w:r w:rsidRPr="00DF660B">
        <w:rPr>
          <w:rStyle w:val="StyleUnderline"/>
        </w:rPr>
        <w:t>divided</w:t>
      </w:r>
      <w:proofErr w:type="gramEnd"/>
      <w:r w:rsidRPr="00DF660B">
        <w:rPr>
          <w:rStyle w:val="StyleUnderline"/>
        </w:rPr>
        <w:t xml:space="preserve"> government before, but the extent to which the House Speaker is now beholden to a far-right flank is new. </w:t>
      </w:r>
      <w:r w:rsidRPr="00DF660B">
        <w:rPr>
          <w:sz w:val="16"/>
        </w:rPr>
        <w:t xml:space="preserve">Perhaps it doesn’t even matter who </w:t>
      </w:r>
      <w:proofErr w:type="gramStart"/>
      <w:r w:rsidRPr="00DF660B">
        <w:rPr>
          <w:sz w:val="16"/>
        </w:rPr>
        <w:t>actually holds</w:t>
      </w:r>
      <w:proofErr w:type="gramEnd"/>
      <w:r w:rsidRPr="00DF660B">
        <w:rPr>
          <w:sz w:val="16"/>
        </w:rPr>
        <w:t xml:space="preserve"> the gavel. </w:t>
      </w:r>
      <w:r w:rsidRPr="00DF660B">
        <w:rPr>
          <w:rStyle w:val="StyleUnderline"/>
        </w:rPr>
        <w:t>The real power in the House rests with the handful of lawmakers who now feel plenty aggrieved over broken rules that</w:t>
      </w:r>
      <w:r w:rsidRPr="00DF660B">
        <w:rPr>
          <w:sz w:val="16"/>
        </w:rPr>
        <w:t xml:space="preserve">, frankly, have never been made public. They have now shown </w:t>
      </w:r>
      <w:r w:rsidRPr="00DF660B">
        <w:rPr>
          <w:rStyle w:val="StyleUnderline"/>
        </w:rPr>
        <w:t xml:space="preserve">they will tank even low-stakes PR stunts to get their leadership’s attention, even if it dooms a bill they </w:t>
      </w:r>
      <w:proofErr w:type="gramStart"/>
      <w:r w:rsidRPr="00DF660B">
        <w:rPr>
          <w:rStyle w:val="StyleUnderline"/>
        </w:rPr>
        <w:t>actually like</w:t>
      </w:r>
      <w:proofErr w:type="gramEnd"/>
      <w:r w:rsidRPr="00DF660B">
        <w:rPr>
          <w:sz w:val="16"/>
        </w:rPr>
        <w:t xml:space="preserve">. For them, </w:t>
      </w:r>
      <w:r w:rsidRPr="00DF660B">
        <w:rPr>
          <w:rStyle w:val="StyleUnderline"/>
        </w:rPr>
        <w:t xml:space="preserve">roughing up a </w:t>
      </w:r>
      <w:proofErr w:type="gramStart"/>
      <w:r w:rsidRPr="00DF660B">
        <w:rPr>
          <w:rStyle w:val="StyleUnderline"/>
        </w:rPr>
        <w:t>Speaker</w:t>
      </w:r>
      <w:proofErr w:type="gramEnd"/>
      <w:r w:rsidRPr="00DF660B">
        <w:rPr>
          <w:rStyle w:val="StyleUnderline"/>
        </w:rPr>
        <w:t xml:space="preserve"> to remind him that he needs them</w:t>
      </w:r>
      <w:r w:rsidRPr="00DF660B">
        <w:rPr>
          <w:sz w:val="16"/>
        </w:rPr>
        <w:t xml:space="preserve"> on even the most routine moves </w:t>
      </w:r>
      <w:r w:rsidRPr="00DF660B">
        <w:rPr>
          <w:rStyle w:val="StyleUnderline"/>
        </w:rPr>
        <w:t>is a much more appealing prize, and it’s one they can get almost any time on a lark.</w:t>
      </w:r>
    </w:p>
    <w:p w14:paraId="61EE4D8D" w14:textId="77777777" w:rsidR="00AA219E" w:rsidRPr="00DF660B" w:rsidRDefault="00AA219E" w:rsidP="00AA219E">
      <w:pPr>
        <w:pStyle w:val="Heading4"/>
      </w:pPr>
      <w:r w:rsidRPr="00DF660B">
        <w:t xml:space="preserve">They’ve openly said that if McCarthy crosses them again, they’ll do everything they can to remove him and slow </w:t>
      </w:r>
      <w:proofErr w:type="spellStart"/>
      <w:r w:rsidRPr="00DF660B">
        <w:t>muss</w:t>
      </w:r>
      <w:proofErr w:type="spellEnd"/>
      <w:r w:rsidRPr="00DF660B">
        <w:t>-pass legislation.</w:t>
      </w:r>
    </w:p>
    <w:p w14:paraId="0E21F976" w14:textId="77777777" w:rsidR="00AA219E" w:rsidRPr="00DF660B" w:rsidRDefault="00AA219E" w:rsidP="00AA219E">
      <w:r w:rsidRPr="00DF660B">
        <w:rPr>
          <w:rStyle w:val="Style13ptBold"/>
        </w:rPr>
        <w:t>Fox, 6/30</w:t>
      </w:r>
      <w:r w:rsidRPr="00DF660B">
        <w:t xml:space="preserve"> [Lauren, CNN congressional correspondent, 6-30-2023, ‘Republicans race to build for spending bills as divisions loom large’, CNN, https://www.cnn.com/2023/06/30/politics/republican-appropriations-fight/index.html //</w:t>
      </w:r>
      <w:proofErr w:type="spellStart"/>
      <w:r w:rsidRPr="00DF660B">
        <w:t>alundy</w:t>
      </w:r>
      <w:proofErr w:type="spellEnd"/>
      <w:r w:rsidRPr="00DF660B">
        <w:t>]</w:t>
      </w:r>
    </w:p>
    <w:p w14:paraId="486BD22C" w14:textId="77777777" w:rsidR="00AA219E" w:rsidRPr="00DF660B" w:rsidRDefault="00AA219E" w:rsidP="00AA219E">
      <w:pPr>
        <w:rPr>
          <w:rStyle w:val="StyleUnderline"/>
        </w:rPr>
      </w:pPr>
      <w:r w:rsidRPr="00DF660B">
        <w:rPr>
          <w:sz w:val="16"/>
        </w:rPr>
        <w:t xml:space="preserve">But </w:t>
      </w:r>
      <w:r w:rsidRPr="00DF660B">
        <w:rPr>
          <w:rStyle w:val="StyleUnderline"/>
        </w:rPr>
        <w:t xml:space="preserve">much has changed since the leaders ran that playbook for the </w:t>
      </w:r>
      <w:r w:rsidRPr="00DF660B">
        <w:rPr>
          <w:rStyle w:val="Emphasis"/>
        </w:rPr>
        <w:t>debt ceiling</w:t>
      </w:r>
      <w:r w:rsidRPr="00DF660B">
        <w:rPr>
          <w:sz w:val="16"/>
        </w:rPr>
        <w:t xml:space="preserve">. In the week </w:t>
      </w:r>
      <w:r w:rsidRPr="00DF660B">
        <w:rPr>
          <w:rStyle w:val="StyleUnderline"/>
        </w:rPr>
        <w:t>after the</w:t>
      </w:r>
      <w:r w:rsidRPr="00DF660B">
        <w:rPr>
          <w:sz w:val="16"/>
        </w:rPr>
        <w:t xml:space="preserve"> House passed their bipartisan </w:t>
      </w:r>
      <w:r w:rsidRPr="00DF660B">
        <w:rPr>
          <w:rStyle w:val="StyleUnderline"/>
        </w:rPr>
        <w:t>debt ceiling deal, the</w:t>
      </w:r>
      <w:r w:rsidRPr="00DF660B">
        <w:rPr>
          <w:sz w:val="16"/>
        </w:rPr>
        <w:t xml:space="preserve"> House </w:t>
      </w:r>
      <w:r w:rsidRPr="00DF660B">
        <w:rPr>
          <w:rStyle w:val="Emphasis"/>
        </w:rPr>
        <w:t>F</w:t>
      </w:r>
      <w:r w:rsidRPr="00DF660B">
        <w:rPr>
          <w:sz w:val="16"/>
        </w:rPr>
        <w:t xml:space="preserve">reedom </w:t>
      </w:r>
      <w:r w:rsidRPr="00DF660B">
        <w:rPr>
          <w:rStyle w:val="Emphasis"/>
        </w:rPr>
        <w:t>C</w:t>
      </w:r>
      <w:r w:rsidRPr="00DF660B">
        <w:rPr>
          <w:sz w:val="16"/>
        </w:rPr>
        <w:t xml:space="preserve">aucus </w:t>
      </w:r>
      <w:r w:rsidRPr="00DF660B">
        <w:rPr>
          <w:rStyle w:val="StyleUnderline"/>
        </w:rPr>
        <w:t>rebelled</w:t>
      </w:r>
      <w:r w:rsidRPr="00DF660B">
        <w:rPr>
          <w:sz w:val="16"/>
        </w:rPr>
        <w:t>, </w:t>
      </w:r>
      <w:r w:rsidRPr="00DF660B">
        <w:rPr>
          <w:rStyle w:val="StyleUnderline"/>
        </w:rPr>
        <w:t>refusing to back a procedural step</w:t>
      </w:r>
      <w:r w:rsidRPr="00DF660B">
        <w:rPr>
          <w:sz w:val="16"/>
        </w:rPr>
        <w:t xml:space="preserve"> to bring a group of GOP messaging bills to the floor. </w:t>
      </w:r>
      <w:r w:rsidRPr="00DF660B">
        <w:rPr>
          <w:rStyle w:val="StyleUnderline"/>
        </w:rPr>
        <w:t xml:space="preserve">It took a week for leaders to break the </w:t>
      </w:r>
      <w:r w:rsidRPr="00DF660B">
        <w:rPr>
          <w:rStyle w:val="Emphasis"/>
        </w:rPr>
        <w:t>stalemate</w:t>
      </w:r>
      <w:r w:rsidRPr="00DF660B">
        <w:rPr>
          <w:rStyle w:val="StyleUnderline"/>
        </w:rPr>
        <w:t xml:space="preserve"> and even since, hardliners have vowed to deploy the tactic again if the speaker crosses them.</w:t>
      </w:r>
    </w:p>
    <w:p w14:paraId="6B6AC590" w14:textId="77777777" w:rsidR="00AA219E" w:rsidRPr="00DF660B" w:rsidRDefault="00AA219E" w:rsidP="00AA219E">
      <w:pPr>
        <w:rPr>
          <w:sz w:val="16"/>
        </w:rPr>
      </w:pPr>
      <w:r w:rsidRPr="00DF660B">
        <w:rPr>
          <w:sz w:val="16"/>
        </w:rPr>
        <w:t xml:space="preserve">Ultimately, </w:t>
      </w:r>
      <w:r w:rsidRPr="00DF660B">
        <w:rPr>
          <w:rStyle w:val="StyleUnderline"/>
        </w:rPr>
        <w:t>some members acknowledge they’ll have to eventually compromise</w:t>
      </w:r>
      <w:r w:rsidRPr="00DF660B">
        <w:rPr>
          <w:sz w:val="16"/>
        </w:rPr>
        <w:t xml:space="preserve"> with the Senate </w:t>
      </w:r>
      <w:r w:rsidRPr="00DF660B">
        <w:rPr>
          <w:rStyle w:val="StyleUnderline"/>
        </w:rPr>
        <w:t xml:space="preserve">or risk a </w:t>
      </w:r>
      <w:r w:rsidRPr="00DF660B">
        <w:rPr>
          <w:rStyle w:val="Emphasis"/>
        </w:rPr>
        <w:t>government shutdown.</w:t>
      </w:r>
    </w:p>
    <w:p w14:paraId="7A2A0E82" w14:textId="77777777" w:rsidR="00AA219E" w:rsidRPr="00DF660B" w:rsidRDefault="00AA219E" w:rsidP="00AA219E">
      <w:pPr>
        <w:rPr>
          <w:sz w:val="16"/>
        </w:rPr>
      </w:pPr>
      <w:r w:rsidRPr="00DF660B">
        <w:rPr>
          <w:sz w:val="16"/>
        </w:rPr>
        <w:t>“</w:t>
      </w:r>
      <w:r w:rsidRPr="00DF660B">
        <w:rPr>
          <w:rStyle w:val="StyleUnderline"/>
        </w:rPr>
        <w:t>We’re going to get back roughly what we had with the debt ceiling</w:t>
      </w:r>
      <w:r w:rsidRPr="00DF660B">
        <w:rPr>
          <w:sz w:val="16"/>
        </w:rPr>
        <w:t>,” said Rep. Don Bacon, a Republican representing a swing district in Nebraska.</w:t>
      </w:r>
    </w:p>
    <w:p w14:paraId="3A7B9254" w14:textId="77777777" w:rsidR="00AA219E" w:rsidRPr="00DF660B" w:rsidRDefault="00AA219E" w:rsidP="00AA219E">
      <w:pPr>
        <w:rPr>
          <w:sz w:val="16"/>
        </w:rPr>
      </w:pPr>
      <w:r w:rsidRPr="00DF660B">
        <w:rPr>
          <w:rStyle w:val="StyleUnderline"/>
        </w:rPr>
        <w:t xml:space="preserve">Asked if he believes the speaker will be able to put that kind of </w:t>
      </w:r>
      <w:r w:rsidRPr="00DF660B">
        <w:rPr>
          <w:rStyle w:val="Emphasis"/>
        </w:rPr>
        <w:t>bipartisan bill</w:t>
      </w:r>
      <w:r w:rsidRPr="00DF660B">
        <w:rPr>
          <w:rStyle w:val="StyleUnderline"/>
        </w:rPr>
        <w:t xml:space="preserve"> back on the House floor,</w:t>
      </w:r>
      <w:r w:rsidRPr="00DF660B">
        <w:rPr>
          <w:sz w:val="16"/>
        </w:rPr>
        <w:t xml:space="preserve"> knowing it would anger the right, Bacon replied, </w:t>
      </w:r>
      <w:r w:rsidRPr="00DF660B">
        <w:rPr>
          <w:rStyle w:val="StyleUnderline"/>
        </w:rPr>
        <w:t xml:space="preserve">“It’s just the </w:t>
      </w:r>
      <w:r w:rsidRPr="00DF660B">
        <w:rPr>
          <w:rStyle w:val="Emphasis"/>
        </w:rPr>
        <w:t>reality</w:t>
      </w:r>
      <w:r w:rsidRPr="00DF660B">
        <w:rPr>
          <w:rStyle w:val="StyleUnderline"/>
        </w:rPr>
        <w:t>.”</w:t>
      </w:r>
    </w:p>
    <w:p w14:paraId="5630BD54" w14:textId="77777777" w:rsidR="00DE2B01" w:rsidRPr="00DF660B" w:rsidRDefault="00DE2B01" w:rsidP="00DE2B01">
      <w:pPr>
        <w:pStyle w:val="Heading4"/>
      </w:pPr>
      <w:r w:rsidRPr="00DF660B">
        <w:t xml:space="preserve">He’s been able to keep them under </w:t>
      </w:r>
      <w:proofErr w:type="gramStart"/>
      <w:r w:rsidRPr="00DF660B">
        <w:t>control</w:t>
      </w:r>
      <w:proofErr w:type="gramEnd"/>
      <w:r w:rsidRPr="00DF660B">
        <w:t xml:space="preserve"> but his next moves are key to </w:t>
      </w:r>
      <w:proofErr w:type="gramStart"/>
      <w:r w:rsidRPr="00DF660B">
        <w:t>avoid</w:t>
      </w:r>
      <w:proofErr w:type="gramEnd"/>
      <w:r w:rsidRPr="00DF660B">
        <w:t xml:space="preserve"> a </w:t>
      </w:r>
      <w:r w:rsidRPr="00DF660B">
        <w:rPr>
          <w:u w:val="single"/>
        </w:rPr>
        <w:t>government shutdown</w:t>
      </w:r>
      <w:r w:rsidRPr="00DF660B">
        <w:t xml:space="preserve"> and </w:t>
      </w:r>
      <w:r w:rsidRPr="00DF660B">
        <w:rPr>
          <w:u w:val="single"/>
        </w:rPr>
        <w:t>detrimental spending cuts</w:t>
      </w:r>
      <w:r w:rsidRPr="00DF660B">
        <w:t>.</w:t>
      </w:r>
    </w:p>
    <w:p w14:paraId="26DC2DD0" w14:textId="77777777" w:rsidR="00DE2B01" w:rsidRPr="00DF660B" w:rsidRDefault="00DE2B01" w:rsidP="00DE2B01">
      <w:r w:rsidRPr="00DF660B">
        <w:rPr>
          <w:rStyle w:val="Style13ptBold"/>
        </w:rPr>
        <w:t>Lillis, 23</w:t>
      </w:r>
      <w:r w:rsidRPr="00DF660B">
        <w:t xml:space="preserve"> [Mike, senior staff writer covering congress for The Hill, 6-28-2023, ‘McCarthy feels the heat as frustrated conservatives grow more aggressive’, The Hill, https://thehill.com/homenews/house/4070506-mccarthy-feels-the-heat-as-frustrated-conservatives-grow-more-aggressive/ //</w:t>
      </w:r>
      <w:proofErr w:type="spellStart"/>
      <w:r w:rsidRPr="00DF660B">
        <w:t>alundy</w:t>
      </w:r>
      <w:proofErr w:type="spellEnd"/>
      <w:r w:rsidRPr="00DF660B">
        <w:t>]</w:t>
      </w:r>
    </w:p>
    <w:p w14:paraId="67D6466C" w14:textId="77777777" w:rsidR="00DE2B01" w:rsidRPr="00DF660B" w:rsidRDefault="00DE2B01" w:rsidP="00DE2B01">
      <w:pPr>
        <w:rPr>
          <w:sz w:val="16"/>
        </w:rPr>
      </w:pPr>
      <w:r w:rsidRPr="00DF660B">
        <w:rPr>
          <w:sz w:val="16"/>
        </w:rPr>
        <w:t xml:space="preserve">Six months into the new Congress, Speaker Kevin </w:t>
      </w:r>
      <w:r w:rsidRPr="00DF660B">
        <w:rPr>
          <w:rStyle w:val="StyleUnderline"/>
        </w:rPr>
        <w:t>McCarthy</w:t>
      </w:r>
      <w:r w:rsidRPr="00DF660B">
        <w:rPr>
          <w:sz w:val="16"/>
        </w:rPr>
        <w:t xml:space="preserve"> (R-Calif.) </w:t>
      </w:r>
      <w:r w:rsidRPr="00DF660B">
        <w:rPr>
          <w:rStyle w:val="StyleUnderline"/>
        </w:rPr>
        <w:t xml:space="preserve">is increasingly </w:t>
      </w:r>
      <w:r w:rsidRPr="00DF660B">
        <w:rPr>
          <w:rStyle w:val="Emphasis"/>
        </w:rPr>
        <w:t>bending</w:t>
      </w:r>
      <w:r w:rsidRPr="00DF660B">
        <w:rPr>
          <w:rStyle w:val="StyleUnderline"/>
        </w:rPr>
        <w:t xml:space="preserve"> to the demands of the conservative fringe</w:t>
      </w:r>
      <w:r w:rsidRPr="00DF660B">
        <w:rPr>
          <w:sz w:val="16"/>
        </w:rPr>
        <w:t xml:space="preserve"> of his GOP conference, </w:t>
      </w:r>
      <w:r w:rsidRPr="00DF660B">
        <w:rPr>
          <w:rStyle w:val="StyleUnderline"/>
        </w:rPr>
        <w:t>a dynamic highlighted this week</w:t>
      </w:r>
      <w:r w:rsidRPr="00DF660B">
        <w:rPr>
          <w:sz w:val="16"/>
        </w:rPr>
        <w:t xml:space="preserve"> by his surprise threat to impeach U.S. Attorney General Merrick Garland.</w:t>
      </w:r>
    </w:p>
    <w:p w14:paraId="2258907A" w14:textId="77777777" w:rsidR="00DE2B01" w:rsidRPr="00DF660B" w:rsidRDefault="00DE2B01" w:rsidP="00DE2B01">
      <w:pPr>
        <w:rPr>
          <w:sz w:val="16"/>
        </w:rPr>
      </w:pPr>
      <w:r w:rsidRPr="00DF660B">
        <w:rPr>
          <w:rStyle w:val="StyleUnderline"/>
        </w:rPr>
        <w:t>The Speaker has</w:t>
      </w:r>
      <w:r w:rsidRPr="00DF660B">
        <w:rPr>
          <w:sz w:val="16"/>
        </w:rPr>
        <w:t xml:space="preserve">, to an extent, </w:t>
      </w:r>
      <w:r w:rsidRPr="00DF660B">
        <w:rPr>
          <w:rStyle w:val="StyleUnderline"/>
        </w:rPr>
        <w:t xml:space="preserve">been successful in disarming his </w:t>
      </w:r>
      <w:r w:rsidRPr="00DF660B">
        <w:rPr>
          <w:rStyle w:val="Emphasis"/>
        </w:rPr>
        <w:t>conservative detractors</w:t>
      </w:r>
      <w:r w:rsidRPr="00DF660B">
        <w:rPr>
          <w:sz w:val="16"/>
        </w:rPr>
        <w:t xml:space="preserve"> through the first half of the year, </w:t>
      </w:r>
      <w:r w:rsidRPr="00DF660B">
        <w:rPr>
          <w:rStyle w:val="StyleUnderline"/>
        </w:rPr>
        <w:t>winning their support</w:t>
      </w:r>
      <w:r w:rsidRPr="00DF660B">
        <w:rPr>
          <w:sz w:val="16"/>
        </w:rPr>
        <w:t xml:space="preserve"> in January’s race for the gavel and </w:t>
      </w:r>
      <w:r w:rsidRPr="00DF660B">
        <w:rPr>
          <w:rStyle w:val="StyleUnderline"/>
        </w:rPr>
        <w:t>sidelining them more recently in adopting must-pass legislation to raise the debt ceiling</w:t>
      </w:r>
      <w:r w:rsidRPr="00DF660B">
        <w:rPr>
          <w:sz w:val="16"/>
        </w:rPr>
        <w:t>.</w:t>
      </w:r>
    </w:p>
    <w:p w14:paraId="3AAB59BC" w14:textId="77777777" w:rsidR="00DE2B01" w:rsidRPr="00DF660B" w:rsidRDefault="00DE2B01" w:rsidP="00DE2B01">
      <w:pPr>
        <w:rPr>
          <w:sz w:val="16"/>
        </w:rPr>
      </w:pPr>
      <w:r w:rsidRPr="00DF660B">
        <w:rPr>
          <w:sz w:val="16"/>
        </w:rPr>
        <w:t xml:space="preserve">But </w:t>
      </w:r>
      <w:r w:rsidRPr="00DF660B">
        <w:rPr>
          <w:rStyle w:val="StyleUnderline"/>
        </w:rPr>
        <w:t>frustrated conservatives are getting more aggressive</w:t>
      </w:r>
      <w:r w:rsidRPr="00DF660B">
        <w:rPr>
          <w:sz w:val="16"/>
        </w:rPr>
        <w:t xml:space="preserve">, </w:t>
      </w:r>
      <w:r w:rsidRPr="00DF660B">
        <w:rPr>
          <w:rStyle w:val="StyleUnderline"/>
        </w:rPr>
        <w:t>threatening to tank federal funding bills and risk a government shutdown while pushing harder</w:t>
      </w:r>
      <w:r w:rsidRPr="00DF660B">
        <w:rPr>
          <w:sz w:val="16"/>
        </w:rPr>
        <w:t xml:space="preserve"> to force the impeachment votes GOP leaders have sought to avoid. </w:t>
      </w:r>
    </w:p>
    <w:p w14:paraId="5A9E4ABA" w14:textId="77777777" w:rsidR="00DE2B01" w:rsidRPr="00DF660B" w:rsidRDefault="00DE2B01" w:rsidP="00DE2B01">
      <w:pPr>
        <w:rPr>
          <w:sz w:val="16"/>
        </w:rPr>
      </w:pPr>
      <w:r w:rsidRPr="00DF660B">
        <w:rPr>
          <w:sz w:val="16"/>
        </w:rPr>
        <w:t xml:space="preserve">The </w:t>
      </w:r>
      <w:r w:rsidRPr="00DF660B">
        <w:rPr>
          <w:rStyle w:val="StyleUnderline"/>
        </w:rPr>
        <w:t>dynamics reflect the</w:t>
      </w:r>
      <w:r w:rsidRPr="00DF660B">
        <w:rPr>
          <w:sz w:val="16"/>
        </w:rPr>
        <w:t xml:space="preserve"> bald </w:t>
      </w:r>
      <w:r w:rsidRPr="00DF660B">
        <w:rPr>
          <w:rStyle w:val="StyleUnderline"/>
        </w:rPr>
        <w:t>political reality of governing</w:t>
      </w:r>
      <w:r w:rsidRPr="00DF660B">
        <w:rPr>
          <w:sz w:val="16"/>
        </w:rPr>
        <w:t xml:space="preserve"> </w:t>
      </w:r>
      <w:r w:rsidRPr="00DF660B">
        <w:rPr>
          <w:rStyle w:val="StyleUnderline"/>
        </w:rPr>
        <w:t>with a tiny and restive House majority</w:t>
      </w:r>
      <w:r w:rsidRPr="00DF660B">
        <w:rPr>
          <w:sz w:val="16"/>
        </w:rPr>
        <w:t xml:space="preserve">, </w:t>
      </w:r>
      <w:r w:rsidRPr="00DF660B">
        <w:rPr>
          <w:rStyle w:val="StyleUnderline"/>
        </w:rPr>
        <w:t xml:space="preserve">one in which the </w:t>
      </w:r>
      <w:r w:rsidRPr="00DF660B">
        <w:rPr>
          <w:rStyle w:val="Emphasis"/>
        </w:rPr>
        <w:t>conservative distrust</w:t>
      </w:r>
      <w:r w:rsidRPr="00DF660B">
        <w:rPr>
          <w:sz w:val="16"/>
        </w:rPr>
        <w:t xml:space="preserve"> of </w:t>
      </w:r>
      <w:r w:rsidRPr="00DF660B">
        <w:rPr>
          <w:rStyle w:val="StyleUnderline"/>
        </w:rPr>
        <w:t>the Speaker</w:t>
      </w:r>
      <w:r w:rsidRPr="00DF660B">
        <w:rPr>
          <w:sz w:val="16"/>
        </w:rPr>
        <w:t xml:space="preserve"> runs </w:t>
      </w:r>
      <w:proofErr w:type="gramStart"/>
      <w:r w:rsidRPr="00DF660B">
        <w:rPr>
          <w:sz w:val="16"/>
        </w:rPr>
        <w:t>deep</w:t>
      </w:r>
      <w:proofErr w:type="gramEnd"/>
      <w:r w:rsidRPr="00DF660B">
        <w:rPr>
          <w:sz w:val="16"/>
        </w:rPr>
        <w:t xml:space="preserve"> </w:t>
      </w:r>
      <w:r w:rsidRPr="00DF660B">
        <w:rPr>
          <w:rStyle w:val="StyleUnderline"/>
        </w:rPr>
        <w:t>and</w:t>
      </w:r>
      <w:r w:rsidRPr="00DF660B">
        <w:rPr>
          <w:sz w:val="16"/>
        </w:rPr>
        <w:t xml:space="preserve"> GOP </w:t>
      </w:r>
      <w:r w:rsidRPr="00DF660B">
        <w:rPr>
          <w:rStyle w:val="StyleUnderline"/>
        </w:rPr>
        <w:t xml:space="preserve">leaders have little room for </w:t>
      </w:r>
      <w:r w:rsidRPr="00DF660B">
        <w:rPr>
          <w:rStyle w:val="Emphasis"/>
        </w:rPr>
        <w:t>defections</w:t>
      </w:r>
      <w:r w:rsidRPr="00DF660B">
        <w:rPr>
          <w:sz w:val="16"/>
        </w:rPr>
        <w:t xml:space="preserve"> when their legislative priorities come to the floor. </w:t>
      </w:r>
    </w:p>
    <w:p w14:paraId="05A59BB7" w14:textId="77777777" w:rsidR="00DE2B01" w:rsidRPr="00DF660B" w:rsidRDefault="00DE2B01" w:rsidP="00DE2B01">
      <w:pPr>
        <w:rPr>
          <w:sz w:val="16"/>
        </w:rPr>
      </w:pPr>
      <w:r w:rsidRPr="00DF660B">
        <w:rPr>
          <w:sz w:val="16"/>
        </w:rPr>
        <w:t xml:space="preserve">The result has been that </w:t>
      </w:r>
      <w:r w:rsidRPr="00DF660B">
        <w:rPr>
          <w:rStyle w:val="StyleUnderline"/>
        </w:rPr>
        <w:t xml:space="preserve">McCarthy is </w:t>
      </w:r>
      <w:r w:rsidRPr="00DF660B">
        <w:rPr>
          <w:rStyle w:val="Emphasis"/>
        </w:rPr>
        <w:t>compelled</w:t>
      </w:r>
      <w:r w:rsidRPr="00DF660B">
        <w:rPr>
          <w:sz w:val="16"/>
        </w:rPr>
        <w:t xml:space="preserve">, more and more, </w:t>
      </w:r>
      <w:r w:rsidRPr="00DF660B">
        <w:rPr>
          <w:rStyle w:val="StyleUnderline"/>
        </w:rPr>
        <w:t>to act on the demands of</w:t>
      </w:r>
      <w:r w:rsidRPr="00DF660B">
        <w:rPr>
          <w:sz w:val="16"/>
        </w:rPr>
        <w:t xml:space="preserve"> the small but pugnacious group of </w:t>
      </w:r>
      <w:r w:rsidRPr="00DF660B">
        <w:rPr>
          <w:rStyle w:val="Emphasis"/>
        </w:rPr>
        <w:t>conservative firebrands</w:t>
      </w:r>
      <w:r w:rsidRPr="00DF660B">
        <w:rPr>
          <w:rStyle w:val="StyleUnderline"/>
        </w:rPr>
        <w:t xml:space="preserve"> who have </w:t>
      </w:r>
      <w:r w:rsidRPr="00DF660B">
        <w:rPr>
          <w:rStyle w:val="Emphasis"/>
        </w:rPr>
        <w:t>threatened</w:t>
      </w:r>
      <w:r w:rsidRPr="00DF660B">
        <w:rPr>
          <w:rStyle w:val="StyleUnderline"/>
        </w:rPr>
        <w:t xml:space="preserve"> his Speakership</w:t>
      </w:r>
      <w:r w:rsidRPr="00DF660B">
        <w:rPr>
          <w:sz w:val="16"/>
        </w:rPr>
        <w:t xml:space="preserve"> from the first days of January </w:t>
      </w:r>
      <w:r w:rsidRPr="00DF660B">
        <w:rPr>
          <w:rStyle w:val="StyleUnderline"/>
        </w:rPr>
        <w:t xml:space="preserve">and are vowing to exert their </w:t>
      </w:r>
      <w:r w:rsidRPr="00DF660B">
        <w:rPr>
          <w:rStyle w:val="Emphasis"/>
        </w:rPr>
        <w:t>leverage</w:t>
      </w:r>
      <w:r w:rsidRPr="00DF660B">
        <w:rPr>
          <w:rStyle w:val="StyleUnderline"/>
        </w:rPr>
        <w:t xml:space="preserve"> to obtain their legislative objectives</w:t>
      </w:r>
      <w:r w:rsidRPr="00DF660B">
        <w:rPr>
          <w:sz w:val="16"/>
        </w:rPr>
        <w:t>.</w:t>
      </w:r>
    </w:p>
    <w:p w14:paraId="3D535C4D" w14:textId="77777777" w:rsidR="00DE2B01" w:rsidRPr="00DF660B" w:rsidRDefault="00DE2B01" w:rsidP="00DE2B01">
      <w:pPr>
        <w:rPr>
          <w:sz w:val="16"/>
        </w:rPr>
      </w:pPr>
      <w:r w:rsidRPr="00DF660B">
        <w:rPr>
          <w:sz w:val="16"/>
        </w:rPr>
        <w:t>“I am maybe not on his Christmas card list,” said Rep. Andy Biggs (R-Ariz.), former head of the far-right Freedom Caucus, of his antagonistic relationship with the Speaker.</w:t>
      </w:r>
    </w:p>
    <w:p w14:paraId="08453426" w14:textId="77777777" w:rsidR="00AA219E" w:rsidRPr="00DF660B" w:rsidRDefault="00AA219E" w:rsidP="00A77C65">
      <w:pPr>
        <w:rPr>
          <w:u w:val="single"/>
        </w:rPr>
      </w:pPr>
    </w:p>
    <w:p w14:paraId="07C2CEC9" w14:textId="0AA15AFF" w:rsidR="00A77C65" w:rsidRPr="00DF660B" w:rsidRDefault="00A77C65" w:rsidP="00A77C65">
      <w:pPr>
        <w:pStyle w:val="Heading3"/>
      </w:pPr>
      <w:r w:rsidRPr="00DF660B">
        <w:t>Debt ceiling</w:t>
      </w:r>
    </w:p>
    <w:p w14:paraId="4DE302D6" w14:textId="77777777" w:rsidR="00A77C65" w:rsidRPr="00DF660B" w:rsidRDefault="00A77C65" w:rsidP="00A77C65">
      <w:pPr>
        <w:pStyle w:val="Heading4"/>
      </w:pPr>
      <w:r w:rsidRPr="00DF660B">
        <w:t xml:space="preserve">The debt ceiling creates the ultimate brink—FC is actively working to slow McCarthy’s agenda, and will boot him if he steps out of </w:t>
      </w:r>
      <w:proofErr w:type="gramStart"/>
      <w:r w:rsidRPr="00DF660B">
        <w:t>line</w:t>
      </w:r>
      <w:proofErr w:type="gramEnd"/>
    </w:p>
    <w:p w14:paraId="18F0B3BF" w14:textId="77777777" w:rsidR="00A77C65" w:rsidRPr="00DF660B" w:rsidRDefault="00A77C65" w:rsidP="00A77C65">
      <w:r w:rsidRPr="00DF660B">
        <w:rPr>
          <w:rStyle w:val="Style13ptBold"/>
        </w:rPr>
        <w:t>Elliot, 23</w:t>
      </w:r>
      <w:r w:rsidRPr="00DF660B">
        <w:t xml:space="preserve"> [Philip, correspondent for TIME, where he covers politics, 6-8-2023, ‘The Freedom Caucus Has Taken the House Hostage. Their Demand? Kevin McCarthy’s Spine’, TIME, https://time.com/6285840/house-freedom-caucus-hostage-kevin-mccarthy/ //</w:t>
      </w:r>
      <w:proofErr w:type="spellStart"/>
      <w:r w:rsidRPr="00DF660B">
        <w:t>alundy</w:t>
      </w:r>
      <w:proofErr w:type="spellEnd"/>
      <w:r w:rsidRPr="00DF660B">
        <w:t>]</w:t>
      </w:r>
    </w:p>
    <w:p w14:paraId="652C5E5B" w14:textId="77777777" w:rsidR="00A77C65" w:rsidRPr="00DF660B" w:rsidRDefault="00A77C65" w:rsidP="00A77C65">
      <w:pPr>
        <w:rPr>
          <w:rStyle w:val="StyleUnderline"/>
        </w:rPr>
      </w:pPr>
      <w:r w:rsidRPr="00DF660B">
        <w:rPr>
          <w:sz w:val="16"/>
        </w:rPr>
        <w:t xml:space="preserve">For the moment, </w:t>
      </w:r>
      <w:r w:rsidRPr="00DF660B">
        <w:rPr>
          <w:rStyle w:val="StyleUnderline"/>
        </w:rPr>
        <w:t xml:space="preserve">McCarthy has dodged a </w:t>
      </w:r>
      <w:proofErr w:type="gramStart"/>
      <w:r w:rsidRPr="00DF660B">
        <w:rPr>
          <w:rStyle w:val="Emphasis"/>
        </w:rPr>
        <w:t>noose</w:t>
      </w:r>
      <w:proofErr w:type="gramEnd"/>
      <w:r w:rsidRPr="00DF660B">
        <w:rPr>
          <w:rStyle w:val="StyleUnderline"/>
        </w:rPr>
        <w:t xml:space="preserve"> of his own knitting</w:t>
      </w:r>
      <w:r w:rsidRPr="00DF660B">
        <w:rPr>
          <w:sz w:val="16"/>
        </w:rPr>
        <w:t xml:space="preserve">. One of the conditions he agreed to way back in January </w:t>
      </w:r>
      <w:proofErr w:type="gramStart"/>
      <w:r w:rsidRPr="00DF660B">
        <w:rPr>
          <w:sz w:val="16"/>
        </w:rPr>
        <w:t>in order to</w:t>
      </w:r>
      <w:proofErr w:type="gramEnd"/>
      <w:r w:rsidRPr="00DF660B">
        <w:rPr>
          <w:sz w:val="16"/>
        </w:rPr>
        <w:t xml:space="preserve"> secure enough votes to become Speaker—on the 15th ballot, no less—</w:t>
      </w:r>
      <w:r w:rsidRPr="00DF660B">
        <w:rPr>
          <w:rStyle w:val="StyleUnderline"/>
        </w:rPr>
        <w:t xml:space="preserve">was an agreement that any one of his members could, at any time, </w:t>
      </w:r>
      <w:r w:rsidRPr="00DF660B">
        <w:rPr>
          <w:rStyle w:val="Emphasis"/>
        </w:rPr>
        <w:t>demand a vote</w:t>
      </w:r>
      <w:r w:rsidRPr="00DF660B">
        <w:rPr>
          <w:rStyle w:val="StyleUnderline"/>
        </w:rPr>
        <w:t xml:space="preserve"> of no confidence.</w:t>
      </w:r>
      <w:r w:rsidRPr="00DF660B">
        <w:rPr>
          <w:sz w:val="16"/>
        </w:rPr>
        <w:t xml:space="preserve"> That </w:t>
      </w:r>
      <w:r w:rsidRPr="00DF660B">
        <w:rPr>
          <w:rStyle w:val="StyleUnderline"/>
        </w:rPr>
        <w:t>Motion-to-Vacate proffer left McCarthy starting his new gig as one of the </w:t>
      </w:r>
      <w:r w:rsidRPr="00DF660B">
        <w:rPr>
          <w:rStyle w:val="Emphasis"/>
        </w:rPr>
        <w:t>weakest Speakers in decades</w:t>
      </w:r>
      <w:r w:rsidRPr="00DF660B">
        <w:rPr>
          <w:rStyle w:val="StyleUnderline"/>
        </w:rPr>
        <w:t>, and his right flank knew it.</w:t>
      </w:r>
      <w:r w:rsidRPr="00DF660B">
        <w:rPr>
          <w:sz w:val="16"/>
        </w:rPr>
        <w:t xml:space="preserve"> They also allegedly secured </w:t>
      </w:r>
      <w:r w:rsidRPr="00DF660B">
        <w:rPr>
          <w:rStyle w:val="StyleUnderline"/>
        </w:rPr>
        <w:t xml:space="preserve">assurances that any deal on the </w:t>
      </w:r>
      <w:r w:rsidRPr="00DF660B">
        <w:rPr>
          <w:rStyle w:val="Emphasis"/>
        </w:rPr>
        <w:t>debt ceiling</w:t>
      </w:r>
      <w:r w:rsidRPr="00DF660B">
        <w:rPr>
          <w:rStyle w:val="StyleUnderline"/>
        </w:rPr>
        <w:t xml:space="preserve"> would include cuts</w:t>
      </w:r>
      <w:r w:rsidRPr="00DF660B">
        <w:rPr>
          <w:sz w:val="16"/>
        </w:rPr>
        <w:t xml:space="preserve">; they now say </w:t>
      </w:r>
      <w:r w:rsidRPr="00DF660B">
        <w:rPr>
          <w:rStyle w:val="StyleUnderline"/>
        </w:rPr>
        <w:t xml:space="preserve">they were betrayed in the backroom deal McCarthy quarterbacked because the increase in the nation’s borrowing cap didn’t come with sufficiently corresponding </w:t>
      </w:r>
      <w:r w:rsidRPr="00DF660B">
        <w:rPr>
          <w:rStyle w:val="Emphasis"/>
        </w:rPr>
        <w:t>spending cuts</w:t>
      </w:r>
      <w:r w:rsidRPr="00DF660B">
        <w:rPr>
          <w:rStyle w:val="StyleUnderline"/>
        </w:rPr>
        <w:t>.</w:t>
      </w:r>
    </w:p>
    <w:p w14:paraId="722CBD32" w14:textId="77777777" w:rsidR="00A77C65" w:rsidRPr="00DF660B" w:rsidRDefault="00A77C65" w:rsidP="00A77C65">
      <w:pPr>
        <w:rPr>
          <w:sz w:val="16"/>
        </w:rPr>
      </w:pPr>
      <w:r w:rsidRPr="00DF660B">
        <w:rPr>
          <w:sz w:val="16"/>
        </w:rPr>
        <w:t xml:space="preserve">Until Tuesday, the </w:t>
      </w:r>
      <w:r w:rsidRPr="00DF660B">
        <w:rPr>
          <w:rStyle w:val="StyleUnderline"/>
        </w:rPr>
        <w:t xml:space="preserve">grumblings from members of the ultraconservative </w:t>
      </w:r>
      <w:r w:rsidRPr="00DF660B">
        <w:rPr>
          <w:rStyle w:val="Emphasis"/>
        </w:rPr>
        <w:t>F</w:t>
      </w:r>
      <w:r w:rsidRPr="00DF660B">
        <w:rPr>
          <w:sz w:val="16"/>
        </w:rPr>
        <w:t xml:space="preserve">reedom </w:t>
      </w:r>
      <w:r w:rsidRPr="00DF660B">
        <w:rPr>
          <w:rStyle w:val="Emphasis"/>
        </w:rPr>
        <w:t>C</w:t>
      </w:r>
      <w:r w:rsidRPr="00DF660B">
        <w:rPr>
          <w:sz w:val="16"/>
        </w:rPr>
        <w:t xml:space="preserve">aucus </w:t>
      </w:r>
      <w:r w:rsidRPr="00DF660B">
        <w:rPr>
          <w:rStyle w:val="StyleUnderline"/>
        </w:rPr>
        <w:t>were just that</w:t>
      </w:r>
      <w:r w:rsidRPr="00DF660B">
        <w:rPr>
          <w:sz w:val="16"/>
        </w:rPr>
        <w:t xml:space="preserve">: </w:t>
      </w:r>
      <w:r w:rsidRPr="00DF660B">
        <w:rPr>
          <w:rStyle w:val="StyleUnderline"/>
        </w:rPr>
        <w:t>background noise from rabble rousers</w:t>
      </w:r>
      <w:r w:rsidRPr="00DF660B">
        <w:rPr>
          <w:sz w:val="16"/>
        </w:rPr>
        <w:t xml:space="preserve"> who </w:t>
      </w:r>
      <w:r w:rsidRPr="00DF660B">
        <w:rPr>
          <w:rStyle w:val="StyleUnderline"/>
        </w:rPr>
        <w:t>know just enough to gum up the system but aren’t usually ones to bring about a total meltdown</w:t>
      </w:r>
      <w:r w:rsidRPr="00DF660B">
        <w:rPr>
          <w:sz w:val="16"/>
        </w:rPr>
        <w:t xml:space="preserve">. But when it came time for a procedural vote Tuesday, it quickly became clear that </w:t>
      </w:r>
      <w:r w:rsidRPr="00DF660B">
        <w:rPr>
          <w:rStyle w:val="StyleUnderline"/>
        </w:rPr>
        <w:t>Republicans didn’t have the votes</w:t>
      </w:r>
      <w:r w:rsidRPr="00DF660B">
        <w:rPr>
          <w:sz w:val="16"/>
        </w:rPr>
        <w:t xml:space="preserve">. Eleven </w:t>
      </w:r>
      <w:r w:rsidRPr="00DF660B">
        <w:rPr>
          <w:rStyle w:val="StyleUnderline"/>
        </w:rPr>
        <w:t>Republicans joined</w:t>
      </w:r>
      <w:r w:rsidRPr="00DF660B">
        <w:rPr>
          <w:sz w:val="16"/>
        </w:rPr>
        <w:t xml:space="preserve"> with </w:t>
      </w:r>
      <w:r w:rsidRPr="00DF660B">
        <w:rPr>
          <w:rStyle w:val="StyleUnderline"/>
        </w:rPr>
        <w:t>unified Dem</w:t>
      </w:r>
      <w:r w:rsidRPr="00DF660B">
        <w:rPr>
          <w:sz w:val="16"/>
        </w:rPr>
        <w:t>ocrat</w:t>
      </w:r>
      <w:r w:rsidRPr="00DF660B">
        <w:rPr>
          <w:rStyle w:val="StyleUnderline"/>
        </w:rPr>
        <w:t>s to tank the</w:t>
      </w:r>
      <w:r w:rsidRPr="00DF660B">
        <w:rPr>
          <w:sz w:val="16"/>
        </w:rPr>
        <w:t xml:space="preserve"> rules </w:t>
      </w:r>
      <w:r w:rsidRPr="00DF660B">
        <w:rPr>
          <w:rStyle w:val="StyleUnderline"/>
        </w:rPr>
        <w:t>packages</w:t>
      </w:r>
      <w:r w:rsidRPr="00DF660B">
        <w:rPr>
          <w:sz w:val="16"/>
        </w:rPr>
        <w:t xml:space="preserve"> that </w:t>
      </w:r>
      <w:r w:rsidRPr="00DF660B">
        <w:rPr>
          <w:rStyle w:val="StyleUnderline"/>
        </w:rPr>
        <w:t>needed to pass</w:t>
      </w:r>
      <w:r w:rsidRPr="00DF660B">
        <w:rPr>
          <w:sz w:val="16"/>
        </w:rPr>
        <w:t xml:space="preserve"> </w:t>
      </w:r>
      <w:proofErr w:type="gramStart"/>
      <w:r w:rsidRPr="00DF660B">
        <w:rPr>
          <w:sz w:val="16"/>
        </w:rPr>
        <w:t>in order to</w:t>
      </w:r>
      <w:proofErr w:type="gramEnd"/>
      <w:r w:rsidRPr="00DF660B">
        <w:rPr>
          <w:sz w:val="16"/>
        </w:rPr>
        <w:t xml:space="preserve"> set up the schedule for debate on the pro-gas stoves and anti-federal regs measures, and </w:t>
      </w:r>
      <w:r w:rsidRPr="00DF660B">
        <w:rPr>
          <w:rStyle w:val="StyleUnderline"/>
        </w:rPr>
        <w:t xml:space="preserve">the betrayal left the GOP Leadership team </w:t>
      </w:r>
      <w:r w:rsidRPr="00DF660B">
        <w:rPr>
          <w:rStyle w:val="Emphasis"/>
        </w:rPr>
        <w:t>shocked</w:t>
      </w:r>
      <w:r w:rsidRPr="00DF660B">
        <w:rPr>
          <w:rStyle w:val="StyleUnderline"/>
        </w:rPr>
        <w:t xml:space="preserve"> and </w:t>
      </w:r>
      <w:r w:rsidRPr="00DF660B">
        <w:rPr>
          <w:rStyle w:val="Emphasis"/>
        </w:rPr>
        <w:t>shaken</w:t>
      </w:r>
      <w:r w:rsidRPr="00DF660B">
        <w:rPr>
          <w:sz w:val="16"/>
        </w:rPr>
        <w:t>. (House Majority Leader Steve Scalise also voted against the package so that, under the standing House rules, he could bring it back to the floor at another time.)</w:t>
      </w:r>
    </w:p>
    <w:p w14:paraId="396315D5" w14:textId="77777777" w:rsidR="00A77C65" w:rsidRPr="00DF660B" w:rsidRDefault="00A77C65" w:rsidP="00A77C65">
      <w:pPr>
        <w:rPr>
          <w:rStyle w:val="StyleUnderline"/>
        </w:rPr>
      </w:pPr>
      <w:r w:rsidRPr="00DF660B">
        <w:rPr>
          <w:sz w:val="16"/>
        </w:rPr>
        <w:t xml:space="preserve">It was the </w:t>
      </w:r>
      <w:r w:rsidRPr="00DF660B">
        <w:rPr>
          <w:rStyle w:val="StyleUnderline"/>
        </w:rPr>
        <w:t>first time a rules package had failed on the House floor since 2002</w:t>
      </w:r>
      <w:r w:rsidRPr="00DF660B">
        <w:rPr>
          <w:sz w:val="16"/>
        </w:rPr>
        <w:t xml:space="preserve"> and </w:t>
      </w:r>
      <w:r w:rsidRPr="00DF660B">
        <w:rPr>
          <w:rStyle w:val="StyleUnderline"/>
        </w:rPr>
        <w:t>a shocking rejection of McCarthy that sent the chamber into chaos.</w:t>
      </w:r>
    </w:p>
    <w:p w14:paraId="29497129" w14:textId="77777777" w:rsidR="00A77C65" w:rsidRPr="00DF660B" w:rsidRDefault="00A77C65" w:rsidP="00A77C65">
      <w:pPr>
        <w:rPr>
          <w:sz w:val="16"/>
        </w:rPr>
      </w:pPr>
      <w:r w:rsidRPr="00DF660B">
        <w:rPr>
          <w:sz w:val="16"/>
        </w:rPr>
        <w:t xml:space="preserve">The Speaker needs 218 votes to move anything forward when the House is full, and </w:t>
      </w:r>
      <w:r w:rsidRPr="00DF660B">
        <w:rPr>
          <w:rStyle w:val="StyleUnderline"/>
        </w:rPr>
        <w:t>McCarthy</w:t>
      </w:r>
      <w:r w:rsidRPr="00DF660B">
        <w:rPr>
          <w:sz w:val="16"/>
        </w:rPr>
        <w:t xml:space="preserve"> has 222 Republicans. With almost </w:t>
      </w:r>
      <w:r w:rsidRPr="00DF660B">
        <w:rPr>
          <w:rStyle w:val="StyleUnderline"/>
        </w:rPr>
        <w:t>zero room for error</w:t>
      </w:r>
      <w:r w:rsidRPr="00DF660B">
        <w:rPr>
          <w:sz w:val="16"/>
        </w:rPr>
        <w:t xml:space="preserve">, his </w:t>
      </w:r>
      <w:r w:rsidRPr="00DF660B">
        <w:rPr>
          <w:rStyle w:val="StyleUnderline"/>
        </w:rPr>
        <w:t xml:space="preserve">vote-counting operation must always be on high alert for </w:t>
      </w:r>
      <w:r w:rsidRPr="00DF660B">
        <w:rPr>
          <w:rStyle w:val="Emphasis"/>
        </w:rPr>
        <w:t>parochial defections</w:t>
      </w:r>
      <w:r w:rsidRPr="00DF660B">
        <w:rPr>
          <w:sz w:val="16"/>
        </w:rPr>
        <w:t xml:space="preserve">—and it clearly was not. Complicating matters even more, </w:t>
      </w:r>
      <w:r w:rsidRPr="00DF660B">
        <w:rPr>
          <w:rStyle w:val="StyleUnderline"/>
        </w:rPr>
        <w:t>McCarthy is telling allies that he doesn’t</w:t>
      </w:r>
      <w:r w:rsidRPr="00DF660B">
        <w:rPr>
          <w:sz w:val="16"/>
        </w:rPr>
        <w:t xml:space="preserve"> even </w:t>
      </w:r>
      <w:r w:rsidRPr="00DF660B">
        <w:rPr>
          <w:rStyle w:val="StyleUnderline"/>
        </w:rPr>
        <w:t>know what his troublemakers want</w:t>
      </w:r>
      <w:r w:rsidRPr="00DF660B">
        <w:rPr>
          <w:sz w:val="16"/>
        </w:rPr>
        <w:t xml:space="preserve"> because they haven’t been able to tell him specifics.</w:t>
      </w:r>
    </w:p>
    <w:p w14:paraId="2C4AD53B" w14:textId="5E53DC52" w:rsidR="00A77C65" w:rsidRPr="00DF660B" w:rsidRDefault="00AA219E" w:rsidP="00AA219E">
      <w:pPr>
        <w:pStyle w:val="Heading3"/>
      </w:pPr>
      <w:r w:rsidRPr="00DF660B">
        <w:t>Republican unity</w:t>
      </w:r>
    </w:p>
    <w:p w14:paraId="7DD532C4" w14:textId="77777777" w:rsidR="00AA219E" w:rsidRPr="00DF660B" w:rsidRDefault="00AA219E" w:rsidP="00AA219E">
      <w:pPr>
        <w:pStyle w:val="Heading4"/>
      </w:pPr>
      <w:r w:rsidRPr="00DF660B">
        <w:t>Congress is struggling to pass appropriations bills as they’re held back by House Republicans.</w:t>
      </w:r>
    </w:p>
    <w:p w14:paraId="77098668" w14:textId="77777777" w:rsidR="00AA219E" w:rsidRPr="00DF660B" w:rsidRDefault="00AA219E" w:rsidP="00AA219E">
      <w:r w:rsidRPr="00DF660B">
        <w:rPr>
          <w:rStyle w:val="Style13ptBold"/>
        </w:rPr>
        <w:t>Katz, 7/20</w:t>
      </w:r>
      <w:r w:rsidRPr="00DF660B">
        <w:t xml:space="preserve"> [Eric, senior </w:t>
      </w:r>
      <w:proofErr w:type="spellStart"/>
      <w:r w:rsidRPr="00DF660B">
        <w:t>correspondant</w:t>
      </w:r>
      <w:proofErr w:type="spellEnd"/>
      <w:r w:rsidRPr="00DF660B">
        <w:t xml:space="preserve"> at the Government Executive specializing in federal agency operations, 7-20-2023, ‘The Senate is on a bipartisan glidepath toward avoiding a shutdown, Schumer says’, Government Executive, https://www.govexec.com/management/2023/07/senate-bipartisan-glidepath-toward-avoiding-shutdown-schumer-says/388700/ //</w:t>
      </w:r>
      <w:proofErr w:type="spellStart"/>
      <w:r w:rsidRPr="00DF660B">
        <w:t>alundy</w:t>
      </w:r>
      <w:proofErr w:type="spellEnd"/>
      <w:r w:rsidRPr="00DF660B">
        <w:t>]</w:t>
      </w:r>
    </w:p>
    <w:p w14:paraId="437631B4" w14:textId="77777777" w:rsidR="00AA219E" w:rsidRPr="00DF660B" w:rsidRDefault="00AA219E" w:rsidP="00AA219E">
      <w:pPr>
        <w:rPr>
          <w:sz w:val="16"/>
        </w:rPr>
      </w:pPr>
      <w:r w:rsidRPr="00DF660B">
        <w:rPr>
          <w:rStyle w:val="StyleUnderline"/>
        </w:rPr>
        <w:t>The Senate continues to advance spending bills without controversy and with bipartisan support</w:t>
      </w:r>
      <w:r w:rsidRPr="00DF660B">
        <w:rPr>
          <w:sz w:val="16"/>
        </w:rPr>
        <w:t xml:space="preserve">, </w:t>
      </w:r>
      <w:r w:rsidRPr="00DF660B">
        <w:rPr>
          <w:rStyle w:val="StyleUnderline"/>
        </w:rPr>
        <w:t>offering hope</w:t>
      </w:r>
      <w:r w:rsidRPr="00DF660B">
        <w:rPr>
          <w:sz w:val="16"/>
        </w:rPr>
        <w:t xml:space="preserve"> that lawmakers will avoid a lapse in </w:t>
      </w:r>
      <w:r w:rsidRPr="00DF660B">
        <w:rPr>
          <w:rStyle w:val="StyleUnderline"/>
        </w:rPr>
        <w:t>appropriations this fall</w:t>
      </w:r>
      <w:r w:rsidRPr="00DF660B">
        <w:rPr>
          <w:sz w:val="16"/>
        </w:rPr>
        <w:t>. </w:t>
      </w:r>
    </w:p>
    <w:p w14:paraId="285D8BDA" w14:textId="77777777" w:rsidR="00AA219E" w:rsidRPr="00DF660B" w:rsidRDefault="00AA219E" w:rsidP="00AA219E">
      <w:pPr>
        <w:rPr>
          <w:sz w:val="16"/>
        </w:rPr>
      </w:pPr>
      <w:r w:rsidRPr="00DF660B">
        <w:rPr>
          <w:sz w:val="16"/>
        </w:rPr>
        <w:t>The Senate </w:t>
      </w:r>
      <w:r w:rsidRPr="00DF660B">
        <w:rPr>
          <w:rStyle w:val="StyleUnderline"/>
        </w:rPr>
        <w:t>Appropriations Committee approved three</w:t>
      </w:r>
      <w:r w:rsidRPr="00DF660B">
        <w:rPr>
          <w:sz w:val="16"/>
        </w:rPr>
        <w:t xml:space="preserve"> more </w:t>
      </w:r>
      <w:r w:rsidRPr="00DF660B">
        <w:rPr>
          <w:rStyle w:val="StyleUnderline"/>
        </w:rPr>
        <w:t>fiscal 2024 funding measures</w:t>
      </w:r>
      <w:r w:rsidRPr="00DF660B">
        <w:rPr>
          <w:sz w:val="16"/>
        </w:rPr>
        <w:t xml:space="preserve"> on Thursday, </w:t>
      </w:r>
      <w:r w:rsidRPr="00DF660B">
        <w:rPr>
          <w:rStyle w:val="StyleUnderline"/>
        </w:rPr>
        <w:t>two of which</w:t>
      </w:r>
      <w:r w:rsidRPr="00DF660B">
        <w:rPr>
          <w:sz w:val="16"/>
        </w:rPr>
        <w:t>—those funding the departments of Transportation and Housing and Urban Development, as well as the Energy Department—</w:t>
      </w:r>
      <w:r w:rsidRPr="00DF660B">
        <w:rPr>
          <w:rStyle w:val="StyleUnderline"/>
        </w:rPr>
        <w:t>received unanimous, 29-0 votes</w:t>
      </w:r>
      <w:r w:rsidRPr="00DF660B">
        <w:rPr>
          <w:sz w:val="16"/>
        </w:rPr>
        <w:t xml:space="preserve">. </w:t>
      </w:r>
      <w:r w:rsidRPr="00DF660B">
        <w:rPr>
          <w:rStyle w:val="StyleUnderline"/>
        </w:rPr>
        <w:t>The third</w:t>
      </w:r>
      <w:r w:rsidRPr="00DF660B">
        <w:rPr>
          <w:sz w:val="16"/>
        </w:rPr>
        <w:t xml:space="preserve">, which would set </w:t>
      </w:r>
      <w:r w:rsidRPr="00DF660B">
        <w:rPr>
          <w:rStyle w:val="StyleUnderline"/>
        </w:rPr>
        <w:t>spending levels for the State Department</w:t>
      </w:r>
      <w:r w:rsidRPr="00DF660B">
        <w:rPr>
          <w:sz w:val="16"/>
        </w:rPr>
        <w:t xml:space="preserve"> and the U.S. Agency for International Development, </w:t>
      </w:r>
      <w:r w:rsidRPr="00DF660B">
        <w:rPr>
          <w:rStyle w:val="StyleUnderline"/>
        </w:rPr>
        <w:t>received</w:t>
      </w:r>
      <w:r w:rsidRPr="00DF660B">
        <w:rPr>
          <w:sz w:val="16"/>
        </w:rPr>
        <w:t xml:space="preserve"> just </w:t>
      </w:r>
      <w:r w:rsidRPr="00DF660B">
        <w:rPr>
          <w:rStyle w:val="StyleUnderline"/>
        </w:rPr>
        <w:t>two dissenting votes</w:t>
      </w:r>
      <w:r w:rsidRPr="00DF660B">
        <w:rPr>
          <w:sz w:val="16"/>
        </w:rPr>
        <w:t>. </w:t>
      </w:r>
    </w:p>
    <w:p w14:paraId="27CAEC49" w14:textId="77777777" w:rsidR="00AA219E" w:rsidRPr="00DF660B" w:rsidRDefault="00AA219E" w:rsidP="00AA219E">
      <w:pPr>
        <w:rPr>
          <w:sz w:val="16"/>
        </w:rPr>
      </w:pPr>
      <w:r w:rsidRPr="00DF660B">
        <w:rPr>
          <w:sz w:val="16"/>
        </w:rPr>
        <w:t xml:space="preserve">The panel has now approved </w:t>
      </w:r>
      <w:r w:rsidRPr="00DF660B">
        <w:rPr>
          <w:rStyle w:val="StyleUnderline"/>
        </w:rPr>
        <w:t>eight of the 12 annual must-pass spending measures,</w:t>
      </w:r>
      <w:r w:rsidRPr="00DF660B">
        <w:rPr>
          <w:sz w:val="16"/>
        </w:rPr>
        <w:t xml:space="preserve"> </w:t>
      </w:r>
      <w:r w:rsidRPr="00DF660B">
        <w:rPr>
          <w:rStyle w:val="StyleUnderline"/>
        </w:rPr>
        <w:t>most of which have won unanimous approval</w:t>
      </w:r>
      <w:r w:rsidRPr="00DF660B">
        <w:rPr>
          <w:sz w:val="16"/>
        </w:rPr>
        <w:t xml:space="preserve">. Sen. Patty Murray, D-Wash., who chairs the appropriations committee, announced Thursday her </w:t>
      </w:r>
      <w:r w:rsidRPr="00DF660B">
        <w:rPr>
          <w:rStyle w:val="StyleUnderline"/>
        </w:rPr>
        <w:t>panel would hold votes on the final four funding packages next week</w:t>
      </w:r>
      <w:r w:rsidRPr="00DF660B">
        <w:rPr>
          <w:sz w:val="16"/>
        </w:rPr>
        <w:t xml:space="preserve">. Murray said </w:t>
      </w:r>
      <w:r w:rsidRPr="00DF660B">
        <w:rPr>
          <w:rStyle w:val="StyleUnderline"/>
        </w:rPr>
        <w:t>ahead of Thursday’s votes that she was focusing on passing bills “that can actually be signed into law</w:t>
      </w:r>
      <w:r w:rsidRPr="00DF660B">
        <w:rPr>
          <w:sz w:val="16"/>
        </w:rPr>
        <w:t>.” </w:t>
      </w:r>
    </w:p>
    <w:p w14:paraId="2ED767F0" w14:textId="77777777" w:rsidR="00AA219E" w:rsidRPr="00DF660B" w:rsidRDefault="00AA219E" w:rsidP="00AA219E">
      <w:pPr>
        <w:rPr>
          <w:rStyle w:val="StyleUnderline"/>
        </w:rPr>
      </w:pPr>
      <w:r w:rsidRPr="00DF660B">
        <w:rPr>
          <w:sz w:val="16"/>
        </w:rPr>
        <w:t>“</w:t>
      </w:r>
      <w:r w:rsidRPr="00DF660B">
        <w:rPr>
          <w:rStyle w:val="StyleUnderline"/>
        </w:rPr>
        <w:t>These are strong bills that show Congress can</w:t>
      </w:r>
      <w:r w:rsidRPr="00DF660B">
        <w:rPr>
          <w:sz w:val="16"/>
        </w:rPr>
        <w:t xml:space="preserve"> actually </w:t>
      </w:r>
      <w:r w:rsidRPr="00DF660B">
        <w:rPr>
          <w:rStyle w:val="StyleUnderline"/>
        </w:rPr>
        <w:t>work in a bipartisan way to make tough decisions and</w:t>
      </w:r>
      <w:r w:rsidRPr="00DF660B">
        <w:rPr>
          <w:sz w:val="16"/>
        </w:rPr>
        <w:t xml:space="preserve">, ultimately, </w:t>
      </w:r>
      <w:r w:rsidRPr="00DF660B">
        <w:rPr>
          <w:rStyle w:val="StyleUnderline"/>
        </w:rPr>
        <w:t>critical investments</w:t>
      </w:r>
      <w:r w:rsidRPr="00DF660B">
        <w:rPr>
          <w:sz w:val="16"/>
        </w:rPr>
        <w:t xml:space="preserve"> our communities are counting on,” Murray said. “</w:t>
      </w:r>
      <w:r w:rsidRPr="00DF660B">
        <w:rPr>
          <w:rStyle w:val="StyleUnderline"/>
        </w:rPr>
        <w:t>We have more work ahead, and I am not going to stop pushing to use every tool I can to deliver the strongest bills possible.”</w:t>
      </w:r>
    </w:p>
    <w:p w14:paraId="18BB3D9A" w14:textId="77777777" w:rsidR="00AA219E" w:rsidRPr="00DF660B" w:rsidRDefault="00AA219E" w:rsidP="00AA219E">
      <w:pPr>
        <w:rPr>
          <w:sz w:val="16"/>
        </w:rPr>
      </w:pPr>
      <w:r w:rsidRPr="00DF660B">
        <w:rPr>
          <w:sz w:val="16"/>
        </w:rPr>
        <w:t xml:space="preserve">The </w:t>
      </w:r>
      <w:r w:rsidRPr="00DF660B">
        <w:rPr>
          <w:rStyle w:val="StyleUnderline"/>
        </w:rPr>
        <w:t>committee’s success led</w:t>
      </w:r>
      <w:r w:rsidRPr="00DF660B">
        <w:rPr>
          <w:sz w:val="16"/>
        </w:rPr>
        <w:t xml:space="preserve"> Senate </w:t>
      </w:r>
      <w:r w:rsidRPr="00DF660B">
        <w:rPr>
          <w:rStyle w:val="StyleUnderline"/>
        </w:rPr>
        <w:t>leadership to express optimism that Congress can avoid the usual last-minute theatrics and deal</w:t>
      </w:r>
      <w:r w:rsidRPr="00DF660B">
        <w:rPr>
          <w:sz w:val="16"/>
        </w:rPr>
        <w:t xml:space="preserve"> making that typically accompany the end of each fiscal year. </w:t>
      </w:r>
    </w:p>
    <w:p w14:paraId="6237077F" w14:textId="77777777" w:rsidR="00AA219E" w:rsidRPr="00DF660B" w:rsidRDefault="00AA219E" w:rsidP="00AA219E">
      <w:pPr>
        <w:rPr>
          <w:sz w:val="16"/>
        </w:rPr>
      </w:pPr>
      <w:r w:rsidRPr="00DF660B">
        <w:rPr>
          <w:sz w:val="16"/>
        </w:rPr>
        <w:t>“</w:t>
      </w:r>
      <w:r w:rsidRPr="00DF660B">
        <w:rPr>
          <w:rStyle w:val="StyleUnderline"/>
        </w:rPr>
        <w:t>This is never an easy process</w:t>
      </w:r>
      <w:r w:rsidRPr="00DF660B">
        <w:rPr>
          <w:sz w:val="16"/>
        </w:rPr>
        <w:t xml:space="preserve">,” said Senate Majority Leader Chuck Schumer, D-N.Y., on the Senate floor Thursday. “But hats off to Chair Murray and Vice Chair [Susan] Collins [R-Maine]. They're working </w:t>
      </w:r>
      <w:proofErr w:type="gramStart"/>
      <w:r w:rsidRPr="00DF660B">
        <w:rPr>
          <w:sz w:val="16"/>
        </w:rPr>
        <w:t>really well</w:t>
      </w:r>
      <w:proofErr w:type="gramEnd"/>
      <w:r w:rsidRPr="00DF660B">
        <w:rPr>
          <w:sz w:val="16"/>
        </w:rPr>
        <w:t xml:space="preserve"> together and we're on track to pass all of our appropriations bills through committee, through regular order, with strong bipartisan support.”</w:t>
      </w:r>
    </w:p>
    <w:p w14:paraId="74278912" w14:textId="77777777" w:rsidR="00AA219E" w:rsidRPr="00DF660B" w:rsidRDefault="00AA219E" w:rsidP="00AA219E">
      <w:pPr>
        <w:rPr>
          <w:sz w:val="16"/>
        </w:rPr>
      </w:pPr>
      <w:r w:rsidRPr="00DF660B">
        <w:rPr>
          <w:sz w:val="16"/>
        </w:rPr>
        <w:t>He added the chamber is “moving forward on a good path.” </w:t>
      </w:r>
    </w:p>
    <w:p w14:paraId="2BC273FF" w14:textId="77777777" w:rsidR="00AA219E" w:rsidRPr="00DF660B" w:rsidRDefault="00AA219E" w:rsidP="00AA219E">
      <w:pPr>
        <w:rPr>
          <w:sz w:val="16"/>
        </w:rPr>
      </w:pPr>
      <w:r w:rsidRPr="00DF660B">
        <w:rPr>
          <w:sz w:val="16"/>
        </w:rPr>
        <w:t xml:space="preserve">“It is hard to do, but they're doing a great job,” Schumer said. “And it's precisely how the appropriations process should work: </w:t>
      </w:r>
      <w:r w:rsidRPr="00DF660B">
        <w:rPr>
          <w:rStyle w:val="StyleUnderline"/>
        </w:rPr>
        <w:t>both sides coming together</w:t>
      </w:r>
      <w:r w:rsidRPr="00DF660B">
        <w:rPr>
          <w:sz w:val="16"/>
        </w:rPr>
        <w:t xml:space="preserve">, finding common ground, </w:t>
      </w:r>
      <w:r w:rsidRPr="00DF660B">
        <w:rPr>
          <w:rStyle w:val="StyleUnderline"/>
        </w:rPr>
        <w:t>advancing bills that invest in American families</w:t>
      </w:r>
      <w:r w:rsidRPr="00DF660B">
        <w:rPr>
          <w:sz w:val="16"/>
        </w:rPr>
        <w:t>, keep our community safe and keep our government open.” </w:t>
      </w:r>
    </w:p>
    <w:p w14:paraId="5DE8CC3C" w14:textId="77777777" w:rsidR="00AA219E" w:rsidRPr="00DF660B" w:rsidRDefault="00AA219E" w:rsidP="00AA219E">
      <w:pPr>
        <w:rPr>
          <w:sz w:val="16"/>
        </w:rPr>
      </w:pPr>
      <w:r w:rsidRPr="00DF660B">
        <w:rPr>
          <w:sz w:val="16"/>
        </w:rPr>
        <w:t xml:space="preserve">The Senate is moving bills in line with spending caps set by the 2023 Fiscal Responsibility Act, which President Biden negotiated with House Republicans </w:t>
      </w:r>
      <w:proofErr w:type="gramStart"/>
      <w:r w:rsidRPr="00DF660B">
        <w:rPr>
          <w:sz w:val="16"/>
        </w:rPr>
        <w:t>in order to</w:t>
      </w:r>
      <w:proofErr w:type="gramEnd"/>
      <w:r w:rsidRPr="00DF660B">
        <w:rPr>
          <w:sz w:val="16"/>
        </w:rPr>
        <w:t xml:space="preserve"> raise the debt ceiling. While that deal aimed to keep overall non-defense discretionary spending flat compared to fiscal 2023, several of the bills would provide small increases for the agencies they fund.</w:t>
      </w:r>
    </w:p>
    <w:p w14:paraId="46F00864" w14:textId="77777777" w:rsidR="00AA219E" w:rsidRPr="00DF660B" w:rsidRDefault="00AA219E" w:rsidP="00AA219E">
      <w:pPr>
        <w:rPr>
          <w:sz w:val="16"/>
        </w:rPr>
      </w:pPr>
      <w:r w:rsidRPr="00DF660B">
        <w:rPr>
          <w:sz w:val="16"/>
        </w:rPr>
        <w:t xml:space="preserve">Senate Republicans initially balked at the Democrat-proposed allocations for the 12 bills, but, according to a Roll Call report, have since agreed to a $14 billion supplemental package to boost spending at the departments of Homeland Security, </w:t>
      </w:r>
      <w:proofErr w:type="gramStart"/>
      <w:r w:rsidRPr="00DF660B">
        <w:rPr>
          <w:sz w:val="16"/>
        </w:rPr>
        <w:t>Defense</w:t>
      </w:r>
      <w:proofErr w:type="gramEnd"/>
      <w:r w:rsidRPr="00DF660B">
        <w:rPr>
          <w:sz w:val="16"/>
        </w:rPr>
        <w:t xml:space="preserve"> and other agencies. </w:t>
      </w:r>
    </w:p>
    <w:p w14:paraId="017EC211" w14:textId="77777777" w:rsidR="00AA219E" w:rsidRPr="00DF660B" w:rsidRDefault="00AA219E" w:rsidP="00AA219E">
      <w:pPr>
        <w:rPr>
          <w:rStyle w:val="StyleUnderline"/>
        </w:rPr>
      </w:pPr>
      <w:r w:rsidRPr="00DF660B">
        <w:rPr>
          <w:rStyle w:val="StyleUnderline"/>
        </w:rPr>
        <w:t>House Republicans</w:t>
      </w:r>
      <w:r w:rsidRPr="00DF660B">
        <w:rPr>
          <w:sz w:val="16"/>
        </w:rPr>
        <w:t xml:space="preserve">, meanwhile, </w:t>
      </w:r>
      <w:r w:rsidRPr="00DF660B">
        <w:rPr>
          <w:rStyle w:val="StyleUnderline"/>
        </w:rPr>
        <w:t>are moving forward with spending bills far below the levels prescribed by the debt deal</w:t>
      </w:r>
      <w:r w:rsidRPr="00DF660B">
        <w:rPr>
          <w:sz w:val="16"/>
        </w:rPr>
        <w:t xml:space="preserve"> they negotiated with Biden. </w:t>
      </w:r>
      <w:r w:rsidRPr="00DF660B">
        <w:rPr>
          <w:rStyle w:val="StyleUnderline"/>
        </w:rPr>
        <w:t>Their measures would lead to drastic cuts at agencies across government and create a significant hurdle to shepherding spending bills to Biden’s desk before a shutdown would occur in October</w:t>
      </w:r>
      <w:r w:rsidRPr="00DF660B">
        <w:rPr>
          <w:sz w:val="16"/>
        </w:rPr>
        <w:t xml:space="preserve">. If Congress fails to pass appropriations bills by Jan. 1, </w:t>
      </w:r>
      <w:r w:rsidRPr="00DF660B">
        <w:rPr>
          <w:rStyle w:val="StyleUnderline"/>
        </w:rPr>
        <w:t xml:space="preserve">an automatic continuing resolution </w:t>
      </w:r>
      <w:proofErr w:type="gramStart"/>
      <w:r w:rsidRPr="00DF660B">
        <w:rPr>
          <w:rStyle w:val="StyleUnderline"/>
        </w:rPr>
        <w:t>would</w:t>
      </w:r>
      <w:proofErr w:type="gramEnd"/>
      <w:r w:rsidRPr="00DF660B">
        <w:rPr>
          <w:rStyle w:val="StyleUnderline"/>
        </w:rPr>
        <w:t xml:space="preserve"> kick in for the rest of the year at 1% less than the funding level each federal office and program received in fiscal 2023. </w:t>
      </w:r>
    </w:p>
    <w:p w14:paraId="76E7C291" w14:textId="77777777" w:rsidR="00AA219E" w:rsidRPr="00DF660B" w:rsidRDefault="00AA219E" w:rsidP="00AA219E">
      <w:pPr>
        <w:rPr>
          <w:sz w:val="16"/>
        </w:rPr>
      </w:pPr>
      <w:r w:rsidRPr="00DF660B">
        <w:rPr>
          <w:sz w:val="16"/>
        </w:rPr>
        <w:t xml:space="preserve">Democrats have accused Republicans of torpedoing the just-passed budget deal and surrendering any leverage Republicans would have in future spending negotiations with the Senate. </w:t>
      </w:r>
      <w:r w:rsidRPr="00DF660B">
        <w:rPr>
          <w:rStyle w:val="StyleUnderline"/>
        </w:rPr>
        <w:t xml:space="preserve">The approach will “all but guarantee a shutdown in October,” </w:t>
      </w:r>
      <w:r w:rsidRPr="00DF660B">
        <w:rPr>
          <w:sz w:val="16"/>
        </w:rPr>
        <w:t>Rep. Rosa DeLauro, D-Conn., the top Democratic appropriator, said last week.</w:t>
      </w:r>
    </w:p>
    <w:p w14:paraId="34201DF4" w14:textId="77777777" w:rsidR="00AA219E" w:rsidRPr="00DF660B" w:rsidRDefault="00AA219E" w:rsidP="00AA219E">
      <w:pPr>
        <w:rPr>
          <w:sz w:val="16"/>
        </w:rPr>
      </w:pPr>
      <w:r w:rsidRPr="00DF660B">
        <w:rPr>
          <w:sz w:val="16"/>
        </w:rPr>
        <w:t>Unlike the House, the Senate requires bipartisan support to pass its appropriations measures and clear the 60-vote threshold. While none of the bills have yet been put on the floor, the near unanimous support they have won in committee signals an easy process going forward. </w:t>
      </w:r>
    </w:p>
    <w:p w14:paraId="4F29E099" w14:textId="77777777" w:rsidR="00AA219E" w:rsidRPr="00DF660B" w:rsidRDefault="00AA219E" w:rsidP="00AA219E">
      <w:pPr>
        <w:rPr>
          <w:sz w:val="16"/>
        </w:rPr>
      </w:pPr>
      <w:r w:rsidRPr="00DF660B">
        <w:rPr>
          <w:rStyle w:val="StyleUnderline"/>
        </w:rPr>
        <w:t xml:space="preserve">The House Appropriations Committee has approved 10 of the 12 spending bills, all </w:t>
      </w:r>
      <w:r w:rsidRPr="00DF660B">
        <w:rPr>
          <w:sz w:val="16"/>
        </w:rPr>
        <w:t xml:space="preserve">largely </w:t>
      </w:r>
      <w:r w:rsidRPr="00DF660B">
        <w:rPr>
          <w:rStyle w:val="StyleUnderline"/>
        </w:rPr>
        <w:t>along party-line votes</w:t>
      </w:r>
      <w:r w:rsidRPr="00DF660B">
        <w:rPr>
          <w:sz w:val="16"/>
        </w:rPr>
        <w:t xml:space="preserve">. House Speaker Kevin </w:t>
      </w:r>
      <w:r w:rsidRPr="00DF660B">
        <w:rPr>
          <w:rStyle w:val="StyleUnderline"/>
        </w:rPr>
        <w:t>McCarthy</w:t>
      </w:r>
      <w:r w:rsidRPr="00DF660B">
        <w:rPr>
          <w:sz w:val="16"/>
        </w:rPr>
        <w:t xml:space="preserve">, R-Calif., </w:t>
      </w:r>
      <w:r w:rsidRPr="00DF660B">
        <w:rPr>
          <w:rStyle w:val="StyleUnderline"/>
        </w:rPr>
        <w:t>said on Wednesday he planned to bring those to the House floor soon</w:t>
      </w:r>
      <w:r w:rsidRPr="00DF660B">
        <w:rPr>
          <w:sz w:val="16"/>
        </w:rPr>
        <w:t xml:space="preserve">, adding </w:t>
      </w:r>
      <w:r w:rsidRPr="00DF660B">
        <w:rPr>
          <w:rStyle w:val="StyleUnderline"/>
        </w:rPr>
        <w:t>his intention was to have the process complete before current funding expires</w:t>
      </w:r>
      <w:r w:rsidRPr="00DF660B">
        <w:rPr>
          <w:sz w:val="16"/>
        </w:rPr>
        <w:t xml:space="preserve"> on Sept. 30. Without commenting on the vast differences between the two sets of bills, </w:t>
      </w:r>
      <w:r w:rsidRPr="00DF660B">
        <w:rPr>
          <w:rStyle w:val="StyleUnderline"/>
        </w:rPr>
        <w:t>McCarthy called it “a positive” that the Senate was already moving its spending measures</w:t>
      </w:r>
      <w:r w:rsidRPr="00DF660B">
        <w:rPr>
          <w:sz w:val="16"/>
        </w:rPr>
        <w:t>. </w:t>
      </w:r>
    </w:p>
    <w:p w14:paraId="149A27F3" w14:textId="77777777" w:rsidR="00AA219E" w:rsidRPr="00DF660B" w:rsidRDefault="00AA219E" w:rsidP="00AA219E">
      <w:pPr>
        <w:pStyle w:val="Heading4"/>
      </w:pPr>
      <w:r w:rsidRPr="00DF660B">
        <w:t>Republican unity is key to avert government shutdown and massive budget cuts—McCarthy’s leadership is key.</w:t>
      </w:r>
    </w:p>
    <w:p w14:paraId="78FB4AFF" w14:textId="77777777" w:rsidR="00AA219E" w:rsidRPr="00DF660B" w:rsidRDefault="00AA219E" w:rsidP="00AA219E">
      <w:r w:rsidRPr="00DF660B">
        <w:rPr>
          <w:rStyle w:val="Style13ptBold"/>
        </w:rPr>
        <w:t>Fox, 6/30</w:t>
      </w:r>
      <w:r w:rsidRPr="00DF660B">
        <w:t xml:space="preserve"> [Lauren, CNN congressional correspondent, 6-30-2023, ‘Republicans race to build for spending bills as divisions loom large’, CNN, https://www.cnn.com/2023/06/30/politics/republican-appropriations-fight/index.html //</w:t>
      </w:r>
      <w:proofErr w:type="spellStart"/>
      <w:r w:rsidRPr="00DF660B">
        <w:t>alundy</w:t>
      </w:r>
      <w:proofErr w:type="spellEnd"/>
      <w:r w:rsidRPr="00DF660B">
        <w:t>]</w:t>
      </w:r>
    </w:p>
    <w:p w14:paraId="5B7921E7" w14:textId="77777777" w:rsidR="00AA219E" w:rsidRPr="00DF660B" w:rsidRDefault="00AA219E" w:rsidP="00AA219E">
      <w:pPr>
        <w:rPr>
          <w:sz w:val="16"/>
        </w:rPr>
      </w:pPr>
      <w:r w:rsidRPr="00DF660B">
        <w:rPr>
          <w:rStyle w:val="StyleUnderline"/>
        </w:rPr>
        <w:t xml:space="preserve">House Republicans are furiously working through the recess to </w:t>
      </w:r>
      <w:r w:rsidRPr="00DF660B">
        <w:rPr>
          <w:rStyle w:val="Emphasis"/>
        </w:rPr>
        <w:t>shore up support</w:t>
      </w:r>
      <w:r w:rsidRPr="00DF660B">
        <w:rPr>
          <w:sz w:val="16"/>
        </w:rPr>
        <w:t xml:space="preserve"> on a series of spending bills leaders hope to put on the floor as soon as July, </w:t>
      </w:r>
      <w:r w:rsidRPr="00DF660B">
        <w:rPr>
          <w:rStyle w:val="StyleUnderline"/>
        </w:rPr>
        <w:t xml:space="preserve">another critical test for </w:t>
      </w:r>
      <w:r w:rsidRPr="00DF660B">
        <w:rPr>
          <w:sz w:val="16"/>
        </w:rPr>
        <w:t>Speaker Kevin</w:t>
      </w:r>
      <w:r w:rsidRPr="00DF660B">
        <w:rPr>
          <w:rStyle w:val="StyleUnderline"/>
        </w:rPr>
        <w:t xml:space="preserve"> McCarthy’s struggle to hold onto his right flank and make good on a series of promises he made to clinch the gavel in January</w:t>
      </w:r>
      <w:r w:rsidRPr="00DF660B">
        <w:rPr>
          <w:sz w:val="16"/>
        </w:rPr>
        <w:t>.</w:t>
      </w:r>
    </w:p>
    <w:p w14:paraId="51169221" w14:textId="77777777" w:rsidR="00AA219E" w:rsidRPr="00DF660B" w:rsidRDefault="00AA219E" w:rsidP="00AA219E">
      <w:pPr>
        <w:rPr>
          <w:sz w:val="16"/>
        </w:rPr>
      </w:pPr>
      <w:r w:rsidRPr="00DF660B">
        <w:rPr>
          <w:sz w:val="16"/>
        </w:rPr>
        <w:t xml:space="preserve">The </w:t>
      </w:r>
      <w:r w:rsidRPr="00DF660B">
        <w:rPr>
          <w:rStyle w:val="StyleUnderline"/>
        </w:rPr>
        <w:t>House Appropriations Committee passed six spending bills</w:t>
      </w:r>
      <w:r w:rsidRPr="00DF660B">
        <w:rPr>
          <w:sz w:val="16"/>
        </w:rPr>
        <w:t xml:space="preserve"> ahead of the July Fourth recess, </w:t>
      </w:r>
      <w:r w:rsidRPr="00DF660B">
        <w:rPr>
          <w:rStyle w:val="StyleUnderline"/>
        </w:rPr>
        <w:t xml:space="preserve">but </w:t>
      </w:r>
      <w:r w:rsidRPr="00DF660B">
        <w:rPr>
          <w:rStyle w:val="Emphasis"/>
        </w:rPr>
        <w:t>negotiations</w:t>
      </w:r>
      <w:r w:rsidRPr="00DF660B">
        <w:rPr>
          <w:rStyle w:val="StyleUnderline"/>
        </w:rPr>
        <w:t xml:space="preserve"> are continuing over recess on whether those bills</w:t>
      </w:r>
      <w:r w:rsidRPr="00DF660B">
        <w:rPr>
          <w:sz w:val="16"/>
        </w:rPr>
        <w:t xml:space="preserve"> – and the six still working their way through committee – </w:t>
      </w:r>
      <w:r w:rsidRPr="00DF660B">
        <w:rPr>
          <w:rStyle w:val="StyleUnderline"/>
        </w:rPr>
        <w:t>might need further changes to win support on the House floor</w:t>
      </w:r>
      <w:r w:rsidRPr="00DF660B">
        <w:rPr>
          <w:sz w:val="16"/>
        </w:rPr>
        <w:t xml:space="preserve">. </w:t>
      </w:r>
      <w:r w:rsidRPr="00DF660B">
        <w:rPr>
          <w:rStyle w:val="StyleUnderline"/>
        </w:rPr>
        <w:t>The speaker can only afford to lose a handful of members</w:t>
      </w:r>
      <w:r w:rsidRPr="00DF660B">
        <w:rPr>
          <w:sz w:val="16"/>
        </w:rPr>
        <w:t>. It’s a massive undertaking and once again puts a spotlight on whether the Republican majority in the House can stay unified after bitter divisions stalled the chamber in June.</w:t>
      </w:r>
    </w:p>
    <w:p w14:paraId="69F0D573" w14:textId="77777777" w:rsidR="00AA219E" w:rsidRPr="00DF660B" w:rsidRDefault="00AA219E" w:rsidP="00AA219E">
      <w:pPr>
        <w:rPr>
          <w:sz w:val="16"/>
        </w:rPr>
      </w:pPr>
      <w:r w:rsidRPr="00DF660B">
        <w:rPr>
          <w:sz w:val="16"/>
        </w:rPr>
        <w:t>“We’re having a lot of conversations during the break as well to make sure we are all on the same page,” Majority Leader Steve Scalise, a Louisiana Republican, told CNN before the recess. “We’re going to go one at a time and work with our members every step of the way.”</w:t>
      </w:r>
    </w:p>
    <w:p w14:paraId="57399855" w14:textId="77777777" w:rsidR="00AA219E" w:rsidRPr="00DF660B" w:rsidRDefault="00AA219E" w:rsidP="00AA219E">
      <w:pPr>
        <w:rPr>
          <w:sz w:val="16"/>
        </w:rPr>
      </w:pPr>
      <w:r w:rsidRPr="00DF660B">
        <w:rPr>
          <w:sz w:val="16"/>
        </w:rPr>
        <w:t xml:space="preserve">Over the recess, </w:t>
      </w:r>
      <w:r w:rsidRPr="00DF660B">
        <w:rPr>
          <w:rStyle w:val="StyleUnderline"/>
        </w:rPr>
        <w:t>members have planned small group meetings intended to get Republicans on the same page</w:t>
      </w:r>
      <w:r w:rsidRPr="00DF660B">
        <w:rPr>
          <w:sz w:val="16"/>
        </w:rPr>
        <w:t xml:space="preserve"> and educate newer members about what is possible in the weeks and months ahead on spending.</w:t>
      </w:r>
    </w:p>
    <w:p w14:paraId="5795E2DF" w14:textId="77777777" w:rsidR="00AA219E" w:rsidRPr="00DF660B" w:rsidRDefault="00AA219E" w:rsidP="00AA219E">
      <w:pPr>
        <w:rPr>
          <w:sz w:val="16"/>
        </w:rPr>
      </w:pPr>
      <w:r w:rsidRPr="00DF660B">
        <w:rPr>
          <w:sz w:val="16"/>
        </w:rPr>
        <w:t>“</w:t>
      </w:r>
      <w:r w:rsidRPr="00DF660B">
        <w:rPr>
          <w:rStyle w:val="StyleUnderline"/>
        </w:rPr>
        <w:t xml:space="preserve">The only way you are going to get through this is with </w:t>
      </w:r>
      <w:proofErr w:type="gramStart"/>
      <w:r w:rsidRPr="00DF660B">
        <w:rPr>
          <w:rStyle w:val="StyleUnderline"/>
        </w:rPr>
        <w:t xml:space="preserve">a </w:t>
      </w:r>
      <w:r w:rsidRPr="00DF660B">
        <w:rPr>
          <w:rStyle w:val="Emphasis"/>
        </w:rPr>
        <w:t>strong</w:t>
      </w:r>
      <w:proofErr w:type="gramEnd"/>
      <w:r w:rsidRPr="00DF660B">
        <w:rPr>
          <w:rStyle w:val="Emphasis"/>
        </w:rPr>
        <w:t xml:space="preserve"> communication</w:t>
      </w:r>
      <w:r w:rsidRPr="00DF660B">
        <w:rPr>
          <w:rStyle w:val="StyleUnderline"/>
        </w:rPr>
        <w:t xml:space="preserve">, </w:t>
      </w:r>
      <w:r w:rsidRPr="00DF660B">
        <w:rPr>
          <w:rStyle w:val="Emphasis"/>
        </w:rPr>
        <w:t>strong discussion</w:t>
      </w:r>
      <w:r w:rsidRPr="00DF660B">
        <w:rPr>
          <w:sz w:val="16"/>
        </w:rPr>
        <w:t xml:space="preserve">. … </w:t>
      </w:r>
      <w:r w:rsidRPr="00DF660B">
        <w:rPr>
          <w:rStyle w:val="StyleUnderline"/>
        </w:rPr>
        <w:t>You don’t do that by playing chicken. You do that by sitting down and trying to understand where we are going and make sure everyone has good, solid facts</w:t>
      </w:r>
      <w:r w:rsidRPr="00DF660B">
        <w:rPr>
          <w:sz w:val="16"/>
        </w:rPr>
        <w:t xml:space="preserve">,” said Rep. Mark </w:t>
      </w:r>
      <w:proofErr w:type="spellStart"/>
      <w:r w:rsidRPr="00DF660B">
        <w:rPr>
          <w:sz w:val="16"/>
        </w:rPr>
        <w:t>Amodei</w:t>
      </w:r>
      <w:proofErr w:type="spellEnd"/>
      <w:r w:rsidRPr="00DF660B">
        <w:rPr>
          <w:sz w:val="16"/>
        </w:rPr>
        <w:t xml:space="preserve">, </w:t>
      </w:r>
      <w:proofErr w:type="gramStart"/>
      <w:r w:rsidRPr="00DF660B">
        <w:rPr>
          <w:sz w:val="16"/>
        </w:rPr>
        <w:t>an</w:t>
      </w:r>
      <w:proofErr w:type="gramEnd"/>
      <w:r w:rsidRPr="00DF660B">
        <w:rPr>
          <w:sz w:val="16"/>
        </w:rPr>
        <w:t xml:space="preserve"> GOP appropriator from Nevada.</w:t>
      </w:r>
    </w:p>
    <w:p w14:paraId="2C2D77BA" w14:textId="77777777" w:rsidR="00AA219E" w:rsidRPr="00DF660B" w:rsidRDefault="00AA219E" w:rsidP="00AA219E">
      <w:pPr>
        <w:rPr>
          <w:sz w:val="16"/>
        </w:rPr>
      </w:pPr>
      <w:r w:rsidRPr="00DF660B">
        <w:rPr>
          <w:rStyle w:val="StyleUnderline"/>
        </w:rPr>
        <w:t>While the conference is largely united</w:t>
      </w:r>
      <w:r w:rsidRPr="00DF660B">
        <w:rPr>
          <w:sz w:val="16"/>
        </w:rPr>
        <w:t xml:space="preserve"> on spending levels for the Departments of Homeland Security, Defense and Veterans Affairs, </w:t>
      </w:r>
      <w:r w:rsidRPr="00DF660B">
        <w:rPr>
          <w:rStyle w:val="StyleUnderline"/>
        </w:rPr>
        <w:t>there is</w:t>
      </w:r>
      <w:r w:rsidRPr="00DF660B">
        <w:rPr>
          <w:sz w:val="16"/>
        </w:rPr>
        <w:t xml:space="preserve"> still some </w:t>
      </w:r>
      <w:r w:rsidRPr="00DF660B">
        <w:rPr>
          <w:rStyle w:val="StyleUnderline"/>
        </w:rPr>
        <w:t>disagreement about spending levels for other agencies</w:t>
      </w:r>
      <w:r w:rsidRPr="00DF660B">
        <w:rPr>
          <w:sz w:val="16"/>
        </w:rPr>
        <w:t xml:space="preserve">, </w:t>
      </w:r>
      <w:r w:rsidRPr="00DF660B">
        <w:rPr>
          <w:rStyle w:val="StyleUnderline"/>
        </w:rPr>
        <w:t>raising the stakes</w:t>
      </w:r>
      <w:r w:rsidRPr="00DF660B">
        <w:rPr>
          <w:sz w:val="16"/>
        </w:rPr>
        <w:t xml:space="preserve"> on whether leaders will </w:t>
      </w:r>
      <w:r w:rsidRPr="00DF660B">
        <w:rPr>
          <w:rStyle w:val="StyleUnderline"/>
        </w:rPr>
        <w:t xml:space="preserve">ultimately be able to pass all 12 spending bills on the floor before a </w:t>
      </w:r>
      <w:r w:rsidRPr="00DF660B">
        <w:rPr>
          <w:rStyle w:val="Emphasis"/>
        </w:rPr>
        <w:t>fall deadline</w:t>
      </w:r>
      <w:r w:rsidRPr="00DF660B">
        <w:rPr>
          <w:sz w:val="16"/>
        </w:rPr>
        <w:t>.</w:t>
      </w:r>
    </w:p>
    <w:p w14:paraId="6756F7EE" w14:textId="77777777" w:rsidR="00AA219E" w:rsidRPr="00DF660B" w:rsidRDefault="00AA219E" w:rsidP="00AA219E">
      <w:pPr>
        <w:rPr>
          <w:sz w:val="16"/>
        </w:rPr>
      </w:pPr>
      <w:r w:rsidRPr="00DF660B">
        <w:rPr>
          <w:sz w:val="16"/>
        </w:rPr>
        <w:t xml:space="preserve">“I don’t think anybody believes </w:t>
      </w:r>
      <w:r w:rsidRPr="00DF660B">
        <w:rPr>
          <w:rStyle w:val="StyleUnderline"/>
        </w:rPr>
        <w:t xml:space="preserve">the federal bureaucracy can’t survive </w:t>
      </w:r>
      <w:proofErr w:type="gramStart"/>
      <w:r w:rsidRPr="00DF660B">
        <w:rPr>
          <w:rStyle w:val="StyleUnderline"/>
        </w:rPr>
        <w:t>on</w:t>
      </w:r>
      <w:proofErr w:type="gramEnd"/>
      <w:r w:rsidRPr="00DF660B">
        <w:rPr>
          <w:rStyle w:val="StyleUnderline"/>
        </w:rPr>
        <w:t xml:space="preserve"> 2019 or 2020 levels of spending pre-Covid</w:t>
      </w:r>
      <w:r w:rsidRPr="00DF660B">
        <w:rPr>
          <w:sz w:val="16"/>
        </w:rPr>
        <w:t>,” Rep. Chip Roy of Texas, a conservative, said about wanting to push the spending levels lower.</w:t>
      </w:r>
    </w:p>
    <w:p w14:paraId="0E724BBE" w14:textId="77777777" w:rsidR="00AA219E" w:rsidRPr="00DF660B" w:rsidRDefault="00AA219E" w:rsidP="00AA219E">
      <w:pPr>
        <w:rPr>
          <w:sz w:val="16"/>
        </w:rPr>
      </w:pPr>
      <w:r w:rsidRPr="00DF660B">
        <w:rPr>
          <w:sz w:val="16"/>
        </w:rPr>
        <w:t xml:space="preserve">Behind the scenes, </w:t>
      </w:r>
      <w:r w:rsidRPr="00DF660B">
        <w:rPr>
          <w:rStyle w:val="StyleUnderline"/>
        </w:rPr>
        <w:t>leaders and appropriators are trying to win over some in their right flank by emphasizing a series of policy riders they believe could attract those in the</w:t>
      </w:r>
      <w:r w:rsidRPr="00DF660B">
        <w:rPr>
          <w:sz w:val="16"/>
        </w:rPr>
        <w:t xml:space="preserve"> House </w:t>
      </w:r>
      <w:r w:rsidRPr="00DF660B">
        <w:rPr>
          <w:rStyle w:val="Emphasis"/>
        </w:rPr>
        <w:t>F</w:t>
      </w:r>
      <w:r w:rsidRPr="00DF660B">
        <w:rPr>
          <w:sz w:val="16"/>
        </w:rPr>
        <w:t xml:space="preserve">reedom </w:t>
      </w:r>
      <w:r w:rsidRPr="00DF660B">
        <w:rPr>
          <w:rStyle w:val="Emphasis"/>
        </w:rPr>
        <w:t>C</w:t>
      </w:r>
      <w:r w:rsidRPr="00DF660B">
        <w:rPr>
          <w:sz w:val="16"/>
        </w:rPr>
        <w:t xml:space="preserve">aucus </w:t>
      </w:r>
      <w:r w:rsidRPr="00DF660B">
        <w:rPr>
          <w:rStyle w:val="StyleUnderline"/>
        </w:rPr>
        <w:t>who have railed against the overall spending levels as too high</w:t>
      </w:r>
      <w:r w:rsidRPr="00DF660B">
        <w:rPr>
          <w:sz w:val="16"/>
        </w:rPr>
        <w:t>.</w:t>
      </w:r>
    </w:p>
    <w:p w14:paraId="51D0692D" w14:textId="77777777" w:rsidR="00AA219E" w:rsidRPr="00DF660B" w:rsidRDefault="00AA219E" w:rsidP="00AA219E">
      <w:pPr>
        <w:pStyle w:val="Heading4"/>
      </w:pPr>
      <w:r w:rsidRPr="00DF660B">
        <w:t>The freedom caucus is on a path towards destruction—absent Republican unity and cooperation, they’ll keep slashing the budget until it expires.</w:t>
      </w:r>
    </w:p>
    <w:p w14:paraId="435FC32E" w14:textId="77777777" w:rsidR="00AA219E" w:rsidRPr="00DF660B" w:rsidRDefault="00AA219E" w:rsidP="00AA219E">
      <w:r w:rsidRPr="00DF660B">
        <w:rPr>
          <w:rStyle w:val="Style13ptBold"/>
        </w:rPr>
        <w:t>Fox, 6/30</w:t>
      </w:r>
      <w:r w:rsidRPr="00DF660B">
        <w:t xml:space="preserve"> [Lauren, CNN congressional correspondent, 6-30-2023, ‘Republicans race to build for spending bills as divisions loom large’, CNN, https://www.cnn.com/2023/06/30/politics/republican-appropriations-fight/index.html //</w:t>
      </w:r>
      <w:proofErr w:type="spellStart"/>
      <w:r w:rsidRPr="00DF660B">
        <w:t>alundy</w:t>
      </w:r>
      <w:proofErr w:type="spellEnd"/>
      <w:r w:rsidRPr="00DF660B">
        <w:t>]</w:t>
      </w:r>
    </w:p>
    <w:p w14:paraId="4BCFA1C3" w14:textId="77777777" w:rsidR="00AA219E" w:rsidRPr="00DF660B" w:rsidRDefault="00AA219E" w:rsidP="00AA219E">
      <w:pPr>
        <w:rPr>
          <w:sz w:val="16"/>
        </w:rPr>
      </w:pPr>
      <w:r w:rsidRPr="00DF660B">
        <w:rPr>
          <w:sz w:val="16"/>
        </w:rPr>
        <w:t xml:space="preserve">Already, </w:t>
      </w:r>
      <w:r w:rsidRPr="00DF660B">
        <w:rPr>
          <w:rStyle w:val="StyleUnderline"/>
        </w:rPr>
        <w:t xml:space="preserve">Republicans in the House have sought to </w:t>
      </w:r>
      <w:r w:rsidRPr="00DF660B">
        <w:rPr>
          <w:rStyle w:val="Emphasis"/>
        </w:rPr>
        <w:t>slash federal spending</w:t>
      </w:r>
      <w:r w:rsidRPr="00DF660B">
        <w:rPr>
          <w:rStyle w:val="StyleUnderline"/>
        </w:rPr>
        <w:t xml:space="preserve"> back to fiscal year 2022</w:t>
      </w:r>
      <w:r w:rsidRPr="00DF660B">
        <w:rPr>
          <w:sz w:val="16"/>
        </w:rPr>
        <w:t xml:space="preserve"> levels </w:t>
      </w:r>
      <w:r w:rsidRPr="00DF660B">
        <w:rPr>
          <w:rStyle w:val="StyleUnderline"/>
        </w:rPr>
        <w:t>and</w:t>
      </w:r>
      <w:r w:rsidRPr="00DF660B">
        <w:rPr>
          <w:sz w:val="16"/>
        </w:rPr>
        <w:t xml:space="preserve">, in some parts of the budget, </w:t>
      </w:r>
      <w:r w:rsidRPr="00DF660B">
        <w:rPr>
          <w:rStyle w:val="StyleUnderline"/>
        </w:rPr>
        <w:t>even lower levels</w:t>
      </w:r>
      <w:r w:rsidRPr="00DF660B">
        <w:rPr>
          <w:sz w:val="16"/>
        </w:rPr>
        <w:t xml:space="preserve">, </w:t>
      </w:r>
      <w:r w:rsidRPr="00DF660B">
        <w:rPr>
          <w:rStyle w:val="StyleUnderline"/>
        </w:rPr>
        <w:t xml:space="preserve">marking up their bills in committee at billions less than what was agreed to in the </w:t>
      </w:r>
      <w:r w:rsidRPr="00DF660B">
        <w:rPr>
          <w:rStyle w:val="Emphasis"/>
        </w:rPr>
        <w:t>debt ceiling package</w:t>
      </w:r>
      <w:r w:rsidRPr="00DF660B">
        <w:rPr>
          <w:rStyle w:val="StyleUnderline"/>
        </w:rPr>
        <w:t xml:space="preserve"> with the White House</w:t>
      </w:r>
      <w:r w:rsidRPr="00DF660B">
        <w:rPr>
          <w:sz w:val="16"/>
        </w:rPr>
        <w:t xml:space="preserve">. </w:t>
      </w:r>
      <w:proofErr w:type="gramStart"/>
      <w:r w:rsidRPr="00DF660B">
        <w:rPr>
          <w:sz w:val="16"/>
        </w:rPr>
        <w:t>It’s caused</w:t>
      </w:r>
      <w:proofErr w:type="gramEnd"/>
      <w:r w:rsidRPr="00DF660B">
        <w:rPr>
          <w:sz w:val="16"/>
        </w:rPr>
        <w:t xml:space="preserve"> bipartisan consternation in the Senate and puts the two chambers on a collision course in the fall. </w:t>
      </w:r>
      <w:r w:rsidRPr="00DF660B">
        <w:rPr>
          <w:rStyle w:val="StyleUnderline"/>
        </w:rPr>
        <w:t xml:space="preserve">The </w:t>
      </w:r>
      <w:r w:rsidRPr="00DF660B">
        <w:rPr>
          <w:rStyle w:val="Emphasis"/>
        </w:rPr>
        <w:t>massive disparity</w:t>
      </w:r>
      <w:r w:rsidRPr="00DF660B">
        <w:rPr>
          <w:rStyle w:val="StyleUnderline"/>
        </w:rPr>
        <w:t xml:space="preserve"> in topline spending numbers between the House and Senate may grow as some members of the</w:t>
      </w:r>
      <w:r w:rsidRPr="00DF660B">
        <w:rPr>
          <w:sz w:val="16"/>
        </w:rPr>
        <w:t xml:space="preserve"> House </w:t>
      </w:r>
      <w:r w:rsidRPr="00DF660B">
        <w:rPr>
          <w:rStyle w:val="Emphasis"/>
        </w:rPr>
        <w:t>F</w:t>
      </w:r>
      <w:r w:rsidRPr="00DF660B">
        <w:rPr>
          <w:sz w:val="16"/>
        </w:rPr>
        <w:t xml:space="preserve">reedom </w:t>
      </w:r>
      <w:r w:rsidRPr="00DF660B">
        <w:rPr>
          <w:rStyle w:val="Emphasis"/>
        </w:rPr>
        <w:t>C</w:t>
      </w:r>
      <w:r w:rsidRPr="00DF660B">
        <w:rPr>
          <w:sz w:val="16"/>
        </w:rPr>
        <w:t xml:space="preserve">aucus </w:t>
      </w:r>
      <w:r w:rsidRPr="00DF660B">
        <w:rPr>
          <w:rStyle w:val="StyleUnderline"/>
        </w:rPr>
        <w:t>have argued the numbers should be even lower than they are</w:t>
      </w:r>
      <w:r w:rsidRPr="00DF660B">
        <w:rPr>
          <w:sz w:val="16"/>
        </w:rPr>
        <w:t>.</w:t>
      </w:r>
    </w:p>
    <w:p w14:paraId="777D9ED0" w14:textId="77777777" w:rsidR="00AA219E" w:rsidRPr="00DF660B" w:rsidRDefault="00AA219E" w:rsidP="00AA219E">
      <w:pPr>
        <w:rPr>
          <w:sz w:val="16"/>
        </w:rPr>
      </w:pPr>
      <w:r w:rsidRPr="00DF660B">
        <w:rPr>
          <w:rStyle w:val="StyleUnderline"/>
        </w:rPr>
        <w:t>“You got a small group of people that are driving the numbers that we agreed to earlier, lower and lower,”</w:t>
      </w:r>
      <w:r w:rsidRPr="00DF660B">
        <w:rPr>
          <w:sz w:val="16"/>
        </w:rPr>
        <w:t xml:space="preserve"> GOP Rep. Steve Womack of Arkansas said. “My guess is that </w:t>
      </w:r>
      <w:r w:rsidRPr="00DF660B">
        <w:rPr>
          <w:rStyle w:val="StyleUnderline"/>
        </w:rPr>
        <w:t xml:space="preserve">even with the numbers we have begun marking our bills to will not be </w:t>
      </w:r>
      <w:r w:rsidRPr="00DF660B">
        <w:rPr>
          <w:rStyle w:val="Emphasis"/>
        </w:rPr>
        <w:t>sufficient</w:t>
      </w:r>
      <w:r w:rsidRPr="00DF660B">
        <w:rPr>
          <w:rStyle w:val="StyleUnderline"/>
        </w:rPr>
        <w:t xml:space="preserve">. … We are trying to manage through all the noise, all the discussion, </w:t>
      </w:r>
      <w:proofErr w:type="gramStart"/>
      <w:r w:rsidRPr="00DF660B">
        <w:rPr>
          <w:rStyle w:val="StyleUnderline"/>
        </w:rPr>
        <w:t>all of</w:t>
      </w:r>
      <w:proofErr w:type="gramEnd"/>
      <w:r w:rsidRPr="00DF660B">
        <w:rPr>
          <w:rStyle w:val="StyleUnderline"/>
        </w:rPr>
        <w:t xml:space="preserve"> the division</w:t>
      </w:r>
      <w:r w:rsidRPr="00DF660B">
        <w:rPr>
          <w:sz w:val="16"/>
        </w:rPr>
        <w:t>.”</w:t>
      </w:r>
    </w:p>
    <w:p w14:paraId="29427DC3" w14:textId="77777777" w:rsidR="00AA219E" w:rsidRPr="00DF660B" w:rsidRDefault="00AA219E" w:rsidP="00AA219E">
      <w:pPr>
        <w:rPr>
          <w:sz w:val="16"/>
        </w:rPr>
      </w:pPr>
      <w:r w:rsidRPr="00DF660B">
        <w:rPr>
          <w:sz w:val="16"/>
        </w:rPr>
        <w:t xml:space="preserve">The message from leadership has been if House Republicans can pass all 12 appropriations bills, </w:t>
      </w:r>
      <w:r w:rsidRPr="00DF660B">
        <w:rPr>
          <w:rStyle w:val="StyleUnderline"/>
        </w:rPr>
        <w:t xml:space="preserve">it will give Republicans more </w:t>
      </w:r>
      <w:r w:rsidRPr="00DF660B">
        <w:rPr>
          <w:rStyle w:val="Emphasis"/>
        </w:rPr>
        <w:t>leverage</w:t>
      </w:r>
      <w:r w:rsidRPr="00DF660B">
        <w:rPr>
          <w:rStyle w:val="StyleUnderline"/>
        </w:rPr>
        <w:t xml:space="preserve"> in a </w:t>
      </w:r>
      <w:r w:rsidRPr="00DF660B">
        <w:rPr>
          <w:rStyle w:val="Emphasis"/>
        </w:rPr>
        <w:t>negotiation</w:t>
      </w:r>
      <w:r w:rsidRPr="00DF660B">
        <w:rPr>
          <w:sz w:val="16"/>
        </w:rPr>
        <w:t xml:space="preserve"> with the Democratic-controlled Senate and White House.</w:t>
      </w:r>
    </w:p>
    <w:p w14:paraId="76DF6067" w14:textId="77777777" w:rsidR="00AA219E" w:rsidRPr="00DF660B" w:rsidRDefault="00AA219E" w:rsidP="00AA219E">
      <w:pPr>
        <w:rPr>
          <w:sz w:val="16"/>
        </w:rPr>
      </w:pPr>
      <w:r w:rsidRPr="00DF660B">
        <w:rPr>
          <w:sz w:val="16"/>
        </w:rPr>
        <w:t xml:space="preserve">The playbook for spending mirrors the process House leaders deployed with the debt ceiling just months ago. </w:t>
      </w:r>
      <w:r w:rsidRPr="00DF660B">
        <w:rPr>
          <w:rStyle w:val="StyleUnderline"/>
        </w:rPr>
        <w:t>Before McCarthy</w:t>
      </w:r>
      <w:r w:rsidRPr="00DF660B">
        <w:rPr>
          <w:sz w:val="16"/>
        </w:rPr>
        <w:t xml:space="preserve"> ultimately </w:t>
      </w:r>
      <w:r w:rsidRPr="00DF660B">
        <w:rPr>
          <w:rStyle w:val="StyleUnderline"/>
        </w:rPr>
        <w:t>cut a deal with the White House</w:t>
      </w:r>
      <w:r w:rsidRPr="00DF660B">
        <w:rPr>
          <w:sz w:val="16"/>
        </w:rPr>
        <w:t xml:space="preserve">, he passed a Republican-only bill, which </w:t>
      </w:r>
      <w:proofErr w:type="gramStart"/>
      <w:r w:rsidRPr="00DF660B">
        <w:rPr>
          <w:sz w:val="16"/>
        </w:rPr>
        <w:t>leaders built</w:t>
      </w:r>
      <w:proofErr w:type="gramEnd"/>
      <w:r w:rsidRPr="00DF660B">
        <w:rPr>
          <w:sz w:val="16"/>
        </w:rPr>
        <w:t xml:space="preserve"> support for through a series of small group meetings of the so-called five families that represent different ideological corners of the conference. </w:t>
      </w:r>
      <w:r w:rsidRPr="00DF660B">
        <w:rPr>
          <w:rStyle w:val="StyleUnderline"/>
        </w:rPr>
        <w:t>Once the plan took shape, the whip team</w:t>
      </w:r>
      <w:r w:rsidRPr="00DF660B">
        <w:rPr>
          <w:sz w:val="16"/>
        </w:rPr>
        <w:t xml:space="preserve"> – through a series of one-on-one calls and meetings – </w:t>
      </w:r>
      <w:r w:rsidRPr="00DF660B">
        <w:rPr>
          <w:rStyle w:val="StyleUnderline"/>
        </w:rPr>
        <w:t>was able to convince all but four members to vote for it</w:t>
      </w:r>
      <w:r w:rsidRPr="00DF660B">
        <w:rPr>
          <w:sz w:val="16"/>
        </w:rPr>
        <w:t xml:space="preserve">. But, </w:t>
      </w:r>
      <w:r w:rsidRPr="00DF660B">
        <w:rPr>
          <w:rStyle w:val="StyleUnderline"/>
        </w:rPr>
        <w:t xml:space="preserve">even if leaders can </w:t>
      </w:r>
      <w:r w:rsidRPr="00DF660B">
        <w:rPr>
          <w:rStyle w:val="Emphasis"/>
        </w:rPr>
        <w:t>re-harness that unity</w:t>
      </w:r>
      <w:r w:rsidRPr="00DF660B">
        <w:rPr>
          <w:rStyle w:val="StyleUnderline"/>
        </w:rPr>
        <w:t>, they’ll have to do so for 12 different spending bills, relying on members who don’t typically back appropriations bills</w:t>
      </w:r>
      <w:r w:rsidRPr="00DF660B">
        <w:rPr>
          <w:sz w:val="16"/>
        </w:rPr>
        <w:t xml:space="preserve"> to begin </w:t>
      </w:r>
      <w:proofErr w:type="gramStart"/>
      <w:r w:rsidRPr="00DF660B">
        <w:rPr>
          <w:sz w:val="16"/>
        </w:rPr>
        <w:t>with</w:t>
      </w:r>
      <w:proofErr w:type="gramEnd"/>
      <w:r w:rsidRPr="00DF660B">
        <w:rPr>
          <w:sz w:val="16"/>
        </w:rPr>
        <w:t xml:space="preserve"> </w:t>
      </w:r>
      <w:r w:rsidRPr="00DF660B">
        <w:rPr>
          <w:rStyle w:val="StyleUnderline"/>
        </w:rPr>
        <w:t>and leaders will have to decide whether they can move each bill with an open amendment process</w:t>
      </w:r>
      <w:r w:rsidRPr="00DF660B">
        <w:rPr>
          <w:sz w:val="16"/>
        </w:rPr>
        <w:t xml:space="preserve"> that was promised in January. Leaders will also have to move quickly to provide plenty of time for a potential conference with the Senate.</w:t>
      </w:r>
    </w:p>
    <w:p w14:paraId="4BFE822F" w14:textId="0A4F8E71" w:rsidR="00AA219E" w:rsidRPr="00DF660B" w:rsidRDefault="00AA219E" w:rsidP="00AA219E">
      <w:pPr>
        <w:rPr>
          <w:sz w:val="16"/>
        </w:rPr>
      </w:pPr>
      <w:r w:rsidRPr="00DF660B">
        <w:rPr>
          <w:sz w:val="16"/>
        </w:rPr>
        <w:t>“</w:t>
      </w:r>
      <w:r w:rsidRPr="00DF660B">
        <w:rPr>
          <w:rStyle w:val="StyleUnderline"/>
        </w:rPr>
        <w:t xml:space="preserve">What makes the most sense for us </w:t>
      </w:r>
      <w:r w:rsidRPr="00DF660B">
        <w:rPr>
          <w:rStyle w:val="Emphasis"/>
        </w:rPr>
        <w:t>strategically</w:t>
      </w:r>
      <w:r w:rsidRPr="00DF660B">
        <w:rPr>
          <w:rStyle w:val="StyleUnderline"/>
        </w:rPr>
        <w:t xml:space="preserve"> is to get the numbers as low as we possibly can, get them out of the House as quick as we can for </w:t>
      </w:r>
      <w:r w:rsidRPr="00DF660B">
        <w:rPr>
          <w:rStyle w:val="Emphasis"/>
        </w:rPr>
        <w:t>negotiating purposes</w:t>
      </w:r>
      <w:r w:rsidRPr="00DF660B">
        <w:rPr>
          <w:sz w:val="16"/>
        </w:rPr>
        <w:t>. I think that is what is most strategic,” said Rep. Garret Graves, a Louisiana Republican and a key ally of the speaker who has helped negotiate the debt ceiling deal.</w:t>
      </w:r>
    </w:p>
    <w:p w14:paraId="4604E663" w14:textId="1ACF7404" w:rsidR="00C73792" w:rsidRPr="00DF660B" w:rsidRDefault="00C73792" w:rsidP="00C73792">
      <w:pPr>
        <w:pStyle w:val="Heading3"/>
      </w:pPr>
      <w:r w:rsidRPr="00DF660B">
        <w:t>PC</w:t>
      </w:r>
    </w:p>
    <w:p w14:paraId="49F04F62" w14:textId="77777777" w:rsidR="00C73792" w:rsidRPr="00DF660B" w:rsidRDefault="00C73792" w:rsidP="00C73792">
      <w:pPr>
        <w:pStyle w:val="Heading4"/>
      </w:pPr>
      <w:r w:rsidRPr="00DF660B">
        <w:t>He’s doing everything he can to build the necessary PC now.</w:t>
      </w:r>
    </w:p>
    <w:p w14:paraId="23223639" w14:textId="77777777" w:rsidR="00C73792" w:rsidRPr="00DF660B" w:rsidRDefault="00C73792" w:rsidP="00C73792">
      <w:r w:rsidRPr="00DF660B">
        <w:rPr>
          <w:rStyle w:val="Style13ptBold"/>
        </w:rPr>
        <w:t>Lillis, 23</w:t>
      </w:r>
      <w:r w:rsidRPr="00DF660B">
        <w:t xml:space="preserve"> [Mike, senior staff writer covering congress for The Hill, 6-28-2023, ‘McCarthy feels the heat as frustrated conservatives grow more aggressive’, The Hill, https://thehill.com/homenews/house/4070506-mccarthy-feels-the-heat-as-frustrated-conservatives-grow-more-aggressive/ //</w:t>
      </w:r>
      <w:proofErr w:type="spellStart"/>
      <w:r w:rsidRPr="00DF660B">
        <w:t>alundy</w:t>
      </w:r>
      <w:proofErr w:type="spellEnd"/>
      <w:r w:rsidRPr="00DF660B">
        <w:t>]</w:t>
      </w:r>
    </w:p>
    <w:p w14:paraId="7286F774" w14:textId="77777777" w:rsidR="00C73792" w:rsidRPr="00DF660B" w:rsidRDefault="00C73792" w:rsidP="00C73792">
      <w:pPr>
        <w:rPr>
          <w:sz w:val="16"/>
        </w:rPr>
      </w:pPr>
      <w:r w:rsidRPr="00DF660B">
        <w:rPr>
          <w:sz w:val="16"/>
        </w:rPr>
        <w:t xml:space="preserve">In recent weeks, </w:t>
      </w:r>
      <w:r w:rsidRPr="00DF660B">
        <w:rPr>
          <w:rStyle w:val="StyleUnderline"/>
        </w:rPr>
        <w:t xml:space="preserve">the Speaker has catered to his right flank by </w:t>
      </w:r>
      <w:r w:rsidRPr="00DF660B">
        <w:rPr>
          <w:rStyle w:val="Emphasis"/>
        </w:rPr>
        <w:t>targeting</w:t>
      </w:r>
      <w:r w:rsidRPr="00DF660B">
        <w:rPr>
          <w:rStyle w:val="StyleUnderline"/>
        </w:rPr>
        <w:t xml:space="preserve"> next year’s spending at levels below those outlined in the </w:t>
      </w:r>
      <w:r w:rsidRPr="00DF660B">
        <w:rPr>
          <w:rStyle w:val="Emphasis"/>
        </w:rPr>
        <w:t>bipartisan</w:t>
      </w:r>
      <w:r w:rsidRPr="00DF660B">
        <w:rPr>
          <w:rStyle w:val="StyleUnderline"/>
        </w:rPr>
        <w:t xml:space="preserve"> debt limit deal</w:t>
      </w:r>
      <w:r w:rsidRPr="00DF660B">
        <w:rPr>
          <w:sz w:val="16"/>
        </w:rPr>
        <w:t xml:space="preserve">. </w:t>
      </w:r>
      <w:proofErr w:type="gramStart"/>
      <w:r w:rsidRPr="00DF660B">
        <w:rPr>
          <w:sz w:val="16"/>
        </w:rPr>
        <w:t>He’s endorsed</w:t>
      </w:r>
      <w:proofErr w:type="gramEnd"/>
      <w:r w:rsidRPr="00DF660B">
        <w:rPr>
          <w:sz w:val="16"/>
        </w:rPr>
        <w:t xml:space="preserve"> a resolution to censure Rep. Adam Schiff (D-Calif.) after an initial vote splintered the GOP. He’s swallowed a vote to impeach President Biden — even if only to punt the issue to committee.</w:t>
      </w:r>
    </w:p>
    <w:p w14:paraId="3ED019AC" w14:textId="77777777" w:rsidR="00C73792" w:rsidRPr="00DF660B" w:rsidRDefault="00C73792" w:rsidP="00C73792">
      <w:pPr>
        <w:rPr>
          <w:sz w:val="16"/>
        </w:rPr>
      </w:pPr>
      <w:r w:rsidRPr="00DF660B">
        <w:rPr>
          <w:rStyle w:val="StyleUnderline"/>
        </w:rPr>
        <w:t xml:space="preserve">He’s championed resolutions to expunge the </w:t>
      </w:r>
      <w:r w:rsidRPr="00DF660B">
        <w:rPr>
          <w:rStyle w:val="Emphasis"/>
        </w:rPr>
        <w:t>two impeachments</w:t>
      </w:r>
      <w:r w:rsidRPr="00DF660B">
        <w:rPr>
          <w:rStyle w:val="StyleUnderline"/>
        </w:rPr>
        <w:t xml:space="preserve"> of former President Trump</w:t>
      </w:r>
      <w:r w:rsidRPr="00DF660B">
        <w:rPr>
          <w:sz w:val="16"/>
        </w:rPr>
        <w:t xml:space="preserve">. And most recently, </w:t>
      </w:r>
      <w:r w:rsidRPr="00DF660B">
        <w:rPr>
          <w:rStyle w:val="StyleUnderline"/>
        </w:rPr>
        <w:t xml:space="preserve">he’s adopted a harder line on the ouster of </w:t>
      </w:r>
      <w:r w:rsidRPr="00DF660B">
        <w:rPr>
          <w:rStyle w:val="Emphasis"/>
        </w:rPr>
        <w:t>cabinet officials</w:t>
      </w:r>
      <w:r w:rsidRPr="00DF660B">
        <w:rPr>
          <w:sz w:val="16"/>
        </w:rPr>
        <w:t>, like Garland.</w:t>
      </w:r>
    </w:p>
    <w:p w14:paraId="5075B120" w14:textId="77777777" w:rsidR="00C73792" w:rsidRPr="00DF660B" w:rsidRDefault="00C73792" w:rsidP="00C73792">
      <w:pPr>
        <w:rPr>
          <w:sz w:val="16"/>
        </w:rPr>
      </w:pPr>
      <w:r w:rsidRPr="00DF660B">
        <w:rPr>
          <w:sz w:val="16"/>
        </w:rPr>
        <w:t>“If the allegations from the IRS whistleblowers are proven true through House Republican investigations, we will begin an impeachment inquiry on Biden’s Attorney General, Merrick Garland,” McCarthy tweeted Tuesday. </w:t>
      </w:r>
    </w:p>
    <w:p w14:paraId="4E190A11" w14:textId="77777777" w:rsidR="00C73792" w:rsidRPr="00DF660B" w:rsidRDefault="00C73792" w:rsidP="00C73792">
      <w:pPr>
        <w:rPr>
          <w:sz w:val="16"/>
        </w:rPr>
      </w:pPr>
      <w:r w:rsidRPr="00DF660B">
        <w:rPr>
          <w:rStyle w:val="StyleUnderline"/>
        </w:rPr>
        <w:t>That position is a major shift for the Speaker</w:t>
      </w:r>
      <w:r w:rsidRPr="00DF660B">
        <w:rPr>
          <w:sz w:val="16"/>
        </w:rPr>
        <w:t xml:space="preserve">, who has been cold to the idea of rushing into impeachments this year, warning against politicizing the process and arguing for the conclusion of congressional investigations before launching any impeachment proceedings. But </w:t>
      </w:r>
      <w:r w:rsidRPr="00DF660B">
        <w:rPr>
          <w:rStyle w:val="Emphasis"/>
        </w:rPr>
        <w:t>impatient conservatives</w:t>
      </w:r>
      <w:r w:rsidRPr="00DF660B">
        <w:rPr>
          <w:rStyle w:val="StyleUnderline"/>
        </w:rPr>
        <w:t xml:space="preserve"> have other ideas</w:t>
      </w:r>
      <w:r w:rsidRPr="00DF660B">
        <w:rPr>
          <w:sz w:val="16"/>
        </w:rPr>
        <w:t>. </w:t>
      </w:r>
    </w:p>
    <w:p w14:paraId="31A4082A" w14:textId="77777777" w:rsidR="00C73792" w:rsidRPr="00DF660B" w:rsidRDefault="00C73792" w:rsidP="00C73792">
      <w:pPr>
        <w:rPr>
          <w:sz w:val="16"/>
        </w:rPr>
      </w:pPr>
      <w:r w:rsidRPr="00DF660B">
        <w:rPr>
          <w:sz w:val="16"/>
        </w:rPr>
        <w:t xml:space="preserve">Rep. Lauren </w:t>
      </w:r>
      <w:proofErr w:type="spellStart"/>
      <w:r w:rsidRPr="00DF660B">
        <w:rPr>
          <w:sz w:val="16"/>
        </w:rPr>
        <w:t>Boebert</w:t>
      </w:r>
      <w:proofErr w:type="spellEnd"/>
      <w:r w:rsidRPr="00DF660B">
        <w:rPr>
          <w:sz w:val="16"/>
        </w:rPr>
        <w:t xml:space="preserve"> (R-Colo.) last week </w:t>
      </w:r>
      <w:r w:rsidRPr="00DF660B">
        <w:rPr>
          <w:rStyle w:val="StyleUnderline"/>
        </w:rPr>
        <w:t>forced the vote on Biden’s impeachment and is threatening to bring it to the floor again if the committees of jurisdiction don’t act quickly enough</w:t>
      </w:r>
      <w:r w:rsidRPr="00DF660B">
        <w:rPr>
          <w:sz w:val="16"/>
        </w:rPr>
        <w:t xml:space="preserve"> for her liking. </w:t>
      </w:r>
    </w:p>
    <w:p w14:paraId="7CDA12DD" w14:textId="77777777" w:rsidR="00C73792" w:rsidRPr="00DF660B" w:rsidRDefault="00C73792" w:rsidP="00C73792">
      <w:pPr>
        <w:rPr>
          <w:sz w:val="16"/>
        </w:rPr>
      </w:pPr>
      <w:r w:rsidRPr="00DF660B">
        <w:rPr>
          <w:sz w:val="16"/>
        </w:rPr>
        <w:t xml:space="preserve">“I would hope that it would be this year — and very soon,” </w:t>
      </w:r>
      <w:proofErr w:type="spellStart"/>
      <w:r w:rsidRPr="00DF660B">
        <w:rPr>
          <w:sz w:val="16"/>
        </w:rPr>
        <w:t>Boebert</w:t>
      </w:r>
      <w:proofErr w:type="spellEnd"/>
      <w:r w:rsidRPr="00DF660B">
        <w:rPr>
          <w:sz w:val="16"/>
        </w:rPr>
        <w:t xml:space="preserve"> said as Congress left Washington last week for a long July Fourth recess.</w:t>
      </w:r>
    </w:p>
    <w:p w14:paraId="55129FCB" w14:textId="77777777" w:rsidR="00C73792" w:rsidRPr="00DF660B" w:rsidRDefault="00C73792" w:rsidP="00C73792">
      <w:pPr>
        <w:rPr>
          <w:sz w:val="16"/>
        </w:rPr>
      </w:pPr>
      <w:r w:rsidRPr="00DF660B">
        <w:rPr>
          <w:sz w:val="16"/>
        </w:rPr>
        <w:t>Rep. Marjorie Taylor Greene (R-Ga.) has introduced impeachment articles targeting at least four administration officials, including Biden and Garland, and is warning she’ll use special procedures to fast-track those bills to the floor. </w:t>
      </w:r>
    </w:p>
    <w:p w14:paraId="46892429" w14:textId="77777777" w:rsidR="00C73792" w:rsidRPr="00DF660B" w:rsidRDefault="00C73792" w:rsidP="00C73792">
      <w:pPr>
        <w:rPr>
          <w:sz w:val="16"/>
        </w:rPr>
      </w:pPr>
      <w:r w:rsidRPr="00DF660B">
        <w:rPr>
          <w:sz w:val="16"/>
        </w:rPr>
        <w:t xml:space="preserve">And Rep. Chip Roy (R-Texas) said this week </w:t>
      </w:r>
      <w:r w:rsidRPr="00DF660B">
        <w:rPr>
          <w:rStyle w:val="StyleUnderline"/>
        </w:rPr>
        <w:t>Garland might be just the start</w:t>
      </w:r>
      <w:r w:rsidRPr="00DF660B">
        <w:rPr>
          <w:sz w:val="16"/>
        </w:rPr>
        <w:t>.</w:t>
      </w:r>
    </w:p>
    <w:p w14:paraId="2E95F54D" w14:textId="2229204A" w:rsidR="00C73792" w:rsidRPr="00DF660B" w:rsidRDefault="00D6285E" w:rsidP="00D6285E">
      <w:pPr>
        <w:pStyle w:val="Heading3"/>
      </w:pPr>
      <w:r w:rsidRPr="00DF660B">
        <w:t>AT: Gov shutdown inevitable</w:t>
      </w:r>
    </w:p>
    <w:p w14:paraId="0BC184C9" w14:textId="35152828" w:rsidR="00D6285E" w:rsidRPr="00DF660B" w:rsidRDefault="00D6285E" w:rsidP="00D6285E">
      <w:pPr>
        <w:pStyle w:val="Heading4"/>
      </w:pPr>
      <w:r w:rsidRPr="00DF660B">
        <w:t>The brink for the impact isn’t government shutdown—they’ll extend the time for them to pass appropriations bills. The impact is triggered one of two ways:</w:t>
      </w:r>
    </w:p>
    <w:p w14:paraId="6089D54B" w14:textId="77777777" w:rsidR="00D6285E" w:rsidRPr="00DF660B" w:rsidRDefault="00D6285E" w:rsidP="00D6285E"/>
    <w:p w14:paraId="04DB1A4F" w14:textId="10551FA2" w:rsidR="00D6285E" w:rsidRPr="00DF660B" w:rsidRDefault="00D6285E" w:rsidP="00D6285E">
      <w:pPr>
        <w:pStyle w:val="Heading4"/>
      </w:pPr>
      <w:r w:rsidRPr="00DF660B">
        <w:t xml:space="preserve">1—McCarthy passing the plan means he </w:t>
      </w:r>
      <w:proofErr w:type="gramStart"/>
      <w:r w:rsidRPr="00DF660B">
        <w:t>has to</w:t>
      </w:r>
      <w:proofErr w:type="gramEnd"/>
      <w:r w:rsidRPr="00DF660B">
        <w:t xml:space="preserve"> give up on passing a sufficient budget in order to get FC members to vote for the plan</w:t>
      </w:r>
    </w:p>
    <w:p w14:paraId="217E8A17" w14:textId="0E84473C" w:rsidR="003E572E" w:rsidRPr="00DF660B" w:rsidRDefault="00D6285E" w:rsidP="003E572E">
      <w:pPr>
        <w:pStyle w:val="Heading4"/>
        <w:rPr>
          <w:u w:val="single"/>
        </w:rPr>
      </w:pPr>
      <w:r w:rsidRPr="00DF660B">
        <w:t>2—BUT, if we lose that, then at the very least the plan causes the FC to stall appropriations bills until Jan 1</w:t>
      </w:r>
      <w:r w:rsidRPr="00DF660B">
        <w:rPr>
          <w:vertAlign w:val="superscript"/>
        </w:rPr>
        <w:t>st</w:t>
      </w:r>
      <w:r w:rsidRPr="00DF660B">
        <w:t xml:space="preserve"> –that means we default on the budget, which results in 10% cuts </w:t>
      </w:r>
      <w:r w:rsidRPr="00DF660B">
        <w:rPr>
          <w:u w:val="single"/>
        </w:rPr>
        <w:t>everywhere.</w:t>
      </w:r>
    </w:p>
    <w:p w14:paraId="2D9D1F6B" w14:textId="1092F537" w:rsidR="00A77C65" w:rsidRPr="00DF660B" w:rsidRDefault="00A77C65" w:rsidP="00A77C65">
      <w:pPr>
        <w:pStyle w:val="Heading2"/>
      </w:pPr>
      <w:r w:rsidRPr="00DF660B">
        <w:t>Links</w:t>
      </w:r>
    </w:p>
    <w:p w14:paraId="25143AC7" w14:textId="7A106F3C" w:rsidR="00A77C65" w:rsidRPr="00DF660B" w:rsidRDefault="00A77C65" w:rsidP="00A77C65">
      <w:pPr>
        <w:pStyle w:val="Heading3"/>
      </w:pPr>
      <w:r w:rsidRPr="00DF660B">
        <w:t>Theater</w:t>
      </w:r>
    </w:p>
    <w:p w14:paraId="63883F17" w14:textId="77777777" w:rsidR="00A77C65" w:rsidRPr="00DF660B" w:rsidRDefault="00A77C65" w:rsidP="00A77C65">
      <w:pPr>
        <w:pStyle w:val="Heading4"/>
      </w:pPr>
      <w:r w:rsidRPr="00DF660B">
        <w:t xml:space="preserve">The plan’s significant publicity and radical ideology sparks FC backlash—they’re looking for </w:t>
      </w:r>
      <w:r w:rsidRPr="00DF660B">
        <w:rPr>
          <w:u w:val="single"/>
        </w:rPr>
        <w:t>every opportunity</w:t>
      </w:r>
      <w:r w:rsidRPr="00DF660B">
        <w:t xml:space="preserve"> to halt must-pass legislation.</w:t>
      </w:r>
    </w:p>
    <w:p w14:paraId="7CE93D94" w14:textId="77777777" w:rsidR="00A77C65" w:rsidRPr="00DF660B" w:rsidRDefault="00A77C65" w:rsidP="00A77C65">
      <w:r w:rsidRPr="00DF660B">
        <w:rPr>
          <w:rStyle w:val="Style13ptBold"/>
        </w:rPr>
        <w:t>Elliot, 23</w:t>
      </w:r>
      <w:r w:rsidRPr="00DF660B">
        <w:t xml:space="preserve"> [Philip, correspondent for TIME, where he covers politics, 6-8-2023, ‘The Freedom Caucus Has Taken the House Hostage. Their Demand? Kevin McCarthy’s Spine’, TIME, https://time.com/6285840/house-freedom-caucus-hostage-kevin-mccarthy/ //</w:t>
      </w:r>
      <w:proofErr w:type="spellStart"/>
      <w:r w:rsidRPr="00DF660B">
        <w:t>alundy</w:t>
      </w:r>
      <w:proofErr w:type="spellEnd"/>
      <w:r w:rsidRPr="00DF660B">
        <w:t>]</w:t>
      </w:r>
    </w:p>
    <w:p w14:paraId="1AEC4A02" w14:textId="77777777" w:rsidR="00A77C65" w:rsidRPr="00DF660B" w:rsidRDefault="00A77C65" w:rsidP="00A77C65">
      <w:pPr>
        <w:rPr>
          <w:sz w:val="16"/>
        </w:rPr>
      </w:pPr>
      <w:r w:rsidRPr="00DF660B">
        <w:rPr>
          <w:sz w:val="16"/>
        </w:rPr>
        <w:t xml:space="preserve">This is the week House Speaker Kevin </w:t>
      </w:r>
      <w:r w:rsidRPr="00DF660B">
        <w:rPr>
          <w:rStyle w:val="StyleUnderline"/>
        </w:rPr>
        <w:t xml:space="preserve">McCarthy realized he was </w:t>
      </w:r>
      <w:r w:rsidRPr="00DF660B">
        <w:rPr>
          <w:rStyle w:val="Emphasis"/>
        </w:rPr>
        <w:t>pinned down</w:t>
      </w:r>
      <w:r w:rsidRPr="00DF660B">
        <w:rPr>
          <w:sz w:val="16"/>
        </w:rPr>
        <w:t xml:space="preserve">. A handful of his fellow </w:t>
      </w:r>
      <w:r w:rsidRPr="00DF660B">
        <w:rPr>
          <w:rStyle w:val="StyleUnderline"/>
        </w:rPr>
        <w:t>Republicans had</w:t>
      </w:r>
      <w:r w:rsidRPr="00DF660B">
        <w:rPr>
          <w:sz w:val="16"/>
        </w:rPr>
        <w:t xml:space="preserve"> effectively </w:t>
      </w:r>
      <w:r w:rsidRPr="00DF660B">
        <w:rPr>
          <w:rStyle w:val="StyleUnderline"/>
        </w:rPr>
        <w:t>taken the House floor hostage</w:t>
      </w:r>
      <w:r w:rsidRPr="00DF660B">
        <w:rPr>
          <w:sz w:val="16"/>
        </w:rPr>
        <w:t xml:space="preserve"> and were </w:t>
      </w:r>
      <w:r w:rsidRPr="00DF660B">
        <w:rPr>
          <w:rStyle w:val="StyleUnderline"/>
        </w:rPr>
        <w:t xml:space="preserve">not quite ready to have a </w:t>
      </w:r>
      <w:r w:rsidRPr="00DF660B">
        <w:rPr>
          <w:rStyle w:val="Emphasis"/>
        </w:rPr>
        <w:t>real negotiation</w:t>
      </w:r>
      <w:r w:rsidRPr="00DF660B">
        <w:rPr>
          <w:rStyle w:val="StyleUnderline"/>
        </w:rPr>
        <w:t>.</w:t>
      </w:r>
      <w:r w:rsidRPr="00DF660B">
        <w:rPr>
          <w:sz w:val="16"/>
        </w:rPr>
        <w:t xml:space="preserve"> They wanted time to air their grievances. Rather than continue an active standoff for a third day or a worse outcome, </w:t>
      </w:r>
      <w:r w:rsidRPr="00DF660B">
        <w:rPr>
          <w:rStyle w:val="StyleUnderline"/>
        </w:rPr>
        <w:t>the still-learning-the-job Speaker decided to pack it in for now</w:t>
      </w:r>
      <w:r w:rsidRPr="00DF660B">
        <w:rPr>
          <w:sz w:val="16"/>
        </w:rPr>
        <w:t>, regroup in private over the now-unexpectedly-long weekend, and try to find detente with the far-right faction of his party before the lawmakers return next week.</w:t>
      </w:r>
    </w:p>
    <w:p w14:paraId="75DFF049" w14:textId="77777777" w:rsidR="00A77C65" w:rsidRPr="00DF660B" w:rsidRDefault="00A77C65" w:rsidP="00A77C65">
      <w:pPr>
        <w:rPr>
          <w:sz w:val="16"/>
        </w:rPr>
      </w:pPr>
      <w:r w:rsidRPr="00DF660B">
        <w:rPr>
          <w:rStyle w:val="StyleUnderline"/>
        </w:rPr>
        <w:t>“There’s a little chaos</w:t>
      </w:r>
      <w:r w:rsidRPr="00DF660B">
        <w:rPr>
          <w:sz w:val="16"/>
        </w:rPr>
        <w:t xml:space="preserve"> going on,” McCarthy acknowledged to reporters Wednesday evening, wrapping up a second day of stalemate. The </w:t>
      </w:r>
      <w:r w:rsidRPr="00DF660B">
        <w:rPr>
          <w:rStyle w:val="StyleUnderline"/>
          <w:b/>
          <w:bCs/>
        </w:rPr>
        <w:t>whispers of a coming vote to boot the Speaker were spreading beyond the dozen or so Republicans who had been talking about it for weeks</w:t>
      </w:r>
      <w:r w:rsidRPr="00DF660B">
        <w:rPr>
          <w:sz w:val="16"/>
        </w:rPr>
        <w:t xml:space="preserve">, the same group </w:t>
      </w:r>
      <w:r w:rsidRPr="00DF660B">
        <w:rPr>
          <w:rStyle w:val="StyleUnderline"/>
        </w:rPr>
        <w:t>who</w:t>
      </w:r>
      <w:r w:rsidRPr="00DF660B">
        <w:rPr>
          <w:sz w:val="16"/>
        </w:rPr>
        <w:t xml:space="preserve"> were </w:t>
      </w:r>
      <w:r w:rsidRPr="00DF660B">
        <w:rPr>
          <w:rStyle w:val="StyleUnderline"/>
        </w:rPr>
        <w:t xml:space="preserve">now openly defying McCarthy by </w:t>
      </w:r>
      <w:r w:rsidRPr="00DF660B">
        <w:rPr>
          <w:rStyle w:val="Emphasis"/>
        </w:rPr>
        <w:t>holding up</w:t>
      </w:r>
      <w:r w:rsidRPr="00DF660B">
        <w:rPr>
          <w:sz w:val="16"/>
        </w:rPr>
        <w:t>—and this is where it becomes Very Washington—</w:t>
      </w:r>
      <w:r w:rsidRPr="00DF660B">
        <w:rPr>
          <w:rStyle w:val="StyleUnderline"/>
        </w:rPr>
        <w:t>legislation that they</w:t>
      </w:r>
      <w:r w:rsidRPr="00DF660B">
        <w:rPr>
          <w:sz w:val="16"/>
        </w:rPr>
        <w:t xml:space="preserve"> themselves </w:t>
      </w:r>
      <w:proofErr w:type="gramStart"/>
      <w:r w:rsidRPr="00DF660B">
        <w:rPr>
          <w:sz w:val="16"/>
        </w:rPr>
        <w:t xml:space="preserve">actually </w:t>
      </w:r>
      <w:r w:rsidRPr="00DF660B">
        <w:rPr>
          <w:rStyle w:val="Emphasis"/>
        </w:rPr>
        <w:t>support</w:t>
      </w:r>
      <w:proofErr w:type="gramEnd"/>
      <w:r w:rsidRPr="00DF660B">
        <w:rPr>
          <w:sz w:val="16"/>
        </w:rPr>
        <w:t>.</w:t>
      </w:r>
    </w:p>
    <w:p w14:paraId="2B121E40" w14:textId="77777777" w:rsidR="00A77C65" w:rsidRPr="00DF660B" w:rsidRDefault="00A77C65" w:rsidP="00A77C65">
      <w:pPr>
        <w:rPr>
          <w:rStyle w:val="StyleUnderline"/>
          <w:b/>
          <w:bCs/>
        </w:rPr>
      </w:pPr>
      <w:r w:rsidRPr="00DF660B">
        <w:rPr>
          <w:sz w:val="16"/>
        </w:rPr>
        <w:t xml:space="preserve">That’s right. </w:t>
      </w:r>
      <w:r w:rsidRPr="00DF660B">
        <w:rPr>
          <w:rStyle w:val="StyleUnderline"/>
        </w:rPr>
        <w:t>The Republican-led House isn’t even stuck in stasis over bills that run afoul of GOP orthodoxy or policy</w:t>
      </w:r>
      <w:r w:rsidRPr="00DF660B">
        <w:rPr>
          <w:sz w:val="16"/>
        </w:rPr>
        <w:t>. The </w:t>
      </w:r>
      <w:r w:rsidRPr="00DF660B">
        <w:rPr>
          <w:rStyle w:val="StyleUnderline"/>
        </w:rPr>
        <w:t>stalled measures would block the feds from banning gas stoves and give Congress veto power over any regulations with consumer costs of over $100 million</w:t>
      </w:r>
      <w:r w:rsidRPr="00DF660B">
        <w:rPr>
          <w:sz w:val="16"/>
        </w:rPr>
        <w:t xml:space="preserve">. Democratic </w:t>
      </w:r>
      <w:r w:rsidRPr="00DF660B">
        <w:rPr>
          <w:rStyle w:val="StyleUnderline"/>
        </w:rPr>
        <w:t xml:space="preserve">opposition in the Senate and the White House all but dooms these press releases </w:t>
      </w:r>
      <w:r w:rsidRPr="00DF660B">
        <w:rPr>
          <w:rStyle w:val="Emphasis"/>
        </w:rPr>
        <w:t>masquerading as legislation</w:t>
      </w:r>
      <w:r w:rsidRPr="00DF660B">
        <w:rPr>
          <w:sz w:val="16"/>
        </w:rPr>
        <w:t xml:space="preserve">. But </w:t>
      </w:r>
      <w:r w:rsidRPr="00DF660B">
        <w:rPr>
          <w:rStyle w:val="StyleUnderline"/>
        </w:rPr>
        <w:t xml:space="preserve">the </w:t>
      </w:r>
      <w:r w:rsidRPr="00DF660B">
        <w:rPr>
          <w:rStyle w:val="Emphasis"/>
        </w:rPr>
        <w:t>stunt</w:t>
      </w:r>
      <w:r w:rsidRPr="00DF660B">
        <w:rPr>
          <w:rStyle w:val="StyleUnderline"/>
        </w:rPr>
        <w:t xml:space="preserve"> is sufficient to stop the House in its tracks, embarrass McCarthy, and </w:t>
      </w:r>
      <w:r w:rsidRPr="00DF660B">
        <w:rPr>
          <w:rStyle w:val="Emphasis"/>
        </w:rPr>
        <w:t>embolden</w:t>
      </w:r>
      <w:r w:rsidRPr="00DF660B">
        <w:rPr>
          <w:rStyle w:val="StyleUnderline"/>
        </w:rPr>
        <w:t xml:space="preserve"> other conservatives </w:t>
      </w:r>
      <w:r w:rsidRPr="00DF660B">
        <w:rPr>
          <w:rStyle w:val="Emphasis"/>
        </w:rPr>
        <w:t>uneasy</w:t>
      </w:r>
      <w:r w:rsidRPr="00DF660B">
        <w:rPr>
          <w:sz w:val="16"/>
        </w:rPr>
        <w:t xml:space="preserve"> with the deal the Speaker recently struck with President Joe Biden over the debt ceiling. </w:t>
      </w:r>
      <w:r w:rsidRPr="00DF660B">
        <w:rPr>
          <w:rStyle w:val="StyleUnderline"/>
          <w:b/>
          <w:bCs/>
        </w:rPr>
        <w:t xml:space="preserve">The substance </w:t>
      </w:r>
      <w:proofErr w:type="gramStart"/>
      <w:r w:rsidRPr="00DF660B">
        <w:rPr>
          <w:rStyle w:val="StyleUnderline"/>
          <w:b/>
          <w:bCs/>
        </w:rPr>
        <w:t>actually doesn’t</w:t>
      </w:r>
      <w:proofErr w:type="gramEnd"/>
      <w:r w:rsidRPr="00DF660B">
        <w:rPr>
          <w:rStyle w:val="StyleUnderline"/>
          <w:b/>
          <w:bCs/>
        </w:rPr>
        <w:t xml:space="preserve"> matter here. It’s the theater.</w:t>
      </w:r>
    </w:p>
    <w:p w14:paraId="79995E39" w14:textId="51013C6F" w:rsidR="00A77C65" w:rsidRPr="00DF660B" w:rsidRDefault="00A77C65" w:rsidP="00A77C65">
      <w:pPr>
        <w:pStyle w:val="Heading3"/>
      </w:pPr>
      <w:r w:rsidRPr="00DF660B">
        <w:t>FC demands</w:t>
      </w:r>
    </w:p>
    <w:p w14:paraId="61FA3C88" w14:textId="77777777" w:rsidR="00A77C65" w:rsidRPr="00DF660B" w:rsidRDefault="00A77C65" w:rsidP="00A77C65">
      <w:pPr>
        <w:pStyle w:val="Heading4"/>
      </w:pPr>
      <w:r w:rsidRPr="00DF660B">
        <w:t xml:space="preserve">The FC has established a series of demands that McCarthy must meet </w:t>
      </w:r>
      <w:proofErr w:type="gramStart"/>
      <w:r w:rsidRPr="00DF660B">
        <w:t>in order to</w:t>
      </w:r>
      <w:proofErr w:type="gramEnd"/>
      <w:r w:rsidRPr="00DF660B">
        <w:t xml:space="preserve"> keep his role as speaker. The plan violates these demands. [um this might be an </w:t>
      </w:r>
      <w:proofErr w:type="spellStart"/>
      <w:r w:rsidRPr="00DF660B">
        <w:t>aff</w:t>
      </w:r>
      <w:proofErr w:type="spellEnd"/>
      <w:r w:rsidRPr="00DF660B">
        <w:t xml:space="preserve"> card </w:t>
      </w:r>
      <w:proofErr w:type="spellStart"/>
      <w:r w:rsidRPr="00DF660B">
        <w:t>abt</w:t>
      </w:r>
      <w:proofErr w:type="spellEnd"/>
      <w:r w:rsidRPr="00DF660B">
        <w:t xml:space="preserve"> inevitable cuts]</w:t>
      </w:r>
    </w:p>
    <w:p w14:paraId="57F11CE6" w14:textId="77777777" w:rsidR="00A77C65" w:rsidRPr="00DF660B" w:rsidRDefault="00A77C65" w:rsidP="00A77C65">
      <w:r w:rsidRPr="00DF660B">
        <w:rPr>
          <w:rStyle w:val="Style13ptBold"/>
        </w:rPr>
        <w:t>Elliot, 23</w:t>
      </w:r>
      <w:r w:rsidRPr="00DF660B">
        <w:t xml:space="preserve"> [Philip, correspondent for TIME, where he covers politics, 6-8-2023, ‘The Freedom Caucus Has Taken the House Hostage. Their Demand? Kevin McCarthy’s Spine’, TIME, https://time.com/6285840/house-freedom-caucus-hostage-kevin-mccarthy/ //</w:t>
      </w:r>
      <w:proofErr w:type="spellStart"/>
      <w:r w:rsidRPr="00DF660B">
        <w:t>alundy</w:t>
      </w:r>
      <w:proofErr w:type="spellEnd"/>
      <w:r w:rsidRPr="00DF660B">
        <w:t>]</w:t>
      </w:r>
    </w:p>
    <w:p w14:paraId="57EE882F" w14:textId="77777777" w:rsidR="00A77C65" w:rsidRPr="00DF660B" w:rsidRDefault="00A77C65" w:rsidP="00A77C65">
      <w:pPr>
        <w:rPr>
          <w:sz w:val="16"/>
        </w:rPr>
      </w:pPr>
      <w:r w:rsidRPr="00DF660B">
        <w:rPr>
          <w:sz w:val="16"/>
        </w:rPr>
        <w:t xml:space="preserve">WASHINGTON — A group of </w:t>
      </w:r>
      <w:r w:rsidRPr="00DF660B">
        <w:rPr>
          <w:rStyle w:val="StyleUnderline"/>
        </w:rPr>
        <w:t>21 House conservatives sent</w:t>
      </w:r>
      <w:r w:rsidRPr="00DF660B">
        <w:rPr>
          <w:sz w:val="16"/>
        </w:rPr>
        <w:t xml:space="preserve"> Speaker Kevin </w:t>
      </w:r>
      <w:r w:rsidRPr="00DF660B">
        <w:rPr>
          <w:rStyle w:val="StyleUnderline"/>
        </w:rPr>
        <w:t xml:space="preserve">McCarthy a letter Monday </w:t>
      </w:r>
      <w:r w:rsidRPr="00DF660B">
        <w:rPr>
          <w:rStyle w:val="Emphasis"/>
        </w:rPr>
        <w:t>threatening</w:t>
      </w:r>
      <w:r w:rsidRPr="00DF660B">
        <w:rPr>
          <w:rStyle w:val="StyleUnderline"/>
        </w:rPr>
        <w:t xml:space="preserve"> to vote against government funding legislation unless it meets a </w:t>
      </w:r>
      <w:r w:rsidRPr="00DF660B">
        <w:rPr>
          <w:rStyle w:val="Emphasis"/>
        </w:rPr>
        <w:t>series of demands.</w:t>
      </w:r>
    </w:p>
    <w:p w14:paraId="74EB4ABD" w14:textId="77777777" w:rsidR="00A77C65" w:rsidRPr="00DF660B" w:rsidRDefault="00A77C65" w:rsidP="00A77C65">
      <w:pPr>
        <w:rPr>
          <w:sz w:val="16"/>
        </w:rPr>
      </w:pPr>
      <w:r w:rsidRPr="00DF660B">
        <w:rPr>
          <w:rStyle w:val="StyleUnderline"/>
        </w:rPr>
        <w:t>The ultimatum from</w:t>
      </w:r>
      <w:r w:rsidRPr="00DF660B">
        <w:rPr>
          <w:sz w:val="16"/>
        </w:rPr>
        <w:t xml:space="preserve"> the </w:t>
      </w:r>
      <w:r w:rsidRPr="00DF660B">
        <w:rPr>
          <w:rStyle w:val="StyleUnderline"/>
        </w:rPr>
        <w:t>21 Republicans</w:t>
      </w:r>
      <w:r w:rsidRPr="00DF660B">
        <w:rPr>
          <w:sz w:val="16"/>
        </w:rPr>
        <w:t xml:space="preserve">, </w:t>
      </w:r>
      <w:r w:rsidRPr="00DF660B">
        <w:rPr>
          <w:rStyle w:val="StyleUnderline"/>
        </w:rPr>
        <w:t xml:space="preserve">part of an escalating battle over a </w:t>
      </w:r>
      <w:r w:rsidRPr="00DF660B">
        <w:rPr>
          <w:rStyle w:val="Emphasis"/>
        </w:rPr>
        <w:t>must-pass bill,</w:t>
      </w:r>
      <w:r w:rsidRPr="00DF660B">
        <w:rPr>
          <w:sz w:val="16"/>
        </w:rPr>
        <w:t xml:space="preserve"> </w:t>
      </w:r>
      <w:r w:rsidRPr="00DF660B">
        <w:rPr>
          <w:rStyle w:val="StyleUnderline"/>
        </w:rPr>
        <w:t>highlights the challenges McCarthy,</w:t>
      </w:r>
      <w:r w:rsidRPr="00DF660B">
        <w:rPr>
          <w:sz w:val="16"/>
        </w:rPr>
        <w:t xml:space="preserve"> R-Calif., </w:t>
      </w:r>
      <w:r w:rsidRPr="00DF660B">
        <w:rPr>
          <w:rStyle w:val="StyleUnderline"/>
        </w:rPr>
        <w:t>will face in getting government funding legislation through the GOP-led House</w:t>
      </w:r>
      <w:r w:rsidRPr="00DF660B">
        <w:rPr>
          <w:sz w:val="16"/>
        </w:rPr>
        <w:t xml:space="preserve">, </w:t>
      </w:r>
      <w:r w:rsidRPr="00DF660B">
        <w:rPr>
          <w:rStyle w:val="StyleUnderline"/>
        </w:rPr>
        <w:t>particularly a measure that can pass the Democratic-controlled Senate and get</w:t>
      </w:r>
      <w:r w:rsidRPr="00DF660B">
        <w:rPr>
          <w:sz w:val="16"/>
        </w:rPr>
        <w:t xml:space="preserve"> President Joe </w:t>
      </w:r>
      <w:r w:rsidRPr="00DF660B">
        <w:rPr>
          <w:rStyle w:val="StyleUnderline"/>
        </w:rPr>
        <w:t>Biden’s signature to become law</w:t>
      </w:r>
      <w:r w:rsidRPr="00DF660B">
        <w:rPr>
          <w:sz w:val="16"/>
        </w:rPr>
        <w:t>.</w:t>
      </w:r>
    </w:p>
    <w:p w14:paraId="019F226F" w14:textId="77777777" w:rsidR="00A77C65" w:rsidRPr="00DF660B" w:rsidRDefault="00A77C65" w:rsidP="00A77C65">
      <w:pPr>
        <w:rPr>
          <w:sz w:val="16"/>
        </w:rPr>
      </w:pPr>
      <w:r w:rsidRPr="00DF660B">
        <w:rPr>
          <w:rStyle w:val="StyleUnderline"/>
        </w:rPr>
        <w:t>Congress has until Sept. 30 to agree on a bill</w:t>
      </w:r>
      <w:r w:rsidRPr="00DF660B">
        <w:rPr>
          <w:sz w:val="16"/>
        </w:rPr>
        <w:t xml:space="preserve"> to fund the government </w:t>
      </w:r>
      <w:proofErr w:type="gramStart"/>
      <w:r w:rsidRPr="00DF660B">
        <w:rPr>
          <w:rStyle w:val="StyleUnderline"/>
        </w:rPr>
        <w:t>in order to</w:t>
      </w:r>
      <w:proofErr w:type="gramEnd"/>
      <w:r w:rsidRPr="00DF660B">
        <w:rPr>
          <w:rStyle w:val="StyleUnderline"/>
        </w:rPr>
        <w:t xml:space="preserve"> avoid</w:t>
      </w:r>
      <w:r w:rsidRPr="00DF660B">
        <w:rPr>
          <w:sz w:val="16"/>
        </w:rPr>
        <w:t xml:space="preserve"> a </w:t>
      </w:r>
      <w:r w:rsidRPr="00DF660B">
        <w:rPr>
          <w:rStyle w:val="Emphasis"/>
        </w:rPr>
        <w:t>shutdown</w:t>
      </w:r>
      <w:r w:rsidRPr="00DF660B">
        <w:rPr>
          <w:sz w:val="16"/>
        </w:rPr>
        <w:t>.</w:t>
      </w:r>
    </w:p>
    <w:p w14:paraId="50F8B3D8" w14:textId="77777777" w:rsidR="00A77C65" w:rsidRPr="00DF660B" w:rsidRDefault="00A77C65" w:rsidP="00A77C65">
      <w:pPr>
        <w:rPr>
          <w:sz w:val="16"/>
        </w:rPr>
      </w:pPr>
      <w:r w:rsidRPr="00DF660B">
        <w:rPr>
          <w:sz w:val="16"/>
        </w:rPr>
        <w:t xml:space="preserve">The </w:t>
      </w:r>
      <w:r w:rsidRPr="00DF660B">
        <w:rPr>
          <w:rStyle w:val="StyleUnderline"/>
        </w:rPr>
        <w:t>Republicans</w:t>
      </w:r>
      <w:r w:rsidRPr="00DF660B">
        <w:rPr>
          <w:sz w:val="16"/>
        </w:rPr>
        <w:t xml:space="preserve">, led by Reps. Scott Perry of Pennsylvania and Chip Roy of Texas, </w:t>
      </w:r>
      <w:r w:rsidRPr="00DF660B">
        <w:rPr>
          <w:rStyle w:val="StyleUnderline"/>
          <w:b/>
          <w:bCs/>
        </w:rPr>
        <w:t>insisted that Congress spend less than the levels agreed to in the bipartisan debt limit law to win their votes</w:t>
      </w:r>
      <w:r w:rsidRPr="00DF660B">
        <w:rPr>
          <w:sz w:val="16"/>
        </w:rPr>
        <w:t>.</w:t>
      </w:r>
    </w:p>
    <w:p w14:paraId="70185629" w14:textId="77777777" w:rsidR="00A77C65" w:rsidRPr="00DF660B" w:rsidRDefault="00A77C65" w:rsidP="00A77C65">
      <w:pPr>
        <w:rPr>
          <w:sz w:val="16"/>
        </w:rPr>
      </w:pPr>
      <w:r w:rsidRPr="00DF660B">
        <w:rPr>
          <w:sz w:val="16"/>
        </w:rPr>
        <w:t>“</w:t>
      </w:r>
      <w:r w:rsidRPr="00DF660B">
        <w:rPr>
          <w:rStyle w:val="StyleUnderline"/>
        </w:rPr>
        <w:t>We plan to vote against any appropriations bills designed to achieve the approximately $1.586 trillion top-line spending level</w:t>
      </w:r>
      <w:r w:rsidRPr="00DF660B">
        <w:rPr>
          <w:sz w:val="16"/>
        </w:rPr>
        <w:t xml:space="preserve"> — roughly </w:t>
      </w:r>
      <w:r w:rsidRPr="00DF660B">
        <w:rPr>
          <w:rStyle w:val="StyleUnderline"/>
        </w:rPr>
        <w:t>equal to the spending caps agreed to with</w:t>
      </w:r>
      <w:r w:rsidRPr="00DF660B">
        <w:rPr>
          <w:sz w:val="16"/>
        </w:rPr>
        <w:t xml:space="preserve"> President </w:t>
      </w:r>
      <w:r w:rsidRPr="00DF660B">
        <w:rPr>
          <w:rStyle w:val="StyleUnderline"/>
        </w:rPr>
        <w:t>Biden in the</w:t>
      </w:r>
      <w:r w:rsidRPr="00DF660B">
        <w:rPr>
          <w:sz w:val="16"/>
        </w:rPr>
        <w:t xml:space="preserve"> debt ceiling </w:t>
      </w:r>
      <w:r w:rsidRPr="00DF660B">
        <w:rPr>
          <w:rStyle w:val="StyleUnderline"/>
        </w:rPr>
        <w:t>deal and representing a</w:t>
      </w:r>
      <w:r w:rsidRPr="00DF660B">
        <w:rPr>
          <w:sz w:val="16"/>
        </w:rPr>
        <w:t xml:space="preserve"> mere </w:t>
      </w:r>
      <w:r w:rsidRPr="00DF660B">
        <w:rPr>
          <w:rStyle w:val="StyleUnderline"/>
        </w:rPr>
        <w:t>1% reduction from Democrats’</w:t>
      </w:r>
      <w:r w:rsidRPr="00DF660B">
        <w:rPr>
          <w:sz w:val="16"/>
        </w:rPr>
        <w:t xml:space="preserve"> egregious post-COVID </w:t>
      </w:r>
      <w:r w:rsidRPr="00DF660B">
        <w:rPr>
          <w:rStyle w:val="StyleUnderline"/>
        </w:rPr>
        <w:t>spending level</w:t>
      </w:r>
      <w:r w:rsidRPr="00DF660B">
        <w:rPr>
          <w:sz w:val="16"/>
        </w:rPr>
        <w:t>,” the lawmakers wrote in the letter, which was provided by a GOP aide.</w:t>
      </w:r>
    </w:p>
    <w:p w14:paraId="70AE4F63" w14:textId="77777777" w:rsidR="00A77C65" w:rsidRPr="00DF660B" w:rsidRDefault="00A77C65" w:rsidP="00A77C65">
      <w:pPr>
        <w:rPr>
          <w:sz w:val="16"/>
        </w:rPr>
      </w:pPr>
      <w:r w:rsidRPr="00DF660B">
        <w:rPr>
          <w:sz w:val="16"/>
        </w:rPr>
        <w:t xml:space="preserve">They demanded that funding levels “match” the fiscal 2022 amount of $1.471 trillion without using gimmicks. They called on </w:t>
      </w:r>
      <w:r w:rsidRPr="00DF660B">
        <w:rPr>
          <w:rStyle w:val="StyleUnderline"/>
        </w:rPr>
        <w:t>McCarthy to hold off on bringing all 12 government spending bills to the floor until they have passed through committee</w:t>
      </w:r>
      <w:r w:rsidRPr="00DF660B">
        <w:rPr>
          <w:sz w:val="16"/>
        </w:rPr>
        <w:t xml:space="preserve">. </w:t>
      </w:r>
      <w:r w:rsidRPr="00DF660B">
        <w:rPr>
          <w:rStyle w:val="StyleUnderline"/>
        </w:rPr>
        <w:t>They demanded</w:t>
      </w:r>
      <w:r w:rsidRPr="00DF660B">
        <w:rPr>
          <w:sz w:val="16"/>
        </w:rPr>
        <w:t xml:space="preserve"> that </w:t>
      </w:r>
      <w:r w:rsidRPr="00DF660B">
        <w:rPr>
          <w:rStyle w:val="StyleUnderline"/>
        </w:rPr>
        <w:t xml:space="preserve">he </w:t>
      </w:r>
      <w:r w:rsidRPr="00DF660B">
        <w:rPr>
          <w:rStyle w:val="Emphasis"/>
        </w:rPr>
        <w:t>“publicly reject”</w:t>
      </w:r>
      <w:r w:rsidRPr="00DF660B">
        <w:rPr>
          <w:sz w:val="16"/>
        </w:rPr>
        <w:t xml:space="preserve"> the possibility of </w:t>
      </w:r>
      <w:r w:rsidRPr="00DF660B">
        <w:rPr>
          <w:rStyle w:val="StyleUnderline"/>
        </w:rPr>
        <w:t xml:space="preserve">an </w:t>
      </w:r>
      <w:r w:rsidRPr="00DF660B">
        <w:rPr>
          <w:rStyle w:val="Emphasis"/>
        </w:rPr>
        <w:t>omnibus bill</w:t>
      </w:r>
      <w:r w:rsidRPr="00DF660B">
        <w:rPr>
          <w:sz w:val="16"/>
        </w:rPr>
        <w:t xml:space="preserve"> — </w:t>
      </w:r>
      <w:r w:rsidRPr="00DF660B">
        <w:rPr>
          <w:rStyle w:val="StyleUnderline"/>
        </w:rPr>
        <w:t xml:space="preserve">a large and often last-minute package that combines all the spending measures </w:t>
      </w:r>
      <w:r w:rsidRPr="00DF660B">
        <w:rPr>
          <w:sz w:val="16"/>
        </w:rPr>
        <w:t>— as well as supplemental legislation to boost U.S. aid funding for Ukraine.</w:t>
      </w:r>
    </w:p>
    <w:p w14:paraId="1B27D3EF" w14:textId="1FAC711D" w:rsidR="00A77C65" w:rsidRPr="00DF660B" w:rsidRDefault="009B1C2B" w:rsidP="009B1C2B">
      <w:pPr>
        <w:pStyle w:val="Heading3"/>
      </w:pPr>
      <w:r w:rsidRPr="00DF660B">
        <w:t>Spending</w:t>
      </w:r>
    </w:p>
    <w:p w14:paraId="357C17A0" w14:textId="77777777" w:rsidR="009B1C2B" w:rsidRPr="00DF660B" w:rsidRDefault="009B1C2B" w:rsidP="009B1C2B">
      <w:pPr>
        <w:pStyle w:val="Heading4"/>
      </w:pPr>
      <w:r w:rsidRPr="00DF660B">
        <w:t>Huge increases in non-essential spending fracture republican unity.</w:t>
      </w:r>
    </w:p>
    <w:p w14:paraId="74A32C27" w14:textId="77777777" w:rsidR="009B1C2B" w:rsidRPr="00DF660B" w:rsidRDefault="009B1C2B" w:rsidP="009B1C2B">
      <w:r w:rsidRPr="00DF660B">
        <w:rPr>
          <w:rStyle w:val="Style13ptBold"/>
        </w:rPr>
        <w:t>Elkind, 7/10</w:t>
      </w:r>
      <w:r w:rsidRPr="00DF660B">
        <w:t xml:space="preserve"> [Elizabeth, reporter for Fox News, ‘Conservatives warn McCarthy they’ll vote against spending bills that don’t cut ‘bloated’ government’, Fox News, https://www.yahoo.com/lifestyle/conservatives-warn-mccarthy-ll-vote-210018337.html //</w:t>
      </w:r>
      <w:proofErr w:type="spellStart"/>
      <w:r w:rsidRPr="00DF660B">
        <w:t>alundy</w:t>
      </w:r>
      <w:proofErr w:type="spellEnd"/>
      <w:r w:rsidRPr="00DF660B">
        <w:t>]</w:t>
      </w:r>
    </w:p>
    <w:p w14:paraId="32E1C037" w14:textId="77777777" w:rsidR="009B1C2B" w:rsidRPr="00DF660B" w:rsidRDefault="009B1C2B" w:rsidP="009B1C2B">
      <w:pPr>
        <w:rPr>
          <w:sz w:val="16"/>
        </w:rPr>
      </w:pPr>
      <w:r w:rsidRPr="00DF660B">
        <w:rPr>
          <w:sz w:val="16"/>
        </w:rPr>
        <w:t>They also said they would not support the idea of using rescinded unspent COVID-19 funding to exceed fiscal year 2022 levels.</w:t>
      </w:r>
    </w:p>
    <w:p w14:paraId="1997D520" w14:textId="77777777" w:rsidR="009B1C2B" w:rsidRPr="00DF660B" w:rsidRDefault="009B1C2B" w:rsidP="009B1C2B">
      <w:pPr>
        <w:rPr>
          <w:sz w:val="16"/>
        </w:rPr>
      </w:pPr>
      <w:r w:rsidRPr="00DF660B">
        <w:rPr>
          <w:rStyle w:val="StyleUnderline"/>
        </w:rPr>
        <w:t>"Rescissions are useful in reducing spending</w:t>
      </w:r>
      <w:r w:rsidRPr="00DF660B">
        <w:rPr>
          <w:sz w:val="16"/>
        </w:rPr>
        <w:t xml:space="preserve"> and </w:t>
      </w:r>
      <w:r w:rsidRPr="00DF660B">
        <w:rPr>
          <w:rStyle w:val="StyleUnderline"/>
        </w:rPr>
        <w:t>we encourage their use</w:t>
      </w:r>
      <w:r w:rsidRPr="00DF660B">
        <w:rPr>
          <w:sz w:val="16"/>
        </w:rPr>
        <w:t xml:space="preserve">, but </w:t>
      </w:r>
      <w:r w:rsidRPr="00DF660B">
        <w:rPr>
          <w:rStyle w:val="StyleUnderline"/>
        </w:rPr>
        <w:t>we cannot support using them</w:t>
      </w:r>
      <w:r w:rsidRPr="00DF660B">
        <w:rPr>
          <w:sz w:val="16"/>
        </w:rPr>
        <w:t xml:space="preserve"> to shift funding to the very bureaucrats implementing the Biden agenda at roughly current levels of spending, thereby </w:t>
      </w:r>
      <w:r w:rsidRPr="00DF660B">
        <w:rPr>
          <w:rStyle w:val="StyleUnderline"/>
        </w:rPr>
        <w:t xml:space="preserve">enshrining and continuing Democrats’ </w:t>
      </w:r>
      <w:r w:rsidRPr="00DF660B">
        <w:rPr>
          <w:rStyle w:val="Emphasis"/>
        </w:rPr>
        <w:t>reckless inflationary spending,</w:t>
      </w:r>
      <w:r w:rsidRPr="00DF660B">
        <w:rPr>
          <w:sz w:val="16"/>
        </w:rPr>
        <w:t>" they wrote.</w:t>
      </w:r>
    </w:p>
    <w:p w14:paraId="70D7E99D" w14:textId="77777777" w:rsidR="009B1C2B" w:rsidRPr="00DF660B" w:rsidRDefault="009B1C2B" w:rsidP="009B1C2B">
      <w:pPr>
        <w:rPr>
          <w:sz w:val="16"/>
        </w:rPr>
      </w:pPr>
      <w:r w:rsidRPr="00DF660B">
        <w:rPr>
          <w:sz w:val="16"/>
        </w:rPr>
        <w:t xml:space="preserve">The letter was </w:t>
      </w:r>
      <w:r w:rsidRPr="00DF660B">
        <w:rPr>
          <w:rStyle w:val="StyleUnderline"/>
        </w:rPr>
        <w:t>led by</w:t>
      </w:r>
      <w:r w:rsidRPr="00DF660B">
        <w:rPr>
          <w:sz w:val="16"/>
        </w:rPr>
        <w:t xml:space="preserve"> House </w:t>
      </w:r>
      <w:r w:rsidRPr="00DF660B">
        <w:rPr>
          <w:rStyle w:val="Emphasis"/>
        </w:rPr>
        <w:t>F</w:t>
      </w:r>
      <w:r w:rsidRPr="00DF660B">
        <w:rPr>
          <w:sz w:val="16"/>
        </w:rPr>
        <w:t xml:space="preserve">reedom </w:t>
      </w:r>
      <w:r w:rsidRPr="00DF660B">
        <w:rPr>
          <w:rStyle w:val="Emphasis"/>
        </w:rPr>
        <w:t>C</w:t>
      </w:r>
      <w:r w:rsidRPr="00DF660B">
        <w:rPr>
          <w:sz w:val="16"/>
        </w:rPr>
        <w:t xml:space="preserve">aucus Chair Scott Perry, R-Pa., but </w:t>
      </w:r>
      <w:r w:rsidRPr="00DF660B">
        <w:rPr>
          <w:rStyle w:val="StyleUnderline"/>
        </w:rPr>
        <w:t>it's not a formal HFC position</w:t>
      </w:r>
      <w:r w:rsidRPr="00DF660B">
        <w:rPr>
          <w:sz w:val="16"/>
        </w:rPr>
        <w:t xml:space="preserve"> as other Republicans signed onto the letter who aren't members of that caucus.</w:t>
      </w:r>
    </w:p>
    <w:p w14:paraId="262A26B2" w14:textId="77777777" w:rsidR="009B1C2B" w:rsidRPr="00DF660B" w:rsidRDefault="009B1C2B" w:rsidP="009B1C2B">
      <w:pPr>
        <w:rPr>
          <w:sz w:val="16"/>
        </w:rPr>
      </w:pPr>
      <w:r w:rsidRPr="00DF660B">
        <w:rPr>
          <w:sz w:val="16"/>
        </w:rPr>
        <w:t xml:space="preserve">It stressed to </w:t>
      </w:r>
      <w:r w:rsidRPr="00DF660B">
        <w:rPr>
          <w:rStyle w:val="StyleUnderline"/>
        </w:rPr>
        <w:t>McCarthy that voters expect results over party unity</w:t>
      </w:r>
      <w:r w:rsidRPr="00DF660B">
        <w:rPr>
          <w:sz w:val="16"/>
        </w:rPr>
        <w:t xml:space="preserve">, </w:t>
      </w:r>
      <w:r w:rsidRPr="00DF660B">
        <w:rPr>
          <w:rStyle w:val="StyleUnderline"/>
        </w:rPr>
        <w:t>another warning shot that they are prepared to vote against</w:t>
      </w:r>
      <w:r w:rsidRPr="00DF660B">
        <w:rPr>
          <w:sz w:val="16"/>
        </w:rPr>
        <w:t xml:space="preserve"> GOP </w:t>
      </w:r>
      <w:r w:rsidRPr="00DF660B">
        <w:rPr>
          <w:rStyle w:val="StyleUnderline"/>
        </w:rPr>
        <w:t>leadership</w:t>
      </w:r>
      <w:r w:rsidRPr="00DF660B">
        <w:rPr>
          <w:sz w:val="16"/>
        </w:rPr>
        <w:t xml:space="preserve"> </w:t>
      </w:r>
      <w:proofErr w:type="gramStart"/>
      <w:r w:rsidRPr="00DF660B">
        <w:rPr>
          <w:sz w:val="16"/>
        </w:rPr>
        <w:t>in order to</w:t>
      </w:r>
      <w:proofErr w:type="gramEnd"/>
      <w:r w:rsidRPr="00DF660B">
        <w:rPr>
          <w:sz w:val="16"/>
        </w:rPr>
        <w:t xml:space="preserve"> get those results.</w:t>
      </w:r>
    </w:p>
    <w:p w14:paraId="3A1B3B7A" w14:textId="77777777" w:rsidR="009B1C2B" w:rsidRPr="00DF660B" w:rsidRDefault="009B1C2B" w:rsidP="009B1C2B">
      <w:pPr>
        <w:rPr>
          <w:sz w:val="16"/>
        </w:rPr>
      </w:pPr>
      <w:r w:rsidRPr="00DF660B">
        <w:rPr>
          <w:sz w:val="16"/>
        </w:rPr>
        <w:t>"</w:t>
      </w:r>
      <w:r w:rsidRPr="00DF660B">
        <w:rPr>
          <w:rStyle w:val="StyleUnderline"/>
        </w:rPr>
        <w:t>Americans expect</w:t>
      </w:r>
      <w:r w:rsidRPr="00DF660B">
        <w:rPr>
          <w:sz w:val="16"/>
        </w:rPr>
        <w:t xml:space="preserve"> House </w:t>
      </w:r>
      <w:r w:rsidRPr="00DF660B">
        <w:rPr>
          <w:rStyle w:val="StyleUnderline"/>
        </w:rPr>
        <w:t xml:space="preserve">Republicans to lead in </w:t>
      </w:r>
      <w:r w:rsidRPr="00DF660B">
        <w:rPr>
          <w:rStyle w:val="Emphasis"/>
        </w:rPr>
        <w:t>divided government</w:t>
      </w:r>
      <w:r w:rsidRPr="00DF660B">
        <w:rPr>
          <w:rStyle w:val="StyleUnderline"/>
        </w:rPr>
        <w:t xml:space="preserve"> to achieve </w:t>
      </w:r>
      <w:r w:rsidRPr="00DF660B">
        <w:rPr>
          <w:rStyle w:val="Emphasis"/>
        </w:rPr>
        <w:t>tangible results</w:t>
      </w:r>
      <w:r w:rsidRPr="00DF660B">
        <w:rPr>
          <w:sz w:val="16"/>
        </w:rPr>
        <w:t xml:space="preserve">. </w:t>
      </w:r>
      <w:r w:rsidRPr="00DF660B">
        <w:rPr>
          <w:rStyle w:val="StyleUnderline"/>
        </w:rPr>
        <w:t xml:space="preserve">They do not care about </w:t>
      </w:r>
      <w:r w:rsidRPr="00DF660B">
        <w:rPr>
          <w:rStyle w:val="Emphasis"/>
        </w:rPr>
        <w:t>unity</w:t>
      </w:r>
      <w:r w:rsidRPr="00DF660B">
        <w:rPr>
          <w:rStyle w:val="StyleUnderline"/>
        </w:rPr>
        <w:t xml:space="preserve"> absent </w:t>
      </w:r>
      <w:r w:rsidRPr="00DF660B">
        <w:rPr>
          <w:rStyle w:val="Emphasis"/>
        </w:rPr>
        <w:t>unity</w:t>
      </w:r>
      <w:r w:rsidRPr="00DF660B">
        <w:rPr>
          <w:rStyle w:val="StyleUnderline"/>
        </w:rPr>
        <w:t xml:space="preserve"> of </w:t>
      </w:r>
      <w:r w:rsidRPr="00DF660B">
        <w:rPr>
          <w:rStyle w:val="Emphasis"/>
        </w:rPr>
        <w:t>purpose</w:t>
      </w:r>
      <w:r w:rsidRPr="00DF660B">
        <w:rPr>
          <w:rStyle w:val="StyleUnderline"/>
        </w:rPr>
        <w:t xml:space="preserve"> and </w:t>
      </w:r>
      <w:r w:rsidRPr="00DF660B">
        <w:rPr>
          <w:rStyle w:val="Emphasis"/>
        </w:rPr>
        <w:t>achievement</w:t>
      </w:r>
      <w:r w:rsidRPr="00DF660B">
        <w:rPr>
          <w:sz w:val="16"/>
        </w:rPr>
        <w:t xml:space="preserve">. </w:t>
      </w:r>
      <w:r w:rsidRPr="00DF660B">
        <w:rPr>
          <w:rStyle w:val="StyleUnderline"/>
        </w:rPr>
        <w:t>They expect us to go beyond the theater of hearings</w:t>
      </w:r>
      <w:r w:rsidRPr="00DF660B">
        <w:rPr>
          <w:sz w:val="16"/>
        </w:rPr>
        <w:t xml:space="preserve">, messaging bills that die in the Senate, or very </w:t>
      </w:r>
      <w:r w:rsidRPr="00DF660B">
        <w:rPr>
          <w:rStyle w:val="StyleUnderline"/>
        </w:rPr>
        <w:t>modest spending limits in the wake of record inflationary spending levels</w:t>
      </w:r>
      <w:r w:rsidRPr="00DF660B">
        <w:rPr>
          <w:sz w:val="16"/>
        </w:rPr>
        <w:t>," said the letter.</w:t>
      </w:r>
    </w:p>
    <w:p w14:paraId="41C595BB" w14:textId="77777777" w:rsidR="009B1C2B" w:rsidRPr="00DF660B" w:rsidRDefault="009B1C2B" w:rsidP="009B1C2B">
      <w:pPr>
        <w:rPr>
          <w:sz w:val="16"/>
        </w:rPr>
      </w:pPr>
      <w:r w:rsidRPr="00DF660B">
        <w:rPr>
          <w:sz w:val="16"/>
        </w:rPr>
        <w:t>"For unity to exist, we must have a clear mission to actually cut the total discretionary federal bureaucracy to pre-pandemic levels and end the empowerment of President Biden’s radical woke and weaponized government," they added.</w:t>
      </w:r>
    </w:p>
    <w:p w14:paraId="540DFBAD" w14:textId="77777777" w:rsidR="009B1C2B" w:rsidRPr="00DF660B" w:rsidRDefault="009B1C2B" w:rsidP="009B1C2B">
      <w:pPr>
        <w:rPr>
          <w:sz w:val="16"/>
        </w:rPr>
      </w:pPr>
      <w:r w:rsidRPr="00DF660B">
        <w:rPr>
          <w:sz w:val="16"/>
        </w:rPr>
        <w:t xml:space="preserve">Last month, </w:t>
      </w:r>
      <w:r w:rsidRPr="00DF660B">
        <w:rPr>
          <w:rStyle w:val="StyleUnderline"/>
        </w:rPr>
        <w:t xml:space="preserve">opponents of the bipartisan debt limit deal brought House floor proceedings to a </w:t>
      </w:r>
      <w:r w:rsidRPr="00DF660B">
        <w:rPr>
          <w:rStyle w:val="Emphasis"/>
        </w:rPr>
        <w:t>grinding halt</w:t>
      </w:r>
      <w:r w:rsidRPr="00DF660B">
        <w:rPr>
          <w:rStyle w:val="StyleUnderline"/>
        </w:rPr>
        <w:t xml:space="preserve"> for nearly a week in protest over not feeling heard by GOP leadership</w:t>
      </w:r>
      <w:r w:rsidRPr="00DF660B">
        <w:rPr>
          <w:sz w:val="16"/>
        </w:rPr>
        <w:t>.</w:t>
      </w:r>
    </w:p>
    <w:p w14:paraId="06ABFBC1" w14:textId="77777777" w:rsidR="009B1C2B" w:rsidRPr="00DF660B" w:rsidRDefault="009B1C2B" w:rsidP="009B1C2B"/>
    <w:p w14:paraId="59E30E43" w14:textId="4FAAB496" w:rsidR="00A77C65" w:rsidRPr="00DF660B" w:rsidRDefault="00A77C65" w:rsidP="00A77C65">
      <w:pPr>
        <w:pStyle w:val="Heading2"/>
      </w:pPr>
      <w:r w:rsidRPr="00DF660B">
        <w:t>I/L</w:t>
      </w:r>
    </w:p>
    <w:p w14:paraId="13579AB4" w14:textId="18D279AF" w:rsidR="008C60C6" w:rsidRPr="00DF660B" w:rsidRDefault="008C60C6" w:rsidP="008C60C6">
      <w:pPr>
        <w:pStyle w:val="Heading3"/>
      </w:pPr>
      <w:r w:rsidRPr="00DF660B">
        <w:t>McCarthy – 2NC</w:t>
      </w:r>
    </w:p>
    <w:p w14:paraId="4B3B27A2" w14:textId="2D692C40" w:rsidR="00AA219E" w:rsidRPr="00DF660B" w:rsidRDefault="00AA219E" w:rsidP="00AA219E">
      <w:pPr>
        <w:pStyle w:val="Heading4"/>
      </w:pPr>
      <w:r w:rsidRPr="00DF660B">
        <w:t>Empowering McCarthy is</w:t>
      </w:r>
      <w:r w:rsidR="007A51F0" w:rsidRPr="00DF660B">
        <w:t xml:space="preserve"> key—the FC is leveraging must-pass bills against him</w:t>
      </w:r>
      <w:r w:rsidRPr="00DF660B">
        <w:t xml:space="preserve">. </w:t>
      </w:r>
    </w:p>
    <w:p w14:paraId="376C5A27" w14:textId="596A5990" w:rsidR="00AA219E" w:rsidRPr="00DF660B" w:rsidRDefault="00AA219E" w:rsidP="00AA219E">
      <w:r w:rsidRPr="00DF660B">
        <w:rPr>
          <w:rStyle w:val="Style13ptBold"/>
        </w:rPr>
        <w:t>Hulse 6/8</w:t>
      </w:r>
      <w:r w:rsidRPr="00DF660B">
        <w:t xml:space="preserve"> [Carle, Capitol Hill reporter for the New York Times, “House Mutiny Leaves McCarthy Facing Tough Choices,” The New York Times, 6-8-23, https://www.nytimes.com/2023/06/08/us/politics/kevin-mccarthy-house-republicans-mutiny.html]</w:t>
      </w:r>
    </w:p>
    <w:p w14:paraId="52CB5E03" w14:textId="77777777" w:rsidR="00AA219E" w:rsidRPr="00DF660B" w:rsidRDefault="00AA219E" w:rsidP="00AA219E">
      <w:pPr>
        <w:rPr>
          <w:sz w:val="14"/>
        </w:rPr>
      </w:pPr>
      <w:r w:rsidRPr="00DF660B">
        <w:rPr>
          <w:sz w:val="14"/>
        </w:rPr>
        <w:t xml:space="preserve">With his right flank in open revolt and keeping a stranglehold on the House floor, Speaker Kevin </w:t>
      </w:r>
      <w:r w:rsidRPr="00DF660B">
        <w:rPr>
          <w:rStyle w:val="StyleUnderline"/>
        </w:rPr>
        <w:t xml:space="preserve">McCarthy faces two </w:t>
      </w:r>
      <w:r w:rsidRPr="00DF660B">
        <w:rPr>
          <w:rStyle w:val="Emphasis"/>
        </w:rPr>
        <w:t>unappealing choices</w:t>
      </w:r>
      <w:r w:rsidRPr="00DF660B">
        <w:rPr>
          <w:sz w:val="14"/>
        </w:rPr>
        <w:t xml:space="preserve"> for how to govern.</w:t>
      </w:r>
    </w:p>
    <w:p w14:paraId="5EE27CBE" w14:textId="77777777" w:rsidR="00AA219E" w:rsidRPr="00DF660B" w:rsidRDefault="00AA219E" w:rsidP="00AA219E">
      <w:pPr>
        <w:rPr>
          <w:sz w:val="14"/>
        </w:rPr>
      </w:pPr>
      <w:r w:rsidRPr="00DF660B">
        <w:rPr>
          <w:rStyle w:val="StyleUnderline"/>
        </w:rPr>
        <w:t>He can cater to the demands of hard-right members of his conference</w:t>
      </w:r>
      <w:r w:rsidRPr="00DF660B">
        <w:rPr>
          <w:sz w:val="14"/>
        </w:rPr>
        <w:t xml:space="preserve">, </w:t>
      </w:r>
      <w:r w:rsidRPr="00DF660B">
        <w:rPr>
          <w:rStyle w:val="StyleUnderline"/>
        </w:rPr>
        <w:t>pushing through bills</w:t>
      </w:r>
      <w:r w:rsidRPr="00DF660B">
        <w:rPr>
          <w:sz w:val="14"/>
        </w:rPr>
        <w:t xml:space="preserve"> that will face a bipartisan legislative buzz saw in the Senate. </w:t>
      </w:r>
      <w:r w:rsidRPr="00DF660B">
        <w:rPr>
          <w:rStyle w:val="StyleUnderline"/>
        </w:rPr>
        <w:t>Or he can steer around them on crucial issues</w:t>
      </w:r>
      <w:r w:rsidRPr="00DF660B">
        <w:rPr>
          <w:sz w:val="14"/>
        </w:rPr>
        <w:t xml:space="preserve">, </w:t>
      </w:r>
      <w:r w:rsidRPr="00DF660B">
        <w:rPr>
          <w:rStyle w:val="StyleUnderline"/>
        </w:rPr>
        <w:t>teaming up with Democrats</w:t>
      </w:r>
      <w:r w:rsidRPr="00DF660B">
        <w:rPr>
          <w:sz w:val="14"/>
        </w:rPr>
        <w:t xml:space="preserve"> to pass spending bills and other vital measures, </w:t>
      </w:r>
      <w:r w:rsidRPr="00DF660B">
        <w:rPr>
          <w:rStyle w:val="StyleUnderline"/>
        </w:rPr>
        <w:t xml:space="preserve">and contend with constant threats to his job from his own party — if not </w:t>
      </w:r>
      <w:r w:rsidRPr="00DF660B">
        <w:rPr>
          <w:rStyle w:val="Emphasis"/>
        </w:rPr>
        <w:t>outright removal.</w:t>
      </w:r>
    </w:p>
    <w:p w14:paraId="31D87531" w14:textId="77777777" w:rsidR="00AA219E" w:rsidRPr="00DF660B" w:rsidRDefault="00AA219E" w:rsidP="00AA219E">
      <w:pPr>
        <w:rPr>
          <w:rStyle w:val="Emphasis"/>
        </w:rPr>
      </w:pPr>
      <w:r w:rsidRPr="00DF660B">
        <w:rPr>
          <w:sz w:val="14"/>
        </w:rPr>
        <w:t xml:space="preserve">The </w:t>
      </w:r>
      <w:r w:rsidRPr="00DF660B">
        <w:rPr>
          <w:rStyle w:val="StyleUnderline"/>
        </w:rPr>
        <w:t xml:space="preserve">surprise attack on the G.O.P. leadership this week by nearly a dozen </w:t>
      </w:r>
      <w:r w:rsidRPr="00DF660B">
        <w:rPr>
          <w:rStyle w:val="Emphasis"/>
        </w:rPr>
        <w:t>extreme right</w:t>
      </w:r>
      <w:r w:rsidRPr="00DF660B">
        <w:rPr>
          <w:rStyle w:val="StyleUnderline"/>
        </w:rPr>
        <w:t xml:space="preserve"> Republicans shut down the House with no resolution in sight, </w:t>
      </w:r>
      <w:r w:rsidRPr="00DF660B">
        <w:rPr>
          <w:sz w:val="14"/>
        </w:rPr>
        <w:t xml:space="preserve">sidelining the party’s political messaging bill on gas stoves that was never going to become law. But it also created </w:t>
      </w:r>
      <w:r w:rsidRPr="00DF660B">
        <w:rPr>
          <w:rStyle w:val="StyleUnderline"/>
        </w:rPr>
        <w:t xml:space="preserve">a </w:t>
      </w:r>
      <w:r w:rsidRPr="00DF660B">
        <w:rPr>
          <w:rStyle w:val="Emphasis"/>
        </w:rPr>
        <w:t>paralyzing political quandary</w:t>
      </w:r>
      <w:r w:rsidRPr="00DF660B">
        <w:rPr>
          <w:rStyle w:val="StyleUnderline"/>
        </w:rPr>
        <w:t xml:space="preserve"> for Mr. McCarthy that foreshadows much </w:t>
      </w:r>
      <w:r w:rsidRPr="00DF660B">
        <w:rPr>
          <w:rStyle w:val="Emphasis"/>
        </w:rPr>
        <w:t>bigger problems.</w:t>
      </w:r>
    </w:p>
    <w:p w14:paraId="5814AF6B" w14:textId="77777777" w:rsidR="00AA219E" w:rsidRPr="00DF660B" w:rsidRDefault="00AA219E" w:rsidP="00AA219E">
      <w:pPr>
        <w:rPr>
          <w:sz w:val="14"/>
        </w:rPr>
      </w:pPr>
      <w:r w:rsidRPr="00DF660B">
        <w:rPr>
          <w:rStyle w:val="StyleUnderline"/>
        </w:rPr>
        <w:t>The right-wing faction’s tool of choice</w:t>
      </w:r>
      <w:r w:rsidRPr="00DF660B">
        <w:rPr>
          <w:sz w:val="14"/>
        </w:rPr>
        <w:t xml:space="preserve"> for the rebellion — opposing a routine procedural measure known as a rule that is normally a strict party-line vote — </w:t>
      </w:r>
      <w:r w:rsidRPr="00DF660B">
        <w:rPr>
          <w:rStyle w:val="StyleUnderline"/>
        </w:rPr>
        <w:t>was a reminder that</w:t>
      </w:r>
      <w:r w:rsidRPr="00DF660B">
        <w:rPr>
          <w:sz w:val="14"/>
        </w:rPr>
        <w:t xml:space="preserve">, in a closely divided House, </w:t>
      </w:r>
      <w:r w:rsidRPr="00DF660B">
        <w:rPr>
          <w:rStyle w:val="StyleUnderline"/>
        </w:rPr>
        <w:t xml:space="preserve">the group could easily </w:t>
      </w:r>
      <w:r w:rsidRPr="00DF660B">
        <w:rPr>
          <w:rStyle w:val="Emphasis"/>
        </w:rPr>
        <w:t>wreak havoc</w:t>
      </w:r>
      <w:r w:rsidRPr="00DF660B">
        <w:rPr>
          <w:rStyle w:val="StyleUnderline"/>
        </w:rPr>
        <w:t xml:space="preserve"> with the annual spending bills</w:t>
      </w:r>
      <w:r w:rsidRPr="00DF660B">
        <w:rPr>
          <w:sz w:val="14"/>
        </w:rPr>
        <w:t xml:space="preserve"> that are beginning to take shape now that the debt limit crisis is over.</w:t>
      </w:r>
    </w:p>
    <w:p w14:paraId="2C9A74D0" w14:textId="77777777" w:rsidR="00AA219E" w:rsidRPr="00DF660B" w:rsidRDefault="00AA219E" w:rsidP="00AA219E">
      <w:pPr>
        <w:rPr>
          <w:sz w:val="14"/>
        </w:rPr>
      </w:pPr>
      <w:r w:rsidRPr="00DF660B">
        <w:rPr>
          <w:rStyle w:val="StyleUnderline"/>
        </w:rPr>
        <w:t>Members of both parties are worried</w:t>
      </w:r>
      <w:r w:rsidRPr="00DF660B">
        <w:rPr>
          <w:sz w:val="14"/>
        </w:rPr>
        <w:t xml:space="preserve"> that such </w:t>
      </w:r>
      <w:r w:rsidRPr="00DF660B">
        <w:rPr>
          <w:rStyle w:val="StyleUnderline"/>
        </w:rPr>
        <w:t xml:space="preserve">tactics could lead to a </w:t>
      </w:r>
      <w:r w:rsidRPr="00DF660B">
        <w:rPr>
          <w:rStyle w:val="Emphasis"/>
        </w:rPr>
        <w:t>stalemate</w:t>
      </w:r>
      <w:r w:rsidRPr="00DF660B">
        <w:rPr>
          <w:rStyle w:val="StyleUnderline"/>
        </w:rPr>
        <w:t xml:space="preserve"> over those bills, prompting a </w:t>
      </w:r>
      <w:r w:rsidRPr="00DF660B">
        <w:rPr>
          <w:rStyle w:val="Emphasis"/>
        </w:rPr>
        <w:t>government shutdown</w:t>
      </w:r>
      <w:r w:rsidRPr="00DF660B">
        <w:rPr>
          <w:sz w:val="14"/>
        </w:rPr>
        <w:t xml:space="preserve"> this fall </w:t>
      </w:r>
      <w:r w:rsidRPr="00DF660B">
        <w:rPr>
          <w:rStyle w:val="StyleUnderline"/>
        </w:rPr>
        <w:t xml:space="preserve">and an automatic </w:t>
      </w:r>
      <w:r w:rsidRPr="00DF660B">
        <w:rPr>
          <w:rStyle w:val="Emphasis"/>
        </w:rPr>
        <w:t>cut</w:t>
      </w:r>
      <w:r w:rsidRPr="00DF660B">
        <w:rPr>
          <w:rStyle w:val="StyleUnderline"/>
        </w:rPr>
        <w:t xml:space="preserve"> in spending next year that</w:t>
      </w:r>
      <w:r w:rsidRPr="00DF660B">
        <w:rPr>
          <w:sz w:val="14"/>
        </w:rPr>
        <w:t xml:space="preserve"> they fear </w:t>
      </w:r>
      <w:r w:rsidRPr="00DF660B">
        <w:rPr>
          <w:rStyle w:val="StyleUnderline"/>
        </w:rPr>
        <w:t>would significantly undermine Ukraine</w:t>
      </w:r>
      <w:r w:rsidRPr="00DF660B">
        <w:rPr>
          <w:sz w:val="14"/>
        </w:rPr>
        <w:t xml:space="preserve"> in its conflict with Russia </w:t>
      </w:r>
      <w:r w:rsidRPr="00DF660B">
        <w:rPr>
          <w:rStyle w:val="StyleUnderline"/>
        </w:rPr>
        <w:t>and hurt other federal programs</w:t>
      </w:r>
      <w:r w:rsidRPr="00DF660B">
        <w:rPr>
          <w:sz w:val="14"/>
        </w:rPr>
        <w:t xml:space="preserve"> as well.</w:t>
      </w:r>
    </w:p>
    <w:p w14:paraId="3C801A57" w14:textId="77777777" w:rsidR="00AA219E" w:rsidRPr="00DF660B" w:rsidRDefault="00AA219E" w:rsidP="00AA219E">
      <w:pPr>
        <w:rPr>
          <w:sz w:val="14"/>
        </w:rPr>
      </w:pPr>
      <w:r w:rsidRPr="00DF660B">
        <w:rPr>
          <w:sz w:val="14"/>
        </w:rPr>
        <w:t>A Divided Congress</w:t>
      </w:r>
    </w:p>
    <w:p w14:paraId="197F6016" w14:textId="77777777" w:rsidR="00AA219E" w:rsidRPr="00DF660B" w:rsidRDefault="00AA219E" w:rsidP="00AA219E">
      <w:pPr>
        <w:rPr>
          <w:sz w:val="14"/>
        </w:rPr>
      </w:pPr>
      <w:r w:rsidRPr="00DF660B">
        <w:rPr>
          <w:sz w:val="14"/>
        </w:rPr>
        <w:t>Biden Impeachment Vote: The Republican-led House quashed a move to quickly impeach President Biden but voted along party lines to open an investigation into his removal.</w:t>
      </w:r>
    </w:p>
    <w:p w14:paraId="4695F5B9" w14:textId="77777777" w:rsidR="00AA219E" w:rsidRPr="00DF660B" w:rsidRDefault="00AA219E" w:rsidP="00AA219E">
      <w:pPr>
        <w:rPr>
          <w:sz w:val="14"/>
        </w:rPr>
      </w:pPr>
      <w:r w:rsidRPr="00DF660B">
        <w:rPr>
          <w:sz w:val="14"/>
        </w:rPr>
        <w:t>Schiff Censure: The G.O.P.-led House formally censured Representative Adam B. Schiff, Democrat of California, over his role investigating former President Donald Trump, in what could be the first in a series of votes seeking those whom Republicans have deemed the party’s enemies.</w:t>
      </w:r>
    </w:p>
    <w:p w14:paraId="020089DC" w14:textId="77777777" w:rsidR="00AA219E" w:rsidRPr="00DF660B" w:rsidRDefault="00AA219E" w:rsidP="00AA219E">
      <w:pPr>
        <w:rPr>
          <w:sz w:val="14"/>
        </w:rPr>
      </w:pPr>
      <w:r w:rsidRPr="00DF660B">
        <w:rPr>
          <w:sz w:val="14"/>
        </w:rPr>
        <w:t>Abortion Bills: Seeking to highlight the G.O.P.’s anti-abortion stance ahead of the anniversary of the end of Roe v. Wade, Senate Democrats brought to the floor several measures intended to protect women’s health and reproductive freedom, knowing Republicans would block them.</w:t>
      </w:r>
    </w:p>
    <w:p w14:paraId="69B5739E" w14:textId="77777777" w:rsidR="00AA219E" w:rsidRPr="00DF660B" w:rsidRDefault="00AA219E" w:rsidP="00AA219E">
      <w:pPr>
        <w:rPr>
          <w:sz w:val="14"/>
        </w:rPr>
      </w:pPr>
      <w:r w:rsidRPr="00DF660B">
        <w:rPr>
          <w:sz w:val="14"/>
        </w:rPr>
        <w:t>Tackling A.I.: Senator Chuck Schumer of New York, the majority leader, laid out a long-awaited framework to regulate A.I., hoping to create a path for lawmakers to adopt guardrails on a technology that many members of Congress admit they do not understand.</w:t>
      </w:r>
    </w:p>
    <w:p w14:paraId="7121652A" w14:textId="77777777" w:rsidR="00AA219E" w:rsidRPr="00DF660B" w:rsidRDefault="00AA219E" w:rsidP="00AA219E">
      <w:pPr>
        <w:rPr>
          <w:rStyle w:val="StyleUnderline"/>
        </w:rPr>
      </w:pPr>
      <w:r w:rsidRPr="00DF660B">
        <w:rPr>
          <w:sz w:val="14"/>
        </w:rPr>
        <w:t xml:space="preserve">“I’ve got </w:t>
      </w:r>
      <w:r w:rsidRPr="00DF660B">
        <w:rPr>
          <w:rStyle w:val="StyleUnderline"/>
        </w:rPr>
        <w:t xml:space="preserve">serious concerns as we go into the </w:t>
      </w:r>
      <w:r w:rsidRPr="00DF660B">
        <w:rPr>
          <w:rStyle w:val="Emphasis"/>
        </w:rPr>
        <w:t>appropriations</w:t>
      </w:r>
      <w:r w:rsidRPr="00DF660B">
        <w:rPr>
          <w:rStyle w:val="StyleUnderline"/>
        </w:rPr>
        <w:t xml:space="preserve"> process about</w:t>
      </w:r>
      <w:r w:rsidRPr="00DF660B">
        <w:rPr>
          <w:sz w:val="14"/>
        </w:rPr>
        <w:t xml:space="preserve"> how </w:t>
      </w:r>
      <w:r w:rsidRPr="00DF660B">
        <w:rPr>
          <w:rStyle w:val="StyleUnderline"/>
        </w:rPr>
        <w:t xml:space="preserve">antics </w:t>
      </w:r>
      <w:r w:rsidRPr="00DF660B">
        <w:rPr>
          <w:sz w:val="14"/>
        </w:rPr>
        <w:t xml:space="preserve">like this </w:t>
      </w:r>
      <w:r w:rsidRPr="00DF660B">
        <w:rPr>
          <w:rStyle w:val="StyleUnderline"/>
        </w:rPr>
        <w:t>taking down</w:t>
      </w:r>
      <w:r w:rsidRPr="00DF660B">
        <w:rPr>
          <w:sz w:val="14"/>
        </w:rPr>
        <w:t xml:space="preserve"> a rule can impact </w:t>
      </w:r>
      <w:r w:rsidRPr="00DF660B">
        <w:rPr>
          <w:rStyle w:val="StyleUnderline"/>
        </w:rPr>
        <w:t>the ability for us to do our basic job of funding the government</w:t>
      </w:r>
      <w:r w:rsidRPr="00DF660B">
        <w:rPr>
          <w:sz w:val="14"/>
        </w:rPr>
        <w:t>,” said Representative Steve Womack of Arkansas, a senior Republican member of the Appropriations Committee. “</w:t>
      </w:r>
      <w:r w:rsidRPr="00DF660B">
        <w:rPr>
          <w:rStyle w:val="StyleUnderline"/>
        </w:rPr>
        <w:t xml:space="preserve">It was already going to be a pretty </w:t>
      </w:r>
      <w:r w:rsidRPr="00DF660B">
        <w:rPr>
          <w:rStyle w:val="Emphasis"/>
        </w:rPr>
        <w:t>heavy lift</w:t>
      </w:r>
      <w:r w:rsidRPr="00DF660B">
        <w:rPr>
          <w:rStyle w:val="StyleUnderline"/>
        </w:rPr>
        <w:t>, but it is a lift that is going to be made heavier if this is what we are going to be facing.”</w:t>
      </w:r>
    </w:p>
    <w:p w14:paraId="2932FB43" w14:textId="77777777" w:rsidR="00AA219E" w:rsidRPr="00DF660B" w:rsidRDefault="00AA219E" w:rsidP="00AA219E">
      <w:pPr>
        <w:rPr>
          <w:rStyle w:val="StyleUnderline"/>
        </w:rPr>
      </w:pPr>
      <w:r w:rsidRPr="00DF660B">
        <w:rPr>
          <w:sz w:val="14"/>
        </w:rPr>
        <w:t xml:space="preserve">Other major legislative initiatives such as an emerging farm bill, the annual Pentagon policy measure and renewal of Federal Aviation Administration programs could also get swept into the fight, but </w:t>
      </w:r>
      <w:r w:rsidRPr="00DF660B">
        <w:rPr>
          <w:rStyle w:val="StyleUnderline"/>
        </w:rPr>
        <w:t xml:space="preserve">it is the spending bills that are at the forefront </w:t>
      </w:r>
      <w:proofErr w:type="gramStart"/>
      <w:r w:rsidRPr="00DF660B">
        <w:rPr>
          <w:rStyle w:val="StyleUnderline"/>
        </w:rPr>
        <w:t>at the moment</w:t>
      </w:r>
      <w:proofErr w:type="gramEnd"/>
      <w:r w:rsidRPr="00DF660B">
        <w:rPr>
          <w:rStyle w:val="StyleUnderline"/>
        </w:rPr>
        <w:t>.</w:t>
      </w:r>
    </w:p>
    <w:p w14:paraId="23DE0EAF" w14:textId="77777777" w:rsidR="00AA219E" w:rsidRPr="00DF660B" w:rsidRDefault="00AA219E" w:rsidP="00AA219E">
      <w:pPr>
        <w:rPr>
          <w:sz w:val="14"/>
        </w:rPr>
      </w:pPr>
      <w:r w:rsidRPr="00DF660B">
        <w:rPr>
          <w:rStyle w:val="StyleUnderline"/>
        </w:rPr>
        <w:t>The blowback to the Republican leadership was set off by fury on the right at Mr. McCarthy’s handling of the debt limit package</w:t>
      </w:r>
      <w:r w:rsidRPr="00DF660B">
        <w:rPr>
          <w:sz w:val="14"/>
        </w:rPr>
        <w:t xml:space="preserve">, </w:t>
      </w:r>
      <w:r w:rsidRPr="00DF660B">
        <w:rPr>
          <w:rStyle w:val="StyleUnderline"/>
        </w:rPr>
        <w:t>a compromise</w:t>
      </w:r>
      <w:r w:rsidRPr="00DF660B">
        <w:rPr>
          <w:sz w:val="14"/>
        </w:rPr>
        <w:t xml:space="preserve"> he </w:t>
      </w:r>
      <w:r w:rsidRPr="00DF660B">
        <w:rPr>
          <w:rStyle w:val="StyleUnderline"/>
        </w:rPr>
        <w:t>struck with</w:t>
      </w:r>
      <w:r w:rsidRPr="00DF660B">
        <w:rPr>
          <w:sz w:val="14"/>
        </w:rPr>
        <w:t xml:space="preserve"> President </w:t>
      </w:r>
      <w:r w:rsidRPr="00DF660B">
        <w:rPr>
          <w:rStyle w:val="StyleUnderline"/>
        </w:rPr>
        <w:t>Biden</w:t>
      </w:r>
      <w:r w:rsidRPr="00DF660B">
        <w:rPr>
          <w:sz w:val="14"/>
        </w:rPr>
        <w:t xml:space="preserve"> that passed the House last week with more Democratic than Republican votes. </w:t>
      </w:r>
      <w:r w:rsidRPr="00DF660B">
        <w:rPr>
          <w:rStyle w:val="StyleUnderline"/>
        </w:rPr>
        <w:t>Members of the</w:t>
      </w:r>
      <w:r w:rsidRPr="00DF660B">
        <w:rPr>
          <w:sz w:val="14"/>
        </w:rPr>
        <w:t xml:space="preserve"> ultraconservative House </w:t>
      </w:r>
      <w:r w:rsidRPr="00DF660B">
        <w:rPr>
          <w:rStyle w:val="Emphasis"/>
        </w:rPr>
        <w:t>F</w:t>
      </w:r>
      <w:r w:rsidRPr="00DF660B">
        <w:rPr>
          <w:sz w:val="14"/>
        </w:rPr>
        <w:t xml:space="preserve">reedom </w:t>
      </w:r>
      <w:r w:rsidRPr="00DF660B">
        <w:rPr>
          <w:rStyle w:val="Emphasis"/>
        </w:rPr>
        <w:t>C</w:t>
      </w:r>
      <w:r w:rsidRPr="00DF660B">
        <w:rPr>
          <w:sz w:val="14"/>
        </w:rPr>
        <w:t xml:space="preserve">aucus and other Republicans </w:t>
      </w:r>
      <w:r w:rsidRPr="00DF660B">
        <w:rPr>
          <w:rStyle w:val="StyleUnderline"/>
        </w:rPr>
        <w:t>felt betrayed and complained that the agreement fell far short of the spending cuts</w:t>
      </w:r>
      <w:r w:rsidRPr="00DF660B">
        <w:rPr>
          <w:sz w:val="14"/>
        </w:rPr>
        <w:t xml:space="preserve"> Mr. </w:t>
      </w:r>
      <w:r w:rsidRPr="00DF660B">
        <w:rPr>
          <w:rStyle w:val="StyleUnderline"/>
        </w:rPr>
        <w:t>McCarthy promised</w:t>
      </w:r>
      <w:r w:rsidRPr="00DF660B">
        <w:rPr>
          <w:sz w:val="14"/>
        </w:rPr>
        <w:t xml:space="preserve"> as he fought for the speakership in January.</w:t>
      </w:r>
    </w:p>
    <w:p w14:paraId="18E62525" w14:textId="77777777" w:rsidR="00AA219E" w:rsidRPr="00DF660B" w:rsidRDefault="00AA219E" w:rsidP="00AA219E">
      <w:pPr>
        <w:rPr>
          <w:rStyle w:val="StyleUnderline"/>
        </w:rPr>
      </w:pPr>
      <w:r w:rsidRPr="00DF660B">
        <w:rPr>
          <w:sz w:val="14"/>
        </w:rPr>
        <w:t xml:space="preserve">Some of those critics now say </w:t>
      </w:r>
      <w:r w:rsidRPr="00DF660B">
        <w:rPr>
          <w:rStyle w:val="StyleUnderline"/>
        </w:rPr>
        <w:t>the leadership must commit to enacting deeper cuts through the 12 annual spending measures, holding spending below the limits agreed to in the debt limit deal.</w:t>
      </w:r>
    </w:p>
    <w:p w14:paraId="502BC08D" w14:textId="77777777" w:rsidR="00AA219E" w:rsidRPr="00DF660B" w:rsidRDefault="00AA219E" w:rsidP="00AA219E">
      <w:pPr>
        <w:rPr>
          <w:rStyle w:val="StyleUnderline"/>
        </w:rPr>
      </w:pPr>
      <w:r w:rsidRPr="00DF660B">
        <w:rPr>
          <w:sz w:val="14"/>
        </w:rPr>
        <w:t xml:space="preserve">The problem for Mr. McCarthy is that </w:t>
      </w:r>
      <w:r w:rsidRPr="00DF660B">
        <w:rPr>
          <w:rStyle w:val="StyleUnderline"/>
        </w:rPr>
        <w:t>if he capitulates to the hard right on spending</w:t>
      </w:r>
      <w:r w:rsidRPr="00DF660B">
        <w:rPr>
          <w:sz w:val="14"/>
        </w:rPr>
        <w:t xml:space="preserve">, </w:t>
      </w:r>
      <w:r w:rsidRPr="00DF660B">
        <w:rPr>
          <w:rStyle w:val="StyleUnderline"/>
        </w:rPr>
        <w:t xml:space="preserve">he most likely </w:t>
      </w:r>
      <w:r w:rsidRPr="00DF660B">
        <w:rPr>
          <w:rStyle w:val="Emphasis"/>
        </w:rPr>
        <w:t>forfeits</w:t>
      </w:r>
      <w:r w:rsidRPr="00DF660B">
        <w:rPr>
          <w:rStyle w:val="StyleUnderline"/>
        </w:rPr>
        <w:t xml:space="preserve"> any chance of winning Democratic support for the bills</w:t>
      </w:r>
      <w:r w:rsidRPr="00DF660B">
        <w:rPr>
          <w:sz w:val="14"/>
        </w:rPr>
        <w:t xml:space="preserve">, </w:t>
      </w:r>
      <w:r w:rsidRPr="00DF660B">
        <w:rPr>
          <w:rStyle w:val="StyleUnderline"/>
        </w:rPr>
        <w:t>meaning he would have to pass them with only Republican votes when many conservatives reflexively balk at spending bills.</w:t>
      </w:r>
    </w:p>
    <w:p w14:paraId="3986BF55" w14:textId="77777777" w:rsidR="00AA219E" w:rsidRPr="00DF660B" w:rsidRDefault="00AA219E" w:rsidP="00AA219E">
      <w:pPr>
        <w:rPr>
          <w:sz w:val="14"/>
        </w:rPr>
      </w:pPr>
      <w:r w:rsidRPr="00DF660B">
        <w:rPr>
          <w:sz w:val="14"/>
        </w:rPr>
        <w:t xml:space="preserve">But </w:t>
      </w:r>
      <w:r w:rsidRPr="00DF660B">
        <w:rPr>
          <w:rStyle w:val="StyleUnderline"/>
        </w:rPr>
        <w:t>party-line spending bills</w:t>
      </w:r>
      <w:r w:rsidRPr="00DF660B">
        <w:rPr>
          <w:sz w:val="14"/>
        </w:rPr>
        <w:t xml:space="preserve"> that could </w:t>
      </w:r>
      <w:r w:rsidRPr="00DF660B">
        <w:rPr>
          <w:rStyle w:val="StyleUnderline"/>
        </w:rPr>
        <w:t xml:space="preserve">earn the approval of far-right </w:t>
      </w:r>
      <w:r w:rsidRPr="00DF660B">
        <w:rPr>
          <w:rStyle w:val="Emphasis"/>
        </w:rPr>
        <w:t>mutineers</w:t>
      </w:r>
      <w:r w:rsidRPr="00DF660B">
        <w:rPr>
          <w:sz w:val="14"/>
        </w:rPr>
        <w:t xml:space="preserve"> — including Representatives Chip Roy of Texas, Ralph Norman of </w:t>
      </w:r>
      <w:proofErr w:type="gramStart"/>
      <w:r w:rsidRPr="00DF660B">
        <w:rPr>
          <w:sz w:val="14"/>
        </w:rPr>
        <w:t>South Carolina</w:t>
      </w:r>
      <w:proofErr w:type="gramEnd"/>
      <w:r w:rsidRPr="00DF660B">
        <w:rPr>
          <w:sz w:val="14"/>
        </w:rPr>
        <w:t xml:space="preserve"> and Ken Buck of Colorado — </w:t>
      </w:r>
      <w:r w:rsidRPr="00DF660B">
        <w:rPr>
          <w:rStyle w:val="StyleUnderline"/>
        </w:rPr>
        <w:t>have no chance</w:t>
      </w:r>
      <w:r w:rsidRPr="00DF660B">
        <w:rPr>
          <w:sz w:val="14"/>
        </w:rPr>
        <w:t xml:space="preserve"> at all </w:t>
      </w:r>
      <w:r w:rsidRPr="00DF660B">
        <w:rPr>
          <w:rStyle w:val="StyleUnderline"/>
        </w:rPr>
        <w:t>of passing the Democratically controlled Senate</w:t>
      </w:r>
      <w:r w:rsidRPr="00DF660B">
        <w:rPr>
          <w:sz w:val="14"/>
        </w:rPr>
        <w:t xml:space="preserve">. Even leading </w:t>
      </w:r>
      <w:r w:rsidRPr="00DF660B">
        <w:rPr>
          <w:rStyle w:val="StyleUnderline"/>
        </w:rPr>
        <w:t xml:space="preserve">Senate Republicans see the Pentagon funding agreed to in the debt limit package as far too low and say it must be </w:t>
      </w:r>
      <w:r w:rsidRPr="00DF660B">
        <w:rPr>
          <w:rStyle w:val="Emphasis"/>
        </w:rPr>
        <w:t>supplemented</w:t>
      </w:r>
      <w:r w:rsidRPr="00DF660B">
        <w:rPr>
          <w:rStyle w:val="StyleUnderline"/>
        </w:rPr>
        <w:t xml:space="preserve"> to keep Ukraine in the field</w:t>
      </w:r>
      <w:r w:rsidRPr="00DF660B">
        <w:rPr>
          <w:sz w:val="14"/>
        </w:rPr>
        <w:t xml:space="preserve"> against Russia.</w:t>
      </w:r>
    </w:p>
    <w:p w14:paraId="0166FF1E" w14:textId="77777777" w:rsidR="00AA219E" w:rsidRPr="00DF660B" w:rsidRDefault="00AA219E" w:rsidP="00AA219E">
      <w:pPr>
        <w:rPr>
          <w:rStyle w:val="StyleUnderline"/>
        </w:rPr>
      </w:pPr>
      <w:r w:rsidRPr="00DF660B">
        <w:rPr>
          <w:sz w:val="14"/>
        </w:rPr>
        <w:t xml:space="preserve">On the other hand, Mr. </w:t>
      </w:r>
      <w:r w:rsidRPr="00DF660B">
        <w:rPr>
          <w:rStyle w:val="StyleUnderline"/>
        </w:rPr>
        <w:t>McCarthy could try to find consensus with Democrats on the spending bills</w:t>
      </w:r>
      <w:r w:rsidRPr="00DF660B">
        <w:rPr>
          <w:sz w:val="14"/>
        </w:rPr>
        <w:t xml:space="preserve"> — historically a bipartisan process — but then </w:t>
      </w:r>
      <w:r w:rsidRPr="00DF660B">
        <w:rPr>
          <w:rStyle w:val="StyleUnderline"/>
        </w:rPr>
        <w:t>face the wrath of conservative Republicans who do not want to see any reaching across the aisle</w:t>
      </w:r>
      <w:r w:rsidRPr="00DF660B">
        <w:rPr>
          <w:sz w:val="14"/>
        </w:rPr>
        <w:t xml:space="preserve">. They say Mr. </w:t>
      </w:r>
      <w:r w:rsidRPr="00DF660B">
        <w:rPr>
          <w:rStyle w:val="StyleUnderline"/>
        </w:rPr>
        <w:t>McCarthy must choose between them or</w:t>
      </w:r>
      <w:r w:rsidRPr="00DF660B">
        <w:rPr>
          <w:sz w:val="14"/>
        </w:rPr>
        <w:t xml:space="preserve"> Representative Hakeem Jeffries of New York, </w:t>
      </w:r>
      <w:r w:rsidRPr="00DF660B">
        <w:rPr>
          <w:rStyle w:val="StyleUnderline"/>
        </w:rPr>
        <w:t>the Democratic leader</w:t>
      </w:r>
      <w:r w:rsidRPr="00DF660B">
        <w:rPr>
          <w:sz w:val="14"/>
        </w:rPr>
        <w:t xml:space="preserve">, who gave his blessing for his party to help push through the rule to allow </w:t>
      </w:r>
      <w:r w:rsidRPr="00DF660B">
        <w:rPr>
          <w:rStyle w:val="StyleUnderline"/>
        </w:rPr>
        <w:t xml:space="preserve">the debt limit agreement to come up when Republicans </w:t>
      </w:r>
      <w:r w:rsidRPr="00DF660B">
        <w:rPr>
          <w:rStyle w:val="Emphasis"/>
        </w:rPr>
        <w:t>withheld their votes</w:t>
      </w:r>
      <w:r w:rsidRPr="00DF660B">
        <w:rPr>
          <w:rStyle w:val="StyleUnderline"/>
        </w:rPr>
        <w:t xml:space="preserve"> to try to block it.</w:t>
      </w:r>
    </w:p>
    <w:p w14:paraId="1611FD9D" w14:textId="27237C3F" w:rsidR="00AA219E" w:rsidRPr="00DF660B" w:rsidRDefault="00664DD1" w:rsidP="00664DD1">
      <w:pPr>
        <w:pStyle w:val="Heading3"/>
      </w:pPr>
      <w:r w:rsidRPr="00DF660B">
        <w:t>Budget Deadline</w:t>
      </w:r>
    </w:p>
    <w:p w14:paraId="765ECACD" w14:textId="77777777" w:rsidR="00664DD1" w:rsidRPr="00DF660B" w:rsidRDefault="00664DD1" w:rsidP="00664DD1">
      <w:pPr>
        <w:pStyle w:val="Heading4"/>
      </w:pPr>
      <w:r w:rsidRPr="00DF660B">
        <w:t>Freedom Caucus cuts would be detrimental to national security and military readiness.</w:t>
      </w:r>
    </w:p>
    <w:p w14:paraId="2D97046C" w14:textId="49BECF01" w:rsidR="00664DD1" w:rsidRPr="00DF660B" w:rsidRDefault="00664DD1" w:rsidP="00664DD1">
      <w:r w:rsidRPr="00DF660B">
        <w:rPr>
          <w:rStyle w:val="Style13ptBold"/>
        </w:rPr>
        <w:t xml:space="preserve">Brooks &amp; </w:t>
      </w:r>
      <w:proofErr w:type="spellStart"/>
      <w:r w:rsidRPr="00DF660B">
        <w:rPr>
          <w:rStyle w:val="Style13ptBold"/>
        </w:rPr>
        <w:t>Folley</w:t>
      </w:r>
      <w:proofErr w:type="spellEnd"/>
      <w:r w:rsidRPr="00DF660B">
        <w:rPr>
          <w:rStyle w:val="Style13ptBold"/>
        </w:rPr>
        <w:t xml:space="preserve">, 7/24 </w:t>
      </w:r>
      <w:r w:rsidRPr="00DF660B">
        <w:t xml:space="preserve">[Emily Brooks, reporter for The Hill, Aris </w:t>
      </w:r>
      <w:proofErr w:type="spellStart"/>
      <w:r w:rsidRPr="00DF660B">
        <w:t>Folley</w:t>
      </w:r>
      <w:proofErr w:type="spellEnd"/>
      <w:r w:rsidRPr="00DF660B">
        <w:t>, reporter for the Hill, ‘House, Se</w:t>
      </w:r>
      <w:r w:rsidR="00DB3EB7" w:rsidRPr="00DF660B">
        <w:t>n</w:t>
      </w:r>
      <w:r w:rsidRPr="00DF660B">
        <w:t>ate divides over funding grow as time left for spending bill shrinks’, The Hill, https://thehill.com/business/appropriations/4110810-house-senate-divides-over-funding-grow-as-time-left-for-spending-bills-shrinks/ //</w:t>
      </w:r>
      <w:proofErr w:type="spellStart"/>
      <w:r w:rsidRPr="00DF660B">
        <w:t>alundy</w:t>
      </w:r>
      <w:proofErr w:type="spellEnd"/>
      <w:r w:rsidRPr="00DF660B">
        <w:t>]</w:t>
      </w:r>
    </w:p>
    <w:p w14:paraId="15917715" w14:textId="77777777" w:rsidR="00664DD1" w:rsidRPr="00DF660B" w:rsidRDefault="00664DD1" w:rsidP="00664DD1">
      <w:pPr>
        <w:rPr>
          <w:sz w:val="16"/>
        </w:rPr>
      </w:pPr>
      <w:r w:rsidRPr="00F045D5">
        <w:rPr>
          <w:rStyle w:val="StyleUnderline"/>
        </w:rPr>
        <w:t>Lawmakers are sprinting to finish</w:t>
      </w:r>
      <w:r w:rsidRPr="00F045D5">
        <w:rPr>
          <w:sz w:val="16"/>
        </w:rPr>
        <w:t xml:space="preserve"> as much work as possible on a dozen </w:t>
      </w:r>
      <w:r w:rsidRPr="00F045D5">
        <w:rPr>
          <w:rStyle w:val="StyleUnderline"/>
        </w:rPr>
        <w:t>appropriations bills before</w:t>
      </w:r>
      <w:r w:rsidRPr="00F045D5">
        <w:rPr>
          <w:sz w:val="16"/>
        </w:rPr>
        <w:t xml:space="preserve"> a long </w:t>
      </w:r>
      <w:r w:rsidRPr="00F045D5">
        <w:rPr>
          <w:rStyle w:val="StyleUnderline"/>
        </w:rPr>
        <w:t>August recess</w:t>
      </w:r>
      <w:r w:rsidRPr="00F045D5">
        <w:rPr>
          <w:sz w:val="16"/>
        </w:rPr>
        <w:t xml:space="preserve"> begins at the end of the week.</w:t>
      </w:r>
    </w:p>
    <w:p w14:paraId="08921DED" w14:textId="77777777" w:rsidR="00664DD1" w:rsidRPr="00DF660B" w:rsidRDefault="00664DD1" w:rsidP="00664DD1">
      <w:pPr>
        <w:rPr>
          <w:sz w:val="16"/>
        </w:rPr>
      </w:pPr>
      <w:r w:rsidRPr="00DF660B">
        <w:rPr>
          <w:sz w:val="16"/>
        </w:rPr>
        <w:t xml:space="preserve">But </w:t>
      </w:r>
      <w:r w:rsidRPr="00F045D5">
        <w:rPr>
          <w:rStyle w:val="StyleUnderline"/>
          <w:highlight w:val="cyan"/>
        </w:rPr>
        <w:t>major divides</w:t>
      </w:r>
      <w:r w:rsidRPr="00DF660B">
        <w:rPr>
          <w:sz w:val="16"/>
        </w:rPr>
        <w:t xml:space="preserve"> between the House and Senate on spending levels — </w:t>
      </w:r>
      <w:r w:rsidRPr="00DF660B">
        <w:rPr>
          <w:rStyle w:val="StyleUnderline"/>
        </w:rPr>
        <w:t xml:space="preserve">as well as </w:t>
      </w:r>
      <w:r w:rsidRPr="00F045D5">
        <w:rPr>
          <w:rStyle w:val="StyleUnderline"/>
          <w:highlight w:val="cyan"/>
        </w:rPr>
        <w:t>pressure from conservatives</w:t>
      </w:r>
      <w:r w:rsidRPr="00DF660B">
        <w:rPr>
          <w:rStyle w:val="StyleUnderline"/>
        </w:rPr>
        <w:t xml:space="preserve"> on</w:t>
      </w:r>
      <w:r w:rsidRPr="00DF660B">
        <w:rPr>
          <w:sz w:val="16"/>
        </w:rPr>
        <w:t xml:space="preserve"> Speaker Kevin </w:t>
      </w:r>
      <w:r w:rsidRPr="00DF660B">
        <w:rPr>
          <w:rStyle w:val="StyleUnderline"/>
        </w:rPr>
        <w:t>McCarthy</w:t>
      </w:r>
      <w:r w:rsidRPr="00DF660B">
        <w:rPr>
          <w:sz w:val="16"/>
        </w:rPr>
        <w:t> (R-Calif.) — </w:t>
      </w:r>
      <w:r w:rsidRPr="00F045D5">
        <w:rPr>
          <w:rStyle w:val="StyleUnderline"/>
          <w:highlight w:val="cyan"/>
        </w:rPr>
        <w:t>forecast messy spending battles</w:t>
      </w:r>
      <w:r w:rsidRPr="00DF660B">
        <w:rPr>
          <w:rStyle w:val="StyleUnderline"/>
        </w:rPr>
        <w:t xml:space="preserve"> when lawmakers return.</w:t>
      </w:r>
    </w:p>
    <w:p w14:paraId="6892B089" w14:textId="77777777" w:rsidR="00664DD1" w:rsidRPr="00DF660B" w:rsidRDefault="00664DD1" w:rsidP="00664DD1">
      <w:pPr>
        <w:rPr>
          <w:sz w:val="16"/>
        </w:rPr>
      </w:pPr>
      <w:r w:rsidRPr="00DF660B">
        <w:rPr>
          <w:sz w:val="16"/>
        </w:rPr>
        <w:t xml:space="preserve">Most </w:t>
      </w:r>
      <w:r w:rsidRPr="00DF660B">
        <w:rPr>
          <w:rStyle w:val="StyleUnderline"/>
        </w:rPr>
        <w:t>spending bills have advanced</w:t>
      </w:r>
      <w:r w:rsidRPr="00DF660B">
        <w:rPr>
          <w:sz w:val="16"/>
        </w:rPr>
        <w:t xml:space="preserve"> in the </w:t>
      </w:r>
      <w:r w:rsidRPr="00DF660B">
        <w:rPr>
          <w:rStyle w:val="StyleUnderline"/>
        </w:rPr>
        <w:t>House</w:t>
      </w:r>
      <w:r w:rsidRPr="00DF660B">
        <w:rPr>
          <w:sz w:val="16"/>
        </w:rPr>
        <w:t xml:space="preserve"> and Senate </w:t>
      </w:r>
      <w:r w:rsidRPr="00DF660B">
        <w:rPr>
          <w:rStyle w:val="Emphasis"/>
        </w:rPr>
        <w:t>appropriations committees</w:t>
      </w:r>
      <w:r w:rsidRPr="00DF660B">
        <w:rPr>
          <w:sz w:val="16"/>
        </w:rPr>
        <w:t xml:space="preserve">. But </w:t>
      </w:r>
      <w:r w:rsidRPr="00DF660B">
        <w:rPr>
          <w:rStyle w:val="StyleUnderline"/>
        </w:rPr>
        <w:t>House conservatives are pushing for</w:t>
      </w:r>
      <w:r w:rsidRPr="00DF660B">
        <w:rPr>
          <w:sz w:val="16"/>
        </w:rPr>
        <w:t xml:space="preserve"> even </w:t>
      </w:r>
      <w:r w:rsidRPr="00DF660B">
        <w:rPr>
          <w:rStyle w:val="StyleUnderline"/>
        </w:rPr>
        <w:t>lower spending levels</w:t>
      </w:r>
      <w:r w:rsidRPr="00DF660B">
        <w:rPr>
          <w:sz w:val="16"/>
        </w:rPr>
        <w:t xml:space="preserve"> than what were </w:t>
      </w:r>
      <w:r w:rsidRPr="00DF660B">
        <w:rPr>
          <w:rStyle w:val="StyleUnderline"/>
        </w:rPr>
        <w:t>approved in some of those bills in committee</w:t>
      </w:r>
      <w:r w:rsidRPr="00DF660B">
        <w:rPr>
          <w:sz w:val="16"/>
        </w:rPr>
        <w:t xml:space="preserve">, </w:t>
      </w:r>
      <w:r w:rsidRPr="00DF660B">
        <w:rPr>
          <w:rStyle w:val="StyleUnderline"/>
        </w:rPr>
        <w:t>numbers</w:t>
      </w:r>
      <w:r w:rsidRPr="00DF660B">
        <w:rPr>
          <w:sz w:val="16"/>
        </w:rPr>
        <w:t xml:space="preserve"> that were already </w:t>
      </w:r>
      <w:r w:rsidRPr="00DF660B">
        <w:rPr>
          <w:rStyle w:val="StyleUnderline"/>
        </w:rPr>
        <w:t>lower than those agreed to in a debt ceiling deal</w:t>
      </w:r>
      <w:r w:rsidRPr="00DF660B">
        <w:rPr>
          <w:sz w:val="16"/>
        </w:rPr>
        <w:t xml:space="preserve"> between McCarthy and President Biden.</w:t>
      </w:r>
    </w:p>
    <w:p w14:paraId="5E8B74C0" w14:textId="77777777" w:rsidR="00664DD1" w:rsidRPr="00DF660B" w:rsidRDefault="00664DD1" w:rsidP="00664DD1">
      <w:pPr>
        <w:rPr>
          <w:sz w:val="16"/>
        </w:rPr>
      </w:pPr>
      <w:r w:rsidRPr="00DF660B">
        <w:rPr>
          <w:sz w:val="16"/>
        </w:rPr>
        <w:t xml:space="preserve">Senate </w:t>
      </w:r>
      <w:r w:rsidRPr="00DF660B">
        <w:rPr>
          <w:rStyle w:val="StyleUnderline"/>
        </w:rPr>
        <w:t>appropriators</w:t>
      </w:r>
      <w:r w:rsidRPr="00DF660B">
        <w:rPr>
          <w:sz w:val="16"/>
        </w:rPr>
        <w:t xml:space="preserve">, meanwhile, </w:t>
      </w:r>
      <w:r w:rsidRPr="00DF660B">
        <w:rPr>
          <w:rStyle w:val="StyleUnderline"/>
        </w:rPr>
        <w:t>are not only approving bills</w:t>
      </w:r>
      <w:r w:rsidRPr="00DF660B">
        <w:rPr>
          <w:sz w:val="16"/>
        </w:rPr>
        <w:t xml:space="preserve"> at levels more in line with the spending caps in the debt ceiling deal, </w:t>
      </w:r>
      <w:r w:rsidRPr="00DF660B">
        <w:rPr>
          <w:rStyle w:val="StyleUnderline"/>
        </w:rPr>
        <w:t>but also proposing additional emergency spending.</w:t>
      </w:r>
    </w:p>
    <w:p w14:paraId="270AC2B1" w14:textId="77777777" w:rsidR="00664DD1" w:rsidRPr="00DF660B" w:rsidRDefault="00664DD1" w:rsidP="00664DD1">
      <w:pPr>
        <w:rPr>
          <w:sz w:val="16"/>
        </w:rPr>
      </w:pPr>
      <w:r w:rsidRPr="00DF660B">
        <w:rPr>
          <w:rStyle w:val="StyleUnderline"/>
        </w:rPr>
        <w:t>House leaders expect to bring the first two appropriations bills to the floor this week</w:t>
      </w:r>
      <w:r w:rsidRPr="00DF660B">
        <w:rPr>
          <w:sz w:val="16"/>
        </w:rPr>
        <w:t>: one that includes the Department of Veterans Affairs and military construction, and another that includes agriculture, rural development and the Food and Drug Administration.</w:t>
      </w:r>
    </w:p>
    <w:p w14:paraId="62DBCB14" w14:textId="77777777" w:rsidR="00664DD1" w:rsidRPr="00DF660B" w:rsidRDefault="00664DD1" w:rsidP="00664DD1">
      <w:pPr>
        <w:rPr>
          <w:rStyle w:val="StyleUnderline"/>
        </w:rPr>
      </w:pPr>
      <w:r w:rsidRPr="00DF660B">
        <w:rPr>
          <w:sz w:val="16"/>
        </w:rPr>
        <w:t xml:space="preserve">And </w:t>
      </w:r>
      <w:r w:rsidRPr="00DF660B">
        <w:rPr>
          <w:rStyle w:val="StyleUnderline"/>
        </w:rPr>
        <w:t>McCarthy reiterated his commitment to not put an omnibus spending bill on the House floor</w:t>
      </w:r>
      <w:r w:rsidRPr="00DF660B">
        <w:rPr>
          <w:sz w:val="16"/>
        </w:rPr>
        <w:t xml:space="preserve"> — </w:t>
      </w:r>
      <w:r w:rsidRPr="00DF660B">
        <w:rPr>
          <w:rStyle w:val="StyleUnderline"/>
        </w:rPr>
        <w:t>a key demand of House conservatives.</w:t>
      </w:r>
    </w:p>
    <w:p w14:paraId="250AA2BF" w14:textId="77777777" w:rsidR="00664DD1" w:rsidRPr="00DF660B" w:rsidRDefault="00664DD1" w:rsidP="00664DD1">
      <w:pPr>
        <w:rPr>
          <w:sz w:val="16"/>
        </w:rPr>
      </w:pPr>
      <w:r w:rsidRPr="00DF660B">
        <w:rPr>
          <w:sz w:val="16"/>
        </w:rPr>
        <w:t>“</w:t>
      </w:r>
      <w:r w:rsidRPr="00DF660B">
        <w:rPr>
          <w:rStyle w:val="StyleUnderline"/>
        </w:rPr>
        <w:t>I will not put an omnibus on the floor of the House</w:t>
      </w:r>
      <w:r w:rsidRPr="00DF660B">
        <w:rPr>
          <w:sz w:val="16"/>
        </w:rPr>
        <w:t>,” he said. “We should do our work. We should do our job.”</w:t>
      </w:r>
    </w:p>
    <w:p w14:paraId="2412431E" w14:textId="77777777" w:rsidR="00664DD1" w:rsidRPr="00DF660B" w:rsidRDefault="00664DD1" w:rsidP="00664DD1">
      <w:pPr>
        <w:rPr>
          <w:rStyle w:val="StyleUnderline"/>
        </w:rPr>
      </w:pPr>
      <w:r w:rsidRPr="00DF660B">
        <w:rPr>
          <w:sz w:val="16"/>
        </w:rPr>
        <w:t xml:space="preserve">But </w:t>
      </w:r>
      <w:r w:rsidRPr="00DF660B">
        <w:rPr>
          <w:rStyle w:val="StyleUnderline"/>
        </w:rPr>
        <w:t xml:space="preserve">the funding gulf between the House and Senate is only getting </w:t>
      </w:r>
      <w:r w:rsidRPr="00DF660B">
        <w:rPr>
          <w:rStyle w:val="Emphasis"/>
        </w:rPr>
        <w:t>wider</w:t>
      </w:r>
      <w:r w:rsidRPr="00DF660B">
        <w:rPr>
          <w:rStyle w:val="StyleUnderline"/>
        </w:rPr>
        <w:t>.</w:t>
      </w:r>
    </w:p>
    <w:p w14:paraId="6BA5A58B" w14:textId="77777777" w:rsidR="00664DD1" w:rsidRPr="00DF660B" w:rsidRDefault="00664DD1" w:rsidP="00664DD1">
      <w:pPr>
        <w:rPr>
          <w:sz w:val="16"/>
        </w:rPr>
      </w:pPr>
      <w:r w:rsidRPr="00DF660B">
        <w:rPr>
          <w:sz w:val="16"/>
        </w:rPr>
        <w:t>Senate Appropriations Chairwoman Patty Murray (D-Wash.) announced Thursday that she and Sen. Susan Collins (Maine), the top Republican on the panel, reached a deal to add $13.7 billion in additional emergency funding on top of their appropriations bills. The deal included $8 billion for defense programs and $5.7 billion for nondefense programs.</w:t>
      </w:r>
    </w:p>
    <w:p w14:paraId="4CCCC8EB" w14:textId="77777777" w:rsidR="00664DD1" w:rsidRPr="00DF660B" w:rsidRDefault="00664DD1" w:rsidP="00664DD1">
      <w:pPr>
        <w:rPr>
          <w:sz w:val="16"/>
        </w:rPr>
      </w:pPr>
      <w:r w:rsidRPr="00DF660B">
        <w:rPr>
          <w:sz w:val="16"/>
        </w:rPr>
        <w:t>“</w:t>
      </w:r>
      <w:r w:rsidRPr="00DF660B">
        <w:rPr>
          <w:rStyle w:val="StyleUnderline"/>
        </w:rPr>
        <w:t>Many of us have been clear since the debt limit agreement</w:t>
      </w:r>
      <w:r w:rsidRPr="00DF660B">
        <w:rPr>
          <w:sz w:val="16"/>
        </w:rPr>
        <w:t xml:space="preserve"> was first unveiled </w:t>
      </w:r>
      <w:r w:rsidRPr="00DF660B">
        <w:rPr>
          <w:rStyle w:val="StyleUnderline"/>
          <w:b/>
          <w:bCs/>
        </w:rPr>
        <w:t xml:space="preserve">that we believed </w:t>
      </w:r>
      <w:r w:rsidRPr="00F045D5">
        <w:rPr>
          <w:rStyle w:val="StyleUnderline"/>
          <w:b/>
          <w:bCs/>
          <w:highlight w:val="cyan"/>
        </w:rPr>
        <w:t xml:space="preserve">it would woefully </w:t>
      </w:r>
      <w:r w:rsidRPr="00F045D5">
        <w:rPr>
          <w:rStyle w:val="Emphasis"/>
          <w:highlight w:val="cyan"/>
        </w:rPr>
        <w:t>underfund</w:t>
      </w:r>
      <w:r w:rsidRPr="00F045D5">
        <w:rPr>
          <w:rStyle w:val="StyleUnderline"/>
          <w:b/>
          <w:bCs/>
          <w:highlight w:val="cyan"/>
        </w:rPr>
        <w:t xml:space="preserve"> our </w:t>
      </w:r>
      <w:r w:rsidRPr="00F045D5">
        <w:rPr>
          <w:rStyle w:val="Emphasis"/>
          <w:highlight w:val="cyan"/>
        </w:rPr>
        <w:t>national defense</w:t>
      </w:r>
      <w:r w:rsidRPr="00F045D5">
        <w:rPr>
          <w:rStyle w:val="StyleUnderline"/>
          <w:b/>
          <w:bCs/>
          <w:highlight w:val="cyan"/>
        </w:rPr>
        <w:t>,</w:t>
      </w:r>
      <w:r w:rsidRPr="00DF660B">
        <w:rPr>
          <w:rStyle w:val="StyleUnderline"/>
          <w:b/>
          <w:bCs/>
        </w:rPr>
        <w:t xml:space="preserve"> our </w:t>
      </w:r>
      <w:r w:rsidRPr="007D5F52">
        <w:rPr>
          <w:rStyle w:val="Emphasis"/>
          <w:highlight w:val="cyan"/>
        </w:rPr>
        <w:t>homeland security</w:t>
      </w:r>
      <w:r w:rsidRPr="00DF660B">
        <w:rPr>
          <w:rStyle w:val="StyleUnderline"/>
          <w:b/>
          <w:bCs/>
        </w:rPr>
        <w:t xml:space="preserve">, certain </w:t>
      </w:r>
      <w:r w:rsidRPr="007D5F52">
        <w:rPr>
          <w:rStyle w:val="Emphasis"/>
          <w:highlight w:val="cyan"/>
        </w:rPr>
        <w:t>security accounts</w:t>
      </w:r>
      <w:r w:rsidRPr="00DF660B">
        <w:rPr>
          <w:rStyle w:val="StyleUnderline"/>
          <w:b/>
          <w:bCs/>
        </w:rPr>
        <w:t xml:space="preserve"> and the bill before us </w:t>
      </w:r>
      <w:r w:rsidRPr="007D5F52">
        <w:rPr>
          <w:rStyle w:val="StyleUnderline"/>
          <w:b/>
          <w:bCs/>
          <w:highlight w:val="cyan"/>
        </w:rPr>
        <w:t xml:space="preserve">at a very </w:t>
      </w:r>
      <w:r w:rsidRPr="007D5F52">
        <w:rPr>
          <w:rStyle w:val="Emphasis"/>
          <w:highlight w:val="cyan"/>
        </w:rPr>
        <w:t>dangerous time</w:t>
      </w:r>
      <w:r w:rsidRPr="00DF660B">
        <w:rPr>
          <w:sz w:val="16"/>
        </w:rPr>
        <w:t>,” Collins said at the time.</w:t>
      </w:r>
    </w:p>
    <w:p w14:paraId="6744D049" w14:textId="77777777" w:rsidR="00664DD1" w:rsidRPr="00DF660B" w:rsidRDefault="00664DD1" w:rsidP="00664DD1">
      <w:pPr>
        <w:rPr>
          <w:rStyle w:val="StyleUnderline"/>
        </w:rPr>
      </w:pPr>
      <w:r w:rsidRPr="00DF660B">
        <w:rPr>
          <w:sz w:val="16"/>
        </w:rPr>
        <w:t>The announcement has already prompted pushback from Republicans in the lower chamber, where Rep. Dusty Johnson (R-S.D.) called further spending “</w:t>
      </w:r>
      <w:r w:rsidRPr="00DF660B">
        <w:rPr>
          <w:rStyle w:val="StyleUnderline"/>
        </w:rPr>
        <w:t>a non-starter in the House.”</w:t>
      </w:r>
    </w:p>
    <w:p w14:paraId="55F77675" w14:textId="77777777" w:rsidR="00664DD1" w:rsidRPr="00DF660B" w:rsidRDefault="00664DD1" w:rsidP="00664DD1">
      <w:pPr>
        <w:rPr>
          <w:rStyle w:val="StyleUnderline"/>
        </w:rPr>
      </w:pPr>
      <w:r w:rsidRPr="00DF660B">
        <w:rPr>
          <w:sz w:val="16"/>
        </w:rPr>
        <w:t xml:space="preserve">Sen. Joe Manchin (D-W.Va.), who serves on the Appropriations panel, also came out against the move, calling it </w:t>
      </w:r>
      <w:r w:rsidRPr="00DF660B">
        <w:rPr>
          <w:rStyle w:val="StyleUnderline"/>
        </w:rPr>
        <w:t>“just plain wrong” and saying it would take Congress “off the promising path that we have started on to get our fiscal house back in order.”</w:t>
      </w:r>
    </w:p>
    <w:p w14:paraId="11883C9A" w14:textId="77777777" w:rsidR="00664DD1" w:rsidRPr="00DF660B" w:rsidRDefault="00664DD1" w:rsidP="00664DD1">
      <w:pPr>
        <w:rPr>
          <w:rStyle w:val="StyleUnderline"/>
        </w:rPr>
      </w:pPr>
      <w:r w:rsidRPr="00DF660B">
        <w:rPr>
          <w:sz w:val="16"/>
        </w:rPr>
        <w:t xml:space="preserve">Meanwhile in the House, </w:t>
      </w:r>
      <w:r w:rsidRPr="00DF660B">
        <w:rPr>
          <w:rStyle w:val="StyleUnderline"/>
        </w:rPr>
        <w:t>conservatives are continuing to put pressure on GOP leaders to lower spending, and disputes remain about overall top-line spending numbers.</w:t>
      </w:r>
    </w:p>
    <w:p w14:paraId="3289881C" w14:textId="77777777" w:rsidR="00664DD1" w:rsidRPr="00DF660B" w:rsidRDefault="00664DD1" w:rsidP="00664DD1">
      <w:pPr>
        <w:rPr>
          <w:sz w:val="16"/>
        </w:rPr>
      </w:pPr>
      <w:r w:rsidRPr="00DF660B">
        <w:rPr>
          <w:sz w:val="16"/>
        </w:rPr>
        <w:t xml:space="preserve">“Oh, there are going to be changes” to the spending bills already approved by the Appropriations committee, House Freedom Caucus member Rep. Byron </w:t>
      </w:r>
      <w:proofErr w:type="spellStart"/>
      <w:r w:rsidRPr="00DF660B">
        <w:rPr>
          <w:sz w:val="16"/>
        </w:rPr>
        <w:t>Donalds</w:t>
      </w:r>
      <w:proofErr w:type="spellEnd"/>
      <w:r w:rsidRPr="00DF660B">
        <w:rPr>
          <w:sz w:val="16"/>
        </w:rPr>
        <w:t> (R-Fla.) said.</w:t>
      </w:r>
    </w:p>
    <w:p w14:paraId="61375B6F" w14:textId="77777777" w:rsidR="00664DD1" w:rsidRPr="00DF660B" w:rsidRDefault="00664DD1" w:rsidP="00664DD1">
      <w:pPr>
        <w:rPr>
          <w:rStyle w:val="StyleUnderline"/>
        </w:rPr>
      </w:pPr>
      <w:r w:rsidRPr="00DF660B">
        <w:rPr>
          <w:sz w:val="16"/>
        </w:rPr>
        <w:t xml:space="preserve">While </w:t>
      </w:r>
      <w:r w:rsidRPr="00DF660B">
        <w:rPr>
          <w:rStyle w:val="StyleUnderline"/>
        </w:rPr>
        <w:t>conservatives have already succeeded in getting leaders to agree to approve overall spending levels</w:t>
      </w:r>
      <w:r w:rsidRPr="00DF660B">
        <w:rPr>
          <w:sz w:val="16"/>
        </w:rPr>
        <w:t xml:space="preserve"> below the caps laid out in the debt limit bill, </w:t>
      </w:r>
      <w:r w:rsidRPr="00DF660B">
        <w:rPr>
          <w:rStyle w:val="StyleUnderline"/>
        </w:rPr>
        <w:t>disputes remain about whether recissions of previously approved spending count toward meeting target fiscal 2022 levels.</w:t>
      </w:r>
    </w:p>
    <w:p w14:paraId="23BB932F" w14:textId="77777777" w:rsidR="00664DD1" w:rsidRPr="00DF660B" w:rsidRDefault="00664DD1" w:rsidP="00664DD1">
      <w:pPr>
        <w:rPr>
          <w:sz w:val="16"/>
        </w:rPr>
      </w:pPr>
      <w:r w:rsidRPr="00DF660B">
        <w:rPr>
          <w:sz w:val="16"/>
        </w:rPr>
        <w:t xml:space="preserve">“This is a math discussion. And </w:t>
      </w:r>
      <w:proofErr w:type="gramStart"/>
      <w:r w:rsidRPr="00DF660B">
        <w:rPr>
          <w:sz w:val="16"/>
        </w:rPr>
        <w:t>so</w:t>
      </w:r>
      <w:proofErr w:type="gramEnd"/>
      <w:r w:rsidRPr="00DF660B">
        <w:rPr>
          <w:sz w:val="16"/>
        </w:rPr>
        <w:t xml:space="preserve"> you know, members are </w:t>
      </w:r>
      <w:proofErr w:type="spellStart"/>
      <w:r w:rsidRPr="00DF660B">
        <w:rPr>
          <w:sz w:val="16"/>
        </w:rPr>
        <w:t>gonna</w:t>
      </w:r>
      <w:proofErr w:type="spellEnd"/>
      <w:r w:rsidRPr="00DF660B">
        <w:rPr>
          <w:sz w:val="16"/>
        </w:rPr>
        <w:t xml:space="preserve"> have to get comfortable with a certain number on all sides of our conference,” </w:t>
      </w:r>
      <w:proofErr w:type="spellStart"/>
      <w:r w:rsidRPr="00DF660B">
        <w:rPr>
          <w:sz w:val="16"/>
        </w:rPr>
        <w:t>Donalds</w:t>
      </w:r>
      <w:proofErr w:type="spellEnd"/>
      <w:r w:rsidRPr="00DF660B">
        <w:rPr>
          <w:sz w:val="16"/>
        </w:rPr>
        <w:t xml:space="preserve"> said.</w:t>
      </w:r>
    </w:p>
    <w:p w14:paraId="6E0A2E17" w14:textId="77777777" w:rsidR="00664DD1" w:rsidRPr="00DF660B" w:rsidRDefault="00664DD1" w:rsidP="00664DD1">
      <w:pPr>
        <w:rPr>
          <w:sz w:val="16"/>
        </w:rPr>
      </w:pPr>
      <w:proofErr w:type="spellStart"/>
      <w:r w:rsidRPr="00DF660B">
        <w:rPr>
          <w:sz w:val="16"/>
        </w:rPr>
        <w:t>Donalds</w:t>
      </w:r>
      <w:proofErr w:type="spellEnd"/>
      <w:r w:rsidRPr="00DF660B">
        <w:rPr>
          <w:sz w:val="16"/>
        </w:rPr>
        <w:t xml:space="preserve"> was among the group of </w:t>
      </w:r>
      <w:r w:rsidRPr="00DF660B">
        <w:rPr>
          <w:rStyle w:val="StyleUnderline"/>
        </w:rPr>
        <w:t>21 conservatives that sent a letter</w:t>
      </w:r>
      <w:r w:rsidRPr="00DF660B">
        <w:rPr>
          <w:sz w:val="16"/>
        </w:rPr>
        <w:t> earlier this month </w:t>
      </w:r>
      <w:r w:rsidRPr="00DF660B">
        <w:rPr>
          <w:rStyle w:val="StyleUnderline"/>
        </w:rPr>
        <w:t>pledging not to back appropriations bills</w:t>
      </w:r>
      <w:r w:rsidRPr="00DF660B">
        <w:rPr>
          <w:sz w:val="16"/>
        </w:rPr>
        <w:t xml:space="preserve"> “effectively </w:t>
      </w:r>
      <w:r w:rsidRPr="00DF660B">
        <w:rPr>
          <w:rStyle w:val="StyleUnderline"/>
        </w:rPr>
        <w:t>in line” with the budget caps agreed to by McCarthy</w:t>
      </w:r>
      <w:r w:rsidRPr="00DF660B">
        <w:rPr>
          <w:sz w:val="16"/>
        </w:rPr>
        <w:t xml:space="preserve"> and Biden </w:t>
      </w:r>
      <w:r w:rsidRPr="00DF660B">
        <w:rPr>
          <w:rStyle w:val="StyleUnderline"/>
        </w:rPr>
        <w:t>as part of the Fiscal Responsibility Act debt limit deal</w:t>
      </w:r>
      <w:r w:rsidRPr="00DF660B">
        <w:rPr>
          <w:sz w:val="16"/>
        </w:rPr>
        <w:t>, while calling for a top line at fiscal 2022 levels.</w:t>
      </w:r>
    </w:p>
    <w:p w14:paraId="17971527" w14:textId="77777777" w:rsidR="00664DD1" w:rsidRPr="00DF660B" w:rsidRDefault="00664DD1" w:rsidP="00664DD1">
      <w:pPr>
        <w:rPr>
          <w:sz w:val="16"/>
        </w:rPr>
      </w:pPr>
      <w:r w:rsidRPr="00DF660B">
        <w:rPr>
          <w:sz w:val="16"/>
        </w:rPr>
        <w:t xml:space="preserve">The group also voiced </w:t>
      </w:r>
      <w:r w:rsidRPr="00DF660B">
        <w:rPr>
          <w:rStyle w:val="StyleUnderline"/>
        </w:rPr>
        <w:t>opposition to the use of “</w:t>
      </w:r>
      <w:r w:rsidRPr="00DF660B">
        <w:rPr>
          <w:rStyle w:val="Emphasis"/>
        </w:rPr>
        <w:t>reallocated rescissions</w:t>
      </w:r>
      <w:r w:rsidRPr="00DF660B">
        <w:rPr>
          <w:rStyle w:val="StyleUnderline"/>
        </w:rPr>
        <w:t xml:space="preserve"> to increase </w:t>
      </w:r>
      <w:r w:rsidRPr="00DF660B">
        <w:rPr>
          <w:rStyle w:val="Emphasis"/>
        </w:rPr>
        <w:t>discretionary spending</w:t>
      </w:r>
      <w:r w:rsidRPr="00DF660B">
        <w:rPr>
          <w:rStyle w:val="StyleUnderline"/>
        </w:rPr>
        <w:t xml:space="preserve"> above that top-line</w:t>
      </w:r>
      <w:r w:rsidRPr="00DF660B">
        <w:rPr>
          <w:sz w:val="16"/>
        </w:rPr>
        <w:t xml:space="preserve">,” decrying what some have called a “budgetary gimmick” to include recissions in getting </w:t>
      </w:r>
      <w:proofErr w:type="gramStart"/>
      <w:r w:rsidRPr="00DF660B">
        <w:rPr>
          <w:sz w:val="16"/>
        </w:rPr>
        <w:t>to</w:t>
      </w:r>
      <w:proofErr w:type="gramEnd"/>
      <w:r w:rsidRPr="00DF660B">
        <w:rPr>
          <w:sz w:val="16"/>
        </w:rPr>
        <w:t xml:space="preserve"> fiscal 2022 levels. </w:t>
      </w:r>
    </w:p>
    <w:p w14:paraId="1A13491E" w14:textId="77777777" w:rsidR="00664DD1" w:rsidRPr="00DF660B" w:rsidRDefault="00664DD1" w:rsidP="00664DD1">
      <w:pPr>
        <w:rPr>
          <w:sz w:val="16"/>
        </w:rPr>
      </w:pPr>
      <w:r w:rsidRPr="00DF660B">
        <w:rPr>
          <w:sz w:val="16"/>
        </w:rPr>
        <w:t xml:space="preserve">But that marks a tough task for GOP appropriators, </w:t>
      </w:r>
      <w:r w:rsidRPr="00DF660B">
        <w:rPr>
          <w:rStyle w:val="StyleUnderline"/>
        </w:rPr>
        <w:t xml:space="preserve">who have already proposed clawing back billions of dollars of funding previously allocated for Democratic priorities and repurposing them for areas like border and </w:t>
      </w:r>
      <w:r w:rsidRPr="00DF660B">
        <w:rPr>
          <w:rStyle w:val="Emphasis"/>
        </w:rPr>
        <w:t>national security</w:t>
      </w:r>
      <w:r w:rsidRPr="00DF660B">
        <w:rPr>
          <w:rStyle w:val="StyleUnderline"/>
        </w:rPr>
        <w:t>.</w:t>
      </w:r>
      <w:r w:rsidRPr="00DF660B">
        <w:rPr>
          <w:sz w:val="16"/>
        </w:rPr>
        <w:t>  While they approve of spending increases in some areas — like defense, and to account for higher costs due to inflation — that would necessitate deeper cuts in other areas that Democrats will surely not support.</w:t>
      </w:r>
    </w:p>
    <w:p w14:paraId="70E8D677" w14:textId="77777777" w:rsidR="00664DD1" w:rsidRPr="00DF660B" w:rsidRDefault="00664DD1" w:rsidP="00664DD1">
      <w:pPr>
        <w:rPr>
          <w:sz w:val="16"/>
        </w:rPr>
      </w:pPr>
      <w:r w:rsidRPr="00DF660B">
        <w:rPr>
          <w:sz w:val="16"/>
        </w:rPr>
        <w:t>“You have to work to get the 218,” said Rep. David Joyce (R-Ohio), a subcommittee chairman on the House Appropriations Committee and chairman of the moderate Republican Governance Group caucus. </w:t>
      </w:r>
    </w:p>
    <w:p w14:paraId="2F7899E1" w14:textId="77777777" w:rsidR="00664DD1" w:rsidRPr="00DF660B" w:rsidRDefault="00664DD1" w:rsidP="00664DD1">
      <w:pPr>
        <w:rPr>
          <w:sz w:val="16"/>
        </w:rPr>
      </w:pPr>
      <w:r w:rsidRPr="00DF660B">
        <w:rPr>
          <w:sz w:val="16"/>
        </w:rPr>
        <w:t>“</w:t>
      </w:r>
      <w:r w:rsidRPr="00DF660B">
        <w:rPr>
          <w:rStyle w:val="StyleUnderline"/>
        </w:rPr>
        <w:t xml:space="preserve">You’re not </w:t>
      </w:r>
      <w:proofErr w:type="spellStart"/>
      <w:r w:rsidRPr="00DF660B">
        <w:rPr>
          <w:rStyle w:val="StyleUnderline"/>
        </w:rPr>
        <w:t>gonna</w:t>
      </w:r>
      <w:proofErr w:type="spellEnd"/>
      <w:r w:rsidRPr="00DF660B">
        <w:rPr>
          <w:rStyle w:val="StyleUnderline"/>
        </w:rPr>
        <w:t xml:space="preserve"> get everything you want. But they are getting </w:t>
      </w:r>
      <w:proofErr w:type="gramStart"/>
      <w:r w:rsidRPr="00DF660B">
        <w:rPr>
          <w:rStyle w:val="StyleUnderline"/>
        </w:rPr>
        <w:t>numbers</w:t>
      </w:r>
      <w:proofErr w:type="gramEnd"/>
      <w:r w:rsidRPr="00DF660B">
        <w:rPr>
          <w:rStyle w:val="StyleUnderline"/>
        </w:rPr>
        <w:t xml:space="preserve">-wise and </w:t>
      </w:r>
      <w:r w:rsidRPr="00DF660B">
        <w:rPr>
          <w:rStyle w:val="Emphasis"/>
        </w:rPr>
        <w:t>policy-wise</w:t>
      </w:r>
      <w:r w:rsidRPr="00DF660B">
        <w:rPr>
          <w:rStyle w:val="StyleUnderline"/>
        </w:rPr>
        <w:t xml:space="preserve"> many of the things that are good for them</w:t>
      </w:r>
      <w:r w:rsidRPr="00DF660B">
        <w:rPr>
          <w:sz w:val="16"/>
        </w:rPr>
        <w:t xml:space="preserve">,” Joyce said of the </w:t>
      </w:r>
      <w:proofErr w:type="spellStart"/>
      <w:r w:rsidRPr="00DF660B">
        <w:rPr>
          <w:sz w:val="16"/>
        </w:rPr>
        <w:t>hard-line</w:t>
      </w:r>
      <w:proofErr w:type="spellEnd"/>
      <w:r w:rsidRPr="00DF660B">
        <w:rPr>
          <w:sz w:val="16"/>
        </w:rPr>
        <w:t xml:space="preserve"> conservative members. </w:t>
      </w:r>
    </w:p>
    <w:p w14:paraId="40B40FF3" w14:textId="77777777" w:rsidR="00664DD1" w:rsidRPr="00DF660B" w:rsidRDefault="00664DD1" w:rsidP="00664DD1">
      <w:pPr>
        <w:rPr>
          <w:sz w:val="16"/>
        </w:rPr>
      </w:pPr>
      <w:r w:rsidRPr="00DF660B">
        <w:rPr>
          <w:sz w:val="16"/>
        </w:rPr>
        <w:t xml:space="preserve">And he advocated for passing bills that may not be </w:t>
      </w:r>
      <w:proofErr w:type="gramStart"/>
      <w:r w:rsidRPr="00DF660B">
        <w:rPr>
          <w:sz w:val="16"/>
        </w:rPr>
        <w:t>perfect, but</w:t>
      </w:r>
      <w:proofErr w:type="gramEnd"/>
      <w:r w:rsidRPr="00DF660B">
        <w:rPr>
          <w:sz w:val="16"/>
        </w:rPr>
        <w:t xml:space="preserve"> can have a major impact on administration policy.</w:t>
      </w:r>
    </w:p>
    <w:p w14:paraId="56D4B47E" w14:textId="77777777" w:rsidR="00664DD1" w:rsidRPr="00DF660B" w:rsidRDefault="00664DD1" w:rsidP="00664DD1">
      <w:pPr>
        <w:rPr>
          <w:sz w:val="16"/>
        </w:rPr>
      </w:pPr>
      <w:r w:rsidRPr="00DF660B">
        <w:rPr>
          <w:sz w:val="16"/>
        </w:rPr>
        <w:t xml:space="preserve">“It’s important to pass </w:t>
      </w:r>
      <w:r w:rsidRPr="00DF660B">
        <w:rPr>
          <w:rStyle w:val="StyleUnderline"/>
        </w:rPr>
        <w:t xml:space="preserve">appropriations bills that </w:t>
      </w:r>
      <w:r w:rsidRPr="00DF660B">
        <w:rPr>
          <w:rStyle w:val="Emphasis"/>
        </w:rPr>
        <w:t>dictate</w:t>
      </w:r>
      <w:r w:rsidRPr="00DF660B">
        <w:rPr>
          <w:rStyle w:val="StyleUnderline"/>
        </w:rPr>
        <w:t xml:space="preserve"> the </w:t>
      </w:r>
      <w:r w:rsidRPr="00DF660B">
        <w:rPr>
          <w:rStyle w:val="Emphasis"/>
        </w:rPr>
        <w:t>policies</w:t>
      </w:r>
      <w:r w:rsidRPr="00DF660B">
        <w:rPr>
          <w:rStyle w:val="StyleUnderline"/>
        </w:rPr>
        <w:t xml:space="preserve"> and </w:t>
      </w:r>
      <w:r w:rsidRPr="00DF660B">
        <w:rPr>
          <w:rStyle w:val="Emphasis"/>
        </w:rPr>
        <w:t>procedures</w:t>
      </w:r>
      <w:r w:rsidRPr="00DF660B">
        <w:rPr>
          <w:rStyle w:val="StyleUnderline"/>
        </w:rPr>
        <w:t xml:space="preserve"> and how the money is going to be spent and where it’s going to be spent</w:t>
      </w:r>
      <w:r w:rsidRPr="00DF660B">
        <w:rPr>
          <w:sz w:val="16"/>
        </w:rPr>
        <w:t>,” Joyce said, adding that it’s “certainly an understanding we haven’t reached yet.”</w:t>
      </w:r>
    </w:p>
    <w:p w14:paraId="2DBAE7E3" w14:textId="25B14F14" w:rsidR="00664DD1" w:rsidRPr="00DF660B" w:rsidRDefault="003E572E" w:rsidP="003E572E">
      <w:pPr>
        <w:pStyle w:val="Heading3"/>
      </w:pPr>
      <w:r w:rsidRPr="00DF660B">
        <w:t xml:space="preserve">AT: </w:t>
      </w:r>
      <w:proofErr w:type="spellStart"/>
      <w:r w:rsidRPr="00DF660B">
        <w:t>Dayen</w:t>
      </w:r>
      <w:proofErr w:type="spellEnd"/>
      <w:r w:rsidRPr="00DF660B">
        <w:t xml:space="preserve"> bad/old</w:t>
      </w:r>
    </w:p>
    <w:p w14:paraId="463057CB" w14:textId="0D3CE9D1" w:rsidR="003E572E" w:rsidRPr="00DF660B" w:rsidRDefault="003E572E" w:rsidP="003E572E">
      <w:pPr>
        <w:pStyle w:val="Heading4"/>
      </w:pPr>
      <w:r w:rsidRPr="00DF660B">
        <w:t>Yeah, we know DKP be out here hating on our PTX DA. Yeah, we know the card is from May. Three reasons why there’s an I/L</w:t>
      </w:r>
    </w:p>
    <w:p w14:paraId="34DE580B" w14:textId="77777777" w:rsidR="003E572E" w:rsidRPr="00DF660B" w:rsidRDefault="003E572E" w:rsidP="003E572E"/>
    <w:p w14:paraId="645546C3" w14:textId="2D65979E" w:rsidR="003E572E" w:rsidRPr="00DF660B" w:rsidRDefault="003E572E" w:rsidP="003E572E">
      <w:pPr>
        <w:pStyle w:val="Heading4"/>
      </w:pPr>
      <w:r w:rsidRPr="00DF660B">
        <w:t>1—CONTINUING RESOLUTION—card is in the context of the September and January deadlines. Those deadlines still exist</w:t>
      </w:r>
      <w:r w:rsidR="00835952" w:rsidRPr="00DF660B">
        <w:t>—they’re just coming up faster.</w:t>
      </w:r>
    </w:p>
    <w:p w14:paraId="2D3CC287" w14:textId="77777777" w:rsidR="00835952" w:rsidRPr="00DF660B" w:rsidRDefault="00835952" w:rsidP="00835952"/>
    <w:p w14:paraId="7DA8FF4E" w14:textId="042BDB2D" w:rsidR="00835952" w:rsidRPr="00DF660B" w:rsidRDefault="00835952" w:rsidP="00835952">
      <w:pPr>
        <w:pStyle w:val="Heading4"/>
      </w:pPr>
      <w:r w:rsidRPr="00DF660B">
        <w:t xml:space="preserve">2—NO IMPACT—sorry fam, you forgot to impact this </w:t>
      </w:r>
      <w:proofErr w:type="spellStart"/>
      <w:r w:rsidRPr="00DF660B">
        <w:t>arg</w:t>
      </w:r>
      <w:proofErr w:type="spellEnd"/>
      <w:r w:rsidRPr="00DF660B">
        <w:t>—no reason why the information in the card is wrong now.</w:t>
      </w:r>
    </w:p>
    <w:p w14:paraId="5E23A737" w14:textId="77777777" w:rsidR="00835952" w:rsidRPr="00DF660B" w:rsidRDefault="00835952" w:rsidP="00835952"/>
    <w:p w14:paraId="22055890" w14:textId="36503FF0" w:rsidR="00835952" w:rsidRPr="00DF660B" w:rsidRDefault="00835952" w:rsidP="00835952">
      <w:pPr>
        <w:pStyle w:val="Heading4"/>
      </w:pPr>
      <w:r w:rsidRPr="00DF660B">
        <w:t>3—Oh yeah, here’s a card from last week saying the same thing—</w:t>
      </w:r>
    </w:p>
    <w:p w14:paraId="0558DF8B" w14:textId="77777777" w:rsidR="00835952" w:rsidRPr="00DF660B" w:rsidRDefault="00835952" w:rsidP="00835952">
      <w:pPr>
        <w:pStyle w:val="Heading4"/>
      </w:pPr>
      <w:r w:rsidRPr="00DF660B">
        <w:t>Freedom Caucus cuts would be detrimental to national security and military readiness.</w:t>
      </w:r>
    </w:p>
    <w:p w14:paraId="3D8489B3" w14:textId="77777777" w:rsidR="00835952" w:rsidRPr="00DF660B" w:rsidRDefault="00835952" w:rsidP="00835952">
      <w:r w:rsidRPr="00DF660B">
        <w:rPr>
          <w:rStyle w:val="Style13ptBold"/>
        </w:rPr>
        <w:t xml:space="preserve">Brooks &amp; </w:t>
      </w:r>
      <w:proofErr w:type="spellStart"/>
      <w:r w:rsidRPr="00DF660B">
        <w:rPr>
          <w:rStyle w:val="Style13ptBold"/>
        </w:rPr>
        <w:t>Folley</w:t>
      </w:r>
      <w:proofErr w:type="spellEnd"/>
      <w:r w:rsidRPr="00DF660B">
        <w:rPr>
          <w:rStyle w:val="Style13ptBold"/>
        </w:rPr>
        <w:t xml:space="preserve">, 7/24 </w:t>
      </w:r>
      <w:r w:rsidRPr="00DF660B">
        <w:t xml:space="preserve">[Emily Brooks, reporter for The Hill, Aris </w:t>
      </w:r>
      <w:proofErr w:type="spellStart"/>
      <w:r w:rsidRPr="00DF660B">
        <w:t>Folley</w:t>
      </w:r>
      <w:proofErr w:type="spellEnd"/>
      <w:r w:rsidRPr="00DF660B">
        <w:t>, reporter for the Hill, ‘House, Senate divides over funding grow as time left for spending bill shrinks’, The Hill, https://thehill.com/business/appropriations/4110810-house-senate-divides-over-funding-grow-as-time-left-for-spending-bills-shrinks/ //</w:t>
      </w:r>
      <w:proofErr w:type="spellStart"/>
      <w:r w:rsidRPr="00DF660B">
        <w:t>alundy</w:t>
      </w:r>
      <w:proofErr w:type="spellEnd"/>
      <w:r w:rsidRPr="00DF660B">
        <w:t>]</w:t>
      </w:r>
    </w:p>
    <w:p w14:paraId="20A36654" w14:textId="77777777" w:rsidR="00835952" w:rsidRPr="00DF660B" w:rsidRDefault="00835952" w:rsidP="00835952">
      <w:pPr>
        <w:rPr>
          <w:sz w:val="16"/>
        </w:rPr>
      </w:pPr>
      <w:r w:rsidRPr="00DF660B">
        <w:rPr>
          <w:rStyle w:val="StyleUnderline"/>
        </w:rPr>
        <w:t>Lawmakers are sprinting to finish</w:t>
      </w:r>
      <w:r w:rsidRPr="00DF660B">
        <w:rPr>
          <w:sz w:val="16"/>
        </w:rPr>
        <w:t xml:space="preserve"> as much work as possible on a dozen </w:t>
      </w:r>
      <w:r w:rsidRPr="00DF660B">
        <w:rPr>
          <w:rStyle w:val="StyleUnderline"/>
        </w:rPr>
        <w:t>appropriations bills before</w:t>
      </w:r>
      <w:r w:rsidRPr="00DF660B">
        <w:rPr>
          <w:sz w:val="16"/>
        </w:rPr>
        <w:t xml:space="preserve"> a long </w:t>
      </w:r>
      <w:r w:rsidRPr="00DF660B">
        <w:rPr>
          <w:rStyle w:val="StyleUnderline"/>
        </w:rPr>
        <w:t>August recess</w:t>
      </w:r>
      <w:r w:rsidRPr="00DF660B">
        <w:rPr>
          <w:sz w:val="16"/>
        </w:rPr>
        <w:t xml:space="preserve"> begins at the end of the week.</w:t>
      </w:r>
    </w:p>
    <w:p w14:paraId="3799773D" w14:textId="77777777" w:rsidR="00835952" w:rsidRPr="00DF660B" w:rsidRDefault="00835952" w:rsidP="00835952">
      <w:pPr>
        <w:rPr>
          <w:sz w:val="16"/>
        </w:rPr>
      </w:pPr>
      <w:r w:rsidRPr="00DF660B">
        <w:rPr>
          <w:sz w:val="16"/>
        </w:rPr>
        <w:t xml:space="preserve">But </w:t>
      </w:r>
      <w:r w:rsidRPr="00DF660B">
        <w:rPr>
          <w:rStyle w:val="StyleUnderline"/>
        </w:rPr>
        <w:t>major divides</w:t>
      </w:r>
      <w:r w:rsidRPr="00DF660B">
        <w:rPr>
          <w:sz w:val="16"/>
        </w:rPr>
        <w:t xml:space="preserve"> between the House and Senate on spending levels — </w:t>
      </w:r>
      <w:r w:rsidRPr="00DF660B">
        <w:rPr>
          <w:rStyle w:val="StyleUnderline"/>
        </w:rPr>
        <w:t>as well as pressure from conservatives on</w:t>
      </w:r>
      <w:r w:rsidRPr="00DF660B">
        <w:rPr>
          <w:sz w:val="16"/>
        </w:rPr>
        <w:t xml:space="preserve"> Speaker Kevin </w:t>
      </w:r>
      <w:r w:rsidRPr="00DF660B">
        <w:rPr>
          <w:rStyle w:val="StyleUnderline"/>
        </w:rPr>
        <w:t>McCarthy</w:t>
      </w:r>
      <w:r w:rsidRPr="00DF660B">
        <w:rPr>
          <w:sz w:val="16"/>
        </w:rPr>
        <w:t> (R-Calif.) — </w:t>
      </w:r>
      <w:r w:rsidRPr="00DF660B">
        <w:rPr>
          <w:rStyle w:val="StyleUnderline"/>
        </w:rPr>
        <w:t>forecast messy spending battles when lawmakers return.</w:t>
      </w:r>
    </w:p>
    <w:p w14:paraId="15802705" w14:textId="77777777" w:rsidR="00835952" w:rsidRPr="00DF660B" w:rsidRDefault="00835952" w:rsidP="00835952">
      <w:pPr>
        <w:rPr>
          <w:sz w:val="16"/>
        </w:rPr>
      </w:pPr>
      <w:r w:rsidRPr="00DF660B">
        <w:rPr>
          <w:sz w:val="16"/>
        </w:rPr>
        <w:t xml:space="preserve">Most </w:t>
      </w:r>
      <w:r w:rsidRPr="00DF660B">
        <w:rPr>
          <w:rStyle w:val="StyleUnderline"/>
        </w:rPr>
        <w:t>spending bills have advanced</w:t>
      </w:r>
      <w:r w:rsidRPr="00DF660B">
        <w:rPr>
          <w:sz w:val="16"/>
        </w:rPr>
        <w:t xml:space="preserve"> in the </w:t>
      </w:r>
      <w:r w:rsidRPr="00DF660B">
        <w:rPr>
          <w:rStyle w:val="StyleUnderline"/>
        </w:rPr>
        <w:t>House</w:t>
      </w:r>
      <w:r w:rsidRPr="00DF660B">
        <w:rPr>
          <w:sz w:val="16"/>
        </w:rPr>
        <w:t xml:space="preserve"> and Senate </w:t>
      </w:r>
      <w:r w:rsidRPr="00DF660B">
        <w:rPr>
          <w:rStyle w:val="Emphasis"/>
        </w:rPr>
        <w:t>appropriations committees</w:t>
      </w:r>
      <w:r w:rsidRPr="00DF660B">
        <w:rPr>
          <w:sz w:val="16"/>
        </w:rPr>
        <w:t xml:space="preserve">. But </w:t>
      </w:r>
      <w:r w:rsidRPr="00DF660B">
        <w:rPr>
          <w:rStyle w:val="StyleUnderline"/>
        </w:rPr>
        <w:t>House conservatives are pushing for</w:t>
      </w:r>
      <w:r w:rsidRPr="00DF660B">
        <w:rPr>
          <w:sz w:val="16"/>
        </w:rPr>
        <w:t xml:space="preserve"> even </w:t>
      </w:r>
      <w:r w:rsidRPr="00DF660B">
        <w:rPr>
          <w:rStyle w:val="StyleUnderline"/>
        </w:rPr>
        <w:t>lower spending levels</w:t>
      </w:r>
      <w:r w:rsidRPr="00DF660B">
        <w:rPr>
          <w:sz w:val="16"/>
        </w:rPr>
        <w:t xml:space="preserve"> than what were </w:t>
      </w:r>
      <w:r w:rsidRPr="00DF660B">
        <w:rPr>
          <w:rStyle w:val="StyleUnderline"/>
        </w:rPr>
        <w:t>approved in some of those bills in committee</w:t>
      </w:r>
      <w:r w:rsidRPr="00DF660B">
        <w:rPr>
          <w:sz w:val="16"/>
        </w:rPr>
        <w:t xml:space="preserve">, </w:t>
      </w:r>
      <w:r w:rsidRPr="00DF660B">
        <w:rPr>
          <w:rStyle w:val="StyleUnderline"/>
        </w:rPr>
        <w:t>numbers</w:t>
      </w:r>
      <w:r w:rsidRPr="00DF660B">
        <w:rPr>
          <w:sz w:val="16"/>
        </w:rPr>
        <w:t xml:space="preserve"> that were already </w:t>
      </w:r>
      <w:r w:rsidRPr="00DF660B">
        <w:rPr>
          <w:rStyle w:val="StyleUnderline"/>
        </w:rPr>
        <w:t>lower than those agreed to in a debt ceiling deal</w:t>
      </w:r>
      <w:r w:rsidRPr="00DF660B">
        <w:rPr>
          <w:sz w:val="16"/>
        </w:rPr>
        <w:t xml:space="preserve"> between McCarthy and President Biden.</w:t>
      </w:r>
    </w:p>
    <w:p w14:paraId="7065A5B5" w14:textId="77777777" w:rsidR="00835952" w:rsidRPr="00DF660B" w:rsidRDefault="00835952" w:rsidP="00835952">
      <w:pPr>
        <w:rPr>
          <w:sz w:val="16"/>
        </w:rPr>
      </w:pPr>
      <w:r w:rsidRPr="00DF660B">
        <w:rPr>
          <w:sz w:val="16"/>
        </w:rPr>
        <w:t xml:space="preserve">Senate </w:t>
      </w:r>
      <w:r w:rsidRPr="00DF660B">
        <w:rPr>
          <w:rStyle w:val="StyleUnderline"/>
        </w:rPr>
        <w:t>appropriators</w:t>
      </w:r>
      <w:r w:rsidRPr="00DF660B">
        <w:rPr>
          <w:sz w:val="16"/>
        </w:rPr>
        <w:t xml:space="preserve">, meanwhile, </w:t>
      </w:r>
      <w:r w:rsidRPr="00DF660B">
        <w:rPr>
          <w:rStyle w:val="StyleUnderline"/>
        </w:rPr>
        <w:t>are not only approving bills</w:t>
      </w:r>
      <w:r w:rsidRPr="00DF660B">
        <w:rPr>
          <w:sz w:val="16"/>
        </w:rPr>
        <w:t xml:space="preserve"> at levels more in line with the spending caps in the debt ceiling deal, </w:t>
      </w:r>
      <w:r w:rsidRPr="00DF660B">
        <w:rPr>
          <w:rStyle w:val="StyleUnderline"/>
        </w:rPr>
        <w:t>but also proposing additional emergency spending.</w:t>
      </w:r>
    </w:p>
    <w:p w14:paraId="0693081E" w14:textId="77777777" w:rsidR="00835952" w:rsidRPr="00DF660B" w:rsidRDefault="00835952" w:rsidP="00835952">
      <w:pPr>
        <w:rPr>
          <w:sz w:val="16"/>
        </w:rPr>
      </w:pPr>
      <w:r w:rsidRPr="00DF660B">
        <w:rPr>
          <w:rStyle w:val="StyleUnderline"/>
        </w:rPr>
        <w:t>House leaders expect to bring the first two appropriations bills to the floor this week</w:t>
      </w:r>
      <w:r w:rsidRPr="00DF660B">
        <w:rPr>
          <w:sz w:val="16"/>
        </w:rPr>
        <w:t>: one that includes the Department of Veterans Affairs and military construction, and another that includes agriculture, rural development and the Food and Drug Administration.</w:t>
      </w:r>
    </w:p>
    <w:p w14:paraId="51AB2803" w14:textId="77777777" w:rsidR="00835952" w:rsidRPr="00DF660B" w:rsidRDefault="00835952" w:rsidP="00835952">
      <w:pPr>
        <w:rPr>
          <w:rStyle w:val="StyleUnderline"/>
        </w:rPr>
      </w:pPr>
      <w:r w:rsidRPr="00DF660B">
        <w:rPr>
          <w:sz w:val="16"/>
        </w:rPr>
        <w:t xml:space="preserve">And </w:t>
      </w:r>
      <w:r w:rsidRPr="00DF660B">
        <w:rPr>
          <w:rStyle w:val="StyleUnderline"/>
        </w:rPr>
        <w:t>McCarthy reiterated his commitment to not put an omnibus spending bill on the House floor</w:t>
      </w:r>
      <w:r w:rsidRPr="00DF660B">
        <w:rPr>
          <w:sz w:val="16"/>
        </w:rPr>
        <w:t xml:space="preserve"> — </w:t>
      </w:r>
      <w:r w:rsidRPr="00DF660B">
        <w:rPr>
          <w:rStyle w:val="StyleUnderline"/>
        </w:rPr>
        <w:t>a key demand of House conservatives.</w:t>
      </w:r>
    </w:p>
    <w:p w14:paraId="2E2ACF03" w14:textId="77777777" w:rsidR="00835952" w:rsidRPr="00DF660B" w:rsidRDefault="00835952" w:rsidP="00835952">
      <w:pPr>
        <w:rPr>
          <w:sz w:val="16"/>
        </w:rPr>
      </w:pPr>
      <w:r w:rsidRPr="00DF660B">
        <w:rPr>
          <w:sz w:val="16"/>
        </w:rPr>
        <w:t>“</w:t>
      </w:r>
      <w:r w:rsidRPr="00DF660B">
        <w:rPr>
          <w:rStyle w:val="StyleUnderline"/>
        </w:rPr>
        <w:t>I will not put an omnibus on the floor of the House</w:t>
      </w:r>
      <w:r w:rsidRPr="00DF660B">
        <w:rPr>
          <w:sz w:val="16"/>
        </w:rPr>
        <w:t>,” he said. “We should do our work. We should do our job.”</w:t>
      </w:r>
    </w:p>
    <w:p w14:paraId="3B546A5A" w14:textId="77777777" w:rsidR="00835952" w:rsidRPr="00DF660B" w:rsidRDefault="00835952" w:rsidP="00835952">
      <w:pPr>
        <w:rPr>
          <w:rStyle w:val="StyleUnderline"/>
        </w:rPr>
      </w:pPr>
      <w:r w:rsidRPr="00DF660B">
        <w:rPr>
          <w:sz w:val="16"/>
        </w:rPr>
        <w:t xml:space="preserve">But </w:t>
      </w:r>
      <w:r w:rsidRPr="00DF660B">
        <w:rPr>
          <w:rStyle w:val="StyleUnderline"/>
        </w:rPr>
        <w:t xml:space="preserve">the funding gulf between the House and Senate is only getting </w:t>
      </w:r>
      <w:r w:rsidRPr="00DF660B">
        <w:rPr>
          <w:rStyle w:val="Emphasis"/>
        </w:rPr>
        <w:t>wider</w:t>
      </w:r>
      <w:r w:rsidRPr="00DF660B">
        <w:rPr>
          <w:rStyle w:val="StyleUnderline"/>
        </w:rPr>
        <w:t>.</w:t>
      </w:r>
    </w:p>
    <w:p w14:paraId="3080C461" w14:textId="77777777" w:rsidR="00835952" w:rsidRPr="00DF660B" w:rsidRDefault="00835952" w:rsidP="00835952">
      <w:pPr>
        <w:rPr>
          <w:sz w:val="16"/>
        </w:rPr>
      </w:pPr>
      <w:r w:rsidRPr="00DF660B">
        <w:rPr>
          <w:sz w:val="16"/>
        </w:rPr>
        <w:t>Senate Appropriations Chairwoman Patty Murray (D-Wash.) announced Thursday that she and Sen. Susan Collins (Maine), the top Republican on the panel, reached a deal to add $13.7 billion in additional emergency funding on top of their appropriations bills. The deal included $8 billion for defense programs and $5.7 billion for nondefense programs.</w:t>
      </w:r>
    </w:p>
    <w:p w14:paraId="56FA943B" w14:textId="77777777" w:rsidR="00835952" w:rsidRPr="00DF660B" w:rsidRDefault="00835952" w:rsidP="00835952">
      <w:pPr>
        <w:rPr>
          <w:sz w:val="16"/>
        </w:rPr>
      </w:pPr>
      <w:r w:rsidRPr="00DF660B">
        <w:rPr>
          <w:sz w:val="16"/>
        </w:rPr>
        <w:t>“</w:t>
      </w:r>
      <w:r w:rsidRPr="00DF660B">
        <w:rPr>
          <w:rStyle w:val="StyleUnderline"/>
        </w:rPr>
        <w:t>Many of us have been clear since the debt limit agreement</w:t>
      </w:r>
      <w:r w:rsidRPr="00DF660B">
        <w:rPr>
          <w:sz w:val="16"/>
        </w:rPr>
        <w:t xml:space="preserve"> was first unveiled </w:t>
      </w:r>
      <w:r w:rsidRPr="00DF660B">
        <w:rPr>
          <w:rStyle w:val="StyleUnderline"/>
          <w:b/>
          <w:bCs/>
        </w:rPr>
        <w:t xml:space="preserve">that we believed it would woefully </w:t>
      </w:r>
      <w:r w:rsidRPr="00DF660B">
        <w:rPr>
          <w:rStyle w:val="Emphasis"/>
        </w:rPr>
        <w:t>underfund</w:t>
      </w:r>
      <w:r w:rsidRPr="00DF660B">
        <w:rPr>
          <w:rStyle w:val="StyleUnderline"/>
          <w:b/>
          <w:bCs/>
        </w:rPr>
        <w:t xml:space="preserve"> our </w:t>
      </w:r>
      <w:r w:rsidRPr="00DF660B">
        <w:rPr>
          <w:rStyle w:val="Emphasis"/>
        </w:rPr>
        <w:t>national defense</w:t>
      </w:r>
      <w:r w:rsidRPr="00DF660B">
        <w:rPr>
          <w:rStyle w:val="StyleUnderline"/>
          <w:b/>
          <w:bCs/>
        </w:rPr>
        <w:t xml:space="preserve">, our </w:t>
      </w:r>
      <w:r w:rsidRPr="00DF660B">
        <w:rPr>
          <w:rStyle w:val="Emphasis"/>
        </w:rPr>
        <w:t>homeland security</w:t>
      </w:r>
      <w:r w:rsidRPr="00DF660B">
        <w:rPr>
          <w:rStyle w:val="StyleUnderline"/>
          <w:b/>
          <w:bCs/>
        </w:rPr>
        <w:t xml:space="preserve">, certain </w:t>
      </w:r>
      <w:r w:rsidRPr="00DF660B">
        <w:rPr>
          <w:rStyle w:val="Emphasis"/>
        </w:rPr>
        <w:t>security accounts</w:t>
      </w:r>
      <w:r w:rsidRPr="00DF660B">
        <w:rPr>
          <w:rStyle w:val="StyleUnderline"/>
          <w:b/>
          <w:bCs/>
        </w:rPr>
        <w:t xml:space="preserve"> and the bill before us at a very </w:t>
      </w:r>
      <w:r w:rsidRPr="00DF660B">
        <w:rPr>
          <w:rStyle w:val="Emphasis"/>
        </w:rPr>
        <w:t>dangerous time</w:t>
      </w:r>
      <w:r w:rsidRPr="00DF660B">
        <w:rPr>
          <w:sz w:val="16"/>
        </w:rPr>
        <w:t>,” Collins said at the time.</w:t>
      </w:r>
    </w:p>
    <w:p w14:paraId="661570DA" w14:textId="77777777" w:rsidR="00835952" w:rsidRPr="00DF660B" w:rsidRDefault="00835952" w:rsidP="00835952">
      <w:pPr>
        <w:rPr>
          <w:rStyle w:val="StyleUnderline"/>
        </w:rPr>
      </w:pPr>
      <w:r w:rsidRPr="00DF660B">
        <w:rPr>
          <w:sz w:val="16"/>
        </w:rPr>
        <w:t>The announcement has already prompted pushback from Republicans in the lower chamber, where Rep. Dusty Johnson (R-S.D.) called further spending “</w:t>
      </w:r>
      <w:r w:rsidRPr="00DF660B">
        <w:rPr>
          <w:rStyle w:val="StyleUnderline"/>
        </w:rPr>
        <w:t>a non-starter in the House.”</w:t>
      </w:r>
    </w:p>
    <w:p w14:paraId="5F9737BB" w14:textId="77777777" w:rsidR="00835952" w:rsidRPr="00DF660B" w:rsidRDefault="00835952" w:rsidP="00835952">
      <w:pPr>
        <w:rPr>
          <w:rStyle w:val="StyleUnderline"/>
        </w:rPr>
      </w:pPr>
      <w:r w:rsidRPr="00DF660B">
        <w:rPr>
          <w:sz w:val="16"/>
        </w:rPr>
        <w:t xml:space="preserve">Sen. Joe Manchin (D-W.Va.), who serves on the Appropriations panel, also came out against the move, calling it </w:t>
      </w:r>
      <w:r w:rsidRPr="00DF660B">
        <w:rPr>
          <w:rStyle w:val="StyleUnderline"/>
        </w:rPr>
        <w:t>“just plain wrong” and saying it would take Congress “off the promising path that we have started on to get our fiscal house back in order.”</w:t>
      </w:r>
    </w:p>
    <w:p w14:paraId="4741E749" w14:textId="77777777" w:rsidR="00835952" w:rsidRPr="00DF660B" w:rsidRDefault="00835952" w:rsidP="00835952">
      <w:pPr>
        <w:rPr>
          <w:rStyle w:val="StyleUnderline"/>
        </w:rPr>
      </w:pPr>
      <w:r w:rsidRPr="00DF660B">
        <w:rPr>
          <w:sz w:val="16"/>
        </w:rPr>
        <w:t xml:space="preserve">Meanwhile in the House, </w:t>
      </w:r>
      <w:r w:rsidRPr="00DF660B">
        <w:rPr>
          <w:rStyle w:val="StyleUnderline"/>
        </w:rPr>
        <w:t>conservatives are continuing to put pressure on GOP leaders to lower spending, and disputes remain about overall top-line spending numbers.</w:t>
      </w:r>
    </w:p>
    <w:p w14:paraId="4652BA01" w14:textId="77777777" w:rsidR="00835952" w:rsidRPr="00DF660B" w:rsidRDefault="00835952" w:rsidP="00835952">
      <w:pPr>
        <w:rPr>
          <w:sz w:val="16"/>
        </w:rPr>
      </w:pPr>
      <w:r w:rsidRPr="00DF660B">
        <w:rPr>
          <w:sz w:val="16"/>
        </w:rPr>
        <w:t xml:space="preserve">“Oh, there are going to be changes” to the spending bills already approved by the Appropriations committee, House Freedom Caucus member Rep. Byron </w:t>
      </w:r>
      <w:proofErr w:type="spellStart"/>
      <w:r w:rsidRPr="00DF660B">
        <w:rPr>
          <w:sz w:val="16"/>
        </w:rPr>
        <w:t>Donalds</w:t>
      </w:r>
      <w:proofErr w:type="spellEnd"/>
      <w:r w:rsidRPr="00DF660B">
        <w:rPr>
          <w:sz w:val="16"/>
        </w:rPr>
        <w:t> (R-Fla.) said.</w:t>
      </w:r>
    </w:p>
    <w:p w14:paraId="6EB69413" w14:textId="77777777" w:rsidR="00835952" w:rsidRPr="00DF660B" w:rsidRDefault="00835952" w:rsidP="00835952">
      <w:pPr>
        <w:rPr>
          <w:rStyle w:val="StyleUnderline"/>
        </w:rPr>
      </w:pPr>
      <w:r w:rsidRPr="00DF660B">
        <w:rPr>
          <w:sz w:val="16"/>
        </w:rPr>
        <w:t xml:space="preserve">While </w:t>
      </w:r>
      <w:r w:rsidRPr="00DF660B">
        <w:rPr>
          <w:rStyle w:val="StyleUnderline"/>
        </w:rPr>
        <w:t>conservatives have already succeeded in getting leaders to agree to approve overall spending levels</w:t>
      </w:r>
      <w:r w:rsidRPr="00DF660B">
        <w:rPr>
          <w:sz w:val="16"/>
        </w:rPr>
        <w:t xml:space="preserve"> below the caps laid out in the debt limit bill, </w:t>
      </w:r>
      <w:r w:rsidRPr="00DF660B">
        <w:rPr>
          <w:rStyle w:val="StyleUnderline"/>
        </w:rPr>
        <w:t>disputes remain about whether recissions of previously approved spending count toward meeting target fiscal 2022 levels.</w:t>
      </w:r>
    </w:p>
    <w:p w14:paraId="6D5B8354" w14:textId="77777777" w:rsidR="00835952" w:rsidRPr="00DF660B" w:rsidRDefault="00835952" w:rsidP="00835952">
      <w:pPr>
        <w:rPr>
          <w:sz w:val="16"/>
        </w:rPr>
      </w:pPr>
      <w:r w:rsidRPr="00DF660B">
        <w:rPr>
          <w:sz w:val="16"/>
        </w:rPr>
        <w:t xml:space="preserve">“This is a math discussion. And </w:t>
      </w:r>
      <w:proofErr w:type="gramStart"/>
      <w:r w:rsidRPr="00DF660B">
        <w:rPr>
          <w:sz w:val="16"/>
        </w:rPr>
        <w:t>so</w:t>
      </w:r>
      <w:proofErr w:type="gramEnd"/>
      <w:r w:rsidRPr="00DF660B">
        <w:rPr>
          <w:sz w:val="16"/>
        </w:rPr>
        <w:t xml:space="preserve"> you know, members are </w:t>
      </w:r>
      <w:proofErr w:type="spellStart"/>
      <w:r w:rsidRPr="00DF660B">
        <w:rPr>
          <w:sz w:val="16"/>
        </w:rPr>
        <w:t>gonna</w:t>
      </w:r>
      <w:proofErr w:type="spellEnd"/>
      <w:r w:rsidRPr="00DF660B">
        <w:rPr>
          <w:sz w:val="16"/>
        </w:rPr>
        <w:t xml:space="preserve"> have to get comfortable with a certain number on all sides of our conference,” </w:t>
      </w:r>
      <w:proofErr w:type="spellStart"/>
      <w:r w:rsidRPr="00DF660B">
        <w:rPr>
          <w:sz w:val="16"/>
        </w:rPr>
        <w:t>Donalds</w:t>
      </w:r>
      <w:proofErr w:type="spellEnd"/>
      <w:r w:rsidRPr="00DF660B">
        <w:rPr>
          <w:sz w:val="16"/>
        </w:rPr>
        <w:t xml:space="preserve"> said.</w:t>
      </w:r>
    </w:p>
    <w:p w14:paraId="6ACA130B" w14:textId="77777777" w:rsidR="00835952" w:rsidRPr="00DF660B" w:rsidRDefault="00835952" w:rsidP="00835952">
      <w:pPr>
        <w:rPr>
          <w:sz w:val="16"/>
        </w:rPr>
      </w:pPr>
      <w:proofErr w:type="spellStart"/>
      <w:r w:rsidRPr="00DF660B">
        <w:rPr>
          <w:sz w:val="16"/>
        </w:rPr>
        <w:t>Donalds</w:t>
      </w:r>
      <w:proofErr w:type="spellEnd"/>
      <w:r w:rsidRPr="00DF660B">
        <w:rPr>
          <w:sz w:val="16"/>
        </w:rPr>
        <w:t xml:space="preserve"> was among the group of </w:t>
      </w:r>
      <w:r w:rsidRPr="00DF660B">
        <w:rPr>
          <w:rStyle w:val="StyleUnderline"/>
        </w:rPr>
        <w:t>21 conservatives that sent a letter</w:t>
      </w:r>
      <w:r w:rsidRPr="00DF660B">
        <w:rPr>
          <w:sz w:val="16"/>
        </w:rPr>
        <w:t> earlier this month </w:t>
      </w:r>
      <w:r w:rsidRPr="00DF660B">
        <w:rPr>
          <w:rStyle w:val="StyleUnderline"/>
        </w:rPr>
        <w:t>pledging not to back appropriations bills</w:t>
      </w:r>
      <w:r w:rsidRPr="00DF660B">
        <w:rPr>
          <w:sz w:val="16"/>
        </w:rPr>
        <w:t xml:space="preserve"> “effectively </w:t>
      </w:r>
      <w:r w:rsidRPr="00DF660B">
        <w:rPr>
          <w:rStyle w:val="StyleUnderline"/>
        </w:rPr>
        <w:t>in line” with the budget caps agreed to by McCarthy</w:t>
      </w:r>
      <w:r w:rsidRPr="00DF660B">
        <w:rPr>
          <w:sz w:val="16"/>
        </w:rPr>
        <w:t xml:space="preserve"> and Biden </w:t>
      </w:r>
      <w:r w:rsidRPr="00DF660B">
        <w:rPr>
          <w:rStyle w:val="StyleUnderline"/>
        </w:rPr>
        <w:t>as part of the Fiscal Responsibility Act debt limit deal</w:t>
      </w:r>
      <w:r w:rsidRPr="00DF660B">
        <w:rPr>
          <w:sz w:val="16"/>
        </w:rPr>
        <w:t>, while calling for a top line at fiscal 2022 levels.</w:t>
      </w:r>
    </w:p>
    <w:p w14:paraId="65496BA1" w14:textId="77777777" w:rsidR="00835952" w:rsidRPr="00DF660B" w:rsidRDefault="00835952" w:rsidP="00835952">
      <w:pPr>
        <w:rPr>
          <w:sz w:val="16"/>
        </w:rPr>
      </w:pPr>
      <w:r w:rsidRPr="00DF660B">
        <w:rPr>
          <w:sz w:val="16"/>
        </w:rPr>
        <w:t xml:space="preserve">The group also voiced </w:t>
      </w:r>
      <w:r w:rsidRPr="00DF660B">
        <w:rPr>
          <w:rStyle w:val="StyleUnderline"/>
        </w:rPr>
        <w:t>opposition to the use of “</w:t>
      </w:r>
      <w:r w:rsidRPr="00DF660B">
        <w:rPr>
          <w:rStyle w:val="Emphasis"/>
        </w:rPr>
        <w:t>reallocated rescissions</w:t>
      </w:r>
      <w:r w:rsidRPr="00DF660B">
        <w:rPr>
          <w:rStyle w:val="StyleUnderline"/>
        </w:rPr>
        <w:t xml:space="preserve"> to increase </w:t>
      </w:r>
      <w:r w:rsidRPr="00DF660B">
        <w:rPr>
          <w:rStyle w:val="Emphasis"/>
        </w:rPr>
        <w:t>discretionary spending</w:t>
      </w:r>
      <w:r w:rsidRPr="00DF660B">
        <w:rPr>
          <w:rStyle w:val="StyleUnderline"/>
        </w:rPr>
        <w:t xml:space="preserve"> above that top-line</w:t>
      </w:r>
      <w:r w:rsidRPr="00DF660B">
        <w:rPr>
          <w:sz w:val="16"/>
        </w:rPr>
        <w:t xml:space="preserve">,” decrying what some have called a “budgetary gimmick” to include recissions in getting </w:t>
      </w:r>
      <w:proofErr w:type="gramStart"/>
      <w:r w:rsidRPr="00DF660B">
        <w:rPr>
          <w:sz w:val="16"/>
        </w:rPr>
        <w:t>to</w:t>
      </w:r>
      <w:proofErr w:type="gramEnd"/>
      <w:r w:rsidRPr="00DF660B">
        <w:rPr>
          <w:sz w:val="16"/>
        </w:rPr>
        <w:t xml:space="preserve"> fiscal 2022 levels. </w:t>
      </w:r>
    </w:p>
    <w:p w14:paraId="4CB2E936" w14:textId="77777777" w:rsidR="00835952" w:rsidRPr="00DF660B" w:rsidRDefault="00835952" w:rsidP="00835952">
      <w:pPr>
        <w:rPr>
          <w:sz w:val="16"/>
        </w:rPr>
      </w:pPr>
      <w:r w:rsidRPr="00DF660B">
        <w:rPr>
          <w:sz w:val="16"/>
        </w:rPr>
        <w:t xml:space="preserve">But that marks a tough task for GOP appropriators, </w:t>
      </w:r>
      <w:r w:rsidRPr="00DF660B">
        <w:rPr>
          <w:rStyle w:val="StyleUnderline"/>
        </w:rPr>
        <w:t xml:space="preserve">who have already proposed clawing back billions of dollars of funding previously allocated for Democratic priorities and repurposing them for areas like border and </w:t>
      </w:r>
      <w:r w:rsidRPr="00DF660B">
        <w:rPr>
          <w:rStyle w:val="Emphasis"/>
        </w:rPr>
        <w:t>national security</w:t>
      </w:r>
      <w:r w:rsidRPr="00DF660B">
        <w:rPr>
          <w:rStyle w:val="StyleUnderline"/>
        </w:rPr>
        <w:t>.</w:t>
      </w:r>
      <w:r w:rsidRPr="00DF660B">
        <w:rPr>
          <w:sz w:val="16"/>
        </w:rPr>
        <w:t>  While they approve of spending increases in some areas — like defense, and to account for higher costs due to inflation — that would necessitate deeper cuts in other areas that Democrats will surely not support.</w:t>
      </w:r>
    </w:p>
    <w:p w14:paraId="06A9A1C6" w14:textId="77777777" w:rsidR="00835952" w:rsidRPr="00DF660B" w:rsidRDefault="00835952" w:rsidP="00835952">
      <w:pPr>
        <w:rPr>
          <w:sz w:val="16"/>
        </w:rPr>
      </w:pPr>
      <w:r w:rsidRPr="00DF660B">
        <w:rPr>
          <w:sz w:val="16"/>
        </w:rPr>
        <w:t>“You have to work to get the 218,” said Rep. David Joyce (R-Ohio), a subcommittee chairman on the House Appropriations Committee and chairman of the moderate Republican Governance Group caucus. </w:t>
      </w:r>
    </w:p>
    <w:p w14:paraId="34AFE4A6" w14:textId="77777777" w:rsidR="00835952" w:rsidRPr="00DF660B" w:rsidRDefault="00835952" w:rsidP="00835952">
      <w:pPr>
        <w:rPr>
          <w:sz w:val="16"/>
        </w:rPr>
      </w:pPr>
      <w:r w:rsidRPr="00DF660B">
        <w:rPr>
          <w:sz w:val="16"/>
        </w:rPr>
        <w:t>“</w:t>
      </w:r>
      <w:r w:rsidRPr="00DF660B">
        <w:rPr>
          <w:rStyle w:val="StyleUnderline"/>
        </w:rPr>
        <w:t xml:space="preserve">You’re not </w:t>
      </w:r>
      <w:proofErr w:type="spellStart"/>
      <w:r w:rsidRPr="00DF660B">
        <w:rPr>
          <w:rStyle w:val="StyleUnderline"/>
        </w:rPr>
        <w:t>gonna</w:t>
      </w:r>
      <w:proofErr w:type="spellEnd"/>
      <w:r w:rsidRPr="00DF660B">
        <w:rPr>
          <w:rStyle w:val="StyleUnderline"/>
        </w:rPr>
        <w:t xml:space="preserve"> get everything you want. But they are getting </w:t>
      </w:r>
      <w:proofErr w:type="gramStart"/>
      <w:r w:rsidRPr="00DF660B">
        <w:rPr>
          <w:rStyle w:val="StyleUnderline"/>
        </w:rPr>
        <w:t>numbers</w:t>
      </w:r>
      <w:proofErr w:type="gramEnd"/>
      <w:r w:rsidRPr="00DF660B">
        <w:rPr>
          <w:rStyle w:val="StyleUnderline"/>
        </w:rPr>
        <w:t xml:space="preserve">-wise and </w:t>
      </w:r>
      <w:r w:rsidRPr="00DF660B">
        <w:rPr>
          <w:rStyle w:val="Emphasis"/>
        </w:rPr>
        <w:t>policy-wise</w:t>
      </w:r>
      <w:r w:rsidRPr="00DF660B">
        <w:rPr>
          <w:rStyle w:val="StyleUnderline"/>
        </w:rPr>
        <w:t xml:space="preserve"> many of the things that are good for them</w:t>
      </w:r>
      <w:r w:rsidRPr="00DF660B">
        <w:rPr>
          <w:sz w:val="16"/>
        </w:rPr>
        <w:t xml:space="preserve">,” Joyce said of the </w:t>
      </w:r>
      <w:proofErr w:type="spellStart"/>
      <w:r w:rsidRPr="00DF660B">
        <w:rPr>
          <w:sz w:val="16"/>
        </w:rPr>
        <w:t>hard-line</w:t>
      </w:r>
      <w:proofErr w:type="spellEnd"/>
      <w:r w:rsidRPr="00DF660B">
        <w:rPr>
          <w:sz w:val="16"/>
        </w:rPr>
        <w:t xml:space="preserve"> conservative members. </w:t>
      </w:r>
    </w:p>
    <w:p w14:paraId="5AE3853A" w14:textId="77777777" w:rsidR="00835952" w:rsidRPr="00DF660B" w:rsidRDefault="00835952" w:rsidP="00835952">
      <w:pPr>
        <w:rPr>
          <w:sz w:val="16"/>
        </w:rPr>
      </w:pPr>
      <w:r w:rsidRPr="00DF660B">
        <w:rPr>
          <w:sz w:val="16"/>
        </w:rPr>
        <w:t xml:space="preserve">And he advocated for passing bills that may not be </w:t>
      </w:r>
      <w:proofErr w:type="gramStart"/>
      <w:r w:rsidRPr="00DF660B">
        <w:rPr>
          <w:sz w:val="16"/>
        </w:rPr>
        <w:t>perfect, but</w:t>
      </w:r>
      <w:proofErr w:type="gramEnd"/>
      <w:r w:rsidRPr="00DF660B">
        <w:rPr>
          <w:sz w:val="16"/>
        </w:rPr>
        <w:t xml:space="preserve"> can have a major impact on administration policy.</w:t>
      </w:r>
    </w:p>
    <w:p w14:paraId="657AE280" w14:textId="77777777" w:rsidR="00835952" w:rsidRPr="00DF660B" w:rsidRDefault="00835952" w:rsidP="00835952">
      <w:pPr>
        <w:rPr>
          <w:sz w:val="16"/>
        </w:rPr>
      </w:pPr>
      <w:r w:rsidRPr="00DF660B">
        <w:rPr>
          <w:sz w:val="16"/>
        </w:rPr>
        <w:t xml:space="preserve">“It’s important to pass </w:t>
      </w:r>
      <w:r w:rsidRPr="00DF660B">
        <w:rPr>
          <w:rStyle w:val="StyleUnderline"/>
        </w:rPr>
        <w:t xml:space="preserve">appropriations bills that </w:t>
      </w:r>
      <w:r w:rsidRPr="00DF660B">
        <w:rPr>
          <w:rStyle w:val="Emphasis"/>
        </w:rPr>
        <w:t>dictate</w:t>
      </w:r>
      <w:r w:rsidRPr="00DF660B">
        <w:rPr>
          <w:rStyle w:val="StyleUnderline"/>
        </w:rPr>
        <w:t xml:space="preserve"> the </w:t>
      </w:r>
      <w:r w:rsidRPr="00DF660B">
        <w:rPr>
          <w:rStyle w:val="Emphasis"/>
        </w:rPr>
        <w:t>policies</w:t>
      </w:r>
      <w:r w:rsidRPr="00DF660B">
        <w:rPr>
          <w:rStyle w:val="StyleUnderline"/>
        </w:rPr>
        <w:t xml:space="preserve"> and </w:t>
      </w:r>
      <w:r w:rsidRPr="00DF660B">
        <w:rPr>
          <w:rStyle w:val="Emphasis"/>
        </w:rPr>
        <w:t>procedures</w:t>
      </w:r>
      <w:r w:rsidRPr="00DF660B">
        <w:rPr>
          <w:rStyle w:val="StyleUnderline"/>
        </w:rPr>
        <w:t xml:space="preserve"> and how the money is going to be spent and where it’s going to be spent</w:t>
      </w:r>
      <w:r w:rsidRPr="00DF660B">
        <w:rPr>
          <w:sz w:val="16"/>
        </w:rPr>
        <w:t>,” Joyce said, adding that it’s “certainly an understanding we haven’t reached yet.”</w:t>
      </w:r>
    </w:p>
    <w:p w14:paraId="75F0758C" w14:textId="77777777" w:rsidR="00835952" w:rsidRPr="00DF660B" w:rsidRDefault="00835952" w:rsidP="00835952"/>
    <w:p w14:paraId="348EAF23" w14:textId="77777777" w:rsidR="003E572E" w:rsidRPr="00DF660B" w:rsidRDefault="003E572E" w:rsidP="003E572E"/>
    <w:p w14:paraId="48438903" w14:textId="77777777" w:rsidR="003E572E" w:rsidRPr="00DF660B" w:rsidRDefault="003E572E" w:rsidP="003E572E"/>
    <w:p w14:paraId="14BA18DF" w14:textId="4258E89F" w:rsidR="00A77C65" w:rsidRPr="00DF660B" w:rsidRDefault="00A77C65" w:rsidP="00A77C65">
      <w:pPr>
        <w:pStyle w:val="Heading2"/>
      </w:pPr>
      <w:r w:rsidRPr="00DF660B">
        <w:t>!</w:t>
      </w:r>
    </w:p>
    <w:p w14:paraId="0ECC332C" w14:textId="4E67D135" w:rsidR="008C60C6" w:rsidRPr="00DF660B" w:rsidRDefault="008C60C6" w:rsidP="008C60C6">
      <w:pPr>
        <w:pStyle w:val="Heading3"/>
      </w:pPr>
      <w:r w:rsidRPr="00DF660B">
        <w:t>Readiness – 2NC</w:t>
      </w:r>
    </w:p>
    <w:p w14:paraId="6DB810FF" w14:textId="77777777" w:rsidR="008C60C6" w:rsidRPr="00DF660B" w:rsidRDefault="008C60C6" w:rsidP="008C60C6">
      <w:pPr>
        <w:pStyle w:val="Heading4"/>
      </w:pPr>
      <w:r w:rsidRPr="00DF660B">
        <w:t xml:space="preserve">Defense cuts eliminate OR delay key military capabilities---both decimate readiness. </w:t>
      </w:r>
    </w:p>
    <w:p w14:paraId="4970EF63" w14:textId="3864EA11" w:rsidR="008C60C6" w:rsidRPr="00DF660B" w:rsidRDefault="008C60C6" w:rsidP="008C60C6">
      <w:r w:rsidRPr="00DF660B">
        <w:rPr>
          <w:rStyle w:val="Style13ptBold"/>
        </w:rPr>
        <w:t>Carberry 5/16</w:t>
      </w:r>
      <w:r w:rsidRPr="00DF660B">
        <w:t xml:space="preserve"> [Sean, Managing Editor at National Defense, “Debt Ceiling Fight Puts Defense Budget in Limbo,” 5/16/23, https://www.nationaldefensemagazine.org/articles/2023/5/16/budget-matters-debt-ceiling-fight-puts-defense-budget-in-limbo</w:t>
      </w:r>
    </w:p>
    <w:p w14:paraId="0C9C8069" w14:textId="77777777" w:rsidR="008C60C6" w:rsidRPr="00DF660B" w:rsidRDefault="008C60C6" w:rsidP="008C60C6">
      <w:pPr>
        <w:rPr>
          <w:sz w:val="16"/>
        </w:rPr>
      </w:pPr>
      <w:r w:rsidRPr="00DF660B">
        <w:rPr>
          <w:rStyle w:val="StyleUnderline"/>
        </w:rPr>
        <w:t xml:space="preserve">This time of year, Congress is usually busy </w:t>
      </w:r>
      <w:r w:rsidRPr="00DF660B">
        <w:rPr>
          <w:rStyle w:val="Emphasis"/>
        </w:rPr>
        <w:t>marking up the annual N</w:t>
      </w:r>
      <w:r w:rsidRPr="00DF660B">
        <w:rPr>
          <w:sz w:val="16"/>
        </w:rPr>
        <w:t xml:space="preserve">ational </w:t>
      </w:r>
      <w:r w:rsidRPr="00DF660B">
        <w:rPr>
          <w:rStyle w:val="Emphasis"/>
        </w:rPr>
        <w:t>D</w:t>
      </w:r>
      <w:r w:rsidRPr="00DF660B">
        <w:rPr>
          <w:sz w:val="16"/>
        </w:rPr>
        <w:t xml:space="preserve">efense </w:t>
      </w:r>
      <w:r w:rsidRPr="00DF660B">
        <w:rPr>
          <w:rStyle w:val="Emphasis"/>
        </w:rPr>
        <w:t>A</w:t>
      </w:r>
      <w:r w:rsidRPr="00DF660B">
        <w:rPr>
          <w:sz w:val="16"/>
        </w:rPr>
        <w:t xml:space="preserve">uthorization </w:t>
      </w:r>
      <w:r w:rsidRPr="00DF660B">
        <w:rPr>
          <w:rStyle w:val="Emphasis"/>
        </w:rPr>
        <w:t>A</w:t>
      </w:r>
      <w:r w:rsidRPr="00DF660B">
        <w:rPr>
          <w:sz w:val="16"/>
        </w:rPr>
        <w:t xml:space="preserve">ct </w:t>
      </w:r>
      <w:r w:rsidRPr="00DF660B">
        <w:rPr>
          <w:rStyle w:val="StyleUnderline"/>
        </w:rPr>
        <w:t>and</w:t>
      </w:r>
      <w:r w:rsidRPr="00DF660B">
        <w:rPr>
          <w:sz w:val="16"/>
        </w:rPr>
        <w:t xml:space="preserve"> </w:t>
      </w:r>
      <w:r w:rsidRPr="00DF660B">
        <w:rPr>
          <w:rStyle w:val="Emphasis"/>
        </w:rPr>
        <w:t>mapping out the defense budget</w:t>
      </w:r>
      <w:r w:rsidRPr="00DF660B">
        <w:rPr>
          <w:sz w:val="16"/>
        </w:rPr>
        <w:t xml:space="preserve"> for the next fiscal year. </w:t>
      </w:r>
      <w:r w:rsidRPr="00DF660B">
        <w:rPr>
          <w:rStyle w:val="StyleUnderline"/>
        </w:rPr>
        <w:t>However,</w:t>
      </w:r>
      <w:r w:rsidRPr="00DF660B">
        <w:rPr>
          <w:sz w:val="16"/>
        </w:rPr>
        <w:t xml:space="preserve"> just as the House Armed Services Committee was to begin work on the 2024 NDAA, Chairman Rep. Mike </w:t>
      </w:r>
      <w:r w:rsidRPr="00DF660B">
        <w:rPr>
          <w:rStyle w:val="Emphasis"/>
        </w:rPr>
        <w:t>Rogers</w:t>
      </w:r>
      <w:r w:rsidRPr="00DF660B">
        <w:rPr>
          <w:sz w:val="16"/>
        </w:rPr>
        <w:t xml:space="preserve">, R-Ala., </w:t>
      </w:r>
      <w:r w:rsidRPr="00DF660B">
        <w:rPr>
          <w:rStyle w:val="Emphasis"/>
        </w:rPr>
        <w:t>pumped the brakes</w:t>
      </w:r>
      <w:r w:rsidRPr="00DF660B">
        <w:rPr>
          <w:sz w:val="16"/>
        </w:rPr>
        <w:t>.</w:t>
      </w:r>
    </w:p>
    <w:p w14:paraId="6AF6EEA5" w14:textId="77777777" w:rsidR="008C60C6" w:rsidRPr="00DF660B" w:rsidRDefault="008C60C6" w:rsidP="008C60C6">
      <w:pPr>
        <w:rPr>
          <w:sz w:val="16"/>
        </w:rPr>
      </w:pPr>
      <w:r w:rsidRPr="00DF660B">
        <w:rPr>
          <w:sz w:val="16"/>
        </w:rPr>
        <w:t>The entirety of his May 9 statement on the pause read:</w:t>
      </w:r>
    </w:p>
    <w:p w14:paraId="1E2E1A1E" w14:textId="77777777" w:rsidR="008C60C6" w:rsidRPr="00DF660B" w:rsidRDefault="008C60C6" w:rsidP="008C60C6">
      <w:pPr>
        <w:rPr>
          <w:sz w:val="16"/>
        </w:rPr>
      </w:pPr>
      <w:r w:rsidRPr="00DF660B">
        <w:rPr>
          <w:sz w:val="16"/>
        </w:rPr>
        <w:t xml:space="preserve">“Providing for our nation’s defense is the most important responsibility that Congress has been tasked with under the U.S. Constitution. I look forward to beginning the [2024] NDAA process </w:t>
      </w:r>
      <w:proofErr w:type="gramStart"/>
      <w:r w:rsidRPr="00DF660B">
        <w:rPr>
          <w:sz w:val="16"/>
        </w:rPr>
        <w:t>in the near future</w:t>
      </w:r>
      <w:proofErr w:type="gramEnd"/>
      <w:r w:rsidRPr="00DF660B">
        <w:rPr>
          <w:sz w:val="16"/>
        </w:rPr>
        <w:t xml:space="preserve"> to fulfill this critical responsibility and strengthen our national security.”</w:t>
      </w:r>
    </w:p>
    <w:p w14:paraId="69ACB335" w14:textId="77777777" w:rsidR="008C60C6" w:rsidRPr="00DF660B" w:rsidRDefault="008C60C6" w:rsidP="008C60C6">
      <w:pPr>
        <w:rPr>
          <w:sz w:val="16"/>
        </w:rPr>
      </w:pPr>
      <w:r w:rsidRPr="00DF660B">
        <w:rPr>
          <w:sz w:val="16"/>
        </w:rPr>
        <w:t>The following day, GOP leaders said the markup was postponed so the House can focus on negotiating a deal to avoid a default when the federal government reaches the current debt ceiling, which at the time of writing was projected to be June 1.</w:t>
      </w:r>
    </w:p>
    <w:p w14:paraId="2163EEF1" w14:textId="77777777" w:rsidR="008C60C6" w:rsidRPr="00DF660B" w:rsidRDefault="008C60C6" w:rsidP="008C60C6">
      <w:pPr>
        <w:rPr>
          <w:sz w:val="16"/>
        </w:rPr>
      </w:pPr>
      <w:r w:rsidRPr="00DF660B">
        <w:rPr>
          <w:sz w:val="16"/>
        </w:rPr>
        <w:t>“For now, we’re going to wait and see how that process plays out before starting the NDAA,” House Majority Leader Rep. Steve Scalise, R-La., told reporters May 10.</w:t>
      </w:r>
    </w:p>
    <w:p w14:paraId="11D2629A" w14:textId="77777777" w:rsidR="008C60C6" w:rsidRPr="00DF660B" w:rsidRDefault="008C60C6" w:rsidP="008C60C6">
      <w:pPr>
        <w:rPr>
          <w:sz w:val="16"/>
        </w:rPr>
      </w:pPr>
      <w:r w:rsidRPr="00DF660B">
        <w:rPr>
          <w:sz w:val="16"/>
        </w:rPr>
        <w:t>The process has been bound on one side by legislation the House passed by a two-vote margin on April 26. That bill would return discretionary spending to 2022 levels, plus 1 percent, in exchange for lifting the debt ceiling by $1.5 trillion.</w:t>
      </w:r>
    </w:p>
    <w:p w14:paraId="4F1D799F" w14:textId="77777777" w:rsidR="008C60C6" w:rsidRPr="00DF660B" w:rsidRDefault="008C60C6" w:rsidP="008C60C6">
      <w:pPr>
        <w:rPr>
          <w:sz w:val="16"/>
        </w:rPr>
      </w:pPr>
      <w:r w:rsidRPr="00DF660B">
        <w:rPr>
          <w:sz w:val="16"/>
        </w:rPr>
        <w:t>After the announcement of the NDAA markup postponement, ranking member of the House Armed Services Committee Rep. Adam Smith, D-Wash., issued a lengthy press release criticizing the delay of the markup.</w:t>
      </w:r>
    </w:p>
    <w:p w14:paraId="38CFB422" w14:textId="77777777" w:rsidR="008C60C6" w:rsidRPr="00DF660B" w:rsidRDefault="008C60C6" w:rsidP="008C60C6">
      <w:pPr>
        <w:rPr>
          <w:sz w:val="16"/>
        </w:rPr>
      </w:pPr>
      <w:r w:rsidRPr="00DF660B">
        <w:rPr>
          <w:sz w:val="16"/>
        </w:rPr>
        <w:t>“There is no way to make the substantial cuts to discretionary spending the Republican majority is vaguely proposing without doing great harm to the defense budget and the national security of this country,” he said.</w:t>
      </w:r>
    </w:p>
    <w:p w14:paraId="133E615C" w14:textId="77777777" w:rsidR="008C60C6" w:rsidRPr="00DF660B" w:rsidRDefault="008C60C6" w:rsidP="008C60C6">
      <w:pPr>
        <w:rPr>
          <w:sz w:val="16"/>
        </w:rPr>
      </w:pPr>
      <w:r w:rsidRPr="00DF660B">
        <w:rPr>
          <w:sz w:val="16"/>
        </w:rPr>
        <w:t>After a few more paragraphs excoriating House leadership for complaining that the president’s defense budget request was inadequate while calling for major cuts in discretionary spending, he landed the plane.</w:t>
      </w:r>
    </w:p>
    <w:p w14:paraId="5B29B434" w14:textId="77777777" w:rsidR="008C60C6" w:rsidRPr="00DF660B" w:rsidRDefault="008C60C6" w:rsidP="008C60C6">
      <w:pPr>
        <w:rPr>
          <w:sz w:val="16"/>
        </w:rPr>
      </w:pPr>
      <w:r w:rsidRPr="00DF660B">
        <w:rPr>
          <w:sz w:val="16"/>
        </w:rPr>
        <w:t xml:space="preserve">“It is way past time to end these games,” he said. “The debt ceiling must be raised, the budget discussion must be had in the normal budget authorization and appropriations </w:t>
      </w:r>
      <w:proofErr w:type="gramStart"/>
      <w:r w:rsidRPr="00DF660B">
        <w:rPr>
          <w:sz w:val="16"/>
        </w:rPr>
        <w:t>processes</w:t>
      </w:r>
      <w:proofErr w:type="gramEnd"/>
      <w:r w:rsidRPr="00DF660B">
        <w:rPr>
          <w:sz w:val="16"/>
        </w:rPr>
        <w:t xml:space="preserve"> and we must get back to the regular order of business and markup the defense bill in committee, pass it off the floor and begin negotiations with the Senate to once again pass this crucial piece of legislation.”</w:t>
      </w:r>
    </w:p>
    <w:p w14:paraId="69F3080E" w14:textId="77777777" w:rsidR="008C60C6" w:rsidRPr="00DF660B" w:rsidRDefault="008C60C6" w:rsidP="008C60C6">
      <w:pPr>
        <w:rPr>
          <w:sz w:val="16"/>
        </w:rPr>
      </w:pPr>
      <w:r w:rsidRPr="00DF660B">
        <w:rPr>
          <w:sz w:val="16"/>
        </w:rPr>
        <w:t>That tone was echoed in a May 11 Senate Appropriations Committee defense subcommittee hearing on the Defense Department’s $842 billion 2024 budget request — which is a 3.2 percent nominal increase above the $816 billion Congress approved for 2023.</w:t>
      </w:r>
    </w:p>
    <w:p w14:paraId="2B88E0C5" w14:textId="77777777" w:rsidR="008C60C6" w:rsidRPr="00DF660B" w:rsidRDefault="008C60C6" w:rsidP="008C60C6">
      <w:pPr>
        <w:rPr>
          <w:sz w:val="16"/>
        </w:rPr>
      </w:pPr>
      <w:r w:rsidRPr="00DF660B">
        <w:rPr>
          <w:rStyle w:val="StyleUnderline"/>
        </w:rPr>
        <w:t xml:space="preserve">“The risk of a government default is real. The risk of a government shutdown is real. The risk of a long-term [continuing resolution] is real, </w:t>
      </w:r>
      <w:r w:rsidRPr="00DF660B">
        <w:rPr>
          <w:rStyle w:val="Emphasis"/>
        </w:rPr>
        <w:t>none of which are good</w:t>
      </w:r>
      <w:r w:rsidRPr="00DF660B">
        <w:rPr>
          <w:sz w:val="16"/>
        </w:rPr>
        <w:t xml:space="preserve"> by the way,” said subcommittee chair Sen. Jon Tester, D-Mont. “And </w:t>
      </w:r>
      <w:r w:rsidRPr="00DF660B">
        <w:rPr>
          <w:rStyle w:val="StyleUnderline"/>
        </w:rPr>
        <w:t xml:space="preserve">while we’re busy </w:t>
      </w:r>
      <w:r w:rsidRPr="00DF660B">
        <w:rPr>
          <w:rStyle w:val="Emphasis"/>
        </w:rPr>
        <w:t>fighting</w:t>
      </w:r>
      <w:r w:rsidRPr="00DF660B">
        <w:rPr>
          <w:sz w:val="16"/>
        </w:rPr>
        <w:t xml:space="preserve"> amongst ourselves, </w:t>
      </w:r>
      <w:r w:rsidRPr="00DF660B">
        <w:rPr>
          <w:rStyle w:val="StyleUnderline"/>
        </w:rPr>
        <w:t>the</w:t>
      </w:r>
      <w:r w:rsidRPr="00DF660B">
        <w:rPr>
          <w:sz w:val="16"/>
        </w:rPr>
        <w:t xml:space="preserve"> </w:t>
      </w:r>
      <w:r w:rsidRPr="00DF660B">
        <w:rPr>
          <w:rStyle w:val="Emphasis"/>
        </w:rPr>
        <w:t>Chinese</w:t>
      </w:r>
      <w:r w:rsidRPr="00DF660B">
        <w:rPr>
          <w:sz w:val="16"/>
        </w:rPr>
        <w:t xml:space="preserve"> </w:t>
      </w:r>
      <w:r w:rsidRPr="00DF660B">
        <w:rPr>
          <w:rStyle w:val="Emphasis"/>
        </w:rPr>
        <w:t>continue their military buildup</w:t>
      </w:r>
      <w:r w:rsidRPr="00DF660B">
        <w:rPr>
          <w:sz w:val="16"/>
        </w:rPr>
        <w:t xml:space="preserve"> </w:t>
      </w:r>
      <w:r w:rsidRPr="00DF660B">
        <w:rPr>
          <w:rStyle w:val="StyleUnderline"/>
        </w:rPr>
        <w:t>and</w:t>
      </w:r>
      <w:r w:rsidRPr="00DF660B">
        <w:rPr>
          <w:sz w:val="16"/>
        </w:rPr>
        <w:t xml:space="preserve"> </w:t>
      </w:r>
      <w:r w:rsidRPr="00DF660B">
        <w:rPr>
          <w:rStyle w:val="Emphasis"/>
        </w:rPr>
        <w:t>aggressive behavior</w:t>
      </w:r>
      <w:r w:rsidRPr="00DF660B">
        <w:rPr>
          <w:rStyle w:val="StyleUnderline"/>
        </w:rPr>
        <w:t>, the</w:t>
      </w:r>
      <w:r w:rsidRPr="00DF660B">
        <w:rPr>
          <w:sz w:val="16"/>
        </w:rPr>
        <w:t xml:space="preserve"> </w:t>
      </w:r>
      <w:r w:rsidRPr="00DF660B">
        <w:rPr>
          <w:rStyle w:val="Emphasis"/>
        </w:rPr>
        <w:t>Russians continue their unjust war</w:t>
      </w:r>
      <w:r w:rsidRPr="00DF660B">
        <w:rPr>
          <w:sz w:val="16"/>
        </w:rPr>
        <w:t xml:space="preserve"> against Ukraine.”</w:t>
      </w:r>
    </w:p>
    <w:p w14:paraId="3D23BDAF" w14:textId="77777777" w:rsidR="008C60C6" w:rsidRPr="00DF660B" w:rsidRDefault="008C60C6" w:rsidP="008C60C6">
      <w:pPr>
        <w:rPr>
          <w:sz w:val="16"/>
        </w:rPr>
      </w:pPr>
      <w:r w:rsidRPr="00DF660B">
        <w:rPr>
          <w:sz w:val="16"/>
        </w:rPr>
        <w:t xml:space="preserve">Subcommittee ranking member Sen. Susan Collins, R-Maine, piled on, saying that the president’s budget request was inadequate to address current threats. She </w:t>
      </w:r>
      <w:proofErr w:type="gramStart"/>
      <w:r w:rsidRPr="00DF660B">
        <w:rPr>
          <w:sz w:val="16"/>
        </w:rPr>
        <w:t>listed off</w:t>
      </w:r>
      <w:proofErr w:type="gramEnd"/>
      <w:r w:rsidRPr="00DF660B">
        <w:rPr>
          <w:sz w:val="16"/>
        </w:rPr>
        <w:t xml:space="preserve"> some of what she saw as shortfalls in the budget request.</w:t>
      </w:r>
    </w:p>
    <w:p w14:paraId="1F30AD6E" w14:textId="77777777" w:rsidR="008C60C6" w:rsidRPr="00DF660B" w:rsidRDefault="008C60C6" w:rsidP="008C60C6">
      <w:pPr>
        <w:rPr>
          <w:sz w:val="16"/>
        </w:rPr>
      </w:pPr>
      <w:r w:rsidRPr="00DF660B">
        <w:rPr>
          <w:rStyle w:val="StyleUnderline"/>
        </w:rPr>
        <w:t>“$3.5 billion in the INDOPACOM unfunded priorities; $266 million to fund NORTHCOM unfunded priorities to detect airborne targets such as Chinese spy balloons; funding to replenish $1 billion in presidential drawdown authority for Taiwan that Congress authorized last year. … Security assistance for Ukraine beyond September and $1.6 billion in under-budgeted fuel costs,”</w:t>
      </w:r>
      <w:r w:rsidRPr="00DF660B">
        <w:rPr>
          <w:sz w:val="16"/>
        </w:rPr>
        <w:t xml:space="preserve"> she said.</w:t>
      </w:r>
    </w:p>
    <w:p w14:paraId="297A1A0C" w14:textId="77777777" w:rsidR="008C60C6" w:rsidRPr="00DF660B" w:rsidRDefault="008C60C6" w:rsidP="008C60C6">
      <w:pPr>
        <w:rPr>
          <w:sz w:val="16"/>
        </w:rPr>
      </w:pPr>
      <w:r w:rsidRPr="00DF660B">
        <w:rPr>
          <w:sz w:val="16"/>
        </w:rPr>
        <w:t>Sen. Lindsey Graham, R-S.C., asked Undersecretary of Defense (Comptroller) Michael McCord what the House debt ceiling and spending plan would mean for the defense budget.</w:t>
      </w:r>
    </w:p>
    <w:p w14:paraId="4C4603F8" w14:textId="77777777" w:rsidR="008C60C6" w:rsidRPr="00DF660B" w:rsidRDefault="008C60C6" w:rsidP="008C60C6">
      <w:pPr>
        <w:rPr>
          <w:sz w:val="16"/>
        </w:rPr>
      </w:pPr>
      <w:r w:rsidRPr="00DF660B">
        <w:rPr>
          <w:sz w:val="16"/>
        </w:rPr>
        <w:t>“In this year, it would be about $100 billion below our request,” McCord said. “Over five years would be about $600 billion [less].”</w:t>
      </w:r>
    </w:p>
    <w:p w14:paraId="3513111E" w14:textId="77777777" w:rsidR="008C60C6" w:rsidRPr="00DF660B" w:rsidRDefault="008C60C6" w:rsidP="008C60C6">
      <w:pPr>
        <w:rPr>
          <w:sz w:val="16"/>
        </w:rPr>
      </w:pPr>
      <w:r w:rsidRPr="00DF660B">
        <w:rPr>
          <w:sz w:val="16"/>
        </w:rPr>
        <w:t>Those numbers are nominal and do not factor in inflation since the passage of the 2022 defense budget.</w:t>
      </w:r>
    </w:p>
    <w:p w14:paraId="37848570" w14:textId="77777777" w:rsidR="008C60C6" w:rsidRPr="00DF660B" w:rsidRDefault="008C60C6" w:rsidP="008C60C6">
      <w:pPr>
        <w:rPr>
          <w:sz w:val="16"/>
        </w:rPr>
      </w:pPr>
      <w:r w:rsidRPr="00DF660B">
        <w:rPr>
          <w:rStyle w:val="StyleUnderline"/>
        </w:rPr>
        <w:t>Assuming there is no default, the House plan would stand as the</w:t>
      </w:r>
      <w:r w:rsidRPr="00DF660B">
        <w:rPr>
          <w:sz w:val="16"/>
        </w:rPr>
        <w:t xml:space="preserve"> </w:t>
      </w:r>
      <w:r w:rsidRPr="00DF660B">
        <w:rPr>
          <w:rStyle w:val="Emphasis"/>
        </w:rPr>
        <w:t>worst-case scenario for</w:t>
      </w:r>
      <w:r w:rsidRPr="00DF660B">
        <w:rPr>
          <w:sz w:val="16"/>
        </w:rPr>
        <w:t xml:space="preserve"> the 2024 </w:t>
      </w:r>
      <w:r w:rsidRPr="00DF660B">
        <w:rPr>
          <w:rStyle w:val="Emphasis"/>
        </w:rPr>
        <w:t>defense</w:t>
      </w:r>
      <w:r w:rsidRPr="00DF660B">
        <w:rPr>
          <w:sz w:val="16"/>
        </w:rPr>
        <w:t xml:space="preserve"> budget. Compared to that, a continuing resolution — it’s hard to find any defense or budget expert who doesn’t think there will be at least a partial-year CR for 2024 — would be substantially better for the department, to the tune of some $70 billion.</w:t>
      </w:r>
    </w:p>
    <w:p w14:paraId="71FFF5D9" w14:textId="77777777" w:rsidR="008C60C6" w:rsidRPr="00DF660B" w:rsidRDefault="008C60C6" w:rsidP="008C60C6">
      <w:pPr>
        <w:rPr>
          <w:sz w:val="16"/>
        </w:rPr>
      </w:pPr>
      <w:r w:rsidRPr="00DF660B">
        <w:rPr>
          <w:sz w:val="16"/>
        </w:rPr>
        <w:t xml:space="preserve">Still, </w:t>
      </w:r>
      <w:r w:rsidRPr="00DF660B">
        <w:rPr>
          <w:rStyle w:val="StyleUnderline"/>
        </w:rPr>
        <w:t>a</w:t>
      </w:r>
      <w:r w:rsidRPr="00DF660B">
        <w:rPr>
          <w:sz w:val="16"/>
        </w:rPr>
        <w:t xml:space="preserve"> </w:t>
      </w:r>
      <w:r w:rsidRPr="00DF660B">
        <w:rPr>
          <w:rStyle w:val="Emphasis"/>
        </w:rPr>
        <w:t>c</w:t>
      </w:r>
      <w:r w:rsidRPr="00DF660B">
        <w:rPr>
          <w:sz w:val="16"/>
        </w:rPr>
        <w:t xml:space="preserve">ontinuing </w:t>
      </w:r>
      <w:r w:rsidRPr="00DF660B">
        <w:rPr>
          <w:rStyle w:val="Emphasis"/>
        </w:rPr>
        <w:t>r</w:t>
      </w:r>
      <w:r w:rsidRPr="00DF660B">
        <w:rPr>
          <w:sz w:val="16"/>
        </w:rPr>
        <w:t xml:space="preserve">esolution </w:t>
      </w:r>
      <w:r w:rsidRPr="00DF660B">
        <w:rPr>
          <w:rStyle w:val="StyleUnderline"/>
        </w:rPr>
        <w:t>would</w:t>
      </w:r>
      <w:r w:rsidRPr="00DF660B">
        <w:rPr>
          <w:sz w:val="16"/>
        </w:rPr>
        <w:t xml:space="preserve"> </w:t>
      </w:r>
      <w:r w:rsidRPr="00DF660B">
        <w:rPr>
          <w:rStyle w:val="Emphasis"/>
        </w:rPr>
        <w:t>prevent new starts</w:t>
      </w:r>
      <w:r w:rsidRPr="00DF660B">
        <w:rPr>
          <w:sz w:val="16"/>
        </w:rPr>
        <w:t xml:space="preserve"> </w:t>
      </w:r>
      <w:r w:rsidRPr="00DF660B">
        <w:rPr>
          <w:rStyle w:val="StyleUnderline"/>
        </w:rPr>
        <w:t xml:space="preserve">for things like the Air Force’s </w:t>
      </w:r>
      <w:r w:rsidRPr="00DF660B">
        <w:rPr>
          <w:rStyle w:val="Emphasis"/>
        </w:rPr>
        <w:t>collaborative combat aircraft</w:t>
      </w:r>
      <w:r w:rsidRPr="00DF660B">
        <w:rPr>
          <w:sz w:val="16"/>
        </w:rPr>
        <w:t xml:space="preserve"> </w:t>
      </w:r>
      <w:r w:rsidRPr="00DF660B">
        <w:rPr>
          <w:rStyle w:val="StyleUnderline"/>
        </w:rPr>
        <w:t>and delay</w:t>
      </w:r>
      <w:r w:rsidRPr="00DF660B">
        <w:rPr>
          <w:sz w:val="16"/>
        </w:rPr>
        <w:t xml:space="preserve"> </w:t>
      </w:r>
      <w:r w:rsidRPr="00DF660B">
        <w:rPr>
          <w:rStyle w:val="Emphasis"/>
        </w:rPr>
        <w:t>plus-ups for munitions procurement</w:t>
      </w:r>
      <w:r w:rsidRPr="00DF660B">
        <w:rPr>
          <w:sz w:val="16"/>
        </w:rPr>
        <w:t xml:space="preserve"> </w:t>
      </w:r>
      <w:r w:rsidRPr="00DF660B">
        <w:rPr>
          <w:rStyle w:val="StyleUnderline"/>
        </w:rPr>
        <w:t>and</w:t>
      </w:r>
      <w:r w:rsidRPr="00DF660B">
        <w:rPr>
          <w:sz w:val="16"/>
        </w:rPr>
        <w:t xml:space="preserve"> </w:t>
      </w:r>
      <w:r w:rsidRPr="00DF660B">
        <w:rPr>
          <w:rStyle w:val="Emphasis"/>
        </w:rPr>
        <w:t>investments in the submarine</w:t>
      </w:r>
      <w:r w:rsidRPr="00DF660B">
        <w:rPr>
          <w:sz w:val="16"/>
        </w:rPr>
        <w:t xml:space="preserve"> industrial </w:t>
      </w:r>
      <w:r w:rsidRPr="00DF660B">
        <w:rPr>
          <w:rStyle w:val="Emphasis"/>
        </w:rPr>
        <w:t>base</w:t>
      </w:r>
      <w:r w:rsidRPr="00DF660B">
        <w:rPr>
          <w:sz w:val="16"/>
        </w:rPr>
        <w:t>.</w:t>
      </w:r>
    </w:p>
    <w:p w14:paraId="03876FB6" w14:textId="77777777" w:rsidR="008C60C6" w:rsidRPr="00DF660B" w:rsidRDefault="008C60C6" w:rsidP="008C60C6">
      <w:pPr>
        <w:rPr>
          <w:sz w:val="16"/>
        </w:rPr>
      </w:pPr>
      <w:r w:rsidRPr="00DF660B">
        <w:rPr>
          <w:sz w:val="16"/>
        </w:rPr>
        <w:t>Secretary of Defense Lloyd Austin warned senators of the consequences of another continuing resolution.</w:t>
      </w:r>
    </w:p>
    <w:p w14:paraId="7DD53F8D" w14:textId="77777777" w:rsidR="008C60C6" w:rsidRPr="00DF660B" w:rsidRDefault="008C60C6" w:rsidP="008C60C6">
      <w:pPr>
        <w:rPr>
          <w:rStyle w:val="StyleUnderline"/>
        </w:rPr>
      </w:pPr>
      <w:r w:rsidRPr="00DF660B">
        <w:rPr>
          <w:rStyle w:val="StyleUnderline"/>
        </w:rPr>
        <w:t xml:space="preserve">“When you lose time … </w:t>
      </w:r>
      <w:r w:rsidRPr="00DF660B">
        <w:rPr>
          <w:rStyle w:val="Emphasis"/>
        </w:rPr>
        <w:t>no amount of money can buy back time</w:t>
      </w:r>
      <w:r w:rsidRPr="00DF660B">
        <w:rPr>
          <w:sz w:val="16"/>
        </w:rPr>
        <w:t>,” he said. “Again, you can’t start new programs. I would point out that [</w:t>
      </w:r>
      <w:r w:rsidRPr="00DF660B">
        <w:rPr>
          <w:rStyle w:val="Emphasis"/>
        </w:rPr>
        <w:t>China</w:t>
      </w:r>
      <w:r w:rsidRPr="00DF660B">
        <w:rPr>
          <w:sz w:val="16"/>
        </w:rPr>
        <w:t xml:space="preserve">] </w:t>
      </w:r>
      <w:r w:rsidRPr="00DF660B">
        <w:rPr>
          <w:rStyle w:val="StyleUnderline"/>
        </w:rPr>
        <w:t>is</w:t>
      </w:r>
      <w:r w:rsidRPr="00DF660B">
        <w:rPr>
          <w:sz w:val="16"/>
        </w:rPr>
        <w:t xml:space="preserve"> </w:t>
      </w:r>
      <w:r w:rsidRPr="00DF660B">
        <w:rPr>
          <w:rStyle w:val="Emphasis"/>
        </w:rPr>
        <w:t>not waiting</w:t>
      </w:r>
      <w:r w:rsidRPr="00DF660B">
        <w:rPr>
          <w:rStyle w:val="StyleUnderline"/>
        </w:rPr>
        <w:t>. They will execute on their</w:t>
      </w:r>
      <w:r w:rsidRPr="00DF660B">
        <w:rPr>
          <w:sz w:val="16"/>
        </w:rPr>
        <w:t xml:space="preserve"> </w:t>
      </w:r>
      <w:r w:rsidRPr="00DF660B">
        <w:rPr>
          <w:rStyle w:val="Emphasis"/>
        </w:rPr>
        <w:t>own timeline</w:t>
      </w:r>
      <w:r w:rsidRPr="00DF660B">
        <w:rPr>
          <w:rStyle w:val="StyleUnderline"/>
        </w:rPr>
        <w:t>. I pointed out earlier, chairman, that our budget is directly linked to our strategy. And of course, if we don’t have a budget, we can’t effectively execute that strategy.”</w:t>
      </w:r>
    </w:p>
    <w:p w14:paraId="381838E6" w14:textId="77777777" w:rsidR="00DB3EB7" w:rsidRPr="00DF660B" w:rsidRDefault="00DB3EB7" w:rsidP="00DB3EB7">
      <w:pPr>
        <w:pStyle w:val="Heading4"/>
      </w:pPr>
      <w:r w:rsidRPr="00DF660B">
        <w:t>Crushes readiness</w:t>
      </w:r>
    </w:p>
    <w:p w14:paraId="144B99BD" w14:textId="6162B673" w:rsidR="00DB3EB7" w:rsidRPr="00DF660B" w:rsidRDefault="00DB3EB7" w:rsidP="00DB3EB7">
      <w:proofErr w:type="spellStart"/>
      <w:r w:rsidRPr="00DF660B">
        <w:rPr>
          <w:rStyle w:val="Style13ptBold"/>
        </w:rPr>
        <w:t>Coudriet</w:t>
      </w:r>
      <w:proofErr w:type="spellEnd"/>
      <w:r w:rsidRPr="00DF660B">
        <w:rPr>
          <w:rStyle w:val="Style13ptBold"/>
        </w:rPr>
        <w:t xml:space="preserve"> 5/31</w:t>
      </w:r>
      <w:r w:rsidRPr="00DF660B">
        <w:t xml:space="preserve"> [Caroline, </w:t>
      </w:r>
      <w:r w:rsidRPr="00DF660B">
        <w:t>staff at Roll Call, “Hawks worry about defense caps in debt limit deal,” Roll Call, 5/31/23, https://rollcall.com/2023/05/31/hawks-worry-about-defense-caps-in-debt-limit-deal/</w:t>
      </w:r>
      <w:r w:rsidRPr="00DF660B">
        <w:t>]</w:t>
      </w:r>
    </w:p>
    <w:p w14:paraId="33559465" w14:textId="77777777" w:rsidR="00DB3EB7" w:rsidRPr="00DF660B" w:rsidRDefault="00DB3EB7" w:rsidP="00DB3EB7">
      <w:pPr>
        <w:rPr>
          <w:sz w:val="16"/>
        </w:rPr>
      </w:pPr>
      <w:r w:rsidRPr="00DF660B">
        <w:rPr>
          <w:rStyle w:val="StyleUnderline"/>
        </w:rPr>
        <w:t>A</w:t>
      </w:r>
      <w:r w:rsidRPr="00DF660B">
        <w:rPr>
          <w:sz w:val="16"/>
        </w:rPr>
        <w:t xml:space="preserve"> </w:t>
      </w:r>
      <w:r w:rsidRPr="00DF660B">
        <w:rPr>
          <w:rStyle w:val="Emphasis"/>
        </w:rPr>
        <w:t>debt limit compromise</w:t>
      </w:r>
      <w:r w:rsidRPr="00DF660B">
        <w:rPr>
          <w:sz w:val="16"/>
        </w:rPr>
        <w:t xml:space="preserve"> </w:t>
      </w:r>
      <w:r w:rsidRPr="00DF660B">
        <w:rPr>
          <w:rStyle w:val="StyleUnderline"/>
        </w:rPr>
        <w:t>that would</w:t>
      </w:r>
      <w:r w:rsidRPr="00DF660B">
        <w:rPr>
          <w:sz w:val="16"/>
        </w:rPr>
        <w:t xml:space="preserve"> </w:t>
      </w:r>
      <w:r w:rsidRPr="00DF660B">
        <w:rPr>
          <w:rStyle w:val="Emphasis"/>
        </w:rPr>
        <w:t>cap defense</w:t>
      </w:r>
      <w:r w:rsidRPr="00DF660B">
        <w:rPr>
          <w:sz w:val="16"/>
        </w:rPr>
        <w:t xml:space="preserve"> spending for the next two years is aggravating congressional defense hawks who want the Pentagon to get a significant funding boost. </w:t>
      </w:r>
    </w:p>
    <w:p w14:paraId="752AAB06" w14:textId="77777777" w:rsidR="00DB3EB7" w:rsidRPr="00DF660B" w:rsidRDefault="00DB3EB7" w:rsidP="00DB3EB7">
      <w:pPr>
        <w:rPr>
          <w:sz w:val="16"/>
        </w:rPr>
      </w:pPr>
      <w:r w:rsidRPr="00DF660B">
        <w:rPr>
          <w:sz w:val="16"/>
        </w:rPr>
        <w:t xml:space="preserve">Many Republicans </w:t>
      </w:r>
      <w:proofErr w:type="gramStart"/>
      <w:r w:rsidRPr="00DF660B">
        <w:rPr>
          <w:sz w:val="16"/>
        </w:rPr>
        <w:t>in particular have</w:t>
      </w:r>
      <w:proofErr w:type="gramEnd"/>
      <w:r w:rsidRPr="00DF660B">
        <w:rPr>
          <w:sz w:val="16"/>
        </w:rPr>
        <w:t xml:space="preserve"> spent months arguing that the Biden administration’s proposed $842 billion for the Defense Department in fiscal 2024 shortchanges the Pentagon at a time of widespread concern about China’s military ambitions.</w:t>
      </w:r>
    </w:p>
    <w:p w14:paraId="00EFF833" w14:textId="77777777" w:rsidR="00DB3EB7" w:rsidRPr="00DF660B" w:rsidRDefault="00DB3EB7" w:rsidP="00DB3EB7">
      <w:pPr>
        <w:rPr>
          <w:sz w:val="16"/>
        </w:rPr>
      </w:pPr>
      <w:r w:rsidRPr="00DF660B">
        <w:rPr>
          <w:sz w:val="16"/>
        </w:rPr>
        <w:t xml:space="preserve">Now, they’re being asked to vote for a bill that </w:t>
      </w:r>
      <w:r w:rsidRPr="00DF660B">
        <w:rPr>
          <w:rStyle w:val="StyleUnderline"/>
        </w:rPr>
        <w:t>would</w:t>
      </w:r>
      <w:r w:rsidRPr="00DF660B">
        <w:rPr>
          <w:sz w:val="16"/>
        </w:rPr>
        <w:t xml:space="preserve"> stave off a catastrophic debt limit breach but lock in the defense spending level that Biden proposed. </w:t>
      </w:r>
    </w:p>
    <w:p w14:paraId="1111691D" w14:textId="77777777" w:rsidR="00DB3EB7" w:rsidRPr="00DF660B" w:rsidRDefault="00DB3EB7" w:rsidP="00DB3EB7">
      <w:pPr>
        <w:rPr>
          <w:sz w:val="16"/>
        </w:rPr>
      </w:pPr>
      <w:r w:rsidRPr="00DF660B">
        <w:rPr>
          <w:sz w:val="16"/>
        </w:rPr>
        <w:t xml:space="preserve">“We're accepting Biden's defense budget, which is actually a cut,” said Rep. Michael Waltz, R-Fla., in a Fox News interview, suggesting that the 3 percent increase in the deal would </w:t>
      </w:r>
      <w:r w:rsidRPr="00DF660B">
        <w:rPr>
          <w:rStyle w:val="StyleUnderline"/>
        </w:rPr>
        <w:t xml:space="preserve">amount to a </w:t>
      </w:r>
      <w:r w:rsidRPr="00DF660B">
        <w:rPr>
          <w:rStyle w:val="Emphasis"/>
        </w:rPr>
        <w:t>cut in practice given inflation rates.</w:t>
      </w:r>
      <w:r w:rsidRPr="00DF660B">
        <w:rPr>
          <w:sz w:val="16"/>
        </w:rPr>
        <w:t xml:space="preserve"> Waltz, chairman of the House Armed Services Readiness Subcommittee, vowed to vote against the bill. </w:t>
      </w:r>
    </w:p>
    <w:p w14:paraId="63FA33EF" w14:textId="77777777" w:rsidR="00DB3EB7" w:rsidRPr="00DF660B" w:rsidRDefault="00DB3EB7" w:rsidP="00DB3EB7">
      <w:pPr>
        <w:rPr>
          <w:sz w:val="16"/>
        </w:rPr>
      </w:pPr>
      <w:r w:rsidRPr="00DF660B">
        <w:rPr>
          <w:rStyle w:val="StyleUnderline"/>
        </w:rPr>
        <w:t>“That's</w:t>
      </w:r>
      <w:r w:rsidRPr="00DF660B">
        <w:rPr>
          <w:sz w:val="16"/>
        </w:rPr>
        <w:t xml:space="preserve"> </w:t>
      </w:r>
      <w:r w:rsidRPr="00DF660B">
        <w:rPr>
          <w:rStyle w:val="Emphasis"/>
        </w:rPr>
        <w:t>cutting submarines</w:t>
      </w:r>
      <w:r w:rsidRPr="00DF660B">
        <w:rPr>
          <w:sz w:val="16"/>
        </w:rPr>
        <w:t xml:space="preserve">,” he added. </w:t>
      </w:r>
      <w:r w:rsidRPr="00DF660B">
        <w:rPr>
          <w:rStyle w:val="StyleUnderline"/>
        </w:rPr>
        <w:t>“That's</w:t>
      </w:r>
      <w:r w:rsidRPr="00DF660B">
        <w:rPr>
          <w:sz w:val="16"/>
        </w:rPr>
        <w:t xml:space="preserve"> </w:t>
      </w:r>
      <w:r w:rsidRPr="00DF660B">
        <w:rPr>
          <w:rStyle w:val="Emphasis"/>
        </w:rPr>
        <w:t>cutting ships while you have a massive military buildup from China</w:t>
      </w:r>
      <w:r w:rsidRPr="00DF660B">
        <w:rPr>
          <w:sz w:val="16"/>
        </w:rPr>
        <w:t xml:space="preserve">. We can't do this on the backs of our troops.” </w:t>
      </w:r>
    </w:p>
    <w:p w14:paraId="10A73839" w14:textId="77777777" w:rsidR="00DB3EB7" w:rsidRPr="00DF660B" w:rsidRDefault="00DB3EB7" w:rsidP="00DB3EB7">
      <w:pPr>
        <w:rPr>
          <w:sz w:val="16"/>
        </w:rPr>
      </w:pPr>
      <w:r w:rsidRPr="00DF660B">
        <w:rPr>
          <w:sz w:val="16"/>
        </w:rPr>
        <w:t xml:space="preserve">The 99-page debt limit compromise bill, which was released Sunday night, would limit overall national security spending in fiscal 2024 to $886 billion. That would be a roughly 3 percent increase from current levels, aligning with President Joe Biden’s request for defense spending overall (which includes both the Defense Department and a smaller allocation for nuclear-related spending at the Energy Department and other security programs). </w:t>
      </w:r>
    </w:p>
    <w:p w14:paraId="7A249D26" w14:textId="77777777" w:rsidR="00DB3EB7" w:rsidRPr="00DF660B" w:rsidRDefault="00DB3EB7" w:rsidP="00DB3EB7">
      <w:pPr>
        <w:rPr>
          <w:sz w:val="16"/>
        </w:rPr>
      </w:pPr>
      <w:r w:rsidRPr="00DF660B">
        <w:rPr>
          <w:sz w:val="16"/>
        </w:rPr>
        <w:t xml:space="preserve">In fiscal 2025, defense spending would be capped at $895 billion, just a 1 percent increase from the previous year. </w:t>
      </w:r>
    </w:p>
    <w:p w14:paraId="69ADAEB7" w14:textId="77777777" w:rsidR="00DB3EB7" w:rsidRPr="00DF660B" w:rsidRDefault="00DB3EB7" w:rsidP="00DB3EB7">
      <w:pPr>
        <w:rPr>
          <w:sz w:val="16"/>
        </w:rPr>
      </w:pPr>
      <w:r w:rsidRPr="00DF660B">
        <w:rPr>
          <w:sz w:val="16"/>
        </w:rPr>
        <w:t xml:space="preserve">That level is likely “manageable” for the department, Byron Callan, a defense analyst with Capital Alpha Partners, wrote in a Tuesday message to investors, though he noted “underlying cost growth pressures” stemming from inflation and — possibly — “some defense program performance.” </w:t>
      </w:r>
    </w:p>
    <w:p w14:paraId="4714A2AF" w14:textId="77777777" w:rsidR="00DB3EB7" w:rsidRPr="00DF660B" w:rsidRDefault="00DB3EB7" w:rsidP="00DB3EB7">
      <w:pPr>
        <w:rPr>
          <w:sz w:val="16"/>
        </w:rPr>
      </w:pPr>
      <w:r w:rsidRPr="00DF660B">
        <w:rPr>
          <w:sz w:val="16"/>
        </w:rPr>
        <w:t xml:space="preserve">Still, </w:t>
      </w:r>
      <w:r w:rsidRPr="00DF660B">
        <w:rPr>
          <w:rStyle w:val="StyleUnderline"/>
        </w:rPr>
        <w:t xml:space="preserve">those cuts will be </w:t>
      </w:r>
      <w:r w:rsidRPr="00DF660B">
        <w:rPr>
          <w:rStyle w:val="Emphasis"/>
        </w:rPr>
        <w:t>hard to swallow</w:t>
      </w:r>
      <w:r w:rsidRPr="00DF660B">
        <w:rPr>
          <w:sz w:val="16"/>
        </w:rPr>
        <w:t xml:space="preserve"> </w:t>
      </w:r>
      <w:r w:rsidRPr="00DF660B">
        <w:rPr>
          <w:rStyle w:val="StyleUnderline"/>
        </w:rPr>
        <w:t>for lawmakers who think significant spending</w:t>
      </w:r>
      <w:r w:rsidRPr="00DF660B">
        <w:rPr>
          <w:sz w:val="16"/>
        </w:rPr>
        <w:t xml:space="preserve"> increases </w:t>
      </w:r>
      <w:r w:rsidRPr="00DF660B">
        <w:rPr>
          <w:rStyle w:val="StyleUnderline"/>
        </w:rPr>
        <w:t>are needed to</w:t>
      </w:r>
      <w:r w:rsidRPr="00DF660B">
        <w:rPr>
          <w:sz w:val="16"/>
        </w:rPr>
        <w:t xml:space="preserve"> </w:t>
      </w:r>
      <w:r w:rsidRPr="00DF660B">
        <w:rPr>
          <w:rStyle w:val="Emphasis"/>
        </w:rPr>
        <w:t>deter Chinese aggression in the Indo-Pacific region</w:t>
      </w:r>
      <w:r w:rsidRPr="00DF660B">
        <w:rPr>
          <w:sz w:val="16"/>
        </w:rPr>
        <w:t xml:space="preserve">, especially with some military experts warning that </w:t>
      </w:r>
      <w:r w:rsidRPr="00DF660B">
        <w:rPr>
          <w:rStyle w:val="StyleUnderline"/>
        </w:rPr>
        <w:t>China could try to</w:t>
      </w:r>
      <w:r w:rsidRPr="00DF660B">
        <w:rPr>
          <w:sz w:val="16"/>
        </w:rPr>
        <w:t xml:space="preserve"> </w:t>
      </w:r>
      <w:r w:rsidRPr="00DF660B">
        <w:rPr>
          <w:rStyle w:val="Emphasis"/>
        </w:rPr>
        <w:t>annex Taiwan by force</w:t>
      </w:r>
      <w:r w:rsidRPr="00DF660B">
        <w:rPr>
          <w:sz w:val="16"/>
        </w:rPr>
        <w:t xml:space="preserve"> </w:t>
      </w:r>
      <w:r w:rsidRPr="00DF660B">
        <w:rPr>
          <w:rStyle w:val="StyleUnderline"/>
        </w:rPr>
        <w:t>as early as</w:t>
      </w:r>
      <w:r w:rsidRPr="00DF660B">
        <w:rPr>
          <w:sz w:val="16"/>
        </w:rPr>
        <w:t xml:space="preserve"> </w:t>
      </w:r>
      <w:r w:rsidRPr="00DF660B">
        <w:rPr>
          <w:rStyle w:val="Emphasis"/>
        </w:rPr>
        <w:t>2027</w:t>
      </w:r>
      <w:r w:rsidRPr="00DF660B">
        <w:rPr>
          <w:sz w:val="16"/>
        </w:rPr>
        <w:t>.</w:t>
      </w:r>
    </w:p>
    <w:p w14:paraId="7DB1E53E" w14:textId="77777777" w:rsidR="00DB3EB7" w:rsidRPr="00DF660B" w:rsidRDefault="00DB3EB7" w:rsidP="00DB3EB7">
      <w:pPr>
        <w:rPr>
          <w:sz w:val="16"/>
        </w:rPr>
      </w:pPr>
      <w:r w:rsidRPr="00DF660B">
        <w:rPr>
          <w:sz w:val="16"/>
        </w:rPr>
        <w:t xml:space="preserve">“The Biden defense budget takes the Navy from 298 ships to 291, at a time when </w:t>
      </w:r>
      <w:r w:rsidRPr="00DF660B">
        <w:rPr>
          <w:rStyle w:val="StyleUnderline"/>
        </w:rPr>
        <w:t xml:space="preserve">China is going to </w:t>
      </w:r>
      <w:r w:rsidRPr="00DF660B">
        <w:rPr>
          <w:rStyle w:val="Emphasis"/>
        </w:rPr>
        <w:t>increase</w:t>
      </w:r>
      <w:r w:rsidRPr="00DF660B">
        <w:rPr>
          <w:rStyle w:val="StyleUnderline"/>
        </w:rPr>
        <w:t xml:space="preserve"> their navy by </w:t>
      </w:r>
      <w:r w:rsidRPr="00DF660B">
        <w:rPr>
          <w:rStyle w:val="Emphasis"/>
        </w:rPr>
        <w:t>almost a third</w:t>
      </w:r>
      <w:r w:rsidRPr="00DF660B">
        <w:rPr>
          <w:sz w:val="16"/>
        </w:rPr>
        <w:t>,” said Sen. Lindsey Graham, R-S.C., during an interview with Fox News. “I look forward to the details, but if you send me the Biden defense budget to the United States Senate and declare it fully funds the military, you will have a hard time with me.”</w:t>
      </w:r>
    </w:p>
    <w:p w14:paraId="2CB47B47" w14:textId="77777777" w:rsidR="00DB3EB7" w:rsidRPr="00DF660B" w:rsidRDefault="00DB3EB7" w:rsidP="00DB3EB7">
      <w:pPr>
        <w:rPr>
          <w:sz w:val="16"/>
        </w:rPr>
      </w:pPr>
      <w:r w:rsidRPr="00DF660B">
        <w:rPr>
          <w:sz w:val="16"/>
        </w:rPr>
        <w:t>Sen. Roger Wicker, R-Miss., ranking member of the Senate Armed Services Committee, has “strong feelings” about the measure,</w:t>
      </w:r>
      <w:proofErr w:type="gramStart"/>
      <w:r w:rsidRPr="00DF660B">
        <w:rPr>
          <w:sz w:val="16"/>
        </w:rPr>
        <w:t xml:space="preserve"> his</w:t>
      </w:r>
      <w:proofErr w:type="gramEnd"/>
      <w:r w:rsidRPr="00DF660B">
        <w:rPr>
          <w:sz w:val="16"/>
        </w:rPr>
        <w:t xml:space="preserve"> spokesperson said Tuesday, but did not elaborate further. Wicker has pushed for a defense budget equaling five percent of the nation’s GDP. </w:t>
      </w:r>
    </w:p>
    <w:p w14:paraId="22EA2118" w14:textId="77777777" w:rsidR="00DB3EB7" w:rsidRPr="00DF660B" w:rsidRDefault="00DB3EB7" w:rsidP="00DB3EB7">
      <w:pPr>
        <w:rPr>
          <w:sz w:val="16"/>
        </w:rPr>
      </w:pPr>
      <w:r w:rsidRPr="00DF660B">
        <w:rPr>
          <w:sz w:val="16"/>
        </w:rPr>
        <w:t xml:space="preserve">Rep. Ken Calvert, R-Calif., chairman of the Defense Appropriations Subcommittee, said in a statement Tuesday in support of the bill that the caps would provide an opportunity to streamline the defense budget. </w:t>
      </w:r>
    </w:p>
    <w:p w14:paraId="0B046871" w14:textId="77777777" w:rsidR="00DB3EB7" w:rsidRPr="00DF660B" w:rsidRDefault="00DB3EB7" w:rsidP="00DB3EB7">
      <w:pPr>
        <w:rPr>
          <w:sz w:val="16"/>
        </w:rPr>
      </w:pPr>
      <w:r w:rsidRPr="00DF660B">
        <w:rPr>
          <w:sz w:val="16"/>
        </w:rPr>
        <w:t xml:space="preserve">“I believe we can meet those goals by cutting funding for misguided Defense Department priorities that aren’t related to national security, optimizing the workforce, and creating incentives for disruption to create competition and lower costs,” he said. </w:t>
      </w:r>
    </w:p>
    <w:p w14:paraId="43277EE8" w14:textId="77777777" w:rsidR="00DB3EB7" w:rsidRPr="00DF660B" w:rsidRDefault="00DB3EB7" w:rsidP="00DB3EB7">
      <w:pPr>
        <w:rPr>
          <w:sz w:val="16"/>
        </w:rPr>
      </w:pPr>
      <w:r w:rsidRPr="00DF660B">
        <w:rPr>
          <w:sz w:val="16"/>
        </w:rPr>
        <w:t xml:space="preserve">Defense-minded Democrats, meanwhile, are generally more supportive of the compromise agreement. Rep. Adam Smith, D-Wash., said in an interview Tuesday that he backed Biden's Pentagon spending proposal and would likely vote for the debt limit compromise. </w:t>
      </w:r>
    </w:p>
    <w:p w14:paraId="5D3C6B89" w14:textId="77777777" w:rsidR="00DB3EB7" w:rsidRPr="00DF660B" w:rsidRDefault="00DB3EB7" w:rsidP="00DB3EB7">
      <w:pPr>
        <w:rPr>
          <w:sz w:val="16"/>
        </w:rPr>
      </w:pPr>
      <w:r w:rsidRPr="00DF660B">
        <w:rPr>
          <w:sz w:val="16"/>
        </w:rPr>
        <w:t>The two-year spending plan will provide critical stability for the military, he said. Defense and industry officials have repeatedly urged Congress to pass appropriations bills on time and avoid continuing resolutions.</w:t>
      </w:r>
    </w:p>
    <w:p w14:paraId="71F65E21" w14:textId="77777777" w:rsidR="00DB3EB7" w:rsidRPr="00DF660B" w:rsidRDefault="00DB3EB7" w:rsidP="00DB3EB7">
      <w:pPr>
        <w:rPr>
          <w:sz w:val="16"/>
        </w:rPr>
      </w:pPr>
      <w:r w:rsidRPr="00DF660B">
        <w:rPr>
          <w:sz w:val="16"/>
        </w:rPr>
        <w:t xml:space="preserve">"Being able to plan, being able to know that you're going to have money and how much money you're going to have </w:t>
      </w:r>
      <w:proofErr w:type="gramStart"/>
      <w:r w:rsidRPr="00DF660B">
        <w:rPr>
          <w:sz w:val="16"/>
        </w:rPr>
        <w:t>is</w:t>
      </w:r>
      <w:proofErr w:type="gramEnd"/>
      <w:r w:rsidRPr="00DF660B">
        <w:rPr>
          <w:sz w:val="16"/>
        </w:rPr>
        <w:t xml:space="preserve"> like 90% of the battle here," he said. "It's a good budget deal. It gives us predictability for two years, which is incredibly important for the Department of Defense."</w:t>
      </w:r>
    </w:p>
    <w:p w14:paraId="1385FF64" w14:textId="77777777" w:rsidR="00DB3EB7" w:rsidRPr="00DF660B" w:rsidRDefault="00DB3EB7" w:rsidP="00DB3EB7">
      <w:pPr>
        <w:rPr>
          <w:sz w:val="16"/>
        </w:rPr>
      </w:pPr>
      <w:r w:rsidRPr="00DF660B">
        <w:rPr>
          <w:sz w:val="16"/>
        </w:rPr>
        <w:t xml:space="preserve">Rep. Seth Moulton, D-Mass., who serves on the House Armed Services Committee, said in a statement he will be voting for the bill despite his concerns about defense investments. </w:t>
      </w:r>
    </w:p>
    <w:p w14:paraId="16A36C48" w14:textId="77777777" w:rsidR="00DB3EB7" w:rsidRPr="00DF660B" w:rsidRDefault="00DB3EB7" w:rsidP="00DB3EB7">
      <w:pPr>
        <w:rPr>
          <w:sz w:val="16"/>
        </w:rPr>
      </w:pPr>
      <w:r w:rsidRPr="00DF660B">
        <w:rPr>
          <w:sz w:val="16"/>
        </w:rPr>
        <w:t xml:space="preserve">“Despite their age-old chicken hawk bluster, Kevin </w:t>
      </w:r>
      <w:r w:rsidRPr="00DF660B">
        <w:rPr>
          <w:rStyle w:val="Emphasis"/>
        </w:rPr>
        <w:t>McCarthy</w:t>
      </w:r>
      <w:r w:rsidRPr="00DF660B">
        <w:rPr>
          <w:sz w:val="16"/>
        </w:rPr>
        <w:t xml:space="preserve"> </w:t>
      </w:r>
      <w:r w:rsidRPr="00DF660B">
        <w:rPr>
          <w:rStyle w:val="StyleUnderline"/>
        </w:rPr>
        <w:t>and the</w:t>
      </w:r>
      <w:r w:rsidRPr="00DF660B">
        <w:rPr>
          <w:sz w:val="16"/>
        </w:rPr>
        <w:t xml:space="preserve"> </w:t>
      </w:r>
      <w:r w:rsidRPr="00DF660B">
        <w:rPr>
          <w:rStyle w:val="Emphasis"/>
        </w:rPr>
        <w:t>Republicans</w:t>
      </w:r>
      <w:r w:rsidRPr="00DF660B">
        <w:rPr>
          <w:sz w:val="16"/>
        </w:rPr>
        <w:t xml:space="preserve"> </w:t>
      </w:r>
      <w:r w:rsidRPr="00DF660B">
        <w:rPr>
          <w:rStyle w:val="StyleUnderline"/>
        </w:rPr>
        <w:t>have succeeded in</w:t>
      </w:r>
      <w:r w:rsidRPr="00DF660B">
        <w:rPr>
          <w:sz w:val="16"/>
        </w:rPr>
        <w:t xml:space="preserve"> </w:t>
      </w:r>
      <w:r w:rsidRPr="00DF660B">
        <w:rPr>
          <w:rStyle w:val="Emphasis"/>
        </w:rPr>
        <w:t>cutting the defense budget</w:t>
      </w:r>
      <w:r w:rsidRPr="00DF660B">
        <w:rPr>
          <w:sz w:val="16"/>
        </w:rPr>
        <w:t xml:space="preserve"> </w:t>
      </w:r>
      <w:r w:rsidRPr="00DF660B">
        <w:rPr>
          <w:rStyle w:val="StyleUnderline"/>
        </w:rPr>
        <w:t>once you factor in inflation</w:t>
      </w:r>
      <w:r w:rsidRPr="00DF660B">
        <w:rPr>
          <w:sz w:val="16"/>
        </w:rPr>
        <w:t xml:space="preserve">,” he said in a statement. “The real question is whether we will use this opportunity to make the politically difficult cuts we need to modernize our military or if we will continue playing parochial politics with our defense dollars.” </w:t>
      </w:r>
    </w:p>
    <w:p w14:paraId="167DCE8A" w14:textId="77777777" w:rsidR="00DB3EB7" w:rsidRPr="00DF660B" w:rsidRDefault="00DB3EB7" w:rsidP="00DB3EB7">
      <w:pPr>
        <w:rPr>
          <w:sz w:val="16"/>
        </w:rPr>
      </w:pPr>
      <w:r w:rsidRPr="00DF660B">
        <w:rPr>
          <w:sz w:val="16"/>
        </w:rPr>
        <w:t xml:space="preserve">The deal’s </w:t>
      </w:r>
      <w:proofErr w:type="gramStart"/>
      <w:r w:rsidRPr="00DF660B">
        <w:rPr>
          <w:sz w:val="16"/>
        </w:rPr>
        <w:t>impacts</w:t>
      </w:r>
      <w:proofErr w:type="gramEnd"/>
    </w:p>
    <w:p w14:paraId="73694970" w14:textId="77777777" w:rsidR="00DB3EB7" w:rsidRPr="00DF660B" w:rsidRDefault="00DB3EB7" w:rsidP="00DB3EB7">
      <w:pPr>
        <w:rPr>
          <w:sz w:val="16"/>
        </w:rPr>
      </w:pPr>
      <w:r w:rsidRPr="00DF660B">
        <w:rPr>
          <w:sz w:val="16"/>
        </w:rPr>
        <w:t>The $886 billion cap for defense spending in fiscal 2024 will change the trajectory of the annual defense authorization bill, which the House’s defense panels are aiming to mark up in June, though an official schedule hasn’t yet been released.</w:t>
      </w:r>
    </w:p>
    <w:p w14:paraId="29334E91" w14:textId="77777777" w:rsidR="00DB3EB7" w:rsidRPr="00DF660B" w:rsidRDefault="00DB3EB7" w:rsidP="00DB3EB7">
      <w:pPr>
        <w:rPr>
          <w:sz w:val="16"/>
        </w:rPr>
      </w:pPr>
      <w:r w:rsidRPr="00DF660B">
        <w:rPr>
          <w:sz w:val="16"/>
        </w:rPr>
        <w:t xml:space="preserve">If it goes through, the debt ceiling bill will force some tough decisions upon lawmakers of both parties who have in recent years signed off on hefty increases to the Pentagon’s budget. </w:t>
      </w:r>
    </w:p>
    <w:p w14:paraId="3059D456" w14:textId="77777777" w:rsidR="00DB3EB7" w:rsidRPr="00DF660B" w:rsidRDefault="00DB3EB7" w:rsidP="00DB3EB7">
      <w:pPr>
        <w:rPr>
          <w:sz w:val="16"/>
        </w:rPr>
      </w:pPr>
      <w:r w:rsidRPr="00DF660B">
        <w:rPr>
          <w:sz w:val="16"/>
        </w:rPr>
        <w:t xml:space="preserve">Todd Harrison, </w:t>
      </w:r>
      <w:proofErr w:type="spellStart"/>
      <w:r w:rsidRPr="00DF660B">
        <w:rPr>
          <w:sz w:val="16"/>
        </w:rPr>
        <w:t>Metrea</w:t>
      </w:r>
      <w:proofErr w:type="spellEnd"/>
      <w:r w:rsidRPr="00DF660B">
        <w:rPr>
          <w:sz w:val="16"/>
        </w:rPr>
        <w:t xml:space="preserve"> Strategic Insights managing director, wrote in an email that </w:t>
      </w:r>
      <w:r w:rsidRPr="00DF660B">
        <w:rPr>
          <w:rStyle w:val="StyleUnderline"/>
        </w:rPr>
        <w:t xml:space="preserve">the overarching deal will “set a different tone” for negotiations this year — essentially creating “a </w:t>
      </w:r>
      <w:r w:rsidRPr="00DF660B">
        <w:rPr>
          <w:rStyle w:val="Emphasis"/>
        </w:rPr>
        <w:t xml:space="preserve">zero-sum game in terms of </w:t>
      </w:r>
      <w:proofErr w:type="spellStart"/>
      <w:r w:rsidRPr="00DF660B">
        <w:rPr>
          <w:rStyle w:val="Emphasis"/>
        </w:rPr>
        <w:t>adds</w:t>
      </w:r>
      <w:proofErr w:type="spellEnd"/>
      <w:r w:rsidRPr="00DF660B">
        <w:rPr>
          <w:rStyle w:val="Emphasis"/>
        </w:rPr>
        <w:t xml:space="preserve"> and cuts</w:t>
      </w:r>
      <w:r w:rsidRPr="00DF660B">
        <w:rPr>
          <w:sz w:val="16"/>
        </w:rPr>
        <w:t xml:space="preserve">” as lawmakers mark to a “fixed budget target.” </w:t>
      </w:r>
    </w:p>
    <w:p w14:paraId="0133C1E9" w14:textId="77777777" w:rsidR="00DB3EB7" w:rsidRPr="00DF660B" w:rsidRDefault="00DB3EB7" w:rsidP="00DB3EB7">
      <w:pPr>
        <w:rPr>
          <w:sz w:val="16"/>
        </w:rPr>
      </w:pPr>
      <w:r w:rsidRPr="00DF660B">
        <w:rPr>
          <w:rStyle w:val="StyleUnderline"/>
        </w:rPr>
        <w:t xml:space="preserve">If defense hawks want to </w:t>
      </w:r>
      <w:r w:rsidRPr="00DF660B">
        <w:rPr>
          <w:rStyle w:val="Emphasis"/>
        </w:rPr>
        <w:t>expand procurement</w:t>
      </w:r>
      <w:r w:rsidRPr="00DF660B">
        <w:rPr>
          <w:rStyle w:val="StyleUnderline"/>
        </w:rPr>
        <w:t>, they’ll</w:t>
      </w:r>
      <w:r w:rsidRPr="00DF660B">
        <w:rPr>
          <w:sz w:val="16"/>
        </w:rPr>
        <w:t xml:space="preserve"> likely </w:t>
      </w:r>
      <w:r w:rsidRPr="00DF660B">
        <w:rPr>
          <w:rStyle w:val="StyleUnderline"/>
        </w:rPr>
        <w:t>need to</w:t>
      </w:r>
      <w:r w:rsidRPr="00DF660B">
        <w:rPr>
          <w:sz w:val="16"/>
        </w:rPr>
        <w:t xml:space="preserve"> </w:t>
      </w:r>
      <w:r w:rsidRPr="00DF660B">
        <w:rPr>
          <w:rStyle w:val="Emphasis"/>
        </w:rPr>
        <w:t>accept reductions</w:t>
      </w:r>
      <w:r w:rsidRPr="00DF660B">
        <w:rPr>
          <w:sz w:val="16"/>
        </w:rPr>
        <w:t xml:space="preserve"> </w:t>
      </w:r>
      <w:r w:rsidRPr="00DF660B">
        <w:rPr>
          <w:rStyle w:val="StyleUnderline"/>
        </w:rPr>
        <w:t>in</w:t>
      </w:r>
      <w:r w:rsidRPr="00DF660B">
        <w:rPr>
          <w:sz w:val="16"/>
        </w:rPr>
        <w:t xml:space="preserve"> </w:t>
      </w:r>
      <w:r w:rsidRPr="00DF660B">
        <w:rPr>
          <w:rStyle w:val="Emphasis"/>
        </w:rPr>
        <w:t>operations</w:t>
      </w:r>
      <w:r w:rsidRPr="00DF660B">
        <w:rPr>
          <w:sz w:val="16"/>
        </w:rPr>
        <w:t xml:space="preserve"> </w:t>
      </w:r>
      <w:r w:rsidRPr="00DF660B">
        <w:rPr>
          <w:rStyle w:val="StyleUnderline"/>
        </w:rPr>
        <w:t>and</w:t>
      </w:r>
      <w:r w:rsidRPr="00DF660B">
        <w:rPr>
          <w:sz w:val="16"/>
        </w:rPr>
        <w:t xml:space="preserve"> </w:t>
      </w:r>
      <w:r w:rsidRPr="00DF660B">
        <w:rPr>
          <w:rStyle w:val="Emphasis"/>
        </w:rPr>
        <w:t>maintenance</w:t>
      </w:r>
      <w:r w:rsidRPr="00DF660B">
        <w:rPr>
          <w:sz w:val="16"/>
        </w:rPr>
        <w:t xml:space="preserve"> </w:t>
      </w:r>
      <w:r w:rsidRPr="00DF660B">
        <w:rPr>
          <w:rStyle w:val="StyleUnderline"/>
        </w:rPr>
        <w:t>or</w:t>
      </w:r>
      <w:r w:rsidRPr="00DF660B">
        <w:rPr>
          <w:sz w:val="16"/>
        </w:rPr>
        <w:t xml:space="preserve"> </w:t>
      </w:r>
      <w:r w:rsidRPr="00DF660B">
        <w:rPr>
          <w:rStyle w:val="Emphasis"/>
        </w:rPr>
        <w:t>research</w:t>
      </w:r>
      <w:r w:rsidRPr="00DF660B">
        <w:rPr>
          <w:sz w:val="16"/>
        </w:rPr>
        <w:t xml:space="preserve"> and development, said Travis Sharp, a fellow at the Center for Strategic and Budgetary Assessments think tank and officer in the U.S. Navy Reserve. </w:t>
      </w:r>
    </w:p>
    <w:p w14:paraId="39A2B2E1" w14:textId="77777777" w:rsidR="00DB3EB7" w:rsidRPr="00DF660B" w:rsidRDefault="00DB3EB7" w:rsidP="00DB3EB7">
      <w:pPr>
        <w:rPr>
          <w:sz w:val="16"/>
        </w:rPr>
      </w:pPr>
      <w:r w:rsidRPr="00DF660B">
        <w:rPr>
          <w:rStyle w:val="StyleUnderline"/>
        </w:rPr>
        <w:t>“With the agreement in place, Congress will be</w:t>
      </w:r>
      <w:r w:rsidRPr="00DF660B">
        <w:rPr>
          <w:sz w:val="16"/>
        </w:rPr>
        <w:t xml:space="preserve"> more </w:t>
      </w:r>
      <w:r w:rsidRPr="00DF660B">
        <w:rPr>
          <w:rStyle w:val="Emphasis"/>
        </w:rPr>
        <w:t>limited</w:t>
      </w:r>
      <w:r w:rsidRPr="00DF660B">
        <w:rPr>
          <w:sz w:val="16"/>
        </w:rPr>
        <w:t xml:space="preserve"> </w:t>
      </w:r>
      <w:r w:rsidRPr="00DF660B">
        <w:rPr>
          <w:rStyle w:val="StyleUnderline"/>
        </w:rPr>
        <w:t>in its ability to</w:t>
      </w:r>
      <w:r w:rsidRPr="00DF660B">
        <w:rPr>
          <w:sz w:val="16"/>
        </w:rPr>
        <w:t xml:space="preserve"> </w:t>
      </w:r>
      <w:r w:rsidRPr="00DF660B">
        <w:rPr>
          <w:rStyle w:val="Emphasis"/>
        </w:rPr>
        <w:t>add</w:t>
      </w:r>
      <w:r w:rsidRPr="00DF660B">
        <w:rPr>
          <w:sz w:val="16"/>
        </w:rPr>
        <w:t xml:space="preserve"> funding for </w:t>
      </w:r>
      <w:r w:rsidRPr="00DF660B">
        <w:rPr>
          <w:rStyle w:val="Emphasis"/>
        </w:rPr>
        <w:t>procurement</w:t>
      </w:r>
      <w:r w:rsidRPr="00DF660B">
        <w:rPr>
          <w:sz w:val="16"/>
        </w:rPr>
        <w:t>,” he said. “If Congress wanted to trim R&amp;D spending to free up funds for procurement, they would have to act slightly differently than they’ve been acting over the last 10 years.”</w:t>
      </w:r>
    </w:p>
    <w:p w14:paraId="31B53429" w14:textId="77777777" w:rsidR="00DB3EB7" w:rsidRPr="00DF660B" w:rsidRDefault="00DB3EB7" w:rsidP="00DB3EB7">
      <w:pPr>
        <w:rPr>
          <w:sz w:val="16"/>
        </w:rPr>
      </w:pPr>
      <w:r w:rsidRPr="00DF660B">
        <w:rPr>
          <w:sz w:val="16"/>
        </w:rPr>
        <w:t xml:space="preserve">Supplemental spending bills could emerge as an avenue to spend money on defense outside of the budget caps, Sharp said, </w:t>
      </w:r>
      <w:r w:rsidRPr="00DF660B">
        <w:rPr>
          <w:rStyle w:val="Emphasis"/>
        </w:rPr>
        <w:t>particularly</w:t>
      </w:r>
      <w:r w:rsidRPr="00DF660B">
        <w:rPr>
          <w:sz w:val="16"/>
        </w:rPr>
        <w:t xml:space="preserve"> </w:t>
      </w:r>
      <w:r w:rsidRPr="00DF660B">
        <w:rPr>
          <w:rStyle w:val="StyleUnderline"/>
        </w:rPr>
        <w:t>when it comes to</w:t>
      </w:r>
      <w:r w:rsidRPr="00DF660B">
        <w:rPr>
          <w:sz w:val="16"/>
        </w:rPr>
        <w:t xml:space="preserve"> </w:t>
      </w:r>
      <w:r w:rsidRPr="00DF660B">
        <w:rPr>
          <w:rStyle w:val="Emphasis"/>
        </w:rPr>
        <w:t>Ukraine</w:t>
      </w:r>
      <w:r w:rsidRPr="00DF660B">
        <w:rPr>
          <w:sz w:val="16"/>
        </w:rPr>
        <w:t xml:space="preserve"> aid. Since supplemental packages don’t count towards the total defense spending limit, savvy lawmakers could try to include defense spending priorities with connections to Ukraine in those bills. </w:t>
      </w:r>
    </w:p>
    <w:p w14:paraId="0F9EE6B5" w14:textId="77777777" w:rsidR="00DB3EB7" w:rsidRPr="00DF660B" w:rsidRDefault="00DB3EB7" w:rsidP="00DB3EB7">
      <w:pPr>
        <w:rPr>
          <w:sz w:val="16"/>
        </w:rPr>
      </w:pPr>
      <w:r w:rsidRPr="00DF660B">
        <w:rPr>
          <w:rStyle w:val="StyleUnderline"/>
        </w:rPr>
        <w:t>With current Ukraine aid on pace to</w:t>
      </w:r>
      <w:r w:rsidRPr="00DF660B">
        <w:rPr>
          <w:sz w:val="16"/>
        </w:rPr>
        <w:t xml:space="preserve"> </w:t>
      </w:r>
      <w:r w:rsidRPr="00DF660B">
        <w:rPr>
          <w:rStyle w:val="Emphasis"/>
        </w:rPr>
        <w:t>run out</w:t>
      </w:r>
      <w:r w:rsidRPr="00DF660B">
        <w:rPr>
          <w:sz w:val="16"/>
        </w:rPr>
        <w:t xml:space="preserve"> before the fall, </w:t>
      </w:r>
      <w:r w:rsidRPr="00DF660B">
        <w:rPr>
          <w:rStyle w:val="StyleUnderline"/>
        </w:rPr>
        <w:t>the Defense Department is expected to seek</w:t>
      </w:r>
      <w:r w:rsidRPr="00DF660B">
        <w:rPr>
          <w:sz w:val="16"/>
        </w:rPr>
        <w:t xml:space="preserve"> </w:t>
      </w:r>
      <w:r w:rsidRPr="00DF660B">
        <w:rPr>
          <w:rStyle w:val="Emphasis"/>
        </w:rPr>
        <w:t>additional military funds</w:t>
      </w:r>
      <w:r w:rsidRPr="00DF660B">
        <w:rPr>
          <w:sz w:val="16"/>
        </w:rPr>
        <w:t xml:space="preserve"> for Kyiv in the coming months. </w:t>
      </w:r>
    </w:p>
    <w:p w14:paraId="2D1730CE" w14:textId="7AC1F481" w:rsidR="008C60C6" w:rsidRPr="00DF660B" w:rsidRDefault="00DB3EB7" w:rsidP="00DB3EB7">
      <w:pPr>
        <w:pStyle w:val="Heading3"/>
      </w:pPr>
      <w:r w:rsidRPr="00DF660B">
        <w:t>Readiness—Subs—2NC</w:t>
      </w:r>
    </w:p>
    <w:p w14:paraId="5F5AAFA2" w14:textId="6738EACF" w:rsidR="00DB3EB7" w:rsidRPr="00DF660B" w:rsidRDefault="00DB3EB7" w:rsidP="00DB3EB7">
      <w:pPr>
        <w:pStyle w:val="Heading4"/>
      </w:pPr>
      <w:r w:rsidRPr="00DF660B">
        <w:t xml:space="preserve">[If you read </w:t>
      </w:r>
      <w:proofErr w:type="spellStart"/>
      <w:r w:rsidRPr="00DF660B">
        <w:t>Coudriet</w:t>
      </w:r>
      <w:proofErr w:type="spellEnd"/>
      <w:r w:rsidRPr="00DF660B">
        <w:t xml:space="preserve"> in the 1NC]</w:t>
      </w:r>
    </w:p>
    <w:p w14:paraId="2F685D5F" w14:textId="77777777" w:rsidR="00DB3EB7" w:rsidRPr="00DF660B" w:rsidRDefault="00DB3EB7" w:rsidP="00DB3EB7">
      <w:pPr>
        <w:pStyle w:val="Heading4"/>
      </w:pPr>
      <w:r w:rsidRPr="00DF660B">
        <w:t>They dropped military cuts specifically target nuclear submarines---</w:t>
      </w:r>
      <w:proofErr w:type="gramStart"/>
      <w:r w:rsidRPr="00DF660B">
        <w:t>extinction</w:t>
      </w:r>
      <w:proofErr w:type="gramEnd"/>
    </w:p>
    <w:p w14:paraId="51D2D7B5" w14:textId="5527D592" w:rsidR="00DB3EB7" w:rsidRPr="00DF660B" w:rsidRDefault="00DB3EB7" w:rsidP="00DB3EB7">
      <w:proofErr w:type="spellStart"/>
      <w:r w:rsidRPr="00DF660B">
        <w:rPr>
          <w:rStyle w:val="Style13ptBold"/>
        </w:rPr>
        <w:t>Sittlow</w:t>
      </w:r>
      <w:proofErr w:type="spellEnd"/>
      <w:r w:rsidRPr="00DF660B">
        <w:rPr>
          <w:rStyle w:val="Style13ptBold"/>
        </w:rPr>
        <w:t xml:space="preserve"> 19</w:t>
      </w:r>
      <w:r w:rsidRPr="00DF660B">
        <w:t xml:space="preserve"> [Brian, </w:t>
      </w:r>
      <w:r w:rsidRPr="00DF660B">
        <w:t>naval officer, specializing in submarines, and a military fellow at the Council on Foreign Relations (CFR), “Funding the Nuclear Triad to Deter Great Power Adversaries,” Council on Foreign Relations, 10-17-2019, https://www.cfr.org/blog/funding-nuclear-triad-deter-great-power-adversaries</w:t>
      </w:r>
      <w:r w:rsidRPr="00DF660B">
        <w:t>]</w:t>
      </w:r>
    </w:p>
    <w:p w14:paraId="20AA1E90" w14:textId="77777777" w:rsidR="00DB3EB7" w:rsidRPr="00DF660B" w:rsidRDefault="00DB3EB7" w:rsidP="00DB3EB7">
      <w:pPr>
        <w:rPr>
          <w:sz w:val="16"/>
        </w:rPr>
      </w:pPr>
      <w:r w:rsidRPr="00DF660B">
        <w:rPr>
          <w:sz w:val="16"/>
        </w:rPr>
        <w:t xml:space="preserve">In January 2019, the Congressional Budget Office (CBO) released a report on the projected cost of U.S. strategic forces from 2019 to 2028 and forecasted a price tag of $494 billion. That is half a trillion dollars over ten years to maintain and modernize portions of the U.S. strategic deterrent apparatus—a staggering figure for most people to comprehend. However, </w:t>
      </w:r>
      <w:r w:rsidRPr="00DF660B">
        <w:rPr>
          <w:rStyle w:val="StyleUnderline"/>
        </w:rPr>
        <w:t>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StyleUnderline"/>
        </w:rPr>
        <w:t>should</w:t>
      </w:r>
      <w:r w:rsidRPr="00DF660B">
        <w:rPr>
          <w:sz w:val="16"/>
        </w:rPr>
        <w:t xml:space="preserve"> </w:t>
      </w:r>
      <w:r w:rsidRPr="00DF660B">
        <w:rPr>
          <w:rStyle w:val="Emphasis"/>
        </w:rPr>
        <w:t>continue</w:t>
      </w:r>
      <w:r w:rsidRPr="00DF660B">
        <w:rPr>
          <w:sz w:val="16"/>
        </w:rPr>
        <w:t xml:space="preserve"> to fund the maintenance and </w:t>
      </w:r>
      <w:r w:rsidRPr="00DF660B">
        <w:rPr>
          <w:rStyle w:val="Emphasis"/>
        </w:rPr>
        <w:t>modernization of</w:t>
      </w:r>
      <w:r w:rsidRPr="00DF660B">
        <w:rPr>
          <w:sz w:val="16"/>
        </w:rPr>
        <w:t xml:space="preserve"> its </w:t>
      </w:r>
      <w:r w:rsidRPr="00DF660B">
        <w:rPr>
          <w:rStyle w:val="Emphasis"/>
        </w:rPr>
        <w:t>strategic forces</w:t>
      </w:r>
      <w:r w:rsidRPr="00DF660B">
        <w:rPr>
          <w:sz w:val="16"/>
        </w:rPr>
        <w:t xml:space="preserve">, particularly </w:t>
      </w:r>
      <w:r w:rsidRPr="00DF660B">
        <w:rPr>
          <w:rStyle w:val="StyleUnderline"/>
        </w:rPr>
        <w:t>because</w:t>
      </w:r>
      <w:r w:rsidRPr="00DF660B">
        <w:rPr>
          <w:sz w:val="16"/>
        </w:rPr>
        <w:t xml:space="preserve"> </w:t>
      </w:r>
      <w:r w:rsidRPr="00DF660B">
        <w:rPr>
          <w:rStyle w:val="Emphasis"/>
        </w:rPr>
        <w:t>China</w:t>
      </w:r>
      <w:r w:rsidRPr="00DF660B">
        <w:rPr>
          <w:sz w:val="16"/>
        </w:rPr>
        <w:t xml:space="preserve"> </w:t>
      </w:r>
      <w:r w:rsidRPr="00DF660B">
        <w:rPr>
          <w:rStyle w:val="StyleUnderline"/>
        </w:rPr>
        <w:t>and</w:t>
      </w:r>
      <w:r w:rsidRPr="00DF660B">
        <w:rPr>
          <w:sz w:val="16"/>
        </w:rPr>
        <w:t xml:space="preserve"> </w:t>
      </w:r>
      <w:r w:rsidRPr="00DF660B">
        <w:rPr>
          <w:rStyle w:val="Emphasis"/>
        </w:rPr>
        <w:t>Russia</w:t>
      </w:r>
      <w:r w:rsidRPr="00DF660B">
        <w:rPr>
          <w:sz w:val="16"/>
        </w:rPr>
        <w:t xml:space="preserve"> </w:t>
      </w:r>
      <w:r w:rsidRPr="00DF660B">
        <w:rPr>
          <w:rStyle w:val="StyleUnderline"/>
        </w:rPr>
        <w:t xml:space="preserve">continue to develop and improve their </w:t>
      </w:r>
      <w:r w:rsidRPr="00DF660B">
        <w:rPr>
          <w:rStyle w:val="Emphasis"/>
        </w:rPr>
        <w:t>own</w:t>
      </w:r>
      <w:r w:rsidRPr="00DF660B">
        <w:rPr>
          <w:rStyle w:val="StyleUnderline"/>
        </w:rPr>
        <w:t xml:space="preserve"> strategic forces. For 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StyleUnderline"/>
        </w:rPr>
        <w:t>the expense is a</w:t>
      </w:r>
      <w:r w:rsidRPr="00DF660B">
        <w:rPr>
          <w:sz w:val="16"/>
        </w:rPr>
        <w:t xml:space="preserve"> </w:t>
      </w:r>
      <w:r w:rsidRPr="00DF660B">
        <w:rPr>
          <w:rStyle w:val="Emphasis"/>
        </w:rPr>
        <w:t>necessary investment</w:t>
      </w:r>
      <w:r w:rsidRPr="00DF660B">
        <w:rPr>
          <w:sz w:val="16"/>
        </w:rPr>
        <w:t xml:space="preserve"> </w:t>
      </w:r>
      <w:r w:rsidRPr="00DF660B">
        <w:rPr>
          <w:rStyle w:val="StyleUnderline"/>
        </w:rPr>
        <w:t>that will</w:t>
      </w:r>
      <w:r w:rsidRPr="00DF660B">
        <w:rPr>
          <w:sz w:val="16"/>
        </w:rPr>
        <w:t xml:space="preserve"> </w:t>
      </w:r>
      <w:r w:rsidRPr="00DF660B">
        <w:rPr>
          <w:rStyle w:val="Emphasis"/>
        </w:rPr>
        <w:t>preserve global stability</w:t>
      </w:r>
      <w:r w:rsidRPr="00DF660B">
        <w:rPr>
          <w:sz w:val="16"/>
        </w:rPr>
        <w:t xml:space="preserve"> </w:t>
      </w:r>
      <w:r w:rsidRPr="00DF660B">
        <w:rPr>
          <w:rStyle w:val="StyleUnderline"/>
        </w:rPr>
        <w:t>and</w:t>
      </w:r>
      <w:r w:rsidRPr="00DF660B">
        <w:rPr>
          <w:sz w:val="16"/>
        </w:rPr>
        <w:t xml:space="preserve"> help </w:t>
      </w:r>
      <w:r w:rsidRPr="00DF660B">
        <w:rPr>
          <w:rStyle w:val="Emphasis"/>
        </w:rPr>
        <w:t>deter</w:t>
      </w:r>
      <w:r w:rsidRPr="00DF660B">
        <w:rPr>
          <w:sz w:val="16"/>
        </w:rPr>
        <w:t xml:space="preserve"> potential </w:t>
      </w:r>
      <w:r w:rsidRPr="00DF660B">
        <w:rPr>
          <w:rStyle w:val="Emphasis"/>
        </w:rPr>
        <w:t>great power adversaries</w:t>
      </w:r>
      <w:r w:rsidRPr="00DF660B">
        <w:rPr>
          <w:sz w:val="16"/>
        </w:rPr>
        <w:t xml:space="preserve"> in the future.</w:t>
      </w:r>
    </w:p>
    <w:p w14:paraId="39632BB1" w14:textId="77777777" w:rsidR="00DB3EB7" w:rsidRPr="00DF660B" w:rsidRDefault="00DB3EB7" w:rsidP="00DB3EB7">
      <w:pPr>
        <w:rPr>
          <w:sz w:val="16"/>
        </w:rPr>
      </w:pPr>
      <w:r w:rsidRPr="00DF660B">
        <w:rPr>
          <w:rStyle w:val="StyleUnderline"/>
        </w:rPr>
        <w:t>The world has relied on</w:t>
      </w:r>
      <w:r w:rsidRPr="00DF660B">
        <w:rPr>
          <w:sz w:val="16"/>
        </w:rPr>
        <w:t xml:space="preserve"> </w:t>
      </w:r>
      <w:r w:rsidRPr="00DF660B">
        <w:rPr>
          <w:rStyle w:val="Emphasis"/>
        </w:rPr>
        <w:t>nuclear deterrence</w:t>
      </w:r>
      <w:r w:rsidRPr="00DF660B">
        <w:rPr>
          <w:sz w:val="16"/>
        </w:rPr>
        <w:t xml:space="preserve"> </w:t>
      </w:r>
      <w:r w:rsidRPr="00DF660B">
        <w:rPr>
          <w:rStyle w:val="StyleUnderline"/>
        </w:rPr>
        <w:t>to</w:t>
      </w:r>
      <w:r w:rsidRPr="00DF660B">
        <w:rPr>
          <w:sz w:val="16"/>
        </w:rPr>
        <w:t xml:space="preserve"> </w:t>
      </w:r>
      <w:r w:rsidRPr="00DF660B">
        <w:rPr>
          <w:rStyle w:val="Emphasis"/>
        </w:rPr>
        <w:t xml:space="preserve">avoid major power </w:t>
      </w:r>
      <w:proofErr w:type="gramStart"/>
      <w:r w:rsidRPr="00DF660B">
        <w:rPr>
          <w:rStyle w:val="Emphasis"/>
        </w:rPr>
        <w:t>war</w:t>
      </w:r>
      <w:proofErr w:type="gramEnd"/>
      <w:r w:rsidRPr="00DF660B">
        <w:rPr>
          <w:sz w:val="16"/>
        </w:rPr>
        <w:t xml:space="preserve"> </w:t>
      </w:r>
      <w:r w:rsidRPr="00DF660B">
        <w:rPr>
          <w:rStyle w:val="StyleUnderline"/>
        </w:rPr>
        <w:t>for</w:t>
      </w:r>
      <w:r w:rsidRPr="00DF660B">
        <w:rPr>
          <w:sz w:val="16"/>
        </w:rPr>
        <w:t xml:space="preserve"> </w:t>
      </w:r>
      <w:r w:rsidRPr="00DF660B">
        <w:rPr>
          <w:rStyle w:val="Emphasis"/>
        </w:rPr>
        <w:t>three-quarters of a century</w:t>
      </w:r>
      <w:r w:rsidRPr="00DF660B">
        <w:rPr>
          <w:rStyle w:val="StyleUnderline"/>
        </w:rPr>
        <w:t>. This</w:t>
      </w:r>
      <w:r w:rsidRPr="00DF660B">
        <w:rPr>
          <w:sz w:val="16"/>
        </w:rPr>
        <w:t xml:space="preserve"> protection </w:t>
      </w:r>
      <w:r w:rsidRPr="00DF660B">
        <w:rPr>
          <w:rStyle w:val="StyleUnderline"/>
        </w:rPr>
        <w:t>should</w:t>
      </w:r>
      <w:r w:rsidRPr="00DF660B">
        <w:rPr>
          <w:sz w:val="16"/>
        </w:rPr>
        <w:t xml:space="preserve"> </w:t>
      </w:r>
      <w:r w:rsidRPr="00DF660B">
        <w:rPr>
          <w:rStyle w:val="Emphasis"/>
        </w:rPr>
        <w:t>not be taken for granted</w:t>
      </w:r>
      <w:r w:rsidRPr="00DF660B">
        <w:rPr>
          <w:sz w:val="16"/>
        </w:rPr>
        <w:t xml:space="preserve">. Furthermore, </w:t>
      </w:r>
      <w:r w:rsidRPr="00DF660B">
        <w:rPr>
          <w:rStyle w:val="StyleUnderline"/>
        </w:rPr>
        <w:t>the</w:t>
      </w:r>
      <w:r w:rsidRPr="00DF660B">
        <w:rPr>
          <w:sz w:val="16"/>
        </w:rPr>
        <w:t xml:space="preserve"> </w:t>
      </w:r>
      <w:r w:rsidRPr="00DF660B">
        <w:rPr>
          <w:rStyle w:val="Emphasis"/>
        </w:rPr>
        <w:t>top priority</w:t>
      </w:r>
      <w:r w:rsidRPr="00DF660B">
        <w:rPr>
          <w:sz w:val="16"/>
        </w:rPr>
        <w:t xml:space="preserve"> </w:t>
      </w:r>
      <w:r w:rsidRPr="00DF660B">
        <w:rPr>
          <w:rStyle w:val="StyleUnderline"/>
        </w:rPr>
        <w:t xml:space="preserve">of the U.S. National Defense Strategy is to be ready for great power </w:t>
      </w:r>
      <w:r w:rsidRPr="00DF660B">
        <w:rPr>
          <w:rStyle w:val="Emphasis"/>
        </w:rPr>
        <w:t>competition with China and Russia</w:t>
      </w:r>
      <w:r w:rsidRPr="00DF660B">
        <w:rPr>
          <w:sz w:val="16"/>
        </w:rPr>
        <w:t xml:space="preserve">. This is where U.S. funding and readiness efforts should be focused, and </w:t>
      </w:r>
      <w:r w:rsidRPr="00DF660B">
        <w:rPr>
          <w:rStyle w:val="Emphasis"/>
        </w:rPr>
        <w:t>deterrence</w:t>
      </w:r>
      <w:r w:rsidRPr="00DF660B">
        <w:rPr>
          <w:sz w:val="16"/>
        </w:rPr>
        <w:t xml:space="preserve"> </w:t>
      </w:r>
      <w:r w:rsidRPr="00DF660B">
        <w:rPr>
          <w:rStyle w:val="StyleUnderline"/>
        </w:rPr>
        <w:t xml:space="preserve">should be the </w:t>
      </w:r>
      <w:r w:rsidRPr="00DF660B">
        <w:rPr>
          <w:rStyle w:val="Emphasis"/>
        </w:rPr>
        <w:t>centerpiece</w:t>
      </w:r>
      <w:r w:rsidRPr="00DF660B">
        <w:rPr>
          <w:rStyle w:val="StyleUnderline"/>
        </w:rPr>
        <w:t xml:space="preserve"> of this strategy</w:t>
      </w:r>
      <w:r w:rsidRPr="00DF660B">
        <w:rPr>
          <w:sz w:val="16"/>
        </w:rPr>
        <w:t>.</w:t>
      </w:r>
    </w:p>
    <w:p w14:paraId="2C8FF3AD" w14:textId="77777777" w:rsidR="00DB3EB7" w:rsidRPr="00DF660B" w:rsidRDefault="00DB3EB7" w:rsidP="00DB3EB7">
      <w:pPr>
        <w:rPr>
          <w:sz w:val="16"/>
        </w:rPr>
      </w:pPr>
      <w:r w:rsidRPr="00DF660B">
        <w:rPr>
          <w:sz w:val="16"/>
        </w:rPr>
        <w:t xml:space="preserve">Half a trillion dollars comes into better perspective when you break the figure down to an annual basis, which is about $50 billion every year. When compared with the anticipated National Defense Authorization Act allotting $738 billion for FY 2020, the CBO’s strategic forces projection is only 6.7 percent, or about one sixteenth, of the overall defense budget. </w:t>
      </w:r>
      <w:r w:rsidRPr="00DF660B">
        <w:rPr>
          <w:rStyle w:val="StyleUnderline"/>
        </w:rPr>
        <w:t>Juxtaposed against the cost of a great power war, the relative cost of maintaining and modernizing the</w:t>
      </w:r>
      <w:r w:rsidRPr="00DF660B">
        <w:rPr>
          <w:sz w:val="16"/>
        </w:rPr>
        <w:t xml:space="preserve"> </w:t>
      </w:r>
      <w:r w:rsidRPr="00DF660B">
        <w:rPr>
          <w:rStyle w:val="Emphasis"/>
        </w:rPr>
        <w:t>U</w:t>
      </w:r>
      <w:r w:rsidRPr="00DF660B">
        <w:rPr>
          <w:sz w:val="16"/>
        </w:rPr>
        <w:t xml:space="preserve">nited </w:t>
      </w:r>
      <w:r w:rsidRPr="00DF660B">
        <w:rPr>
          <w:rStyle w:val="Emphasis"/>
        </w:rPr>
        <w:t>S</w:t>
      </w:r>
      <w:r w:rsidRPr="00DF660B">
        <w:rPr>
          <w:sz w:val="16"/>
        </w:rPr>
        <w:t xml:space="preserve">tates’ </w:t>
      </w:r>
      <w:r w:rsidRPr="00DF660B">
        <w:rPr>
          <w:rStyle w:val="Emphasis"/>
        </w:rPr>
        <w:t>deterrence</w:t>
      </w:r>
      <w:r w:rsidRPr="00DF660B">
        <w:rPr>
          <w:sz w:val="16"/>
        </w:rPr>
        <w:t xml:space="preserve"> </w:t>
      </w:r>
      <w:r w:rsidRPr="00DF660B">
        <w:rPr>
          <w:rStyle w:val="StyleUnderline"/>
        </w:rPr>
        <w:t>apparatus is</w:t>
      </w:r>
      <w:r w:rsidRPr="00DF660B">
        <w:rPr>
          <w:sz w:val="16"/>
        </w:rPr>
        <w:t xml:space="preserve"> </w:t>
      </w:r>
      <w:r w:rsidRPr="00DF660B">
        <w:rPr>
          <w:rStyle w:val="Emphasis"/>
        </w:rPr>
        <w:t>minimal</w:t>
      </w:r>
      <w:r w:rsidRPr="00DF660B">
        <w:rPr>
          <w:sz w:val="16"/>
        </w:rPr>
        <w:t xml:space="preserve"> </w:t>
      </w:r>
      <w:r w:rsidRPr="00DF660B">
        <w:rPr>
          <w:rStyle w:val="StyleUnderline"/>
        </w:rPr>
        <w:t>by</w:t>
      </w:r>
      <w:r w:rsidRPr="00DF660B">
        <w:rPr>
          <w:sz w:val="16"/>
        </w:rPr>
        <w:t xml:space="preserve"> </w:t>
      </w:r>
      <w:r w:rsidRPr="00DF660B">
        <w:rPr>
          <w:rStyle w:val="Emphasis"/>
        </w:rPr>
        <w:t>comparison</w:t>
      </w:r>
      <w:r w:rsidRPr="00DF660B">
        <w:rPr>
          <w:sz w:val="16"/>
        </w:rPr>
        <w:t>, despite its initially overwhelming cost.</w:t>
      </w:r>
    </w:p>
    <w:p w14:paraId="29840D8A" w14:textId="77777777" w:rsidR="00DB3EB7" w:rsidRPr="00DF660B" w:rsidRDefault="00DB3EB7" w:rsidP="00DB3EB7">
      <w:pPr>
        <w:rPr>
          <w:rStyle w:val="StyleUnderline"/>
        </w:rPr>
      </w:pPr>
      <w:r w:rsidRPr="00DF660B">
        <w:rPr>
          <w:rStyle w:val="StyleUnderline"/>
        </w:rPr>
        <w:t xml:space="preserve">U.S. strategic deterrence emanates from the </w:t>
      </w:r>
      <w:r w:rsidRPr="00DF660B">
        <w:rPr>
          <w:rStyle w:val="Emphasis"/>
        </w:rPr>
        <w:t>nuclear triad</w:t>
      </w:r>
      <w:r w:rsidRPr="00DF660B">
        <w:rPr>
          <w:sz w:val="16"/>
        </w:rPr>
        <w:t xml:space="preserve">, </w:t>
      </w:r>
      <w:r w:rsidRPr="00DF660B">
        <w:rPr>
          <w:rStyle w:val="StyleUnderline"/>
        </w:rPr>
        <w:t>which</w:t>
      </w:r>
      <w:r w:rsidRPr="00DF660B">
        <w:rPr>
          <w:sz w:val="16"/>
        </w:rPr>
        <w:t xml:space="preserve"> includes strategic forces in the form of ballistic missile submarines, land-based ballistic missiles, and bombers. The three legs of the triad operate together to protect the United States and its allies from strategic attack. Each leg, along with a wide variety of supporting warning and communication systems, ensures that all strategic deterrent forces are ready and alert. This </w:t>
      </w:r>
      <w:r w:rsidRPr="00DF660B">
        <w:rPr>
          <w:rStyle w:val="StyleUnderline"/>
        </w:rPr>
        <w:t xml:space="preserve">creates a </w:t>
      </w:r>
      <w:r w:rsidRPr="00DF660B">
        <w:rPr>
          <w:rStyle w:val="Emphasis"/>
        </w:rPr>
        <w:t>compounding</w:t>
      </w:r>
      <w:r w:rsidRPr="00DF660B">
        <w:rPr>
          <w:sz w:val="16"/>
        </w:rPr>
        <w:t xml:space="preserve"> </w:t>
      </w:r>
      <w:r w:rsidRPr="00DF660B">
        <w:rPr>
          <w:rStyle w:val="StyleUnderline"/>
        </w:rPr>
        <w:t xml:space="preserve">effect that a “mono-ad” or a “di-ad” could not hope to match. Strategic deterrence requires </w:t>
      </w:r>
      <w:r w:rsidRPr="00DF660B">
        <w:rPr>
          <w:rStyle w:val="Emphasis"/>
        </w:rPr>
        <w:t>all three legs</w:t>
      </w:r>
      <w:r w:rsidRPr="00DF660B">
        <w:rPr>
          <w:rStyle w:val="StyleUnderline"/>
        </w:rPr>
        <w:t>.</w:t>
      </w:r>
    </w:p>
    <w:p w14:paraId="4A082ADE" w14:textId="77777777" w:rsidR="00DB3EB7" w:rsidRPr="00DF660B" w:rsidRDefault="00DB3EB7" w:rsidP="00DB3EB7">
      <w:pPr>
        <w:rPr>
          <w:u w:val="single"/>
        </w:rPr>
      </w:pPr>
      <w:r w:rsidRPr="00DF660B">
        <w:rPr>
          <w:rStyle w:val="StyleUnderline"/>
        </w:rPr>
        <w:t>The</w:t>
      </w:r>
      <w:r w:rsidRPr="00DF660B">
        <w:rPr>
          <w:sz w:val="16"/>
        </w:rPr>
        <w:t xml:space="preserve"> </w:t>
      </w:r>
      <w:r w:rsidRPr="00DF660B">
        <w:rPr>
          <w:rStyle w:val="Emphasis"/>
        </w:rPr>
        <w:t>sea-based</w:t>
      </w:r>
      <w:r w:rsidRPr="00DF660B">
        <w:rPr>
          <w:sz w:val="16"/>
        </w:rPr>
        <w:t xml:space="preserve"> strategic </w:t>
      </w:r>
      <w:r w:rsidRPr="00DF660B">
        <w:rPr>
          <w:rStyle w:val="StyleUnderline"/>
        </w:rPr>
        <w:t>deterrent</w:t>
      </w:r>
      <w:r w:rsidRPr="00DF660B">
        <w:rPr>
          <w:sz w:val="16"/>
        </w:rPr>
        <w:t xml:space="preserve">, in the form of ballistic missile submarines based in Georgia and Washington, </w:t>
      </w:r>
      <w:r w:rsidRPr="00DF660B">
        <w:rPr>
          <w:rStyle w:val="StyleUnderline"/>
        </w:rPr>
        <w:t xml:space="preserve">is the </w:t>
      </w:r>
      <w:r w:rsidRPr="00DF660B">
        <w:rPr>
          <w:rStyle w:val="Emphasis"/>
        </w:rPr>
        <w:t>most survivable</w:t>
      </w:r>
      <w:r w:rsidRPr="00DF660B">
        <w:rPr>
          <w:rStyle w:val="StyleUnderline"/>
        </w:rPr>
        <w:t xml:space="preserve">, providing an </w:t>
      </w:r>
      <w:r w:rsidRPr="00DF660B">
        <w:rPr>
          <w:rStyle w:val="Emphasis"/>
        </w:rPr>
        <w:t>assured retaliatory capability</w:t>
      </w:r>
      <w:r w:rsidRPr="00DF660B">
        <w:rPr>
          <w:rStyle w:val="StyleUnderline"/>
        </w:rPr>
        <w:t xml:space="preserve">. However, the existing fleet, which is composed of Ohio-class </w:t>
      </w:r>
      <w:r w:rsidRPr="00DF660B">
        <w:rPr>
          <w:rStyle w:val="Emphasis"/>
        </w:rPr>
        <w:t>sub</w:t>
      </w:r>
      <w:r w:rsidRPr="00DF660B">
        <w:rPr>
          <w:rStyle w:val="StyleUnderline"/>
        </w:rPr>
        <w:t>marine</w:t>
      </w:r>
      <w:r w:rsidRPr="00DF660B">
        <w:rPr>
          <w:rStyle w:val="Emphasis"/>
        </w:rPr>
        <w:t>s</w:t>
      </w:r>
      <w:r w:rsidRPr="00DF660B">
        <w:rPr>
          <w:rStyle w:val="StyleUnderline"/>
        </w:rPr>
        <w:t xml:space="preserve">, will have been operating at sea near </w:t>
      </w:r>
      <w:r w:rsidRPr="00DF660B">
        <w:rPr>
          <w:rStyle w:val="Emphasis"/>
        </w:rPr>
        <w:t>continuously</w:t>
      </w:r>
      <w:r w:rsidRPr="00DF660B">
        <w:rPr>
          <w:rStyle w:val="StyleUnderline"/>
        </w:rPr>
        <w:t xml:space="preserve"> throughout its </w:t>
      </w:r>
      <w:r w:rsidRPr="00DF660B">
        <w:rPr>
          <w:rStyle w:val="Emphasis"/>
        </w:rPr>
        <w:t>extended forty-two-year life</w:t>
      </w:r>
      <w:r w:rsidRPr="00DF660B">
        <w:rPr>
          <w:rStyle w:val="StyleUnderline"/>
        </w:rPr>
        <w:t xml:space="preserve">cycle—and </w:t>
      </w:r>
      <w:r w:rsidRPr="00DF660B">
        <w:rPr>
          <w:rStyle w:val="Emphasis"/>
        </w:rPr>
        <w:t>cannot go forever</w:t>
      </w:r>
      <w:r w:rsidRPr="00DF660B">
        <w:rPr>
          <w:rStyle w:val="StyleUnderline"/>
        </w:rPr>
        <w:t xml:space="preserve">. That is why the </w:t>
      </w:r>
      <w:r w:rsidRPr="00DF660B">
        <w:rPr>
          <w:rStyle w:val="Emphasis"/>
        </w:rPr>
        <w:t>new Columbia-class submarine</w:t>
      </w:r>
      <w:r w:rsidRPr="00DF660B">
        <w:rPr>
          <w:sz w:val="16"/>
        </w:rPr>
        <w:t xml:space="preserve">, required to be at-sea and on patrol by 2031, </w:t>
      </w:r>
      <w:r w:rsidRPr="00DF660B">
        <w:rPr>
          <w:rStyle w:val="Emphasis"/>
        </w:rPr>
        <w:t>cannot absorb delays</w:t>
      </w:r>
      <w:r w:rsidRPr="00DF660B">
        <w:rPr>
          <w:rStyle w:val="StyleUnderline"/>
        </w:rPr>
        <w:t>.</w:t>
      </w:r>
    </w:p>
    <w:p w14:paraId="24CEDFB1" w14:textId="77777777" w:rsidR="00DB3EB7" w:rsidRPr="00DF660B" w:rsidRDefault="00DB3EB7" w:rsidP="00DB3EB7"/>
    <w:p w14:paraId="6187C903" w14:textId="71E3CC0A" w:rsidR="005D388F" w:rsidRPr="00DF660B" w:rsidRDefault="008A4E52" w:rsidP="008A4E52">
      <w:pPr>
        <w:pStyle w:val="Heading1"/>
      </w:pPr>
      <w:proofErr w:type="spellStart"/>
      <w:r w:rsidRPr="00DF660B">
        <w:t>Ptx</w:t>
      </w:r>
      <w:proofErr w:type="spellEnd"/>
      <w:r w:rsidRPr="00DF660B">
        <w:t xml:space="preserve"> cuts</w:t>
      </w:r>
    </w:p>
    <w:p w14:paraId="488BC71B" w14:textId="3647CF5E" w:rsidR="002664F4" w:rsidRPr="00DF660B" w:rsidRDefault="002664F4" w:rsidP="008A4E52">
      <w:pPr>
        <w:pStyle w:val="Heading2"/>
      </w:pPr>
      <w:r w:rsidRPr="00DF660B">
        <w:t>Notes</w:t>
      </w:r>
    </w:p>
    <w:p w14:paraId="61A21474" w14:textId="77777777" w:rsidR="005865DF" w:rsidRPr="00DF660B" w:rsidRDefault="002664F4" w:rsidP="002664F4">
      <w:pPr>
        <w:pStyle w:val="Heading4"/>
        <w:numPr>
          <w:ilvl w:val="0"/>
          <w:numId w:val="53"/>
        </w:numPr>
      </w:pPr>
      <w:r w:rsidRPr="00DF660B">
        <w:t xml:space="preserve">Make </w:t>
      </w:r>
      <w:proofErr w:type="spellStart"/>
      <w:r w:rsidRPr="00DF660B">
        <w:t>mccarthy</w:t>
      </w:r>
      <w:proofErr w:type="spellEnd"/>
      <w:r w:rsidRPr="00DF660B">
        <w:t xml:space="preserve"> about a specific spending bill—military spending military readiness is good—defaulting on </w:t>
      </w:r>
      <w:proofErr w:type="gramStart"/>
      <w:r w:rsidRPr="00DF660B">
        <w:t>debt</w:t>
      </w:r>
      <w:proofErr w:type="gramEnd"/>
      <w:r w:rsidRPr="00DF660B">
        <w:t xml:space="preserve"> </w:t>
      </w:r>
    </w:p>
    <w:p w14:paraId="4F09B133" w14:textId="77777777" w:rsidR="005865DF" w:rsidRPr="00DF660B" w:rsidRDefault="005865DF" w:rsidP="002664F4">
      <w:pPr>
        <w:pStyle w:val="Heading4"/>
        <w:numPr>
          <w:ilvl w:val="0"/>
          <w:numId w:val="53"/>
        </w:numPr>
      </w:pPr>
      <w:r w:rsidRPr="00DF660B">
        <w:t xml:space="preserve">Won’t make it to September is hard to win that </w:t>
      </w:r>
      <w:proofErr w:type="spellStart"/>
      <w:r w:rsidRPr="00DF660B">
        <w:t>uq</w:t>
      </w:r>
      <w:proofErr w:type="spellEnd"/>
      <w:r w:rsidRPr="00DF660B">
        <w:t>—</w:t>
      </w:r>
      <w:proofErr w:type="gramStart"/>
      <w:r w:rsidRPr="00DF660B">
        <w:t>scenario</w:t>
      </w:r>
      <w:proofErr w:type="gramEnd"/>
      <w:r w:rsidRPr="00DF660B">
        <w:t xml:space="preserve"> </w:t>
      </w:r>
    </w:p>
    <w:p w14:paraId="2E24D4CE" w14:textId="77777777" w:rsidR="005865DF" w:rsidRPr="00DF660B" w:rsidRDefault="005865DF" w:rsidP="002664F4">
      <w:pPr>
        <w:pStyle w:val="Heading4"/>
        <w:numPr>
          <w:ilvl w:val="0"/>
          <w:numId w:val="53"/>
        </w:numPr>
      </w:pPr>
      <w:r w:rsidRPr="00DF660B">
        <w:t xml:space="preserve">Impact and </w:t>
      </w:r>
      <w:proofErr w:type="spellStart"/>
      <w:r w:rsidRPr="00DF660B">
        <w:t>i</w:t>
      </w:r>
      <w:proofErr w:type="spellEnd"/>
      <w:r w:rsidRPr="00DF660B">
        <w:t xml:space="preserve">/l are good but </w:t>
      </w:r>
      <w:proofErr w:type="spellStart"/>
      <w:proofErr w:type="gramStart"/>
      <w:r w:rsidRPr="00DF660B">
        <w:t>uq</w:t>
      </w:r>
      <w:proofErr w:type="spellEnd"/>
      <w:proofErr w:type="gramEnd"/>
      <w:r w:rsidRPr="00DF660B">
        <w:t xml:space="preserve"> </w:t>
      </w:r>
    </w:p>
    <w:p w14:paraId="13881FB8" w14:textId="77777777" w:rsidR="005865DF" w:rsidRPr="00DF660B" w:rsidRDefault="005865DF" w:rsidP="002664F4">
      <w:pPr>
        <w:pStyle w:val="Heading4"/>
        <w:numPr>
          <w:ilvl w:val="0"/>
          <w:numId w:val="53"/>
        </w:numPr>
      </w:pPr>
      <w:r w:rsidRPr="00DF660B">
        <w:t xml:space="preserve">Create generic stem and put different impacts on it—1nc impact should be readiness—if they impact turn </w:t>
      </w:r>
      <w:proofErr w:type="gramStart"/>
      <w:r w:rsidRPr="00DF660B">
        <w:t>it</w:t>
      </w:r>
      <w:proofErr w:type="gramEnd"/>
      <w:r w:rsidRPr="00DF660B">
        <w:t xml:space="preserve"> we can cp out of it in the 2nc BUT if we read it new in the 1ar they can kick the </w:t>
      </w:r>
      <w:proofErr w:type="spellStart"/>
      <w:r w:rsidRPr="00DF660B">
        <w:t>aff</w:t>
      </w:r>
      <w:proofErr w:type="spellEnd"/>
      <w:r w:rsidRPr="00DF660B">
        <w:t xml:space="preserve"> and impact turn it and we can’t cp out of it. </w:t>
      </w:r>
    </w:p>
    <w:p w14:paraId="7FDE451A" w14:textId="77777777" w:rsidR="00DA0C92" w:rsidRPr="00DF660B" w:rsidRDefault="005865DF" w:rsidP="002664F4">
      <w:pPr>
        <w:pStyle w:val="Heading4"/>
        <w:numPr>
          <w:ilvl w:val="0"/>
          <w:numId w:val="53"/>
        </w:numPr>
      </w:pPr>
      <w:proofErr w:type="spellStart"/>
      <w:r w:rsidRPr="00DF660B">
        <w:t>Uq</w:t>
      </w:r>
      <w:proofErr w:type="spellEnd"/>
      <w:r w:rsidRPr="00DF660B">
        <w:t xml:space="preserve"> is </w:t>
      </w:r>
      <w:proofErr w:type="spellStart"/>
      <w:r w:rsidRPr="00DF660B">
        <w:t>mccarthy</w:t>
      </w:r>
      <w:proofErr w:type="spellEnd"/>
      <w:r w:rsidRPr="00DF660B">
        <w:t xml:space="preserve"> is </w:t>
      </w:r>
      <w:proofErr w:type="spellStart"/>
      <w:r w:rsidRPr="00DF660B">
        <w:t>gonna</w:t>
      </w:r>
      <w:proofErr w:type="spellEnd"/>
      <w:r w:rsidRPr="00DF660B">
        <w:t xml:space="preserve"> wrangle them now behind these spending bills now—the link is that the plan derails that because he has to look completely conservative—if he does something like the plan the fc people will get </w:t>
      </w:r>
      <w:proofErr w:type="gramStart"/>
      <w:r w:rsidRPr="00DF660B">
        <w:t>mad</w:t>
      </w:r>
      <w:proofErr w:type="gramEnd"/>
      <w:r w:rsidRPr="00DF660B">
        <w:t xml:space="preserve"> </w:t>
      </w:r>
    </w:p>
    <w:p w14:paraId="763CC801" w14:textId="77777777" w:rsidR="00DA0C92" w:rsidRPr="00DF660B" w:rsidRDefault="00DA0C92" w:rsidP="002664F4">
      <w:pPr>
        <w:pStyle w:val="Heading4"/>
        <w:numPr>
          <w:ilvl w:val="0"/>
          <w:numId w:val="53"/>
        </w:numPr>
      </w:pPr>
      <w:r w:rsidRPr="00DF660B">
        <w:t xml:space="preserve">Any no agenda cards are a neg card—congress is dysfunctional, split houses means nothing gets done, there can’t be a thumper except the spending bills [CUT THAT] </w:t>
      </w:r>
    </w:p>
    <w:p w14:paraId="28AF2A4F" w14:textId="27E611D5" w:rsidR="002664F4" w:rsidRPr="00DF660B" w:rsidRDefault="00DA0C92" w:rsidP="002664F4">
      <w:pPr>
        <w:pStyle w:val="Heading4"/>
        <w:numPr>
          <w:ilvl w:val="0"/>
          <w:numId w:val="53"/>
        </w:numPr>
      </w:pPr>
      <w:r w:rsidRPr="00DF660B">
        <w:t xml:space="preserve">Bills don’t pass no matter what is the strongest </w:t>
      </w:r>
      <w:proofErr w:type="spellStart"/>
      <w:r w:rsidRPr="00DF660B">
        <w:t>aff</w:t>
      </w:r>
      <w:proofErr w:type="spellEnd"/>
      <w:r w:rsidRPr="00DF660B">
        <w:t xml:space="preserve"> </w:t>
      </w:r>
      <w:proofErr w:type="spellStart"/>
      <w:r w:rsidRPr="00DF660B">
        <w:t>arg</w:t>
      </w:r>
      <w:proofErr w:type="spellEnd"/>
      <w:r w:rsidRPr="00DF660B">
        <w:t xml:space="preserve">—internal link presses are also </w:t>
      </w:r>
      <w:proofErr w:type="gramStart"/>
      <w:r w:rsidRPr="00DF660B">
        <w:t>pretty intense</w:t>
      </w:r>
      <w:proofErr w:type="gramEnd"/>
      <w:r w:rsidRPr="00DF660B">
        <w:t xml:space="preserve">. Or freedom caucus gets mad no matter </w:t>
      </w:r>
      <w:proofErr w:type="gramStart"/>
      <w:r w:rsidRPr="00DF660B">
        <w:t>what</w:t>
      </w:r>
      <w:proofErr w:type="gramEnd"/>
    </w:p>
    <w:p w14:paraId="0E214B73" w14:textId="71D1F160" w:rsidR="008A4E52" w:rsidRPr="00DF660B" w:rsidRDefault="008A4E52" w:rsidP="008A4E52">
      <w:pPr>
        <w:pStyle w:val="Heading2"/>
      </w:pPr>
      <w:r w:rsidRPr="00DF660B">
        <w:t>Tbc</w:t>
      </w:r>
    </w:p>
    <w:p w14:paraId="3B170BD5" w14:textId="1E25D8B4" w:rsidR="007A51F0" w:rsidRPr="00DF660B" w:rsidRDefault="00C17C02" w:rsidP="00405A76">
      <w:pPr>
        <w:pStyle w:val="Heading3"/>
      </w:pPr>
      <w:r w:rsidRPr="00DF660B">
        <w:t xml:space="preserve">Thx </w:t>
      </w:r>
      <w:proofErr w:type="spellStart"/>
      <w:proofErr w:type="gramStart"/>
      <w:r w:rsidRPr="00DF660B">
        <w:t>margaret</w:t>
      </w:r>
      <w:proofErr w:type="spellEnd"/>
      <w:proofErr w:type="gramEnd"/>
    </w:p>
    <w:p w14:paraId="765D4EB1" w14:textId="245CBF6A" w:rsidR="006B1D2A" w:rsidRPr="00DF660B" w:rsidRDefault="00020C0B" w:rsidP="00020C0B">
      <w:pPr>
        <w:pStyle w:val="Heading4"/>
      </w:pPr>
      <w:r w:rsidRPr="00DF660B">
        <w:t>Tag.</w:t>
      </w:r>
    </w:p>
    <w:p w14:paraId="4691720D" w14:textId="7B6BA9DB" w:rsidR="009412AA" w:rsidRPr="00DF660B" w:rsidRDefault="009412AA" w:rsidP="009412AA">
      <w:r w:rsidRPr="00DF660B">
        <w:t>https://www.thefiscaltimes.com/newsletter/20230725-Conservatives-Look-Squeeze-McCarthy-Spending</w:t>
      </w:r>
    </w:p>
    <w:p w14:paraId="0283C985" w14:textId="77777777" w:rsidR="00020C0B" w:rsidRPr="00DF660B" w:rsidRDefault="00020C0B" w:rsidP="00020C0B">
      <w:pPr>
        <w:rPr>
          <w:rStyle w:val="StyleUnderline"/>
        </w:rPr>
      </w:pPr>
      <w:r w:rsidRPr="00DF660B">
        <w:rPr>
          <w:rStyle w:val="StyleUnderline"/>
        </w:rPr>
        <w:t>House Conservatives Look to Squeeze McCarthy on Spending, Again</w:t>
      </w:r>
    </w:p>
    <w:p w14:paraId="14D69EC7" w14:textId="77777777" w:rsidR="00020C0B" w:rsidRPr="00DF660B" w:rsidRDefault="00020C0B" w:rsidP="00020C0B">
      <w:r w:rsidRPr="00DF660B">
        <w:rPr>
          <w:rStyle w:val="StyleUnderline"/>
        </w:rPr>
        <w:t xml:space="preserve">Members of the </w:t>
      </w:r>
      <w:r w:rsidRPr="00DF660B">
        <w:t xml:space="preserve">House </w:t>
      </w:r>
      <w:r w:rsidRPr="00DF660B">
        <w:rPr>
          <w:rStyle w:val="StyleUnderline"/>
        </w:rPr>
        <w:t>F</w:t>
      </w:r>
      <w:r w:rsidRPr="00DF660B">
        <w:t xml:space="preserve">reedom </w:t>
      </w:r>
      <w:r w:rsidRPr="00DF660B">
        <w:rPr>
          <w:rStyle w:val="StyleUnderline"/>
        </w:rPr>
        <w:t>C</w:t>
      </w:r>
      <w:r w:rsidRPr="00DF660B">
        <w:t xml:space="preserve">aucus </w:t>
      </w:r>
      <w:r w:rsidRPr="00DF660B">
        <w:rPr>
          <w:rStyle w:val="StyleUnderline"/>
        </w:rPr>
        <w:t>warned</w:t>
      </w:r>
      <w:r w:rsidRPr="00DF660B">
        <w:t xml:space="preserve"> Tuesday that </w:t>
      </w:r>
      <w:r w:rsidRPr="00DF660B">
        <w:rPr>
          <w:rStyle w:val="StyleUnderline"/>
        </w:rPr>
        <w:t>they are not yet prepared to back a pair of Republican spending bills set to come to the floor this week</w:t>
      </w:r>
      <w:r w:rsidRPr="00DF660B">
        <w:t xml:space="preserve">. As </w:t>
      </w:r>
      <w:r w:rsidRPr="00DF660B">
        <w:rPr>
          <w:rStyle w:val="StyleUnderline"/>
        </w:rPr>
        <w:t>GOP leaders</w:t>
      </w:r>
      <w:r w:rsidRPr="00DF660B">
        <w:t xml:space="preserve"> look to </w:t>
      </w:r>
      <w:r w:rsidRPr="00DF660B">
        <w:rPr>
          <w:rStyle w:val="StyleUnderline"/>
        </w:rPr>
        <w:t>start passing the 12 annual spending bills</w:t>
      </w:r>
      <w:r w:rsidRPr="00DF660B">
        <w:t xml:space="preserve">, </w:t>
      </w:r>
      <w:r w:rsidRPr="00DF660B">
        <w:rPr>
          <w:rStyle w:val="StyleUnderline"/>
        </w:rPr>
        <w:t>the far-right group has been pressing</w:t>
      </w:r>
      <w:r w:rsidRPr="00DF660B">
        <w:t xml:space="preserve"> Speaker Kevin </w:t>
      </w:r>
      <w:r w:rsidRPr="00DF660B">
        <w:rPr>
          <w:rStyle w:val="StyleUnderline"/>
        </w:rPr>
        <w:t>McCarthy and</w:t>
      </w:r>
      <w:r w:rsidRPr="00DF660B">
        <w:t xml:space="preserve"> their </w:t>
      </w:r>
      <w:r w:rsidRPr="00DF660B">
        <w:rPr>
          <w:rStyle w:val="StyleUnderline"/>
        </w:rPr>
        <w:t>fellow Republicans for additional spending cuts</w:t>
      </w:r>
      <w:r w:rsidRPr="00DF660B">
        <w:t xml:space="preserve">, </w:t>
      </w:r>
      <w:r w:rsidRPr="00DF660B">
        <w:rPr>
          <w:rStyle w:val="StyleUnderline"/>
        </w:rPr>
        <w:t>even if a showdown over spending levels results in a government shutdown</w:t>
      </w:r>
      <w:r w:rsidRPr="00DF660B">
        <w:t xml:space="preserve"> this fall.</w:t>
      </w:r>
    </w:p>
    <w:p w14:paraId="08FB37D4" w14:textId="77777777" w:rsidR="00020C0B" w:rsidRPr="00DF660B" w:rsidRDefault="00020C0B" w:rsidP="00020C0B">
      <w:r w:rsidRPr="00DF660B">
        <w:t xml:space="preserve">“We should not fear a government shutdown. Most of what we do up here is bad </w:t>
      </w:r>
      <w:proofErr w:type="gramStart"/>
      <w:r w:rsidRPr="00DF660B">
        <w:t>anyway,“</w:t>
      </w:r>
      <w:proofErr w:type="gramEnd"/>
      <w:r w:rsidRPr="00DF660B">
        <w:t xml:space="preserve"> Republican Rep. Bob Good of Virginia said at a press conference Tuesday, repeating a line he’s used before. Good argued that </w:t>
      </w:r>
      <w:r w:rsidRPr="00DF660B">
        <w:rPr>
          <w:rStyle w:val="StyleUnderline"/>
        </w:rPr>
        <w:t>Republicans should hold the line on spending and try to force</w:t>
      </w:r>
      <w:r w:rsidRPr="00DF660B">
        <w:t xml:space="preserve"> President Joe </w:t>
      </w:r>
      <w:r w:rsidRPr="00DF660B">
        <w:rPr>
          <w:rStyle w:val="StyleUnderline"/>
        </w:rPr>
        <w:t>Biden and Democrats to accept steeper cuts</w:t>
      </w:r>
      <w:r w:rsidRPr="00DF660B">
        <w:t xml:space="preserve"> — and he argued that most Americans won’t notice if the government is shut down temporarily.</w:t>
      </w:r>
    </w:p>
    <w:p w14:paraId="28997691" w14:textId="77777777" w:rsidR="00020C0B" w:rsidRPr="00DF660B" w:rsidRDefault="00020C0B" w:rsidP="00020C0B">
      <w:pPr>
        <w:rPr>
          <w:rStyle w:val="StyleUnderline"/>
        </w:rPr>
      </w:pPr>
      <w:r w:rsidRPr="00DF660B">
        <w:t xml:space="preserve">“We’re sounding the warning call,” Republican Rep. Andy Biggs of Arizona, another Freedom Caucus member, said. “We’re reminding our leadership: You need the votes. And </w:t>
      </w:r>
      <w:r w:rsidRPr="00DF660B">
        <w:rPr>
          <w:rStyle w:val="StyleUnderline"/>
        </w:rPr>
        <w:t>we’re begging our leadership: Listen to us. Do not take us on a further irresponsible spending path.”</w:t>
      </w:r>
    </w:p>
    <w:p w14:paraId="22665525" w14:textId="325CA95F" w:rsidR="00020C0B" w:rsidRPr="00DF660B" w:rsidRDefault="00020C0B" w:rsidP="00020C0B">
      <w:r w:rsidRPr="00DF660B">
        <w:t>What this fight is about: “</w:t>
      </w:r>
      <w:r w:rsidRPr="00DF660B">
        <w:rPr>
          <w:rStyle w:val="StyleUnderline"/>
        </w:rPr>
        <w:t>Some conservatives worry that backing the two bills would signal support for the broader spending plans,</w:t>
      </w:r>
      <w:r w:rsidRPr="00DF660B">
        <w:t xml:space="preserve"> which they complain rely on sleight-of-hand budgeting maneuvers to show budget reductions,” Siobhan Hughes of The Wall Street Journal explains. </w:t>
      </w:r>
      <w:r w:rsidRPr="00DF660B">
        <w:rPr>
          <w:rStyle w:val="StyleUnderline"/>
        </w:rPr>
        <w:t>“The cuts won’t change the trajectory of future spending</w:t>
      </w:r>
      <w:r w:rsidRPr="00DF660B">
        <w:t xml:space="preserve">, they argue, </w:t>
      </w:r>
      <w:r w:rsidRPr="00DF660B">
        <w:rPr>
          <w:rStyle w:val="StyleUnderline"/>
        </w:rPr>
        <w:t>because they don’t lower the levels from which all future increases will be determined</w:t>
      </w:r>
      <w:r w:rsidRPr="00DF660B">
        <w:t xml:space="preserve">, but </w:t>
      </w:r>
      <w:r w:rsidRPr="00DF660B">
        <w:rPr>
          <w:rStyle w:val="StyleUnderline"/>
        </w:rPr>
        <w:t>instead would allow for a gross total of $1.59 trillion in spending in fiscal 2024</w:t>
      </w:r>
      <w:r w:rsidRPr="00DF660B">
        <w:t xml:space="preserve">, </w:t>
      </w:r>
      <w:r w:rsidRPr="00DF660B">
        <w:rPr>
          <w:rStyle w:val="StyleUnderline"/>
        </w:rPr>
        <w:t>paired with $115 billion in cuts labeled ‘rescissions’</w:t>
      </w:r>
      <w:r w:rsidRPr="00DF660B">
        <w:t xml:space="preserve"> from other buckets including for the Internal Revenue Service.”</w:t>
      </w:r>
    </w:p>
    <w:p w14:paraId="4ADD3652" w14:textId="77777777" w:rsidR="00020C0B" w:rsidRPr="00DF660B" w:rsidRDefault="00020C0B" w:rsidP="00020C0B">
      <w:r w:rsidRPr="00DF660B">
        <w:t>Senate Scrambles to Pass Defense Policy Bill This Week</w:t>
      </w:r>
    </w:p>
    <w:p w14:paraId="2379C560" w14:textId="77777777" w:rsidR="00020C0B" w:rsidRPr="00DF660B" w:rsidRDefault="00020C0B" w:rsidP="00020C0B">
      <w:r w:rsidRPr="00DF660B">
        <w:t xml:space="preserve">Senate Majority Leader Chuck </w:t>
      </w:r>
      <w:r w:rsidRPr="00DF660B">
        <w:rPr>
          <w:rStyle w:val="StyleUnderline"/>
        </w:rPr>
        <w:t>Schumer is looking to pass the 2024 N</w:t>
      </w:r>
      <w:r w:rsidRPr="00DF660B">
        <w:t xml:space="preserve">ational </w:t>
      </w:r>
      <w:r w:rsidRPr="00DF660B">
        <w:rPr>
          <w:rStyle w:val="StyleUnderline"/>
        </w:rPr>
        <w:t>D</w:t>
      </w:r>
      <w:r w:rsidRPr="00DF660B">
        <w:t xml:space="preserve">efense </w:t>
      </w:r>
      <w:r w:rsidRPr="00DF660B">
        <w:rPr>
          <w:rStyle w:val="StyleUnderline"/>
        </w:rPr>
        <w:t>A</w:t>
      </w:r>
      <w:r w:rsidRPr="00DF660B">
        <w:t xml:space="preserve">uthorization </w:t>
      </w:r>
      <w:r w:rsidRPr="00DF660B">
        <w:rPr>
          <w:rStyle w:val="StyleUnderline"/>
        </w:rPr>
        <w:t>A</w:t>
      </w:r>
      <w:r w:rsidRPr="00DF660B">
        <w:t xml:space="preserve">ct </w:t>
      </w:r>
      <w:r w:rsidRPr="00DF660B">
        <w:rPr>
          <w:rStyle w:val="StyleUnderline"/>
        </w:rPr>
        <w:t>by the end of this week</w:t>
      </w:r>
      <w:r w:rsidRPr="00DF660B">
        <w:t xml:space="preserve">, </w:t>
      </w:r>
      <w:r w:rsidRPr="00DF660B">
        <w:rPr>
          <w:rStyle w:val="StyleUnderline"/>
        </w:rPr>
        <w:t>before lawmakers leave</w:t>
      </w:r>
      <w:r w:rsidRPr="00DF660B">
        <w:t xml:space="preserve"> for their August recess. It may not be easy, given </w:t>
      </w:r>
      <w:r w:rsidRPr="00DF660B">
        <w:rPr>
          <w:rStyle w:val="StyleUnderline"/>
        </w:rPr>
        <w:t>the slew of amendments the Senate will have to work through without adding anything controversial to the legislation that might threaten final passage</w:t>
      </w:r>
      <w:r w:rsidRPr="00DF660B">
        <w:t>.</w:t>
      </w:r>
    </w:p>
    <w:p w14:paraId="1195C8B2" w14:textId="77777777" w:rsidR="00020C0B" w:rsidRPr="00DF660B" w:rsidRDefault="00020C0B" w:rsidP="00020C0B">
      <w:r w:rsidRPr="00DF660B">
        <w:t xml:space="preserve">Some </w:t>
      </w:r>
      <w:r w:rsidRPr="00DF660B">
        <w:rPr>
          <w:rStyle w:val="StyleUnderline"/>
        </w:rPr>
        <w:t>Senators want to raise defense spending</w:t>
      </w:r>
      <w:r w:rsidRPr="00DF660B">
        <w:t xml:space="preserve"> above the $886 billion cap set by the Fiscal Responsibility Act, </w:t>
      </w:r>
      <w:r w:rsidRPr="00DF660B">
        <w:rPr>
          <w:rStyle w:val="StyleUnderline"/>
        </w:rPr>
        <w:t>the bipartisan budget and debt-limit deal enacted in early June</w:t>
      </w:r>
      <w:r w:rsidRPr="00DF660B">
        <w:t>. GOP defense hawks’ desire for supplemental funding for Ukraine and other military needs could also increase the likelihood of a clash between the Senate and the House over spending levels — and a fight between Republicans in the two chambers.</w:t>
      </w:r>
    </w:p>
    <w:p w14:paraId="3A411FD1" w14:textId="23E40BCE" w:rsidR="00020C0B" w:rsidRPr="00DF660B" w:rsidRDefault="00020C0B" w:rsidP="00020C0B">
      <w:r w:rsidRPr="00DF660B">
        <w:t>The Senate process began this afternoon. We’ll be monitoring the action, but in the meantime, you can see more about the NDA and potential Senate obstacles here or here.</w:t>
      </w:r>
    </w:p>
    <w:p w14:paraId="6F6E75E1" w14:textId="77777777" w:rsidR="00020C0B" w:rsidRPr="00DF660B" w:rsidRDefault="00020C0B" w:rsidP="00020C0B">
      <w:r w:rsidRPr="00DF660B">
        <w:t>Chart of the Day: Vibes Improving</w:t>
      </w:r>
    </w:p>
    <w:p w14:paraId="7BAD3A96" w14:textId="6204EF68" w:rsidR="00020C0B" w:rsidRPr="00DF660B" w:rsidRDefault="00020C0B" w:rsidP="00020C0B">
      <w:r w:rsidRPr="00DF660B">
        <w:t>Consumer confidence has risen to its highest level in two years, the Conference Board announced Tuesday.</w:t>
      </w:r>
    </w:p>
    <w:p w14:paraId="3FAD8474" w14:textId="77777777" w:rsidR="00020C0B" w:rsidRPr="00DF660B" w:rsidRDefault="00020C0B" w:rsidP="00020C0B">
      <w:r w:rsidRPr="00DF660B">
        <w:t>“Despite rising interest rates, consumers are more upbeat, likely reflecting lower inflation and a tight labor market,” the group said in a press release, noting that their consumer confidence index hit its highest reading since July 2021.</w:t>
      </w:r>
    </w:p>
    <w:p w14:paraId="7EBF28A2" w14:textId="77777777" w:rsidR="00020C0B" w:rsidRPr="00DF660B" w:rsidRDefault="00020C0B" w:rsidP="00020C0B">
      <w:r w:rsidRPr="00DF660B">
        <w:t>Dana Peterson, the group’s chief economist, said that the availability of jobs appears to have played a key role in the results. “Assessments of the present situation rose in July on brighter views of employment conditions, where the spread between consumers saying jobs are 'plentiful' versus 'hard to get' widened further,” she said. “This likely reflects upbeat feelings about a labor market that continues to outperform.”</w:t>
      </w:r>
    </w:p>
    <w:p w14:paraId="0686CE88" w14:textId="31918ABC" w:rsidR="00020C0B" w:rsidRPr="00DF660B" w:rsidRDefault="00020C0B" w:rsidP="00020C0B">
      <w:r w:rsidRPr="00DF660B">
        <w:t>The confidence report suggests that consumers may finally be starting to align their outlooks with the economic data, which has been better than expected for months. “[M]</w:t>
      </w:r>
      <w:proofErr w:type="spellStart"/>
      <w:r w:rsidRPr="00DF660B">
        <w:t>aybe</w:t>
      </w:r>
      <w:proofErr w:type="spellEnd"/>
      <w:r w:rsidRPr="00DF660B">
        <w:t xml:space="preserve"> the real lesson is that it takes time for peoples' perception of the economy to catch up to what the numbers show,” wrote Neil Irwin of </w:t>
      </w:r>
      <w:proofErr w:type="spellStart"/>
      <w:r w:rsidRPr="00DF660B">
        <w:t>Axios</w:t>
      </w:r>
      <w:proofErr w:type="spellEnd"/>
      <w:r w:rsidRPr="00DF660B">
        <w:t>.</w:t>
      </w:r>
    </w:p>
    <w:p w14:paraId="3A0F8FA2" w14:textId="77777777" w:rsidR="00020C0B" w:rsidRPr="00DF660B" w:rsidRDefault="00020C0B" w:rsidP="00020C0B">
      <w:r w:rsidRPr="00DF660B">
        <w:t>Number of the Day: $4.7 Trillion</w:t>
      </w:r>
    </w:p>
    <w:p w14:paraId="0206059C" w14:textId="31C1175D" w:rsidR="00020C0B" w:rsidRPr="00DF660B" w:rsidRDefault="00020C0B" w:rsidP="00020C0B">
      <w:r w:rsidRPr="00DF660B">
        <w:t>Countries around the world stand to lose upward of $4.7 trillion in revenues over the next 10 years due to the use and abuse of tax havens by corporations and wealthy individuals, according to a new study released Tuesday.</w:t>
      </w:r>
    </w:p>
    <w:p w14:paraId="3C11D749" w14:textId="77777777" w:rsidR="00020C0B" w:rsidRPr="00DF660B" w:rsidRDefault="00020C0B" w:rsidP="00020C0B">
      <w:r w:rsidRPr="00DF660B">
        <w:t>The Tax Justice Network, a U.K.-based group that advocates for tax fairness, based its analysis on data from 47 nations in the Organization for Economic Cooperation and Development, and limitations in the data mean that the revenue gap could be considerably larger. Even the basic estimate, though, points to an enormous loss of government revenues. “The future losses of public money would be equivalent to losing a year of worldwide spending on public health,” the group said.</w:t>
      </w:r>
    </w:p>
    <w:p w14:paraId="137CEC68" w14:textId="77777777" w:rsidR="00020C0B" w:rsidRPr="00DF660B" w:rsidRDefault="00020C0B" w:rsidP="00020C0B">
      <w:r w:rsidRPr="00DF660B">
        <w:t>Pegging the annual tax revenue loss in 2023 at an estimated $472 billion, the Tax Justice Network said that $301 billion of that total is related to multinational corporations moving profits into tax havens, while $171 billion is produced by wealthy individuals hiding their money offshore.</w:t>
      </w:r>
    </w:p>
    <w:p w14:paraId="3A8616F1" w14:textId="77777777" w:rsidR="00020C0B" w:rsidRPr="00DF660B" w:rsidRDefault="00020C0B" w:rsidP="00020C0B">
      <w:r w:rsidRPr="00DF660B">
        <w:t>In response to the ongoing losses, the group calls for a “democratic revolution” in global tax rules to be organized by the United Nations.</w:t>
      </w:r>
    </w:p>
    <w:p w14:paraId="3B94181D" w14:textId="77777777" w:rsidR="007A51F0" w:rsidRPr="00DF660B" w:rsidRDefault="007A51F0" w:rsidP="009412AA"/>
    <w:p w14:paraId="010A8A78" w14:textId="77777777" w:rsidR="007A51F0" w:rsidRPr="00DF660B" w:rsidRDefault="007A51F0" w:rsidP="009412AA"/>
    <w:p w14:paraId="5915DDA4" w14:textId="77777777" w:rsidR="009412AA" w:rsidRPr="00DF660B" w:rsidRDefault="009412AA" w:rsidP="009412AA">
      <w:r w:rsidRPr="00DF660B">
        <w:t xml:space="preserve">Discussions have continued between the </w:t>
      </w:r>
      <w:proofErr w:type="spellStart"/>
      <w:r w:rsidRPr="00DF660B">
        <w:t>hard-line</w:t>
      </w:r>
      <w:proofErr w:type="spellEnd"/>
      <w:r w:rsidRPr="00DF660B">
        <w:t xml:space="preserve"> conservatives, GOP leadership and other factions of the conference over the holdups surrounding the spending bills, like overall top-line spending levels and recissions. But a source familiar with the discussions said that many of the issues being raised by members of the Freedom Caucus and their allies are also supported by members in other ideological areas of the conference.</w:t>
      </w:r>
    </w:p>
    <w:p w14:paraId="36E4B5AB" w14:textId="77777777" w:rsidR="009412AA" w:rsidRPr="00DF660B" w:rsidRDefault="009412AA" w:rsidP="009412AA">
      <w:r w:rsidRPr="00DF660B">
        <w:t>But even as conservatives think they are making progress, the clock is ticking. The House is scheduled to be in session for just three weeks after the August recess and before the Sept. 30 funding deadline.</w:t>
      </w:r>
    </w:p>
    <w:p w14:paraId="7F1A39D5" w14:textId="3CD53CE6" w:rsidR="009412AA" w:rsidRPr="00DF660B" w:rsidRDefault="009412AA" w:rsidP="009412AA">
      <w:r w:rsidRPr="00DF660B">
        <w:t xml:space="preserve">“I think this week, there’s been some productive movement to put more downward pressure on spending,” said Rep. Matt </w:t>
      </w:r>
      <w:proofErr w:type="spellStart"/>
      <w:r w:rsidRPr="00DF660B">
        <w:t>Gaetz</w:t>
      </w:r>
      <w:proofErr w:type="spellEnd"/>
      <w:r w:rsidRPr="00DF660B">
        <w:t> (R-Fla.). “So, I’m more worried about the timetable right now.”</w:t>
      </w:r>
    </w:p>
    <w:p w14:paraId="2C29A2FB" w14:textId="77777777" w:rsidR="009412AA" w:rsidRPr="00DF660B" w:rsidRDefault="009412AA" w:rsidP="009412AA">
      <w:r w:rsidRPr="00DF660B">
        <w:t xml:space="preserve">McCarthy said Thursday that he expects the House to pass </w:t>
      </w:r>
      <w:proofErr w:type="gramStart"/>
      <w:r w:rsidRPr="00DF660B">
        <w:t>all of</w:t>
      </w:r>
      <w:proofErr w:type="gramEnd"/>
      <w:r w:rsidRPr="00DF660B">
        <w:t xml:space="preserve"> its 12 appropriations bills by Sept. 30.</w:t>
      </w:r>
    </w:p>
    <w:p w14:paraId="545E41BD" w14:textId="77777777" w:rsidR="009412AA" w:rsidRPr="00DF660B" w:rsidRDefault="009412AA" w:rsidP="009412AA">
      <w:r w:rsidRPr="00DF660B">
        <w:t>At the same time, Senate appropriators are hurrying to pass out of committee their four remaining funding bills by next week, after the upper chamber fell slightly behind their counterparts in the House at the start of the process earlier this year. </w:t>
      </w:r>
    </w:p>
    <w:p w14:paraId="3F0CBF3C" w14:textId="0E7B460E" w:rsidR="009412AA" w:rsidRPr="00DF660B" w:rsidRDefault="009412AA" w:rsidP="009412AA">
      <w:r w:rsidRPr="00DF660B">
        <w:t>Each of the eight funding bills passed out of the committee so far have fetched overwhelming bipartisan support. But there is tricky legislation on the horizon as negotiators prepare to consider what some regard as their toughest bills next week, including measures to fund the departments of Defense, Homeland Security and Health and Human Services.   </w:t>
      </w:r>
    </w:p>
    <w:p w14:paraId="671136E3" w14:textId="77777777" w:rsidR="009412AA" w:rsidRPr="00DF660B" w:rsidRDefault="009412AA" w:rsidP="009412AA">
      <w:r w:rsidRPr="00DF660B">
        <w:t>“This was never going to be easy,” Murray said Thursday, but she added she thinks appropriators are “all eager to finish strong.”</w:t>
      </w:r>
    </w:p>
    <w:p w14:paraId="1A73975B" w14:textId="77777777" w:rsidR="009412AA" w:rsidRPr="00DF660B" w:rsidRDefault="009412AA" w:rsidP="009412AA">
      <w:r w:rsidRPr="00DF660B">
        <w:t>Negotiators anticipate bicameral negotiations to pick up in the weeks ahead, but fears are rising over whether both sides will be able to strike the deal to keep the government funded beyond the shutdown deadline in September. </w:t>
      </w:r>
    </w:p>
    <w:p w14:paraId="5F823F52" w14:textId="6894A94E" w:rsidR="009412AA" w:rsidRPr="00DF660B" w:rsidRDefault="009412AA" w:rsidP="009412AA">
      <w:r w:rsidRPr="00DF660B">
        <w:t xml:space="preserve">“We’re </w:t>
      </w:r>
      <w:proofErr w:type="spellStart"/>
      <w:r w:rsidRPr="00DF660B">
        <w:t>gonna</w:t>
      </w:r>
      <w:proofErr w:type="spellEnd"/>
      <w:r w:rsidRPr="00DF660B">
        <w:t xml:space="preserve"> have a government shutdown because we’re </w:t>
      </w:r>
      <w:proofErr w:type="spellStart"/>
      <w:r w:rsidRPr="00DF660B">
        <w:t>gonna</w:t>
      </w:r>
      <w:proofErr w:type="spellEnd"/>
      <w:r w:rsidRPr="00DF660B">
        <w:t xml:space="preserve"> fight between the House and Senate about appropriations. Maybe, I sure hope not. We keep coming right up close,” Sen. Chris Coons (D-Del.) said this week.</w:t>
      </w:r>
    </w:p>
    <w:p w14:paraId="22C40EA6" w14:textId="77777777" w:rsidR="009412AA" w:rsidRPr="00DF660B" w:rsidRDefault="009412AA" w:rsidP="009412AA">
      <w:r w:rsidRPr="00DF660B">
        <w:t>“We are going to scare the hell out of you,” he said. “We’re really good at that.”</w:t>
      </w:r>
    </w:p>
    <w:p w14:paraId="3C0C026D" w14:textId="77777777" w:rsidR="009412AA" w:rsidRPr="00DF660B" w:rsidRDefault="009412AA" w:rsidP="009412AA"/>
    <w:p w14:paraId="4D5E2935" w14:textId="0E72923A" w:rsidR="00C17C02" w:rsidRPr="00DF660B" w:rsidRDefault="00C17C02" w:rsidP="00C17C02">
      <w:pPr>
        <w:pStyle w:val="Heading3"/>
      </w:pPr>
      <w:r w:rsidRPr="00DF660B">
        <w:t xml:space="preserve">Random </w:t>
      </w:r>
    </w:p>
    <w:p w14:paraId="2EE016CC" w14:textId="2CF7295D" w:rsidR="00EA7CAE" w:rsidRPr="00DF660B" w:rsidRDefault="00EA7CAE" w:rsidP="00EA7CAE">
      <w:pPr>
        <w:pStyle w:val="Heading4"/>
      </w:pPr>
      <w:r w:rsidRPr="00DF660B">
        <w:t xml:space="preserve">Tag. </w:t>
      </w:r>
    </w:p>
    <w:p w14:paraId="65D760CE" w14:textId="77777777" w:rsidR="00EA7CAE" w:rsidRPr="00DF660B" w:rsidRDefault="00EA7CAE" w:rsidP="00EA7CAE">
      <w:r w:rsidRPr="00DF660B">
        <w:rPr>
          <w:rStyle w:val="Style13ptBold"/>
        </w:rPr>
        <w:t>Hulse 6/8</w:t>
      </w:r>
      <w:r w:rsidRPr="00DF660B">
        <w:t xml:space="preserve"> [Carle, Capitol Hill reporter for the New York Times, “House Mutiny Leaves McCarthy Facing Tough Choices,” The New York Times, 6-8-23, https://www.nytimes.com/2023/06/08/us/politics/kevin-mccarthy-house-republicans-mutiny.html]</w:t>
      </w:r>
    </w:p>
    <w:p w14:paraId="12A9B0BB" w14:textId="77777777" w:rsidR="00EA7CAE" w:rsidRPr="00DF660B" w:rsidRDefault="00EA7CAE" w:rsidP="00EA7CAE">
      <w:r w:rsidRPr="00DF660B">
        <w:t xml:space="preserve">“We’re going to force him into a monogamous relationship with one or the other,” Representative Matt </w:t>
      </w:r>
      <w:proofErr w:type="spellStart"/>
      <w:r w:rsidRPr="00DF660B">
        <w:t>Gaetz</w:t>
      </w:r>
      <w:proofErr w:type="spellEnd"/>
      <w:r w:rsidRPr="00DF660B">
        <w:t xml:space="preserve"> of Florida, one of the 11 Republicans who tied up the floor this week, said of Mr. McCarthy on the podcast hosted by Stephen K. Bannon.</w:t>
      </w:r>
    </w:p>
    <w:p w14:paraId="12EDAD02" w14:textId="77777777" w:rsidR="00EA7CAE" w:rsidRPr="00DF660B" w:rsidRDefault="00EA7CAE" w:rsidP="00EA7CAE">
      <w:r w:rsidRPr="00DF660B">
        <w:t xml:space="preserve">On Thursday, Mr. </w:t>
      </w:r>
      <w:proofErr w:type="spellStart"/>
      <w:r w:rsidRPr="00DF660B">
        <w:t>Gaetz</w:t>
      </w:r>
      <w:proofErr w:type="spellEnd"/>
      <w:r w:rsidRPr="00DF660B">
        <w:t xml:space="preserve"> said some of the insurgents had engaged in “encouraging” talks with Representative Steve Scalise of Louisiana, the majority leader, about resolving the dispute, mainly centered on “how we’re going to think about the appropriations process.”</w:t>
      </w:r>
    </w:p>
    <w:p w14:paraId="4312EC9C" w14:textId="77777777" w:rsidR="00EA7CAE" w:rsidRPr="00DF660B" w:rsidRDefault="00EA7CAE" w:rsidP="00EA7CAE">
      <w:r w:rsidRPr="00DF660B">
        <w:t xml:space="preserve">The fight over the spending bills is especially fraught since the debt limit agreement included a provision that says spending will be cut by 1 percent across the board in 2025 if Congress fails to pass the 12 appropriations bills by Jan. 1. That arrangement was devised </w:t>
      </w:r>
      <w:proofErr w:type="gramStart"/>
      <w:r w:rsidRPr="00DF660B">
        <w:t>as a way to</w:t>
      </w:r>
      <w:proofErr w:type="gramEnd"/>
      <w:r w:rsidRPr="00DF660B">
        <w:t xml:space="preserve"> enforce the compromise and hailed as an incentive for Congress to do a better job of considering the individual spending measures, which has not happened in years.</w:t>
      </w:r>
    </w:p>
    <w:p w14:paraId="480BF011" w14:textId="77777777" w:rsidR="00EA7CAE" w:rsidRPr="00DF660B" w:rsidRDefault="00EA7CAE" w:rsidP="00EA7CAE">
      <w:r w:rsidRPr="00DF660B">
        <w:t>Now, those responsible for writing the spending bills see the autopilot approach as a possibly dangerous outcome, since House conservatives might relish the chance to prompt the automatic cuts, even in defense programs — a prospect alarms Senate military hawks.</w:t>
      </w:r>
    </w:p>
    <w:p w14:paraId="0D059C63" w14:textId="77777777" w:rsidR="00EA7CAE" w:rsidRPr="00DF660B" w:rsidRDefault="00EA7CAE" w:rsidP="00EA7CAE">
      <w:r w:rsidRPr="00DF660B">
        <w:t xml:space="preserve">“With the debt ceiling issue behind us, the challenge that lies ahead is to have some semblance of a regular appropriations process,” Senator Mitch McConnell, Republican of </w:t>
      </w:r>
      <w:proofErr w:type="gramStart"/>
      <w:r w:rsidRPr="00DF660B">
        <w:t>Kentucky</w:t>
      </w:r>
      <w:proofErr w:type="gramEnd"/>
      <w:r w:rsidRPr="00DF660B">
        <w:t xml:space="preserve"> and the minority leader, said on Wednesday. “It’s going to require a lot of bipartisan cooperation to do what we need to do in the coming months.”</w:t>
      </w:r>
    </w:p>
    <w:p w14:paraId="2B4D3E22" w14:textId="77777777" w:rsidR="00EA7CAE" w:rsidRPr="00DF660B" w:rsidRDefault="00EA7CAE" w:rsidP="00EA7CAE">
      <w:r w:rsidRPr="00DF660B">
        <w:t>But bipartisan cooperation is exactly what Mr. McCarthy’s far-right wing says it does not want.</w:t>
      </w:r>
    </w:p>
    <w:p w14:paraId="4D5572B8" w14:textId="77777777" w:rsidR="00EA7CAE" w:rsidRPr="00DF660B" w:rsidRDefault="00EA7CAE" w:rsidP="00EA7CAE">
      <w:r w:rsidRPr="00DF660B">
        <w:t>On Thursday, Mr. Jeffries flatly ruled out his party supporting any spending bills that come in below the level agreed to in the debt limit legislation but offered to work with Republicans to advance bills that were acceptable to Democrats.</w:t>
      </w:r>
    </w:p>
    <w:p w14:paraId="621EEAE9" w14:textId="77777777" w:rsidR="00EA7CAE" w:rsidRPr="00DF660B" w:rsidRDefault="00EA7CAE" w:rsidP="00EA7CAE">
      <w:r w:rsidRPr="00DF660B">
        <w:t>“In terms of the way out,” he said, “House Republicans are going to have to decide whether they’re going to be responsible public policymakers or continue to bend the knee to the extreme MAGA Republicans in their party.”</w:t>
      </w:r>
    </w:p>
    <w:p w14:paraId="5726E654" w14:textId="77777777" w:rsidR="00EA7CAE" w:rsidRPr="00DF660B" w:rsidRDefault="00EA7CAE" w:rsidP="00EA7CAE">
      <w:r w:rsidRPr="00DF660B">
        <w:t>For Republicans, it is much too early to consider a pact with Democrats. They view the revolt as a temporary distraction they can overcome.</w:t>
      </w:r>
    </w:p>
    <w:p w14:paraId="0DFC9B57" w14:textId="77777777" w:rsidR="00EA7CAE" w:rsidRPr="00DF660B" w:rsidRDefault="00EA7CAE" w:rsidP="00EA7CAE"/>
    <w:p w14:paraId="7AEB3B50" w14:textId="5466FCC9" w:rsidR="00092A6B" w:rsidRPr="00DF660B" w:rsidRDefault="00092A6B" w:rsidP="00125B75">
      <w:pPr>
        <w:pStyle w:val="Heading4"/>
      </w:pPr>
      <w:r w:rsidRPr="00DF660B">
        <w:t>Tag/</w:t>
      </w:r>
    </w:p>
    <w:p w14:paraId="11F4D2BA" w14:textId="21417514" w:rsidR="00092A6B" w:rsidRPr="00DF660B" w:rsidRDefault="00092A6B" w:rsidP="00092A6B">
      <w:r w:rsidRPr="00DF660B">
        <w:t>https://news.yahoo.com/biden-threatens-veto-house-funding-172758534.html</w:t>
      </w:r>
    </w:p>
    <w:p w14:paraId="7AAB19E2" w14:textId="67F22FEF" w:rsidR="00092A6B" w:rsidRPr="00DF660B" w:rsidRDefault="00092A6B" w:rsidP="00125B75">
      <w:pPr>
        <w:pStyle w:val="Heading4"/>
      </w:pPr>
      <w:r w:rsidRPr="00DF660B">
        <w:t xml:space="preserve">Tag. [nice and </w:t>
      </w:r>
      <w:proofErr w:type="gramStart"/>
      <w:r w:rsidRPr="00DF660B">
        <w:t>recent]</w:t>
      </w:r>
      <w:r w:rsidR="00BE1D57" w:rsidRPr="00DF660B">
        <w:t>[</w:t>
      </w:r>
      <w:proofErr w:type="gramEnd"/>
      <w:r w:rsidR="00BE1D57" w:rsidRPr="00DF660B">
        <w:t>kind of a bad card]</w:t>
      </w:r>
    </w:p>
    <w:p w14:paraId="19C5B829" w14:textId="0B3C5625" w:rsidR="00092A6B" w:rsidRPr="00DF660B" w:rsidRDefault="00625A15" w:rsidP="00092A6B">
      <w:r w:rsidRPr="00DF660B">
        <w:t>https://www.erienewsnow.com/story/49257136/house-freedom-caucus-demands-spending-cuts-prepares-for-appropriations-fights</w:t>
      </w:r>
    </w:p>
    <w:p w14:paraId="259457D6" w14:textId="77777777" w:rsidR="00625A15" w:rsidRPr="00DF660B" w:rsidRDefault="00625A15" w:rsidP="00625A15">
      <w:r w:rsidRPr="00DF660B">
        <w:t xml:space="preserve">WASHINGTON, D.C. - </w:t>
      </w:r>
      <w:r w:rsidRPr="00DF660B">
        <w:rPr>
          <w:rStyle w:val="StyleUnderline"/>
        </w:rPr>
        <w:t xml:space="preserve">Congress is working to reach a deal on next year’s budget </w:t>
      </w:r>
      <w:r w:rsidRPr="00DF660B">
        <w:t xml:space="preserve">before October </w:t>
      </w:r>
      <w:r w:rsidRPr="00DF660B">
        <w:rPr>
          <w:rStyle w:val="StyleUnderline"/>
        </w:rPr>
        <w:t>to prevent a government shutdown</w:t>
      </w:r>
      <w:r w:rsidRPr="00DF660B">
        <w:t xml:space="preserve">. A handful of </w:t>
      </w:r>
      <w:r w:rsidRPr="00DF660B">
        <w:rPr>
          <w:rStyle w:val="StyleUnderline"/>
        </w:rPr>
        <w:t>House republicans said they are not afraid of a government shutdown</w:t>
      </w:r>
      <w:r w:rsidRPr="00DF660B">
        <w:t xml:space="preserve">, </w:t>
      </w:r>
      <w:r w:rsidRPr="00DF660B">
        <w:rPr>
          <w:rStyle w:val="StyleUnderline"/>
        </w:rPr>
        <w:t>demanding</w:t>
      </w:r>
      <w:r w:rsidRPr="00DF660B">
        <w:t xml:space="preserve"> that </w:t>
      </w:r>
      <w:r w:rsidRPr="00DF660B">
        <w:rPr>
          <w:rStyle w:val="StyleUnderline"/>
        </w:rPr>
        <w:t>congress cuts</w:t>
      </w:r>
      <w:r w:rsidRPr="00DF660B">
        <w:t xml:space="preserve"> even </w:t>
      </w:r>
      <w:r w:rsidRPr="00DF660B">
        <w:rPr>
          <w:rStyle w:val="StyleUnderline"/>
        </w:rPr>
        <w:t xml:space="preserve">more to </w:t>
      </w:r>
      <w:r w:rsidRPr="00DF660B">
        <w:t>government</w:t>
      </w:r>
      <w:r w:rsidRPr="00DF660B">
        <w:rPr>
          <w:rStyle w:val="StyleUnderline"/>
        </w:rPr>
        <w:t xml:space="preserve"> spending</w:t>
      </w:r>
      <w:r w:rsidRPr="00DF660B">
        <w:t>.  </w:t>
      </w:r>
    </w:p>
    <w:p w14:paraId="46FA7007" w14:textId="77777777" w:rsidR="00625A15" w:rsidRPr="00DF660B" w:rsidRDefault="00625A15" w:rsidP="00625A15">
      <w:r w:rsidRPr="00DF660B">
        <w:t xml:space="preserve">“Back in January when this new congress formed when we voted in a </w:t>
      </w:r>
      <w:proofErr w:type="gramStart"/>
      <w:r w:rsidRPr="00DF660B">
        <w:t>Speaker</w:t>
      </w:r>
      <w:proofErr w:type="gramEnd"/>
      <w:r w:rsidRPr="00DF660B">
        <w:t>, there was an agreement to go back to pre-COVID level spending for non-defense discretionary spending,” said Rep. Bob Good (R- VA).  </w:t>
      </w:r>
    </w:p>
    <w:p w14:paraId="10A89ABB" w14:textId="77777777" w:rsidR="00625A15" w:rsidRPr="00DF660B" w:rsidRDefault="00625A15" w:rsidP="00625A15">
      <w:r w:rsidRPr="00DF660B">
        <w:rPr>
          <w:rStyle w:val="StyleUnderline"/>
        </w:rPr>
        <w:t>Congressional members in the</w:t>
      </w:r>
      <w:r w:rsidRPr="00DF660B">
        <w:t xml:space="preserve"> House </w:t>
      </w:r>
      <w:r w:rsidRPr="00DF660B">
        <w:rPr>
          <w:rStyle w:val="StyleUnderline"/>
        </w:rPr>
        <w:t>F</w:t>
      </w:r>
      <w:r w:rsidRPr="00DF660B">
        <w:t xml:space="preserve">reedom </w:t>
      </w:r>
      <w:r w:rsidRPr="00DF660B">
        <w:rPr>
          <w:rStyle w:val="StyleUnderline"/>
        </w:rPr>
        <w:t>C</w:t>
      </w:r>
      <w:r w:rsidRPr="00DF660B">
        <w:t xml:space="preserve">aucus, a far-right republican group, </w:t>
      </w:r>
      <w:r w:rsidRPr="00DF660B">
        <w:rPr>
          <w:rStyle w:val="StyleUnderline"/>
        </w:rPr>
        <w:t>said the debt ceiling deal reached by</w:t>
      </w:r>
      <w:r w:rsidRPr="00DF660B">
        <w:t xml:space="preserve"> Speaker of the House Kevin </w:t>
      </w:r>
      <w:r w:rsidRPr="00DF660B">
        <w:rPr>
          <w:rStyle w:val="StyleUnderline"/>
        </w:rPr>
        <w:t>McCarthy</w:t>
      </w:r>
      <w:r w:rsidRPr="00DF660B">
        <w:t xml:space="preserve"> (R- CA) </w:t>
      </w:r>
      <w:r w:rsidRPr="00DF660B">
        <w:rPr>
          <w:rStyle w:val="StyleUnderline"/>
        </w:rPr>
        <w:t>and</w:t>
      </w:r>
      <w:r w:rsidRPr="00DF660B">
        <w:t xml:space="preserve"> President </w:t>
      </w:r>
      <w:r w:rsidRPr="00DF660B">
        <w:rPr>
          <w:rStyle w:val="StyleUnderline"/>
        </w:rPr>
        <w:t>Biden doesn’t do enough</w:t>
      </w:r>
      <w:r w:rsidRPr="00DF660B">
        <w:t xml:space="preserve"> spending cuts. </w:t>
      </w:r>
      <w:r w:rsidRPr="00DF660B">
        <w:rPr>
          <w:rStyle w:val="StyleUnderline"/>
        </w:rPr>
        <w:t>They’re looking to claw back around 115 million</w:t>
      </w:r>
      <w:r w:rsidRPr="00DF660B">
        <w:t xml:space="preserve"> dollars within appropriations bills.  </w:t>
      </w:r>
    </w:p>
    <w:p w14:paraId="2F44B7C6" w14:textId="77777777" w:rsidR="00625A15" w:rsidRPr="00DF660B" w:rsidRDefault="00625A15" w:rsidP="00625A15">
      <w:r w:rsidRPr="00DF660B">
        <w:t xml:space="preserve">Recently </w:t>
      </w:r>
      <w:r w:rsidRPr="00DF660B">
        <w:rPr>
          <w:rStyle w:val="StyleUnderline"/>
        </w:rPr>
        <w:t>the House voted to approve republican amendments</w:t>
      </w:r>
      <w:r w:rsidRPr="00DF660B">
        <w:t xml:space="preserve"> to a spending bill </w:t>
      </w:r>
      <w:r w:rsidRPr="00DF660B">
        <w:rPr>
          <w:rStyle w:val="StyleUnderline"/>
        </w:rPr>
        <w:t>that would instruct defense officials to roll back policies</w:t>
      </w:r>
      <w:r w:rsidRPr="00DF660B">
        <w:t xml:space="preserve"> that provide support to service members who travel out of state to get an abortion and that fund diversity, </w:t>
      </w:r>
      <w:proofErr w:type="gramStart"/>
      <w:r w:rsidRPr="00DF660B">
        <w:t>equity</w:t>
      </w:r>
      <w:proofErr w:type="gramEnd"/>
      <w:r w:rsidRPr="00DF660B">
        <w:t xml:space="preserve"> and inclusion programs. They also prohibited specialized health care services for transgender troops. </w:t>
      </w:r>
      <w:r w:rsidRPr="00DF660B">
        <w:rPr>
          <w:rStyle w:val="StyleUnderline"/>
        </w:rPr>
        <w:t>Democrats have argued republicans have included these measures on what should be a mostly bipartisan bill and are hijacking</w:t>
      </w:r>
      <w:r w:rsidRPr="00DF660B">
        <w:t xml:space="preserve"> these </w:t>
      </w:r>
      <w:r w:rsidRPr="00DF660B">
        <w:rPr>
          <w:rStyle w:val="StyleUnderline"/>
        </w:rPr>
        <w:t>spending bills</w:t>
      </w:r>
      <w:r w:rsidRPr="00DF660B">
        <w:t xml:space="preserve"> to continue anti-abortion care.  </w:t>
      </w:r>
    </w:p>
    <w:p w14:paraId="7A4AF779" w14:textId="77777777" w:rsidR="00625A15" w:rsidRPr="00DF660B" w:rsidRDefault="00625A15" w:rsidP="00625A15">
      <w:r w:rsidRPr="00DF660B">
        <w:t>“We ought to be spending money on ships, planes, cyber security, not for transgender surgeries,” said Rep. Ralph Norman (R- SC). “Not for puberty bondage. Not for the woke programs, the diversity equity and inclusion.”  </w:t>
      </w:r>
    </w:p>
    <w:p w14:paraId="2904E747" w14:textId="77777777" w:rsidR="00625A15" w:rsidRPr="00DF660B" w:rsidRDefault="00625A15" w:rsidP="00625A15">
      <w:r w:rsidRPr="00DF660B">
        <w:t xml:space="preserve">While republicans argue the defense spending levels should remain essentially untouched, congress has </w:t>
      </w:r>
      <w:r w:rsidRPr="00DF660B">
        <w:rPr>
          <w:rStyle w:val="StyleUnderline"/>
        </w:rPr>
        <w:t>until September 30th to approve a budget to prevent a federal shutdown which could impact hundreds of thousands of federal workers</w:t>
      </w:r>
      <w:r w:rsidRPr="00DF660B">
        <w:t xml:space="preserve"> and depending on how long a shutdown lasts, </w:t>
      </w:r>
      <w:r w:rsidRPr="00DF660B">
        <w:rPr>
          <w:rStyle w:val="StyleUnderline"/>
        </w:rPr>
        <w:t>could impact the US economy.</w:t>
      </w:r>
      <w:r w:rsidRPr="00DF660B">
        <w:t>  </w:t>
      </w:r>
    </w:p>
    <w:p w14:paraId="3C294E42" w14:textId="77777777" w:rsidR="00625A15" w:rsidRPr="00DF660B" w:rsidRDefault="00625A15" w:rsidP="00625A15">
      <w:r w:rsidRPr="00DF660B">
        <w:t>“We should not fear a government shutdown,” said Rep. Good. “</w:t>
      </w:r>
      <w:r w:rsidRPr="00DF660B">
        <w:rPr>
          <w:rStyle w:val="StyleUnderline"/>
        </w:rPr>
        <w:t xml:space="preserve">We are </w:t>
      </w:r>
      <w:proofErr w:type="spellStart"/>
      <w:r w:rsidRPr="00DF660B">
        <w:rPr>
          <w:rStyle w:val="StyleUnderline"/>
        </w:rPr>
        <w:t>gonna</w:t>
      </w:r>
      <w:proofErr w:type="spellEnd"/>
      <w:r w:rsidRPr="00DF660B">
        <w:rPr>
          <w:rStyle w:val="StyleUnderline"/>
        </w:rPr>
        <w:t xml:space="preserve"> pass a republican bill out of the House and force the White House and the Senate to accept it or else we’re not </w:t>
      </w:r>
      <w:proofErr w:type="spellStart"/>
      <w:r w:rsidRPr="00DF660B">
        <w:rPr>
          <w:rStyle w:val="StyleUnderline"/>
        </w:rPr>
        <w:t>gonna</w:t>
      </w:r>
      <w:proofErr w:type="spellEnd"/>
      <w:r w:rsidRPr="00DF660B">
        <w:rPr>
          <w:rStyle w:val="StyleUnderline"/>
        </w:rPr>
        <w:t xml:space="preserve"> move forward</w:t>
      </w:r>
      <w:r w:rsidRPr="00DF660B">
        <w:t>.” </w:t>
      </w:r>
    </w:p>
    <w:p w14:paraId="17AC0E0D" w14:textId="77777777" w:rsidR="00625A15" w:rsidRPr="00DF660B" w:rsidRDefault="00625A15" w:rsidP="00625A15">
      <w:r w:rsidRPr="00DF660B">
        <w:rPr>
          <w:rStyle w:val="StyleUnderline"/>
        </w:rPr>
        <w:t>The</w:t>
      </w:r>
      <w:r w:rsidRPr="00DF660B">
        <w:t xml:space="preserve"> republicans in the House </w:t>
      </w:r>
      <w:r w:rsidRPr="00DF660B">
        <w:rPr>
          <w:rStyle w:val="StyleUnderline"/>
        </w:rPr>
        <w:t>F</w:t>
      </w:r>
      <w:r w:rsidRPr="00DF660B">
        <w:t xml:space="preserve">reedom </w:t>
      </w:r>
      <w:r w:rsidRPr="00DF660B">
        <w:rPr>
          <w:rStyle w:val="StyleUnderline"/>
        </w:rPr>
        <w:t>C</w:t>
      </w:r>
      <w:r w:rsidRPr="00DF660B">
        <w:t xml:space="preserve">aucus </w:t>
      </w:r>
      <w:r w:rsidRPr="00DF660B">
        <w:rPr>
          <w:rStyle w:val="StyleUnderline"/>
        </w:rPr>
        <w:t>said they don’t believe it will come down to a</w:t>
      </w:r>
      <w:r w:rsidRPr="00DF660B">
        <w:t xml:space="preserve"> government </w:t>
      </w:r>
      <w:r w:rsidRPr="00DF660B">
        <w:rPr>
          <w:rStyle w:val="StyleUnderline"/>
        </w:rPr>
        <w:t>shutdown but if push comes to shove</w:t>
      </w:r>
      <w:r w:rsidRPr="00DF660B">
        <w:t xml:space="preserve">, </w:t>
      </w:r>
      <w:r w:rsidRPr="00DF660B">
        <w:rPr>
          <w:rStyle w:val="StyleUnderline"/>
        </w:rPr>
        <w:t>they expect</w:t>
      </w:r>
      <w:r w:rsidRPr="00DF660B">
        <w:t xml:space="preserve"> a short-term </w:t>
      </w:r>
      <w:r w:rsidRPr="00DF660B">
        <w:rPr>
          <w:rStyle w:val="StyleUnderline"/>
        </w:rPr>
        <w:t>continuing resolution to pass to temporarily keep the government funded</w:t>
      </w:r>
      <w:r w:rsidRPr="00DF660B">
        <w:t xml:space="preserve"> until they can all come to a budget agreement.  </w:t>
      </w:r>
    </w:p>
    <w:p w14:paraId="1DEB78A0" w14:textId="77777777" w:rsidR="00625A15" w:rsidRPr="00DF660B" w:rsidRDefault="00625A15" w:rsidP="00092A6B"/>
    <w:p w14:paraId="094DA7C8" w14:textId="181097AC" w:rsidR="00092A6B" w:rsidRPr="00DF660B" w:rsidRDefault="00092A6B" w:rsidP="00125B75">
      <w:pPr>
        <w:pStyle w:val="Heading4"/>
      </w:pPr>
      <w:r w:rsidRPr="00DF660B">
        <w:t>Tag. [is about defense.</w:t>
      </w:r>
    </w:p>
    <w:p w14:paraId="64D0254C" w14:textId="0F9B36D9" w:rsidR="00092A6B" w:rsidRPr="00DF660B" w:rsidRDefault="00BE1D57" w:rsidP="00092A6B">
      <w:r w:rsidRPr="00DF660B">
        <w:t>https://www.cnn.com/2023/07/10/politics/defense-bill-kevin-mccarthy-republicans/index.html</w:t>
      </w:r>
    </w:p>
    <w:p w14:paraId="7A2A40C5" w14:textId="77777777" w:rsidR="00BE1D57" w:rsidRPr="00DF660B" w:rsidRDefault="00BE1D57" w:rsidP="00BE1D57">
      <w:r w:rsidRPr="00DF660B">
        <w:t xml:space="preserve">House </w:t>
      </w:r>
      <w:r w:rsidRPr="00DF660B">
        <w:rPr>
          <w:rStyle w:val="StyleUnderline"/>
        </w:rPr>
        <w:t>GOP leaders are confronting a legislative landmine over a</w:t>
      </w:r>
      <w:r w:rsidRPr="00DF660B">
        <w:t xml:space="preserve"> massive </w:t>
      </w:r>
      <w:r w:rsidRPr="00DF660B">
        <w:rPr>
          <w:rStyle w:val="StyleUnderline"/>
        </w:rPr>
        <w:t>defense bill as right-wing lawmakers are pushing for a slew of hot button amendments</w:t>
      </w:r>
      <w:r w:rsidRPr="00DF660B">
        <w:t xml:space="preserve"> that could </w:t>
      </w:r>
      <w:r w:rsidRPr="00DF660B">
        <w:rPr>
          <w:rStyle w:val="StyleUnderline"/>
        </w:rPr>
        <w:t>put moderate Republicans in a complicated position and threaten Democratic support for the must-pass bill</w:t>
      </w:r>
      <w:r w:rsidRPr="00DF660B">
        <w:t>.</w:t>
      </w:r>
    </w:p>
    <w:p w14:paraId="4203BB94" w14:textId="77777777" w:rsidR="00BE1D57" w:rsidRPr="00DF660B" w:rsidRDefault="00BE1D57" w:rsidP="00BE1D57">
      <w:r w:rsidRPr="00DF660B">
        <w:t xml:space="preserve">The </w:t>
      </w:r>
      <w:r w:rsidRPr="00DF660B">
        <w:rPr>
          <w:rStyle w:val="StyleUnderline"/>
        </w:rPr>
        <w:t>lawmakers</w:t>
      </w:r>
      <w:r w:rsidRPr="00DF660B">
        <w:t xml:space="preserve"> are </w:t>
      </w:r>
      <w:r w:rsidRPr="00DF660B">
        <w:rPr>
          <w:rStyle w:val="StyleUnderline"/>
        </w:rPr>
        <w:t>demanding amendment votes this week</w:t>
      </w:r>
      <w:r w:rsidRPr="00DF660B">
        <w:t xml:space="preserve"> on a wide-range of controversial issues – everything ranging from abortion to transgender rights to diversity programs at the Pentagon – and </w:t>
      </w:r>
      <w:r w:rsidRPr="00DF660B">
        <w:rPr>
          <w:rStyle w:val="StyleUnderline"/>
        </w:rPr>
        <w:t>are even privately warning that they could scuttle the defense bill on the first procedural vote if they don’t get their way</w:t>
      </w:r>
      <w:r w:rsidRPr="00DF660B">
        <w:t>.</w:t>
      </w:r>
    </w:p>
    <w:p w14:paraId="243FF9E7" w14:textId="637EA759" w:rsidR="00BE1D57" w:rsidRPr="00DF660B" w:rsidRDefault="00BE1D57" w:rsidP="00BE1D57">
      <w:r w:rsidRPr="00DF660B">
        <w:t xml:space="preserve">The </w:t>
      </w:r>
      <w:r w:rsidRPr="00DF660B">
        <w:rPr>
          <w:rStyle w:val="StyleUnderline"/>
        </w:rPr>
        <w:t>move has once again put the focus on</w:t>
      </w:r>
      <w:r w:rsidRPr="00DF660B">
        <w:t xml:space="preserve"> House Speaker Kevin </w:t>
      </w:r>
      <w:r w:rsidRPr="00DF660B">
        <w:rPr>
          <w:rStyle w:val="StyleUnderline"/>
        </w:rPr>
        <w:t>McCarthy as he tries to navigate the</w:t>
      </w:r>
      <w:r w:rsidRPr="00DF660B">
        <w:t xml:space="preserve"> unyielding </w:t>
      </w:r>
      <w:r w:rsidRPr="00DF660B">
        <w:rPr>
          <w:rStyle w:val="StyleUnderline"/>
        </w:rPr>
        <w:t xml:space="preserve">demands from members on his </w:t>
      </w:r>
      <w:proofErr w:type="gramStart"/>
      <w:r w:rsidRPr="00DF660B">
        <w:rPr>
          <w:rStyle w:val="StyleUnderline"/>
        </w:rPr>
        <w:t>far-right</w:t>
      </w:r>
      <w:proofErr w:type="gramEnd"/>
      <w:r w:rsidRPr="00DF660B">
        <w:rPr>
          <w:rStyle w:val="StyleUnderline"/>
        </w:rPr>
        <w:t xml:space="preserve"> while pushing legislation</w:t>
      </w:r>
      <w:r w:rsidRPr="00DF660B">
        <w:t xml:space="preserve"> that </w:t>
      </w:r>
      <w:r w:rsidRPr="00DF660B">
        <w:rPr>
          <w:rStyle w:val="StyleUnderline"/>
        </w:rPr>
        <w:t>many of his</w:t>
      </w:r>
      <w:r w:rsidRPr="00DF660B">
        <w:t xml:space="preserve"> most vulnerable </w:t>
      </w:r>
      <w:r w:rsidRPr="00DF660B">
        <w:rPr>
          <w:rStyle w:val="StyleUnderline"/>
        </w:rPr>
        <w:t>members are eager to tout</w:t>
      </w:r>
      <w:r w:rsidRPr="00DF660B">
        <w:t xml:space="preserve"> back home. </w:t>
      </w:r>
      <w:r w:rsidRPr="00DF660B">
        <w:rPr>
          <w:rStyle w:val="StyleUnderline"/>
        </w:rPr>
        <w:t>If he caters to the whims of members of the</w:t>
      </w:r>
      <w:r w:rsidRPr="00DF660B">
        <w:t xml:space="preserve"> hardline House </w:t>
      </w:r>
      <w:r w:rsidRPr="00DF660B">
        <w:rPr>
          <w:rStyle w:val="StyleUnderline"/>
        </w:rPr>
        <w:t>F</w:t>
      </w:r>
      <w:r w:rsidRPr="00DF660B">
        <w:t xml:space="preserve">reedom </w:t>
      </w:r>
      <w:r w:rsidRPr="00DF660B">
        <w:rPr>
          <w:rStyle w:val="StyleUnderline"/>
        </w:rPr>
        <w:t>C</w:t>
      </w:r>
      <w:r w:rsidRPr="00DF660B">
        <w:t xml:space="preserve">aucus, </w:t>
      </w:r>
      <w:r w:rsidRPr="00DF660B">
        <w:rPr>
          <w:rStyle w:val="StyleUnderline"/>
        </w:rPr>
        <w:t>he could win over more far-right Republicans but could jeopardize support from Democrats and moderate Republicans</w:t>
      </w:r>
      <w:r w:rsidRPr="00DF660B">
        <w:t xml:space="preserve">, </w:t>
      </w:r>
      <w:r w:rsidRPr="00DF660B">
        <w:rPr>
          <w:rStyle w:val="StyleUnderline"/>
        </w:rPr>
        <w:t>both of which will be essential</w:t>
      </w:r>
      <w:r w:rsidRPr="00DF660B">
        <w:t xml:space="preserve"> to getting the bill through the chamber.</w:t>
      </w:r>
    </w:p>
    <w:p w14:paraId="4562E44A" w14:textId="1ED0723F" w:rsidR="00BE1D57" w:rsidRPr="00DF660B" w:rsidRDefault="00BE1D57" w:rsidP="00BE1D57">
      <w:r w:rsidRPr="00DF660B">
        <w:rPr>
          <w:rStyle w:val="StyleUnderline"/>
        </w:rPr>
        <w:t>Yet the votes could even put the White House in a jam</w:t>
      </w:r>
      <w:r w:rsidRPr="00DF660B">
        <w:t xml:space="preserve"> as </w:t>
      </w:r>
      <w:r w:rsidRPr="00DF660B">
        <w:rPr>
          <w:rStyle w:val="StyleUnderline"/>
        </w:rPr>
        <w:t>a group of lawmakers from both parties are pushing to halt</w:t>
      </w:r>
      <w:r w:rsidRPr="00DF660B">
        <w:t xml:space="preserve"> President Joe Biden’s move to transfer cluster munitions to Ukraine.</w:t>
      </w:r>
    </w:p>
    <w:p w14:paraId="7DDCCEC2" w14:textId="77777777" w:rsidR="00BE1D57" w:rsidRPr="00DF660B" w:rsidRDefault="00BE1D57" w:rsidP="00BE1D57">
      <w:r w:rsidRPr="00DF660B">
        <w:t xml:space="preserve">Even though the House Armed Services Committee sent its bill to the floor on a bipartisan vote, </w:t>
      </w:r>
      <w:r w:rsidRPr="00DF660B">
        <w:rPr>
          <w:rStyle w:val="StyleUnderline"/>
        </w:rPr>
        <w:t>the top Democrat on that panel warned that his support would be in jeopardy if the final bill includes some of these controversial amendments</w:t>
      </w:r>
      <w:r w:rsidRPr="00DF660B">
        <w:t>, particularly around abortion.</w:t>
      </w:r>
    </w:p>
    <w:p w14:paraId="1AF4ED8D" w14:textId="77777777" w:rsidR="00BE1D57" w:rsidRPr="00DF660B" w:rsidRDefault="00BE1D57" w:rsidP="00BE1D57">
      <w:pPr>
        <w:rPr>
          <w:rStyle w:val="StyleUnderline"/>
        </w:rPr>
      </w:pPr>
      <w:r w:rsidRPr="00DF660B">
        <w:t>“</w:t>
      </w:r>
      <w:r w:rsidRPr="00DF660B">
        <w:rPr>
          <w:rStyle w:val="StyleUnderline"/>
        </w:rPr>
        <w:t>The committee did a good job of presenting a bipartisan bill</w:t>
      </w:r>
      <w:r w:rsidRPr="00DF660B">
        <w:t>,” Rep. Adam Smith of Washington state, the committee’s top Democrat, told CNN. “</w:t>
      </w:r>
      <w:r w:rsidRPr="00DF660B">
        <w:rPr>
          <w:rStyle w:val="StyleUnderline"/>
        </w:rPr>
        <w:t>But I am worried that the full House Republicans are not going to do that</w:t>
      </w:r>
      <w:r w:rsidRPr="00DF660B">
        <w:t xml:space="preserve">, that </w:t>
      </w:r>
      <w:r w:rsidRPr="00DF660B">
        <w:rPr>
          <w:rStyle w:val="StyleUnderline"/>
        </w:rPr>
        <w:t>they’re going to push this bill too far into an extreme anti-inclusion direction that makes it difficult to support.”</w:t>
      </w:r>
    </w:p>
    <w:p w14:paraId="414A047A" w14:textId="77777777" w:rsidR="00BE1D57" w:rsidRPr="00DF660B" w:rsidRDefault="00BE1D57" w:rsidP="00BE1D57">
      <w:r w:rsidRPr="00DF660B">
        <w:t xml:space="preserve">The House Rules Committee will meet Tuesday afternoon to decide which of the over 1,500 amendments that have been submitted will </w:t>
      </w:r>
      <w:proofErr w:type="gramStart"/>
      <w:r w:rsidRPr="00DF660B">
        <w:t>actually be</w:t>
      </w:r>
      <w:proofErr w:type="gramEnd"/>
      <w:r w:rsidRPr="00DF660B">
        <w:t xml:space="preserve"> made in order, with the GOP leaders hoping to pass the final bill by the end of this week.</w:t>
      </w:r>
    </w:p>
    <w:p w14:paraId="1575EB48" w14:textId="68110142" w:rsidR="00BE1D57" w:rsidRPr="00DF660B" w:rsidRDefault="00BE1D57" w:rsidP="00BE1D57">
      <w:r w:rsidRPr="00DF660B">
        <w:t xml:space="preserve">But </w:t>
      </w:r>
      <w:r w:rsidRPr="00DF660B">
        <w:rPr>
          <w:rStyle w:val="StyleUnderline"/>
        </w:rPr>
        <w:t>even the House Rules Committee has become a wild card for the N</w:t>
      </w:r>
      <w:r w:rsidRPr="00DF660B">
        <w:t xml:space="preserve">ational </w:t>
      </w:r>
      <w:r w:rsidRPr="00DF660B">
        <w:rPr>
          <w:rStyle w:val="StyleUnderline"/>
        </w:rPr>
        <w:t>D</w:t>
      </w:r>
      <w:r w:rsidRPr="00DF660B">
        <w:t xml:space="preserve">efense </w:t>
      </w:r>
      <w:r w:rsidRPr="00DF660B">
        <w:rPr>
          <w:rStyle w:val="StyleUnderline"/>
        </w:rPr>
        <w:t>A</w:t>
      </w:r>
      <w:r w:rsidRPr="00DF660B">
        <w:t xml:space="preserve">uthorization </w:t>
      </w:r>
      <w:r w:rsidRPr="00DF660B">
        <w:rPr>
          <w:rStyle w:val="StyleUnderline"/>
        </w:rPr>
        <w:t>A</w:t>
      </w:r>
      <w:r w:rsidRPr="00DF660B">
        <w:t xml:space="preserve">ct. </w:t>
      </w:r>
      <w:r w:rsidRPr="00DF660B">
        <w:rPr>
          <w:rStyle w:val="StyleUnderline"/>
        </w:rPr>
        <w:t>Republicans can only afford to lose two votes</w:t>
      </w:r>
      <w:r w:rsidRPr="00DF660B">
        <w:t xml:space="preserve"> on the committee on a party-line vote, </w:t>
      </w:r>
      <w:r w:rsidRPr="00DF660B">
        <w:rPr>
          <w:rStyle w:val="StyleUnderline"/>
        </w:rPr>
        <w:t xml:space="preserve">and McCarthy placed three far-right members on the panel in exchange for becoming speaker. </w:t>
      </w:r>
      <w:r w:rsidRPr="00DF660B">
        <w:t>At least one of the conservative lawmakers on the panel, Rep. Ralph Norman of South Carolina, told CNN he plans to oppose the rule, citing concerns that the bill does not go far enough to target “woke” Pentagon policies, and won’t receive the amendment votes to change that.</w:t>
      </w:r>
    </w:p>
    <w:p w14:paraId="30E7B213" w14:textId="18A52732" w:rsidR="00E10098" w:rsidRPr="00DF660B" w:rsidRDefault="00E10098" w:rsidP="00E10098">
      <w:pPr>
        <w:pStyle w:val="Heading4"/>
      </w:pPr>
      <w:r w:rsidRPr="00DF660B">
        <w:t>The Freedom Caucus’ proposals for the NDAA are the single greatest threat to our defense and military readiness.</w:t>
      </w:r>
    </w:p>
    <w:p w14:paraId="67655EBF" w14:textId="4DDEC345" w:rsidR="00E10098" w:rsidRPr="00DF660B" w:rsidRDefault="00E10098" w:rsidP="00E10098">
      <w:r w:rsidRPr="00DF660B">
        <w:t>https://www.cnn.com/2023/07/10/politics/defense-bill-kevin-mccarthy-republicans/index.html</w:t>
      </w:r>
    </w:p>
    <w:p w14:paraId="2C7842B7" w14:textId="6A03DAA4" w:rsidR="00BE1D57" w:rsidRPr="00DF660B" w:rsidRDefault="00BE1D57" w:rsidP="00BE1D57">
      <w:r w:rsidRPr="00DF660B">
        <w:t>“</w:t>
      </w:r>
      <w:r w:rsidRPr="00DF660B">
        <w:rPr>
          <w:rStyle w:val="StyleUnderline"/>
        </w:rPr>
        <w:t>The D</w:t>
      </w:r>
      <w:r w:rsidRPr="00DF660B">
        <w:t xml:space="preserve">epartment </w:t>
      </w:r>
      <w:r w:rsidRPr="00DF660B">
        <w:rPr>
          <w:rStyle w:val="StyleUnderline"/>
        </w:rPr>
        <w:t>o</w:t>
      </w:r>
      <w:r w:rsidRPr="00DF660B">
        <w:t xml:space="preserve">f </w:t>
      </w:r>
      <w:r w:rsidRPr="00DF660B">
        <w:rPr>
          <w:rStyle w:val="StyleUnderline"/>
        </w:rPr>
        <w:t>D</w:t>
      </w:r>
      <w:r w:rsidRPr="00DF660B">
        <w:t>efense</w:t>
      </w:r>
      <w:r w:rsidRPr="00DF660B">
        <w:rPr>
          <w:rStyle w:val="StyleUnderline"/>
        </w:rPr>
        <w:t>’s transformation into a social engineering experiment wrapped in a uniform is the single greatest threat to this nation’s ability to defend itself</w:t>
      </w:r>
      <w:r w:rsidRPr="00DF660B">
        <w:t xml:space="preserve"> – and </w:t>
      </w:r>
      <w:r w:rsidRPr="00DF660B">
        <w:rPr>
          <w:rStyle w:val="StyleUnderline"/>
        </w:rPr>
        <w:t>Republicans are complicit</w:t>
      </w:r>
      <w:r w:rsidRPr="00DF660B">
        <w:t xml:space="preserve">,” Roy added. “Year after year, </w:t>
      </w:r>
      <w:r w:rsidRPr="00DF660B">
        <w:rPr>
          <w:rStyle w:val="StyleUnderline"/>
        </w:rPr>
        <w:t>Republicans pass an NDAA that propagates the cultural rot at DOD while massive defense contractors get rich</w:t>
      </w:r>
      <w:r w:rsidRPr="00DF660B">
        <w:t>.”</w:t>
      </w:r>
    </w:p>
    <w:p w14:paraId="1CA42C8A" w14:textId="77777777" w:rsidR="00BE1D57" w:rsidRPr="00DF660B" w:rsidRDefault="00BE1D57" w:rsidP="00BE1D57">
      <w:r w:rsidRPr="00DF660B">
        <w:t>Rep. Thomas Massie of Kentucky, the other conservative on the committee, has not returned a request for comment about how he plans to vote, though a Republican source said they’re not as worried about Massie breaking ranks.</w:t>
      </w:r>
    </w:p>
    <w:p w14:paraId="614D7D9A" w14:textId="48FE47D4" w:rsidR="00BE1D57" w:rsidRPr="00DF660B" w:rsidRDefault="00BE1D57" w:rsidP="00BE1D57">
      <w:r w:rsidRPr="00DF660B">
        <w:rPr>
          <w:rStyle w:val="StyleUnderline"/>
        </w:rPr>
        <w:t>While drama isn’t new</w:t>
      </w:r>
      <w:r w:rsidRPr="00DF660B">
        <w:t xml:space="preserve"> in fights over the NDAA, </w:t>
      </w:r>
      <w:r w:rsidRPr="00DF660B">
        <w:rPr>
          <w:rStyle w:val="StyleUnderline"/>
        </w:rPr>
        <w:t>which has been passed by Congress every year for the last six decades, this level of acrimony is something of a departure for what is a typically bipartisan affair</w:t>
      </w:r>
      <w:r w:rsidRPr="00DF660B">
        <w:t xml:space="preserve">. After receiving heat for the debt ceiling deal, </w:t>
      </w:r>
      <w:r w:rsidRPr="00DF660B">
        <w:rPr>
          <w:rStyle w:val="StyleUnderline"/>
        </w:rPr>
        <w:t>McCarthy is under increasing pressure to cater to his right flank</w:t>
      </w:r>
      <w:r w:rsidRPr="00DF660B">
        <w:t xml:space="preserve">, </w:t>
      </w:r>
      <w:r w:rsidRPr="00DF660B">
        <w:rPr>
          <w:rStyle w:val="StyleUnderline"/>
        </w:rPr>
        <w:t>ratcheting up concerns about the ability for lawmakers to reach a compromise that both chambers can agree on</w:t>
      </w:r>
      <w:r w:rsidRPr="00DF660B">
        <w:t>.</w:t>
      </w:r>
    </w:p>
    <w:p w14:paraId="74D8641E" w14:textId="77777777" w:rsidR="00BE1D57" w:rsidRPr="00DF660B" w:rsidRDefault="00BE1D57" w:rsidP="00BE1D57">
      <w:r w:rsidRPr="00DF660B">
        <w:t>GOP Rep. Nancy Mace of South Carolina, who represents a swing district and has long been pushing her Republican colleagues to soften their stance on abortion, told CNN, “I don’t anticipate the NDAA not passing but the GOP has an opportunity to show it can be compassionate and pro-woman, and I hope they don’t drop the ball.”</w:t>
      </w:r>
    </w:p>
    <w:p w14:paraId="2C85D7AC" w14:textId="77777777" w:rsidR="00BE1D57" w:rsidRPr="00DF660B" w:rsidRDefault="00BE1D57" w:rsidP="00BE1D57">
      <w:r w:rsidRPr="00DF660B">
        <w:t xml:space="preserve">Aside from amendments that target culture war issues, Democratic Rep. Sara Jacobs of </w:t>
      </w:r>
      <w:proofErr w:type="gramStart"/>
      <w:r w:rsidRPr="00DF660B">
        <w:t>California</w:t>
      </w:r>
      <w:proofErr w:type="gramEnd"/>
      <w:r w:rsidRPr="00DF660B">
        <w:t xml:space="preserve"> and GOP Rep. Matt </w:t>
      </w:r>
      <w:proofErr w:type="spellStart"/>
      <w:r w:rsidRPr="00DF660B">
        <w:t>Gaetz</w:t>
      </w:r>
      <w:proofErr w:type="spellEnd"/>
      <w:r w:rsidRPr="00DF660B">
        <w:t xml:space="preserve"> of Florida, who both serve on the Armed Services Committee, are also planning to offer an amendment aimed at stopping President Joe Biden’s cluster munition transfer to Ukraine. If it comes to the floor, the vote </w:t>
      </w:r>
      <w:proofErr w:type="gramStart"/>
      <w:r w:rsidRPr="00DF660B">
        <w:t>would</w:t>
      </w:r>
      <w:proofErr w:type="gramEnd"/>
      <w:r w:rsidRPr="00DF660B">
        <w:t xml:space="preserve"> reveal how much support Biden’s move has in the House.</w:t>
      </w:r>
    </w:p>
    <w:p w14:paraId="25AFB63B" w14:textId="77777777" w:rsidR="00BE1D57" w:rsidRPr="00DF660B" w:rsidRDefault="00BE1D57" w:rsidP="00BE1D57">
      <w:r w:rsidRPr="00DF660B">
        <w:t>“Cluster munitions are unpredictable weapons that maim and kill indiscriminately, wreaking havoc on civilian populations and undermining economic rebuilding and recovery for decades,” Jacobs told CNN. “This amendment sends a strong message to the world that we will stand by our values and our commitment to protect civilians.”</w:t>
      </w:r>
    </w:p>
    <w:p w14:paraId="60EEB99E" w14:textId="77777777" w:rsidR="00BE1D57" w:rsidRPr="00DF660B" w:rsidRDefault="00BE1D57" w:rsidP="00BE1D57">
      <w:proofErr w:type="spellStart"/>
      <w:r w:rsidRPr="00DF660B">
        <w:t>Gaetz</w:t>
      </w:r>
      <w:proofErr w:type="spellEnd"/>
      <w:r w:rsidRPr="00DF660B">
        <w:t xml:space="preserve"> voiced a similar refrain on Twitter.</w:t>
      </w:r>
    </w:p>
    <w:p w14:paraId="66CBB8D9" w14:textId="063CE470" w:rsidR="00BE1D57" w:rsidRPr="00DF660B" w:rsidRDefault="00BE1D57" w:rsidP="00BE1D57">
      <w:r w:rsidRPr="00DF660B">
        <w:t xml:space="preserve">“These cluster bombs will not end the war in Ukraine and will not build a more stable country. Children will be left without limbs and without parents because of this decision if we do not work together in a bipartisan fashion to stop it,” </w:t>
      </w:r>
      <w:proofErr w:type="spellStart"/>
      <w:r w:rsidRPr="00DF660B">
        <w:t>Gaetz</w:t>
      </w:r>
      <w:proofErr w:type="spellEnd"/>
      <w:r w:rsidRPr="00DF660B">
        <w:t xml:space="preserve"> tweeted Monday.</w:t>
      </w:r>
    </w:p>
    <w:p w14:paraId="307F3985" w14:textId="77777777" w:rsidR="00BE1D57" w:rsidRPr="00DF660B" w:rsidRDefault="00BE1D57" w:rsidP="00BE1D57">
      <w:r w:rsidRPr="00DF660B">
        <w:t>And while the version of the NDAA that passed out of the Armed Services Committee included more funding for the war in Ukraine, GOP Rep. Marjorie Taylor Greene of Georgia and others are pushing to roll that funding back.</w:t>
      </w:r>
    </w:p>
    <w:p w14:paraId="1BCE713F" w14:textId="77777777" w:rsidR="00BE1D57" w:rsidRPr="00DF660B" w:rsidRDefault="00BE1D57" w:rsidP="00BE1D57">
      <w:r w:rsidRPr="00DF660B">
        <w:t>The NDAA, which outlines the policy agenda for the Department of Defense and the US military and authorizes spending in line with the Pentagon’s priorities, passed out of the House Armed Services committee with overwhelming bipartisan support, even though some controversial GOP amendments – including on banning drag shows on military bases and reinstating troops who refused to comply with the Pentagon’s vaccine mandate – were adopted.</w:t>
      </w:r>
    </w:p>
    <w:p w14:paraId="59DB2DC4" w14:textId="77777777" w:rsidR="00BE1D57" w:rsidRPr="00DF660B" w:rsidRDefault="00BE1D57" w:rsidP="00BE1D57">
      <w:r w:rsidRPr="00DF660B">
        <w:t xml:space="preserve">Some of the amendments that will take center stage on the floor this week include prohibiting gender transition surgeries and treatments from </w:t>
      </w:r>
      <w:proofErr w:type="spellStart"/>
      <w:r w:rsidRPr="00DF660B">
        <w:t>Gaetz</w:t>
      </w:r>
      <w:proofErr w:type="spellEnd"/>
      <w:r w:rsidRPr="00DF660B">
        <w:t xml:space="preserve">, eliminating any offices of diversity, equity and inclusion within the armed forces and Department of Defense from </w:t>
      </w:r>
      <w:proofErr w:type="gramStart"/>
      <w:r w:rsidRPr="00DF660B">
        <w:t>a number of</w:t>
      </w:r>
      <w:proofErr w:type="gramEnd"/>
      <w:r w:rsidRPr="00DF660B">
        <w:t xml:space="preserve"> members including Norman, and prohibiting the Department of Defense from “purchasing and having pornographic and radical gender ideology books in their libraries” from GOP Rep. Lauren </w:t>
      </w:r>
      <w:proofErr w:type="spellStart"/>
      <w:r w:rsidRPr="00DF660B">
        <w:t>Boebert</w:t>
      </w:r>
      <w:proofErr w:type="spellEnd"/>
      <w:r w:rsidRPr="00DF660B">
        <w:t xml:space="preserve"> of Colorado.</w:t>
      </w:r>
    </w:p>
    <w:p w14:paraId="487794AA" w14:textId="77777777" w:rsidR="00BE1D57" w:rsidRPr="00DF660B" w:rsidRDefault="00BE1D57" w:rsidP="00BE1D57">
      <w:r w:rsidRPr="00DF660B">
        <w:t>While a handful of Republicans do not believe those amendments go far enough, others warned their colleagues not to jeopardize the future of this crucial legislation as the $858 billion defense package boasts measures that modernize the US military, increase its readiness to counter foreign adversaries like Russia and China, and increase support for servicemembers and their families.</w:t>
      </w:r>
    </w:p>
    <w:p w14:paraId="2E8F1D25" w14:textId="77777777" w:rsidR="00BE1D57" w:rsidRPr="00DF660B" w:rsidRDefault="00BE1D57" w:rsidP="00BE1D57">
      <w:r w:rsidRPr="00DF660B">
        <w:t xml:space="preserve">“We need to get the NDAA passed. … It’s not something to ever put at risk and national security needs to be a priority for </w:t>
      </w:r>
      <w:proofErr w:type="gramStart"/>
      <w:r w:rsidRPr="00DF660B">
        <w:t>each and every</w:t>
      </w:r>
      <w:proofErr w:type="gramEnd"/>
      <w:r w:rsidRPr="00DF660B">
        <w:t xml:space="preserve"> one of us. If we don’t have world peace, we have nothing,” Rep. Jen </w:t>
      </w:r>
      <w:proofErr w:type="spellStart"/>
      <w:r w:rsidRPr="00DF660B">
        <w:t>Kiggans</w:t>
      </w:r>
      <w:proofErr w:type="spellEnd"/>
      <w:r w:rsidRPr="00DF660B">
        <w:t>, a freshman Republican from a Virginia swing district, told CNN. “And we do that through providing the budget that the military needs. … So, it’s a responsibility.”</w:t>
      </w:r>
    </w:p>
    <w:p w14:paraId="435DD0AF" w14:textId="77777777" w:rsidR="00BE1D57" w:rsidRPr="00DF660B" w:rsidRDefault="00BE1D57" w:rsidP="00BE1D57">
      <w:r w:rsidRPr="00DF660B">
        <w:t xml:space="preserve">GOP Rep. Don Bacon of Nebraska, who serves on the Armed Services committee and represents a district Biden won in 2020, told CNN, “I hope smart, </w:t>
      </w:r>
      <w:proofErr w:type="gramStart"/>
      <w:r w:rsidRPr="00DF660B">
        <w:t>common sense</w:t>
      </w:r>
      <w:proofErr w:type="gramEnd"/>
      <w:r w:rsidRPr="00DF660B">
        <w:t xml:space="preserve"> amendments are passed.”</w:t>
      </w:r>
    </w:p>
    <w:p w14:paraId="011BA4EA" w14:textId="77777777" w:rsidR="00BE1D57" w:rsidRPr="00DF660B" w:rsidRDefault="00BE1D57" w:rsidP="00BE1D57">
      <w:r w:rsidRPr="00DF660B">
        <w:t>“The committee passed a bill near unanimously with only one dissenting vote, and it will take bipartisanship to get it also through the Senate,” Bacon told CNN.</w:t>
      </w:r>
    </w:p>
    <w:p w14:paraId="1C926898" w14:textId="77777777" w:rsidR="00BE1D57" w:rsidRPr="00DF660B" w:rsidRDefault="00BE1D57" w:rsidP="00BE1D57">
      <w:r w:rsidRPr="00DF660B">
        <w:t>While the markup process of the NDAA touched on hot button issues, ultimately members on the committee came together to pass a package that most could support.</w:t>
      </w:r>
    </w:p>
    <w:p w14:paraId="37C362EA" w14:textId="77777777" w:rsidR="00BE1D57" w:rsidRPr="00DF660B" w:rsidRDefault="00BE1D57" w:rsidP="00BE1D57">
      <w:r w:rsidRPr="00DF660B">
        <w:t>Reflecting on the markup process, one GOP staffer told CNN, “People were pushing for DoD funds to be used for supporting war fighters over wokeness.”</w:t>
      </w:r>
    </w:p>
    <w:p w14:paraId="5DB68C3A" w14:textId="77777777" w:rsidR="00BE1D57" w:rsidRPr="00DF660B" w:rsidRDefault="00BE1D57" w:rsidP="00BE1D57">
      <w:r w:rsidRPr="00DF660B">
        <w:t>Those clashes, however, have only seemed to foreshadow the floor flights to come.</w:t>
      </w:r>
    </w:p>
    <w:p w14:paraId="3F2E6DBA" w14:textId="77777777" w:rsidR="00BE1D57" w:rsidRPr="00DF660B" w:rsidRDefault="00BE1D57" w:rsidP="00BE1D57">
      <w:r w:rsidRPr="00DF660B">
        <w:t>“I think in committee, we tried to craft a bipartisan bill that would be able to get through the Senate and I’m hopeful that’s what everyone will try and do on the floor as well,” Jacobs told CNN. “But I think we’re already seeing the extreme Republicans try and put some poison pills in there that will make it very hard for Democrats to vote for the bill.”</w:t>
      </w:r>
    </w:p>
    <w:p w14:paraId="73345E8B" w14:textId="77777777" w:rsidR="00BE1D57" w:rsidRPr="00DF660B" w:rsidRDefault="00BE1D57" w:rsidP="00BE1D57">
      <w:r w:rsidRPr="00DF660B">
        <w:t>Democratic Rep. Ro Khanna of California, who told CNN he was “proud” to be the only member to vote against NDAA in committee because he needed to see “greater investment” in the Pacific region, called out the amendments that “hurt diversity and inclusion, education, and do nothing to strengthen our national security.”</w:t>
      </w:r>
    </w:p>
    <w:p w14:paraId="3B1C02DE" w14:textId="77777777" w:rsidR="00BE1D57" w:rsidRPr="00DF660B" w:rsidRDefault="00BE1D57" w:rsidP="00BE1D57">
      <w:r w:rsidRPr="00DF660B">
        <w:t>“I plan to vote no when it comes to the floor and encourage my colleagues to do the same,” Khanna added.</w:t>
      </w:r>
    </w:p>
    <w:p w14:paraId="3CA6C89A" w14:textId="77777777" w:rsidR="00BE1D57" w:rsidRPr="00DF660B" w:rsidRDefault="00BE1D57" w:rsidP="00BE1D57">
      <w:r w:rsidRPr="00DF660B">
        <w:t>One Democratic aide claimed, “Republicans are trying to hijack NDAA to make it a culture war battle.”</w:t>
      </w:r>
    </w:p>
    <w:p w14:paraId="47DBEE33" w14:textId="77777777" w:rsidR="00BE1D57" w:rsidRPr="00DF660B" w:rsidRDefault="00BE1D57" w:rsidP="00092A6B"/>
    <w:p w14:paraId="4FCBD296" w14:textId="6A2ADC2D" w:rsidR="00092A6B" w:rsidRPr="00DF660B" w:rsidRDefault="00092A6B" w:rsidP="00125B75">
      <w:pPr>
        <w:pStyle w:val="Heading4"/>
      </w:pPr>
      <w:r w:rsidRPr="00DF660B">
        <w:t>Tag. [priority??]</w:t>
      </w:r>
    </w:p>
    <w:p w14:paraId="02A6A715" w14:textId="64B92B82" w:rsidR="00092A6B" w:rsidRPr="00DF660B" w:rsidRDefault="00092A6B" w:rsidP="00092A6B">
      <w:r w:rsidRPr="00DF660B">
        <w:t>https://www.cnn.com/2023/06/30/politics/republican-appropriations-fight/index.html</w:t>
      </w:r>
    </w:p>
    <w:p w14:paraId="309A037A" w14:textId="1E3AC608" w:rsidR="00092A6B" w:rsidRPr="00DF660B" w:rsidRDefault="00092A6B" w:rsidP="00125B75">
      <w:pPr>
        <w:pStyle w:val="Heading4"/>
      </w:pPr>
      <w:r w:rsidRPr="00DF660B">
        <w:t>Tag [priority]</w:t>
      </w:r>
    </w:p>
    <w:p w14:paraId="634868A5" w14:textId="02F5794A" w:rsidR="00092A6B" w:rsidRPr="00DF660B" w:rsidRDefault="00092A6B" w:rsidP="00092A6B">
      <w:r w:rsidRPr="00DF660B">
        <w:t>https://www.politico.com/news/2023/06/29/kevin-mccarthy-spending-00104065</w:t>
      </w:r>
    </w:p>
    <w:p w14:paraId="4E0FF888" w14:textId="03A373B1" w:rsidR="00092A6B" w:rsidRPr="00DF660B" w:rsidRDefault="00092A6B" w:rsidP="00125B75">
      <w:pPr>
        <w:pStyle w:val="Heading4"/>
      </w:pPr>
      <w:r w:rsidRPr="00DF660B">
        <w:t>Tag [fc supports the defense spending stuff].</w:t>
      </w:r>
    </w:p>
    <w:p w14:paraId="2933A324" w14:textId="538F6865" w:rsidR="00092A6B" w:rsidRPr="00DF660B" w:rsidRDefault="00092A6B" w:rsidP="00092A6B">
      <w:r w:rsidRPr="00DF660B">
        <w:t>https://thehill.com/policy/defense/4097357-freedom-caucus-leaders-signal-support-for-defense-bill/</w:t>
      </w:r>
    </w:p>
    <w:p w14:paraId="5F14165D" w14:textId="77777777" w:rsidR="00C95E06" w:rsidRPr="00DF660B" w:rsidRDefault="00C95E06" w:rsidP="00C95E06"/>
    <w:p w14:paraId="7D3FE21A" w14:textId="3CD9B9AE" w:rsidR="00092A6B" w:rsidRPr="00DF660B" w:rsidRDefault="00092A6B" w:rsidP="00125B75">
      <w:pPr>
        <w:pStyle w:val="Heading4"/>
      </w:pPr>
      <w:r w:rsidRPr="00DF660B">
        <w:t>Tag.</w:t>
      </w:r>
    </w:p>
    <w:p w14:paraId="15C013E0" w14:textId="4207B5E4" w:rsidR="00092A6B" w:rsidRPr="00DF660B" w:rsidRDefault="00092A6B" w:rsidP="00092A6B">
      <w:r w:rsidRPr="00DF660B">
        <w:t>https://time.com/6295322/marjorie-taylor-greene-lauren-boebert-house-freedom-caucus/</w:t>
      </w:r>
    </w:p>
    <w:p w14:paraId="3648E327" w14:textId="274AD7A7" w:rsidR="00092A6B" w:rsidRPr="00DF660B" w:rsidRDefault="00092A6B" w:rsidP="00125B75">
      <w:pPr>
        <w:pStyle w:val="Heading4"/>
      </w:pPr>
      <w:r w:rsidRPr="00DF660B">
        <w:t>Tag.</w:t>
      </w:r>
    </w:p>
    <w:p w14:paraId="20136B49" w14:textId="2792015B" w:rsidR="00092A6B" w:rsidRPr="00DF660B" w:rsidRDefault="00092A6B" w:rsidP="00092A6B">
      <w:r w:rsidRPr="00DF660B">
        <w:t>https://rollcall.com/2023/07/25/gop-conservatives-demands-imperil-house-spending-bills/</w:t>
      </w:r>
    </w:p>
    <w:p w14:paraId="59E97CE0" w14:textId="1BC3816D" w:rsidR="00092A6B" w:rsidRPr="00DF660B" w:rsidRDefault="00092A6B" w:rsidP="00125B75">
      <w:pPr>
        <w:pStyle w:val="Heading4"/>
      </w:pPr>
      <w:r w:rsidRPr="00DF660B">
        <w:t>Tag.</w:t>
      </w:r>
    </w:p>
    <w:p w14:paraId="2C52477A" w14:textId="13E6E3F2" w:rsidR="00092A6B" w:rsidRPr="00DF660B" w:rsidRDefault="00092A6B" w:rsidP="00092A6B">
      <w:r w:rsidRPr="00DF660B">
        <w:t>https://www.cnn.com/2023/07/25/politics/house-freedom-caucus-government-funding/index.html</w:t>
      </w:r>
    </w:p>
    <w:p w14:paraId="1EC6EC58" w14:textId="75019CCE" w:rsidR="00125B75" w:rsidRPr="00DF660B" w:rsidRDefault="00125B75" w:rsidP="00125B75">
      <w:pPr>
        <w:pStyle w:val="Heading4"/>
      </w:pPr>
      <w:r w:rsidRPr="00DF660B">
        <w:t>Tag.</w:t>
      </w:r>
    </w:p>
    <w:p w14:paraId="70683392" w14:textId="5C51F5BA" w:rsidR="00125B75" w:rsidRPr="00DF660B" w:rsidRDefault="00125B75" w:rsidP="00125B75">
      <w:r w:rsidRPr="00DF660B">
        <w:t>https://www.nbcnews.com/politics/congress/collision-course-government-funding-raises-fears-shutdown-rcna88849</w:t>
      </w:r>
    </w:p>
    <w:p w14:paraId="11AF96B1" w14:textId="77777777" w:rsidR="00125B75" w:rsidRPr="00DF660B" w:rsidRDefault="00125B75" w:rsidP="00125B75">
      <w:pPr>
        <w:rPr>
          <w:sz w:val="16"/>
        </w:rPr>
      </w:pPr>
      <w:r w:rsidRPr="00DF660B">
        <w:rPr>
          <w:sz w:val="16"/>
        </w:rPr>
        <w:t xml:space="preserve">WASHINGTON — </w:t>
      </w:r>
      <w:r w:rsidRPr="00DF660B">
        <w:rPr>
          <w:rStyle w:val="StyleUnderline"/>
        </w:rPr>
        <w:t>A brewing battle</w:t>
      </w:r>
      <w:r w:rsidRPr="00DF660B">
        <w:rPr>
          <w:sz w:val="16"/>
        </w:rPr>
        <w:t xml:space="preserve"> over how to fund the federal government </w:t>
      </w:r>
      <w:r w:rsidRPr="00DF660B">
        <w:rPr>
          <w:rStyle w:val="StyleUnderline"/>
        </w:rPr>
        <w:t>is poised to escalate</w:t>
      </w:r>
      <w:r w:rsidRPr="00DF660B">
        <w:rPr>
          <w:sz w:val="16"/>
        </w:rPr>
        <w:t xml:space="preserve"> this week </w:t>
      </w:r>
      <w:r w:rsidRPr="00DF660B">
        <w:rPr>
          <w:rStyle w:val="StyleUnderline"/>
        </w:rPr>
        <w:t>when Congress returns</w:t>
      </w:r>
      <w:r w:rsidRPr="00DF660B">
        <w:rPr>
          <w:sz w:val="16"/>
        </w:rPr>
        <w:t xml:space="preserve"> from a two-week recess.</w:t>
      </w:r>
    </w:p>
    <w:p w14:paraId="1834C198" w14:textId="77777777" w:rsidR="00125B75" w:rsidRPr="00DF660B" w:rsidRDefault="00125B75" w:rsidP="00125B75">
      <w:pPr>
        <w:rPr>
          <w:sz w:val="16"/>
        </w:rPr>
      </w:pPr>
      <w:r w:rsidRPr="00DF660B">
        <w:rPr>
          <w:rStyle w:val="StyleUnderline"/>
        </w:rPr>
        <w:t xml:space="preserve">The </w:t>
      </w:r>
      <w:r w:rsidRPr="00DF660B">
        <w:rPr>
          <w:sz w:val="16"/>
        </w:rPr>
        <w:t xml:space="preserve">House </w:t>
      </w:r>
      <w:r w:rsidRPr="00DF660B">
        <w:rPr>
          <w:rStyle w:val="StyleUnderline"/>
        </w:rPr>
        <w:t>Republican majority is on a collision course with the Senate</w:t>
      </w:r>
      <w:r w:rsidRPr="00DF660B">
        <w:rPr>
          <w:sz w:val="16"/>
        </w:rPr>
        <w:t xml:space="preserve"> </w:t>
      </w:r>
      <w:r w:rsidRPr="00DF660B">
        <w:rPr>
          <w:rStyle w:val="StyleUnderline"/>
        </w:rPr>
        <w:t>as</w:t>
      </w:r>
      <w:r w:rsidRPr="00DF660B">
        <w:rPr>
          <w:sz w:val="16"/>
        </w:rPr>
        <w:t xml:space="preserve"> appropriators in both chambers </w:t>
      </w:r>
      <w:r w:rsidRPr="00DF660B">
        <w:rPr>
          <w:rStyle w:val="StyleUnderline"/>
        </w:rPr>
        <w:t>advance conflicting versions of a sweeping package</w:t>
      </w:r>
      <w:r w:rsidRPr="00DF660B">
        <w:rPr>
          <w:sz w:val="16"/>
        </w:rPr>
        <w:t xml:space="preserve">, </w:t>
      </w:r>
      <w:r w:rsidRPr="00DF660B">
        <w:rPr>
          <w:rStyle w:val="StyleUnderline"/>
        </w:rPr>
        <w:t>which must become law by Sept. 30 to prevent a government shutdown.</w:t>
      </w:r>
    </w:p>
    <w:p w14:paraId="3AF3AE06" w14:textId="77777777" w:rsidR="00125B75" w:rsidRPr="00DF660B" w:rsidRDefault="00125B75" w:rsidP="00125B75">
      <w:pPr>
        <w:rPr>
          <w:sz w:val="16"/>
        </w:rPr>
      </w:pPr>
      <w:r w:rsidRPr="00DF660B">
        <w:rPr>
          <w:sz w:val="16"/>
        </w:rPr>
        <w:t xml:space="preserve">Unlike the House, </w:t>
      </w:r>
      <w:r w:rsidRPr="00DF660B">
        <w:rPr>
          <w:rStyle w:val="StyleUnderline"/>
        </w:rPr>
        <w:t>Senate leaders have moved on a bipartisan path</w:t>
      </w:r>
      <w:r w:rsidRPr="00DF660B">
        <w:rPr>
          <w:sz w:val="16"/>
        </w:rPr>
        <w:t xml:space="preserve"> and </w:t>
      </w:r>
      <w:r w:rsidRPr="00DF660B">
        <w:rPr>
          <w:rStyle w:val="StyleUnderline"/>
        </w:rPr>
        <w:t>key senators say they intend to reassert themselves</w:t>
      </w:r>
      <w:r w:rsidRPr="00DF660B">
        <w:rPr>
          <w:sz w:val="16"/>
        </w:rPr>
        <w:t xml:space="preserve"> after taking a back seat in the recent debt ceiling negotiations.</w:t>
      </w:r>
    </w:p>
    <w:p w14:paraId="3167F2CC" w14:textId="07FAD14E" w:rsidR="00125B75" w:rsidRPr="00DF660B" w:rsidRDefault="00125B75" w:rsidP="00125B75">
      <w:pPr>
        <w:rPr>
          <w:sz w:val="16"/>
        </w:rPr>
      </w:pPr>
      <w:r w:rsidRPr="00DF660B">
        <w:rPr>
          <w:sz w:val="16"/>
        </w:rPr>
        <w:t>Yet </w:t>
      </w:r>
      <w:r w:rsidRPr="00DF660B">
        <w:rPr>
          <w:rStyle w:val="StyleUnderline"/>
        </w:rPr>
        <w:t>divisions</w:t>
      </w:r>
      <w:r w:rsidRPr="00DF660B">
        <w:rPr>
          <w:sz w:val="16"/>
        </w:rPr>
        <w:t xml:space="preserve"> over U.S. aid to Ukraine and the inclusion of GOP-backed abortion restrictions and anti-LGBTQ policies </w:t>
      </w:r>
      <w:r w:rsidRPr="00DF660B">
        <w:rPr>
          <w:rStyle w:val="StyleUnderline"/>
        </w:rPr>
        <w:t>have further complicated work on the must-pass bill</w:t>
      </w:r>
      <w:r w:rsidRPr="00DF660B">
        <w:rPr>
          <w:sz w:val="16"/>
        </w:rPr>
        <w:t>, with a month-long August recess giving Congress limited time to hammer it out.</w:t>
      </w:r>
    </w:p>
    <w:p w14:paraId="01FD9E81" w14:textId="7C21849B" w:rsidR="00125B75" w:rsidRPr="00DF660B" w:rsidRDefault="00125B75" w:rsidP="00125B75">
      <w:pPr>
        <w:rPr>
          <w:sz w:val="16"/>
        </w:rPr>
      </w:pPr>
      <w:r w:rsidRPr="00DF660B">
        <w:rPr>
          <w:rStyle w:val="StyleUnderline"/>
        </w:rPr>
        <w:t>Seeking to appease ultraconservative members who are angry about the budget agreement</w:t>
      </w:r>
      <w:r w:rsidRPr="00DF660B">
        <w:rPr>
          <w:sz w:val="16"/>
        </w:rPr>
        <w:t xml:space="preserve"> in the debt ceiling deal, House Speaker Kevin </w:t>
      </w:r>
      <w:r w:rsidRPr="00DF660B">
        <w:rPr>
          <w:rStyle w:val="StyleUnderline"/>
        </w:rPr>
        <w:t>McCarthy</w:t>
      </w:r>
      <w:r w:rsidRPr="00DF660B">
        <w:rPr>
          <w:sz w:val="16"/>
        </w:rPr>
        <w:t xml:space="preserve"> and House Appropriations Chair Kay Granger, R-Texas, </w:t>
      </w:r>
      <w:r w:rsidRPr="00DF660B">
        <w:rPr>
          <w:rStyle w:val="StyleUnderline"/>
        </w:rPr>
        <w:t>have announced they will pass funding at lower levels than established in the recent law</w:t>
      </w:r>
      <w:r w:rsidRPr="00DF660B">
        <w:rPr>
          <w:sz w:val="16"/>
        </w:rPr>
        <w:t>.</w:t>
      </w:r>
    </w:p>
    <w:p w14:paraId="2A67C375" w14:textId="3858EC92" w:rsidR="004C3F7C" w:rsidRPr="00DF660B" w:rsidRDefault="004C3F7C" w:rsidP="004C3F7C">
      <w:pPr>
        <w:pStyle w:val="Heading4"/>
      </w:pPr>
      <w:r w:rsidRPr="00DF660B">
        <w:t>Tag.</w:t>
      </w:r>
    </w:p>
    <w:p w14:paraId="1C93DB23" w14:textId="77777777" w:rsidR="004C3F7C" w:rsidRPr="00DF660B" w:rsidRDefault="004C3F7C" w:rsidP="004C3F7C">
      <w:pPr>
        <w:rPr>
          <w:sz w:val="16"/>
        </w:rPr>
      </w:pPr>
      <w:r w:rsidRPr="00DF660B">
        <w:rPr>
          <w:rStyle w:val="StyleUnderline"/>
        </w:rPr>
        <w:t>It’s budget season</w:t>
      </w:r>
      <w:r w:rsidRPr="00DF660B">
        <w:rPr>
          <w:sz w:val="16"/>
        </w:rPr>
        <w:t xml:space="preserve">, the time of year </w:t>
      </w:r>
      <w:r w:rsidRPr="00DF660B">
        <w:rPr>
          <w:rStyle w:val="StyleUnderline"/>
        </w:rPr>
        <w:t>when</w:t>
      </w:r>
      <w:r w:rsidRPr="00DF660B">
        <w:rPr>
          <w:sz w:val="16"/>
        </w:rPr>
        <w:t xml:space="preserve"> federal </w:t>
      </w:r>
      <w:r w:rsidRPr="00DF660B">
        <w:rPr>
          <w:rStyle w:val="StyleUnderline"/>
        </w:rPr>
        <w:t>lawmakers must pass spending bills to keep the government up and running.</w:t>
      </w:r>
      <w:r w:rsidRPr="00DF660B">
        <w:rPr>
          <w:sz w:val="16"/>
        </w:rPr>
        <w:t xml:space="preserve"> But </w:t>
      </w:r>
      <w:r w:rsidRPr="00DF660B">
        <w:rPr>
          <w:rStyle w:val="StyleUnderline"/>
        </w:rPr>
        <w:t>in a divided Congress,</w:t>
      </w:r>
      <w:r w:rsidRPr="00DF660B">
        <w:rPr>
          <w:sz w:val="16"/>
        </w:rPr>
        <w:t xml:space="preserve"> successfully </w:t>
      </w:r>
      <w:r w:rsidRPr="00DF660B">
        <w:rPr>
          <w:rStyle w:val="StyleUnderline"/>
        </w:rPr>
        <w:t>shepherding 12 appropriations bills</w:t>
      </w:r>
      <w:r w:rsidRPr="00DF660B">
        <w:rPr>
          <w:sz w:val="16"/>
        </w:rPr>
        <w:t xml:space="preserve"> through before a fast-approaching deadline of Sept. 30 </w:t>
      </w:r>
      <w:r w:rsidRPr="00DF660B">
        <w:rPr>
          <w:rStyle w:val="StyleUnderline"/>
        </w:rPr>
        <w:t>poses a challenge for leadership</w:t>
      </w:r>
      <w:r w:rsidRPr="00DF660B">
        <w:rPr>
          <w:sz w:val="16"/>
        </w:rPr>
        <w:t>.</w:t>
      </w:r>
    </w:p>
    <w:p w14:paraId="6F4A9DE3" w14:textId="048557EB" w:rsidR="004C3F7C" w:rsidRPr="00DF660B" w:rsidRDefault="004C3F7C" w:rsidP="004C3F7C">
      <w:pPr>
        <w:rPr>
          <w:sz w:val="16"/>
        </w:rPr>
      </w:pPr>
      <w:r w:rsidRPr="00DF660B">
        <w:rPr>
          <w:rStyle w:val="StyleUnderline"/>
        </w:rPr>
        <w:t>The Fiscal Responsibility Act, negotiated by</w:t>
      </w:r>
      <w:r w:rsidRPr="00DF660B">
        <w:rPr>
          <w:sz w:val="16"/>
        </w:rPr>
        <w:t xml:space="preserve"> President Joe </w:t>
      </w:r>
      <w:r w:rsidRPr="00DF660B">
        <w:rPr>
          <w:rStyle w:val="StyleUnderline"/>
        </w:rPr>
        <w:t>Biden and</w:t>
      </w:r>
      <w:r w:rsidRPr="00DF660B">
        <w:rPr>
          <w:sz w:val="16"/>
        </w:rPr>
        <w:t xml:space="preserve"> House Speaker Kevin </w:t>
      </w:r>
      <w:r w:rsidRPr="00DF660B">
        <w:rPr>
          <w:rStyle w:val="StyleUnderline"/>
        </w:rPr>
        <w:t>McCarthy</w:t>
      </w:r>
      <w:r w:rsidRPr="00DF660B">
        <w:rPr>
          <w:sz w:val="16"/>
        </w:rPr>
        <w:t xml:space="preserve"> earlier this year, </w:t>
      </w:r>
      <w:r w:rsidRPr="00DF660B">
        <w:rPr>
          <w:rStyle w:val="StyleUnderline"/>
        </w:rPr>
        <w:t>suspended the debt ceiling until 2025 in exchange for limiting federal spending</w:t>
      </w:r>
      <w:r w:rsidRPr="00DF660B">
        <w:rPr>
          <w:sz w:val="16"/>
        </w:rPr>
        <w:t xml:space="preserve"> to fiscal year 2023 levels in 2024, </w:t>
      </w:r>
      <w:r w:rsidRPr="00DF660B">
        <w:rPr>
          <w:rStyle w:val="StyleUnderline"/>
        </w:rPr>
        <w:t>while allowing a 1% increase in spending in 2025.</w:t>
      </w:r>
    </w:p>
    <w:p w14:paraId="1C97F4F1" w14:textId="77777777" w:rsidR="004C3F7C" w:rsidRPr="00DF660B" w:rsidRDefault="004C3F7C" w:rsidP="004C3F7C">
      <w:pPr>
        <w:rPr>
          <w:sz w:val="16"/>
        </w:rPr>
      </w:pPr>
      <w:r w:rsidRPr="00DF660B">
        <w:rPr>
          <w:sz w:val="16"/>
        </w:rPr>
        <w:t xml:space="preserve">But </w:t>
      </w:r>
      <w:r w:rsidRPr="00DF660B">
        <w:rPr>
          <w:rStyle w:val="StyleUnderline"/>
        </w:rPr>
        <w:t>hardline members of the Republican conference want even lower caps on spending</w:t>
      </w:r>
      <w:r w:rsidRPr="00DF660B">
        <w:rPr>
          <w:sz w:val="16"/>
        </w:rPr>
        <w:t xml:space="preserve"> — which is why </w:t>
      </w:r>
      <w:r w:rsidRPr="00DF660B">
        <w:rPr>
          <w:rStyle w:val="StyleUnderline"/>
        </w:rPr>
        <w:t>21 members of Congress sent a letter Monday to McCarthy</w:t>
      </w:r>
      <w:r w:rsidRPr="00DF660B">
        <w:rPr>
          <w:sz w:val="16"/>
        </w:rPr>
        <w:t>.</w:t>
      </w:r>
    </w:p>
    <w:p w14:paraId="0C9C958D" w14:textId="6195BA0A" w:rsidR="004C3F7C" w:rsidRPr="00DF660B" w:rsidRDefault="004C3F7C" w:rsidP="004C3F7C">
      <w:pPr>
        <w:rPr>
          <w:sz w:val="16"/>
        </w:rPr>
      </w:pPr>
      <w:r w:rsidRPr="00DF660B">
        <w:rPr>
          <w:rStyle w:val="StyleUnderline"/>
        </w:rPr>
        <w:t>“Americans expect</w:t>
      </w:r>
      <w:r w:rsidRPr="00DF660B">
        <w:rPr>
          <w:sz w:val="16"/>
        </w:rPr>
        <w:t xml:space="preserve"> House </w:t>
      </w:r>
      <w:r w:rsidRPr="00DF660B">
        <w:rPr>
          <w:rStyle w:val="StyleUnderline"/>
        </w:rPr>
        <w:t>Republicans to lead in divided government to achieve tangible results</w:t>
      </w:r>
      <w:r w:rsidRPr="00DF660B">
        <w:rPr>
          <w:sz w:val="16"/>
        </w:rPr>
        <w:t>,” the letter, obtained by Deseret News, starts out.</w:t>
      </w:r>
    </w:p>
    <w:p w14:paraId="6E21E716" w14:textId="77777777" w:rsidR="004C3F7C" w:rsidRPr="00DF660B" w:rsidRDefault="004C3F7C" w:rsidP="004C3F7C">
      <w:pPr>
        <w:rPr>
          <w:sz w:val="16"/>
        </w:rPr>
      </w:pPr>
      <w:r w:rsidRPr="00DF660B">
        <w:rPr>
          <w:sz w:val="16"/>
        </w:rPr>
        <w:t>“</w:t>
      </w:r>
      <w:r w:rsidRPr="00DF660B">
        <w:rPr>
          <w:rStyle w:val="StyleUnderline"/>
        </w:rPr>
        <w:t>We</w:t>
      </w:r>
      <w:r w:rsidRPr="00DF660B">
        <w:rPr>
          <w:sz w:val="16"/>
        </w:rPr>
        <w:t xml:space="preserve"> therefore </w:t>
      </w:r>
      <w:r w:rsidRPr="00DF660B">
        <w:rPr>
          <w:rStyle w:val="StyleUnderline"/>
        </w:rPr>
        <w:t>write to inform you</w:t>
      </w:r>
      <w:r w:rsidRPr="00DF660B">
        <w:rPr>
          <w:sz w:val="16"/>
        </w:rPr>
        <w:t xml:space="preserve"> that </w:t>
      </w:r>
      <w:r w:rsidRPr="00DF660B">
        <w:rPr>
          <w:rStyle w:val="StyleUnderline"/>
        </w:rPr>
        <w:t>we cannot support appropriations bills that will produce a top-line discretionary spending level</w:t>
      </w:r>
      <w:r w:rsidRPr="00DF660B">
        <w:rPr>
          <w:sz w:val="16"/>
        </w:rPr>
        <w:t xml:space="preserve"> barely below the bloated FY 2023 level (already grossly increased by the lame-duck omnibus spending bill we all vehemently opposed a mere six months ago) </w:t>
      </w:r>
      <w:r w:rsidRPr="00DF660B">
        <w:rPr>
          <w:rStyle w:val="StyleUnderline"/>
        </w:rPr>
        <w:t>and effectively in line with the cap set by the debt ceiling deal that we opposed</w:t>
      </w:r>
      <w:r w:rsidRPr="00DF660B">
        <w:rPr>
          <w:sz w:val="16"/>
        </w:rPr>
        <w:t xml:space="preserve"> and was supported by more Democrats than Republicans.”</w:t>
      </w:r>
    </w:p>
    <w:p w14:paraId="25AB1EEB" w14:textId="77777777" w:rsidR="004C3F7C" w:rsidRPr="00DF660B" w:rsidRDefault="004C3F7C" w:rsidP="004C3F7C">
      <w:pPr>
        <w:rPr>
          <w:sz w:val="16"/>
        </w:rPr>
      </w:pPr>
      <w:r w:rsidRPr="00DF660B">
        <w:rPr>
          <w:sz w:val="16"/>
        </w:rPr>
        <w:t xml:space="preserve">It was signed by Rep. Scott Perry of Pennsylvania, Rep. Bob Good of Virginia, Rep. Lauren </w:t>
      </w:r>
      <w:proofErr w:type="spellStart"/>
      <w:r w:rsidRPr="00DF660B">
        <w:rPr>
          <w:sz w:val="16"/>
        </w:rPr>
        <w:t>Boebert</w:t>
      </w:r>
      <w:proofErr w:type="spellEnd"/>
      <w:r w:rsidRPr="00DF660B">
        <w:rPr>
          <w:sz w:val="16"/>
        </w:rPr>
        <w:t xml:space="preserve"> of </w:t>
      </w:r>
      <w:proofErr w:type="gramStart"/>
      <w:r w:rsidRPr="00DF660B">
        <w:rPr>
          <w:sz w:val="16"/>
        </w:rPr>
        <w:t>Colorado</w:t>
      </w:r>
      <w:proofErr w:type="gramEnd"/>
      <w:r w:rsidRPr="00DF660B">
        <w:rPr>
          <w:sz w:val="16"/>
        </w:rPr>
        <w:t xml:space="preserve"> and Rep. Eli Crane of Arizona, among others who requested that total spending shouldn’t exceed the 2022 level of $1.471 trillion.</w:t>
      </w:r>
    </w:p>
    <w:p w14:paraId="30CDF4D0" w14:textId="77777777" w:rsidR="004C3F7C" w:rsidRPr="00DF660B" w:rsidRDefault="004C3F7C" w:rsidP="004C3F7C">
      <w:pPr>
        <w:rPr>
          <w:sz w:val="16"/>
        </w:rPr>
      </w:pPr>
      <w:r w:rsidRPr="00DF660B">
        <w:rPr>
          <w:rStyle w:val="StyleUnderline"/>
        </w:rPr>
        <w:t>The letter said</w:t>
      </w:r>
      <w:r w:rsidRPr="00DF660B">
        <w:rPr>
          <w:sz w:val="16"/>
        </w:rPr>
        <w:t xml:space="preserve"> that </w:t>
      </w:r>
      <w:r w:rsidRPr="00DF660B">
        <w:rPr>
          <w:rStyle w:val="StyleUnderline"/>
        </w:rPr>
        <w:t>the signatories</w:t>
      </w:r>
      <w:r w:rsidRPr="00DF660B">
        <w:rPr>
          <w:sz w:val="16"/>
        </w:rPr>
        <w:t xml:space="preserve">, </w:t>
      </w:r>
      <w:r w:rsidRPr="00DF660B">
        <w:rPr>
          <w:rStyle w:val="StyleUnderline"/>
        </w:rPr>
        <w:t>many belonging to the</w:t>
      </w:r>
      <w:r w:rsidRPr="00DF660B">
        <w:rPr>
          <w:sz w:val="16"/>
        </w:rPr>
        <w:t xml:space="preserve"> House </w:t>
      </w:r>
      <w:r w:rsidRPr="00DF660B">
        <w:rPr>
          <w:rStyle w:val="StyleUnderline"/>
        </w:rPr>
        <w:t>F</w:t>
      </w:r>
      <w:r w:rsidRPr="00DF660B">
        <w:rPr>
          <w:sz w:val="16"/>
        </w:rPr>
        <w:t xml:space="preserve">reedom </w:t>
      </w:r>
      <w:r w:rsidRPr="00DF660B">
        <w:rPr>
          <w:rStyle w:val="StyleUnderline"/>
        </w:rPr>
        <w:t>C</w:t>
      </w:r>
      <w:r w:rsidRPr="00DF660B">
        <w:rPr>
          <w:sz w:val="16"/>
        </w:rPr>
        <w:t xml:space="preserve">aucus, including the caucus’ chairman, Perry, </w:t>
      </w:r>
      <w:r w:rsidRPr="00DF660B">
        <w:rPr>
          <w:rStyle w:val="StyleUnderline"/>
        </w:rPr>
        <w:t>plan to vote against spending levels of $1.586 trillion,</w:t>
      </w:r>
      <w:r w:rsidRPr="00DF660B">
        <w:rPr>
          <w:sz w:val="16"/>
        </w:rPr>
        <w:t xml:space="preserve"> which was the total in 2023.</w:t>
      </w:r>
    </w:p>
    <w:p w14:paraId="6835A86D" w14:textId="4CA509A9" w:rsidR="004C3F7C" w:rsidRPr="00DF660B" w:rsidRDefault="004C3F7C" w:rsidP="004C3F7C">
      <w:pPr>
        <w:rPr>
          <w:sz w:val="16"/>
        </w:rPr>
      </w:pPr>
      <w:r w:rsidRPr="00DF660B">
        <w:rPr>
          <w:rStyle w:val="StyleUnderline"/>
        </w:rPr>
        <w:t>During his run for the speakership earlier this year, McCarthy had to work to win over the 20 members of the Republican conference who didn’t support him</w:t>
      </w:r>
      <w:r w:rsidRPr="00DF660B">
        <w:rPr>
          <w:sz w:val="16"/>
        </w:rPr>
        <w:t xml:space="preserve">. </w:t>
      </w:r>
      <w:r w:rsidRPr="00DF660B">
        <w:rPr>
          <w:rStyle w:val="StyleUnderline"/>
        </w:rPr>
        <w:t xml:space="preserve">To win their loyalty, McCarthy agreed to limit spending for 2024 </w:t>
      </w:r>
      <w:proofErr w:type="gramStart"/>
      <w:r w:rsidRPr="00DF660B">
        <w:rPr>
          <w:rStyle w:val="StyleUnderline"/>
        </w:rPr>
        <w:t>at</w:t>
      </w:r>
      <w:proofErr w:type="gramEnd"/>
      <w:r w:rsidRPr="00DF660B">
        <w:rPr>
          <w:rStyle w:val="StyleUnderline"/>
        </w:rPr>
        <w:t xml:space="preserve"> 2022 levels</w:t>
      </w:r>
      <w:r w:rsidRPr="00DF660B">
        <w:rPr>
          <w:sz w:val="16"/>
        </w:rPr>
        <w:t xml:space="preserve">, </w:t>
      </w:r>
      <w:r w:rsidRPr="00DF660B">
        <w:rPr>
          <w:rStyle w:val="StyleUnderline"/>
        </w:rPr>
        <w:t>and to push for spending cuts during the debt ceiling negotiations</w:t>
      </w:r>
      <w:r w:rsidRPr="00DF660B">
        <w:rPr>
          <w:sz w:val="16"/>
        </w:rPr>
        <w:t>, as Roll Call reported at the time.</w:t>
      </w:r>
    </w:p>
    <w:p w14:paraId="6D8B47C5" w14:textId="77777777" w:rsidR="004C3F7C" w:rsidRPr="00DF660B" w:rsidRDefault="004C3F7C" w:rsidP="004C3F7C">
      <w:pPr>
        <w:rPr>
          <w:rStyle w:val="StyleUnderline"/>
        </w:rPr>
      </w:pPr>
      <w:r w:rsidRPr="00DF660B">
        <w:rPr>
          <w:rStyle w:val="StyleUnderline"/>
        </w:rPr>
        <w:t>The speaker’s promise didn’t pan out as those members hoped.</w:t>
      </w:r>
    </w:p>
    <w:p w14:paraId="134D392B" w14:textId="31C434D3" w:rsidR="004C3F7C" w:rsidRPr="00DF660B" w:rsidRDefault="004C3F7C" w:rsidP="004C3F7C">
      <w:pPr>
        <w:rPr>
          <w:rStyle w:val="StyleUnderline"/>
        </w:rPr>
      </w:pPr>
      <w:r w:rsidRPr="00DF660B">
        <w:rPr>
          <w:sz w:val="16"/>
        </w:rPr>
        <w:t>Rep. Chip Roy of Texas, who helped spearhead the letter sent to McCarthy this week, told NBC News </w:t>
      </w:r>
      <w:r w:rsidRPr="00DF660B">
        <w:rPr>
          <w:rStyle w:val="StyleUnderline"/>
        </w:rPr>
        <w:t>that conservatives are trying to right the wrongs in the debt ceiling deal.</w:t>
      </w:r>
    </w:p>
    <w:p w14:paraId="1496EFFB" w14:textId="145664F6" w:rsidR="004C3F7C" w:rsidRPr="00DF660B" w:rsidRDefault="004C3F7C" w:rsidP="004C3F7C">
      <w:pPr>
        <w:rPr>
          <w:sz w:val="16"/>
        </w:rPr>
      </w:pPr>
      <w:r w:rsidRPr="00DF660B">
        <w:rPr>
          <w:sz w:val="16"/>
        </w:rPr>
        <w:t>“</w:t>
      </w:r>
      <w:r w:rsidRPr="00DF660B">
        <w:rPr>
          <w:rStyle w:val="StyleUnderline"/>
        </w:rPr>
        <w:t>We have major disagreements</w:t>
      </w:r>
      <w:r w:rsidRPr="00DF660B">
        <w:rPr>
          <w:sz w:val="16"/>
        </w:rPr>
        <w:t xml:space="preserve"> with both how, and what, occurred with respect to the debt ceiling increase. So now </w:t>
      </w:r>
      <w:r w:rsidRPr="00DF660B">
        <w:rPr>
          <w:rStyle w:val="StyleUnderline"/>
        </w:rPr>
        <w:t>we’re trying to put the band back together again</w:t>
      </w:r>
      <w:r w:rsidRPr="00DF660B">
        <w:rPr>
          <w:sz w:val="16"/>
        </w:rPr>
        <w:t>,” said Roy.</w:t>
      </w:r>
    </w:p>
    <w:p w14:paraId="7D811CFD" w14:textId="7DD0DBEE" w:rsidR="004C3F7C" w:rsidRPr="00DF660B" w:rsidRDefault="004C3F7C" w:rsidP="004C3F7C">
      <w:pPr>
        <w:rPr>
          <w:rStyle w:val="StyleUnderline"/>
        </w:rPr>
      </w:pPr>
      <w:r w:rsidRPr="00DF660B">
        <w:rPr>
          <w:sz w:val="16"/>
        </w:rPr>
        <w:t xml:space="preserve">Last month, House Appropriations Chairwoman Kay Granger </w:t>
      </w:r>
      <w:r w:rsidRPr="00DF660B">
        <w:rPr>
          <w:rStyle w:val="StyleUnderline"/>
        </w:rPr>
        <w:t>reaffirmed the Republican position, stating in a recent press release that Republicans would cut $115 billion in “unnecessary partisan programs.”</w:t>
      </w:r>
    </w:p>
    <w:p w14:paraId="5D420793" w14:textId="77777777" w:rsidR="004C3F7C" w:rsidRPr="00DF660B" w:rsidRDefault="004C3F7C" w:rsidP="004C3F7C">
      <w:pPr>
        <w:rPr>
          <w:sz w:val="16"/>
        </w:rPr>
      </w:pPr>
      <w:r w:rsidRPr="00DF660B">
        <w:rPr>
          <w:sz w:val="16"/>
        </w:rPr>
        <w:t xml:space="preserve">“Because of years of out-of-control spending, </w:t>
      </w:r>
      <w:r w:rsidRPr="00DF660B">
        <w:rPr>
          <w:rStyle w:val="StyleUnderline"/>
        </w:rPr>
        <w:t>it has been and will continue to be my priority to pass conservative bills that focus our limited resources on the core responsibilities of the f</w:t>
      </w:r>
      <w:r w:rsidRPr="00DF660B">
        <w:rPr>
          <w:sz w:val="16"/>
        </w:rPr>
        <w:t xml:space="preserve">ederal </w:t>
      </w:r>
      <w:r w:rsidRPr="00DF660B">
        <w:rPr>
          <w:rStyle w:val="StyleUnderline"/>
        </w:rPr>
        <w:t>g</w:t>
      </w:r>
      <w:r w:rsidRPr="00DF660B">
        <w:rPr>
          <w:sz w:val="16"/>
        </w:rPr>
        <w:t xml:space="preserve">overnment, </w:t>
      </w:r>
      <w:r w:rsidRPr="00DF660B">
        <w:rPr>
          <w:rStyle w:val="StyleUnderline"/>
        </w:rPr>
        <w:t>including national defense,</w:t>
      </w:r>
      <w:r w:rsidRPr="00DF660B">
        <w:rPr>
          <w:sz w:val="16"/>
        </w:rPr>
        <w:t xml:space="preserve"> our veterans, and our border,” she said.</w:t>
      </w:r>
    </w:p>
    <w:p w14:paraId="4929815F" w14:textId="1E538184" w:rsidR="004C3F7C" w:rsidRPr="00DF660B" w:rsidRDefault="004C3F7C" w:rsidP="004C3F7C">
      <w:pPr>
        <w:rPr>
          <w:rStyle w:val="StyleUnderline"/>
        </w:rPr>
      </w:pPr>
      <w:r w:rsidRPr="00DF660B">
        <w:rPr>
          <w:rStyle w:val="StyleUnderline"/>
        </w:rPr>
        <w:t>The debt ceiling bill created new provisions</w:t>
      </w:r>
      <w:r w:rsidRPr="00DF660B">
        <w:rPr>
          <w:sz w:val="16"/>
        </w:rPr>
        <w:t xml:space="preserve"> that would allow for automatic </w:t>
      </w:r>
      <w:r w:rsidRPr="00DF660B">
        <w:rPr>
          <w:rStyle w:val="StyleUnderline"/>
        </w:rPr>
        <w:t>1% cuts on spending bills if the appropriations bills aren’t passed by the end of the year</w:t>
      </w:r>
      <w:r w:rsidRPr="00DF660B">
        <w:rPr>
          <w:sz w:val="16"/>
        </w:rPr>
        <w:t xml:space="preserve">. According to Politico, Democratic lawmakers, like Rep. Marcy Kaptur of Ohio, a House Appropriations Committee member, said that </w:t>
      </w:r>
      <w:r w:rsidRPr="00DF660B">
        <w:rPr>
          <w:rStyle w:val="StyleUnderline"/>
        </w:rPr>
        <w:t>this might motivate Republicans to pass a continuing resolution instead.</w:t>
      </w:r>
    </w:p>
    <w:p w14:paraId="5854F3B9" w14:textId="7E331B66" w:rsidR="004C3F7C" w:rsidRPr="00DF660B" w:rsidRDefault="004C3F7C" w:rsidP="004C3F7C">
      <w:pPr>
        <w:rPr>
          <w:sz w:val="16"/>
        </w:rPr>
      </w:pPr>
      <w:r w:rsidRPr="00DF660B">
        <w:rPr>
          <w:rStyle w:val="StyleUnderline"/>
        </w:rPr>
        <w:t>That would allow f</w:t>
      </w:r>
      <w:r w:rsidRPr="00DF660B">
        <w:rPr>
          <w:sz w:val="16"/>
        </w:rPr>
        <w:t xml:space="preserve">ederal </w:t>
      </w:r>
      <w:r w:rsidRPr="00DF660B">
        <w:rPr>
          <w:rStyle w:val="StyleUnderline"/>
        </w:rPr>
        <w:t>g</w:t>
      </w:r>
      <w:r w:rsidRPr="00DF660B">
        <w:rPr>
          <w:sz w:val="16"/>
        </w:rPr>
        <w:t xml:space="preserve">overnment operations </w:t>
      </w:r>
      <w:r w:rsidRPr="00DF660B">
        <w:rPr>
          <w:rStyle w:val="StyleUnderline"/>
        </w:rPr>
        <w:t>to carry on through this year without the passage of appropriations bills</w:t>
      </w:r>
      <w:r w:rsidRPr="00DF660B">
        <w:rPr>
          <w:sz w:val="16"/>
        </w:rPr>
        <w:t xml:space="preserve">, </w:t>
      </w:r>
      <w:r w:rsidRPr="00DF660B">
        <w:rPr>
          <w:rStyle w:val="StyleUnderline"/>
        </w:rPr>
        <w:t xml:space="preserve">but also </w:t>
      </w:r>
      <w:proofErr w:type="gramStart"/>
      <w:r w:rsidRPr="00DF660B">
        <w:rPr>
          <w:rStyle w:val="StyleUnderline"/>
        </w:rPr>
        <w:t>opens up</w:t>
      </w:r>
      <w:proofErr w:type="gramEnd"/>
      <w:r w:rsidRPr="00DF660B">
        <w:rPr>
          <w:rStyle w:val="StyleUnderline"/>
        </w:rPr>
        <w:t xml:space="preserve"> the possibility of a government shutdown</w:t>
      </w:r>
      <w:r w:rsidRPr="00DF660B">
        <w:rPr>
          <w:sz w:val="16"/>
        </w:rPr>
        <w:t xml:space="preserve"> if funding runs out, </w:t>
      </w:r>
      <w:proofErr w:type="gramStart"/>
      <w:r w:rsidRPr="00DF660B">
        <w:rPr>
          <w:sz w:val="16"/>
        </w:rPr>
        <w:t>per</w:t>
      </w:r>
      <w:proofErr w:type="gramEnd"/>
      <w:r w:rsidRPr="00DF660B">
        <w:rPr>
          <w:sz w:val="16"/>
        </w:rPr>
        <w:t xml:space="preserve"> the Government Accountability Office.</w:t>
      </w:r>
    </w:p>
    <w:p w14:paraId="4E16F4B8" w14:textId="50B808AF" w:rsidR="004C3F7C" w:rsidRPr="00DF660B" w:rsidRDefault="004C3F7C" w:rsidP="004C3F7C">
      <w:pPr>
        <w:rPr>
          <w:sz w:val="16"/>
        </w:rPr>
      </w:pPr>
      <w:r w:rsidRPr="00DF660B">
        <w:rPr>
          <w:sz w:val="16"/>
        </w:rPr>
        <w:t>“</w:t>
      </w:r>
      <w:r w:rsidRPr="00DF660B">
        <w:rPr>
          <w:rStyle w:val="StyleUnderline"/>
        </w:rPr>
        <w:t>We’re supposed to make our committees work</w:t>
      </w:r>
      <w:r w:rsidRPr="00DF660B">
        <w:rPr>
          <w:sz w:val="16"/>
        </w:rPr>
        <w:t xml:space="preserve">. And when you have </w:t>
      </w:r>
      <w:r w:rsidRPr="00DF660B">
        <w:rPr>
          <w:rStyle w:val="StyleUnderline"/>
        </w:rPr>
        <w:t>a (continuing resolution</w:t>
      </w:r>
      <w:r w:rsidRPr="00DF660B">
        <w:rPr>
          <w:sz w:val="16"/>
        </w:rPr>
        <w:t xml:space="preserve">), you just </w:t>
      </w:r>
      <w:r w:rsidRPr="00DF660B">
        <w:rPr>
          <w:rStyle w:val="StyleUnderline"/>
        </w:rPr>
        <w:t>continue from last year</w:t>
      </w:r>
      <w:r w:rsidRPr="00DF660B">
        <w:rPr>
          <w:sz w:val="16"/>
        </w:rPr>
        <w:t xml:space="preserve">. </w:t>
      </w:r>
      <w:proofErr w:type="gramStart"/>
      <w:r w:rsidRPr="00DF660B">
        <w:rPr>
          <w:sz w:val="16"/>
        </w:rPr>
        <w:t>So</w:t>
      </w:r>
      <w:proofErr w:type="gramEnd"/>
      <w:r w:rsidRPr="00DF660B">
        <w:rPr>
          <w:sz w:val="16"/>
        </w:rPr>
        <w:t xml:space="preserve"> it’s like you’re backpedaling. You’re not going forward,” Kaptur said.</w:t>
      </w:r>
    </w:p>
    <w:p w14:paraId="61B721FD" w14:textId="3882835A" w:rsidR="004C3F7C" w:rsidRPr="00DF660B" w:rsidRDefault="004C3F7C" w:rsidP="004C3F7C">
      <w:pPr>
        <w:rPr>
          <w:rStyle w:val="StyleUnderline"/>
        </w:rPr>
      </w:pPr>
      <w:r w:rsidRPr="00DF660B">
        <w:rPr>
          <w:sz w:val="16"/>
        </w:rPr>
        <w:t xml:space="preserve">A Punchbowl News poll found that roughly </w:t>
      </w:r>
      <w:r w:rsidRPr="00DF660B">
        <w:rPr>
          <w:rStyle w:val="StyleUnderline"/>
        </w:rPr>
        <w:t>79% of Capitol Hill staffers say it’s more likely that Congress will not pass all 12 appropriations bills before the end of the fiscal year, triggering the need for continuing resolutions.</w:t>
      </w:r>
    </w:p>
    <w:p w14:paraId="499FDD5F" w14:textId="2AD6055A" w:rsidR="004C3F7C" w:rsidRPr="00DF660B" w:rsidRDefault="004C3F7C" w:rsidP="004C3F7C">
      <w:pPr>
        <w:rPr>
          <w:sz w:val="16"/>
        </w:rPr>
      </w:pPr>
      <w:r w:rsidRPr="00DF660B">
        <w:rPr>
          <w:sz w:val="16"/>
        </w:rPr>
        <w:t>Still, Rep. Garret Graves, R-La., said that McCarthy doesn’t want to spend money through continuing resolutions: “</w:t>
      </w:r>
      <w:r w:rsidRPr="00DF660B">
        <w:rPr>
          <w:rStyle w:val="StyleUnderline"/>
        </w:rPr>
        <w:t>And it’s why we’ve tried to move these appropriations bills through the process,</w:t>
      </w:r>
      <w:r w:rsidRPr="00DF660B">
        <w:rPr>
          <w:sz w:val="16"/>
        </w:rPr>
        <w:t>” Graves said.</w:t>
      </w:r>
    </w:p>
    <w:p w14:paraId="14FC6606" w14:textId="77777777" w:rsidR="004C3F7C" w:rsidRPr="00DF660B" w:rsidRDefault="004C3F7C" w:rsidP="004C3F7C">
      <w:pPr>
        <w:rPr>
          <w:sz w:val="16"/>
        </w:rPr>
      </w:pPr>
      <w:r w:rsidRPr="00DF660B">
        <w:rPr>
          <w:rStyle w:val="StyleUnderline"/>
        </w:rPr>
        <w:t>McCarthy</w:t>
      </w:r>
      <w:r w:rsidRPr="00DF660B">
        <w:rPr>
          <w:sz w:val="16"/>
        </w:rPr>
        <w:t xml:space="preserve"> also said he </w:t>
      </w:r>
      <w:r w:rsidRPr="00DF660B">
        <w:rPr>
          <w:rStyle w:val="StyleUnderline"/>
        </w:rPr>
        <w:t>prefers to pass the 12 appropriations bills separately instead of in one omnibus package</w:t>
      </w:r>
      <w:r w:rsidRPr="00DF660B">
        <w:rPr>
          <w:sz w:val="16"/>
        </w:rPr>
        <w:t xml:space="preserve">. </w:t>
      </w:r>
      <w:r w:rsidRPr="00DF660B">
        <w:rPr>
          <w:rStyle w:val="StyleUnderline"/>
        </w:rPr>
        <w:t>This</w:t>
      </w:r>
      <w:r w:rsidRPr="00DF660B">
        <w:rPr>
          <w:sz w:val="16"/>
        </w:rPr>
        <w:t xml:space="preserve"> typically </w:t>
      </w:r>
      <w:r w:rsidRPr="00DF660B">
        <w:rPr>
          <w:rStyle w:val="StyleUnderline"/>
        </w:rPr>
        <w:t>happens when Congress can’t meet the deadline for passing the individual spending bills</w:t>
      </w:r>
      <w:r w:rsidRPr="00DF660B">
        <w:rPr>
          <w:sz w:val="16"/>
        </w:rPr>
        <w:t>.</w:t>
      </w:r>
    </w:p>
    <w:p w14:paraId="15BA8FD2" w14:textId="66BC6A9E" w:rsidR="004C3F7C" w:rsidRPr="00DF660B" w:rsidRDefault="00C73C6A" w:rsidP="00DE2B01">
      <w:pPr>
        <w:pStyle w:val="Heading4"/>
      </w:pPr>
      <w:r w:rsidRPr="00DF660B">
        <w:t>Republican unity is key to passing appropriations bills</w:t>
      </w:r>
      <w:r w:rsidR="00DE2B01" w:rsidRPr="00DF660B">
        <w:t>.</w:t>
      </w:r>
    </w:p>
    <w:p w14:paraId="426A4339" w14:textId="3379C8FB" w:rsidR="00C73C6A" w:rsidRPr="00DF660B" w:rsidRDefault="00C73C6A" w:rsidP="00C73C6A">
      <w:r w:rsidRPr="00DF660B">
        <w:t>https://www.cnn.com/2023/07/25/politics/house-freedom-caucus-government-funding/index.html</w:t>
      </w:r>
    </w:p>
    <w:p w14:paraId="1EDAC1A0" w14:textId="5BF029B6" w:rsidR="00DE2B01" w:rsidRPr="00DF660B" w:rsidRDefault="00DE2B01" w:rsidP="00DE2B01">
      <w:pPr>
        <w:rPr>
          <w:sz w:val="16"/>
        </w:rPr>
      </w:pPr>
      <w:r w:rsidRPr="00DF660B">
        <w:rPr>
          <w:rStyle w:val="StyleUnderline"/>
        </w:rPr>
        <w:t>House Republicans are bracing for a bruising showdown with the White House and the</w:t>
      </w:r>
      <w:r w:rsidRPr="00DF660B">
        <w:rPr>
          <w:sz w:val="16"/>
        </w:rPr>
        <w:t xml:space="preserve"> US </w:t>
      </w:r>
      <w:r w:rsidRPr="00DF660B">
        <w:rPr>
          <w:rStyle w:val="StyleUnderline"/>
        </w:rPr>
        <w:t>Senate</w:t>
      </w:r>
      <w:r w:rsidRPr="00DF660B">
        <w:rPr>
          <w:sz w:val="16"/>
        </w:rPr>
        <w:t xml:space="preserve"> this fall </w:t>
      </w:r>
      <w:r w:rsidRPr="00DF660B">
        <w:rPr>
          <w:rStyle w:val="StyleUnderline"/>
        </w:rPr>
        <w:t>as</w:t>
      </w:r>
      <w:r w:rsidRPr="00DF660B">
        <w:rPr>
          <w:sz w:val="16"/>
        </w:rPr>
        <w:t xml:space="preserve"> House Speaker Kevin </w:t>
      </w:r>
      <w:r w:rsidRPr="00DF660B">
        <w:rPr>
          <w:rStyle w:val="StyleUnderline"/>
        </w:rPr>
        <w:t xml:space="preserve">McCarthy once again will have to decide how far he’s willing to go </w:t>
      </w:r>
      <w:r w:rsidRPr="00DF660B">
        <w:rPr>
          <w:sz w:val="16"/>
        </w:rPr>
        <w:t xml:space="preserve">to assuage the demands of the </w:t>
      </w:r>
      <w:proofErr w:type="gramStart"/>
      <w:r w:rsidRPr="00DF660B">
        <w:rPr>
          <w:sz w:val="16"/>
        </w:rPr>
        <w:t>far right</w:t>
      </w:r>
      <w:proofErr w:type="gramEnd"/>
      <w:r w:rsidRPr="00DF660B">
        <w:rPr>
          <w:sz w:val="16"/>
        </w:rPr>
        <w:t xml:space="preserve"> members in his ranks.</w:t>
      </w:r>
    </w:p>
    <w:p w14:paraId="4942E8CC" w14:textId="746BB501" w:rsidR="00DE2B01" w:rsidRPr="00DF660B" w:rsidRDefault="00DE2B01" w:rsidP="00DE2B01">
      <w:pPr>
        <w:rPr>
          <w:sz w:val="16"/>
        </w:rPr>
      </w:pPr>
      <w:r w:rsidRPr="00DF660B">
        <w:rPr>
          <w:sz w:val="16"/>
        </w:rPr>
        <w:t xml:space="preserve">On Tuesday, </w:t>
      </w:r>
      <w:r w:rsidRPr="00DF660B">
        <w:rPr>
          <w:rStyle w:val="StyleUnderline"/>
        </w:rPr>
        <w:t>the</w:t>
      </w:r>
      <w:r w:rsidRPr="00DF660B">
        <w:rPr>
          <w:sz w:val="16"/>
        </w:rPr>
        <w:t xml:space="preserve"> House </w:t>
      </w:r>
      <w:r w:rsidRPr="00DF660B">
        <w:rPr>
          <w:rStyle w:val="Emphasis"/>
        </w:rPr>
        <w:t>F</w:t>
      </w:r>
      <w:r w:rsidRPr="00DF660B">
        <w:rPr>
          <w:sz w:val="16"/>
        </w:rPr>
        <w:t xml:space="preserve">reedom </w:t>
      </w:r>
      <w:r w:rsidRPr="00DF660B">
        <w:rPr>
          <w:rStyle w:val="Emphasis"/>
        </w:rPr>
        <w:t>C</w:t>
      </w:r>
      <w:r w:rsidRPr="00DF660B">
        <w:rPr>
          <w:sz w:val="16"/>
        </w:rPr>
        <w:t xml:space="preserve">aucus </w:t>
      </w:r>
      <w:r w:rsidRPr="00DF660B">
        <w:rPr>
          <w:rStyle w:val="StyleUnderline"/>
        </w:rPr>
        <w:t>sent a clear signal</w:t>
      </w:r>
      <w:r w:rsidRPr="00DF660B">
        <w:rPr>
          <w:sz w:val="16"/>
        </w:rPr>
        <w:t xml:space="preserve"> that </w:t>
      </w:r>
      <w:r w:rsidRPr="00DF660B">
        <w:rPr>
          <w:rStyle w:val="StyleUnderline"/>
        </w:rPr>
        <w:t>they must see all 12</w:t>
      </w:r>
      <w:r w:rsidRPr="00DF660B">
        <w:rPr>
          <w:sz w:val="16"/>
        </w:rPr>
        <w:t xml:space="preserve"> appropriations </w:t>
      </w:r>
      <w:r w:rsidRPr="00DF660B">
        <w:rPr>
          <w:rStyle w:val="StyleUnderline"/>
        </w:rPr>
        <w:t>bills totaled up and fired a warning shot to leadership to hold firm on the agreements made</w:t>
      </w:r>
      <w:r w:rsidRPr="00DF660B">
        <w:rPr>
          <w:sz w:val="16"/>
        </w:rPr>
        <w:t xml:space="preserve"> in an earlier deal </w:t>
      </w:r>
      <w:r w:rsidRPr="00DF660B">
        <w:rPr>
          <w:rStyle w:val="StyleUnderline"/>
        </w:rPr>
        <w:t>to avoid</w:t>
      </w:r>
      <w:r w:rsidRPr="00DF660B">
        <w:rPr>
          <w:sz w:val="16"/>
        </w:rPr>
        <w:t xml:space="preserve"> government </w:t>
      </w:r>
      <w:r w:rsidRPr="00DF660B">
        <w:rPr>
          <w:rStyle w:val="StyleUnderline"/>
        </w:rPr>
        <w:t>debt default</w:t>
      </w:r>
      <w:r w:rsidRPr="00DF660B">
        <w:rPr>
          <w:sz w:val="16"/>
        </w:rPr>
        <w:t>.</w:t>
      </w:r>
    </w:p>
    <w:p w14:paraId="26E9B380" w14:textId="77777777" w:rsidR="00DE2B01" w:rsidRPr="00DF660B" w:rsidRDefault="00DE2B01" w:rsidP="00DE2B01">
      <w:pPr>
        <w:rPr>
          <w:sz w:val="16"/>
        </w:rPr>
      </w:pPr>
      <w:r w:rsidRPr="00DF660B">
        <w:rPr>
          <w:sz w:val="16"/>
        </w:rPr>
        <w:t>“</w:t>
      </w:r>
      <w:r w:rsidRPr="00DF660B">
        <w:rPr>
          <w:rStyle w:val="StyleUnderline"/>
        </w:rPr>
        <w:t xml:space="preserve">We want to see all 12 </w:t>
      </w:r>
      <w:r w:rsidRPr="00DF660B">
        <w:rPr>
          <w:sz w:val="16"/>
        </w:rPr>
        <w:t xml:space="preserve">of the appropriations </w:t>
      </w:r>
      <w:r w:rsidRPr="00DF660B">
        <w:rPr>
          <w:rStyle w:val="StyleUnderline"/>
        </w:rPr>
        <w:t>bills</w:t>
      </w:r>
      <w:r w:rsidRPr="00DF660B">
        <w:rPr>
          <w:sz w:val="16"/>
        </w:rPr>
        <w:t>,” Freedom Caucus member Matt Rosendale, a Montana Republican, told reporters. “</w:t>
      </w:r>
      <w:r w:rsidRPr="00DF660B">
        <w:rPr>
          <w:rStyle w:val="StyleUnderline"/>
        </w:rPr>
        <w:t>We want leadership to uphold their end of the deal</w:t>
      </w:r>
      <w:r w:rsidRPr="00DF660B">
        <w:rPr>
          <w:sz w:val="16"/>
        </w:rPr>
        <w:t>.”</w:t>
      </w:r>
    </w:p>
    <w:p w14:paraId="6E9803B9" w14:textId="77777777" w:rsidR="00DE2B01" w:rsidRPr="00DF660B" w:rsidRDefault="00DE2B01" w:rsidP="00DE2B01">
      <w:pPr>
        <w:rPr>
          <w:sz w:val="16"/>
        </w:rPr>
      </w:pPr>
      <w:r w:rsidRPr="00DF660B">
        <w:rPr>
          <w:sz w:val="16"/>
        </w:rPr>
        <w:t>He added, “</w:t>
      </w:r>
      <w:r w:rsidRPr="00DF660B">
        <w:rPr>
          <w:rStyle w:val="StyleUnderline"/>
        </w:rPr>
        <w:t>If leadership believes they are going to trickle these out two at a time</w:t>
      </w:r>
      <w:r w:rsidRPr="00DF660B">
        <w:rPr>
          <w:sz w:val="16"/>
        </w:rPr>
        <w:t xml:space="preserve">, three a week, four a week, that is just not going to be feasible because </w:t>
      </w:r>
      <w:r w:rsidRPr="00DF660B">
        <w:rPr>
          <w:rStyle w:val="StyleUnderline"/>
        </w:rPr>
        <w:t>we will never be able to see what the total spending is</w:t>
      </w:r>
      <w:r w:rsidRPr="00DF660B">
        <w:rPr>
          <w:sz w:val="16"/>
        </w:rPr>
        <w:t xml:space="preserve"> until the very end. And then when we then try to uphold our commitment, our word to the American people that we will not push spending beyond the 1.471 (trillion dollars) for non-defense discretionary.”</w:t>
      </w:r>
    </w:p>
    <w:p w14:paraId="58D3C252" w14:textId="77777777" w:rsidR="00DE2B01" w:rsidRPr="00DF660B" w:rsidRDefault="00DE2B01" w:rsidP="00DE2B01">
      <w:pPr>
        <w:rPr>
          <w:sz w:val="16"/>
        </w:rPr>
      </w:pPr>
      <w:r w:rsidRPr="00DF660B">
        <w:rPr>
          <w:sz w:val="16"/>
        </w:rPr>
        <w:t xml:space="preserve">If lawmakers can’t reach a deal, </w:t>
      </w:r>
      <w:r w:rsidRPr="00DF660B">
        <w:rPr>
          <w:rStyle w:val="StyleUnderline"/>
        </w:rPr>
        <w:t>it could lead to a shut down or a longer term stop gap measure that would just fund the federal government at the same levels it’s been at throughout the year</w:t>
      </w:r>
      <w:r w:rsidRPr="00DF660B">
        <w:rPr>
          <w:sz w:val="16"/>
        </w:rPr>
        <w:t xml:space="preserve">. </w:t>
      </w:r>
      <w:proofErr w:type="gramStart"/>
      <w:r w:rsidRPr="00DF660B">
        <w:rPr>
          <w:sz w:val="16"/>
        </w:rPr>
        <w:t>But,</w:t>
      </w:r>
      <w:proofErr w:type="gramEnd"/>
      <w:r w:rsidRPr="00DF660B">
        <w:rPr>
          <w:sz w:val="16"/>
        </w:rPr>
        <w:t xml:space="preserve"> a stopgap measure is still a gamble. That’s because a provision in the bill to raise the debt ceiling in June </w:t>
      </w:r>
      <w:proofErr w:type="gramStart"/>
      <w:r w:rsidRPr="00DF660B">
        <w:rPr>
          <w:sz w:val="16"/>
        </w:rPr>
        <w:t>would</w:t>
      </w:r>
      <w:proofErr w:type="gramEnd"/>
      <w:r w:rsidRPr="00DF660B">
        <w:rPr>
          <w:sz w:val="16"/>
        </w:rPr>
        <w:t xml:space="preserve"> automatically inject a 1% cut if lawmakers fail to pass and sign into law all 12 appropriations bills. A stopgap measure would be subject to that cut, which would go into effect in April.</w:t>
      </w:r>
    </w:p>
    <w:p w14:paraId="4ED2B634" w14:textId="77777777" w:rsidR="00DE2B01" w:rsidRPr="00DF660B" w:rsidRDefault="00DE2B01" w:rsidP="00DE2B01">
      <w:pPr>
        <w:rPr>
          <w:sz w:val="16"/>
        </w:rPr>
      </w:pPr>
      <w:r w:rsidRPr="00DF660B">
        <w:rPr>
          <w:sz w:val="16"/>
        </w:rPr>
        <w:t>Rep. Andy Biggs, a Republican from Arizona, predicted there will not be a government shutdown, however.</w:t>
      </w:r>
    </w:p>
    <w:p w14:paraId="04A4D0BF" w14:textId="77777777" w:rsidR="00DE2B01" w:rsidRPr="00DF660B" w:rsidRDefault="00DE2B01" w:rsidP="00DE2B01">
      <w:pPr>
        <w:rPr>
          <w:sz w:val="16"/>
        </w:rPr>
      </w:pPr>
      <w:r w:rsidRPr="00DF660B">
        <w:rPr>
          <w:sz w:val="16"/>
        </w:rPr>
        <w:t>“</w:t>
      </w:r>
      <w:r w:rsidRPr="00DF660B">
        <w:rPr>
          <w:rStyle w:val="StyleUnderline"/>
        </w:rPr>
        <w:t xml:space="preserve">The House is </w:t>
      </w:r>
      <w:proofErr w:type="spellStart"/>
      <w:r w:rsidRPr="00DF660B">
        <w:rPr>
          <w:rStyle w:val="StyleUnderline"/>
        </w:rPr>
        <w:t>gonna</w:t>
      </w:r>
      <w:proofErr w:type="spellEnd"/>
      <w:r w:rsidRPr="00DF660B">
        <w:rPr>
          <w:rStyle w:val="StyleUnderline"/>
        </w:rPr>
        <w:t xml:space="preserve"> say no, we’re </w:t>
      </w:r>
      <w:proofErr w:type="spellStart"/>
      <w:r w:rsidRPr="00DF660B">
        <w:rPr>
          <w:rStyle w:val="StyleUnderline"/>
        </w:rPr>
        <w:t>gonna</w:t>
      </w:r>
      <w:proofErr w:type="spellEnd"/>
      <w:r w:rsidRPr="00DF660B">
        <w:rPr>
          <w:rStyle w:val="StyleUnderline"/>
        </w:rPr>
        <w:t xml:space="preserve"> pass a good Republican bill</w:t>
      </w:r>
      <w:r w:rsidRPr="00DF660B">
        <w:rPr>
          <w:sz w:val="16"/>
        </w:rPr>
        <w:t xml:space="preserve"> out of the House </w:t>
      </w:r>
      <w:r w:rsidRPr="00DF660B">
        <w:rPr>
          <w:rStyle w:val="StyleUnderline"/>
        </w:rPr>
        <w:t>and force the Senate and the White House to accept it</w:t>
      </w:r>
      <w:r w:rsidRPr="00DF660B">
        <w:rPr>
          <w:sz w:val="16"/>
        </w:rPr>
        <w:t xml:space="preserve">, </w:t>
      </w:r>
      <w:r w:rsidRPr="00DF660B">
        <w:rPr>
          <w:rStyle w:val="StyleUnderline"/>
        </w:rPr>
        <w:t>or we’re not going to move forward</w:t>
      </w:r>
      <w:r w:rsidRPr="00DF660B">
        <w:rPr>
          <w:sz w:val="16"/>
        </w:rPr>
        <w:t>,” he said. “</w:t>
      </w:r>
      <w:r w:rsidRPr="00DF660B">
        <w:rPr>
          <w:rStyle w:val="StyleUnderline"/>
        </w:rPr>
        <w:t>What would happen if Republicans for once stared down the Democrats and were the ones who refuse to cave</w:t>
      </w:r>
      <w:r w:rsidRPr="00DF660B">
        <w:rPr>
          <w:sz w:val="16"/>
        </w:rPr>
        <w:t xml:space="preserve"> and to betray the American people and the </w:t>
      </w:r>
      <w:proofErr w:type="gramStart"/>
      <w:r w:rsidRPr="00DF660B">
        <w:rPr>
          <w:sz w:val="16"/>
        </w:rPr>
        <w:t>trust</w:t>
      </w:r>
      <w:proofErr w:type="gramEnd"/>
      <w:r w:rsidRPr="00DF660B">
        <w:rPr>
          <w:sz w:val="16"/>
        </w:rPr>
        <w:t xml:space="preserve"> they put in us when they gave the majority? </w:t>
      </w:r>
      <w:proofErr w:type="gramStart"/>
      <w:r w:rsidRPr="00DF660B">
        <w:rPr>
          <w:sz w:val="16"/>
        </w:rPr>
        <w:t>So</w:t>
      </w:r>
      <w:proofErr w:type="gramEnd"/>
      <w:r w:rsidRPr="00DF660B">
        <w:rPr>
          <w:sz w:val="16"/>
        </w:rPr>
        <w:t xml:space="preserve"> we don’t fear a government shutdown.”</w:t>
      </w:r>
    </w:p>
    <w:p w14:paraId="41E8D96C" w14:textId="2D64899E" w:rsidR="00DE2B01" w:rsidRPr="00DF660B" w:rsidRDefault="00DE2B01" w:rsidP="00DE2B01">
      <w:pPr>
        <w:rPr>
          <w:sz w:val="16"/>
        </w:rPr>
      </w:pPr>
      <w:r w:rsidRPr="00DF660B">
        <w:rPr>
          <w:sz w:val="16"/>
        </w:rPr>
        <w:t>Rep. Bob Good, a Virginia Republican, instead said the House should leverage a shutdown into getting their priorities and “stare down” the Democrats. He pointed to the failure, in their view, of the Fiscal Responsibility Act and that the appropriations process was promised as a potential avenue to get their priorities through.</w:t>
      </w:r>
    </w:p>
    <w:p w14:paraId="1CE9DA41" w14:textId="57D9F6C4" w:rsidR="00DE2B01" w:rsidRPr="00DF660B" w:rsidRDefault="00DE2B01" w:rsidP="00DE2B01">
      <w:pPr>
        <w:rPr>
          <w:sz w:val="16"/>
        </w:rPr>
      </w:pPr>
    </w:p>
    <w:p w14:paraId="498DD85E" w14:textId="06B4A8D2" w:rsidR="00DE2B01" w:rsidRPr="00DF660B" w:rsidRDefault="00DE2B01" w:rsidP="00DE2B01">
      <w:pPr>
        <w:rPr>
          <w:sz w:val="16"/>
        </w:rPr>
      </w:pPr>
      <w:r w:rsidRPr="00DF660B">
        <w:rPr>
          <w:sz w:val="16"/>
        </w:rPr>
        <w:t xml:space="preserve">Republicans race to build support for spending bills as divisions loom </w:t>
      </w:r>
      <w:proofErr w:type="gramStart"/>
      <w:r w:rsidRPr="00DF660B">
        <w:rPr>
          <w:sz w:val="16"/>
        </w:rPr>
        <w:t>large</w:t>
      </w:r>
      <w:proofErr w:type="gramEnd"/>
    </w:p>
    <w:p w14:paraId="61B26FA1" w14:textId="1BE5BEEB" w:rsidR="00DE2B01" w:rsidRPr="00DF660B" w:rsidRDefault="00DE2B01" w:rsidP="00DE2B01">
      <w:pPr>
        <w:rPr>
          <w:sz w:val="16"/>
        </w:rPr>
      </w:pPr>
    </w:p>
    <w:p w14:paraId="15715965" w14:textId="77777777" w:rsidR="00DE2B01" w:rsidRPr="00DF660B" w:rsidRDefault="00DE2B01" w:rsidP="00DE2B01">
      <w:pPr>
        <w:rPr>
          <w:sz w:val="16"/>
        </w:rPr>
      </w:pPr>
      <w:r w:rsidRPr="00DF660B">
        <w:rPr>
          <w:sz w:val="16"/>
        </w:rPr>
        <w:t>“</w:t>
      </w:r>
      <w:r w:rsidRPr="00DF660B">
        <w:rPr>
          <w:rStyle w:val="StyleUnderline"/>
        </w:rPr>
        <w:t>It was said by leadership at that time that we will use the appropriations process that the FRA was the ceiling</w:t>
      </w:r>
      <w:r w:rsidRPr="00DF660B">
        <w:rPr>
          <w:sz w:val="16"/>
        </w:rPr>
        <w:t>, not the floor. That we would go back to pre-Covid level spending for non-defense discretionary (spending) and we’re calling on Republicans to do that very thing,” he said.</w:t>
      </w:r>
    </w:p>
    <w:p w14:paraId="387F2C5E" w14:textId="77777777" w:rsidR="00DE2B01" w:rsidRPr="00DF660B" w:rsidRDefault="00DE2B01" w:rsidP="00DE2B01">
      <w:pPr>
        <w:rPr>
          <w:sz w:val="16"/>
        </w:rPr>
      </w:pPr>
      <w:r w:rsidRPr="00DF660B">
        <w:rPr>
          <w:rStyle w:val="StyleUnderline"/>
        </w:rPr>
        <w:t>The House is scheduled to begin consideration</w:t>
      </w:r>
      <w:r w:rsidRPr="00DF660B">
        <w:rPr>
          <w:sz w:val="16"/>
        </w:rPr>
        <w:t xml:space="preserve"> of two of the 12 spending bills </w:t>
      </w:r>
      <w:r w:rsidRPr="00DF660B">
        <w:rPr>
          <w:rStyle w:val="StyleUnderline"/>
        </w:rPr>
        <w:t>this week</w:t>
      </w:r>
      <w:r w:rsidRPr="00DF660B">
        <w:rPr>
          <w:sz w:val="16"/>
        </w:rPr>
        <w:t xml:space="preserve"> with votes expected as soon as Wednesday on a bill to fund military construction and veterans’ affairs and another bill funding agriculture programs and rural development expected to receive a vote later in the week. The votes will test the GOP leadership’s ability to unite the conference and win over the votes of conservatives, some of whom have never voted for the spending bills in the past.</w:t>
      </w:r>
    </w:p>
    <w:p w14:paraId="01D5E03A" w14:textId="7B1B3BDD" w:rsidR="00DE2B01" w:rsidRPr="00DF660B" w:rsidRDefault="00DE2B01" w:rsidP="00DE2B01">
      <w:pPr>
        <w:rPr>
          <w:rStyle w:val="StyleUnderline"/>
        </w:rPr>
      </w:pPr>
      <w:r w:rsidRPr="00DF660B">
        <w:rPr>
          <w:sz w:val="16"/>
        </w:rPr>
        <w:t xml:space="preserve">Yet </w:t>
      </w:r>
      <w:r w:rsidRPr="00DF660B">
        <w:rPr>
          <w:rStyle w:val="StyleUnderline"/>
        </w:rPr>
        <w:t>even if</w:t>
      </w:r>
      <w:r w:rsidRPr="00DF660B">
        <w:rPr>
          <w:sz w:val="16"/>
        </w:rPr>
        <w:t xml:space="preserve"> House </w:t>
      </w:r>
      <w:r w:rsidRPr="00DF660B">
        <w:rPr>
          <w:rStyle w:val="StyleUnderline"/>
        </w:rPr>
        <w:t>Republicans manage to pass two of their spending bills</w:t>
      </w:r>
      <w:r w:rsidRPr="00DF660B">
        <w:rPr>
          <w:sz w:val="16"/>
        </w:rPr>
        <w:t xml:space="preserve"> with a narrow margin, they’ll have 10 more to consider and just weeks to do so when they return in September before the funding deadline. </w:t>
      </w:r>
      <w:r w:rsidRPr="00DF660B">
        <w:rPr>
          <w:rStyle w:val="StyleUnderline"/>
        </w:rPr>
        <w:t>One of McCarthy’s promises to his conference in January to secure the speakership was that he would move all 12 spending bills through so-called regular order.</w:t>
      </w:r>
    </w:p>
    <w:p w14:paraId="0507CEE4" w14:textId="77777777" w:rsidR="00DE2B01" w:rsidRPr="00DF660B" w:rsidRDefault="00DE2B01" w:rsidP="00DE2B01">
      <w:pPr>
        <w:rPr>
          <w:sz w:val="16"/>
        </w:rPr>
      </w:pPr>
      <w:r w:rsidRPr="00DF660B">
        <w:rPr>
          <w:sz w:val="16"/>
        </w:rPr>
        <w:t>But getting the bills out of the House is just the first hurdle.</w:t>
      </w:r>
    </w:p>
    <w:p w14:paraId="1798AEB0" w14:textId="77777777" w:rsidR="00DE2B01" w:rsidRPr="00DF660B" w:rsidRDefault="00DE2B01" w:rsidP="00DE2B01">
      <w:pPr>
        <w:rPr>
          <w:sz w:val="16"/>
        </w:rPr>
      </w:pPr>
      <w:r w:rsidRPr="00DF660B">
        <w:rPr>
          <w:sz w:val="16"/>
        </w:rPr>
        <w:t xml:space="preserve">House and Senate appropriators have been working through their bills with little coordination. </w:t>
      </w:r>
      <w:r w:rsidRPr="00DF660B">
        <w:rPr>
          <w:rStyle w:val="StyleUnderline"/>
        </w:rPr>
        <w:t xml:space="preserve">The House is moving their bills at lower levels </w:t>
      </w:r>
      <w:r w:rsidRPr="00DF660B">
        <w:rPr>
          <w:sz w:val="16"/>
        </w:rPr>
        <w:t xml:space="preserve">than what was agreed to as part of the debt ceiling deal McCarthy struck with the White House in May. Meanwhile, </w:t>
      </w:r>
      <w:r w:rsidRPr="00DF660B">
        <w:rPr>
          <w:rStyle w:val="StyleUnderline"/>
        </w:rPr>
        <w:t xml:space="preserve">Senate appropriators agreed to inject an additional $13 billion in emergency spending to boost defense and non-defense spending last </w:t>
      </w:r>
      <w:proofErr w:type="gramStart"/>
      <w:r w:rsidRPr="00DF660B">
        <w:rPr>
          <w:rStyle w:val="StyleUnderline"/>
        </w:rPr>
        <w:t>week</w:t>
      </w:r>
      <w:proofErr w:type="gramEnd"/>
      <w:r w:rsidRPr="00DF660B">
        <w:rPr>
          <w:sz w:val="16"/>
        </w:rPr>
        <w:t xml:space="preserve"> increasing the gap between the two sides even further.</w:t>
      </w:r>
    </w:p>
    <w:p w14:paraId="577266B3" w14:textId="77777777" w:rsidR="00DE2B01" w:rsidRPr="00DF660B" w:rsidRDefault="00DE2B01" w:rsidP="00DE2B01">
      <w:pPr>
        <w:rPr>
          <w:sz w:val="16"/>
        </w:rPr>
      </w:pPr>
      <w:r w:rsidRPr="00DF660B">
        <w:rPr>
          <w:rStyle w:val="StyleUnderline"/>
        </w:rPr>
        <w:t>It’s a messy fight that could take time to sort out in a conference committee assuming</w:t>
      </w:r>
      <w:r w:rsidRPr="00DF660B">
        <w:rPr>
          <w:sz w:val="16"/>
        </w:rPr>
        <w:t xml:space="preserve"> House </w:t>
      </w:r>
      <w:r w:rsidRPr="00DF660B">
        <w:rPr>
          <w:rStyle w:val="StyleUnderline"/>
        </w:rPr>
        <w:t>Republicans can remain united enough</w:t>
      </w:r>
      <w:r w:rsidRPr="00DF660B">
        <w:rPr>
          <w:sz w:val="16"/>
        </w:rPr>
        <w:t xml:space="preserve"> to get </w:t>
      </w:r>
      <w:proofErr w:type="gramStart"/>
      <w:r w:rsidRPr="00DF660B">
        <w:rPr>
          <w:sz w:val="16"/>
        </w:rPr>
        <w:t>all of</w:t>
      </w:r>
      <w:proofErr w:type="gramEnd"/>
      <w:r w:rsidRPr="00DF660B">
        <w:rPr>
          <w:sz w:val="16"/>
        </w:rPr>
        <w:t xml:space="preserve"> their bills through the House before the October 1 deadline. Senate and House leaders could move a short-term spending bill, which is looking more likely, </w:t>
      </w:r>
      <w:proofErr w:type="gramStart"/>
      <w:r w:rsidRPr="00DF660B">
        <w:rPr>
          <w:sz w:val="16"/>
        </w:rPr>
        <w:t>in order to</w:t>
      </w:r>
      <w:proofErr w:type="gramEnd"/>
      <w:r w:rsidRPr="00DF660B">
        <w:rPr>
          <w:sz w:val="16"/>
        </w:rPr>
        <w:t xml:space="preserve"> ensure that the House and Senate have time to work out their differences.</w:t>
      </w:r>
    </w:p>
    <w:p w14:paraId="5ADACAA3" w14:textId="77777777" w:rsidR="00DE2B01" w:rsidRPr="00DF660B" w:rsidRDefault="00DE2B01" w:rsidP="00DE2B01">
      <w:pPr>
        <w:rPr>
          <w:sz w:val="16"/>
        </w:rPr>
      </w:pPr>
      <w:r w:rsidRPr="00DF660B">
        <w:rPr>
          <w:sz w:val="16"/>
        </w:rPr>
        <w:t xml:space="preserve">But </w:t>
      </w:r>
      <w:r w:rsidRPr="00DF660B">
        <w:rPr>
          <w:rStyle w:val="StyleUnderline"/>
        </w:rPr>
        <w:t>even if House and Senate appropriators can cut a deal in the middle, McCarthy’s right flank is already warning that McCarthy could face backlash</w:t>
      </w:r>
      <w:r w:rsidRPr="00DF660B">
        <w:rPr>
          <w:sz w:val="16"/>
        </w:rPr>
        <w:t xml:space="preserve"> if he brings a bill to the floor that has higher spending levels than what the House hardliners are looking for.</w:t>
      </w:r>
    </w:p>
    <w:p w14:paraId="2A814FAF" w14:textId="77777777" w:rsidR="00DE2B01" w:rsidRPr="00DF660B" w:rsidRDefault="00DE2B01" w:rsidP="00DE2B01"/>
    <w:p w14:paraId="4C8A1887" w14:textId="53959595" w:rsidR="008A4E52" w:rsidRPr="00DF660B" w:rsidRDefault="00E72AF9" w:rsidP="00E72AF9">
      <w:pPr>
        <w:pStyle w:val="Heading2"/>
      </w:pPr>
      <w:proofErr w:type="spellStart"/>
      <w:r w:rsidRPr="00DF660B">
        <w:t>Aff</w:t>
      </w:r>
      <w:proofErr w:type="spellEnd"/>
    </w:p>
    <w:p w14:paraId="1A5ADD9B" w14:textId="1453CA88" w:rsidR="003E572E" w:rsidRPr="00DF660B" w:rsidRDefault="003E572E" w:rsidP="003E572E">
      <w:pPr>
        <w:pStyle w:val="Heading3"/>
      </w:pPr>
      <w:r w:rsidRPr="00DF660B">
        <w:t xml:space="preserve">UQ—Cuts </w:t>
      </w:r>
      <w:proofErr w:type="spellStart"/>
      <w:r w:rsidRPr="00DF660B">
        <w:t>inev</w:t>
      </w:r>
      <w:proofErr w:type="spellEnd"/>
      <w:r w:rsidRPr="00DF660B">
        <w:t>.</w:t>
      </w:r>
    </w:p>
    <w:p w14:paraId="448B77AD" w14:textId="7FF91D90" w:rsidR="003E572E" w:rsidRPr="00DF660B" w:rsidRDefault="003E572E" w:rsidP="003E572E">
      <w:pPr>
        <w:pStyle w:val="Heading3"/>
      </w:pPr>
      <w:r w:rsidRPr="00DF660B">
        <w:t>FC/Border Enforcement</w:t>
      </w:r>
    </w:p>
    <w:p w14:paraId="45E50A45" w14:textId="77777777" w:rsidR="003E572E" w:rsidRPr="00DF660B" w:rsidRDefault="003E572E" w:rsidP="003E572E">
      <w:pPr>
        <w:pStyle w:val="Heading4"/>
      </w:pPr>
      <w:r w:rsidRPr="00DF660B">
        <w:t>They’ll only cooperate if McCarthy gets Biden on board with a border enforcement bill.</w:t>
      </w:r>
    </w:p>
    <w:p w14:paraId="7EC7CC15" w14:textId="77777777" w:rsidR="003E572E" w:rsidRPr="00DF660B" w:rsidRDefault="003E572E" w:rsidP="003E572E">
      <w:r w:rsidRPr="00DF660B">
        <w:rPr>
          <w:rStyle w:val="Style13ptBold"/>
        </w:rPr>
        <w:t>Elliot, 23</w:t>
      </w:r>
      <w:r w:rsidRPr="00DF660B">
        <w:t xml:space="preserve"> [Philip, correspondent for TIME, where he covers politics, 6-8-2023, ‘The Freedom Caucus Has Taken the House Hostage. Their Demand? Kevin McCarthy’s Spine’, TIME, https://time.com/6285840/house-freedom-caucus-hostage-kevin-mccarthy/ //</w:t>
      </w:r>
      <w:proofErr w:type="spellStart"/>
      <w:r w:rsidRPr="00DF660B">
        <w:t>alundy</w:t>
      </w:r>
      <w:proofErr w:type="spellEnd"/>
      <w:r w:rsidRPr="00DF660B">
        <w:t>]</w:t>
      </w:r>
    </w:p>
    <w:p w14:paraId="51ED4BB9" w14:textId="77777777" w:rsidR="003E572E" w:rsidRPr="00DF660B" w:rsidRDefault="003E572E" w:rsidP="003E572E">
      <w:pPr>
        <w:rPr>
          <w:sz w:val="16"/>
        </w:rPr>
      </w:pPr>
      <w:r w:rsidRPr="00DF660B">
        <w:rPr>
          <w:sz w:val="16"/>
        </w:rPr>
        <w:t xml:space="preserve">The </w:t>
      </w:r>
      <w:r w:rsidRPr="00DF660B">
        <w:rPr>
          <w:rStyle w:val="StyleUnderline"/>
        </w:rPr>
        <w:t>conservatives also suggested their demands could be met</w:t>
      </w:r>
      <w:r w:rsidRPr="00DF660B">
        <w:rPr>
          <w:sz w:val="16"/>
        </w:rPr>
        <w:t xml:space="preserve"> by getting Biden on board with a Republican border enforcement bill known as H.R. 2, though no Democrats in the House backed the legislation.</w:t>
      </w:r>
    </w:p>
    <w:p w14:paraId="177EC90F" w14:textId="77777777" w:rsidR="003E572E" w:rsidRPr="00DF660B" w:rsidRDefault="003E572E" w:rsidP="003E572E">
      <w:pPr>
        <w:rPr>
          <w:sz w:val="16"/>
        </w:rPr>
      </w:pPr>
      <w:r w:rsidRPr="00DF660B">
        <w:rPr>
          <w:sz w:val="16"/>
        </w:rPr>
        <w:t>"</w:t>
      </w:r>
      <w:r w:rsidRPr="00DF660B">
        <w:rPr>
          <w:rStyle w:val="StyleUnderline"/>
        </w:rPr>
        <w:t>Absent adhering to the $1.471 trillion spending level</w:t>
      </w:r>
      <w:r w:rsidRPr="00DF660B">
        <w:rPr>
          <w:sz w:val="16"/>
        </w:rPr>
        <w:t xml:space="preserve"> — and/or achieving significant policy victories such as forcing President Biden to sign H.R. 2 and take the steps necessary to secure the border — </w:t>
      </w:r>
      <w:r w:rsidRPr="00DF660B">
        <w:rPr>
          <w:rStyle w:val="StyleUnderline"/>
        </w:rPr>
        <w:t xml:space="preserve">we see an </w:t>
      </w:r>
      <w:r w:rsidRPr="00DF660B">
        <w:rPr>
          <w:rStyle w:val="Emphasis"/>
        </w:rPr>
        <w:t>impossible path</w:t>
      </w:r>
      <w:r w:rsidRPr="00DF660B">
        <w:rPr>
          <w:rStyle w:val="StyleUnderline"/>
        </w:rPr>
        <w:t xml:space="preserve"> to reach 218 Republican votes on appropriations or other measures</w:t>
      </w:r>
      <w:r w:rsidRPr="00DF660B">
        <w:rPr>
          <w:sz w:val="16"/>
        </w:rPr>
        <w:t>," the Republicans wrote.</w:t>
      </w:r>
    </w:p>
    <w:p w14:paraId="75F3F78C" w14:textId="77777777" w:rsidR="003E572E" w:rsidRPr="00DF660B" w:rsidRDefault="003E572E" w:rsidP="003E572E">
      <w:pPr>
        <w:rPr>
          <w:sz w:val="16"/>
        </w:rPr>
      </w:pPr>
      <w:r w:rsidRPr="00DF660B">
        <w:rPr>
          <w:rStyle w:val="StyleUnderline"/>
        </w:rPr>
        <w:t>McCarthy</w:t>
      </w:r>
      <w:r w:rsidRPr="00DF660B">
        <w:rPr>
          <w:sz w:val="16"/>
        </w:rPr>
        <w:t xml:space="preserve">'s office </w:t>
      </w:r>
      <w:r w:rsidRPr="00DF660B">
        <w:rPr>
          <w:rStyle w:val="StyleUnderline"/>
        </w:rPr>
        <w:t>didn't</w:t>
      </w:r>
      <w:r w:rsidRPr="00DF660B">
        <w:rPr>
          <w:sz w:val="16"/>
        </w:rPr>
        <w:t xml:space="preserve"> immediately </w:t>
      </w:r>
      <w:r w:rsidRPr="00DF660B">
        <w:rPr>
          <w:rStyle w:val="StyleUnderline"/>
        </w:rPr>
        <w:t>respond</w:t>
      </w:r>
      <w:r w:rsidRPr="00DF660B">
        <w:rPr>
          <w:sz w:val="16"/>
        </w:rPr>
        <w:t xml:space="preserve"> to a request for comment.</w:t>
      </w:r>
    </w:p>
    <w:p w14:paraId="2B6CB16B" w14:textId="77777777" w:rsidR="003E572E" w:rsidRPr="00DF660B" w:rsidRDefault="003E572E" w:rsidP="003E572E">
      <w:pPr>
        <w:rPr>
          <w:sz w:val="16"/>
        </w:rPr>
      </w:pPr>
      <w:r w:rsidRPr="00DF660B">
        <w:rPr>
          <w:rStyle w:val="StyleUnderline"/>
        </w:rPr>
        <w:t xml:space="preserve">The letter doesn’t appear to be an official product of the House </w:t>
      </w:r>
      <w:r w:rsidRPr="00DF660B">
        <w:rPr>
          <w:rStyle w:val="Emphasis"/>
        </w:rPr>
        <w:t>F</w:t>
      </w:r>
      <w:r w:rsidRPr="00DF660B">
        <w:t xml:space="preserve">reedom </w:t>
      </w:r>
      <w:r w:rsidRPr="00DF660B">
        <w:rPr>
          <w:rStyle w:val="Emphasis"/>
        </w:rPr>
        <w:t>C</w:t>
      </w:r>
      <w:r w:rsidRPr="00DF660B">
        <w:t xml:space="preserve">aucus, </w:t>
      </w:r>
      <w:r w:rsidRPr="00DF660B">
        <w:rPr>
          <w:rStyle w:val="StyleUnderline"/>
        </w:rPr>
        <w:t>and it wasn’t printed on a caucus letterhead</w:t>
      </w:r>
      <w:r w:rsidRPr="00DF660B">
        <w:rPr>
          <w:sz w:val="16"/>
        </w:rPr>
        <w:t xml:space="preserve">. </w:t>
      </w:r>
      <w:r w:rsidRPr="00DF660B">
        <w:rPr>
          <w:rStyle w:val="StyleUnderline"/>
        </w:rPr>
        <w:t xml:space="preserve">But it includes numerous members of the ultraconservative group </w:t>
      </w:r>
      <w:r w:rsidRPr="00DF660B">
        <w:rPr>
          <w:sz w:val="16"/>
        </w:rPr>
        <w:t>— including Perry, the chairman.</w:t>
      </w:r>
    </w:p>
    <w:p w14:paraId="68FF37C9" w14:textId="171110EC" w:rsidR="003E572E" w:rsidRPr="00DF660B" w:rsidRDefault="003E572E" w:rsidP="003E572E">
      <w:pPr>
        <w:pStyle w:val="Heading3"/>
      </w:pPr>
      <w:r w:rsidRPr="00DF660B">
        <w:t>TBC [</w:t>
      </w:r>
      <w:proofErr w:type="spellStart"/>
      <w:r w:rsidRPr="00DF660B">
        <w:t>bc</w:t>
      </w:r>
      <w:proofErr w:type="spellEnd"/>
      <w:r w:rsidRPr="00DF660B">
        <w:t xml:space="preserve"> I’m lazy]</w:t>
      </w:r>
    </w:p>
    <w:p w14:paraId="351F2D7D" w14:textId="6B89A3B9" w:rsidR="00125B75" w:rsidRPr="00DF660B" w:rsidRDefault="00125B75" w:rsidP="00125B75">
      <w:pPr>
        <w:pStyle w:val="Heading4"/>
      </w:pPr>
      <w:r w:rsidRPr="00DF660B">
        <w:t>Tag.</w:t>
      </w:r>
    </w:p>
    <w:p w14:paraId="5EADE52C" w14:textId="4BEB8627" w:rsidR="00125B75" w:rsidRPr="00DF660B" w:rsidRDefault="00125B75" w:rsidP="00125B75">
      <w:r w:rsidRPr="00DF660B">
        <w:t>https://www.washingtonexaminer.com/news/house/mccarthy-freedom-caucus-delays-appropriations-bills-same-position-pelosi</w:t>
      </w:r>
    </w:p>
    <w:p w14:paraId="598DDD57" w14:textId="78216B52" w:rsidR="00E72AF9" w:rsidRPr="00DF660B" w:rsidRDefault="00E72AF9" w:rsidP="00E72AF9">
      <w:r w:rsidRPr="00DF660B">
        <w:t xml:space="preserve">House Speaker Kevin </w:t>
      </w:r>
      <w:r w:rsidRPr="00DF660B">
        <w:rPr>
          <w:rStyle w:val="StyleUnderline"/>
        </w:rPr>
        <w:t>McCarthy</w:t>
      </w:r>
      <w:r w:rsidRPr="00DF660B">
        <w:t xml:space="preserve"> (R-CA) </w:t>
      </w:r>
      <w:r w:rsidRPr="00DF660B">
        <w:rPr>
          <w:rStyle w:val="StyleUnderline"/>
        </w:rPr>
        <w:t>said if</w:t>
      </w:r>
      <w:r w:rsidRPr="00DF660B">
        <w:t xml:space="preserve"> members of </w:t>
      </w:r>
      <w:r w:rsidRPr="00DF660B">
        <w:rPr>
          <w:rStyle w:val="StyleUnderline"/>
        </w:rPr>
        <w:t>the</w:t>
      </w:r>
      <w:r w:rsidRPr="00DF660B">
        <w:t xml:space="preserve"> House </w:t>
      </w:r>
      <w:r w:rsidRPr="00DF660B">
        <w:rPr>
          <w:rStyle w:val="Emphasis"/>
        </w:rPr>
        <w:t>F</w:t>
      </w:r>
      <w:r w:rsidRPr="00DF660B">
        <w:t xml:space="preserve">reedom </w:t>
      </w:r>
      <w:r w:rsidRPr="00DF660B">
        <w:rPr>
          <w:rStyle w:val="Emphasis"/>
        </w:rPr>
        <w:t>C</w:t>
      </w:r>
      <w:r w:rsidRPr="00DF660B">
        <w:t>aucus </w:t>
      </w:r>
      <w:r w:rsidRPr="00DF660B">
        <w:rPr>
          <w:rStyle w:val="StyleUnderline"/>
        </w:rPr>
        <w:t>decide to block or delay</w:t>
      </w:r>
      <w:r w:rsidRPr="00DF660B">
        <w:t xml:space="preserve"> the </w:t>
      </w:r>
      <w:r w:rsidRPr="00DF660B">
        <w:rPr>
          <w:rStyle w:val="StyleUnderline"/>
        </w:rPr>
        <w:t>appropriations bills</w:t>
      </w:r>
      <w:r w:rsidRPr="00DF660B">
        <w:t xml:space="preserve"> from coming to the floor until all 12 were out of committee, </w:t>
      </w:r>
      <w:r w:rsidRPr="00DF660B">
        <w:rPr>
          <w:rStyle w:val="StyleUnderline"/>
        </w:rPr>
        <w:t>they would be siding with</w:t>
      </w:r>
      <w:r w:rsidRPr="00DF660B">
        <w:t xml:space="preserve"> former Speaker Nancy </w:t>
      </w:r>
      <w:r w:rsidRPr="00DF660B">
        <w:rPr>
          <w:rStyle w:val="StyleUnderline"/>
        </w:rPr>
        <w:t>Pelosi</w:t>
      </w:r>
      <w:r w:rsidRPr="00DF660B">
        <w:t xml:space="preserve"> (D-CA).</w:t>
      </w:r>
    </w:p>
    <w:p w14:paraId="32714745" w14:textId="387D7CDD" w:rsidR="00E72AF9" w:rsidRPr="00DF660B" w:rsidRDefault="00E72AF9" w:rsidP="00E72AF9">
      <w:r w:rsidRPr="00DF660B">
        <w:t xml:space="preserve">At a press conference on Tuesday, members of </w:t>
      </w:r>
      <w:r w:rsidRPr="00DF660B">
        <w:rPr>
          <w:rStyle w:val="StyleUnderline"/>
        </w:rPr>
        <w:t>the</w:t>
      </w:r>
      <w:r w:rsidRPr="00DF660B">
        <w:t xml:space="preserve"> House </w:t>
      </w:r>
      <w:r w:rsidRPr="00DF660B">
        <w:rPr>
          <w:rStyle w:val="Emphasis"/>
        </w:rPr>
        <w:t>F</w:t>
      </w:r>
      <w:r w:rsidRPr="00DF660B">
        <w:t xml:space="preserve">reedom </w:t>
      </w:r>
      <w:r w:rsidRPr="00DF660B">
        <w:rPr>
          <w:rStyle w:val="Emphasis"/>
        </w:rPr>
        <w:t>C</w:t>
      </w:r>
      <w:r w:rsidRPr="00DF660B">
        <w:t xml:space="preserve">aucus </w:t>
      </w:r>
      <w:r w:rsidRPr="00DF660B">
        <w:rPr>
          <w:rStyle w:val="StyleUnderline"/>
        </w:rPr>
        <w:t>demanded</w:t>
      </w:r>
      <w:r w:rsidRPr="00DF660B">
        <w:t xml:space="preserve"> that </w:t>
      </w:r>
      <w:r w:rsidRPr="00DF660B">
        <w:rPr>
          <w:rStyle w:val="StyleUnderline"/>
        </w:rPr>
        <w:t>leadership wait until all 12 appropriations bills are advanced</w:t>
      </w:r>
      <w:r w:rsidRPr="00DF660B">
        <w:t xml:space="preserve"> out of committee </w:t>
      </w:r>
      <w:r w:rsidRPr="00DF660B">
        <w:rPr>
          <w:rStyle w:val="StyleUnderline"/>
        </w:rPr>
        <w:t>before holding floor votes</w:t>
      </w:r>
      <w:r w:rsidRPr="00DF660B">
        <w:t xml:space="preserve"> for any of them.</w:t>
      </w:r>
    </w:p>
    <w:p w14:paraId="1806B13E" w14:textId="77777777" w:rsidR="00E72AF9" w:rsidRPr="00DF660B" w:rsidRDefault="00E72AF9" w:rsidP="00E72AF9">
      <w:pPr>
        <w:rPr>
          <w:rStyle w:val="StyleUnderline"/>
        </w:rPr>
      </w:pPr>
      <w:r w:rsidRPr="00DF660B">
        <w:t xml:space="preserve">But, </w:t>
      </w:r>
      <w:r w:rsidRPr="00DF660B">
        <w:rPr>
          <w:rStyle w:val="StyleUnderline"/>
        </w:rPr>
        <w:t>as the Sep. 30 deadline</w:t>
      </w:r>
      <w:r w:rsidRPr="00DF660B">
        <w:t xml:space="preserve"> to fund the government </w:t>
      </w:r>
      <w:r w:rsidRPr="00DF660B">
        <w:rPr>
          <w:rStyle w:val="StyleUnderline"/>
        </w:rPr>
        <w:t>continues to creep up</w:t>
      </w:r>
      <w:r w:rsidRPr="00DF660B">
        <w:t xml:space="preserve"> and with the House set to go on recess for the month of August, currently, </w:t>
      </w:r>
      <w:r w:rsidRPr="00DF660B">
        <w:rPr>
          <w:rStyle w:val="StyleUnderline"/>
        </w:rPr>
        <w:t xml:space="preserve">two appropriations bills are scheduled to be heard on the floor this week while four </w:t>
      </w:r>
      <w:proofErr w:type="gramStart"/>
      <w:r w:rsidRPr="00DF660B">
        <w:rPr>
          <w:rStyle w:val="StyleUnderline"/>
        </w:rPr>
        <w:t>still remain</w:t>
      </w:r>
      <w:proofErr w:type="gramEnd"/>
      <w:r w:rsidRPr="00DF660B">
        <w:rPr>
          <w:rStyle w:val="StyleUnderline"/>
        </w:rPr>
        <w:t xml:space="preserve"> in committee.</w:t>
      </w:r>
    </w:p>
    <w:p w14:paraId="53CA526B" w14:textId="77777777" w:rsidR="00E72AF9" w:rsidRPr="00DF660B" w:rsidRDefault="00E72AF9" w:rsidP="00E72AF9">
      <w:r w:rsidRPr="00DF660B">
        <w:t xml:space="preserve">Although the </w:t>
      </w:r>
      <w:r w:rsidRPr="00DF660B">
        <w:rPr>
          <w:rStyle w:val="StyleUnderline"/>
        </w:rPr>
        <w:t xml:space="preserve">members of the </w:t>
      </w:r>
      <w:r w:rsidRPr="00DF660B">
        <w:rPr>
          <w:rStyle w:val="Emphasis"/>
        </w:rPr>
        <w:t>F</w:t>
      </w:r>
      <w:r w:rsidRPr="00DF660B">
        <w:t xml:space="preserve">reedom </w:t>
      </w:r>
      <w:r w:rsidRPr="00DF660B">
        <w:rPr>
          <w:rStyle w:val="Emphasis"/>
        </w:rPr>
        <w:t>C</w:t>
      </w:r>
      <w:r w:rsidRPr="00DF660B">
        <w:t xml:space="preserve">aucus </w:t>
      </w:r>
      <w:r w:rsidRPr="00DF660B">
        <w:rPr>
          <w:rStyle w:val="StyleUnderline"/>
        </w:rPr>
        <w:t>did not directly threaten to vote against or block the bills from coming to the floor until all 12 were out of committee,</w:t>
      </w:r>
      <w:r w:rsidRPr="00DF660B">
        <w:t xml:space="preserve"> they did urge leadership not to put them on the floor.</w:t>
      </w:r>
    </w:p>
    <w:p w14:paraId="13C8A3DF" w14:textId="64E4A8C8" w:rsidR="00E72AF9" w:rsidRPr="00DF660B" w:rsidRDefault="00E72AF9" w:rsidP="00E72AF9">
      <w:r w:rsidRPr="00DF660B">
        <w:t>“I never say what I'm going to do ahead of time,” Rep. Ralph Norman (R-SC) said. “I'm just going to say, I look at what's being presented, we'll see what information we have, we see where we are in the other appropriations bills to get the 12, so we'll have the total pie to look at, then we'll make a judgment call.”</w:t>
      </w:r>
    </w:p>
    <w:p w14:paraId="1343630D" w14:textId="77777777" w:rsidR="00E72AF9" w:rsidRPr="00DF660B" w:rsidRDefault="00E72AF9" w:rsidP="00E72AF9">
      <w:r w:rsidRPr="00DF660B">
        <w:t>McCarthy said if the Freedom Caucus decided to block or slow-play any of the appropriations bills from coming to the floor, it would help the Democrats by locking in their priorities.</w:t>
      </w:r>
    </w:p>
    <w:p w14:paraId="1B3BB6AD" w14:textId="77777777" w:rsidR="00E72AF9" w:rsidRPr="00DF660B" w:rsidRDefault="00E72AF9" w:rsidP="00E72AF9">
      <w:r w:rsidRPr="00DF660B">
        <w:t>“What would really concern me, if the House Freedom Caucus did that, then they would be taking the same position that Pelosi would want,” McCarthy said. “Because Pelosi wants to lock in all of her policies of those Democratic policies before, and I would never support that.”</w:t>
      </w:r>
    </w:p>
    <w:p w14:paraId="5CDBD33A" w14:textId="7F574DE5" w:rsidR="00E72AF9" w:rsidRPr="00DF660B" w:rsidRDefault="00E72AF9" w:rsidP="00E72AF9">
      <w:r w:rsidRPr="00DF660B">
        <w:t xml:space="preserve">At the press conference, Rep. Andy Biggs (R-AZ) predicted leadership would pass a short-term continuing resolution </w:t>
      </w:r>
      <w:proofErr w:type="gramStart"/>
      <w:r w:rsidRPr="00DF660B">
        <w:t>until</w:t>
      </w:r>
      <w:proofErr w:type="gramEnd"/>
      <w:r w:rsidRPr="00DF660B">
        <w:t xml:space="preserve"> December and combine some of the appropriations bills into minibuses and vote on </w:t>
      </w:r>
      <w:proofErr w:type="gramStart"/>
      <w:r w:rsidRPr="00DF660B">
        <w:t>a number of</w:t>
      </w:r>
      <w:proofErr w:type="gramEnd"/>
      <w:r w:rsidRPr="00DF660B">
        <w:t xml:space="preserve"> them at a time.</w:t>
      </w:r>
    </w:p>
    <w:p w14:paraId="784343BD" w14:textId="77777777" w:rsidR="00E72AF9" w:rsidRPr="00DF660B" w:rsidRDefault="00E72AF9" w:rsidP="00E72AF9">
      <w:r w:rsidRPr="00DF660B">
        <w:t>Members of the Freedom Caucus said at the press conference that they would oppose any form of a continuing resolution or minibus if they were to be brought up to the floor for a vote.</w:t>
      </w:r>
    </w:p>
    <w:p w14:paraId="478AAA89" w14:textId="77777777" w:rsidR="00E72AF9" w:rsidRPr="00DF660B" w:rsidRDefault="00E72AF9" w:rsidP="00E72AF9">
      <w:r w:rsidRPr="00DF660B">
        <w:t>On Tuesday, McCarthy did not rule out the possibility of the House passing a short-term continuing resolution to avoid a government shutdown.</w:t>
      </w:r>
    </w:p>
    <w:p w14:paraId="2DBD33CB" w14:textId="77777777" w:rsidR="00E72AF9" w:rsidRPr="00DF660B" w:rsidRDefault="00E72AF9" w:rsidP="00E72AF9">
      <w:r w:rsidRPr="00DF660B">
        <w:t xml:space="preserve">McCarthy said he would not support a long-term continuing resolution because it would "lock in all of Pelosi's priorities that are already there. </w:t>
      </w:r>
      <w:proofErr w:type="gramStart"/>
      <w:r w:rsidRPr="00DF660B">
        <w:t>So</w:t>
      </w:r>
      <w:proofErr w:type="gramEnd"/>
      <w:r w:rsidRPr="00DF660B">
        <w:t xml:space="preserve"> we never want that to happen long term.”</w:t>
      </w:r>
    </w:p>
    <w:p w14:paraId="4E78CD69" w14:textId="77777777" w:rsidR="00E72AF9" w:rsidRPr="00DF660B" w:rsidRDefault="00E72AF9" w:rsidP="00E72AF9">
      <w:r w:rsidRPr="00DF660B">
        <w:t xml:space="preserve">But he did not directly answer </w:t>
      </w:r>
      <w:proofErr w:type="gramStart"/>
      <w:r w:rsidRPr="00DF660B">
        <w:t>whether or not</w:t>
      </w:r>
      <w:proofErr w:type="gramEnd"/>
      <w:r w:rsidRPr="00DF660B">
        <w:t xml:space="preserve"> he would support a short-term continuing resolution until December when asked.</w:t>
      </w:r>
    </w:p>
    <w:p w14:paraId="70A87971" w14:textId="77777777" w:rsidR="00E72AF9" w:rsidRPr="00DF660B" w:rsidRDefault="00E72AF9" w:rsidP="00E72AF9">
      <w:r w:rsidRPr="00DF660B">
        <w:t xml:space="preserve">“I think we've got an ability to get our work done. I </w:t>
      </w:r>
      <w:proofErr w:type="gramStart"/>
      <w:r w:rsidRPr="00DF660B">
        <w:t>rather have</w:t>
      </w:r>
      <w:proofErr w:type="gramEnd"/>
      <w:r w:rsidRPr="00DF660B">
        <w:t xml:space="preserve"> the pressure to get our work done instead of seeing some omnibus coming through. You have watched me say before I'll never bring an omnibus to the floor.”</w:t>
      </w:r>
    </w:p>
    <w:p w14:paraId="0A47DCC4" w14:textId="77777777" w:rsidR="00E72AF9" w:rsidRPr="00DF660B" w:rsidRDefault="00E72AF9" w:rsidP="00E72AF9">
      <w:r w:rsidRPr="00DF660B">
        <w:t>As the Sep. 30 deadline to pass 12 appropriations bills inches closer and the House is yet to pass one off the floor, a continuing resolution — a stop-gap measure to fund the government at the previous year’s spending levels — seems more likely.</w:t>
      </w:r>
    </w:p>
    <w:p w14:paraId="1D95AB8A" w14:textId="77777777" w:rsidR="00125B75" w:rsidRPr="00DF660B" w:rsidRDefault="00125B75" w:rsidP="00125B75"/>
    <w:p w14:paraId="200FB1F6" w14:textId="77777777" w:rsidR="00400BF9" w:rsidRPr="00DF660B" w:rsidRDefault="00400BF9" w:rsidP="00400BF9">
      <w:pPr>
        <w:pStyle w:val="Heading4"/>
      </w:pPr>
      <w:r w:rsidRPr="00DF660B">
        <w:t>He can’t please them because he doesn’t know their demands.</w:t>
      </w:r>
    </w:p>
    <w:p w14:paraId="152AFFCA" w14:textId="4818869F" w:rsidR="00400BF9" w:rsidRPr="00DF660B" w:rsidRDefault="00BC6734" w:rsidP="00400BF9">
      <w:proofErr w:type="spellStart"/>
      <w:r w:rsidRPr="00DF660B">
        <w:rPr>
          <w:rStyle w:val="Style13ptBold"/>
        </w:rPr>
        <w:t>Solender</w:t>
      </w:r>
      <w:proofErr w:type="spellEnd"/>
      <w:r w:rsidRPr="00DF660B">
        <w:rPr>
          <w:rStyle w:val="Style13ptBold"/>
        </w:rPr>
        <w:t>, 23</w:t>
      </w:r>
      <w:r w:rsidRPr="00DF660B">
        <w:t xml:space="preserve"> [Andrew, congressional reporter at </w:t>
      </w:r>
      <w:proofErr w:type="spellStart"/>
      <w:r w:rsidRPr="00DF660B">
        <w:t>Axios</w:t>
      </w:r>
      <w:proofErr w:type="spellEnd"/>
      <w:r w:rsidRPr="00DF660B">
        <w:t xml:space="preserve">, 6-7-23, ‘House GOP tensions erupt as standoff hamstrings agenda’, </w:t>
      </w:r>
      <w:proofErr w:type="spellStart"/>
      <w:r w:rsidRPr="00DF660B">
        <w:t>Axios</w:t>
      </w:r>
      <w:proofErr w:type="spellEnd"/>
      <w:r w:rsidRPr="00DF660B">
        <w:t>, https://www.axios.com/2023/06/07/house-gop-mccarthy-freedom-caucus-rebels //</w:t>
      </w:r>
      <w:proofErr w:type="spellStart"/>
      <w:r w:rsidRPr="00DF660B">
        <w:t>alundy</w:t>
      </w:r>
      <w:proofErr w:type="spellEnd"/>
      <w:r w:rsidRPr="00DF660B">
        <w:t>]</w:t>
      </w:r>
    </w:p>
    <w:p w14:paraId="2DA39E8F" w14:textId="77777777" w:rsidR="00400BF9" w:rsidRPr="00DF660B" w:rsidRDefault="00400BF9" w:rsidP="00400BF9">
      <w:pPr>
        <w:rPr>
          <w:sz w:val="16"/>
        </w:rPr>
      </w:pPr>
      <w:r w:rsidRPr="00DF660B">
        <w:rPr>
          <w:rStyle w:val="StyleUnderline"/>
        </w:rPr>
        <w:t>Frustrations from establishment</w:t>
      </w:r>
      <w:r w:rsidRPr="00DF660B">
        <w:rPr>
          <w:sz w:val="16"/>
        </w:rPr>
        <w:t xml:space="preserve"> House </w:t>
      </w:r>
      <w:r w:rsidRPr="00DF660B">
        <w:rPr>
          <w:rStyle w:val="StyleUnderline"/>
        </w:rPr>
        <w:t>Republicans spilled out into the open</w:t>
      </w:r>
      <w:r w:rsidRPr="00DF660B">
        <w:rPr>
          <w:sz w:val="16"/>
        </w:rPr>
        <w:t xml:space="preserve"> on Wednesday </w:t>
      </w:r>
      <w:r w:rsidRPr="00DF660B">
        <w:rPr>
          <w:rStyle w:val="StyleUnderline"/>
        </w:rPr>
        <w:t>after right-wing lawmakers</w:t>
      </w:r>
      <w:r w:rsidRPr="00DF660B">
        <w:rPr>
          <w:sz w:val="16"/>
        </w:rPr>
        <w:t xml:space="preserve"> </w:t>
      </w:r>
      <w:r w:rsidRPr="00DF660B">
        <w:rPr>
          <w:rStyle w:val="StyleUnderline"/>
        </w:rPr>
        <w:t xml:space="preserve">succeeded in </w:t>
      </w:r>
      <w:r w:rsidRPr="00DF660B">
        <w:rPr>
          <w:rStyle w:val="Emphasis"/>
        </w:rPr>
        <w:t>blocking</w:t>
      </w:r>
      <w:r w:rsidRPr="00DF660B">
        <w:rPr>
          <w:sz w:val="16"/>
        </w:rPr>
        <w:t xml:space="preserve"> nearly </w:t>
      </w:r>
      <w:r w:rsidRPr="00DF660B">
        <w:rPr>
          <w:rStyle w:val="StyleUnderline"/>
        </w:rPr>
        <w:t>a week’s worth of House votes</w:t>
      </w:r>
      <w:r w:rsidRPr="00DF660B">
        <w:rPr>
          <w:sz w:val="16"/>
        </w:rPr>
        <w:t>.</w:t>
      </w:r>
    </w:p>
    <w:p w14:paraId="790693EF" w14:textId="77777777" w:rsidR="00400BF9" w:rsidRPr="00DF660B" w:rsidRDefault="00400BF9" w:rsidP="00400BF9">
      <w:pPr>
        <w:rPr>
          <w:sz w:val="16"/>
        </w:rPr>
      </w:pPr>
      <w:r w:rsidRPr="00DF660B">
        <w:rPr>
          <w:sz w:val="16"/>
        </w:rPr>
        <w:t>Why it matters: </w:t>
      </w:r>
      <w:r w:rsidRPr="00DF660B">
        <w:rPr>
          <w:rStyle w:val="StyleUnderline"/>
        </w:rPr>
        <w:t xml:space="preserve">The latest bout of infighting has </w:t>
      </w:r>
      <w:r w:rsidRPr="00DF660B">
        <w:rPr>
          <w:rStyle w:val="Emphasis"/>
        </w:rPr>
        <w:t>reignited</w:t>
      </w:r>
      <w:r w:rsidRPr="00DF660B">
        <w:rPr>
          <w:rStyle w:val="StyleUnderline"/>
        </w:rPr>
        <w:t xml:space="preserve"> concerns about GOP leadership</w:t>
      </w:r>
      <w:r w:rsidRPr="00DF660B">
        <w:rPr>
          <w:sz w:val="16"/>
        </w:rPr>
        <w:t xml:space="preserve">, </w:t>
      </w:r>
      <w:r w:rsidRPr="00DF660B">
        <w:rPr>
          <w:rStyle w:val="StyleUnderline"/>
        </w:rPr>
        <w:t>all but helpless to stop right-wing agitators from hijacking the legislative process</w:t>
      </w:r>
      <w:r w:rsidRPr="00DF660B">
        <w:rPr>
          <w:sz w:val="16"/>
        </w:rPr>
        <w:t>.</w:t>
      </w:r>
    </w:p>
    <w:p w14:paraId="0C663CAD" w14:textId="77777777" w:rsidR="00400BF9" w:rsidRPr="00DF660B" w:rsidRDefault="00400BF9" w:rsidP="00400BF9">
      <w:pPr>
        <w:rPr>
          <w:rStyle w:val="StyleUnderline"/>
        </w:rPr>
      </w:pPr>
      <w:r w:rsidRPr="00DF660B">
        <w:rPr>
          <w:sz w:val="16"/>
        </w:rPr>
        <w:t>"</w:t>
      </w:r>
      <w:r w:rsidRPr="00DF660B">
        <w:rPr>
          <w:rStyle w:val="StyleUnderline"/>
        </w:rPr>
        <w:t xml:space="preserve">The </w:t>
      </w:r>
      <w:r w:rsidRPr="00DF660B">
        <w:rPr>
          <w:rStyle w:val="Emphasis"/>
        </w:rPr>
        <w:t>Dysfunction Caucus</w:t>
      </w:r>
      <w:r w:rsidRPr="00DF660B">
        <w:rPr>
          <w:rStyle w:val="StyleUnderline"/>
        </w:rPr>
        <w:t xml:space="preserve"> does what it does best</w:t>
      </w:r>
      <w:r w:rsidRPr="00DF660B">
        <w:rPr>
          <w:sz w:val="16"/>
        </w:rPr>
        <w:t xml:space="preserve">," Rep. Don Bacon (R-Neb.) told </w:t>
      </w:r>
      <w:proofErr w:type="spellStart"/>
      <w:r w:rsidRPr="00DF660B">
        <w:rPr>
          <w:sz w:val="16"/>
        </w:rPr>
        <w:t>Axios</w:t>
      </w:r>
      <w:proofErr w:type="spellEnd"/>
      <w:r w:rsidRPr="00DF660B">
        <w:rPr>
          <w:sz w:val="16"/>
        </w:rPr>
        <w:t>. "</w:t>
      </w:r>
      <w:r w:rsidRPr="00DF660B">
        <w:rPr>
          <w:rStyle w:val="StyleUnderline"/>
        </w:rPr>
        <w:t>This hurts the GOP conference, Congress and the Country."</w:t>
      </w:r>
    </w:p>
    <w:p w14:paraId="49326E45" w14:textId="77777777" w:rsidR="00400BF9" w:rsidRPr="00DF660B" w:rsidRDefault="00400BF9" w:rsidP="00400BF9">
      <w:pPr>
        <w:rPr>
          <w:sz w:val="16"/>
        </w:rPr>
      </w:pPr>
      <w:r w:rsidRPr="00DF660B">
        <w:rPr>
          <w:sz w:val="16"/>
        </w:rPr>
        <w:t>The backdrop: </w:t>
      </w:r>
      <w:r w:rsidRPr="00DF660B">
        <w:rPr>
          <w:rStyle w:val="StyleUnderline"/>
        </w:rPr>
        <w:t>Nearly a dozen right-wing</w:t>
      </w:r>
      <w:r w:rsidRPr="00DF660B">
        <w:rPr>
          <w:sz w:val="16"/>
        </w:rPr>
        <w:t xml:space="preserve"> House </w:t>
      </w:r>
      <w:r w:rsidRPr="00DF660B">
        <w:rPr>
          <w:rStyle w:val="StyleUnderline"/>
        </w:rPr>
        <w:t>Republicans</w:t>
      </w:r>
      <w:r w:rsidRPr="00DF660B">
        <w:rPr>
          <w:sz w:val="16"/>
        </w:rPr>
        <w:t xml:space="preserve">, </w:t>
      </w:r>
      <w:r w:rsidRPr="00DF660B">
        <w:rPr>
          <w:rStyle w:val="StyleUnderline"/>
        </w:rPr>
        <w:t>in protest of</w:t>
      </w:r>
      <w:r w:rsidRPr="00DF660B">
        <w:rPr>
          <w:sz w:val="16"/>
        </w:rPr>
        <w:t xml:space="preserve"> House Speaker Kevin </w:t>
      </w:r>
      <w:r w:rsidRPr="00DF660B">
        <w:rPr>
          <w:rStyle w:val="StyleUnderline"/>
        </w:rPr>
        <w:t>McCarthy</w:t>
      </w:r>
      <w:r w:rsidRPr="00DF660B">
        <w:rPr>
          <w:sz w:val="16"/>
        </w:rPr>
        <w:t xml:space="preserve"> (R-Calif.) </w:t>
      </w:r>
      <w:r w:rsidRPr="00DF660B">
        <w:rPr>
          <w:rStyle w:val="StyleUnderline"/>
        </w:rPr>
        <w:t>compromising with Democrats to raise the debt ceiling</w:t>
      </w:r>
      <w:r w:rsidRPr="00DF660B">
        <w:rPr>
          <w:sz w:val="16"/>
        </w:rPr>
        <w:t>, </w:t>
      </w:r>
      <w:r w:rsidRPr="00DF660B">
        <w:rPr>
          <w:rStyle w:val="StyleUnderline"/>
        </w:rPr>
        <w:t>voted down</w:t>
      </w:r>
      <w:r w:rsidRPr="00DF660B">
        <w:rPr>
          <w:sz w:val="16"/>
        </w:rPr>
        <w:t xml:space="preserve"> a measure on Tuesday to </w:t>
      </w:r>
      <w:r w:rsidRPr="00DF660B">
        <w:rPr>
          <w:rStyle w:val="StyleUnderline"/>
        </w:rPr>
        <w:t>bring</w:t>
      </w:r>
      <w:r w:rsidRPr="00DF660B">
        <w:rPr>
          <w:sz w:val="16"/>
        </w:rPr>
        <w:t xml:space="preserve"> GOP </w:t>
      </w:r>
      <w:r w:rsidRPr="00DF660B">
        <w:rPr>
          <w:rStyle w:val="StyleUnderline"/>
        </w:rPr>
        <w:t>legislation to the floor</w:t>
      </w:r>
      <w:r w:rsidRPr="00DF660B">
        <w:rPr>
          <w:sz w:val="16"/>
        </w:rPr>
        <w:t>.</w:t>
      </w:r>
    </w:p>
    <w:p w14:paraId="2EBD3A77" w14:textId="77777777" w:rsidR="00400BF9" w:rsidRPr="00DF660B" w:rsidRDefault="00400BF9" w:rsidP="00400BF9">
      <w:pPr>
        <w:rPr>
          <w:sz w:val="16"/>
        </w:rPr>
      </w:pPr>
      <w:r w:rsidRPr="00DF660B">
        <w:rPr>
          <w:sz w:val="16"/>
        </w:rPr>
        <w:t xml:space="preserve">The </w:t>
      </w:r>
      <w:r w:rsidRPr="00DF660B">
        <w:rPr>
          <w:rStyle w:val="StyleUnderline"/>
        </w:rPr>
        <w:t xml:space="preserve">underlying bills would prohibit the </w:t>
      </w:r>
      <w:r w:rsidRPr="00DF660B">
        <w:rPr>
          <w:rStyle w:val="Emphasis"/>
        </w:rPr>
        <w:t>f</w:t>
      </w:r>
      <w:r w:rsidRPr="00DF660B">
        <w:rPr>
          <w:sz w:val="16"/>
        </w:rPr>
        <w:t xml:space="preserve">ederal </w:t>
      </w:r>
      <w:r w:rsidRPr="00DF660B">
        <w:rPr>
          <w:rStyle w:val="Emphasis"/>
        </w:rPr>
        <w:t>g</w:t>
      </w:r>
      <w:r w:rsidRPr="00DF660B">
        <w:rPr>
          <w:sz w:val="16"/>
        </w:rPr>
        <w:t xml:space="preserve">overnment </w:t>
      </w:r>
      <w:r w:rsidRPr="00DF660B">
        <w:rPr>
          <w:rStyle w:val="StyleUnderline"/>
        </w:rPr>
        <w:t>from banning</w:t>
      </w:r>
      <w:r w:rsidRPr="00DF660B">
        <w:rPr>
          <w:sz w:val="16"/>
        </w:rPr>
        <w:t xml:space="preserve"> gas </w:t>
      </w:r>
      <w:r w:rsidRPr="00DF660B">
        <w:rPr>
          <w:rStyle w:val="StyleUnderline"/>
        </w:rPr>
        <w:t xml:space="preserve">stoves and require congressional approval for </w:t>
      </w:r>
      <w:r w:rsidRPr="00DF660B">
        <w:rPr>
          <w:rStyle w:val="Emphasis"/>
        </w:rPr>
        <w:t>major executive regulations</w:t>
      </w:r>
      <w:r w:rsidRPr="00DF660B">
        <w:rPr>
          <w:sz w:val="16"/>
        </w:rPr>
        <w:t xml:space="preserve"> – </w:t>
      </w:r>
      <w:r w:rsidRPr="00DF660B">
        <w:rPr>
          <w:rStyle w:val="StyleUnderline"/>
        </w:rPr>
        <w:t>both top GOP priorities with little opposition inside the party</w:t>
      </w:r>
      <w:r w:rsidRPr="00DF660B">
        <w:rPr>
          <w:sz w:val="16"/>
        </w:rPr>
        <w:t>.</w:t>
      </w:r>
    </w:p>
    <w:p w14:paraId="2C78A233" w14:textId="77777777" w:rsidR="00400BF9" w:rsidRPr="00DF660B" w:rsidRDefault="00400BF9" w:rsidP="00400BF9">
      <w:pPr>
        <w:rPr>
          <w:sz w:val="16"/>
        </w:rPr>
      </w:pPr>
      <w:r w:rsidRPr="00DF660B">
        <w:rPr>
          <w:sz w:val="16"/>
        </w:rPr>
        <w:t>The state of play: </w:t>
      </w:r>
      <w:r w:rsidRPr="00DF660B">
        <w:rPr>
          <w:rStyle w:val="StyleUnderline"/>
        </w:rPr>
        <w:t xml:space="preserve">The House is not set to return until Monday, meaning three </w:t>
      </w:r>
      <w:proofErr w:type="spellStart"/>
      <w:r w:rsidRPr="00DF660B">
        <w:rPr>
          <w:rStyle w:val="StyleUnderline"/>
        </w:rPr>
        <w:t>days worth</w:t>
      </w:r>
      <w:proofErr w:type="spellEnd"/>
      <w:r w:rsidRPr="00DF660B">
        <w:rPr>
          <w:rStyle w:val="StyleUnderline"/>
        </w:rPr>
        <w:t xml:space="preserve"> of votes were scrapped over the maneuver.</w:t>
      </w:r>
    </w:p>
    <w:p w14:paraId="2AF3567F" w14:textId="77777777" w:rsidR="00400BF9" w:rsidRPr="00DF660B" w:rsidRDefault="00400BF9" w:rsidP="00400BF9">
      <w:pPr>
        <w:rPr>
          <w:rStyle w:val="StyleUnderline"/>
        </w:rPr>
      </w:pPr>
      <w:r w:rsidRPr="00DF660B">
        <w:rPr>
          <w:sz w:val="16"/>
        </w:rPr>
        <w:t xml:space="preserve">What they’re saying: Rep. Steve Womack (R-Ark.) fumed </w:t>
      </w:r>
      <w:proofErr w:type="gramStart"/>
      <w:r w:rsidRPr="00DF660B">
        <w:rPr>
          <w:sz w:val="16"/>
        </w:rPr>
        <w:t>to</w:t>
      </w:r>
      <w:proofErr w:type="gramEnd"/>
      <w:r w:rsidRPr="00DF660B">
        <w:rPr>
          <w:sz w:val="16"/>
        </w:rPr>
        <w:t xml:space="preserve"> reporters, “</w:t>
      </w:r>
      <w:r w:rsidRPr="00DF660B">
        <w:rPr>
          <w:rStyle w:val="StyleUnderline"/>
        </w:rPr>
        <w:t xml:space="preserve">This is, in my opinion, </w:t>
      </w:r>
      <w:r w:rsidRPr="00DF660B">
        <w:rPr>
          <w:rStyle w:val="Emphasis"/>
        </w:rPr>
        <w:t>political incontinence</w:t>
      </w:r>
      <w:r w:rsidRPr="00DF660B">
        <w:rPr>
          <w:rStyle w:val="StyleUnderline"/>
        </w:rPr>
        <w:t xml:space="preserve"> on our part. We are wetting ourselves and we can’t do anything about it."</w:t>
      </w:r>
    </w:p>
    <w:p w14:paraId="544A030D" w14:textId="77777777" w:rsidR="00400BF9" w:rsidRPr="00DF660B" w:rsidRDefault="00400BF9" w:rsidP="00400BF9">
      <w:pPr>
        <w:rPr>
          <w:sz w:val="16"/>
        </w:rPr>
      </w:pPr>
      <w:r w:rsidRPr="00DF660B">
        <w:rPr>
          <w:sz w:val="16"/>
        </w:rPr>
        <w:t xml:space="preserve">“In my opinion, </w:t>
      </w:r>
      <w:r w:rsidRPr="00DF660B">
        <w:rPr>
          <w:rStyle w:val="StyleUnderline"/>
        </w:rPr>
        <w:t>a conservative should be supporting moving conservative legislation, and that’s not happening right now</w:t>
      </w:r>
      <w:r w:rsidRPr="00DF660B">
        <w:rPr>
          <w:sz w:val="16"/>
        </w:rPr>
        <w:t>," Rep. Andy Barr (R-Ky.) said.</w:t>
      </w:r>
    </w:p>
    <w:p w14:paraId="3663FD6A" w14:textId="77777777" w:rsidR="00400BF9" w:rsidRPr="00DF660B" w:rsidRDefault="00400BF9" w:rsidP="00400BF9">
      <w:pPr>
        <w:rPr>
          <w:sz w:val="16"/>
        </w:rPr>
      </w:pPr>
      <w:r w:rsidRPr="00DF660B">
        <w:rPr>
          <w:sz w:val="16"/>
        </w:rPr>
        <w:t>Between the lines: </w:t>
      </w:r>
      <w:r w:rsidRPr="00DF660B">
        <w:rPr>
          <w:rStyle w:val="StyleUnderline"/>
        </w:rPr>
        <w:t xml:space="preserve">One major source of frustration is a </w:t>
      </w:r>
      <w:r w:rsidRPr="00DF660B">
        <w:rPr>
          <w:rStyle w:val="Emphasis"/>
        </w:rPr>
        <w:t>lack of clarity</w:t>
      </w:r>
      <w:r w:rsidRPr="00DF660B">
        <w:rPr>
          <w:rStyle w:val="StyleUnderline"/>
        </w:rPr>
        <w:t xml:space="preserve"> about what</w:t>
      </w:r>
      <w:r w:rsidRPr="00DF660B">
        <w:rPr>
          <w:sz w:val="16"/>
        </w:rPr>
        <w:t xml:space="preserve">, precisely, the </w:t>
      </w:r>
      <w:r w:rsidRPr="00DF660B">
        <w:rPr>
          <w:rStyle w:val="StyleUnderline"/>
        </w:rPr>
        <w:t xml:space="preserve">McCarthy rebels are </w:t>
      </w:r>
      <w:r w:rsidRPr="00DF660B">
        <w:rPr>
          <w:rStyle w:val="Emphasis"/>
        </w:rPr>
        <w:t>demanding</w:t>
      </w:r>
      <w:r w:rsidRPr="00DF660B">
        <w:rPr>
          <w:rStyle w:val="StyleUnderline"/>
        </w:rPr>
        <w:t xml:space="preserve"> as they push to reopen the deal they struck in January</w:t>
      </w:r>
      <w:r w:rsidRPr="00DF660B">
        <w:rPr>
          <w:sz w:val="16"/>
        </w:rPr>
        <w:t>.</w:t>
      </w:r>
    </w:p>
    <w:p w14:paraId="34FD905E" w14:textId="77777777" w:rsidR="00400BF9" w:rsidRPr="00DF660B" w:rsidRDefault="00400BF9" w:rsidP="00400BF9">
      <w:pPr>
        <w:rPr>
          <w:sz w:val="16"/>
        </w:rPr>
      </w:pPr>
      <w:r w:rsidRPr="00DF660B">
        <w:rPr>
          <w:sz w:val="16"/>
        </w:rPr>
        <w:t xml:space="preserve">“I don’t think anybody understands what the demands are … people are frustrated,” Rep. Andrew </w:t>
      </w:r>
      <w:proofErr w:type="spellStart"/>
      <w:r w:rsidRPr="00DF660B">
        <w:rPr>
          <w:sz w:val="16"/>
        </w:rPr>
        <w:t>Garbarino</w:t>
      </w:r>
      <w:proofErr w:type="spellEnd"/>
      <w:r w:rsidRPr="00DF660B">
        <w:rPr>
          <w:sz w:val="16"/>
        </w:rPr>
        <w:t xml:space="preserve"> (R-N.Y.) told </w:t>
      </w:r>
      <w:proofErr w:type="spellStart"/>
      <w:r w:rsidRPr="00DF660B">
        <w:rPr>
          <w:sz w:val="16"/>
        </w:rPr>
        <w:t>Axios</w:t>
      </w:r>
      <w:proofErr w:type="spellEnd"/>
      <w:r w:rsidRPr="00DF660B">
        <w:rPr>
          <w:sz w:val="16"/>
        </w:rPr>
        <w:t>. “It’s frustrating with the uncertainty – not knowing what’s going on and not knowing what they want.”</w:t>
      </w:r>
    </w:p>
    <w:p w14:paraId="7E983D36" w14:textId="77777777" w:rsidR="00400BF9" w:rsidRPr="00DF660B" w:rsidRDefault="00400BF9" w:rsidP="00400BF9">
      <w:pPr>
        <w:rPr>
          <w:rStyle w:val="Emphasis"/>
        </w:rPr>
      </w:pPr>
      <w:r w:rsidRPr="00DF660B">
        <w:rPr>
          <w:sz w:val="16"/>
        </w:rPr>
        <w:t>The big picture: </w:t>
      </w:r>
      <w:r w:rsidRPr="00DF660B">
        <w:rPr>
          <w:rStyle w:val="StyleUnderline"/>
        </w:rPr>
        <w:t>As Congress moves from the debt ceiling crisis to trying to fund the government,</w:t>
      </w:r>
      <w:r w:rsidRPr="00DF660B">
        <w:rPr>
          <w:sz w:val="16"/>
        </w:rPr>
        <w:t xml:space="preserve"> </w:t>
      </w:r>
      <w:r w:rsidRPr="00DF660B">
        <w:rPr>
          <w:rStyle w:val="StyleUnderline"/>
        </w:rPr>
        <w:t xml:space="preserve">this </w:t>
      </w:r>
      <w:r w:rsidRPr="00DF660B">
        <w:rPr>
          <w:sz w:val="16"/>
        </w:rPr>
        <w:t xml:space="preserve">latest </w:t>
      </w:r>
      <w:r w:rsidRPr="00DF660B">
        <w:rPr>
          <w:rStyle w:val="StyleUnderline"/>
        </w:rPr>
        <w:t xml:space="preserve">blowup is fueling </w:t>
      </w:r>
      <w:r w:rsidRPr="00DF660B">
        <w:rPr>
          <w:rStyle w:val="Emphasis"/>
        </w:rPr>
        <w:t>skepticism</w:t>
      </w:r>
      <w:r w:rsidRPr="00DF660B">
        <w:rPr>
          <w:rStyle w:val="StyleUnderline"/>
        </w:rPr>
        <w:t xml:space="preserve"> that the divergent interests of</w:t>
      </w:r>
      <w:r w:rsidRPr="00DF660B">
        <w:rPr>
          <w:sz w:val="16"/>
        </w:rPr>
        <w:t xml:space="preserve"> Senate </w:t>
      </w:r>
      <w:r w:rsidRPr="00DF660B">
        <w:rPr>
          <w:rStyle w:val="StyleUnderline"/>
        </w:rPr>
        <w:t xml:space="preserve">Democrats and House conservatives can be </w:t>
      </w:r>
      <w:r w:rsidRPr="00DF660B">
        <w:rPr>
          <w:rStyle w:val="Emphasis"/>
        </w:rPr>
        <w:t>successfully bridged.</w:t>
      </w:r>
    </w:p>
    <w:p w14:paraId="2A77A0A6" w14:textId="77777777" w:rsidR="009539FB" w:rsidRPr="00DF660B" w:rsidRDefault="009539FB" w:rsidP="009539FB">
      <w:pPr>
        <w:pStyle w:val="Heading4"/>
      </w:pPr>
      <w:r w:rsidRPr="00DF660B">
        <w:t xml:space="preserve">They’ll </w:t>
      </w:r>
      <w:proofErr w:type="gramStart"/>
      <w:r w:rsidRPr="00DF660B">
        <w:t>keeping</w:t>
      </w:r>
      <w:proofErr w:type="gramEnd"/>
      <w:r w:rsidRPr="00DF660B">
        <w:t xml:space="preserve"> appropriations bills from passing anyways—cuts are inevitable.</w:t>
      </w:r>
    </w:p>
    <w:p w14:paraId="4A5ABBDF" w14:textId="77777777" w:rsidR="009539FB" w:rsidRPr="00DF660B" w:rsidRDefault="009539FB" w:rsidP="009539FB">
      <w:r w:rsidRPr="00DF660B">
        <w:rPr>
          <w:rStyle w:val="Style13ptBold"/>
        </w:rPr>
        <w:t>Lillis, 23</w:t>
      </w:r>
      <w:r w:rsidRPr="00DF660B">
        <w:t xml:space="preserve"> [Mike, senior staff writer covering congress for The Hill, 6-28-2023, ‘McCarthy feels the heat as frustrated conservatives grow more aggressive’, The Hill, https://thehill.com/homenews/house/4070506-mccarthy-feels-the-heat-as-frustrated-conservatives-grow-more-aggressive/ //</w:t>
      </w:r>
      <w:proofErr w:type="spellStart"/>
      <w:r w:rsidRPr="00DF660B">
        <w:t>alundy</w:t>
      </w:r>
      <w:proofErr w:type="spellEnd"/>
      <w:r w:rsidRPr="00DF660B">
        <w:t>]</w:t>
      </w:r>
    </w:p>
    <w:p w14:paraId="15E6435D" w14:textId="77777777" w:rsidR="009539FB" w:rsidRPr="00DF660B" w:rsidRDefault="009539FB" w:rsidP="009539FB">
      <w:pPr>
        <w:rPr>
          <w:sz w:val="16"/>
        </w:rPr>
      </w:pPr>
      <w:r w:rsidRPr="00DF660B">
        <w:rPr>
          <w:rStyle w:val="StyleUnderline"/>
        </w:rPr>
        <w:t>Opposition from</w:t>
      </w:r>
      <w:r w:rsidRPr="00DF660B">
        <w:rPr>
          <w:sz w:val="16"/>
        </w:rPr>
        <w:t xml:space="preserve"> only a handful of </w:t>
      </w:r>
      <w:r w:rsidRPr="00DF660B">
        <w:rPr>
          <w:rStyle w:val="StyleUnderline"/>
        </w:rPr>
        <w:t xml:space="preserve">conservatives would be </w:t>
      </w:r>
      <w:r w:rsidRPr="00DF660B">
        <w:rPr>
          <w:rStyle w:val="Emphasis"/>
        </w:rPr>
        <w:t>enough to block</w:t>
      </w:r>
      <w:r w:rsidRPr="00DF660B">
        <w:rPr>
          <w:rStyle w:val="StyleUnderline"/>
        </w:rPr>
        <w:t xml:space="preserve"> the Republicans’ appropriations bills</w:t>
      </w:r>
      <w:r w:rsidRPr="00DF660B">
        <w:rPr>
          <w:sz w:val="16"/>
        </w:rPr>
        <w:t xml:space="preserve">, </w:t>
      </w:r>
      <w:r w:rsidRPr="00DF660B">
        <w:rPr>
          <w:rStyle w:val="StyleUnderline"/>
        </w:rPr>
        <w:t xml:space="preserve">raising the likelihood McCarthy will have to </w:t>
      </w:r>
      <w:r w:rsidRPr="00DF660B">
        <w:rPr>
          <w:rStyle w:val="Emphasis"/>
        </w:rPr>
        <w:t>slash</w:t>
      </w:r>
      <w:r w:rsidRPr="00DF660B">
        <w:rPr>
          <w:rStyle w:val="StyleUnderline"/>
        </w:rPr>
        <w:t xml:space="preserve"> 2024 spending</w:t>
      </w:r>
      <w:r w:rsidRPr="00DF660B">
        <w:rPr>
          <w:sz w:val="16"/>
        </w:rPr>
        <w:t xml:space="preserve"> even further — at least in the initial round of House bills — </w:t>
      </w:r>
      <w:r w:rsidRPr="00DF660B">
        <w:rPr>
          <w:rStyle w:val="StyleUnderline"/>
        </w:rPr>
        <w:t>and heightening the odds of a government shutdown later in the year,</w:t>
      </w:r>
      <w:r w:rsidRPr="00DF660B">
        <w:rPr>
          <w:sz w:val="16"/>
        </w:rPr>
        <w:t xml:space="preserve"> when Senate Democrats inevitably will oppose those cuts. </w:t>
      </w:r>
    </w:p>
    <w:p w14:paraId="3DB30919" w14:textId="77777777" w:rsidR="009539FB" w:rsidRPr="00DF660B" w:rsidRDefault="009539FB" w:rsidP="009539FB">
      <w:pPr>
        <w:rPr>
          <w:sz w:val="16"/>
        </w:rPr>
      </w:pPr>
      <w:r w:rsidRPr="00DF660B">
        <w:rPr>
          <w:sz w:val="16"/>
        </w:rPr>
        <w:t xml:space="preserve">In the eyes of Democrats, </w:t>
      </w:r>
      <w:r w:rsidRPr="00DF660B">
        <w:rPr>
          <w:rStyle w:val="StyleUnderline"/>
        </w:rPr>
        <w:t xml:space="preserve">McCarthy has become </w:t>
      </w:r>
      <w:r w:rsidRPr="00DF660B">
        <w:rPr>
          <w:rStyle w:val="Emphasis"/>
        </w:rPr>
        <w:t>captive</w:t>
      </w:r>
      <w:r w:rsidRPr="00DF660B">
        <w:rPr>
          <w:rStyle w:val="StyleUnderline"/>
        </w:rPr>
        <w:t xml:space="preserve"> to a small conservative fringe for the sake of retaining his grip on power.</w:t>
      </w:r>
      <w:r w:rsidRPr="00DF660B">
        <w:rPr>
          <w:sz w:val="16"/>
        </w:rPr>
        <w:t> </w:t>
      </w:r>
    </w:p>
    <w:p w14:paraId="1870D468" w14:textId="77777777" w:rsidR="009539FB" w:rsidRPr="00DF660B" w:rsidRDefault="009539FB" w:rsidP="009539FB">
      <w:pPr>
        <w:rPr>
          <w:sz w:val="16"/>
        </w:rPr>
      </w:pPr>
      <w:r w:rsidRPr="00DF660B">
        <w:rPr>
          <w:sz w:val="16"/>
        </w:rPr>
        <w:t xml:space="preserve">“The Speaker is catering to an extreme element in his caucus, and I don’t even think the majority of his caucus agrees with that position,” Rep. Annie </w:t>
      </w:r>
      <w:proofErr w:type="spellStart"/>
      <w:r w:rsidRPr="00DF660B">
        <w:rPr>
          <w:sz w:val="16"/>
        </w:rPr>
        <w:t>Kuster</w:t>
      </w:r>
      <w:proofErr w:type="spellEnd"/>
      <w:r w:rsidRPr="00DF660B">
        <w:rPr>
          <w:sz w:val="16"/>
        </w:rPr>
        <w:t xml:space="preserve"> (D-N.H.), head of the New Democrat Coalition, told reporters last week. </w:t>
      </w:r>
    </w:p>
    <w:p w14:paraId="3B9168D5" w14:textId="77777777" w:rsidR="009539FB" w:rsidRPr="00DF660B" w:rsidRDefault="009539FB" w:rsidP="009539FB">
      <w:pPr>
        <w:rPr>
          <w:sz w:val="16"/>
        </w:rPr>
      </w:pPr>
      <w:r w:rsidRPr="00DF660B">
        <w:rPr>
          <w:sz w:val="16"/>
        </w:rPr>
        <w:t xml:space="preserve">Democrats are not the only critics. </w:t>
      </w:r>
      <w:r w:rsidRPr="00DF660B">
        <w:rPr>
          <w:rStyle w:val="StyleUnderline"/>
        </w:rPr>
        <w:t>The conservatives’ threat to oppose their party’s spending bills is also frustrating more moderate Republicans</w:t>
      </w:r>
      <w:r w:rsidRPr="00DF660B">
        <w:rPr>
          <w:sz w:val="16"/>
        </w:rPr>
        <w:t xml:space="preserve"> and leadership allies, </w:t>
      </w:r>
      <w:r w:rsidRPr="00DF660B">
        <w:rPr>
          <w:rStyle w:val="StyleUnderline"/>
        </w:rPr>
        <w:t xml:space="preserve">who say the hard-liners are </w:t>
      </w:r>
      <w:r w:rsidRPr="00DF660B">
        <w:rPr>
          <w:rStyle w:val="Emphasis"/>
        </w:rPr>
        <w:t>ignoring</w:t>
      </w:r>
      <w:r w:rsidRPr="00DF660B">
        <w:rPr>
          <w:rStyle w:val="StyleUnderline"/>
        </w:rPr>
        <w:t xml:space="preserve"> the </w:t>
      </w:r>
      <w:r w:rsidRPr="00DF660B">
        <w:rPr>
          <w:rStyle w:val="Emphasis"/>
        </w:rPr>
        <w:t>political reality</w:t>
      </w:r>
      <w:r w:rsidRPr="00DF660B">
        <w:rPr>
          <w:rStyle w:val="StyleUnderline"/>
        </w:rPr>
        <w:t xml:space="preserve"> of a </w:t>
      </w:r>
      <w:r w:rsidRPr="00DF660B">
        <w:rPr>
          <w:rStyle w:val="Emphasis"/>
        </w:rPr>
        <w:t>divided government.</w:t>
      </w:r>
      <w:r w:rsidRPr="00DF660B">
        <w:rPr>
          <w:sz w:val="16"/>
        </w:rPr>
        <w:t> </w:t>
      </w:r>
    </w:p>
    <w:p w14:paraId="12BD6A7B" w14:textId="2D883EE3" w:rsidR="00D6285E" w:rsidRPr="00DF660B" w:rsidRDefault="00D6285E" w:rsidP="00D6285E">
      <w:pPr>
        <w:pStyle w:val="Heading4"/>
      </w:pPr>
      <w:r w:rsidRPr="00DF660B">
        <w:t xml:space="preserve">Tag. </w:t>
      </w:r>
    </w:p>
    <w:p w14:paraId="413DDAAD" w14:textId="1A7DB146" w:rsidR="002134B6" w:rsidRPr="00DF660B" w:rsidRDefault="002134B6" w:rsidP="002134B6">
      <w:r w:rsidRPr="00DF660B">
        <w:t>https://www.nbcdfw.com/news/politics/members-of-congress-break-for-august-with-no-clear-path-to-avoiding-a-shutdown-this-fall/3306004/</w:t>
      </w:r>
    </w:p>
    <w:p w14:paraId="4C7E9DB1" w14:textId="103A9E62" w:rsidR="00D6285E" w:rsidRPr="00DF660B" w:rsidRDefault="00D6285E" w:rsidP="008A4E52">
      <w:pPr>
        <w:rPr>
          <w:sz w:val="16"/>
        </w:rPr>
      </w:pPr>
      <w:r w:rsidRPr="00DF660B">
        <w:rPr>
          <w:rStyle w:val="StyleUnderline"/>
        </w:rPr>
        <w:t>Lawmakers broke for</w:t>
      </w:r>
      <w:r w:rsidRPr="00DF660B">
        <w:rPr>
          <w:sz w:val="16"/>
        </w:rPr>
        <w:t xml:space="preserve"> their August </w:t>
      </w:r>
      <w:r w:rsidRPr="00DF660B">
        <w:rPr>
          <w:rStyle w:val="StyleUnderline"/>
        </w:rPr>
        <w:t>recess</w:t>
      </w:r>
      <w:r w:rsidRPr="00DF660B">
        <w:rPr>
          <w:sz w:val="16"/>
        </w:rPr>
        <w:t xml:space="preserve"> this week </w:t>
      </w:r>
      <w:r w:rsidRPr="00DF660B">
        <w:rPr>
          <w:rStyle w:val="StyleUnderline"/>
        </w:rPr>
        <w:t>with work on funding</w:t>
      </w:r>
      <w:r w:rsidRPr="00DF660B">
        <w:rPr>
          <w:sz w:val="16"/>
        </w:rPr>
        <w:t xml:space="preserve"> the government </w:t>
      </w:r>
      <w:r w:rsidRPr="00DF660B">
        <w:rPr>
          <w:rStyle w:val="StyleUnderline"/>
        </w:rPr>
        <w:t xml:space="preserve">largely </w:t>
      </w:r>
      <w:r w:rsidRPr="00DF660B">
        <w:rPr>
          <w:rStyle w:val="Emphasis"/>
        </w:rPr>
        <w:t>incomplete</w:t>
      </w:r>
      <w:r w:rsidRPr="00DF660B">
        <w:rPr>
          <w:sz w:val="16"/>
        </w:rPr>
        <w:t xml:space="preserve">, </w:t>
      </w:r>
      <w:r w:rsidRPr="00DF660B">
        <w:rPr>
          <w:rStyle w:val="StyleUnderline"/>
        </w:rPr>
        <w:t xml:space="preserve">fueling worries about whether Congress will be able to avoid a </w:t>
      </w:r>
      <w:r w:rsidRPr="00DF660B">
        <w:rPr>
          <w:rStyle w:val="Emphasis"/>
        </w:rPr>
        <w:t>partial government shutdown</w:t>
      </w:r>
      <w:r w:rsidRPr="00DF660B">
        <w:rPr>
          <w:sz w:val="16"/>
        </w:rPr>
        <w:t xml:space="preserve"> this fall.</w:t>
      </w:r>
    </w:p>
    <w:p w14:paraId="7B5670BA" w14:textId="33DAE135" w:rsidR="00D6285E" w:rsidRPr="00DF660B" w:rsidRDefault="00D6285E" w:rsidP="008A4E52">
      <w:pPr>
        <w:rPr>
          <w:sz w:val="16"/>
        </w:rPr>
      </w:pPr>
      <w:r w:rsidRPr="00DF660B">
        <w:rPr>
          <w:rStyle w:val="StyleUnderline"/>
        </w:rPr>
        <w:t>Congress has until Oct. 1</w:t>
      </w:r>
      <w:r w:rsidRPr="00DF660B">
        <w:rPr>
          <w:sz w:val="16"/>
        </w:rPr>
        <w:t xml:space="preserve">, the start of the new fiscal year, </w:t>
      </w:r>
      <w:r w:rsidRPr="00DF660B">
        <w:rPr>
          <w:rStyle w:val="StyleUnderline"/>
        </w:rPr>
        <w:t>to act on government funding</w:t>
      </w:r>
      <w:r w:rsidRPr="00DF660B">
        <w:rPr>
          <w:sz w:val="16"/>
        </w:rPr>
        <w:t xml:space="preserve">. They could pass spending bills to fund government agencies into next year, or simply pass a stopgap measure that keeps agencies running until they strike a longer-term agreement. </w:t>
      </w:r>
      <w:r w:rsidRPr="00DF660B">
        <w:rPr>
          <w:rStyle w:val="StyleUnderline"/>
        </w:rPr>
        <w:t xml:space="preserve">No matter which </w:t>
      </w:r>
      <w:proofErr w:type="gramStart"/>
      <w:r w:rsidRPr="00DF660B">
        <w:rPr>
          <w:rStyle w:val="StyleUnderline"/>
        </w:rPr>
        <w:t>route</w:t>
      </w:r>
      <w:proofErr w:type="gramEnd"/>
      <w:r w:rsidRPr="00DF660B">
        <w:rPr>
          <w:rStyle w:val="StyleUnderline"/>
        </w:rPr>
        <w:t xml:space="preserve"> they take, it won't be easy</w:t>
      </w:r>
      <w:r w:rsidRPr="00DF660B">
        <w:rPr>
          <w:sz w:val="16"/>
        </w:rPr>
        <w:t>.</w:t>
      </w:r>
    </w:p>
    <w:p w14:paraId="57944FE8" w14:textId="6EFE6C4B" w:rsidR="00D6285E" w:rsidRPr="00DF660B" w:rsidRDefault="00D6285E" w:rsidP="008A4E52">
      <w:pPr>
        <w:rPr>
          <w:sz w:val="16"/>
        </w:rPr>
      </w:pPr>
      <w:r w:rsidRPr="00DF660B">
        <w:rPr>
          <w:sz w:val="16"/>
        </w:rPr>
        <w:t xml:space="preserve">Coons' assessment is widely shared in Congress, </w:t>
      </w:r>
      <w:r w:rsidRPr="00DF660B">
        <w:rPr>
          <w:rStyle w:val="StyleUnderline"/>
        </w:rPr>
        <w:t>reflecting the gulf between the Republican-led House and the Democratic-led Senate</w:t>
      </w:r>
      <w:r w:rsidRPr="00DF660B">
        <w:rPr>
          <w:sz w:val="16"/>
        </w:rPr>
        <w:t xml:space="preserve">, which are </w:t>
      </w:r>
      <w:r w:rsidRPr="00DF660B">
        <w:rPr>
          <w:rStyle w:val="StyleUnderline"/>
        </w:rPr>
        <w:t>charting vastly different</w:t>
      </w:r>
      <w:r w:rsidRPr="00DF660B">
        <w:rPr>
          <w:sz w:val="16"/>
        </w:rPr>
        <w:t xml:space="preserve"> — </w:t>
      </w:r>
      <w:r w:rsidRPr="00DF660B">
        <w:rPr>
          <w:rStyle w:val="StyleUnderline"/>
        </w:rPr>
        <w:t>and</w:t>
      </w:r>
      <w:r w:rsidRPr="00DF660B">
        <w:rPr>
          <w:sz w:val="16"/>
        </w:rPr>
        <w:t xml:space="preserve"> mostly </w:t>
      </w:r>
      <w:r w:rsidRPr="00DF660B">
        <w:rPr>
          <w:rStyle w:val="Emphasis"/>
        </w:rPr>
        <w:t>incompatible</w:t>
      </w:r>
      <w:r w:rsidRPr="00DF660B">
        <w:rPr>
          <w:sz w:val="16"/>
        </w:rPr>
        <w:t xml:space="preserve"> — </w:t>
      </w:r>
      <w:r w:rsidRPr="00DF660B">
        <w:rPr>
          <w:rStyle w:val="StyleUnderline"/>
        </w:rPr>
        <w:t>paths on spending</w:t>
      </w:r>
      <w:r w:rsidRPr="00DF660B">
        <w:rPr>
          <w:sz w:val="16"/>
        </w:rPr>
        <w:t>.</w:t>
      </w:r>
    </w:p>
    <w:p w14:paraId="3AD0C5D5" w14:textId="318D625F" w:rsidR="00D6285E" w:rsidRPr="00DF660B" w:rsidRDefault="00D6285E" w:rsidP="008A4E52">
      <w:pPr>
        <w:rPr>
          <w:sz w:val="16"/>
        </w:rPr>
      </w:pPr>
      <w:r w:rsidRPr="00DF660B">
        <w:rPr>
          <w:rStyle w:val="StyleUnderline"/>
        </w:rPr>
        <w:t>The Senate is adhering</w:t>
      </w:r>
      <w:r w:rsidRPr="00DF660B">
        <w:rPr>
          <w:sz w:val="16"/>
        </w:rPr>
        <w:t xml:space="preserve"> mostly </w:t>
      </w:r>
      <w:r w:rsidRPr="00DF660B">
        <w:rPr>
          <w:rStyle w:val="StyleUnderline"/>
        </w:rPr>
        <w:t>to</w:t>
      </w:r>
      <w:r w:rsidRPr="00DF660B">
        <w:rPr>
          <w:sz w:val="16"/>
        </w:rPr>
        <w:t xml:space="preserve"> the </w:t>
      </w:r>
      <w:r w:rsidRPr="00DF660B">
        <w:rPr>
          <w:rStyle w:val="StyleUnderline"/>
        </w:rPr>
        <w:t>top-line spending levels</w:t>
      </w:r>
      <w:r w:rsidRPr="00DF660B">
        <w:rPr>
          <w:sz w:val="16"/>
        </w:rPr>
        <w:t xml:space="preserve"> that President Joe Biden </w:t>
      </w:r>
      <w:r w:rsidRPr="00DF660B">
        <w:rPr>
          <w:rStyle w:val="StyleUnderline"/>
        </w:rPr>
        <w:t>negotiated with</w:t>
      </w:r>
      <w:r w:rsidRPr="00DF660B">
        <w:rPr>
          <w:sz w:val="16"/>
        </w:rPr>
        <w:t xml:space="preserve"> House </w:t>
      </w:r>
      <w:r w:rsidRPr="00DF660B">
        <w:rPr>
          <w:rStyle w:val="StyleUnderline"/>
        </w:rPr>
        <w:t>Republicans</w:t>
      </w:r>
      <w:r w:rsidRPr="00DF660B">
        <w:rPr>
          <w:sz w:val="16"/>
        </w:rPr>
        <w:t xml:space="preserve"> in late May as part of the debt-ceiling deal that extended the government's borrowing authority and avoided an economically devastating default.</w:t>
      </w:r>
    </w:p>
    <w:p w14:paraId="6C029F86" w14:textId="0A695EA4" w:rsidR="00BD17C3" w:rsidRPr="00DF660B" w:rsidRDefault="00BD17C3" w:rsidP="00BD17C3">
      <w:pPr>
        <w:pStyle w:val="Heading4"/>
      </w:pPr>
      <w:r w:rsidRPr="00DF660B">
        <w:t>Military spending isn’t included in the cuts.</w:t>
      </w:r>
    </w:p>
    <w:p w14:paraId="3A9AFF19" w14:textId="1AD091FE" w:rsidR="002134B6" w:rsidRPr="00DF660B" w:rsidRDefault="002134B6" w:rsidP="002134B6">
      <w:r w:rsidRPr="00DF660B">
        <w:t>https://www.nbcdfw.com/news/politics/members-of-congress-break-for-august-with-no-clear-path-to-avoiding-a-shutdown-this-fall/3306004/</w:t>
      </w:r>
    </w:p>
    <w:p w14:paraId="484DD0AE" w14:textId="78017C18" w:rsidR="00D6285E" w:rsidRPr="00DF660B" w:rsidRDefault="00D6285E" w:rsidP="008A4E52">
      <w:r w:rsidRPr="00DF660B">
        <w:t xml:space="preserve">That agreement holds </w:t>
      </w:r>
      <w:r w:rsidRPr="00DF660B">
        <w:rPr>
          <w:rStyle w:val="StyleUnderline"/>
        </w:rPr>
        <w:t>discretionary spending generally flat</w:t>
      </w:r>
      <w:r w:rsidRPr="00DF660B">
        <w:t xml:space="preserve"> for the coming year </w:t>
      </w:r>
      <w:r w:rsidRPr="00DF660B">
        <w:rPr>
          <w:rStyle w:val="Emphasis"/>
        </w:rPr>
        <w:t>while allowing increases for military</w:t>
      </w:r>
      <w:r w:rsidRPr="00DF660B">
        <w:t xml:space="preserve"> and veterans accounts. On top of that, </w:t>
      </w:r>
      <w:r w:rsidRPr="00DF660B">
        <w:rPr>
          <w:rStyle w:val="StyleUnderline"/>
        </w:rPr>
        <w:t>the Senate is looking to add $13.7 billion in additional emergency appropriations, including $8 billion for defense</w:t>
      </w:r>
      <w:r w:rsidRPr="00DF660B">
        <w:t xml:space="preserve"> and $5.7 billion for nondefense.</w:t>
      </w:r>
    </w:p>
    <w:p w14:paraId="1CF35C73" w14:textId="5FAB48B6" w:rsidR="00D6285E" w:rsidRPr="00DF660B" w:rsidRDefault="00D6285E" w:rsidP="008A4E52">
      <w:r w:rsidRPr="00DF660B">
        <w:t>House Republicans, many of whom opposed the debt-ceiling deal and refused to vote for it, are going a different way.</w:t>
      </w:r>
    </w:p>
    <w:p w14:paraId="0C53A677" w14:textId="3D6ACD33" w:rsidR="00D6285E" w:rsidRPr="00DF660B" w:rsidRDefault="00D6285E" w:rsidP="008A4E52">
      <w:pPr>
        <w:rPr>
          <w:rStyle w:val="StyleUnderline"/>
        </w:rPr>
      </w:pPr>
      <w:r w:rsidRPr="00DF660B">
        <w:rPr>
          <w:rStyle w:val="StyleUnderline"/>
        </w:rPr>
        <w:t>GOP leaders</w:t>
      </w:r>
      <w:r w:rsidRPr="00DF660B">
        <w:t xml:space="preserve"> have </w:t>
      </w:r>
      <w:proofErr w:type="gramStart"/>
      <w:r w:rsidRPr="00DF660B">
        <w:rPr>
          <w:rStyle w:val="StyleUnderline"/>
        </w:rPr>
        <w:t>teed</w:t>
      </w:r>
      <w:proofErr w:type="gramEnd"/>
      <w:r w:rsidRPr="00DF660B">
        <w:rPr>
          <w:rStyle w:val="StyleUnderline"/>
        </w:rPr>
        <w:t xml:space="preserve"> up bills with</w:t>
      </w:r>
      <w:r w:rsidRPr="00DF660B">
        <w:t xml:space="preserve"> far </w:t>
      </w:r>
      <w:r w:rsidRPr="00DF660B">
        <w:rPr>
          <w:rStyle w:val="StyleUnderline"/>
        </w:rPr>
        <w:t>less spending</w:t>
      </w:r>
      <w:r w:rsidRPr="00DF660B">
        <w:t xml:space="preserve"> than the agreement allows </w:t>
      </w:r>
      <w:proofErr w:type="gramStart"/>
      <w:r w:rsidRPr="00DF660B">
        <w:rPr>
          <w:rStyle w:val="StyleUnderline"/>
        </w:rPr>
        <w:t>in an effort to</w:t>
      </w:r>
      <w:proofErr w:type="gramEnd"/>
      <w:r w:rsidRPr="00DF660B">
        <w:rPr>
          <w:rStyle w:val="StyleUnderline"/>
        </w:rPr>
        <w:t xml:space="preserve"> win over members who insist on rolling back spending to fiscal year 2022 levels</w:t>
      </w:r>
      <w:r w:rsidRPr="00DF660B">
        <w:t>. They are also adding scores of policy add-ons broadly opposed by Democrats. There are proposals to reduce access to abortion pills, bans on the funding of hormone therapy and certain surgeries for transgender veterans, and a prohibition on training programs promoting diversity in the federal workplace, among many others.</w:t>
      </w:r>
    </w:p>
    <w:p w14:paraId="268C4918" w14:textId="454EFA97" w:rsidR="00D6285E" w:rsidRPr="00DF660B" w:rsidRDefault="00D6285E" w:rsidP="008A4E52">
      <w:pPr>
        <w:rPr>
          <w:rStyle w:val="StyleUnderline"/>
        </w:rPr>
      </w:pPr>
      <w:r w:rsidRPr="00DF660B">
        <w:t xml:space="preserve">At a press conference at the Capitol this past week, some </w:t>
      </w:r>
      <w:r w:rsidRPr="00DF660B">
        <w:rPr>
          <w:rStyle w:val="StyleUnderline"/>
        </w:rPr>
        <w:t>members of the</w:t>
      </w:r>
      <w:r w:rsidRPr="00DF660B">
        <w:t xml:space="preserve"> House </w:t>
      </w:r>
      <w:r w:rsidRPr="00DF660B">
        <w:rPr>
          <w:rStyle w:val="StyleUnderline"/>
        </w:rPr>
        <w:t>F</w:t>
      </w:r>
      <w:r w:rsidRPr="00DF660B">
        <w:t xml:space="preserve">reedom </w:t>
      </w:r>
      <w:r w:rsidRPr="00DF660B">
        <w:rPr>
          <w:rStyle w:val="StyleUnderline"/>
        </w:rPr>
        <w:t>C</w:t>
      </w:r>
      <w:r w:rsidRPr="00DF660B">
        <w:t xml:space="preserve">aucus, </w:t>
      </w:r>
      <w:r w:rsidRPr="00DF660B">
        <w:rPr>
          <w:rStyle w:val="StyleUnderline"/>
        </w:rPr>
        <w:t>a conservative faction within the House GOP,</w:t>
      </w:r>
      <w:r w:rsidRPr="00DF660B">
        <w:t xml:space="preserve"> </w:t>
      </w:r>
      <w:r w:rsidRPr="00DF660B">
        <w:rPr>
          <w:rStyle w:val="StyleUnderline"/>
        </w:rPr>
        <w:t>said</w:t>
      </w:r>
      <w:r w:rsidRPr="00DF660B">
        <w:t xml:space="preserve"> that voters elected </w:t>
      </w:r>
      <w:r w:rsidRPr="00DF660B">
        <w:rPr>
          <w:rStyle w:val="StyleUnderline"/>
        </w:rPr>
        <w:t>a Republican majority</w:t>
      </w:r>
      <w:r w:rsidRPr="00DF660B">
        <w:t xml:space="preserve"> in that chamber to </w:t>
      </w:r>
      <w:r w:rsidRPr="00DF660B">
        <w:rPr>
          <w:rStyle w:val="StyleUnderline"/>
        </w:rPr>
        <w:t>rein in government spending</w:t>
      </w:r>
      <w:r w:rsidRPr="00DF660B">
        <w:t xml:space="preserve"> and </w:t>
      </w:r>
      <w:r w:rsidRPr="00DF660B">
        <w:rPr>
          <w:rStyle w:val="StyleUnderline"/>
        </w:rPr>
        <w:t>it was time for House Republicans to use every tool available to get the spending cuts they want.</w:t>
      </w:r>
    </w:p>
    <w:p w14:paraId="570BF151" w14:textId="01F03D43" w:rsidR="00D6285E" w:rsidRPr="00DF660B" w:rsidRDefault="00D6285E" w:rsidP="008A4E52">
      <w:r w:rsidRPr="00DF660B">
        <w:t>“We should not fear a government shutdown," said Rep. Bob Good, R-Va. “Most of the American people won't even miss if the government is shut down temporarily.”</w:t>
      </w:r>
    </w:p>
    <w:p w14:paraId="3759EE83" w14:textId="786AF4F9" w:rsidR="00D6285E" w:rsidRPr="00DF660B" w:rsidRDefault="00D6285E" w:rsidP="008A4E52">
      <w:r w:rsidRPr="00DF660B">
        <w:t>Many House Republicans disagree with that assessment. Rep. Mike Simpson, R-Idaho, called it an oversimplification to say most Americans wouldn't feel an impact. And he warned Republicans would take the blame for a shutdown.</w:t>
      </w:r>
    </w:p>
    <w:p w14:paraId="5DB889DC" w14:textId="3A44F928" w:rsidR="00D6285E" w:rsidRPr="00DF660B" w:rsidRDefault="00D6285E" w:rsidP="008A4E52">
      <w:r w:rsidRPr="00DF660B">
        <w:t xml:space="preserve">“We always get blamed for it, no matter what,” Simpson said. </w:t>
      </w:r>
      <w:proofErr w:type="gramStart"/>
      <w:r w:rsidRPr="00DF660B">
        <w:t>”So</w:t>
      </w:r>
      <w:proofErr w:type="gramEnd"/>
      <w:r w:rsidRPr="00DF660B">
        <w:t xml:space="preserve"> it’s bad policy, it’s bad politics."</w:t>
      </w:r>
    </w:p>
    <w:p w14:paraId="7A28B1FD" w14:textId="03175850" w:rsidR="00D6285E" w:rsidRPr="00DF660B" w:rsidRDefault="00D6285E" w:rsidP="008A4E52">
      <w:r w:rsidRPr="00DF660B">
        <w:t xml:space="preserve">But the slim five-seat majority Republicans hold amplifies the power that a small group can wield. Even though the debt ceiling agreement passed with a significant majority of both Republicans and Democrats, </w:t>
      </w:r>
      <w:proofErr w:type="gramStart"/>
      <w:r w:rsidRPr="00DF660B">
        <w:t>conservatives</w:t>
      </w:r>
      <w:proofErr w:type="gramEnd"/>
      <w:r w:rsidRPr="00DF660B">
        <w:t xml:space="preserve"> opponents were so unhappy in the aftermath that they shut down House votes for a few days, stalling the entire GOP agenda.</w:t>
      </w:r>
    </w:p>
    <w:p w14:paraId="44E4C406" w14:textId="31A3B44E" w:rsidR="00D6285E" w:rsidRPr="00DF660B" w:rsidRDefault="00D6285E" w:rsidP="008A4E52">
      <w:r w:rsidRPr="00DF660B">
        <w:t>Shortly thereafter, McCarthy argued the numbers he negotiated with the White House amounted to a cap and “you can always do less.” GOP Rep. Kay Granger of Texas, who chairs the House Appropriations Committee, followed that she would seek to limit nondefense spending at 2022 budget levels, saying the debt agreement “set a top-line spending cap — a ceiling, not a floor.”</w:t>
      </w:r>
    </w:p>
    <w:p w14:paraId="10921B5D" w14:textId="7048D380" w:rsidR="00D6285E" w:rsidRPr="00DF660B" w:rsidRDefault="00D6285E" w:rsidP="008A4E52">
      <w:r w:rsidRPr="00DF660B">
        <w:t xml:space="preserve">The decision to cut spending below levels in the </w:t>
      </w:r>
      <w:proofErr w:type="spellStart"/>
      <w:r w:rsidRPr="00DF660B">
        <w:t>the</w:t>
      </w:r>
      <w:proofErr w:type="spellEnd"/>
      <w:r w:rsidRPr="00DF660B">
        <w:t xml:space="preserve"> debt ceiling deal helped get the House moving </w:t>
      </w:r>
      <w:proofErr w:type="gramStart"/>
      <w:r w:rsidRPr="00DF660B">
        <w:t>again, but</w:t>
      </w:r>
      <w:proofErr w:type="gramEnd"/>
      <w:r w:rsidRPr="00DF660B">
        <w:t xml:space="preserve"> put them on a collision course with the Senate, where the spending bills </w:t>
      </w:r>
      <w:proofErr w:type="gramStart"/>
      <w:r w:rsidRPr="00DF660B">
        <w:t>hew</w:t>
      </w:r>
      <w:proofErr w:type="gramEnd"/>
      <w:r w:rsidRPr="00DF660B">
        <w:t xml:space="preserve"> much closer to the agreement.</w:t>
      </w:r>
    </w:p>
    <w:p w14:paraId="0023AD8C" w14:textId="62F1F536" w:rsidR="00D6285E" w:rsidRPr="00DF660B" w:rsidRDefault="00D6285E" w:rsidP="008A4E52">
      <w:r w:rsidRPr="00DF660B">
        <w:t xml:space="preserve">“What the House has done is they essentially tore up that agreement as soon as it was signed,” said Sen. Chris </w:t>
      </w:r>
      <w:proofErr w:type="gramStart"/>
      <w:r w:rsidRPr="00DF660B">
        <w:t>Van</w:t>
      </w:r>
      <w:proofErr w:type="gramEnd"/>
      <w:r w:rsidRPr="00DF660B">
        <w:t xml:space="preserve"> </w:t>
      </w:r>
      <w:proofErr w:type="spellStart"/>
      <w:r w:rsidRPr="00DF660B">
        <w:t>Hollen</w:t>
      </w:r>
      <w:proofErr w:type="spellEnd"/>
      <w:r w:rsidRPr="00DF660B">
        <w:t xml:space="preserve">, D-Md. “And </w:t>
      </w:r>
      <w:proofErr w:type="gramStart"/>
      <w:r w:rsidRPr="00DF660B">
        <w:t>so</w:t>
      </w:r>
      <w:proofErr w:type="gramEnd"/>
      <w:r w:rsidRPr="00DF660B">
        <w:t xml:space="preserve"> we are in for a bumpy ride.”</w:t>
      </w:r>
    </w:p>
    <w:p w14:paraId="298463C3" w14:textId="77590C74" w:rsidR="00D6285E" w:rsidRPr="00DF660B" w:rsidRDefault="00D6285E" w:rsidP="008A4E52">
      <w:r w:rsidRPr="00DF660B">
        <w:t>Even as House Republicans have been moving their spending bills out of committee on party-line votes, the key committee in the Senate has been operating in a bipartisan fashion, drafting spending bills with sometimes unanimous support.</w:t>
      </w:r>
    </w:p>
    <w:p w14:paraId="2D73A8EE" w14:textId="2E3FB74D" w:rsidR="00D6285E" w:rsidRPr="00DF660B" w:rsidRDefault="00D6285E" w:rsidP="008A4E52">
      <w:r w:rsidRPr="00DF660B">
        <w:t xml:space="preserve">“The way to make this work is do it in a bipartisan way like we are doing in the Senate. If you do it in a partisan way, you’re heading to a shutdown. And I am </w:t>
      </w:r>
      <w:proofErr w:type="gramStart"/>
      <w:r w:rsidRPr="00DF660B">
        <w:t>really worried</w:t>
      </w:r>
      <w:proofErr w:type="gramEnd"/>
      <w:r w:rsidRPr="00DF660B">
        <w:t xml:space="preserve"> that that’s where the House Republicans are headed," Senate Majority Leader Chuck Schumer, D-N.Y., told reporters this week.</w:t>
      </w:r>
    </w:p>
    <w:p w14:paraId="61C75D6C" w14:textId="5D67D3DF" w:rsidR="00D6285E" w:rsidRPr="00DF660B" w:rsidRDefault="00D6285E" w:rsidP="008A4E52">
      <w:r w:rsidRPr="00DF660B">
        <w:t>McCarthy countered that people had the same doubts about whether House Republicans and the White House could reach an agreement to pass a debt ceiling extension and avoid a default.</w:t>
      </w:r>
    </w:p>
    <w:p w14:paraId="5E0FD9C4" w14:textId="7337F61D" w:rsidR="00D6285E" w:rsidRPr="00DF660B" w:rsidRDefault="00D6285E" w:rsidP="008A4E52">
      <w:r w:rsidRPr="00DF660B">
        <w:t>“We’ve got 'til Sept. 30. I think we can get this all done," McCarthy said.</w:t>
      </w:r>
    </w:p>
    <w:p w14:paraId="5A82CEB4" w14:textId="44E9AA26" w:rsidR="00D6285E" w:rsidRPr="00DF660B" w:rsidRDefault="00D6285E" w:rsidP="008A4E52">
      <w:r w:rsidRPr="00DF660B">
        <w:t>In a subsequent press conference, McCarthy said he had just met with Schumer to talk about the road ahead on an array of bills, including the spending bills.</w:t>
      </w:r>
    </w:p>
    <w:p w14:paraId="6FF0063F" w14:textId="53315822" w:rsidR="00D6285E" w:rsidRPr="00DF660B" w:rsidRDefault="00D6285E" w:rsidP="008A4E52">
      <w:r w:rsidRPr="00DF660B">
        <w:t>“I don't want the government to shut down,” McCarthy said. “I want to find that we can find common ground.”</w:t>
      </w:r>
    </w:p>
    <w:p w14:paraId="0B9FDE58" w14:textId="270EF282" w:rsidR="00D6285E" w:rsidRPr="00DF660B" w:rsidRDefault="00D6285E" w:rsidP="008A4E52">
      <w:r w:rsidRPr="00DF660B">
        <w:t xml:space="preserve">In all, there are 12 spending bills. The House has passed one so </w:t>
      </w:r>
      <w:proofErr w:type="gramStart"/>
      <w:r w:rsidRPr="00DF660B">
        <w:t>far, and</w:t>
      </w:r>
      <w:proofErr w:type="gramEnd"/>
      <w:r w:rsidRPr="00DF660B">
        <w:t xml:space="preserve"> moved others out of committee. The Senate has passed none, though it has advanced all 12 out of committee, something that hasn't happened since 2018.</w:t>
      </w:r>
    </w:p>
    <w:p w14:paraId="470C4B54" w14:textId="037A3D1F" w:rsidR="00D6285E" w:rsidRPr="00DF660B" w:rsidRDefault="00D6285E" w:rsidP="008A4E52">
      <w:r w:rsidRPr="00DF660B">
        <w:t xml:space="preserve">Still, the difficulty ahead was evident on the House side, where Republicans gave up until after the recess on trying to pass a spending measure to fund federal agriculture and rural programs and the Food and Drug Administration, amid disagreements over its contents. They began their August recess a day early instead of holding </w:t>
      </w:r>
      <w:proofErr w:type="gramStart"/>
      <w:r w:rsidRPr="00DF660B">
        <w:t>votes</w:t>
      </w:r>
      <w:proofErr w:type="gramEnd"/>
      <w:r w:rsidRPr="00DF660B">
        <w:t xml:space="preserve"> Friday.</w:t>
      </w:r>
    </w:p>
    <w:p w14:paraId="40AF5212" w14:textId="03878437" w:rsidR="00D6285E" w:rsidRPr="00DF660B" w:rsidRDefault="00D6285E" w:rsidP="008A4E52">
      <w:r w:rsidRPr="00DF660B">
        <w:t xml:space="preserve">Simpson said some of his Republican colleagues don't want to take money approved already outside the appropriations process to cover some of this year's spending and avoid deeper cuts. For example, the House bills would take almost </w:t>
      </w:r>
      <w:proofErr w:type="gramStart"/>
      <w:r w:rsidRPr="00DF660B">
        <w:t>all of</w:t>
      </w:r>
      <w:proofErr w:type="gramEnd"/>
      <w:r w:rsidRPr="00DF660B">
        <w:t xml:space="preserve"> the money approved last year for the Internal Revenue Service in Biden's Inflation Reduction Act and use the savings to avoid deeper spending cuts elsewhere.</w:t>
      </w:r>
    </w:p>
    <w:p w14:paraId="7E8ECDAF" w14:textId="00E7DD12" w:rsidR="00D6285E" w:rsidRPr="00DF660B" w:rsidRDefault="00D6285E" w:rsidP="008A4E52">
      <w:r w:rsidRPr="00DF660B">
        <w:t>Simpson said that without such rescissions, as they are called in Washington, he couldn't vote for the agriculture spending bill because the cuts "would have just been devastating.”</w:t>
      </w:r>
    </w:p>
    <w:p w14:paraId="44A85797" w14:textId="5A1899A9" w:rsidR="00D6285E" w:rsidRPr="00DF660B" w:rsidRDefault="00D6285E" w:rsidP="008A4E52">
      <w:r w:rsidRPr="00DF660B">
        <w:t>“That's the challenge we're going to have when we get back in September,” he said.</w:t>
      </w:r>
    </w:p>
    <w:p w14:paraId="4DA4F38A" w14:textId="7CCBC2FB" w:rsidR="00D6285E" w:rsidRPr="00DF660B" w:rsidRDefault="00D6285E" w:rsidP="008A4E52">
      <w:r w:rsidRPr="00DF660B">
        <w:t>Further complicating things in the House, a few Republicans are opposed to some of the policy riders being included in the spending bills. For example, the agriculture spending bill would reverse the FDA's decision to allow abortion pills to be dispensed in certified pharmacies, instead of only by prescribers in hospitals, clinics, and medical offices.</w:t>
      </w:r>
    </w:p>
    <w:p w14:paraId="4716EDA8" w14:textId="300413A4" w:rsidR="00D6285E" w:rsidRPr="00DF660B" w:rsidRDefault="00D6285E" w:rsidP="008A4E52">
      <w:r w:rsidRPr="00DF660B">
        <w:t>“I had a problem with abortion being put inside an ag bill," said Rep. Brian Fitzpatrick, R-Pa. "I think that's ridiculous."</w:t>
      </w:r>
    </w:p>
    <w:p w14:paraId="659EEC3B" w14:textId="2F28F0AF" w:rsidR="008A4E52" w:rsidRPr="008A4E52" w:rsidRDefault="00D6285E" w:rsidP="008A4E52">
      <w:r w:rsidRPr="00DF660B">
        <w:t>It's a strong possibility that Congress will have to pass a stopgap spending bill before the new fiscal year begins Oct. 1. The Senate can vote first on the measure, which would put the onus on House Republicans to bring it up for a vote or allow for a shutdown.</w:t>
      </w:r>
      <w:bookmarkEnd w:id="0"/>
    </w:p>
    <w:sectPr w:rsidR="008A4E52" w:rsidRPr="008A4E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3DEE7" w14:textId="77777777" w:rsidR="00FA53D0" w:rsidRDefault="00FA53D0" w:rsidP="00066D2C">
      <w:pPr>
        <w:spacing w:after="0" w:line="240" w:lineRule="auto"/>
      </w:pPr>
      <w:r>
        <w:separator/>
      </w:r>
    </w:p>
  </w:endnote>
  <w:endnote w:type="continuationSeparator" w:id="0">
    <w:p w14:paraId="66CCECA1" w14:textId="77777777" w:rsidR="00FA53D0" w:rsidRDefault="00FA53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39F7" w14:textId="77777777" w:rsidR="00FA53D0" w:rsidRDefault="00FA53D0" w:rsidP="00066D2C">
      <w:pPr>
        <w:spacing w:after="0" w:line="240" w:lineRule="auto"/>
      </w:pPr>
      <w:r>
        <w:separator/>
      </w:r>
    </w:p>
  </w:footnote>
  <w:footnote w:type="continuationSeparator" w:id="0">
    <w:p w14:paraId="0F4715BF" w14:textId="77777777" w:rsidR="00FA53D0" w:rsidRDefault="00FA53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D6670"/>
    <w:multiLevelType w:val="hybridMultilevel"/>
    <w:tmpl w:val="3B84A7DC"/>
    <w:lvl w:ilvl="0" w:tplc="B7A0EB2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2E7579"/>
    <w:multiLevelType w:val="multilevel"/>
    <w:tmpl w:val="EBE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0167F8"/>
    <w:multiLevelType w:val="multilevel"/>
    <w:tmpl w:val="AE7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B60B5A"/>
    <w:multiLevelType w:val="multilevel"/>
    <w:tmpl w:val="4E8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36EFC"/>
    <w:multiLevelType w:val="multilevel"/>
    <w:tmpl w:val="0DF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97B11"/>
    <w:multiLevelType w:val="multilevel"/>
    <w:tmpl w:val="205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AA4FF4"/>
    <w:multiLevelType w:val="multilevel"/>
    <w:tmpl w:val="2566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00585"/>
    <w:multiLevelType w:val="multilevel"/>
    <w:tmpl w:val="D96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01164"/>
    <w:multiLevelType w:val="multilevel"/>
    <w:tmpl w:val="D760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872C0"/>
    <w:multiLevelType w:val="hybridMultilevel"/>
    <w:tmpl w:val="C818BFCE"/>
    <w:lvl w:ilvl="0" w:tplc="5D1A3404">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F667EB"/>
    <w:multiLevelType w:val="multilevel"/>
    <w:tmpl w:val="C45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1440249657">
    <w:abstractNumId w:val="18"/>
  </w:num>
  <w:num w:numId="46" w16cid:durableId="592208134">
    <w:abstractNumId w:val="20"/>
  </w:num>
  <w:num w:numId="47" w16cid:durableId="1885680642">
    <w:abstractNumId w:val="21"/>
  </w:num>
  <w:num w:numId="48" w16cid:durableId="1654018411">
    <w:abstractNumId w:val="14"/>
  </w:num>
  <w:num w:numId="49" w16cid:durableId="928807281">
    <w:abstractNumId w:val="17"/>
  </w:num>
  <w:num w:numId="50" w16cid:durableId="886186907">
    <w:abstractNumId w:val="16"/>
  </w:num>
  <w:num w:numId="51" w16cid:durableId="1001464755">
    <w:abstractNumId w:val="11"/>
  </w:num>
  <w:num w:numId="52" w16cid:durableId="932319493">
    <w:abstractNumId w:val="24"/>
  </w:num>
  <w:num w:numId="53" w16cid:durableId="1070616946">
    <w:abstractNumId w:val="10"/>
  </w:num>
  <w:num w:numId="54" w16cid:durableId="36007468">
    <w:abstractNumId w:val="22"/>
  </w:num>
  <w:num w:numId="55" w16cid:durableId="20475640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A4E52"/>
    <w:rsid w:val="00001C7E"/>
    <w:rsid w:val="0000487C"/>
    <w:rsid w:val="00011FEF"/>
    <w:rsid w:val="00013C8B"/>
    <w:rsid w:val="00020C0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A6B"/>
    <w:rsid w:val="00093AB9"/>
    <w:rsid w:val="00094DF4"/>
    <w:rsid w:val="000961CD"/>
    <w:rsid w:val="000A0198"/>
    <w:rsid w:val="000A0585"/>
    <w:rsid w:val="000A218A"/>
    <w:rsid w:val="000A239C"/>
    <w:rsid w:val="000A45F3"/>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B75"/>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E5B"/>
    <w:rsid w:val="001F0C01"/>
    <w:rsid w:val="001F1F4D"/>
    <w:rsid w:val="002005AF"/>
    <w:rsid w:val="00200C1A"/>
    <w:rsid w:val="002037C3"/>
    <w:rsid w:val="002052E3"/>
    <w:rsid w:val="00206FB3"/>
    <w:rsid w:val="00210DC2"/>
    <w:rsid w:val="002110D6"/>
    <w:rsid w:val="002134B6"/>
    <w:rsid w:val="002152F9"/>
    <w:rsid w:val="0021530A"/>
    <w:rsid w:val="00217F1E"/>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4F4"/>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6F"/>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2D8"/>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72E"/>
    <w:rsid w:val="003F3920"/>
    <w:rsid w:val="003F4D5F"/>
    <w:rsid w:val="00400BF9"/>
    <w:rsid w:val="00405A7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10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F7C"/>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5DF"/>
    <w:rsid w:val="005906F9"/>
    <w:rsid w:val="005932B4"/>
    <w:rsid w:val="00594376"/>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E71"/>
    <w:rsid w:val="005E0F22"/>
    <w:rsid w:val="005E3BEA"/>
    <w:rsid w:val="005E43F7"/>
    <w:rsid w:val="005E5941"/>
    <w:rsid w:val="005E78A2"/>
    <w:rsid w:val="005F5E14"/>
    <w:rsid w:val="00622773"/>
    <w:rsid w:val="00622C58"/>
    <w:rsid w:val="00625A15"/>
    <w:rsid w:val="0062614B"/>
    <w:rsid w:val="006266E2"/>
    <w:rsid w:val="0063037B"/>
    <w:rsid w:val="00632C54"/>
    <w:rsid w:val="00635616"/>
    <w:rsid w:val="00641E99"/>
    <w:rsid w:val="006463F8"/>
    <w:rsid w:val="00650C88"/>
    <w:rsid w:val="0065258E"/>
    <w:rsid w:val="00655035"/>
    <w:rsid w:val="00656814"/>
    <w:rsid w:val="00657A00"/>
    <w:rsid w:val="006633F4"/>
    <w:rsid w:val="00664DD1"/>
    <w:rsid w:val="0066638E"/>
    <w:rsid w:val="00666CC0"/>
    <w:rsid w:val="006708BA"/>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D2A"/>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82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4E7"/>
    <w:rsid w:val="00795030"/>
    <w:rsid w:val="00795A26"/>
    <w:rsid w:val="007A00CB"/>
    <w:rsid w:val="007A312F"/>
    <w:rsid w:val="007A51F0"/>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F5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952"/>
    <w:rsid w:val="00841328"/>
    <w:rsid w:val="00841CCC"/>
    <w:rsid w:val="00844377"/>
    <w:rsid w:val="008443EF"/>
    <w:rsid w:val="00846F90"/>
    <w:rsid w:val="00852FB9"/>
    <w:rsid w:val="008536B7"/>
    <w:rsid w:val="00860F34"/>
    <w:rsid w:val="00862AC4"/>
    <w:rsid w:val="0086319B"/>
    <w:rsid w:val="008674A6"/>
    <w:rsid w:val="0087210F"/>
    <w:rsid w:val="00874727"/>
    <w:rsid w:val="0087564D"/>
    <w:rsid w:val="00876000"/>
    <w:rsid w:val="0089108B"/>
    <w:rsid w:val="00892EE6"/>
    <w:rsid w:val="008931B4"/>
    <w:rsid w:val="008973A2"/>
    <w:rsid w:val="008A0E76"/>
    <w:rsid w:val="008A42FE"/>
    <w:rsid w:val="008A4E52"/>
    <w:rsid w:val="008A4F23"/>
    <w:rsid w:val="008A713B"/>
    <w:rsid w:val="008B4FBE"/>
    <w:rsid w:val="008B6039"/>
    <w:rsid w:val="008C2555"/>
    <w:rsid w:val="008C29FB"/>
    <w:rsid w:val="008C5B87"/>
    <w:rsid w:val="008C60C6"/>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2AA"/>
    <w:rsid w:val="009418E3"/>
    <w:rsid w:val="009435BB"/>
    <w:rsid w:val="00943B02"/>
    <w:rsid w:val="00953429"/>
    <w:rsid w:val="009539A4"/>
    <w:rsid w:val="009539FB"/>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C2B"/>
    <w:rsid w:val="009C01EF"/>
    <w:rsid w:val="009C050D"/>
    <w:rsid w:val="009C06D3"/>
    <w:rsid w:val="009C1312"/>
    <w:rsid w:val="009C455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C65"/>
    <w:rsid w:val="00A81524"/>
    <w:rsid w:val="00A81D60"/>
    <w:rsid w:val="00A90163"/>
    <w:rsid w:val="00A946A4"/>
    <w:rsid w:val="00AA1AC0"/>
    <w:rsid w:val="00AA219E"/>
    <w:rsid w:val="00AA3B66"/>
    <w:rsid w:val="00AA5803"/>
    <w:rsid w:val="00AA584F"/>
    <w:rsid w:val="00AB2843"/>
    <w:rsid w:val="00AB3118"/>
    <w:rsid w:val="00AB6F32"/>
    <w:rsid w:val="00AC46C7"/>
    <w:rsid w:val="00AC5B71"/>
    <w:rsid w:val="00AC5F18"/>
    <w:rsid w:val="00AC6ED5"/>
    <w:rsid w:val="00AE00AE"/>
    <w:rsid w:val="00AE29C9"/>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2A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734"/>
    <w:rsid w:val="00BD11D3"/>
    <w:rsid w:val="00BD17C3"/>
    <w:rsid w:val="00BD2B47"/>
    <w:rsid w:val="00BD2CAA"/>
    <w:rsid w:val="00BD3B65"/>
    <w:rsid w:val="00BD66BC"/>
    <w:rsid w:val="00BE1C5C"/>
    <w:rsid w:val="00BE1D5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37F"/>
    <w:rsid w:val="00C16B21"/>
    <w:rsid w:val="00C16DFC"/>
    <w:rsid w:val="00C17C02"/>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792"/>
    <w:rsid w:val="00C73C6A"/>
    <w:rsid w:val="00C77A6B"/>
    <w:rsid w:val="00C816E6"/>
    <w:rsid w:val="00C82587"/>
    <w:rsid w:val="00C84097"/>
    <w:rsid w:val="00C87FA4"/>
    <w:rsid w:val="00C9181A"/>
    <w:rsid w:val="00C9487D"/>
    <w:rsid w:val="00C955CB"/>
    <w:rsid w:val="00C95664"/>
    <w:rsid w:val="00C95E06"/>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5EF"/>
    <w:rsid w:val="00D421D9"/>
    <w:rsid w:val="00D47529"/>
    <w:rsid w:val="00D47713"/>
    <w:rsid w:val="00D51103"/>
    <w:rsid w:val="00D53B1C"/>
    <w:rsid w:val="00D55A7A"/>
    <w:rsid w:val="00D568D5"/>
    <w:rsid w:val="00D56B6F"/>
    <w:rsid w:val="00D57878"/>
    <w:rsid w:val="00D60AB7"/>
    <w:rsid w:val="00D6226F"/>
    <w:rsid w:val="00D6285E"/>
    <w:rsid w:val="00D70E15"/>
    <w:rsid w:val="00D714E5"/>
    <w:rsid w:val="00D7546D"/>
    <w:rsid w:val="00D75C54"/>
    <w:rsid w:val="00D839C5"/>
    <w:rsid w:val="00D84043"/>
    <w:rsid w:val="00D91348"/>
    <w:rsid w:val="00D9566D"/>
    <w:rsid w:val="00DA0C92"/>
    <w:rsid w:val="00DA0EF7"/>
    <w:rsid w:val="00DA4B3F"/>
    <w:rsid w:val="00DA4EB6"/>
    <w:rsid w:val="00DA5F0C"/>
    <w:rsid w:val="00DB20EB"/>
    <w:rsid w:val="00DB33F6"/>
    <w:rsid w:val="00DB38CC"/>
    <w:rsid w:val="00DB3EB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B01"/>
    <w:rsid w:val="00DE419E"/>
    <w:rsid w:val="00DE44C3"/>
    <w:rsid w:val="00DE4D5E"/>
    <w:rsid w:val="00DF139C"/>
    <w:rsid w:val="00DF660B"/>
    <w:rsid w:val="00DF7D53"/>
    <w:rsid w:val="00E07D85"/>
    <w:rsid w:val="00E1009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9"/>
    <w:rsid w:val="00E76D4C"/>
    <w:rsid w:val="00E81786"/>
    <w:rsid w:val="00E85DE5"/>
    <w:rsid w:val="00E879FA"/>
    <w:rsid w:val="00E90EC0"/>
    <w:rsid w:val="00E944C1"/>
    <w:rsid w:val="00E97D8B"/>
    <w:rsid w:val="00EA5878"/>
    <w:rsid w:val="00EA7CAE"/>
    <w:rsid w:val="00EA7F55"/>
    <w:rsid w:val="00EB1CE6"/>
    <w:rsid w:val="00EB1F19"/>
    <w:rsid w:val="00EB7375"/>
    <w:rsid w:val="00EC06EA"/>
    <w:rsid w:val="00EC2660"/>
    <w:rsid w:val="00EC3057"/>
    <w:rsid w:val="00EC47C5"/>
    <w:rsid w:val="00ED087B"/>
    <w:rsid w:val="00ED0D5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45D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3D0"/>
    <w:rsid w:val="00FA70EC"/>
    <w:rsid w:val="00FB6DD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5E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528C3"/>
  <w15:chartTrackingRefBased/>
  <w15:docId w15:val="{3CFDC82A-043A-4BD0-9F49-E41514F26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6734"/>
    <w:rPr>
      <w:rFonts w:ascii="Calibri" w:hAnsi="Calibri" w:cs="Calibri"/>
    </w:rPr>
  </w:style>
  <w:style w:type="paragraph" w:styleId="Heading1">
    <w:name w:val="heading 1"/>
    <w:aliases w:val="Pocket"/>
    <w:basedOn w:val="Normal"/>
    <w:next w:val="Normal"/>
    <w:link w:val="Heading1Char"/>
    <w:qFormat/>
    <w:rsid w:val="00BC67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67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C67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C67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67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6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734"/>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BC673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C6734"/>
    <w:rPr>
      <w:color w:val="auto"/>
      <w:u w:val="none"/>
    </w:rPr>
  </w:style>
  <w:style w:type="character" w:customStyle="1" w:styleId="Heading1Char">
    <w:name w:val="Heading 1 Char"/>
    <w:aliases w:val="Pocket Char"/>
    <w:basedOn w:val="DefaultParagraphFont"/>
    <w:link w:val="Heading1"/>
    <w:rsid w:val="00BC67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67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C67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C673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C673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BC6734"/>
    <w:rPr>
      <w:b w:val="0"/>
      <w:sz w:val="22"/>
      <w:u w:val="single"/>
    </w:rPr>
  </w:style>
  <w:style w:type="character" w:styleId="Strong">
    <w:name w:val="Strong"/>
    <w:basedOn w:val="DefaultParagraphFont"/>
    <w:uiPriority w:val="22"/>
    <w:qFormat/>
    <w:rsid w:val="00BC6734"/>
    <w:rPr>
      <w:b/>
      <w:bCs/>
    </w:rPr>
  </w:style>
  <w:style w:type="character" w:styleId="BookTitle">
    <w:name w:val="Book Title"/>
    <w:basedOn w:val="DefaultParagraphFont"/>
    <w:uiPriority w:val="33"/>
    <w:semiHidden/>
    <w:qFormat/>
    <w:rsid w:val="00BC6734"/>
    <w:rPr>
      <w:b/>
      <w:bCs/>
      <w:i/>
      <w:iCs/>
      <w:spacing w:val="5"/>
    </w:rPr>
  </w:style>
  <w:style w:type="character" w:customStyle="1" w:styleId="Heading5Char">
    <w:name w:val="Heading 5 Char"/>
    <w:basedOn w:val="DefaultParagraphFont"/>
    <w:link w:val="Heading5"/>
    <w:uiPriority w:val="9"/>
    <w:semiHidden/>
    <w:rsid w:val="00BC67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6734"/>
  </w:style>
  <w:style w:type="paragraph" w:styleId="Header">
    <w:name w:val="header"/>
    <w:basedOn w:val="Normal"/>
    <w:link w:val="HeaderChar"/>
    <w:uiPriority w:val="99"/>
    <w:semiHidden/>
    <w:rsid w:val="00BC67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6734"/>
    <w:rPr>
      <w:rFonts w:ascii="Calibri" w:hAnsi="Calibri" w:cs="Calibri"/>
    </w:rPr>
  </w:style>
  <w:style w:type="paragraph" w:styleId="Footer">
    <w:name w:val="footer"/>
    <w:basedOn w:val="Normal"/>
    <w:link w:val="FooterChar"/>
    <w:uiPriority w:val="99"/>
    <w:semiHidden/>
    <w:rsid w:val="00BC67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6734"/>
    <w:rPr>
      <w:rFonts w:ascii="Calibri" w:hAnsi="Calibri" w:cs="Calibri"/>
    </w:rPr>
  </w:style>
  <w:style w:type="paragraph" w:styleId="BodyText">
    <w:name w:val="Body Text"/>
    <w:basedOn w:val="Normal"/>
    <w:link w:val="BodyTextChar"/>
    <w:uiPriority w:val="99"/>
    <w:semiHidden/>
    <w:unhideWhenUsed/>
    <w:rsid w:val="00BC6734"/>
    <w:pPr>
      <w:spacing w:after="120"/>
    </w:pPr>
  </w:style>
  <w:style w:type="character" w:customStyle="1" w:styleId="BodyTextChar">
    <w:name w:val="Body Text Char"/>
    <w:basedOn w:val="DefaultParagraphFont"/>
    <w:link w:val="BodyText"/>
    <w:uiPriority w:val="99"/>
    <w:semiHidden/>
    <w:rsid w:val="00BC6734"/>
    <w:rPr>
      <w:rFonts w:ascii="Calibri" w:hAnsi="Calibri" w:cs="Calibri"/>
    </w:rPr>
  </w:style>
  <w:style w:type="paragraph" w:styleId="NoSpacing">
    <w:name w:val="No Spacing"/>
    <w:link w:val="NoSpacingChar"/>
    <w:uiPriority w:val="99"/>
    <w:semiHidden/>
    <w:unhideWhenUsed/>
    <w:qFormat/>
    <w:rsid w:val="00BC67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C6734"/>
    <w:rPr>
      <w:rFonts w:ascii="Calibri" w:hAnsi="Calibri" w:cs="Calibri"/>
    </w:rPr>
  </w:style>
  <w:style w:type="character" w:styleId="Hyperlink">
    <w:name w:val="Hyperlink"/>
    <w:basedOn w:val="DefaultParagraphFont"/>
    <w:uiPriority w:val="99"/>
    <w:unhideWhenUsed/>
    <w:rsid w:val="00BC6734"/>
    <w:rPr>
      <w:color w:val="0563C1" w:themeColor="hyperlink"/>
      <w:u w:val="single"/>
    </w:rPr>
  </w:style>
  <w:style w:type="character" w:styleId="UnresolvedMention">
    <w:name w:val="Unresolved Mention"/>
    <w:basedOn w:val="DefaultParagraphFont"/>
    <w:uiPriority w:val="99"/>
    <w:semiHidden/>
    <w:unhideWhenUsed/>
    <w:rsid w:val="00BC6734"/>
    <w:rPr>
      <w:color w:val="605E5C"/>
      <w:shd w:val="clear" w:color="auto" w:fill="E1DFDD"/>
    </w:rPr>
  </w:style>
  <w:style w:type="paragraph" w:styleId="NormalWeb">
    <w:name w:val="Normal (Web)"/>
    <w:basedOn w:val="Normal"/>
    <w:uiPriority w:val="99"/>
    <w:semiHidden/>
    <w:unhideWhenUsed/>
    <w:rsid w:val="008A4E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page-articlebody-firstletter">
    <w:name w:val="articlepage-articlebody-firstletter"/>
    <w:basedOn w:val="DefaultParagraphFont"/>
    <w:rsid w:val="00E72AF9"/>
  </w:style>
  <w:style w:type="character" w:customStyle="1" w:styleId="inline-videodetail">
    <w:name w:val="inline-video__detail"/>
    <w:basedOn w:val="DefaultParagraphFont"/>
    <w:rsid w:val="00125B75"/>
  </w:style>
  <w:style w:type="character" w:customStyle="1" w:styleId="related-itemeyebrow">
    <w:name w:val="related-item__eyebrow"/>
    <w:basedOn w:val="DefaultParagraphFont"/>
    <w:rsid w:val="00125B75"/>
  </w:style>
  <w:style w:type="character" w:customStyle="1" w:styleId="captioncontainer">
    <w:name w:val="caption__container"/>
    <w:basedOn w:val="DefaultParagraphFont"/>
    <w:rsid w:val="00125B75"/>
  </w:style>
  <w:style w:type="character" w:customStyle="1" w:styleId="captionsource">
    <w:name w:val="caption__source"/>
    <w:basedOn w:val="DefaultParagraphFont"/>
    <w:rsid w:val="00125B75"/>
  </w:style>
  <w:style w:type="paragraph" w:customStyle="1" w:styleId="endmark">
    <w:name w:val="endmark"/>
    <w:basedOn w:val="Normal"/>
    <w:rsid w:val="00125B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C95E06"/>
  </w:style>
  <w:style w:type="paragraph" w:customStyle="1" w:styleId="paragraph">
    <w:name w:val="paragraph"/>
    <w:basedOn w:val="Normal"/>
    <w:rsid w:val="00BE1D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ed-contentheadline">
    <w:name w:val="related-content__headline"/>
    <w:basedOn w:val="Normal"/>
    <w:rsid w:val="00BE1D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BE1D57"/>
  </w:style>
  <w:style w:type="paragraph" w:customStyle="1" w:styleId="drop-cap">
    <w:name w:val="drop-cap"/>
    <w:basedOn w:val="Normal"/>
    <w:rsid w:val="00C17C02"/>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E07D85"/>
    <w:rPr>
      <w:i/>
      <w:iCs/>
    </w:rPr>
  </w:style>
  <w:style w:type="paragraph" w:styleId="z-TopofForm">
    <w:name w:val="HTML Top of Form"/>
    <w:basedOn w:val="Normal"/>
    <w:next w:val="Normal"/>
    <w:link w:val="z-TopofFormChar"/>
    <w:hidden/>
    <w:uiPriority w:val="99"/>
    <w:semiHidden/>
    <w:unhideWhenUsed/>
    <w:rsid w:val="00020C0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20C0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20C0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20C0B"/>
    <w:rPr>
      <w:rFonts w:ascii="Arial" w:eastAsia="Times New Roman" w:hAnsi="Arial" w:cs="Arial"/>
      <w:vanish/>
      <w:sz w:val="16"/>
      <w:szCs w:val="16"/>
    </w:rPr>
  </w:style>
  <w:style w:type="paragraph" w:customStyle="1" w:styleId="textbold">
    <w:name w:val="text bold"/>
    <w:basedOn w:val="Normal"/>
    <w:link w:val="Emphasis"/>
    <w:uiPriority w:val="8"/>
    <w:qFormat/>
    <w:rsid w:val="00AA219E"/>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56687">
      <w:bodyDiv w:val="1"/>
      <w:marLeft w:val="0"/>
      <w:marRight w:val="0"/>
      <w:marTop w:val="0"/>
      <w:marBottom w:val="0"/>
      <w:divBdr>
        <w:top w:val="none" w:sz="0" w:space="0" w:color="auto"/>
        <w:left w:val="none" w:sz="0" w:space="0" w:color="auto"/>
        <w:bottom w:val="none" w:sz="0" w:space="0" w:color="auto"/>
        <w:right w:val="none" w:sz="0" w:space="0" w:color="auto"/>
      </w:divBdr>
      <w:divsChild>
        <w:div w:id="1488671457">
          <w:marLeft w:val="-150"/>
          <w:marRight w:val="-150"/>
          <w:marTop w:val="0"/>
          <w:marBottom w:val="0"/>
          <w:divBdr>
            <w:top w:val="none" w:sz="0" w:space="0" w:color="auto"/>
            <w:left w:val="none" w:sz="0" w:space="0" w:color="auto"/>
            <w:bottom w:val="none" w:sz="0" w:space="0" w:color="auto"/>
            <w:right w:val="none" w:sz="0" w:space="0" w:color="auto"/>
          </w:divBdr>
          <w:divsChild>
            <w:div w:id="615915891">
              <w:marLeft w:val="2850"/>
              <w:marRight w:val="4800"/>
              <w:marTop w:val="0"/>
              <w:marBottom w:val="0"/>
              <w:divBdr>
                <w:top w:val="none" w:sz="0" w:space="0" w:color="auto"/>
                <w:left w:val="none" w:sz="0" w:space="0" w:color="auto"/>
                <w:bottom w:val="none" w:sz="0" w:space="0" w:color="auto"/>
                <w:right w:val="none" w:sz="0" w:space="0" w:color="auto"/>
              </w:divBdr>
            </w:div>
          </w:divsChild>
        </w:div>
        <w:div w:id="1204243938">
          <w:marLeft w:val="-150"/>
          <w:marRight w:val="-150"/>
          <w:marTop w:val="0"/>
          <w:marBottom w:val="0"/>
          <w:divBdr>
            <w:top w:val="none" w:sz="0" w:space="0" w:color="auto"/>
            <w:left w:val="none" w:sz="0" w:space="0" w:color="auto"/>
            <w:bottom w:val="none" w:sz="0" w:space="0" w:color="auto"/>
            <w:right w:val="none" w:sz="0" w:space="0" w:color="auto"/>
          </w:divBdr>
          <w:divsChild>
            <w:div w:id="810556313">
              <w:marLeft w:val="2850"/>
              <w:marRight w:val="4800"/>
              <w:marTop w:val="0"/>
              <w:marBottom w:val="300"/>
              <w:divBdr>
                <w:top w:val="none" w:sz="0" w:space="0" w:color="auto"/>
                <w:left w:val="none" w:sz="0" w:space="0" w:color="auto"/>
                <w:bottom w:val="none" w:sz="0" w:space="0" w:color="auto"/>
                <w:right w:val="none" w:sz="0" w:space="0" w:color="auto"/>
              </w:divBdr>
            </w:div>
          </w:divsChild>
        </w:div>
      </w:divsChild>
    </w:div>
    <w:div w:id="191453603">
      <w:bodyDiv w:val="1"/>
      <w:marLeft w:val="0"/>
      <w:marRight w:val="0"/>
      <w:marTop w:val="0"/>
      <w:marBottom w:val="0"/>
      <w:divBdr>
        <w:top w:val="none" w:sz="0" w:space="0" w:color="auto"/>
        <w:left w:val="none" w:sz="0" w:space="0" w:color="auto"/>
        <w:bottom w:val="none" w:sz="0" w:space="0" w:color="auto"/>
        <w:right w:val="none" w:sz="0" w:space="0" w:color="auto"/>
      </w:divBdr>
      <w:divsChild>
        <w:div w:id="371003854">
          <w:marLeft w:val="0"/>
          <w:marRight w:val="360"/>
          <w:marTop w:val="0"/>
          <w:marBottom w:val="360"/>
          <w:divBdr>
            <w:top w:val="none" w:sz="0" w:space="0" w:color="auto"/>
            <w:left w:val="none" w:sz="0" w:space="0" w:color="auto"/>
            <w:bottom w:val="single" w:sz="6" w:space="12" w:color="E6E6E6"/>
            <w:right w:val="none" w:sz="0" w:space="0" w:color="auto"/>
          </w:divBdr>
          <w:divsChild>
            <w:div w:id="418060409">
              <w:marLeft w:val="0"/>
              <w:marRight w:val="0"/>
              <w:marTop w:val="0"/>
              <w:marBottom w:val="0"/>
              <w:divBdr>
                <w:top w:val="none" w:sz="0" w:space="0" w:color="auto"/>
                <w:left w:val="none" w:sz="0" w:space="0" w:color="auto"/>
                <w:bottom w:val="none" w:sz="0" w:space="0" w:color="auto"/>
                <w:right w:val="none" w:sz="0" w:space="0" w:color="auto"/>
              </w:divBdr>
              <w:divsChild>
                <w:div w:id="650867223">
                  <w:marLeft w:val="0"/>
                  <w:marRight w:val="0"/>
                  <w:marTop w:val="0"/>
                  <w:marBottom w:val="0"/>
                  <w:divBdr>
                    <w:top w:val="none" w:sz="0" w:space="0" w:color="auto"/>
                    <w:left w:val="none" w:sz="0" w:space="0" w:color="auto"/>
                    <w:bottom w:val="none" w:sz="0" w:space="0" w:color="auto"/>
                    <w:right w:val="none" w:sz="0" w:space="0" w:color="auto"/>
                  </w:divBdr>
                  <w:divsChild>
                    <w:div w:id="10281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37181219">
      <w:bodyDiv w:val="1"/>
      <w:marLeft w:val="0"/>
      <w:marRight w:val="0"/>
      <w:marTop w:val="0"/>
      <w:marBottom w:val="0"/>
      <w:divBdr>
        <w:top w:val="none" w:sz="0" w:space="0" w:color="auto"/>
        <w:left w:val="none" w:sz="0" w:space="0" w:color="auto"/>
        <w:bottom w:val="none" w:sz="0" w:space="0" w:color="auto"/>
        <w:right w:val="none" w:sz="0" w:space="0" w:color="auto"/>
      </w:divBdr>
    </w:div>
    <w:div w:id="321130237">
      <w:bodyDiv w:val="1"/>
      <w:marLeft w:val="0"/>
      <w:marRight w:val="0"/>
      <w:marTop w:val="0"/>
      <w:marBottom w:val="0"/>
      <w:divBdr>
        <w:top w:val="none" w:sz="0" w:space="0" w:color="auto"/>
        <w:left w:val="none" w:sz="0" w:space="0" w:color="auto"/>
        <w:bottom w:val="none" w:sz="0" w:space="0" w:color="auto"/>
        <w:right w:val="none" w:sz="0" w:space="0" w:color="auto"/>
      </w:divBdr>
    </w:div>
    <w:div w:id="407118491">
      <w:bodyDiv w:val="1"/>
      <w:marLeft w:val="0"/>
      <w:marRight w:val="0"/>
      <w:marTop w:val="0"/>
      <w:marBottom w:val="0"/>
      <w:divBdr>
        <w:top w:val="none" w:sz="0" w:space="0" w:color="auto"/>
        <w:left w:val="none" w:sz="0" w:space="0" w:color="auto"/>
        <w:bottom w:val="none" w:sz="0" w:space="0" w:color="auto"/>
        <w:right w:val="none" w:sz="0" w:space="0" w:color="auto"/>
      </w:divBdr>
    </w:div>
    <w:div w:id="528642547">
      <w:bodyDiv w:val="1"/>
      <w:marLeft w:val="0"/>
      <w:marRight w:val="0"/>
      <w:marTop w:val="0"/>
      <w:marBottom w:val="0"/>
      <w:divBdr>
        <w:top w:val="none" w:sz="0" w:space="0" w:color="auto"/>
        <w:left w:val="none" w:sz="0" w:space="0" w:color="auto"/>
        <w:bottom w:val="none" w:sz="0" w:space="0" w:color="auto"/>
        <w:right w:val="none" w:sz="0" w:space="0" w:color="auto"/>
      </w:divBdr>
    </w:div>
    <w:div w:id="561915381">
      <w:bodyDiv w:val="1"/>
      <w:marLeft w:val="0"/>
      <w:marRight w:val="0"/>
      <w:marTop w:val="0"/>
      <w:marBottom w:val="0"/>
      <w:divBdr>
        <w:top w:val="none" w:sz="0" w:space="0" w:color="auto"/>
        <w:left w:val="none" w:sz="0" w:space="0" w:color="auto"/>
        <w:bottom w:val="none" w:sz="0" w:space="0" w:color="auto"/>
        <w:right w:val="none" w:sz="0" w:space="0" w:color="auto"/>
      </w:divBdr>
    </w:div>
    <w:div w:id="588081486">
      <w:bodyDiv w:val="1"/>
      <w:marLeft w:val="0"/>
      <w:marRight w:val="0"/>
      <w:marTop w:val="0"/>
      <w:marBottom w:val="0"/>
      <w:divBdr>
        <w:top w:val="none" w:sz="0" w:space="0" w:color="auto"/>
        <w:left w:val="none" w:sz="0" w:space="0" w:color="auto"/>
        <w:bottom w:val="none" w:sz="0" w:space="0" w:color="auto"/>
        <w:right w:val="none" w:sz="0" w:space="0" w:color="auto"/>
      </w:divBdr>
      <w:divsChild>
        <w:div w:id="442727027">
          <w:marLeft w:val="0"/>
          <w:marRight w:val="0"/>
          <w:marTop w:val="0"/>
          <w:marBottom w:val="0"/>
          <w:divBdr>
            <w:top w:val="none" w:sz="0" w:space="0" w:color="auto"/>
            <w:left w:val="none" w:sz="0" w:space="0" w:color="auto"/>
            <w:bottom w:val="none" w:sz="0" w:space="0" w:color="auto"/>
            <w:right w:val="none" w:sz="0" w:space="0" w:color="auto"/>
          </w:divBdr>
          <w:divsChild>
            <w:div w:id="2095928510">
              <w:marLeft w:val="0"/>
              <w:marRight w:val="0"/>
              <w:marTop w:val="0"/>
              <w:marBottom w:val="0"/>
              <w:divBdr>
                <w:top w:val="none" w:sz="0" w:space="0" w:color="auto"/>
                <w:left w:val="none" w:sz="0" w:space="0" w:color="auto"/>
                <w:bottom w:val="none" w:sz="0" w:space="0" w:color="auto"/>
                <w:right w:val="none" w:sz="0" w:space="0" w:color="auto"/>
              </w:divBdr>
              <w:divsChild>
                <w:div w:id="2115008527">
                  <w:marLeft w:val="0"/>
                  <w:marRight w:val="0"/>
                  <w:marTop w:val="0"/>
                  <w:marBottom w:val="0"/>
                  <w:divBdr>
                    <w:top w:val="none" w:sz="0" w:space="0" w:color="auto"/>
                    <w:left w:val="none" w:sz="0" w:space="0" w:color="auto"/>
                    <w:bottom w:val="none" w:sz="0" w:space="0" w:color="auto"/>
                    <w:right w:val="none" w:sz="0" w:space="0" w:color="auto"/>
                  </w:divBdr>
                  <w:divsChild>
                    <w:div w:id="2090081228">
                      <w:marLeft w:val="0"/>
                      <w:marRight w:val="0"/>
                      <w:marTop w:val="0"/>
                      <w:marBottom w:val="0"/>
                      <w:divBdr>
                        <w:top w:val="none" w:sz="0" w:space="0" w:color="auto"/>
                        <w:left w:val="none" w:sz="0" w:space="0" w:color="auto"/>
                        <w:bottom w:val="none" w:sz="0" w:space="0" w:color="auto"/>
                        <w:right w:val="none" w:sz="0" w:space="0" w:color="auto"/>
                      </w:divBdr>
                      <w:divsChild>
                        <w:div w:id="193738994">
                          <w:marLeft w:val="0"/>
                          <w:marRight w:val="0"/>
                          <w:marTop w:val="0"/>
                          <w:marBottom w:val="0"/>
                          <w:divBdr>
                            <w:top w:val="none" w:sz="0" w:space="0" w:color="auto"/>
                            <w:left w:val="none" w:sz="0" w:space="0" w:color="auto"/>
                            <w:bottom w:val="none" w:sz="0" w:space="0" w:color="auto"/>
                            <w:right w:val="none" w:sz="0" w:space="0" w:color="auto"/>
                          </w:divBdr>
                        </w:div>
                        <w:div w:id="574247131">
                          <w:marLeft w:val="0"/>
                          <w:marRight w:val="0"/>
                          <w:marTop w:val="0"/>
                          <w:marBottom w:val="0"/>
                          <w:divBdr>
                            <w:top w:val="none" w:sz="0" w:space="0" w:color="auto"/>
                            <w:left w:val="none" w:sz="0" w:space="0" w:color="auto"/>
                            <w:bottom w:val="none" w:sz="0" w:space="0" w:color="auto"/>
                            <w:right w:val="none" w:sz="0" w:space="0" w:color="auto"/>
                          </w:divBdr>
                        </w:div>
                      </w:divsChild>
                    </w:div>
                    <w:div w:id="1165243048">
                      <w:marLeft w:val="0"/>
                      <w:marRight w:val="0"/>
                      <w:marTop w:val="0"/>
                      <w:marBottom w:val="0"/>
                      <w:divBdr>
                        <w:top w:val="none" w:sz="0" w:space="0" w:color="auto"/>
                        <w:left w:val="none" w:sz="0" w:space="0" w:color="auto"/>
                        <w:bottom w:val="none" w:sz="0" w:space="0" w:color="auto"/>
                        <w:right w:val="none" w:sz="0" w:space="0" w:color="auto"/>
                      </w:divBdr>
                      <w:divsChild>
                        <w:div w:id="2068448767">
                          <w:marLeft w:val="0"/>
                          <w:marRight w:val="0"/>
                          <w:marTop w:val="0"/>
                          <w:marBottom w:val="0"/>
                          <w:divBdr>
                            <w:top w:val="none" w:sz="0" w:space="0" w:color="auto"/>
                            <w:left w:val="none" w:sz="0" w:space="0" w:color="auto"/>
                            <w:bottom w:val="none" w:sz="0" w:space="0" w:color="auto"/>
                            <w:right w:val="none" w:sz="0" w:space="0" w:color="auto"/>
                          </w:divBdr>
                        </w:div>
                        <w:div w:id="1587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5039">
          <w:marLeft w:val="0"/>
          <w:marRight w:val="0"/>
          <w:marTop w:val="0"/>
          <w:marBottom w:val="0"/>
          <w:divBdr>
            <w:top w:val="none" w:sz="0" w:space="0" w:color="auto"/>
            <w:left w:val="none" w:sz="0" w:space="0" w:color="auto"/>
            <w:bottom w:val="none" w:sz="0" w:space="0" w:color="auto"/>
            <w:right w:val="none" w:sz="0" w:space="0" w:color="auto"/>
          </w:divBdr>
          <w:divsChild>
            <w:div w:id="1901283086">
              <w:marLeft w:val="0"/>
              <w:marRight w:val="0"/>
              <w:marTop w:val="0"/>
              <w:marBottom w:val="0"/>
              <w:divBdr>
                <w:top w:val="none" w:sz="0" w:space="0" w:color="auto"/>
                <w:left w:val="none" w:sz="0" w:space="0" w:color="auto"/>
                <w:bottom w:val="none" w:sz="0" w:space="0" w:color="auto"/>
                <w:right w:val="none" w:sz="0" w:space="0" w:color="auto"/>
              </w:divBdr>
              <w:divsChild>
                <w:div w:id="1076786420">
                  <w:marLeft w:val="0"/>
                  <w:marRight w:val="0"/>
                  <w:marTop w:val="0"/>
                  <w:marBottom w:val="0"/>
                  <w:divBdr>
                    <w:top w:val="none" w:sz="0" w:space="0" w:color="auto"/>
                    <w:left w:val="none" w:sz="0" w:space="0" w:color="auto"/>
                    <w:bottom w:val="none" w:sz="0" w:space="0" w:color="auto"/>
                    <w:right w:val="none" w:sz="0" w:space="0" w:color="auto"/>
                  </w:divBdr>
                  <w:divsChild>
                    <w:div w:id="118004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23708">
          <w:marLeft w:val="0"/>
          <w:marRight w:val="0"/>
          <w:marTop w:val="0"/>
          <w:marBottom w:val="0"/>
          <w:divBdr>
            <w:top w:val="none" w:sz="0" w:space="0" w:color="auto"/>
            <w:left w:val="none" w:sz="0" w:space="0" w:color="auto"/>
            <w:bottom w:val="none" w:sz="0" w:space="0" w:color="auto"/>
            <w:right w:val="none" w:sz="0" w:space="0" w:color="auto"/>
          </w:divBdr>
        </w:div>
      </w:divsChild>
    </w:div>
    <w:div w:id="976227349">
      <w:bodyDiv w:val="1"/>
      <w:marLeft w:val="0"/>
      <w:marRight w:val="0"/>
      <w:marTop w:val="0"/>
      <w:marBottom w:val="0"/>
      <w:divBdr>
        <w:top w:val="none" w:sz="0" w:space="0" w:color="auto"/>
        <w:left w:val="none" w:sz="0" w:space="0" w:color="auto"/>
        <w:bottom w:val="none" w:sz="0" w:space="0" w:color="auto"/>
        <w:right w:val="none" w:sz="0" w:space="0" w:color="auto"/>
      </w:divBdr>
      <w:divsChild>
        <w:div w:id="295988063">
          <w:marLeft w:val="0"/>
          <w:marRight w:val="0"/>
          <w:marTop w:val="0"/>
          <w:marBottom w:val="0"/>
          <w:divBdr>
            <w:top w:val="none" w:sz="0" w:space="0" w:color="auto"/>
            <w:left w:val="none" w:sz="0" w:space="0" w:color="auto"/>
            <w:bottom w:val="none" w:sz="0" w:space="0" w:color="auto"/>
            <w:right w:val="none" w:sz="0" w:space="0" w:color="auto"/>
          </w:divBdr>
          <w:divsChild>
            <w:div w:id="1178351606">
              <w:marLeft w:val="0"/>
              <w:marRight w:val="0"/>
              <w:marTop w:val="0"/>
              <w:marBottom w:val="0"/>
              <w:divBdr>
                <w:top w:val="none" w:sz="0" w:space="0" w:color="auto"/>
                <w:left w:val="none" w:sz="0" w:space="0" w:color="auto"/>
                <w:bottom w:val="none" w:sz="0" w:space="0" w:color="auto"/>
                <w:right w:val="none" w:sz="0" w:space="0" w:color="auto"/>
              </w:divBdr>
              <w:divsChild>
                <w:div w:id="1637493488">
                  <w:marLeft w:val="0"/>
                  <w:marRight w:val="0"/>
                  <w:marTop w:val="0"/>
                  <w:marBottom w:val="0"/>
                  <w:divBdr>
                    <w:top w:val="none" w:sz="0" w:space="0" w:color="auto"/>
                    <w:left w:val="none" w:sz="0" w:space="0" w:color="auto"/>
                    <w:bottom w:val="none" w:sz="0" w:space="0" w:color="auto"/>
                    <w:right w:val="none" w:sz="0" w:space="0" w:color="auto"/>
                  </w:divBdr>
                  <w:divsChild>
                    <w:div w:id="358042844">
                      <w:marLeft w:val="0"/>
                      <w:marRight w:val="0"/>
                      <w:marTop w:val="0"/>
                      <w:marBottom w:val="0"/>
                      <w:divBdr>
                        <w:top w:val="none" w:sz="0" w:space="0" w:color="auto"/>
                        <w:left w:val="none" w:sz="0" w:space="0" w:color="auto"/>
                        <w:bottom w:val="none" w:sz="0" w:space="0" w:color="auto"/>
                        <w:right w:val="none" w:sz="0" w:space="0" w:color="auto"/>
                      </w:divBdr>
                    </w:div>
                    <w:div w:id="699822184">
                      <w:marLeft w:val="0"/>
                      <w:marRight w:val="0"/>
                      <w:marTop w:val="0"/>
                      <w:marBottom w:val="0"/>
                      <w:divBdr>
                        <w:top w:val="none" w:sz="0" w:space="0" w:color="auto"/>
                        <w:left w:val="none" w:sz="0" w:space="0" w:color="auto"/>
                        <w:bottom w:val="none" w:sz="0" w:space="0" w:color="auto"/>
                        <w:right w:val="none" w:sz="0" w:space="0" w:color="auto"/>
                      </w:divBdr>
                      <w:divsChild>
                        <w:div w:id="66775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562335">
              <w:marLeft w:val="0"/>
              <w:marRight w:val="0"/>
              <w:marTop w:val="0"/>
              <w:marBottom w:val="0"/>
              <w:divBdr>
                <w:top w:val="none" w:sz="0" w:space="0" w:color="auto"/>
                <w:left w:val="none" w:sz="0" w:space="0" w:color="auto"/>
                <w:bottom w:val="none" w:sz="0" w:space="0" w:color="auto"/>
                <w:right w:val="none" w:sz="0" w:space="0" w:color="auto"/>
              </w:divBdr>
              <w:divsChild>
                <w:div w:id="1663923191">
                  <w:marLeft w:val="0"/>
                  <w:marRight w:val="0"/>
                  <w:marTop w:val="0"/>
                  <w:marBottom w:val="0"/>
                  <w:divBdr>
                    <w:top w:val="none" w:sz="0" w:space="0" w:color="auto"/>
                    <w:left w:val="none" w:sz="0" w:space="0" w:color="auto"/>
                    <w:bottom w:val="none" w:sz="0" w:space="0" w:color="auto"/>
                    <w:right w:val="none" w:sz="0" w:space="0" w:color="auto"/>
                  </w:divBdr>
                  <w:divsChild>
                    <w:div w:id="1757088687">
                      <w:marLeft w:val="0"/>
                      <w:marRight w:val="0"/>
                      <w:marTop w:val="0"/>
                      <w:marBottom w:val="0"/>
                      <w:divBdr>
                        <w:top w:val="none" w:sz="0" w:space="0" w:color="auto"/>
                        <w:left w:val="none" w:sz="0" w:space="0" w:color="auto"/>
                        <w:bottom w:val="none" w:sz="0" w:space="0" w:color="auto"/>
                        <w:right w:val="none" w:sz="0" w:space="0" w:color="auto"/>
                      </w:divBdr>
                    </w:div>
                    <w:div w:id="135605123">
                      <w:marLeft w:val="0"/>
                      <w:marRight w:val="0"/>
                      <w:marTop w:val="0"/>
                      <w:marBottom w:val="0"/>
                      <w:divBdr>
                        <w:top w:val="none" w:sz="0" w:space="0" w:color="auto"/>
                        <w:left w:val="none" w:sz="0" w:space="0" w:color="auto"/>
                        <w:bottom w:val="none" w:sz="0" w:space="0" w:color="auto"/>
                        <w:right w:val="none" w:sz="0" w:space="0" w:color="auto"/>
                      </w:divBdr>
                      <w:divsChild>
                        <w:div w:id="124199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923694">
      <w:bodyDiv w:val="1"/>
      <w:marLeft w:val="0"/>
      <w:marRight w:val="0"/>
      <w:marTop w:val="0"/>
      <w:marBottom w:val="0"/>
      <w:divBdr>
        <w:top w:val="none" w:sz="0" w:space="0" w:color="auto"/>
        <w:left w:val="none" w:sz="0" w:space="0" w:color="auto"/>
        <w:bottom w:val="none" w:sz="0" w:space="0" w:color="auto"/>
        <w:right w:val="none" w:sz="0" w:space="0" w:color="auto"/>
      </w:divBdr>
      <w:divsChild>
        <w:div w:id="521942758">
          <w:marLeft w:val="0"/>
          <w:marRight w:val="360"/>
          <w:marTop w:val="0"/>
          <w:marBottom w:val="360"/>
          <w:divBdr>
            <w:top w:val="none" w:sz="0" w:space="0" w:color="auto"/>
            <w:left w:val="none" w:sz="0" w:space="0" w:color="auto"/>
            <w:bottom w:val="single" w:sz="6" w:space="12" w:color="E6E6E6"/>
            <w:right w:val="none" w:sz="0" w:space="0" w:color="auto"/>
          </w:divBdr>
          <w:divsChild>
            <w:div w:id="2128355432">
              <w:marLeft w:val="0"/>
              <w:marRight w:val="0"/>
              <w:marTop w:val="0"/>
              <w:marBottom w:val="0"/>
              <w:divBdr>
                <w:top w:val="none" w:sz="0" w:space="0" w:color="auto"/>
                <w:left w:val="none" w:sz="0" w:space="0" w:color="auto"/>
                <w:bottom w:val="none" w:sz="0" w:space="0" w:color="auto"/>
                <w:right w:val="none" w:sz="0" w:space="0" w:color="auto"/>
              </w:divBdr>
              <w:divsChild>
                <w:div w:id="1637679211">
                  <w:marLeft w:val="0"/>
                  <w:marRight w:val="0"/>
                  <w:marTop w:val="0"/>
                  <w:marBottom w:val="0"/>
                  <w:divBdr>
                    <w:top w:val="none" w:sz="0" w:space="0" w:color="auto"/>
                    <w:left w:val="none" w:sz="0" w:space="0" w:color="auto"/>
                    <w:bottom w:val="none" w:sz="0" w:space="0" w:color="auto"/>
                    <w:right w:val="none" w:sz="0" w:space="0" w:color="auto"/>
                  </w:divBdr>
                  <w:divsChild>
                    <w:div w:id="19147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035169">
          <w:marLeft w:val="0"/>
          <w:marRight w:val="360"/>
          <w:marTop w:val="0"/>
          <w:marBottom w:val="360"/>
          <w:divBdr>
            <w:top w:val="none" w:sz="0" w:space="0" w:color="auto"/>
            <w:left w:val="none" w:sz="0" w:space="0" w:color="auto"/>
            <w:bottom w:val="single" w:sz="6" w:space="12" w:color="E6E6E6"/>
            <w:right w:val="none" w:sz="0" w:space="0" w:color="auto"/>
          </w:divBdr>
          <w:divsChild>
            <w:div w:id="2025400230">
              <w:marLeft w:val="0"/>
              <w:marRight w:val="0"/>
              <w:marTop w:val="0"/>
              <w:marBottom w:val="0"/>
              <w:divBdr>
                <w:top w:val="none" w:sz="0" w:space="0" w:color="auto"/>
                <w:left w:val="none" w:sz="0" w:space="0" w:color="auto"/>
                <w:bottom w:val="none" w:sz="0" w:space="0" w:color="auto"/>
                <w:right w:val="none" w:sz="0" w:space="0" w:color="auto"/>
              </w:divBdr>
              <w:divsChild>
                <w:div w:id="2053384395">
                  <w:marLeft w:val="0"/>
                  <w:marRight w:val="0"/>
                  <w:marTop w:val="0"/>
                  <w:marBottom w:val="0"/>
                  <w:divBdr>
                    <w:top w:val="none" w:sz="0" w:space="0" w:color="auto"/>
                    <w:left w:val="none" w:sz="0" w:space="0" w:color="auto"/>
                    <w:bottom w:val="none" w:sz="0" w:space="0" w:color="auto"/>
                    <w:right w:val="none" w:sz="0" w:space="0" w:color="auto"/>
                  </w:divBdr>
                  <w:divsChild>
                    <w:div w:id="78781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834215">
      <w:bodyDiv w:val="1"/>
      <w:marLeft w:val="0"/>
      <w:marRight w:val="0"/>
      <w:marTop w:val="0"/>
      <w:marBottom w:val="0"/>
      <w:divBdr>
        <w:top w:val="none" w:sz="0" w:space="0" w:color="auto"/>
        <w:left w:val="none" w:sz="0" w:space="0" w:color="auto"/>
        <w:bottom w:val="none" w:sz="0" w:space="0" w:color="auto"/>
        <w:right w:val="none" w:sz="0" w:space="0" w:color="auto"/>
      </w:divBdr>
      <w:divsChild>
        <w:div w:id="2113281746">
          <w:marLeft w:val="0"/>
          <w:marRight w:val="0"/>
          <w:marTop w:val="0"/>
          <w:marBottom w:val="0"/>
          <w:divBdr>
            <w:top w:val="none" w:sz="0" w:space="0" w:color="auto"/>
            <w:left w:val="none" w:sz="0" w:space="0" w:color="auto"/>
            <w:bottom w:val="none" w:sz="0" w:space="0" w:color="auto"/>
            <w:right w:val="none" w:sz="0" w:space="0" w:color="auto"/>
          </w:divBdr>
        </w:div>
        <w:div w:id="725028668">
          <w:marLeft w:val="0"/>
          <w:marRight w:val="0"/>
          <w:marTop w:val="0"/>
          <w:marBottom w:val="0"/>
          <w:divBdr>
            <w:top w:val="none" w:sz="0" w:space="0" w:color="auto"/>
            <w:left w:val="none" w:sz="0" w:space="0" w:color="auto"/>
            <w:bottom w:val="none" w:sz="0" w:space="0" w:color="auto"/>
            <w:right w:val="none" w:sz="0" w:space="0" w:color="auto"/>
          </w:divBdr>
          <w:divsChild>
            <w:div w:id="488716026">
              <w:marLeft w:val="0"/>
              <w:marRight w:val="300"/>
              <w:marTop w:val="0"/>
              <w:marBottom w:val="150"/>
              <w:divBdr>
                <w:top w:val="single" w:sz="6" w:space="8" w:color="EEEEEE"/>
                <w:left w:val="single" w:sz="6" w:space="11" w:color="EEEEEE"/>
                <w:bottom w:val="single" w:sz="6" w:space="8" w:color="EEEEEE"/>
                <w:right w:val="single" w:sz="6" w:space="11" w:color="EEEEEE"/>
              </w:divBdr>
              <w:divsChild>
                <w:div w:id="630789923">
                  <w:marLeft w:val="0"/>
                  <w:marRight w:val="0"/>
                  <w:marTop w:val="0"/>
                  <w:marBottom w:val="0"/>
                  <w:divBdr>
                    <w:top w:val="none" w:sz="0" w:space="0" w:color="auto"/>
                    <w:left w:val="none" w:sz="0" w:space="0" w:color="auto"/>
                    <w:bottom w:val="none" w:sz="0" w:space="0" w:color="auto"/>
                    <w:right w:val="none" w:sz="0" w:space="0" w:color="auto"/>
                  </w:divBdr>
                  <w:divsChild>
                    <w:div w:id="66390615">
                      <w:marLeft w:val="0"/>
                      <w:marRight w:val="0"/>
                      <w:marTop w:val="0"/>
                      <w:marBottom w:val="0"/>
                      <w:divBdr>
                        <w:top w:val="none" w:sz="0" w:space="0" w:color="auto"/>
                        <w:left w:val="none" w:sz="0" w:space="0" w:color="auto"/>
                        <w:bottom w:val="none" w:sz="0" w:space="0" w:color="auto"/>
                        <w:right w:val="none" w:sz="0" w:space="0" w:color="auto"/>
                      </w:divBdr>
                      <w:divsChild>
                        <w:div w:id="16268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717182">
          <w:marLeft w:val="0"/>
          <w:marRight w:val="0"/>
          <w:marTop w:val="0"/>
          <w:marBottom w:val="0"/>
          <w:divBdr>
            <w:top w:val="none" w:sz="0" w:space="0" w:color="auto"/>
            <w:left w:val="none" w:sz="0" w:space="0" w:color="auto"/>
            <w:bottom w:val="none" w:sz="0" w:space="0" w:color="auto"/>
            <w:right w:val="none" w:sz="0" w:space="0" w:color="auto"/>
          </w:divBdr>
        </w:div>
        <w:div w:id="2023773504">
          <w:marLeft w:val="0"/>
          <w:marRight w:val="0"/>
          <w:marTop w:val="0"/>
          <w:marBottom w:val="0"/>
          <w:divBdr>
            <w:top w:val="none" w:sz="0" w:space="0" w:color="auto"/>
            <w:left w:val="none" w:sz="0" w:space="0" w:color="auto"/>
            <w:bottom w:val="none" w:sz="0" w:space="0" w:color="auto"/>
            <w:right w:val="none" w:sz="0" w:space="0" w:color="auto"/>
          </w:divBdr>
        </w:div>
        <w:div w:id="656609940">
          <w:marLeft w:val="0"/>
          <w:marRight w:val="0"/>
          <w:marTop w:val="0"/>
          <w:marBottom w:val="0"/>
          <w:divBdr>
            <w:top w:val="none" w:sz="0" w:space="0" w:color="auto"/>
            <w:left w:val="none" w:sz="0" w:space="0" w:color="auto"/>
            <w:bottom w:val="none" w:sz="0" w:space="0" w:color="auto"/>
            <w:right w:val="none" w:sz="0" w:space="0" w:color="auto"/>
          </w:divBdr>
        </w:div>
      </w:divsChild>
    </w:div>
    <w:div w:id="1447697959">
      <w:bodyDiv w:val="1"/>
      <w:marLeft w:val="0"/>
      <w:marRight w:val="0"/>
      <w:marTop w:val="0"/>
      <w:marBottom w:val="0"/>
      <w:divBdr>
        <w:top w:val="none" w:sz="0" w:space="0" w:color="auto"/>
        <w:left w:val="none" w:sz="0" w:space="0" w:color="auto"/>
        <w:bottom w:val="none" w:sz="0" w:space="0" w:color="auto"/>
        <w:right w:val="none" w:sz="0" w:space="0" w:color="auto"/>
      </w:divBdr>
    </w:div>
    <w:div w:id="1625577448">
      <w:bodyDiv w:val="1"/>
      <w:marLeft w:val="0"/>
      <w:marRight w:val="0"/>
      <w:marTop w:val="0"/>
      <w:marBottom w:val="0"/>
      <w:divBdr>
        <w:top w:val="none" w:sz="0" w:space="0" w:color="auto"/>
        <w:left w:val="none" w:sz="0" w:space="0" w:color="auto"/>
        <w:bottom w:val="none" w:sz="0" w:space="0" w:color="auto"/>
        <w:right w:val="none" w:sz="0" w:space="0" w:color="auto"/>
      </w:divBdr>
      <w:divsChild>
        <w:div w:id="1073814112">
          <w:marLeft w:val="0"/>
          <w:marRight w:val="0"/>
          <w:marTop w:val="0"/>
          <w:marBottom w:val="0"/>
          <w:divBdr>
            <w:top w:val="none" w:sz="0" w:space="0" w:color="auto"/>
            <w:left w:val="none" w:sz="0" w:space="0" w:color="auto"/>
            <w:bottom w:val="none" w:sz="0" w:space="0" w:color="auto"/>
            <w:right w:val="none" w:sz="0" w:space="0" w:color="auto"/>
          </w:divBdr>
        </w:div>
      </w:divsChild>
    </w:div>
    <w:div w:id="1700738514">
      <w:bodyDiv w:val="1"/>
      <w:marLeft w:val="0"/>
      <w:marRight w:val="0"/>
      <w:marTop w:val="0"/>
      <w:marBottom w:val="0"/>
      <w:divBdr>
        <w:top w:val="none" w:sz="0" w:space="0" w:color="auto"/>
        <w:left w:val="none" w:sz="0" w:space="0" w:color="auto"/>
        <w:bottom w:val="none" w:sz="0" w:space="0" w:color="auto"/>
        <w:right w:val="none" w:sz="0" w:space="0" w:color="auto"/>
      </w:divBdr>
      <w:divsChild>
        <w:div w:id="1825270349">
          <w:marLeft w:val="0"/>
          <w:marRight w:val="0"/>
          <w:marTop w:val="0"/>
          <w:marBottom w:val="0"/>
          <w:divBdr>
            <w:top w:val="none" w:sz="0" w:space="0" w:color="auto"/>
            <w:left w:val="none" w:sz="0" w:space="0" w:color="auto"/>
            <w:bottom w:val="none" w:sz="0" w:space="0" w:color="auto"/>
            <w:right w:val="none" w:sz="0" w:space="0" w:color="auto"/>
          </w:divBdr>
          <w:divsChild>
            <w:div w:id="1928074297">
              <w:marLeft w:val="0"/>
              <w:marRight w:val="0"/>
              <w:marTop w:val="0"/>
              <w:marBottom w:val="0"/>
              <w:divBdr>
                <w:top w:val="none" w:sz="0" w:space="0" w:color="auto"/>
                <w:left w:val="none" w:sz="0" w:space="0" w:color="auto"/>
                <w:bottom w:val="none" w:sz="0" w:space="0" w:color="auto"/>
                <w:right w:val="none" w:sz="0" w:space="0" w:color="auto"/>
              </w:divBdr>
            </w:div>
          </w:divsChild>
        </w:div>
        <w:div w:id="1369840486">
          <w:marLeft w:val="0"/>
          <w:marRight w:val="0"/>
          <w:marTop w:val="0"/>
          <w:marBottom w:val="0"/>
          <w:divBdr>
            <w:top w:val="none" w:sz="0" w:space="0" w:color="auto"/>
            <w:left w:val="none" w:sz="0" w:space="0" w:color="auto"/>
            <w:bottom w:val="none" w:sz="0" w:space="0" w:color="auto"/>
            <w:right w:val="none" w:sz="0" w:space="0" w:color="auto"/>
          </w:divBdr>
          <w:divsChild>
            <w:div w:id="646471265">
              <w:marLeft w:val="0"/>
              <w:marRight w:val="0"/>
              <w:marTop w:val="0"/>
              <w:marBottom w:val="0"/>
              <w:divBdr>
                <w:top w:val="none" w:sz="0" w:space="0" w:color="auto"/>
                <w:left w:val="none" w:sz="0" w:space="0" w:color="auto"/>
                <w:bottom w:val="none" w:sz="0" w:space="0" w:color="auto"/>
                <w:right w:val="none" w:sz="0" w:space="0" w:color="auto"/>
              </w:divBdr>
            </w:div>
          </w:divsChild>
        </w:div>
        <w:div w:id="399522294">
          <w:marLeft w:val="0"/>
          <w:marRight w:val="0"/>
          <w:marTop w:val="0"/>
          <w:marBottom w:val="0"/>
          <w:divBdr>
            <w:top w:val="none" w:sz="0" w:space="0" w:color="auto"/>
            <w:left w:val="none" w:sz="0" w:space="0" w:color="auto"/>
            <w:bottom w:val="none" w:sz="0" w:space="0" w:color="auto"/>
            <w:right w:val="none" w:sz="0" w:space="0" w:color="auto"/>
          </w:divBdr>
          <w:divsChild>
            <w:div w:id="401294745">
              <w:marLeft w:val="0"/>
              <w:marRight w:val="0"/>
              <w:marTop w:val="0"/>
              <w:marBottom w:val="0"/>
              <w:divBdr>
                <w:top w:val="none" w:sz="0" w:space="0" w:color="auto"/>
                <w:left w:val="none" w:sz="0" w:space="0" w:color="auto"/>
                <w:bottom w:val="none" w:sz="0" w:space="0" w:color="auto"/>
                <w:right w:val="none" w:sz="0" w:space="0" w:color="auto"/>
              </w:divBdr>
            </w:div>
          </w:divsChild>
        </w:div>
        <w:div w:id="601383152">
          <w:marLeft w:val="0"/>
          <w:marRight w:val="0"/>
          <w:marTop w:val="0"/>
          <w:marBottom w:val="0"/>
          <w:divBdr>
            <w:top w:val="none" w:sz="0" w:space="0" w:color="auto"/>
            <w:left w:val="none" w:sz="0" w:space="0" w:color="auto"/>
            <w:bottom w:val="none" w:sz="0" w:space="0" w:color="auto"/>
            <w:right w:val="none" w:sz="0" w:space="0" w:color="auto"/>
          </w:divBdr>
          <w:divsChild>
            <w:div w:id="814226231">
              <w:marLeft w:val="0"/>
              <w:marRight w:val="0"/>
              <w:marTop w:val="0"/>
              <w:marBottom w:val="0"/>
              <w:divBdr>
                <w:top w:val="none" w:sz="0" w:space="0" w:color="auto"/>
                <w:left w:val="none" w:sz="0" w:space="0" w:color="auto"/>
                <w:bottom w:val="none" w:sz="0" w:space="0" w:color="auto"/>
                <w:right w:val="none" w:sz="0" w:space="0" w:color="auto"/>
              </w:divBdr>
            </w:div>
          </w:divsChild>
        </w:div>
        <w:div w:id="546529061">
          <w:marLeft w:val="0"/>
          <w:marRight w:val="0"/>
          <w:marTop w:val="0"/>
          <w:marBottom w:val="0"/>
          <w:divBdr>
            <w:top w:val="none" w:sz="0" w:space="0" w:color="auto"/>
            <w:left w:val="none" w:sz="0" w:space="0" w:color="auto"/>
            <w:bottom w:val="none" w:sz="0" w:space="0" w:color="auto"/>
            <w:right w:val="none" w:sz="0" w:space="0" w:color="auto"/>
          </w:divBdr>
          <w:divsChild>
            <w:div w:id="59641010">
              <w:marLeft w:val="0"/>
              <w:marRight w:val="0"/>
              <w:marTop w:val="0"/>
              <w:marBottom w:val="0"/>
              <w:divBdr>
                <w:top w:val="none" w:sz="0" w:space="0" w:color="auto"/>
                <w:left w:val="none" w:sz="0" w:space="0" w:color="auto"/>
                <w:bottom w:val="none" w:sz="0" w:space="0" w:color="auto"/>
                <w:right w:val="none" w:sz="0" w:space="0" w:color="auto"/>
              </w:divBdr>
            </w:div>
          </w:divsChild>
        </w:div>
        <w:div w:id="1161628161">
          <w:marLeft w:val="0"/>
          <w:marRight w:val="0"/>
          <w:marTop w:val="0"/>
          <w:marBottom w:val="0"/>
          <w:divBdr>
            <w:top w:val="none" w:sz="0" w:space="0" w:color="auto"/>
            <w:left w:val="none" w:sz="0" w:space="0" w:color="auto"/>
            <w:bottom w:val="none" w:sz="0" w:space="0" w:color="auto"/>
            <w:right w:val="none" w:sz="0" w:space="0" w:color="auto"/>
          </w:divBdr>
          <w:divsChild>
            <w:div w:id="871303480">
              <w:marLeft w:val="0"/>
              <w:marRight w:val="0"/>
              <w:marTop w:val="0"/>
              <w:marBottom w:val="0"/>
              <w:divBdr>
                <w:top w:val="none" w:sz="0" w:space="0" w:color="auto"/>
                <w:left w:val="none" w:sz="0" w:space="0" w:color="auto"/>
                <w:bottom w:val="none" w:sz="0" w:space="0" w:color="auto"/>
                <w:right w:val="none" w:sz="0" w:space="0" w:color="auto"/>
              </w:divBdr>
            </w:div>
          </w:divsChild>
        </w:div>
        <w:div w:id="146674659">
          <w:marLeft w:val="0"/>
          <w:marRight w:val="0"/>
          <w:marTop w:val="0"/>
          <w:marBottom w:val="0"/>
          <w:divBdr>
            <w:top w:val="none" w:sz="0" w:space="0" w:color="auto"/>
            <w:left w:val="none" w:sz="0" w:space="0" w:color="auto"/>
            <w:bottom w:val="none" w:sz="0" w:space="0" w:color="auto"/>
            <w:right w:val="none" w:sz="0" w:space="0" w:color="auto"/>
          </w:divBdr>
          <w:divsChild>
            <w:div w:id="1634210644">
              <w:marLeft w:val="0"/>
              <w:marRight w:val="0"/>
              <w:marTop w:val="0"/>
              <w:marBottom w:val="0"/>
              <w:divBdr>
                <w:top w:val="none" w:sz="0" w:space="0" w:color="auto"/>
                <w:left w:val="none" w:sz="0" w:space="0" w:color="auto"/>
                <w:bottom w:val="none" w:sz="0" w:space="0" w:color="auto"/>
                <w:right w:val="none" w:sz="0" w:space="0" w:color="auto"/>
              </w:divBdr>
            </w:div>
          </w:divsChild>
        </w:div>
        <w:div w:id="1541698023">
          <w:marLeft w:val="0"/>
          <w:marRight w:val="0"/>
          <w:marTop w:val="0"/>
          <w:marBottom w:val="0"/>
          <w:divBdr>
            <w:top w:val="none" w:sz="0" w:space="0" w:color="auto"/>
            <w:left w:val="none" w:sz="0" w:space="0" w:color="auto"/>
            <w:bottom w:val="none" w:sz="0" w:space="0" w:color="auto"/>
            <w:right w:val="none" w:sz="0" w:space="0" w:color="auto"/>
          </w:divBdr>
          <w:divsChild>
            <w:div w:id="21271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6441">
      <w:bodyDiv w:val="1"/>
      <w:marLeft w:val="0"/>
      <w:marRight w:val="0"/>
      <w:marTop w:val="0"/>
      <w:marBottom w:val="0"/>
      <w:divBdr>
        <w:top w:val="none" w:sz="0" w:space="0" w:color="auto"/>
        <w:left w:val="none" w:sz="0" w:space="0" w:color="auto"/>
        <w:bottom w:val="none" w:sz="0" w:space="0" w:color="auto"/>
        <w:right w:val="none" w:sz="0" w:space="0" w:color="auto"/>
      </w:divBdr>
      <w:divsChild>
        <w:div w:id="168250918">
          <w:marLeft w:val="0"/>
          <w:marRight w:val="0"/>
          <w:marTop w:val="0"/>
          <w:marBottom w:val="0"/>
          <w:divBdr>
            <w:top w:val="none" w:sz="0" w:space="0" w:color="auto"/>
            <w:left w:val="none" w:sz="0" w:space="0" w:color="auto"/>
            <w:bottom w:val="none" w:sz="0" w:space="0" w:color="auto"/>
            <w:right w:val="none" w:sz="0" w:space="0" w:color="auto"/>
          </w:divBdr>
          <w:divsChild>
            <w:div w:id="1400054163">
              <w:marLeft w:val="0"/>
              <w:marRight w:val="0"/>
              <w:marTop w:val="0"/>
              <w:marBottom w:val="0"/>
              <w:divBdr>
                <w:top w:val="none" w:sz="0" w:space="0" w:color="auto"/>
                <w:left w:val="none" w:sz="0" w:space="0" w:color="auto"/>
                <w:bottom w:val="none" w:sz="0" w:space="0" w:color="auto"/>
                <w:right w:val="none" w:sz="0" w:space="0" w:color="auto"/>
              </w:divBdr>
              <w:divsChild>
                <w:div w:id="2054310793">
                  <w:marLeft w:val="0"/>
                  <w:marRight w:val="0"/>
                  <w:marTop w:val="0"/>
                  <w:marBottom w:val="0"/>
                  <w:divBdr>
                    <w:top w:val="none" w:sz="0" w:space="0" w:color="auto"/>
                    <w:left w:val="none" w:sz="0" w:space="0" w:color="auto"/>
                    <w:bottom w:val="none" w:sz="0" w:space="0" w:color="auto"/>
                    <w:right w:val="none" w:sz="0" w:space="0" w:color="auto"/>
                  </w:divBdr>
                  <w:divsChild>
                    <w:div w:id="460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09527">
          <w:marLeft w:val="0"/>
          <w:marRight w:val="0"/>
          <w:marTop w:val="0"/>
          <w:marBottom w:val="0"/>
          <w:divBdr>
            <w:top w:val="none" w:sz="0" w:space="0" w:color="auto"/>
            <w:left w:val="none" w:sz="0" w:space="0" w:color="auto"/>
            <w:bottom w:val="none" w:sz="0" w:space="0" w:color="auto"/>
            <w:right w:val="none" w:sz="0" w:space="0" w:color="auto"/>
          </w:divBdr>
        </w:div>
        <w:div w:id="492571455">
          <w:marLeft w:val="0"/>
          <w:marRight w:val="0"/>
          <w:marTop w:val="0"/>
          <w:marBottom w:val="0"/>
          <w:divBdr>
            <w:top w:val="none" w:sz="0" w:space="0" w:color="auto"/>
            <w:left w:val="none" w:sz="0" w:space="0" w:color="auto"/>
            <w:bottom w:val="none" w:sz="0" w:space="0" w:color="auto"/>
            <w:right w:val="none" w:sz="0" w:space="0" w:color="auto"/>
          </w:divBdr>
          <w:divsChild>
            <w:div w:id="178205633">
              <w:marLeft w:val="0"/>
              <w:marRight w:val="0"/>
              <w:marTop w:val="0"/>
              <w:marBottom w:val="0"/>
              <w:divBdr>
                <w:top w:val="none" w:sz="0" w:space="0" w:color="auto"/>
                <w:left w:val="none" w:sz="0" w:space="0" w:color="auto"/>
                <w:bottom w:val="none" w:sz="0" w:space="0" w:color="auto"/>
                <w:right w:val="none" w:sz="0" w:space="0" w:color="auto"/>
              </w:divBdr>
              <w:divsChild>
                <w:div w:id="354505831">
                  <w:marLeft w:val="0"/>
                  <w:marRight w:val="0"/>
                  <w:marTop w:val="0"/>
                  <w:marBottom w:val="0"/>
                  <w:divBdr>
                    <w:top w:val="none" w:sz="0" w:space="0" w:color="auto"/>
                    <w:left w:val="none" w:sz="0" w:space="0" w:color="auto"/>
                    <w:bottom w:val="none" w:sz="0" w:space="0" w:color="auto"/>
                    <w:right w:val="none" w:sz="0" w:space="0" w:color="auto"/>
                  </w:divBdr>
                  <w:divsChild>
                    <w:div w:id="891382671">
                      <w:marLeft w:val="0"/>
                      <w:marRight w:val="0"/>
                      <w:marTop w:val="0"/>
                      <w:marBottom w:val="0"/>
                      <w:divBdr>
                        <w:top w:val="none" w:sz="0" w:space="0" w:color="auto"/>
                        <w:left w:val="none" w:sz="0" w:space="0" w:color="auto"/>
                        <w:bottom w:val="none" w:sz="0" w:space="0" w:color="auto"/>
                        <w:right w:val="none" w:sz="0" w:space="0" w:color="auto"/>
                      </w:divBdr>
                      <w:divsChild>
                        <w:div w:id="1171219565">
                          <w:marLeft w:val="0"/>
                          <w:marRight w:val="0"/>
                          <w:marTop w:val="0"/>
                          <w:marBottom w:val="0"/>
                          <w:divBdr>
                            <w:top w:val="none" w:sz="0" w:space="0" w:color="auto"/>
                            <w:left w:val="none" w:sz="0" w:space="0" w:color="auto"/>
                            <w:bottom w:val="none" w:sz="0" w:space="0" w:color="auto"/>
                            <w:right w:val="none" w:sz="0" w:space="0" w:color="auto"/>
                          </w:divBdr>
                        </w:div>
                        <w:div w:id="1320157636">
                          <w:marLeft w:val="0"/>
                          <w:marRight w:val="0"/>
                          <w:marTop w:val="0"/>
                          <w:marBottom w:val="0"/>
                          <w:divBdr>
                            <w:top w:val="none" w:sz="0" w:space="0" w:color="auto"/>
                            <w:left w:val="none" w:sz="0" w:space="0" w:color="auto"/>
                            <w:bottom w:val="none" w:sz="0" w:space="0" w:color="auto"/>
                            <w:right w:val="none" w:sz="0" w:space="0" w:color="auto"/>
                          </w:divBdr>
                        </w:div>
                      </w:divsChild>
                    </w:div>
                    <w:div w:id="1829394031">
                      <w:marLeft w:val="0"/>
                      <w:marRight w:val="0"/>
                      <w:marTop w:val="0"/>
                      <w:marBottom w:val="0"/>
                      <w:divBdr>
                        <w:top w:val="none" w:sz="0" w:space="0" w:color="auto"/>
                        <w:left w:val="none" w:sz="0" w:space="0" w:color="auto"/>
                        <w:bottom w:val="none" w:sz="0" w:space="0" w:color="auto"/>
                        <w:right w:val="none" w:sz="0" w:space="0" w:color="auto"/>
                      </w:divBdr>
                      <w:divsChild>
                        <w:div w:id="131336633">
                          <w:marLeft w:val="0"/>
                          <w:marRight w:val="0"/>
                          <w:marTop w:val="0"/>
                          <w:marBottom w:val="0"/>
                          <w:divBdr>
                            <w:top w:val="none" w:sz="0" w:space="0" w:color="auto"/>
                            <w:left w:val="none" w:sz="0" w:space="0" w:color="auto"/>
                            <w:bottom w:val="none" w:sz="0" w:space="0" w:color="auto"/>
                            <w:right w:val="none" w:sz="0" w:space="0" w:color="auto"/>
                          </w:divBdr>
                        </w:div>
                        <w:div w:id="694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391046">
      <w:bodyDiv w:val="1"/>
      <w:marLeft w:val="0"/>
      <w:marRight w:val="0"/>
      <w:marTop w:val="0"/>
      <w:marBottom w:val="0"/>
      <w:divBdr>
        <w:top w:val="none" w:sz="0" w:space="0" w:color="auto"/>
        <w:left w:val="none" w:sz="0" w:space="0" w:color="auto"/>
        <w:bottom w:val="none" w:sz="0" w:space="0" w:color="auto"/>
        <w:right w:val="none" w:sz="0" w:space="0" w:color="auto"/>
      </w:divBdr>
    </w:div>
    <w:div w:id="1977250597">
      <w:bodyDiv w:val="1"/>
      <w:marLeft w:val="0"/>
      <w:marRight w:val="0"/>
      <w:marTop w:val="0"/>
      <w:marBottom w:val="0"/>
      <w:divBdr>
        <w:top w:val="none" w:sz="0" w:space="0" w:color="auto"/>
        <w:left w:val="none" w:sz="0" w:space="0" w:color="auto"/>
        <w:bottom w:val="none" w:sz="0" w:space="0" w:color="auto"/>
        <w:right w:val="none" w:sz="0" w:space="0" w:color="auto"/>
      </w:divBdr>
    </w:div>
    <w:div w:id="20010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3971</TotalTime>
  <Pages>1</Pages>
  <Words>25222</Words>
  <Characters>143768</Characters>
  <Application>Microsoft Office Word</Application>
  <DocSecurity>0</DocSecurity>
  <Lines>1198</Lines>
  <Paragraphs>337</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Verbatim</vt:lpstr>
      <vt:lpstr>Politics DA—TT Lab</vt:lpstr>
      <vt:lpstr>    Notes </vt:lpstr>
      <vt:lpstr>        Notes</vt:lpstr>
      <vt:lpstr>    1NC</vt:lpstr>
      <vt:lpstr>        1NC</vt:lpstr>
      <vt:lpstr>    UQ</vt:lpstr>
      <vt:lpstr>        McCarthy holding on</vt:lpstr>
      <vt:lpstr>        Debt ceiling</vt:lpstr>
      <vt:lpstr>        Republican unity</vt:lpstr>
      <vt:lpstr>        PC</vt:lpstr>
      <vt:lpstr>        AT: Gov shutdown inevitable</vt:lpstr>
      <vt:lpstr>    Links</vt:lpstr>
      <vt:lpstr>        Theater</vt:lpstr>
      <vt:lpstr>        FC demands</vt:lpstr>
      <vt:lpstr>        Spending</vt:lpstr>
      <vt:lpstr>    I/L</vt:lpstr>
      <vt:lpstr>        McCarthy – 2NC</vt:lpstr>
      <vt:lpstr>        Budget Deadline</vt:lpstr>
      <vt:lpstr>        AT: Dayen bad/old</vt:lpstr>
    </vt:vector>
  </TitlesOfParts>
  <Company/>
  <LinksUpToDate>false</LinksUpToDate>
  <CharactersWithSpaces>168653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Chris Lundberg</dc:creator>
  <cp:keywords>6.0.0</cp:keywords>
  <dc:description/>
  <cp:lastModifiedBy>Annabeth Lundberg</cp:lastModifiedBy>
  <cp:revision>11</cp:revision>
  <dcterms:created xsi:type="dcterms:W3CDTF">2023-07-27T22:39:00Z</dcterms:created>
  <dcterms:modified xsi:type="dcterms:W3CDTF">2023-08-02T00:38:00Z</dcterms:modified>
</cp:coreProperties>
</file>